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TableGrid"/>
        <w:tblW w:w="10207" w:type="dxa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113" w:type="dxa"/>
          <w:bottom w:w="57" w:type="dxa"/>
        </w:tblCellMar>
        <w:tblLook w:val="04A0" w:firstRow="1" w:lastRow="0" w:firstColumn="1" w:lastColumn="0" w:noHBand="0" w:noVBand="1"/>
      </w:tblPr>
      <w:tblGrid>
        <w:gridCol w:w="952"/>
        <w:gridCol w:w="183"/>
        <w:gridCol w:w="5527"/>
        <w:gridCol w:w="3545"/>
      </w:tblGrid>
      <w:tr w:rsidR="00325745" w:rsidTr="00B64059">
        <w:trPr>
          <w:cantSplit/>
          <w:trHeight w:val="851"/>
        </w:trPr>
        <w:tc>
          <w:tcPr>
            <w:tcW w:w="1135" w:type="dxa"/>
            <w:gridSpan w:val="2"/>
            <w:shd w:val="clear" w:color="auto" w:fill="DAE7F6"/>
            <w:vAlign w:val="center"/>
          </w:tcPr>
          <w:p w:rsidR="00325745" w:rsidRDefault="00325745" w:rsidP="00325745">
            <w:pPr>
              <w:jc w:val="center"/>
              <w:rPr>
                <w:rFonts w:ascii="Times New Roman" w:hAnsi="Times New Roman"/>
                <w:sz w:val="36"/>
                <w:szCs w:val="36"/>
              </w:rPr>
            </w:pPr>
            <w:r w:rsidRPr="00325745">
              <w:rPr>
                <w:rFonts w:ascii="Times New Roman" w:hAnsi="Times New Roman"/>
                <w:sz w:val="36"/>
                <w:szCs w:val="36"/>
              </w:rPr>
              <w:t>Year</w:t>
            </w:r>
          </w:p>
          <w:p w:rsidR="00C868AD" w:rsidRPr="00325745" w:rsidRDefault="00C90E8B" w:rsidP="00325745">
            <w:pPr>
              <w:jc w:val="center"/>
              <w:rPr>
                <w:rFonts w:ascii="Times New Roman" w:hAnsi="Times New Roman"/>
                <w:sz w:val="36"/>
                <w:szCs w:val="36"/>
              </w:rPr>
            </w:pPr>
            <w:r>
              <w:rPr>
                <w:rFonts w:ascii="Times New Roman" w:hAnsi="Times New Roman"/>
                <w:sz w:val="36"/>
                <w:szCs w:val="36"/>
              </w:rPr>
              <w:t>8</w:t>
            </w:r>
          </w:p>
        </w:tc>
        <w:tc>
          <w:tcPr>
            <w:tcW w:w="5527" w:type="dxa"/>
            <w:shd w:val="clear" w:color="auto" w:fill="DAE7F6"/>
          </w:tcPr>
          <w:sdt>
            <w:sdtPr>
              <w:rPr>
                <w:rFonts w:asciiTheme="majorHAnsi" w:hAnsiTheme="majorHAnsi"/>
                <w:i/>
                <w:sz w:val="52"/>
                <w:szCs w:val="52"/>
              </w:rPr>
              <w:alias w:val="Title"/>
              <w:tag w:val=""/>
              <w:id w:val="1338033075"/>
              <w:placeholder>
                <w:docPart w:val="E0D29F81FEFD477AA2A5D84726F5A3D7"/>
              </w:placeholder>
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<w:text/>
            </w:sdtPr>
            <w:sdtEndPr/>
            <w:sdtContent>
              <w:p w:rsidR="001D51F7" w:rsidRPr="005C44C0" w:rsidRDefault="00CD5F78" w:rsidP="007403DD">
                <w:pPr>
                  <w:tabs>
                    <w:tab w:val="left" w:pos="1152"/>
                    <w:tab w:val="center" w:pos="2230"/>
                  </w:tabs>
                  <w:jc w:val="center"/>
                  <w:rPr>
                    <w:rFonts w:asciiTheme="majorHAnsi" w:hAnsiTheme="majorHAnsi"/>
                    <w:i/>
                    <w:sz w:val="52"/>
                    <w:szCs w:val="52"/>
                  </w:rPr>
                </w:pPr>
                <w:r>
                  <w:rPr>
                    <w:rFonts w:asciiTheme="majorHAnsi" w:hAnsiTheme="majorHAnsi"/>
                    <w:i/>
                    <w:sz w:val="52"/>
                    <w:szCs w:val="52"/>
                  </w:rPr>
                  <w:t>Area</w:t>
                </w:r>
              </w:p>
            </w:sdtContent>
          </w:sdt>
        </w:tc>
        <w:tc>
          <w:tcPr>
            <w:tcW w:w="3545" w:type="dxa"/>
            <w:shd w:val="clear" w:color="auto" w:fill="002060"/>
          </w:tcPr>
          <w:p w:rsidR="00325745" w:rsidRDefault="00325745" w:rsidP="00B850EA">
            <w:pPr>
              <w:jc w:val="center"/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</w:pPr>
            <w:r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  <w:t>Non Calculator</w:t>
            </w:r>
          </w:p>
          <w:p w:rsidR="00853748" w:rsidRPr="00325745" w:rsidRDefault="00853748" w:rsidP="00B850EA">
            <w:pPr>
              <w:jc w:val="center"/>
              <w:rPr>
                <w:rFonts w:ascii="Times New Roman" w:hAnsi="Times New Roman"/>
                <w:sz w:val="36"/>
                <w:szCs w:val="36"/>
              </w:rPr>
            </w:pPr>
            <w:r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  <w:t>Section</w:t>
            </w:r>
          </w:p>
        </w:tc>
      </w:tr>
      <w:tr w:rsidR="00853748" w:rsidTr="00B64059">
        <w:trPr>
          <w:cantSplit/>
          <w:trHeight w:val="851"/>
        </w:trPr>
        <w:tc>
          <w:tcPr>
            <w:tcW w:w="6662" w:type="dxa"/>
            <w:gridSpan w:val="3"/>
            <w:shd w:val="clear" w:color="auto" w:fill="DAE7F6"/>
          </w:tcPr>
          <w:p w:rsidR="00C90E8B" w:rsidRDefault="00C90E8B" w:rsidP="00C90E8B">
            <w:pPr>
              <w:rPr>
                <w:rFonts w:ascii="Times New Roman" w:hAnsi="Times New Roman"/>
                <w:b/>
                <w:sz w:val="16"/>
                <w:szCs w:val="16"/>
              </w:rPr>
            </w:pPr>
            <w:r>
              <w:rPr>
                <w:rFonts w:ascii="Times New Roman" w:hAnsi="Times New Roman"/>
                <w:b/>
                <w:sz w:val="20"/>
                <w:szCs w:val="20"/>
              </w:rPr>
              <w:t>Skills and Knowledge Assessed:</w:t>
            </w:r>
          </w:p>
          <w:p w:rsidR="00C90E8B" w:rsidRDefault="00C90E8B" w:rsidP="00C90E8B">
            <w:pPr>
              <w:pStyle w:val="ListParagraph"/>
              <w:numPr>
                <w:ilvl w:val="0"/>
                <w:numId w:val="7"/>
              </w:numPr>
              <w:spacing w:after="200" w:line="276" w:lineRule="auto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/>
                <w:sz w:val="16"/>
                <w:szCs w:val="16"/>
              </w:rPr>
              <w:t xml:space="preserve">Find </w:t>
            </w:r>
            <w:r w:rsidRPr="00C90E8B">
              <w:rPr>
                <w:rFonts w:ascii="Times New Roman" w:hAnsi="Times New Roman"/>
                <w:strike/>
                <w:sz w:val="16"/>
                <w:szCs w:val="16"/>
              </w:rPr>
              <w:t>perimeters and</w:t>
            </w:r>
            <w:r>
              <w:rPr>
                <w:rFonts w:ascii="Times New Roman" w:hAnsi="Times New Roman"/>
                <w:sz w:val="16"/>
                <w:szCs w:val="16"/>
              </w:rPr>
              <w:t xml:space="preserve"> areas of parallelograms, trapeziums, rhombuses and kites (ACMMG196)</w:t>
            </w:r>
          </w:p>
          <w:p w:rsidR="00C90E8B" w:rsidRDefault="00C90E8B" w:rsidP="00C90E8B">
            <w:pPr>
              <w:pStyle w:val="ListParagraph"/>
              <w:numPr>
                <w:ilvl w:val="0"/>
                <w:numId w:val="7"/>
              </w:numPr>
              <w:spacing w:after="200" w:line="276" w:lineRule="auto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/>
                <w:sz w:val="16"/>
                <w:szCs w:val="16"/>
              </w:rPr>
              <w:t xml:space="preserve">Investigate the relationship between features of circles such as </w:t>
            </w:r>
            <w:r w:rsidRPr="00C90E8B">
              <w:rPr>
                <w:rFonts w:ascii="Times New Roman" w:hAnsi="Times New Roman"/>
                <w:strike/>
                <w:sz w:val="16"/>
                <w:szCs w:val="16"/>
              </w:rPr>
              <w:t>circumference,</w:t>
            </w:r>
            <w:r>
              <w:rPr>
                <w:rFonts w:ascii="Times New Roman" w:hAnsi="Times New Roman"/>
                <w:sz w:val="16"/>
                <w:szCs w:val="16"/>
              </w:rPr>
              <w:t xml:space="preserve"> area, radius and diameter. Use formulas to solve problems involving </w:t>
            </w:r>
            <w:r w:rsidRPr="00C90E8B">
              <w:rPr>
                <w:rFonts w:ascii="Times New Roman" w:hAnsi="Times New Roman"/>
                <w:strike/>
                <w:sz w:val="16"/>
                <w:szCs w:val="16"/>
              </w:rPr>
              <w:t>circumference and</w:t>
            </w:r>
            <w:r>
              <w:rPr>
                <w:rFonts w:ascii="Times New Roman" w:hAnsi="Times New Roman"/>
                <w:sz w:val="16"/>
                <w:szCs w:val="16"/>
              </w:rPr>
              <w:t xml:space="preserve"> area (ACMMG197)</w:t>
            </w:r>
          </w:p>
          <w:p w:rsidR="00C90E8B" w:rsidRDefault="00C90E8B" w:rsidP="00C90E8B">
            <w:pPr>
              <w:pStyle w:val="ListParagraph"/>
              <w:numPr>
                <w:ilvl w:val="0"/>
                <w:numId w:val="7"/>
              </w:numPr>
              <w:spacing w:after="200" w:line="276" w:lineRule="auto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/>
                <w:sz w:val="16"/>
                <w:szCs w:val="16"/>
              </w:rPr>
              <w:t xml:space="preserve">Choose appropriate units of measurement for area </w:t>
            </w:r>
            <w:r w:rsidRPr="00C90E8B">
              <w:rPr>
                <w:rFonts w:ascii="Times New Roman" w:hAnsi="Times New Roman"/>
                <w:strike/>
                <w:sz w:val="16"/>
                <w:szCs w:val="16"/>
              </w:rPr>
              <w:t>and volume</w:t>
            </w:r>
            <w:r>
              <w:rPr>
                <w:rFonts w:ascii="Times New Roman" w:hAnsi="Times New Roman"/>
                <w:sz w:val="16"/>
                <w:szCs w:val="16"/>
              </w:rPr>
              <w:t xml:space="preserve"> and convert from one unit to another (ACMMG195)</w:t>
            </w:r>
          </w:p>
          <w:p w:rsidR="00853748" w:rsidRPr="00C56E1E" w:rsidRDefault="00C90E8B" w:rsidP="00C90E8B">
            <w:pPr>
              <w:pStyle w:val="ListParagraph"/>
              <w:numPr>
                <w:ilvl w:val="0"/>
                <w:numId w:val="7"/>
              </w:numPr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/>
                <w:sz w:val="16"/>
                <w:szCs w:val="16"/>
              </w:rPr>
              <w:t>Establish the formulas for areas of rectangles, triangles and parallelograms and use these in problem solving (ACMMG159)</w:t>
            </w:r>
          </w:p>
        </w:tc>
        <w:tc>
          <w:tcPr>
            <w:tcW w:w="3545" w:type="dxa"/>
            <w:shd w:val="clear" w:color="auto" w:fill="DAE7F6"/>
            <w:vAlign w:val="center"/>
          </w:tcPr>
          <w:p w:rsidR="00853748" w:rsidRPr="00325745" w:rsidRDefault="00853748" w:rsidP="003F3344">
            <w:pPr>
              <w:rPr>
                <w:rFonts w:ascii="Times New Roman" w:hAnsi="Times New Roman"/>
                <w:sz w:val="36"/>
                <w:szCs w:val="36"/>
              </w:rPr>
            </w:pPr>
            <w:r w:rsidRPr="00325745">
              <w:rPr>
                <w:rFonts w:ascii="Times New Roman" w:hAnsi="Times New Roman"/>
                <w:sz w:val="28"/>
                <w:szCs w:val="28"/>
              </w:rPr>
              <w:t>N</w:t>
            </w:r>
            <w:r>
              <w:rPr>
                <w:rFonts w:ascii="Times New Roman" w:hAnsi="Times New Roman"/>
                <w:sz w:val="28"/>
                <w:szCs w:val="28"/>
              </w:rPr>
              <w:t>ame___________________</w:t>
            </w:r>
          </w:p>
        </w:tc>
      </w:tr>
      <w:tr w:rsidR="00325745" w:rsidTr="00A824D7">
        <w:trPr>
          <w:cantSplit/>
          <w:trHeight w:val="851"/>
        </w:trPr>
        <w:tc>
          <w:tcPr>
            <w:tcW w:w="10207" w:type="dxa"/>
            <w:gridSpan w:val="4"/>
          </w:tcPr>
          <w:p w:rsidR="00641052" w:rsidRPr="007E3E86" w:rsidRDefault="00641052" w:rsidP="00641052">
            <w:pPr>
              <w:rPr>
                <w:rFonts w:asciiTheme="majorHAnsi" w:hAnsiTheme="majorHAnsi"/>
                <w:i/>
                <w:sz w:val="24"/>
                <w:szCs w:val="24"/>
              </w:rPr>
            </w:pPr>
            <w:r w:rsidRPr="007E3E86">
              <w:rPr>
                <w:rFonts w:asciiTheme="majorHAnsi" w:hAnsiTheme="majorHAnsi"/>
                <w:i/>
                <w:sz w:val="24"/>
                <w:szCs w:val="24"/>
              </w:rPr>
              <w:t>Answer all questions in the spaces provided on this test paper by:</w:t>
            </w:r>
          </w:p>
          <w:p w:rsidR="00641052" w:rsidRPr="007E3E86" w:rsidRDefault="00641052" w:rsidP="00641052">
            <w:pPr>
              <w:ind w:firstLine="993"/>
              <w:rPr>
                <w:rFonts w:asciiTheme="majorHAnsi" w:hAnsiTheme="majorHAnsi"/>
                <w:i/>
                <w:sz w:val="24"/>
                <w:szCs w:val="24"/>
              </w:rPr>
            </w:pPr>
            <w:r w:rsidRPr="007E3E86">
              <w:rPr>
                <w:rFonts w:asciiTheme="majorHAnsi" w:hAnsiTheme="majorHAnsi"/>
                <w:i/>
                <w:sz w:val="24"/>
                <w:szCs w:val="24"/>
              </w:rPr>
              <w:t>Writing the answer in the box provided.</w:t>
            </w:r>
          </w:p>
          <w:p w:rsidR="00641052" w:rsidRPr="007E3E86" w:rsidRDefault="00641052" w:rsidP="00641052">
            <w:pPr>
              <w:ind w:firstLine="1418"/>
              <w:rPr>
                <w:rFonts w:asciiTheme="majorHAnsi" w:hAnsiTheme="majorHAnsi"/>
                <w:i/>
                <w:sz w:val="24"/>
                <w:szCs w:val="24"/>
              </w:rPr>
            </w:pPr>
            <w:r w:rsidRPr="007E3E86">
              <w:rPr>
                <w:rFonts w:asciiTheme="majorHAnsi" w:hAnsiTheme="majorHAnsi"/>
                <w:i/>
                <w:sz w:val="24"/>
                <w:szCs w:val="24"/>
              </w:rPr>
              <w:t>or</w:t>
            </w:r>
          </w:p>
          <w:p w:rsidR="00641052" w:rsidRPr="007E3E86" w:rsidRDefault="00641052" w:rsidP="00641052">
            <w:pPr>
              <w:ind w:firstLine="993"/>
              <w:rPr>
                <w:rFonts w:asciiTheme="majorHAnsi" w:hAnsiTheme="majorHAnsi"/>
                <w:i/>
                <w:sz w:val="24"/>
                <w:szCs w:val="24"/>
              </w:rPr>
            </w:pPr>
            <w:r w:rsidRPr="007E3E86">
              <w:rPr>
                <w:rFonts w:asciiTheme="majorHAnsi" w:hAnsiTheme="majorHAnsi"/>
                <w:i/>
                <w:sz w:val="24"/>
                <w:szCs w:val="24"/>
              </w:rPr>
              <w:t>Shading in the bubble for the correct answer from the four choices provided.</w:t>
            </w:r>
          </w:p>
          <w:p w:rsidR="00325745" w:rsidRDefault="00641052" w:rsidP="00641052">
            <w:pPr>
              <w:rPr>
                <w:rFonts w:ascii="Times New Roman" w:hAnsi="Times New Roman"/>
                <w:sz w:val="24"/>
                <w:szCs w:val="24"/>
              </w:rPr>
            </w:pPr>
            <w:r w:rsidRPr="007E3E86">
              <w:rPr>
                <w:rFonts w:asciiTheme="majorHAnsi" w:hAnsiTheme="majorHAnsi"/>
                <w:i/>
                <w:sz w:val="24"/>
                <w:szCs w:val="24"/>
              </w:rPr>
              <w:t xml:space="preserve">Show any working out on the test paper.  Calculators are </w:t>
            </w:r>
            <w:r w:rsidRPr="007E3E86">
              <w:rPr>
                <w:rFonts w:asciiTheme="majorHAnsi" w:hAnsiTheme="majorHAnsi"/>
                <w:b/>
                <w:i/>
                <w:sz w:val="24"/>
                <w:szCs w:val="24"/>
              </w:rPr>
              <w:t>not</w:t>
            </w:r>
            <w:r w:rsidRPr="007E3E86">
              <w:rPr>
                <w:rFonts w:asciiTheme="majorHAnsi" w:hAnsiTheme="majorHAnsi"/>
                <w:i/>
                <w:sz w:val="24"/>
                <w:szCs w:val="24"/>
              </w:rPr>
              <w:t xml:space="preserve"> allowed.</w:t>
            </w:r>
          </w:p>
        </w:tc>
      </w:tr>
      <w:tr w:rsidR="00325745" w:rsidTr="00C42BE5">
        <w:trPr>
          <w:cantSplit/>
          <w:trHeight w:val="851"/>
        </w:trPr>
        <w:tc>
          <w:tcPr>
            <w:tcW w:w="952" w:type="dxa"/>
            <w:tcBorders>
              <w:bottom w:val="single" w:sz="4" w:space="0" w:color="auto"/>
            </w:tcBorders>
            <w:shd w:val="clear" w:color="auto" w:fill="00FF99"/>
          </w:tcPr>
          <w:p w:rsidR="00325745" w:rsidRPr="001B3341" w:rsidRDefault="00325745" w:rsidP="00325745">
            <w:pPr>
              <w:pStyle w:val="ListParagraph"/>
              <w:numPr>
                <w:ilvl w:val="0"/>
                <w:numId w:val="1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bottom w:val="single" w:sz="4" w:space="0" w:color="auto"/>
            </w:tcBorders>
          </w:tcPr>
          <w:p w:rsidR="00A00073" w:rsidRDefault="00624FFF" w:rsidP="00A00073">
            <w:pPr>
              <w:pStyle w:val="QuestionStyle"/>
            </w:pPr>
            <w:r>
              <w:rPr>
                <w:noProof/>
                <w:lang w:eastAsia="en-AU"/>
              </w:rPr>
              <w:object w:dxaOrig="1440" w:dyaOrig="144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6" type="#_x0000_t75" style="position:absolute;margin-left:283.3pt;margin-top:8.15pt;width:114.6pt;height:81.75pt;z-index:251672064;mso-position-horizontal-relative:text;mso-position-vertical-relative:text">
                  <v:imagedata r:id="rId8" o:title=""/>
                </v:shape>
                <o:OLEObject Type="Embed" ProgID="FXDraw3.Document" ShapeID="_x0000_s1026" DrawAspect="Content" ObjectID="_1460096228" r:id="rId9"/>
              </w:object>
            </w:r>
            <w:r w:rsidR="00A00073">
              <w:t xml:space="preserve">What is the area of the square shown? </w:t>
            </w:r>
          </w:p>
          <w:p w:rsidR="00A00073" w:rsidRDefault="00A00073" w:rsidP="00A00073">
            <w:pPr>
              <w:rPr>
                <w:rFonts w:ascii="Times New Roman" w:hAnsi="Times New Roman"/>
              </w:rPr>
            </w:pPr>
          </w:p>
          <w:p w:rsidR="00A00073" w:rsidRPr="0013023C" w:rsidRDefault="00A00073" w:rsidP="00A00073">
            <w:pPr>
              <w:rPr>
                <w:rFonts w:ascii="Times New Roman" w:hAnsi="Times New Roman"/>
              </w:rPr>
            </w:pPr>
          </w:p>
          <w:p w:rsidR="00A00073" w:rsidRDefault="00A00073" w:rsidP="00A00073">
            <w:pPr>
              <w:rPr>
                <w:rFonts w:ascii="Times New Roman" w:hAnsi="Times New Roman"/>
                <w:sz w:val="32"/>
                <w:szCs w:val="32"/>
              </w:rPr>
            </w:pPr>
            <w:r w:rsidRPr="0013023C">
              <w:rPr>
                <w:rFonts w:ascii="Times New Roman" w:hAnsi="Times New Roman"/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591168" behindDoc="0" locked="0" layoutInCell="1" allowOverlap="1" wp14:anchorId="62A0F156" wp14:editId="53576667">
                      <wp:simplePos x="0" y="0"/>
                      <wp:positionH relativeFrom="column">
                        <wp:posOffset>1131570</wp:posOffset>
                      </wp:positionH>
                      <wp:positionV relativeFrom="paragraph">
                        <wp:posOffset>58420</wp:posOffset>
                      </wp:positionV>
                      <wp:extent cx="754380" cy="373380"/>
                      <wp:effectExtent l="0" t="0" r="26670" b="26670"/>
                      <wp:wrapNone/>
                      <wp:docPr id="74" name="Rectangle 7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54380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2A0B27" w:rsidRPr="003A7010" w:rsidRDefault="002A0B27" w:rsidP="00A00073">
                                  <w:pPr>
                                    <w:jc w:val="center"/>
                                    <w:rPr>
                                      <w:rFonts w:ascii="Times New Roman" w:hAnsi="Times New Roman"/>
                                      <w:color w:val="000000" w:themeColor="text1"/>
                                      <w:sz w:val="36"/>
                                      <w:szCs w:val="28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2A0F156" id="Rectangle 74" o:spid="_x0000_s1026" style="position:absolute;margin-left:89.1pt;margin-top:4.6pt;width:59.4pt;height:29.4pt;z-index:251591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d9M5pQIAAKIFAAAOAAAAZHJzL2Uyb0RvYy54bWysVFFv2yAQfp+0/4B4X+2kydJadaqoVadJ&#10;VVu1nfpMMMSWMMeAJM5+/Q6wnair9jAtDw5wd99xH9/d1XXXKrIT1jWgSzo5yykRmkPV6E1Jf7ze&#10;fbmgxHmmK6ZAi5IehKPXy8+frvamEFOoQVXCEgTRrtibktbemyLLHK9Fy9wZGKHRKMG2zOPWbrLK&#10;sj2ityqb5vnXbA+2Mha4cA5Pb5ORLiO+lIL7Rymd8ESVFO/m49fG7zp8s+UVKzaWmbrh/TXYP9yi&#10;ZY3GpCPULfOMbG3zB1TbcAsOpD/j0GYgZcNFrAGrmeTvqnmpmRGxFiTHmZEm9/9g+cPuyZKmKuli&#10;RolmLb7RM7LG9EYJgmdI0N64Av1ezJPtdw6XodpO2jb8Yx2ki6QeRlJF5wnHw8V8dn6B1HM0nS/O&#10;wxpRsmOwsc5/E9CSsCipxeyRSra7dz65Di4hl4a7Rik8Z4XSZI+iu8zneYxwoJoqWIMxSkjcKEt2&#10;DB/fd5M+74kX3kJpvEyoMNUUV/6gRMJ/FhLJwSqmKUGQ5RGTcS60nyRTzSqRUs1z/A3JhohYstII&#10;GJAlXnLE7gEGzwQyYCcCev8QKqKqx+C+8r8FjxExM2g/BreNBvtRZQqr6jMn/4GkRE1gyXfrLgpn&#10;Pg2u4WgN1QHVZCG1mTP8rsE3vWfOPzGLfYUywFnhH/EjFeDbQb+ipAb766Pz4I9yRysle+zTkrqf&#10;W2YFJeq7xka4nMxmobHjZjZfTHFjTy3rU4vetjeAapjgVDI8LoO/V8NSWmjfcKSsQlY0Mc0xd0m5&#10;t8Pmxqf5gUOJi9UqumEzG+bv9YvhATwQHTT72r0xa3phe+yIBxh6mhXv9J18Q6SG1daDbKL4j7z2&#10;T4CDIGqpH1ph0pzuo9dxtC5/AwAA//8DAFBLAwQUAAYACAAAACEAKwhBaN4AAAAIAQAADwAAAGRy&#10;cy9kb3ducmV2LnhtbEyPzU7DMBCE70i8g7VI3KhDkNo0xKlQ+ZGKuDRw6c2Jt3FEvI5iNw1vz/YE&#10;p9VoRrPfFJvZ9WLCMXSeFNwvEhBIjTcdtQq+Pl/vMhAhajK694QKfjDApry+KnRu/Jn2OFWxFVxC&#10;IdcKbIxDLmVoLDodFn5AYu/oR6cjy7GVZtRnLne9TJNkKZ3uiD9YPeDWYvNdnZyC41A/fBz2h6Sq&#10;d+/blzdj5fNklbq9mZ8eQUSc418YLviMDiUz1f5EJoie9SpLOapgzYf9dL3ibbWCZZaALAv5f0D5&#10;CwAA//8DAFBLAQItABQABgAIAAAAIQC2gziS/gAAAOEBAAATAAAAAAAAAAAAAAAAAAAAAABbQ29u&#10;dGVudF9UeXBlc10ueG1sUEsBAi0AFAAGAAgAAAAhADj9If/WAAAAlAEAAAsAAAAAAAAAAAAAAAAA&#10;LwEAAF9yZWxzLy5yZWxzUEsBAi0AFAAGAAgAAAAhAHF30zmlAgAAogUAAA4AAAAAAAAAAAAAAAAA&#10;LgIAAGRycy9lMm9Eb2MueG1sUEsBAi0AFAAGAAgAAAAhACsIQWjeAAAACAEAAA8AAAAAAAAAAAAA&#10;AAAA/wQAAGRycy9kb3ducmV2LnhtbFBLBQYAAAAABAAEAPMAAAAKBgAAAAA=&#10;" filled="f" strokecolor="black [3213]" strokeweight="1.5pt">
                      <v:textbox>
                        <w:txbxContent>
                          <w:p w:rsidR="002A0B27" w:rsidRPr="003A7010" w:rsidRDefault="002A0B27" w:rsidP="00A00073">
                            <w:pPr>
                              <w:jc w:val="center"/>
                              <w:rPr>
                                <w:rFonts w:ascii="Times New Roman" w:hAnsi="Times New Roman"/>
                                <w:color w:val="000000" w:themeColor="text1"/>
                                <w:sz w:val="36"/>
                                <w:szCs w:val="28"/>
                              </w:rPr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Pr="0013023C">
              <w:rPr>
                <w:rFonts w:ascii="Times New Roman" w:hAnsi="Times New Roman"/>
                <w:sz w:val="32"/>
                <w:szCs w:val="32"/>
              </w:rPr>
              <w:t xml:space="preserve">                                   </w:t>
            </w:r>
          </w:p>
          <w:p w:rsidR="00A00073" w:rsidRPr="00A00073" w:rsidRDefault="00A00073" w:rsidP="00A00073">
            <w:pPr>
              <w:rPr>
                <w:rFonts w:ascii="Times New Roman" w:hAnsi="Times New Roman"/>
                <w:sz w:val="32"/>
                <w:szCs w:val="32"/>
              </w:rPr>
            </w:pPr>
            <w:r w:rsidRPr="0013023C">
              <w:rPr>
                <w:rFonts w:ascii="Times New Roman" w:hAnsi="Times New Roman"/>
                <w:sz w:val="32"/>
                <w:szCs w:val="32"/>
              </w:rPr>
              <w:t xml:space="preserve"> </w:t>
            </w:r>
            <w:r w:rsidR="00D45A04">
              <w:rPr>
                <w:rFonts w:ascii="Times New Roman" w:hAnsi="Times New Roman"/>
                <w:sz w:val="32"/>
                <w:szCs w:val="32"/>
              </w:rPr>
              <w:t xml:space="preserve"> </w:t>
            </w:r>
            <w:r w:rsidR="00D45A04" w:rsidRPr="0013023C">
              <w:rPr>
                <w:rFonts w:ascii="Times New Roman" w:hAnsi="Times New Roman"/>
                <w:sz w:val="32"/>
                <w:szCs w:val="32"/>
              </w:rPr>
              <w:t xml:space="preserve">        </w:t>
            </w:r>
            <w:r w:rsidR="00D45A04">
              <w:rPr>
                <w:rFonts w:ascii="Times New Roman" w:hAnsi="Times New Roman"/>
                <w:sz w:val="32"/>
                <w:szCs w:val="32"/>
              </w:rPr>
              <w:t xml:space="preserve">Area =  </w:t>
            </w:r>
            <w:r w:rsidRPr="0013023C">
              <w:rPr>
                <w:rFonts w:ascii="Times New Roman" w:hAnsi="Times New Roman"/>
                <w:sz w:val="32"/>
                <w:szCs w:val="32"/>
              </w:rPr>
              <w:t xml:space="preserve">                </w:t>
            </w:r>
            <w:r>
              <w:rPr>
                <w:rFonts w:ascii="Times New Roman" w:hAnsi="Times New Roman"/>
                <w:sz w:val="32"/>
                <w:szCs w:val="32"/>
              </w:rPr>
              <w:t>c</w:t>
            </w:r>
            <w:r w:rsidRPr="0013023C">
              <w:rPr>
                <w:rFonts w:ascii="Times New Roman" w:hAnsi="Times New Roman"/>
                <w:sz w:val="32"/>
                <w:szCs w:val="32"/>
              </w:rPr>
              <w:t>m</w:t>
            </w:r>
            <w:r w:rsidRPr="00A00073">
              <w:rPr>
                <w:rFonts w:ascii="Times New Roman" w:hAnsi="Times New Roman"/>
                <w:sz w:val="32"/>
                <w:szCs w:val="32"/>
                <w:vertAlign w:val="superscript"/>
              </w:rPr>
              <w:t>2</w:t>
            </w:r>
            <w:r>
              <w:rPr>
                <w:rFonts w:ascii="Times New Roman" w:hAnsi="Times New Roman"/>
                <w:sz w:val="32"/>
                <w:szCs w:val="32"/>
              </w:rPr>
              <w:t>.</w:t>
            </w:r>
          </w:p>
          <w:p w:rsidR="00325745" w:rsidRDefault="00325745" w:rsidP="00A00073">
            <w:pPr>
              <w:pStyle w:val="QuestionStyle"/>
            </w:pPr>
          </w:p>
          <w:p w:rsidR="00DA6E53" w:rsidRDefault="00DA6E53" w:rsidP="00A00073">
            <w:pPr>
              <w:pStyle w:val="QuestionStyle"/>
            </w:pPr>
          </w:p>
        </w:tc>
      </w:tr>
      <w:tr w:rsidR="00325745" w:rsidTr="00C42BE5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00FF99"/>
          </w:tcPr>
          <w:p w:rsidR="00325745" w:rsidRPr="001B3341" w:rsidRDefault="00325745" w:rsidP="00325745">
            <w:pPr>
              <w:pStyle w:val="ListParagraph"/>
              <w:numPr>
                <w:ilvl w:val="0"/>
                <w:numId w:val="1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3D41FF" w:rsidRDefault="00624FFF" w:rsidP="00591FD0">
            <w:pPr>
              <w:pStyle w:val="QuestionStyle"/>
            </w:pPr>
            <w:r>
              <w:rPr>
                <w:noProof/>
                <w:lang w:eastAsia="en-AU"/>
              </w:rPr>
              <w:object w:dxaOrig="1440" w:dyaOrig="1440">
                <v:shape id="_x0000_s1027" type="#_x0000_t75" style="position:absolute;margin-left:281.5pt;margin-top:8.05pt;width:146.85pt;height:94.85pt;z-index:251673088;mso-position-horizontal-relative:text;mso-position-vertical-relative:text">
                  <v:imagedata r:id="rId10" o:title=""/>
                </v:shape>
                <o:OLEObject Type="Embed" ProgID="FXDraw3.Document" ShapeID="_x0000_s1027" DrawAspect="Content" ObjectID="_1460096229" r:id="rId11"/>
              </w:object>
            </w:r>
            <w:r w:rsidR="00A00073">
              <w:t>Find the area of this rectangle.</w:t>
            </w:r>
          </w:p>
          <w:p w:rsidR="00A00073" w:rsidRPr="00460C07" w:rsidRDefault="00A00073" w:rsidP="00A00073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A00073" w:rsidRPr="00460C07" w:rsidRDefault="00A00073" w:rsidP="00A00073">
            <w:pPr>
              <w:rPr>
                <w:rFonts w:ascii="Times New Roman" w:hAnsi="Times New Roman"/>
                <w:sz w:val="24"/>
                <w:szCs w:val="24"/>
              </w:rPr>
            </w:pPr>
            <w:r w:rsidRPr="00460C07"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592192" behindDoc="0" locked="0" layoutInCell="1" allowOverlap="1" wp14:anchorId="5F45E814" wp14:editId="17E530FE">
                      <wp:simplePos x="0" y="0"/>
                      <wp:positionH relativeFrom="column">
                        <wp:posOffset>245110</wp:posOffset>
                      </wp:positionH>
                      <wp:positionV relativeFrom="paragraph">
                        <wp:posOffset>24765</wp:posOffset>
                      </wp:positionV>
                      <wp:extent cx="163830" cy="899160"/>
                      <wp:effectExtent l="0" t="0" r="26670" b="15240"/>
                      <wp:wrapNone/>
                      <wp:docPr id="44" name="Group 4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63830" cy="899160"/>
                                <a:chOff x="0" y="0"/>
                                <a:chExt cx="171450" cy="944880"/>
                              </a:xfrm>
                            </wpg:grpSpPr>
                            <wps:wsp>
                              <wps:cNvPr id="45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83058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6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7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27432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8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55626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658092C4" id="Group 44" o:spid="_x0000_s1026" style="position:absolute;margin-left:19.3pt;margin-top:1.95pt;width:12.9pt;height:70.8pt;z-index:251592192;mso-width-relative:margin;mso-height-relative:margin" coordsize="1714,94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8HJVAgMAAGEOAAAOAAAAZHJzL2Uyb0RvYy54bWzsV81u2zAMvg/YOwi6r44Tx0mMOkXRPwzo&#10;tmLtHkCR5Z9NljRJiZM+/SjZSd2mO6xDdllycERLpMiPn2jq9Gxdc7Ri2lRSpDg8GWDEBJVZJYoU&#10;f3u4/jDFyFgiMsKlYCneMIPP5u/fnTYqYUNZSp4xjcCIMEmjUlxaq5IgMLRkNTEnUjEBk7nUNbEg&#10;6iLINGnAes2D4WAQB43UmdKSMmPg7WU7iefefp4zar/kuWEW8RSDb9Y/tX8u3DOYn5Kk0ESVFe3c&#10;IG/woiaVgE13pi6JJWipqz1TdUW1NDK3J1TWgczzijIfA0QTDl5Ec6PlUvlYiqQp1A4mgPYFTm82&#10;Sz+v7jSqshRHEUaC1JAjvy0CGcBpVJHAmhut7tWd7l4UreTiXee6dv8QCVp7WDc7WNnaIgovw3g0&#10;HQH4FKams1kYd7DTEnKzp0XLq63eJIzGnd4siqZTrxdsNw2cbztXGgUEMk8Ymb/D6L4kinnojYt/&#10;i9F4i9H50kq/Bo1amPwyh5FDw6hbSX8YJORFSUTBzrWWTclIBl6Fbj343lNwggFVtGg+yQwyQMC6&#10;p9Or8AKY4xYLkuww7mEVhtFo8Bwrkiht7A2TNXKDFAOzRPYVjoffhqxujfX0zToOkOw7RnnN4TCs&#10;CEdhHMcT7zhJusWQh61NH7LkVXZdce4FXSwuuEagmuJr/+uUTX8ZF6gBQIYT8HbfxsbsTMCBz2Tz&#10;AMFixImxMAEs87/X7Prg/Ml2mF+JzI8tqXg7Bte56JLgcHc0N8lCZhvIgZZtkYCiBoNS6keMGigQ&#10;KTY/l0Qz8OCjgDzOwihyFcUL0XgyBEH3Zxb9GSIomEoxBNAOL2xbhZZKV0UJO4UeAiEds/LKbknS&#10;etU5CwRvfT080+N9pncFoUfcQzO9KxRHkjs2ANj9w3Mk+R98SX9Tzif7JB+7gvKsOh+a5MNJNILi&#10;4WvUkelHph+kcYE2vG3unhqX+J8zfTyOh9vm78j0/47pvmGHe4z/lnV3LndR6su+0Xm6Gc5/AQAA&#10;//8DAFBLAwQUAAYACAAAACEA42eGRt0AAAAHAQAADwAAAGRycy9kb3ducmV2LnhtbEyOQUvDQBCF&#10;74L/YRnBm93EJqHGbEop6qkItoJ4m2anSWh2N2S3SfrvHU96Gh7v481XrGfTiZEG3zqrIF5EIMhW&#10;Tre2VvB5eH1YgfABrcbOWVJwJQ/r8vamwFy7yX7QuA+14BHrc1TQhNDnUvqqIYN+4Xqy3J3cYDBw&#10;HGqpB5x43HTyMYoyabC1/KHBnrYNVef9xSh4m3DaLOOXcXc+ba/fh/T9axeTUvd38+YZRKA5/MHw&#10;q8/qULLT0V2s9qJTsFxlTPJ9AsF1liQgjowlaQqyLOR///IHAAD//wMAUEsBAi0AFAAGAAgAAAAh&#10;ALaDOJL+AAAA4QEAABMAAAAAAAAAAAAAAAAAAAAAAFtDb250ZW50X1R5cGVzXS54bWxQSwECLQAU&#10;AAYACAAAACEAOP0h/9YAAACUAQAACwAAAAAAAAAAAAAAAAAvAQAAX3JlbHMvLnJlbHNQSwECLQAU&#10;AAYACAAAACEA2PByVQIDAABhDgAADgAAAAAAAAAAAAAAAAAuAgAAZHJzL2Uyb0RvYy54bWxQSwEC&#10;LQAUAAYACAAAACEA42eGRt0AAAAHAQAADwAAAAAAAAAAAAAAAABcBQAAZHJzL2Rvd25yZXYueG1s&#10;UEsFBgAAAAAEAAQA8wAAAGYGAAAAAA==&#10;">
                      <v:roundrect id="AutoShape 3" o:spid="_x0000_s1027" style="position:absolute;top:8305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3JsrsUA&#10;AADbAAAADwAAAGRycy9kb3ducmV2LnhtbESPQWvCQBSE70L/w/IKvUjdVGybpq4iiqIXoVHs9ZF9&#10;TUKzb0N2m0R/vSsUPA4z8w0znfemEi01rrSs4GUUgSDOrC45V3A8rJ9jEM4ja6wsk4IzOZjPHgZT&#10;TLTt+Iva1OciQNglqKDwvk6kdFlBBt3I1sTB+7GNQR9kk0vdYBfgppLjKHqTBksOCwXWtCwo+03/&#10;jIL4HJtTe9pvvmnH3eqy1++L4YdST4/94hOEp97fw//trVYweYXbl/AD5OwK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vcmyuxQAAANsAAAAPAAAAAAAAAAAAAAAAAJgCAABkcnMv&#10;ZG93bnJldi54bWxQSwUGAAAAAAQABAD1AAAAigMAAAAA&#10;" strokecolor="windowText" strokeweight="1pt"/>
                      <v:roundrect id="AutoShape 4" o:spid="_x0000_s1028" style="position:absolute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6Dy2cUA&#10;AADbAAAADwAAAGRycy9kb3ducmV2LnhtbESPQWvCQBSE70L/w/IEL9JsKsXGNKtIi6VeBG3R6yP7&#10;mgSzb0N2TWJ/fbcgeBxm5hsmWw2mFh21rrKs4CmKQRDnVldcKPj+2jwmIJxH1lhbJgVXcrBaPowy&#10;TLXteU/dwRciQNilqKD0vkmldHlJBl1kG+Lg/djWoA+yLaRusQ9wU8tZHM+lwYrDQokNvZWUnw8X&#10;oyC5JubYHXcfJ9py//670y/r6UKpyXhYv4LwNPh7+Nb+1Aqe5/D/JfwAufw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foPLZxQAAANsAAAAPAAAAAAAAAAAAAAAAAJgCAABkcnMv&#10;ZG93bnJldi54bWxQSwUGAAAAAAQABAD1AAAAigMAAAAA&#10;" strokecolor="windowText" strokeweight="1pt"/>
                      <v:roundrect id="AutoShape 5" o:spid="_x0000_s1029" style="position:absolute;top:2743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OxXQsUA&#10;AADbAAAADwAAAGRycy9kb3ducmV2LnhtbESPQWvCQBSE70L/w/IEL9JsKkVjmlWkxVIvQm3R6yP7&#10;mgSzb0N2TWJ/fbcgeBxm5hsmWw+mFh21rrKs4CmKQRDnVldcKPj+2j4mIJxH1lhbJgVXcrBePYwy&#10;TLXt+ZO6gy9EgLBLUUHpfZNK6fKSDLrINsTB+7GtQR9kW0jdYh/gppazOJ5LgxWHhRIbei0pPx8u&#10;RkFyTcyxO+7fT7Tj/u13rxeb6VKpyXjYvIDwNPh7+Nb+0AqeF/D/JfwAufo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w7FdCxQAAANsAAAAPAAAAAAAAAAAAAAAAAJgCAABkcnMv&#10;ZG93bnJldi54bWxQSwUGAAAAAAQABAD1AAAAigMAAAAA&#10;" strokecolor="windowText" strokeweight="1pt"/>
                      <v:roundrect id="AutoShape 6" o:spid="_x0000_s1030" style="position:absolute;top:5562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XPDMMEA&#10;AADbAAAADwAAAGRycy9kb3ducmV2LnhtbERPTWvCQBC9C/6HZQQvUjeK1DS6iihKvQjVYq9DdkyC&#10;2dmQXZPYX+8eCj0+3vdy3ZlSNFS7wrKCyTgCQZxaXXCm4Puyf4tBOI+ssbRMCp7kYL3q95aYaNvy&#10;FzVnn4kQwi5BBbn3VSKlS3My6Ma2Ig7czdYGfYB1JnWNbQg3pZxG0bs0WHBoyLGibU7p/fwwCuJn&#10;bK7N9XT4oSO3u9+Tnm9GH0oNB91mAcJT5//Ff+5PrWAWxoYv4QfI1Q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FzwzDBAAAA2wAAAA8AAAAAAAAAAAAAAAAAmAIAAGRycy9kb3du&#10;cmV2LnhtbFBLBQYAAAAABAAEAPUAAACGAwAAAAA=&#10;" strokecolor="windowText" strokeweight="1pt"/>
                    </v:group>
                  </w:pict>
                </mc:Fallback>
              </mc:AlternateContent>
            </w:r>
            <w:r w:rsidRPr="00460C07">
              <w:rPr>
                <w:rFonts w:ascii="Times New Roman" w:hAnsi="Times New Roman"/>
                <w:sz w:val="24"/>
                <w:szCs w:val="24"/>
              </w:rPr>
              <w:t xml:space="preserve">           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46 cm</w:t>
            </w:r>
            <w:r w:rsidRPr="00A00073">
              <w:rPr>
                <w:rFonts w:ascii="Times New Roman" w:hAnsi="Times New Roman"/>
                <w:sz w:val="24"/>
                <w:szCs w:val="24"/>
                <w:vertAlign w:val="superscript"/>
              </w:rPr>
              <w:t>2</w:t>
            </w:r>
          </w:p>
          <w:p w:rsidR="00A00073" w:rsidRPr="00460C07" w:rsidRDefault="00A00073" w:rsidP="00A00073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A00073" w:rsidRPr="00460C07" w:rsidRDefault="00A00073" w:rsidP="00A00073">
            <w:pPr>
              <w:rPr>
                <w:rFonts w:ascii="Times New Roman" w:hAnsi="Times New Roman"/>
                <w:sz w:val="24"/>
                <w:szCs w:val="24"/>
              </w:rPr>
            </w:pPr>
            <w:r w:rsidRPr="00460C07">
              <w:rPr>
                <w:rFonts w:ascii="Times New Roman" w:hAnsi="Times New Roman"/>
                <w:sz w:val="24"/>
                <w:szCs w:val="24"/>
              </w:rPr>
              <w:t xml:space="preserve">        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60 cm</w:t>
            </w:r>
            <w:r w:rsidRPr="00A00073">
              <w:rPr>
                <w:rFonts w:ascii="Times New Roman" w:hAnsi="Times New Roman"/>
                <w:sz w:val="24"/>
                <w:szCs w:val="24"/>
                <w:vertAlign w:val="superscript"/>
              </w:rPr>
              <w:t>2</w:t>
            </w:r>
          </w:p>
          <w:p w:rsidR="00A00073" w:rsidRPr="00460C07" w:rsidRDefault="00A00073" w:rsidP="00A00073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A00073" w:rsidRPr="00460C07" w:rsidRDefault="00A00073" w:rsidP="00A00073">
            <w:pPr>
              <w:rPr>
                <w:rFonts w:ascii="Times New Roman" w:hAnsi="Times New Roman"/>
                <w:sz w:val="24"/>
                <w:szCs w:val="24"/>
              </w:rPr>
            </w:pPr>
            <w:r w:rsidRPr="00460C07">
              <w:rPr>
                <w:rFonts w:ascii="Times New Roman" w:hAnsi="Times New Roman"/>
                <w:sz w:val="24"/>
                <w:szCs w:val="24"/>
              </w:rPr>
              <w:t xml:space="preserve">        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90 cm</w:t>
            </w:r>
            <w:r w:rsidRPr="00A00073">
              <w:rPr>
                <w:rFonts w:ascii="Times New Roman" w:hAnsi="Times New Roman"/>
                <w:sz w:val="24"/>
                <w:szCs w:val="24"/>
                <w:vertAlign w:val="superscript"/>
              </w:rPr>
              <w:t>2</w:t>
            </w:r>
          </w:p>
          <w:p w:rsidR="00A00073" w:rsidRPr="00460C07" w:rsidRDefault="00A00073" w:rsidP="00A00073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A00073" w:rsidRPr="00460C07" w:rsidRDefault="00A00073" w:rsidP="00A00073">
            <w:pPr>
              <w:rPr>
                <w:rFonts w:ascii="Times New Roman" w:hAnsi="Times New Roman"/>
                <w:sz w:val="24"/>
                <w:szCs w:val="24"/>
              </w:rPr>
            </w:pPr>
            <w:r w:rsidRPr="00460C07">
              <w:rPr>
                <w:rFonts w:ascii="Times New Roman" w:hAnsi="Times New Roman"/>
                <w:sz w:val="24"/>
                <w:szCs w:val="24"/>
              </w:rPr>
              <w:t xml:space="preserve">        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120 cm</w:t>
            </w:r>
            <w:r w:rsidRPr="00A00073">
              <w:rPr>
                <w:rFonts w:ascii="Times New Roman" w:hAnsi="Times New Roman"/>
                <w:sz w:val="24"/>
                <w:szCs w:val="24"/>
                <w:vertAlign w:val="superscript"/>
              </w:rPr>
              <w:t>2</w:t>
            </w:r>
          </w:p>
          <w:p w:rsidR="00A00073" w:rsidRDefault="00A00073" w:rsidP="00591FD0">
            <w:pPr>
              <w:pStyle w:val="QuestionStyle"/>
            </w:pPr>
          </w:p>
          <w:p w:rsidR="00DA6E53" w:rsidRDefault="00DA6E53" w:rsidP="00591FD0">
            <w:pPr>
              <w:pStyle w:val="QuestionStyle"/>
            </w:pPr>
          </w:p>
        </w:tc>
      </w:tr>
      <w:tr w:rsidR="00325745" w:rsidTr="00A00073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00FF99"/>
          </w:tcPr>
          <w:p w:rsidR="00325745" w:rsidRPr="001B3341" w:rsidRDefault="00325745" w:rsidP="00325745">
            <w:pPr>
              <w:pStyle w:val="ListParagraph"/>
              <w:numPr>
                <w:ilvl w:val="0"/>
                <w:numId w:val="1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325745" w:rsidRDefault="00624FFF" w:rsidP="00591FD0">
            <w:pPr>
              <w:pStyle w:val="QuestionStyle"/>
            </w:pPr>
            <w:r>
              <w:rPr>
                <w:noProof/>
                <w:lang w:eastAsia="en-AU"/>
              </w:rPr>
              <w:object w:dxaOrig="1440" w:dyaOrig="1440">
                <v:shape id="_x0000_s1028" type="#_x0000_t75" style="position:absolute;margin-left:282.1pt;margin-top:1.25pt;width:164.1pt;height:77.75pt;z-index:251674112;mso-position-horizontal-relative:text;mso-position-vertical-relative:text">
                  <v:imagedata r:id="rId12" o:title=""/>
                </v:shape>
                <o:OLEObject Type="Embed" ProgID="FXDraw3.Document" ShapeID="_x0000_s1028" DrawAspect="Content" ObjectID="_1460096230" r:id="rId13"/>
              </w:object>
            </w:r>
            <w:r w:rsidR="00A00073">
              <w:t>What</w:t>
            </w:r>
            <w:r w:rsidR="00F972EB">
              <w:t xml:space="preserve"> is the area of the triangle</w:t>
            </w:r>
            <w:r w:rsidR="00A00073">
              <w:t>?</w:t>
            </w:r>
          </w:p>
          <w:p w:rsidR="00A00073" w:rsidRDefault="00A00073" w:rsidP="00A00073">
            <w:pPr>
              <w:rPr>
                <w:rFonts w:ascii="Times New Roman" w:hAnsi="Times New Roman"/>
              </w:rPr>
            </w:pPr>
          </w:p>
          <w:p w:rsidR="00A00073" w:rsidRPr="0013023C" w:rsidRDefault="00A00073" w:rsidP="00A00073">
            <w:pPr>
              <w:rPr>
                <w:rFonts w:ascii="Times New Roman" w:hAnsi="Times New Roman"/>
              </w:rPr>
            </w:pPr>
          </w:p>
          <w:p w:rsidR="00A00073" w:rsidRDefault="00A00073" w:rsidP="00A00073">
            <w:pPr>
              <w:rPr>
                <w:rFonts w:ascii="Times New Roman" w:hAnsi="Times New Roman"/>
                <w:sz w:val="32"/>
                <w:szCs w:val="32"/>
              </w:rPr>
            </w:pPr>
            <w:r w:rsidRPr="0013023C">
              <w:rPr>
                <w:rFonts w:ascii="Times New Roman" w:hAnsi="Times New Roman"/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593216" behindDoc="0" locked="0" layoutInCell="1" allowOverlap="1" wp14:anchorId="13983537" wp14:editId="513E4483">
                      <wp:simplePos x="0" y="0"/>
                      <wp:positionH relativeFrom="column">
                        <wp:posOffset>1131570</wp:posOffset>
                      </wp:positionH>
                      <wp:positionV relativeFrom="paragraph">
                        <wp:posOffset>58420</wp:posOffset>
                      </wp:positionV>
                      <wp:extent cx="754380" cy="373380"/>
                      <wp:effectExtent l="0" t="0" r="26670" b="26670"/>
                      <wp:wrapNone/>
                      <wp:docPr id="6" name="Rectangle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54380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2A0B27" w:rsidRPr="003A7010" w:rsidRDefault="002A0B27" w:rsidP="00A00073">
                                  <w:pPr>
                                    <w:jc w:val="center"/>
                                    <w:rPr>
                                      <w:rFonts w:ascii="Times New Roman" w:hAnsi="Times New Roman"/>
                                      <w:color w:val="000000" w:themeColor="text1"/>
                                      <w:sz w:val="36"/>
                                      <w:szCs w:val="28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3983537" id="Rectangle 6" o:spid="_x0000_s1027" style="position:absolute;margin-left:89.1pt;margin-top:4.6pt;width:59.4pt;height:29.4pt;z-index:251593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RdaaowIAAKAFAAAOAAAAZHJzL2Uyb0RvYy54bWysVE1v2zAMvQ/YfxB0X53Pfhh1iqBFhwFF&#10;V7QdelZkKTYgi5qkxM5+/SjJdoKu2GFYDo4kko/i0yOvb7pGkb2wrgZd0OnZhBKhOZS13hb0x+v9&#10;l0tKnGe6ZAq0KOhBOHqz+vzpujW5mEEFqhSWIIh2eWsKWnlv8ixzvBINc2dghEajBNswj1u7zUrL&#10;WkRvVDabTM6zFmxpLHDhHJ7eJSNdRXwpBfffpXTCE1VQvJuPXxu/m/DNVtcs31pmqpr312D/cIuG&#10;1RqTjlB3zDOys/UfUE3NLTiQ/oxDk4GUNRexBqxmOnlXzUvFjIi1IDnOjDS5/wfLH/dPltRlQc8p&#10;0azBJ3pG0pjeKkHOAz2tcTl6vZgn2+8cLkOtnbRN+McqSBcpPYyUis4TjocXy8X8EonnaJpfzMMa&#10;UbJjsLHOfxXQkLAoqMXkkUi2f3A+uQ4uIZeG+1opPGe50qRFyV1NlpMY4UDVZbAGYxSQuFWW7Bk+&#10;ve+mfd4TL7yF0niZUGGqKa78QYmE/ywkUoNVzFKCIMojJuNcaD9NpoqVIqVaTvA3JBsiYslKI2BA&#10;lnjJEbsHGDwTyICdCOj9Q6iImh6D+8r/FjxGxMyg/Rjc1BrsR5UprKrPnPwHkhI1gSXfbboom+U8&#10;uIajDZQH1JKF1GTO8Psa3/SBOf/ELHYVygAnhf+OH6kA3w76FSUV2F8fnQd/FDtaKWmxSwvqfu6Y&#10;FZSobxrb4Gq6WIS2jpvF8mKGG3tq2Zxa9K65BVTDFGeS4XEZ/L0altJC84YDZR2yoolpjrkLyr0d&#10;Nrc+TQ8cSVys19ENW9kw/6BfDA/ggeig2dfujVnTC9tjRzzC0NEsf6fv5BsiNax3HmQdxX/ktX8C&#10;HANRS/3ICnPmdB+9joN19RsAAP//AwBQSwMEFAAGAAgAAAAhACsIQWjeAAAACAEAAA8AAABkcnMv&#10;ZG93bnJldi54bWxMj81OwzAQhO9IvIO1SNyoQ5DaNMSpUPmRirg0cOnNibdxRLyOYjcNb8/2BKfV&#10;aEaz3xSb2fViwjF0nhTcLxIQSI03HbUKvj5f7zIQIWoyuveECn4wwKa8vip0bvyZ9jhVsRVcQiHX&#10;CmyMQy5laCw6HRZ+QGLv6EenI8uxlWbUZy53vUyTZCmd7og/WD3g1mLzXZ2cguNQP3wc9oekqnfv&#10;25c3Y+XzZJW6vZmfHkFEnONfGC74jA4lM9X+RCaInvUqSzmqYM2H/XS94m21gmWWgCwL+X9A+QsA&#10;AP//AwBQSwECLQAUAAYACAAAACEAtoM4kv4AAADhAQAAEwAAAAAAAAAAAAAAAAAAAAAAW0NvbnRl&#10;bnRfVHlwZXNdLnhtbFBLAQItABQABgAIAAAAIQA4/SH/1gAAAJQBAAALAAAAAAAAAAAAAAAAAC8B&#10;AABfcmVscy8ucmVsc1BLAQItABQABgAIAAAAIQDlRdaaowIAAKAFAAAOAAAAAAAAAAAAAAAAAC4C&#10;AABkcnMvZTJvRG9jLnhtbFBLAQItABQABgAIAAAAIQArCEFo3gAAAAgBAAAPAAAAAAAAAAAAAAAA&#10;AP0EAABkcnMvZG93bnJldi54bWxQSwUGAAAAAAQABADzAAAACAYAAAAA&#10;" filled="f" strokecolor="black [3213]" strokeweight="1.5pt">
                      <v:textbox>
                        <w:txbxContent>
                          <w:p w:rsidR="002A0B27" w:rsidRPr="003A7010" w:rsidRDefault="002A0B27" w:rsidP="00A00073">
                            <w:pPr>
                              <w:jc w:val="center"/>
                              <w:rPr>
                                <w:rFonts w:ascii="Times New Roman" w:hAnsi="Times New Roman"/>
                                <w:color w:val="000000" w:themeColor="text1"/>
                                <w:sz w:val="36"/>
                                <w:szCs w:val="28"/>
                              </w:rPr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Pr="0013023C">
              <w:rPr>
                <w:rFonts w:ascii="Times New Roman" w:hAnsi="Times New Roman"/>
                <w:sz w:val="32"/>
                <w:szCs w:val="32"/>
              </w:rPr>
              <w:t xml:space="preserve">                                   </w:t>
            </w:r>
          </w:p>
          <w:p w:rsidR="00A00073" w:rsidRPr="00A00073" w:rsidRDefault="00A00073" w:rsidP="00A00073">
            <w:pPr>
              <w:rPr>
                <w:rFonts w:ascii="Times New Roman" w:hAnsi="Times New Roman"/>
                <w:sz w:val="32"/>
                <w:szCs w:val="32"/>
              </w:rPr>
            </w:pPr>
            <w:r>
              <w:rPr>
                <w:rFonts w:ascii="Times New Roman" w:hAnsi="Times New Roman"/>
                <w:sz w:val="32"/>
                <w:szCs w:val="32"/>
              </w:rPr>
              <w:t xml:space="preserve"> </w:t>
            </w:r>
            <w:r w:rsidRPr="0013023C">
              <w:rPr>
                <w:rFonts w:ascii="Times New Roman" w:hAnsi="Times New Roman"/>
                <w:sz w:val="32"/>
                <w:szCs w:val="32"/>
              </w:rPr>
              <w:t xml:space="preserve">        </w:t>
            </w:r>
            <w:r w:rsidR="00D45A04">
              <w:rPr>
                <w:rFonts w:ascii="Times New Roman" w:hAnsi="Times New Roman"/>
                <w:sz w:val="32"/>
                <w:szCs w:val="32"/>
              </w:rPr>
              <w:t>Area =</w:t>
            </w:r>
            <w:r w:rsidRPr="0013023C">
              <w:rPr>
                <w:rFonts w:ascii="Times New Roman" w:hAnsi="Times New Roman"/>
                <w:sz w:val="32"/>
                <w:szCs w:val="32"/>
              </w:rPr>
              <w:t xml:space="preserve">                    </w:t>
            </w:r>
            <w:r>
              <w:rPr>
                <w:rFonts w:ascii="Times New Roman" w:hAnsi="Times New Roman"/>
                <w:sz w:val="32"/>
                <w:szCs w:val="32"/>
              </w:rPr>
              <w:t>c</w:t>
            </w:r>
            <w:r w:rsidRPr="0013023C">
              <w:rPr>
                <w:rFonts w:ascii="Times New Roman" w:hAnsi="Times New Roman"/>
                <w:sz w:val="32"/>
                <w:szCs w:val="32"/>
              </w:rPr>
              <w:t>m</w:t>
            </w:r>
            <w:r w:rsidRPr="00A00073">
              <w:rPr>
                <w:rFonts w:ascii="Times New Roman" w:hAnsi="Times New Roman"/>
                <w:sz w:val="32"/>
                <w:szCs w:val="32"/>
                <w:vertAlign w:val="superscript"/>
              </w:rPr>
              <w:t>2</w:t>
            </w:r>
            <w:r>
              <w:rPr>
                <w:rFonts w:ascii="Times New Roman" w:hAnsi="Times New Roman"/>
                <w:sz w:val="32"/>
                <w:szCs w:val="32"/>
              </w:rPr>
              <w:t>.</w:t>
            </w:r>
          </w:p>
          <w:p w:rsidR="00A00073" w:rsidRDefault="00A00073" w:rsidP="00591FD0">
            <w:pPr>
              <w:pStyle w:val="QuestionStyle"/>
            </w:pPr>
          </w:p>
          <w:p w:rsidR="00DA6E53" w:rsidRDefault="00DA6E53" w:rsidP="00591FD0">
            <w:pPr>
              <w:pStyle w:val="QuestionStyle"/>
            </w:pPr>
          </w:p>
        </w:tc>
      </w:tr>
    </w:tbl>
    <w:p w:rsidR="00DA6E53" w:rsidRDefault="00DA6E53">
      <w:r>
        <w:br w:type="page"/>
      </w:r>
    </w:p>
    <w:tbl>
      <w:tblPr>
        <w:tblStyle w:val="TableGrid"/>
        <w:tblW w:w="10207" w:type="dxa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113" w:type="dxa"/>
          <w:bottom w:w="57" w:type="dxa"/>
        </w:tblCellMar>
        <w:tblLook w:val="04A0" w:firstRow="1" w:lastRow="0" w:firstColumn="1" w:lastColumn="0" w:noHBand="0" w:noVBand="1"/>
      </w:tblPr>
      <w:tblGrid>
        <w:gridCol w:w="952"/>
        <w:gridCol w:w="9255"/>
      </w:tblGrid>
      <w:tr w:rsidR="00A00073" w:rsidTr="00A00073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</w:tcBorders>
            <w:shd w:val="clear" w:color="auto" w:fill="00FF99"/>
          </w:tcPr>
          <w:p w:rsidR="00A00073" w:rsidRPr="001B3341" w:rsidRDefault="00A00073" w:rsidP="00A00073">
            <w:pPr>
              <w:pStyle w:val="ListParagraph"/>
              <w:ind w:left="57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tcBorders>
              <w:top w:val="single" w:sz="4" w:space="0" w:color="auto"/>
            </w:tcBorders>
          </w:tcPr>
          <w:p w:rsidR="00A00073" w:rsidRPr="00A00073" w:rsidRDefault="00624FFF" w:rsidP="00591FD0">
            <w:pPr>
              <w:pStyle w:val="QuestionStyle"/>
              <w:rPr>
                <w:b/>
                <w:noProof/>
                <w:lang w:eastAsia="en-AU"/>
              </w:rPr>
            </w:pPr>
            <w:r>
              <w:rPr>
                <w:noProof/>
                <w:lang w:eastAsia="en-AU"/>
              </w:rPr>
              <w:object w:dxaOrig="1440" w:dyaOrig="1440">
                <v:shape id="_x0000_s1029" type="#_x0000_t75" style="position:absolute;margin-left:250.1pt;margin-top:6.05pt;width:169.55pt;height:136.55pt;z-index:251675136;mso-position-horizontal-relative:text;mso-position-vertical-relative:text">
                  <v:imagedata r:id="rId14" o:title=""/>
                </v:shape>
                <o:OLEObject Type="Embed" ProgID="FXDraw3.Document" ShapeID="_x0000_s1029" DrawAspect="Content" ObjectID="_1460096231" r:id="rId15"/>
              </w:object>
            </w:r>
            <w:r w:rsidR="00A00073" w:rsidRPr="00A00073">
              <w:rPr>
                <w:b/>
                <w:noProof/>
                <w:lang w:eastAsia="en-AU"/>
              </w:rPr>
              <w:t>Questions 4 and 5 refer to the following:</w:t>
            </w:r>
          </w:p>
          <w:p w:rsidR="00A00073" w:rsidRDefault="00A00073" w:rsidP="00A00073">
            <w:pPr>
              <w:pStyle w:val="QuestionStyle"/>
              <w:ind w:right="5704"/>
              <w:rPr>
                <w:noProof/>
                <w:lang w:eastAsia="en-AU"/>
              </w:rPr>
            </w:pPr>
            <w:r>
              <w:t>A rectangular block of land measures 100 m by 250 m.</w:t>
            </w:r>
          </w:p>
        </w:tc>
      </w:tr>
      <w:tr w:rsidR="00325745" w:rsidTr="00A00073">
        <w:trPr>
          <w:cantSplit/>
          <w:trHeight w:val="851"/>
        </w:trPr>
        <w:tc>
          <w:tcPr>
            <w:tcW w:w="952" w:type="dxa"/>
            <w:tcBorders>
              <w:bottom w:val="single" w:sz="4" w:space="0" w:color="auto"/>
            </w:tcBorders>
            <w:shd w:val="clear" w:color="auto" w:fill="00FF99"/>
          </w:tcPr>
          <w:p w:rsidR="00325745" w:rsidRPr="001B3341" w:rsidRDefault="00325745" w:rsidP="00325745">
            <w:pPr>
              <w:pStyle w:val="ListParagraph"/>
              <w:numPr>
                <w:ilvl w:val="0"/>
                <w:numId w:val="1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tcBorders>
              <w:bottom w:val="single" w:sz="4" w:space="0" w:color="auto"/>
            </w:tcBorders>
          </w:tcPr>
          <w:p w:rsidR="00A00073" w:rsidRDefault="00A00073" w:rsidP="00A00073">
            <w:pPr>
              <w:pStyle w:val="QuestionStyle"/>
            </w:pPr>
            <w:r>
              <w:t>What is its area in square metres?</w:t>
            </w:r>
          </w:p>
          <w:p w:rsidR="00332C22" w:rsidRPr="00332C22" w:rsidRDefault="00332C22" w:rsidP="00A00073">
            <w:pPr>
              <w:pStyle w:val="QuestionStyle"/>
              <w:rPr>
                <w:sz w:val="12"/>
                <w:szCs w:val="12"/>
              </w:rPr>
            </w:pPr>
          </w:p>
          <w:p w:rsidR="00DA6E53" w:rsidRPr="00460C07" w:rsidRDefault="00DA6E53" w:rsidP="00DA6E53">
            <w:pPr>
              <w:rPr>
                <w:rFonts w:ascii="Times New Roman" w:hAnsi="Times New Roman"/>
                <w:sz w:val="24"/>
                <w:szCs w:val="24"/>
              </w:rPr>
            </w:pPr>
            <w:r w:rsidRPr="00460C07"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594240" behindDoc="0" locked="0" layoutInCell="1" allowOverlap="1" wp14:anchorId="2A230FBF" wp14:editId="1E1FE33D">
                      <wp:simplePos x="0" y="0"/>
                      <wp:positionH relativeFrom="column">
                        <wp:posOffset>245110</wp:posOffset>
                      </wp:positionH>
                      <wp:positionV relativeFrom="paragraph">
                        <wp:posOffset>24765</wp:posOffset>
                      </wp:positionV>
                      <wp:extent cx="163830" cy="899160"/>
                      <wp:effectExtent l="0" t="0" r="26670" b="15240"/>
                      <wp:wrapNone/>
                      <wp:docPr id="7" name="Group 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63830" cy="899160"/>
                                <a:chOff x="0" y="0"/>
                                <a:chExt cx="171450" cy="944880"/>
                              </a:xfrm>
                            </wpg:grpSpPr>
                            <wps:wsp>
                              <wps:cNvPr id="8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83058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9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0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27432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6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55626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59EBCE12" id="Group 7" o:spid="_x0000_s1026" style="position:absolute;margin-left:19.3pt;margin-top:1.95pt;width:12.9pt;height:70.8pt;z-index:251594240;mso-width-relative:margin;mso-height-relative:margin" coordsize="1714,94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z7tE9QIAAF0OAAAOAAAAZHJzL2Uyb0RvYy54bWzsl91u2yAUx+8n7R0Q96vjxHESq05V9UuT&#10;uq1auwcggD82DAxInO7pd8BOmiW9Waf2ZsmFAwYO5/z4cwynZ+tGoBU3tlYyx/HJACMuqWK1LHP8&#10;7eH6wxQj64hkRCjJc/zILT6bv3932uqMD1WlBOMGgRFps1bnuHJOZ1FkacUbYk+U5hIaC2Ua4qBq&#10;yogZ0oL1RkTDwSCNWmWYNopya+HtZdeI58F+UXDqvhSF5Q6JHINvLjxNeC78M5qfkqw0RFc17d0g&#10;L/CiIbWESbemLokjaGnqA1NNTY2yqnAnVDWRKoqa8hADRBMP9qK5MWqpQyxl1pZ6iwnQ7nF6sVn6&#10;eXVnUM1yPMFIkgaWKMyKJh5Nq8sMetwYfa/vTP+i7Go+2nVhGv8PcaB1gPq4hcrXDlF4Gaej6QjQ&#10;U2iazmZx2kOnFazMwShaXW3GTeJk3I+bJcl0GsZFm0kj79vWlVaDfOwTIftvhO4ronkAb338PSGQ&#10;ckfofOlU6IJGHaXQyyPyMKy+VfSHRVJdVESW/NwY1VacMHAq9v3B9Z0BvmJhKFq0nxQD/gSsBy09&#10;SxdYjjsUJNsi3kEVx8lo8Ccqkmlj3Q1XDfKFHIOsJPsKeyNMQ1a31gXtsj4+wr5jVDQCdsKKCBSn&#10;aRrkAPD7zlDa2AwhK1Gz61qIUDHl4kIYBENzfB1+IWogs9tNSNQCkOEEvD208Wi3JmC3M9U+QLAY&#10;CWIdNIDIwu85uyG4sK098yvJQtmRWnRlcF3IfhE8d69ymy0Ue4Q1MKrLEJDRoFAp8wujFrJDju3P&#10;JTEcPPgoYR1ncZL4dBIqyXgyhIrZbVnsthBJwVSOIYCueOG6FLTUpi4rmCkOCKTyyipqtxFJ51Xv&#10;LOi78/XVhT47FHry5kLv08RR414Me3vnqPG/+Io+n8xj2LH72Xz85iIfTpIR5I6Qoo5KPyr9NY4t&#10;cXqo9PTNlT4ep8PN0e+o9P9O6eG4DneY8C3r71v+krRbD+ecp1vh/DcAAAD//wMAUEsDBBQABgAI&#10;AAAAIQDjZ4ZG3QAAAAcBAAAPAAAAZHJzL2Rvd25yZXYueG1sTI5BS8NAEIXvgv9hGcGb3cQmocZs&#10;SinqqQi2gnibZqdJaHY3ZLdJ+u8dT3oaHu/jzVesZ9OJkQbfOqsgXkQgyFZOt7ZW8Hl4fViB8AGt&#10;xs5ZUnAlD+vy9qbAXLvJftC4D7XgEetzVNCE0OdS+qohg37herLcndxgMHAcaqkHnHjcdPIxijJp&#10;sLX8ocGetg1V5/3FKHibcNos45dxdz5tr9+H9P1rF5NS93fz5hlEoDn8wfCrz+pQstPRXaz2olOw&#10;XGVM8n0CwXWWJCCOjCVpCrIs5H//8gcAAP//AwBQSwECLQAUAAYACAAAACEAtoM4kv4AAADhAQAA&#10;EwAAAAAAAAAAAAAAAAAAAAAAW0NvbnRlbnRfVHlwZXNdLnhtbFBLAQItABQABgAIAAAAIQA4/SH/&#10;1gAAAJQBAAALAAAAAAAAAAAAAAAAAC8BAABfcmVscy8ucmVsc1BLAQItABQABgAIAAAAIQCdz7tE&#10;9QIAAF0OAAAOAAAAAAAAAAAAAAAAAC4CAABkcnMvZTJvRG9jLnhtbFBLAQItABQABgAIAAAAIQDj&#10;Z4ZG3QAAAAcBAAAPAAAAAAAAAAAAAAAAAE8FAABkcnMvZG93bnJldi54bWxQSwUGAAAAAAQABADz&#10;AAAAWQYAAAAA&#10;">
                      <v:roundrect id="AutoShape 3" o:spid="_x0000_s1027" style="position:absolute;top:8305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bYp+sMA&#10;AADaAAAADwAAAGRycy9kb3ducmV2LnhtbESPQWvCQBSE7wX/w/IEL6Vu9GDT6CqiKHoRqqLXR/Y1&#10;Cc2+Ddk1if56Vyj0OMx8M8xs0ZlSNFS7wrKC0TACQZxaXXCm4HzafMQgnEfWWFomBXdysJj33maY&#10;aNvyNzVHn4lQwi5BBbn3VSKlS3My6Ia2Ig7ej60N+iDrTOoa21BuSjmOook0WHBYyLGiVU7p7/Fm&#10;FMT32Fyay2F7pT2368dBfy7fv5Qa9LvlFISnzv+H/+idDhy8roQbIOd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bYp+sMAAADaAAAADwAAAAAAAAAAAAAAAACYAgAAZHJzL2Rv&#10;d25yZXYueG1sUEsFBgAAAAAEAAQA9QAAAIgDAAAAAA==&#10;" strokecolor="windowText" strokeweight="1pt"/>
                      <v:roundrect id="AutoShape 4" o:spid="_x0000_s1028" style="position:absolute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vqMYcMA&#10;AADaAAAADwAAAGRycy9kb3ducmV2LnhtbESPQWvCQBSE74L/YXmCF6kbPbQxuoooSnsR1KLXR/Y1&#10;Cc2+Ddk1if56t1DwOMzMN8xi1ZlSNFS7wrKCyTgCQZxaXXCm4Pu8e4tBOI+ssbRMCu7kYLXs9xaY&#10;aNvykZqTz0SAsEtQQe59lUjp0pwMurGtiIP3Y2uDPsg6k7rGNsBNKadR9C4NFhwWcqxok1P6e7oZ&#10;BfE9Npfmcthf6Yvb7eOgP9ajmVLDQbeeg/DU+Vf4v/2pFczg70q4AXL5B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vqMYcMAAADaAAAADwAAAAAAAAAAAAAAAACYAgAAZHJzL2Rv&#10;d25yZXYueG1sUEsFBgAAAAAEAAQA9QAAAIgDAAAAAA==&#10;" strokecolor="windowText" strokeweight="1pt"/>
                      <v:roundrect id="AutoShape 5" o:spid="_x0000_s1029" style="position:absolute;top:2743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LbgK8UA&#10;AADbAAAADwAAAGRycy9kb3ducmV2LnhtbESPQWvCQBCF7wX/wzJCL6Vu2kObRlcRi2IvglrsdciO&#10;STA7G7JrEvvrO4eCtxnem/e+mS0GV6uO2lB5NvAySUAR595WXBj4Pq6fU1AhIlusPZOBGwVYzEcP&#10;M8ys73lP3SEWSkI4ZGigjLHJtA55SQ7DxDfEop196zDK2hbatthLuKv1a5K8aYcVS0OJDa1Kyi+H&#10;qzOQ3lJ36k67zQ99cf/5u7Pvy6cPYx7Hw3IKKtIQ7+b/660VfKGXX2QAPf8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stuArxQAAANsAAAAPAAAAAAAAAAAAAAAAAJgCAABkcnMv&#10;ZG93bnJldi54bWxQSwUGAAAAAAQABAD1AAAAigMAAAAA&#10;" strokecolor="windowText" strokeweight="1pt"/>
                      <v:roundrect id="AutoShape 6" o:spid="_x0000_s1030" style="position:absolute;top:5562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BPdxMMA&#10;AADbAAAADwAAAGRycy9kb3ducmV2LnhtbERPTWvCQBC9C/0PyxS8iG7qwcaYjUhLRS9Creh1yI5J&#10;aHY2ZLdJ7K/vCgVv83ifk64HU4uOWldZVvAyi0AQ51ZXXCg4fX1MYxDOI2usLZOCGzlYZ0+jFBNt&#10;e/6k7ugLEULYJaig9L5JpHR5SQbdzDbEgbva1qAPsC2kbrEP4aaW8yhaSIMVh4YSG3orKf8+/hgF&#10;8S025+582F5oz/3770G/biZLpcbPw2YFwtPgH+J/906H+Qu4/xIOkNk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BPdxMMAAADbAAAADwAAAAAAAAAAAAAAAACYAgAAZHJzL2Rv&#10;d25yZXYueG1sUEsFBgAAAAAEAAQA9QAAAIgDAAAAAA==&#10;" strokecolor="windowText" strokeweight="1pt"/>
                    </v:group>
                  </w:pict>
                </mc:Fallback>
              </mc:AlternateContent>
            </w:r>
            <w:r w:rsidRPr="00460C07">
              <w:rPr>
                <w:rFonts w:ascii="Times New Roman" w:hAnsi="Times New Roman"/>
                <w:sz w:val="24"/>
                <w:szCs w:val="24"/>
              </w:rPr>
              <w:t xml:space="preserve">           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7 000 m</w:t>
            </w:r>
            <w:r w:rsidRPr="00A00073">
              <w:rPr>
                <w:rFonts w:ascii="Times New Roman" w:hAnsi="Times New Roman"/>
                <w:sz w:val="24"/>
                <w:szCs w:val="24"/>
                <w:vertAlign w:val="superscript"/>
              </w:rPr>
              <w:t>2</w:t>
            </w:r>
          </w:p>
          <w:p w:rsidR="00DA6E53" w:rsidRPr="00460C07" w:rsidRDefault="00DA6E53" w:rsidP="00DA6E53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DA6E53" w:rsidRPr="00460C07" w:rsidRDefault="00DA6E53" w:rsidP="00DA6E53">
            <w:pPr>
              <w:rPr>
                <w:rFonts w:ascii="Times New Roman" w:hAnsi="Times New Roman"/>
                <w:sz w:val="24"/>
                <w:szCs w:val="24"/>
              </w:rPr>
            </w:pPr>
            <w:r w:rsidRPr="00460C07">
              <w:rPr>
                <w:rFonts w:ascii="Times New Roman" w:hAnsi="Times New Roman"/>
                <w:sz w:val="24"/>
                <w:szCs w:val="24"/>
              </w:rPr>
              <w:t xml:space="preserve">        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25 000 m</w:t>
            </w:r>
            <w:r w:rsidRPr="00A00073">
              <w:rPr>
                <w:rFonts w:ascii="Times New Roman" w:hAnsi="Times New Roman"/>
                <w:sz w:val="24"/>
                <w:szCs w:val="24"/>
                <w:vertAlign w:val="superscript"/>
              </w:rPr>
              <w:t>2</w:t>
            </w:r>
          </w:p>
          <w:p w:rsidR="00DA6E53" w:rsidRPr="00460C07" w:rsidRDefault="00DA6E53" w:rsidP="00DA6E53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DA6E53" w:rsidRPr="00460C07" w:rsidRDefault="00DA6E53" w:rsidP="00DA6E53">
            <w:pPr>
              <w:rPr>
                <w:rFonts w:ascii="Times New Roman" w:hAnsi="Times New Roman"/>
                <w:sz w:val="24"/>
                <w:szCs w:val="24"/>
              </w:rPr>
            </w:pPr>
            <w:r w:rsidRPr="00460C07">
              <w:rPr>
                <w:rFonts w:ascii="Times New Roman" w:hAnsi="Times New Roman"/>
                <w:sz w:val="24"/>
                <w:szCs w:val="24"/>
              </w:rPr>
              <w:t xml:space="preserve">        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50 000 m</w:t>
            </w:r>
            <w:r w:rsidRPr="00A00073">
              <w:rPr>
                <w:rFonts w:ascii="Times New Roman" w:hAnsi="Times New Roman"/>
                <w:sz w:val="24"/>
                <w:szCs w:val="24"/>
                <w:vertAlign w:val="superscript"/>
              </w:rPr>
              <w:t>2</w:t>
            </w:r>
          </w:p>
          <w:p w:rsidR="00DA6E53" w:rsidRPr="00460C07" w:rsidRDefault="00DA6E53" w:rsidP="00DA6E53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DA6E53" w:rsidRPr="00460C07" w:rsidRDefault="00DA6E53" w:rsidP="00DA6E53">
            <w:pPr>
              <w:rPr>
                <w:rFonts w:ascii="Times New Roman" w:hAnsi="Times New Roman"/>
                <w:sz w:val="24"/>
                <w:szCs w:val="24"/>
              </w:rPr>
            </w:pPr>
            <w:r w:rsidRPr="00460C07">
              <w:rPr>
                <w:rFonts w:ascii="Times New Roman" w:hAnsi="Times New Roman"/>
                <w:sz w:val="24"/>
                <w:szCs w:val="24"/>
              </w:rPr>
              <w:t xml:space="preserve">        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250 000 m</w:t>
            </w:r>
            <w:r w:rsidRPr="00A00073">
              <w:rPr>
                <w:rFonts w:ascii="Times New Roman" w:hAnsi="Times New Roman"/>
                <w:sz w:val="24"/>
                <w:szCs w:val="24"/>
                <w:vertAlign w:val="superscript"/>
              </w:rPr>
              <w:t>2</w:t>
            </w:r>
          </w:p>
          <w:p w:rsidR="00DA6E53" w:rsidRDefault="00DA6E53" w:rsidP="00A00073">
            <w:pPr>
              <w:pStyle w:val="QuestionStyle"/>
            </w:pPr>
          </w:p>
        </w:tc>
      </w:tr>
      <w:tr w:rsidR="00325745" w:rsidTr="00C42BE5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00FF99"/>
          </w:tcPr>
          <w:p w:rsidR="00325745" w:rsidRPr="001B3341" w:rsidRDefault="00325745" w:rsidP="00325745">
            <w:pPr>
              <w:pStyle w:val="ListParagraph"/>
              <w:numPr>
                <w:ilvl w:val="0"/>
                <w:numId w:val="1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tcBorders>
              <w:top w:val="single" w:sz="4" w:space="0" w:color="auto"/>
              <w:bottom w:val="single" w:sz="4" w:space="0" w:color="auto"/>
            </w:tcBorders>
          </w:tcPr>
          <w:p w:rsidR="00325745" w:rsidRDefault="00A00073" w:rsidP="00591FD0">
            <w:pPr>
              <w:pStyle w:val="QuestionStyle"/>
            </w:pPr>
            <w:r>
              <w:t>What is the area of the block of land in hectares?</w:t>
            </w:r>
          </w:p>
          <w:p w:rsidR="00DA6E53" w:rsidRPr="0013023C" w:rsidRDefault="00DA6E53" w:rsidP="00DA6E53">
            <w:pPr>
              <w:rPr>
                <w:rFonts w:ascii="Times New Roman" w:hAnsi="Times New Roman"/>
              </w:rPr>
            </w:pPr>
          </w:p>
          <w:p w:rsidR="00DA6E53" w:rsidRDefault="00DA6E53" w:rsidP="00DA6E53">
            <w:pPr>
              <w:rPr>
                <w:rFonts w:ascii="Times New Roman" w:hAnsi="Times New Roman"/>
                <w:sz w:val="32"/>
                <w:szCs w:val="32"/>
              </w:rPr>
            </w:pPr>
            <w:r w:rsidRPr="0013023C">
              <w:rPr>
                <w:rFonts w:ascii="Times New Roman" w:hAnsi="Times New Roman"/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15744" behindDoc="0" locked="0" layoutInCell="1" allowOverlap="1" wp14:anchorId="57321A61" wp14:editId="382AE5CA">
                      <wp:simplePos x="0" y="0"/>
                      <wp:positionH relativeFrom="column">
                        <wp:posOffset>1146810</wp:posOffset>
                      </wp:positionH>
                      <wp:positionV relativeFrom="paragraph">
                        <wp:posOffset>119380</wp:posOffset>
                      </wp:positionV>
                      <wp:extent cx="754380" cy="373380"/>
                      <wp:effectExtent l="0" t="0" r="26670" b="26670"/>
                      <wp:wrapNone/>
                      <wp:docPr id="17" name="Rectangle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54380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2A0B27" w:rsidRPr="003A7010" w:rsidRDefault="002A0B27" w:rsidP="00DA6E53">
                                  <w:pPr>
                                    <w:jc w:val="center"/>
                                    <w:rPr>
                                      <w:rFonts w:ascii="Times New Roman" w:hAnsi="Times New Roman"/>
                                      <w:color w:val="000000" w:themeColor="text1"/>
                                      <w:sz w:val="36"/>
                                      <w:szCs w:val="28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7321A61" id="Rectangle 17" o:spid="_x0000_s1028" style="position:absolute;margin-left:90.3pt;margin-top:9.4pt;width:59.4pt;height:29.4pt;z-index:251615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+jNBpQIAAKIFAAAOAAAAZHJzL2Uyb0RvYy54bWysVMFu2zAMvQ/YPwi6r3bSZGmNOkXQosOA&#10;oi3aDj0rshQbkEVNUhJnXz9Ksp2gK3YYloNDieQj+UTy6rprFdkJ6xrQJZ2c5ZQIzaFq9KakP17v&#10;vlxQ4jzTFVOgRUkPwtHr5edPV3tTiCnUoCphCYJoV+xNSWvvTZFljteiZe4MjNColGBb5vFoN1ll&#10;2R7RW5VN8/xrtgdbGQtcOIe3t0lJlxFfSsH9o5ROeKJKirn5+LXxuw7fbHnFio1lpm54nwb7hyxa&#10;1mgMOkLdMs/I1jZ/QLUNt+BA+jMObQZSNlzEGrCaSf6umpeaGRFrQXKcGWly/w+WP+yeLGkqfLsF&#10;JZq1+EbPyBrTGyUI3iFBe+MKtHsxT7Y/ORRDtZ20bfjHOkgXST2MpIrOE46Xi/ns/AKp56g6X5wH&#10;GVGyo7Oxzn8T0JIglNRi9Egl2907n0wHkxBLw12jFN6zQmmyx8Qv83kePRyopgraoIwtJG6UJTuG&#10;j++7SR/3xAqzUBqTCRWmmqLkD0ok/GchkRysYpoChLY8YjLOhfaTpKpZJVKoeY6/IdjgEUtWGgED&#10;ssQkR+weYLBMIAN2IqC3D64idvXo3Ff+N+fRI0YG7UfnttFgP6pMYVV95GQ/kJSoCSz5bt3FxpnP&#10;gmm4WkN1wG6ykMbMGX7X4JveM+efmMW5wjbAXeEf8SMV4NtBL1FSg/310X2wx3ZHLSV7nNOSup9b&#10;ZgUl6rvGQbiczGZhsONhNl9M8WBPNetTjd62N4DdMMGtZHgUg71XgygttG+4UlYhKqqY5hi7pNzb&#10;4XDj0/7ApcTFahXNcJgN8/f6xfAAHogOPfvavTFr+sb2OBEPMMw0K971d7INnhpWWw+yic1/5LV/&#10;AlwEsZf6pRU2zek5Wh1X6/I3AAAA//8DAFBLAwQUAAYACAAAACEAzb5pjd4AAAAJAQAADwAAAGRy&#10;cy9kb3ducmV2LnhtbEyPPU/DMBCGdyT+g3VIbNShoLQNcSpUoBKIpYGlmxNf44j4HMVuGv59rxNs&#10;9+oevR/5enKdGHEIrScF97MEBFLtTUuNgu+vt7sliBA1Gd15QgW/GGBdXF/lOjP+RDscy9gINqGQ&#10;aQU2xj6TMtQWnQ4z3yPx7+AHpyPLoZFm0Cc2d52cJ0kqnW6JE6zucWOx/imPTsGhrx4+97t9Ulbv&#10;H5vXrbHyZbRK3d5Mz08gIk7xD4ZLfa4OBXeq/JFMEB3rZZIyejl4AgPz1eoRRKVgsUhBFrn8v6A4&#10;AwAA//8DAFBLAQItABQABgAIAAAAIQC2gziS/gAAAOEBAAATAAAAAAAAAAAAAAAAAAAAAABbQ29u&#10;dGVudF9UeXBlc10ueG1sUEsBAi0AFAAGAAgAAAAhADj9If/WAAAAlAEAAAsAAAAAAAAAAAAAAAAA&#10;LwEAAF9yZWxzLy5yZWxzUEsBAi0AFAAGAAgAAAAhABf6M0GlAgAAogUAAA4AAAAAAAAAAAAAAAAA&#10;LgIAAGRycy9lMm9Eb2MueG1sUEsBAi0AFAAGAAgAAAAhAM2+aY3eAAAACQEAAA8AAAAAAAAAAAAA&#10;AAAA/wQAAGRycy9kb3ducmV2LnhtbFBLBQYAAAAABAAEAPMAAAAKBgAAAAA=&#10;" filled="f" strokecolor="black [3213]" strokeweight="1.5pt">
                      <v:textbox>
                        <w:txbxContent>
                          <w:p w:rsidR="002A0B27" w:rsidRPr="003A7010" w:rsidRDefault="002A0B27" w:rsidP="00DA6E53">
                            <w:pPr>
                              <w:jc w:val="center"/>
                              <w:rPr>
                                <w:rFonts w:ascii="Times New Roman" w:hAnsi="Times New Roman"/>
                                <w:color w:val="000000" w:themeColor="text1"/>
                                <w:sz w:val="36"/>
                                <w:szCs w:val="28"/>
                              </w:rPr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Pr="0013023C">
              <w:rPr>
                <w:rFonts w:ascii="Times New Roman" w:hAnsi="Times New Roman"/>
                <w:sz w:val="32"/>
                <w:szCs w:val="32"/>
              </w:rPr>
              <w:t xml:space="preserve">                                   </w:t>
            </w:r>
          </w:p>
          <w:p w:rsidR="00DA6E53" w:rsidRDefault="00DA6E53" w:rsidP="00DA6E53">
            <w:pPr>
              <w:pStyle w:val="QuestionStyle"/>
            </w:pPr>
            <w:r>
              <w:rPr>
                <w:sz w:val="32"/>
                <w:szCs w:val="32"/>
              </w:rPr>
              <w:t xml:space="preserve">         Area =</w:t>
            </w:r>
            <w:r w:rsidRPr="0013023C">
              <w:rPr>
                <w:sz w:val="32"/>
                <w:szCs w:val="32"/>
              </w:rPr>
              <w:t xml:space="preserve">                  </w:t>
            </w:r>
            <w:r>
              <w:rPr>
                <w:sz w:val="32"/>
                <w:szCs w:val="32"/>
              </w:rPr>
              <w:t xml:space="preserve"> hA.</w:t>
            </w:r>
          </w:p>
          <w:p w:rsidR="00DA6E53" w:rsidRDefault="00DA6E53" w:rsidP="00591FD0">
            <w:pPr>
              <w:pStyle w:val="QuestionStyle"/>
            </w:pPr>
          </w:p>
        </w:tc>
      </w:tr>
      <w:tr w:rsidR="00325745" w:rsidTr="00C42BE5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99"/>
          </w:tcPr>
          <w:p w:rsidR="00325745" w:rsidRPr="001B3341" w:rsidRDefault="00325745" w:rsidP="00325745">
            <w:pPr>
              <w:pStyle w:val="ListParagraph"/>
              <w:numPr>
                <w:ilvl w:val="0"/>
                <w:numId w:val="1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tcBorders>
              <w:top w:val="single" w:sz="4" w:space="0" w:color="auto"/>
              <w:bottom w:val="single" w:sz="4" w:space="0" w:color="auto"/>
            </w:tcBorders>
          </w:tcPr>
          <w:p w:rsidR="003D41FF" w:rsidRDefault="00624FFF" w:rsidP="00EB4EF7">
            <w:pPr>
              <w:pStyle w:val="QuestionStyle"/>
            </w:pPr>
            <w:r>
              <w:rPr>
                <w:noProof/>
                <w:lang w:eastAsia="en-AU"/>
              </w:rPr>
              <w:object w:dxaOrig="1440" w:dyaOrig="1440">
                <v:shape id="_x0000_s1033" type="#_x0000_t75" style="position:absolute;margin-left:229.65pt;margin-top:-2.75pt;width:180.3pt;height:117.35pt;z-index:251679232;mso-position-horizontal-relative:text;mso-position-vertical-relative:text">
                  <v:imagedata r:id="rId16" o:title=""/>
                </v:shape>
                <o:OLEObject Type="Embed" ProgID="FXDraw3.Document" ShapeID="_x0000_s1033" DrawAspect="Content" ObjectID="_1460096232" r:id="rId17"/>
              </w:object>
            </w:r>
            <w:r w:rsidR="00332C22">
              <w:t>What is the area of the parallelogram shown?</w:t>
            </w:r>
          </w:p>
          <w:p w:rsidR="00332C22" w:rsidRPr="00332C22" w:rsidRDefault="00332C22" w:rsidP="00EB4EF7">
            <w:pPr>
              <w:pStyle w:val="QuestionStyle"/>
              <w:rPr>
                <w:sz w:val="12"/>
                <w:szCs w:val="12"/>
              </w:rPr>
            </w:pPr>
          </w:p>
          <w:p w:rsidR="00332C22" w:rsidRDefault="00332C22" w:rsidP="00EB4EF7">
            <w:pPr>
              <w:pStyle w:val="QuestionStyle"/>
            </w:pPr>
          </w:p>
          <w:p w:rsidR="00EB4EF7" w:rsidRDefault="00EB4EF7" w:rsidP="00EB4EF7">
            <w:pPr>
              <w:pStyle w:val="QuestionStyle"/>
            </w:pPr>
          </w:p>
          <w:p w:rsidR="00EB4EF7" w:rsidRPr="0013023C" w:rsidRDefault="00EB4EF7" w:rsidP="00EB4EF7">
            <w:pPr>
              <w:pStyle w:val="QuestionStyle"/>
            </w:pPr>
          </w:p>
          <w:p w:rsidR="00EB4EF7" w:rsidRDefault="00EB4EF7" w:rsidP="00EB4EF7">
            <w:pPr>
              <w:pStyle w:val="QuestionStyle"/>
              <w:rPr>
                <w:sz w:val="32"/>
                <w:szCs w:val="32"/>
              </w:rPr>
            </w:pPr>
            <w:r w:rsidRPr="0013023C">
              <w:rPr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00384" behindDoc="0" locked="0" layoutInCell="1" allowOverlap="1" wp14:anchorId="425BE974" wp14:editId="5B17E10E">
                      <wp:simplePos x="0" y="0"/>
                      <wp:positionH relativeFrom="column">
                        <wp:posOffset>1131570</wp:posOffset>
                      </wp:positionH>
                      <wp:positionV relativeFrom="paragraph">
                        <wp:posOffset>58420</wp:posOffset>
                      </wp:positionV>
                      <wp:extent cx="754380" cy="373380"/>
                      <wp:effectExtent l="0" t="0" r="26670" b="26670"/>
                      <wp:wrapNone/>
                      <wp:docPr id="55" name="Rectangle 5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54380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2A0B27" w:rsidRPr="003A7010" w:rsidRDefault="002A0B27" w:rsidP="00EB4EF7">
                                  <w:pPr>
                                    <w:jc w:val="center"/>
                                    <w:rPr>
                                      <w:rFonts w:ascii="Times New Roman" w:hAnsi="Times New Roman"/>
                                      <w:color w:val="000000" w:themeColor="text1"/>
                                      <w:sz w:val="36"/>
                                      <w:szCs w:val="28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25BE974" id="Rectangle 55" o:spid="_x0000_s1029" style="position:absolute;margin-left:89.1pt;margin-top:4.6pt;width:59.4pt;height:29.4pt;z-index:251600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7SZwowIAAKIFAAAOAAAAZHJzL2Uyb0RvYy54bWysVFFv2yAQfp+0/4B4X+2kydpadaqoVadJ&#10;VRu1nfpMMMSWMMeAJM5+/Q6wnair9jAtDw5wd99xH9/d9U3XKrIT1jWgSzo5yykRmkPV6E1Jf7ze&#10;f7mkxHmmK6ZAi5IehKM3i8+frvemEFOoQVXCEgTRrtibktbemyLLHK9Fy9wZGKHRKMG2zOPWbrLK&#10;sj2ityqb5vnXbA+2Mha4cA5P75KRLiK+lIL7Jymd8ESVFO/m49fG7zp8s8U1KzaWmbrh/TXYP9yi&#10;ZY3GpCPUHfOMbG3zB1TbcAsOpD/j0GYgZcNFrAGrmeTvqnmpmRGxFiTHmZEm9/9g+eNuZUlTlXQ+&#10;p0SzFt/oGVljeqMEwTMkaG9cgX4vZmX7ncNlqLaTtg3/WAfpIqmHkVTRecLx8GI+O79E6jmazi/O&#10;wxpRsmOwsc5/E9CSsCipxeyRSrZ7cD65Di4hl4b7Rik8Z4XSZI+iu8rneYxwoJoqWIMxSkjcKkt2&#10;DB/fd5M+74kX3kJpvEyoMNUUV/6gRMJ/FhLJwSqmKUGQ5RGTcS60nyRTzSqRUs1z/A3JhohYstII&#10;GJAlXnLE7gEGzwQyYCcCev8QKqKqx+C+8r8FjxExM2g/BreNBvtRZQqr6jMn/4GkRE1gyXfrbhAO&#10;uoajNVQHVJOF1GbO8PsG3/SBOb9iFvsKZYCzwj/hRyrAt4N+RUkN9tdH58Ef5Y5WSvbYpyV1P7fM&#10;CkrUd42NcDWZzUJjx81sfjHFjT21rE8tetveAqphglPJ8LgM/l4NS2mhfcORsgxZ0cQ0x9wl5d4O&#10;m1uf5gcOJS6Wy+iGzWyYf9AvhgfwQHTQ7Gv3xqzphe2xIx5h6GlWvNN38g2RGpZbD7KJ4j/y2j8B&#10;DoKopX5ohUlzuo9ex9G6+A0AAP//AwBQSwMEFAAGAAgAAAAhACsIQWjeAAAACAEAAA8AAABkcnMv&#10;ZG93bnJldi54bWxMj81OwzAQhO9IvIO1SNyoQ5DaNMSpUPmRirg0cOnNibdxRLyOYjcNb8/2BKfV&#10;aEaz3xSb2fViwjF0nhTcLxIQSI03HbUKvj5f7zIQIWoyuveECn4wwKa8vip0bvyZ9jhVsRVcQiHX&#10;CmyMQy5laCw6HRZ+QGLv6EenI8uxlWbUZy53vUyTZCmd7og/WD3g1mLzXZ2cguNQP3wc9oekqnfv&#10;25c3Y+XzZJW6vZmfHkFEnONfGC74jA4lM9X+RCaInvUqSzmqYM2H/XS94m21gmWWgCwL+X9A+QsA&#10;AP//AwBQSwECLQAUAAYACAAAACEAtoM4kv4AAADhAQAAEwAAAAAAAAAAAAAAAAAAAAAAW0NvbnRl&#10;bnRfVHlwZXNdLnhtbFBLAQItABQABgAIAAAAIQA4/SH/1gAAAJQBAAALAAAAAAAAAAAAAAAAAC8B&#10;AABfcmVscy8ucmVsc1BLAQItABQABgAIAAAAIQAh7SZwowIAAKIFAAAOAAAAAAAAAAAAAAAAAC4C&#10;AABkcnMvZTJvRG9jLnhtbFBLAQItABQABgAIAAAAIQArCEFo3gAAAAgBAAAPAAAAAAAAAAAAAAAA&#10;AP0EAABkcnMvZG93bnJldi54bWxQSwUGAAAAAAQABADzAAAACAYAAAAA&#10;" filled="f" strokecolor="black [3213]" strokeweight="1.5pt">
                      <v:textbox>
                        <w:txbxContent>
                          <w:p w:rsidR="002A0B27" w:rsidRPr="003A7010" w:rsidRDefault="002A0B27" w:rsidP="00EB4EF7">
                            <w:pPr>
                              <w:jc w:val="center"/>
                              <w:rPr>
                                <w:rFonts w:ascii="Times New Roman" w:hAnsi="Times New Roman"/>
                                <w:color w:val="000000" w:themeColor="text1"/>
                                <w:sz w:val="36"/>
                                <w:szCs w:val="28"/>
                              </w:rPr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Pr="0013023C">
              <w:rPr>
                <w:sz w:val="32"/>
                <w:szCs w:val="32"/>
              </w:rPr>
              <w:t xml:space="preserve">                                   </w:t>
            </w:r>
          </w:p>
          <w:p w:rsidR="00EB4EF7" w:rsidRPr="00A00073" w:rsidRDefault="00EB4EF7" w:rsidP="00EB4EF7">
            <w:pPr>
              <w:pStyle w:val="QuestionStyle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         </w:t>
            </w:r>
            <w:r w:rsidRPr="00EB4EF7">
              <w:rPr>
                <w:sz w:val="32"/>
                <w:szCs w:val="32"/>
              </w:rPr>
              <w:t>Area =</w:t>
            </w:r>
            <w:r w:rsidRPr="0013023C">
              <w:rPr>
                <w:sz w:val="32"/>
                <w:szCs w:val="32"/>
              </w:rPr>
              <w:t xml:space="preserve">                    </w:t>
            </w:r>
            <w:r>
              <w:rPr>
                <w:sz w:val="32"/>
                <w:szCs w:val="32"/>
              </w:rPr>
              <w:t>c</w:t>
            </w:r>
            <w:r w:rsidRPr="0013023C">
              <w:rPr>
                <w:sz w:val="32"/>
                <w:szCs w:val="32"/>
              </w:rPr>
              <w:t>m</w:t>
            </w:r>
            <w:r w:rsidRPr="00A00073">
              <w:rPr>
                <w:sz w:val="32"/>
                <w:szCs w:val="32"/>
                <w:vertAlign w:val="superscript"/>
              </w:rPr>
              <w:t>2</w:t>
            </w:r>
            <w:r>
              <w:rPr>
                <w:sz w:val="32"/>
                <w:szCs w:val="32"/>
              </w:rPr>
              <w:t>.</w:t>
            </w:r>
          </w:p>
          <w:p w:rsidR="00EB4EF7" w:rsidRDefault="00EB4EF7" w:rsidP="00EB4EF7">
            <w:pPr>
              <w:pStyle w:val="QuestionStyle"/>
            </w:pPr>
          </w:p>
          <w:p w:rsidR="00EB4EF7" w:rsidRDefault="00EB4EF7" w:rsidP="00EB4EF7">
            <w:pPr>
              <w:pStyle w:val="QuestionStyle"/>
            </w:pPr>
          </w:p>
        </w:tc>
      </w:tr>
      <w:tr w:rsidR="00325745" w:rsidTr="00C42BE5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99"/>
          </w:tcPr>
          <w:p w:rsidR="00325745" w:rsidRPr="001B3341" w:rsidRDefault="00325745" w:rsidP="00325745">
            <w:pPr>
              <w:pStyle w:val="ListParagraph"/>
              <w:numPr>
                <w:ilvl w:val="0"/>
                <w:numId w:val="1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tcBorders>
              <w:top w:val="single" w:sz="4" w:space="0" w:color="auto"/>
              <w:bottom w:val="single" w:sz="4" w:space="0" w:color="auto"/>
            </w:tcBorders>
          </w:tcPr>
          <w:p w:rsidR="00014ADF" w:rsidRDefault="00624FFF" w:rsidP="00014ADF">
            <w:pPr>
              <w:pStyle w:val="QuestionStyle"/>
            </w:pPr>
            <w:r>
              <w:rPr>
                <w:noProof/>
                <w:lang w:eastAsia="en-AU"/>
              </w:rPr>
              <w:object w:dxaOrig="1440" w:dyaOrig="1440">
                <v:shape id="_x0000_s1034" type="#_x0000_t75" style="position:absolute;margin-left:247.65pt;margin-top:7.7pt;width:182.4pt;height:110.35pt;z-index:251680256;mso-position-horizontal-relative:text;mso-position-vertical-relative:text">
                  <v:imagedata r:id="rId18" o:title=""/>
                </v:shape>
                <o:OLEObject Type="Embed" ProgID="FXDraw3.Document" ShapeID="_x0000_s1034" DrawAspect="Content" ObjectID="_1460096233" r:id="rId19"/>
              </w:object>
            </w:r>
            <w:r w:rsidR="00EB4EF7">
              <w:t>What is the</w:t>
            </w:r>
            <w:r w:rsidR="00012E01">
              <w:t xml:space="preserve"> area</w:t>
            </w:r>
            <w:r w:rsidR="00EB4EF7">
              <w:t xml:space="preserve"> or the rhombus</w:t>
            </w:r>
            <w:r w:rsidR="00014ADF">
              <w:t>?</w:t>
            </w:r>
          </w:p>
          <w:p w:rsidR="00014ADF" w:rsidRPr="00332C22" w:rsidRDefault="00014ADF" w:rsidP="00014ADF">
            <w:pPr>
              <w:pStyle w:val="QuestionStyle"/>
              <w:rPr>
                <w:sz w:val="12"/>
                <w:szCs w:val="12"/>
              </w:rPr>
            </w:pPr>
          </w:p>
          <w:p w:rsidR="00014ADF" w:rsidRPr="00460C07" w:rsidRDefault="00014ADF" w:rsidP="00014ADF">
            <w:pPr>
              <w:rPr>
                <w:rFonts w:ascii="Times New Roman" w:hAnsi="Times New Roman"/>
                <w:sz w:val="24"/>
                <w:szCs w:val="24"/>
              </w:rPr>
            </w:pPr>
            <w:r w:rsidRPr="00460C07"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16768" behindDoc="0" locked="0" layoutInCell="1" allowOverlap="1" wp14:anchorId="0D668F3D" wp14:editId="3291DB6C">
                      <wp:simplePos x="0" y="0"/>
                      <wp:positionH relativeFrom="column">
                        <wp:posOffset>245110</wp:posOffset>
                      </wp:positionH>
                      <wp:positionV relativeFrom="paragraph">
                        <wp:posOffset>24765</wp:posOffset>
                      </wp:positionV>
                      <wp:extent cx="163830" cy="899160"/>
                      <wp:effectExtent l="0" t="0" r="26670" b="15240"/>
                      <wp:wrapNone/>
                      <wp:docPr id="50" name="Group 5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63830" cy="899160"/>
                                <a:chOff x="0" y="0"/>
                                <a:chExt cx="171450" cy="944880"/>
                              </a:xfrm>
                            </wpg:grpSpPr>
                            <wps:wsp>
                              <wps:cNvPr id="51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83058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2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3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27432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4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55626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17A63078" id="Group 50" o:spid="_x0000_s1026" style="position:absolute;margin-left:19.3pt;margin-top:1.95pt;width:12.9pt;height:70.8pt;z-index:251616768;mso-width-relative:margin;mso-height-relative:margin" coordsize="1714,94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0r5p+QIAAGEOAAAOAAAAZHJzL2Uyb0RvYy54bWzsV9ty2yAQfe9M/4HhvZFly7KtiZzJ5Dad&#10;SdtMk34ABnRpEVDAltOv74Jkx4nTh6aTvNR+kFnBLmcPhxUcn6wbgVbc2FrJHMdHA4y4pIrVsszx&#10;t7vLD1OMrCOSEaEkz/E9t/hk/v7dcaszPlSVEowbBEGkzVqd48o5nUWRpRVviD1SmkvoLJRpiAPT&#10;lBEzpIXojYiGg0EatcowbRTl1sLb864Tz0P8ouDUfSkKyx0SOQZsLjxNeC78M5ofk6w0RFc17WGQ&#10;F6BoSC1h0m2oc+IIWpp6L1RTU6OsKtwRVU2kiqKmPOQA2cSDJ9lcGbXUIZcya0u9pQmofcLTi8PS&#10;z6sbg2qW4zHQI0kDaxSmRWADOa0uMxhzZfStvjH9i7KzfL7rwjT+HzJB60Dr/ZZWvnaIwss4HU1H&#10;EJ1C13Q2i9OedlrB2ux50epi4zeJE4/K+82SZDoNftFm0shj20JpNQjIPnBk/42j24poHqi3Pv8N&#10;R/GGo9OlU2EMGnU0hWGeI8+G1deK/rBIqrOKyJKfGqPaihMGqGI/HrDvOHjDgitatJ8UgxUgED3I&#10;6Vl6gcxxxwXJthzvcBXHyWjwmCuSaWPdFVcN8o0cg7Ik+wrbI0xDVtfWBfmyXgOEfceoaARshhUR&#10;KE7TdBKAk6wfDOuwiRlSVqJml7UQwTDl4kwYBK45vgy/3tnuDhMStUDIcAJo92Pc220I2PBMtXeQ&#10;LEaCWAcdoLLwey5uSC7sbM/5hWSh7UgtujZAF7JfBM+7l7nNFordwxoY1RUJKGrQqJT5hVELBSLH&#10;9ueSGA4IPkpYx1mcJL6iBCMZT4ZgmN2exW4PkRRC5RgS6JpnrqtCS23qsoKZ4kCBVF5ZRe02IulQ&#10;9WBB4B3W11f6cF/pief6kXBfW+l9oTiI3KsByN7dPAeR/8WX9A/lfLQv8vGbi3w4SUZQPEKNOij9&#10;oPRXObgk+0pP31zp43E63Bz+Dkr/75QeDuxwjwnfsv7O5S9Ku3Y46DzcDOe/AQAA//8DAFBLAwQU&#10;AAYACAAAACEA42eGRt0AAAAHAQAADwAAAGRycy9kb3ducmV2LnhtbEyOQUvDQBCF74L/YRnBm93E&#10;JqHGbEop6qkItoJ4m2anSWh2N2S3SfrvHU96Gh7v481XrGfTiZEG3zqrIF5EIMhWTre2VvB5eH1Y&#10;gfABrcbOWVJwJQ/r8vamwFy7yX7QuA+14BHrc1TQhNDnUvqqIYN+4Xqy3J3cYDBwHGqpB5x43HTy&#10;MYoyabC1/KHBnrYNVef9xSh4m3DaLOOXcXc+ba/fh/T9axeTUvd38+YZRKA5/MHwq8/qULLT0V2s&#10;9qJTsFxlTPJ9AsF1liQgjowlaQqyLOR///IHAAD//wMAUEsBAi0AFAAGAAgAAAAhALaDOJL+AAAA&#10;4QEAABMAAAAAAAAAAAAAAAAAAAAAAFtDb250ZW50X1R5cGVzXS54bWxQSwECLQAUAAYACAAAACEA&#10;OP0h/9YAAACUAQAACwAAAAAAAAAAAAAAAAAvAQAAX3JlbHMvLnJlbHNQSwECLQAUAAYACAAAACEA&#10;4tK+afkCAABhDgAADgAAAAAAAAAAAAAAAAAuAgAAZHJzL2Uyb0RvYy54bWxQSwECLQAUAAYACAAA&#10;ACEA42eGRt0AAAAHAQAADwAAAAAAAAAAAAAAAABTBQAAZHJzL2Rvd25yZXYueG1sUEsFBgAAAAAE&#10;AAQA8wAAAF0GAAAAAA==&#10;">
                      <v:roundrect id="AutoShape 3" o:spid="_x0000_s1027" style="position:absolute;top:8305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ZD8cMUA&#10;AADbAAAADwAAAGRycy9kb3ducmV2LnhtbESPQWvCQBSE70L/w/IKvUizUdDGNKtIpcVeBG3R6yP7&#10;moRm34bsNon+ercgeBxm5hsmWw2mFh21rrKsYBLFIIhzqysuFHx/vT8nIJxH1lhbJgVncrBaPowy&#10;TLXteU/dwRciQNilqKD0vkmldHlJBl1kG+Lg/djWoA+yLaRusQ9wU8tpHM+lwYrDQokNvZWU/x7+&#10;jILknJhjd9x9nOiT+81lp1/W44VST4/D+hWEp8Hfw7f2ViuYTeD/S/gBcnk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VkPxwxQAAANsAAAAPAAAAAAAAAAAAAAAAAJgCAABkcnMv&#10;ZG93bnJldi54bWxQSwUGAAAAAAQABAD1AAAAigMAAAAA&#10;" strokecolor="windowText" strokeweight="1pt"/>
                      <v:roundrect id="AutoShape 4" o:spid="_x0000_s1028" style="position:absolute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UJiB8QA&#10;AADbAAAADwAAAGRycy9kb3ducmV2LnhtbESPQWvCQBSE7wX/w/IEL0U3Cq0xuoq0KPUiVEWvj+wz&#10;CWbfhuyaxP76rlDocZiZb5jFqjOlaKh2hWUF41EEgji1uuBMwem4GcYgnEfWWFomBQ9ysFr2XhaY&#10;aNvyNzUHn4kAYZeggtz7KpHSpTkZdCNbEQfvamuDPsg6k7rGNsBNKSdR9C4NFhwWcqzoI6f0drgb&#10;BfEjNufmvN9eaMft589eT9evM6UG/W49B+Gp8//hv/aXVvA2geeX8APk8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VCYgfEAAAA2wAAAA8AAAAAAAAAAAAAAAAAmAIAAGRycy9k&#10;b3ducmV2LnhtbFBLBQYAAAAABAAEAPUAAACJAwAAAAA=&#10;" strokecolor="windowText" strokeweight="1pt"/>
                      <v:roundrect id="AutoShape 5" o:spid="_x0000_s1029" style="position:absolute;top:2743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g7HnMUA&#10;AADbAAAADwAAAGRycy9kb3ducmV2LnhtbESPQWvCQBSE70L/w/IKvUjdVGmbpq4iiqIXoVHs9ZF9&#10;TUKzb0N2m0R/vSsUPA4z8w0znfemEi01rrSs4GUUgSDOrC45V3A8rJ9jEM4ja6wsk4IzOZjPHgZT&#10;TLTt+Iva1OciQNglqKDwvk6kdFlBBt3I1sTB+7GNQR9kk0vdYBfgppLjKHqTBksOCwXWtCwo+03/&#10;jIL4HJtTe9pvvmnH3eqy1++L4YdST4/94hOEp97fw//trVbwOoHbl/AD5OwK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KDsecxQAAANsAAAAPAAAAAAAAAAAAAAAAAJgCAABkcnMv&#10;ZG93bnJldi54bWxQSwUGAAAAAAQABAD1AAAAigMAAAAA&#10;" strokecolor="windowText" strokeweight="1pt"/>
                      <v:roundrect id="AutoShape 6" o:spid="_x0000_s1030" style="position:absolute;top:5562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edf6MUA&#10;AADbAAAADwAAAGRycy9kb3ducmV2LnhtbESPQWvCQBSE70L/w/IKvUjdVGybpq4iiqIXoVHs9ZF9&#10;TUKzb0N2m0R/vSsUPA4z8w0znfemEi01rrSs4GUUgSDOrC45V3A8rJ9jEM4ja6wsk4IzOZjPHgZT&#10;TLTt+Iva1OciQNglqKDwvk6kdFlBBt3I1sTB+7GNQR9kk0vdYBfgppLjKHqTBksOCwXWtCwo+03/&#10;jIL4HJtTe9pvvmnH3eqy1++L4YdST4/94hOEp97fw//trVbwOoHbl/AD5OwK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F51/oxQAAANsAAAAPAAAAAAAAAAAAAAAAAJgCAABkcnMv&#10;ZG93bnJldi54bWxQSwUGAAAAAAQABAD1AAAAigMAAAAA&#10;" strokecolor="windowText" strokeweight="1pt"/>
                    </v:group>
                  </w:pict>
                </mc:Fallback>
              </mc:AlternateContent>
            </w:r>
            <w:r w:rsidRPr="00460C07">
              <w:rPr>
                <w:rFonts w:ascii="Times New Roman" w:hAnsi="Times New Roman"/>
                <w:sz w:val="24"/>
                <w:szCs w:val="24"/>
              </w:rPr>
              <w:t xml:space="preserve">           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EB4EF7">
              <w:rPr>
                <w:rFonts w:ascii="Times New Roman" w:hAnsi="Times New Roman"/>
                <w:sz w:val="24"/>
                <w:szCs w:val="24"/>
              </w:rPr>
              <w:t>80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012E01">
              <w:rPr>
                <w:rFonts w:ascii="Times New Roman" w:hAnsi="Times New Roman"/>
                <w:sz w:val="24"/>
                <w:szCs w:val="24"/>
              </w:rPr>
              <w:t>c</w:t>
            </w:r>
            <w:r>
              <w:rPr>
                <w:rFonts w:ascii="Times New Roman" w:hAnsi="Times New Roman"/>
                <w:sz w:val="24"/>
                <w:szCs w:val="24"/>
              </w:rPr>
              <w:t>m</w:t>
            </w:r>
            <w:r w:rsidRPr="00A00073">
              <w:rPr>
                <w:rFonts w:ascii="Times New Roman" w:hAnsi="Times New Roman"/>
                <w:sz w:val="24"/>
                <w:szCs w:val="24"/>
                <w:vertAlign w:val="superscript"/>
              </w:rPr>
              <w:t>2</w:t>
            </w:r>
          </w:p>
          <w:p w:rsidR="00014ADF" w:rsidRPr="00460C07" w:rsidRDefault="00014ADF" w:rsidP="00014ADF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014ADF" w:rsidRPr="00460C07" w:rsidRDefault="00014ADF" w:rsidP="00014ADF">
            <w:pPr>
              <w:rPr>
                <w:rFonts w:ascii="Times New Roman" w:hAnsi="Times New Roman"/>
                <w:sz w:val="24"/>
                <w:szCs w:val="24"/>
              </w:rPr>
            </w:pPr>
            <w:r w:rsidRPr="00460C07">
              <w:rPr>
                <w:rFonts w:ascii="Times New Roman" w:hAnsi="Times New Roman"/>
                <w:sz w:val="24"/>
                <w:szCs w:val="24"/>
              </w:rPr>
              <w:t xml:space="preserve">        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</w:t>
            </w:r>
            <w:r w:rsidR="00EB4EF7">
              <w:rPr>
                <w:rFonts w:ascii="Times New Roman" w:hAnsi="Times New Roman"/>
                <w:sz w:val="24"/>
                <w:szCs w:val="24"/>
              </w:rPr>
              <w:t>160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012E01">
              <w:rPr>
                <w:rFonts w:ascii="Times New Roman" w:hAnsi="Times New Roman"/>
                <w:sz w:val="24"/>
                <w:szCs w:val="24"/>
              </w:rPr>
              <w:t>c</w:t>
            </w:r>
            <w:r>
              <w:rPr>
                <w:rFonts w:ascii="Times New Roman" w:hAnsi="Times New Roman"/>
                <w:sz w:val="24"/>
                <w:szCs w:val="24"/>
              </w:rPr>
              <w:t>m</w:t>
            </w:r>
            <w:r w:rsidRPr="00A00073">
              <w:rPr>
                <w:rFonts w:ascii="Times New Roman" w:hAnsi="Times New Roman"/>
                <w:sz w:val="24"/>
                <w:szCs w:val="24"/>
                <w:vertAlign w:val="superscript"/>
              </w:rPr>
              <w:t>2</w:t>
            </w:r>
          </w:p>
          <w:p w:rsidR="00014ADF" w:rsidRPr="00460C07" w:rsidRDefault="00014ADF" w:rsidP="00014ADF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014ADF" w:rsidRPr="00460C07" w:rsidRDefault="00014ADF" w:rsidP="00014ADF">
            <w:pPr>
              <w:rPr>
                <w:rFonts w:ascii="Times New Roman" w:hAnsi="Times New Roman"/>
                <w:sz w:val="24"/>
                <w:szCs w:val="24"/>
              </w:rPr>
            </w:pPr>
            <w:r w:rsidRPr="00460C07">
              <w:rPr>
                <w:rFonts w:ascii="Times New Roman" w:hAnsi="Times New Roman"/>
                <w:sz w:val="24"/>
                <w:szCs w:val="24"/>
              </w:rPr>
              <w:t xml:space="preserve">        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</w:t>
            </w:r>
            <w:r w:rsidR="00EB4EF7">
              <w:rPr>
                <w:rFonts w:ascii="Times New Roman" w:hAnsi="Times New Roman"/>
                <w:sz w:val="24"/>
                <w:szCs w:val="24"/>
              </w:rPr>
              <w:t>320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012E01">
              <w:rPr>
                <w:rFonts w:ascii="Times New Roman" w:hAnsi="Times New Roman"/>
                <w:sz w:val="24"/>
                <w:szCs w:val="24"/>
              </w:rPr>
              <w:t>c</w:t>
            </w:r>
            <w:r>
              <w:rPr>
                <w:rFonts w:ascii="Times New Roman" w:hAnsi="Times New Roman"/>
                <w:sz w:val="24"/>
                <w:szCs w:val="24"/>
              </w:rPr>
              <w:t>m</w:t>
            </w:r>
            <w:r w:rsidRPr="00A00073">
              <w:rPr>
                <w:rFonts w:ascii="Times New Roman" w:hAnsi="Times New Roman"/>
                <w:sz w:val="24"/>
                <w:szCs w:val="24"/>
                <w:vertAlign w:val="superscript"/>
              </w:rPr>
              <w:t>2</w:t>
            </w:r>
          </w:p>
          <w:p w:rsidR="00014ADF" w:rsidRPr="00460C07" w:rsidRDefault="00014ADF" w:rsidP="00014ADF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014ADF" w:rsidRDefault="00014ADF" w:rsidP="00014ADF">
            <w:pPr>
              <w:pStyle w:val="QuestionStyle"/>
            </w:pPr>
            <w:r w:rsidRPr="00460C07">
              <w:t xml:space="preserve">          </w:t>
            </w:r>
            <w:r>
              <w:t xml:space="preserve">    </w:t>
            </w:r>
            <w:r w:rsidR="00EB4EF7">
              <w:t>480</w:t>
            </w:r>
            <w:r>
              <w:t xml:space="preserve"> </w:t>
            </w:r>
            <w:r w:rsidR="00012E01">
              <w:t>c</w:t>
            </w:r>
            <w:r>
              <w:t>m</w:t>
            </w:r>
            <w:r w:rsidRPr="00A00073">
              <w:rPr>
                <w:vertAlign w:val="superscript"/>
              </w:rPr>
              <w:t>2</w:t>
            </w:r>
          </w:p>
          <w:p w:rsidR="00325745" w:rsidRDefault="00325745" w:rsidP="00591FD0">
            <w:pPr>
              <w:pStyle w:val="QuestionStyle"/>
            </w:pPr>
          </w:p>
          <w:p w:rsidR="00EB4EF7" w:rsidRDefault="00EB4EF7" w:rsidP="00591FD0">
            <w:pPr>
              <w:pStyle w:val="QuestionStyle"/>
            </w:pPr>
          </w:p>
        </w:tc>
      </w:tr>
      <w:tr w:rsidR="00014ADF" w:rsidTr="00C42BE5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99"/>
          </w:tcPr>
          <w:p w:rsidR="00014ADF" w:rsidRPr="001B3341" w:rsidRDefault="00014ADF" w:rsidP="00014ADF">
            <w:pPr>
              <w:pStyle w:val="ListParagraph"/>
              <w:numPr>
                <w:ilvl w:val="0"/>
                <w:numId w:val="1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tcBorders>
              <w:top w:val="single" w:sz="4" w:space="0" w:color="auto"/>
              <w:bottom w:val="single" w:sz="4" w:space="0" w:color="auto"/>
            </w:tcBorders>
          </w:tcPr>
          <w:p w:rsidR="00012E01" w:rsidRDefault="00624FFF" w:rsidP="00014ADF">
            <w:pPr>
              <w:pStyle w:val="QuestionStyle"/>
            </w:pPr>
            <w:r>
              <w:rPr>
                <w:noProof/>
                <w:lang w:eastAsia="en-AU"/>
              </w:rPr>
              <w:object w:dxaOrig="1440" w:dyaOrig="1440" w14:anchorId="4A6DFD66">
                <v:shape id="_x0000_s1035" type="#_x0000_t75" style="position:absolute;margin-left:187.35pt;margin-top:12.65pt;width:233.2pt;height:119.85pt;z-index:251681280;mso-position-horizontal-relative:text;mso-position-vertical-relative:text">
                  <v:imagedata r:id="rId20" o:title=""/>
                </v:shape>
                <o:OLEObject Type="Embed" ProgID="FXDraw3.Document" ShapeID="_x0000_s1035" DrawAspect="Content" ObjectID="_1460096234" r:id="rId21"/>
              </w:object>
            </w:r>
            <w:r w:rsidR="002C4FE4">
              <w:t>A</w:t>
            </w:r>
            <w:r w:rsidR="00012E01">
              <w:t xml:space="preserve"> trapezium</w:t>
            </w:r>
            <w:r w:rsidR="00751177">
              <w:t xml:space="preserve"> has the dimensions shown.</w:t>
            </w:r>
          </w:p>
          <w:p w:rsidR="00012E01" w:rsidRPr="00012E01" w:rsidRDefault="00012E01" w:rsidP="00014ADF">
            <w:pPr>
              <w:pStyle w:val="QuestionStyle"/>
              <w:rPr>
                <w:sz w:val="12"/>
                <w:szCs w:val="12"/>
              </w:rPr>
            </w:pPr>
          </w:p>
          <w:p w:rsidR="00014ADF" w:rsidRDefault="00014ADF" w:rsidP="00014ADF">
            <w:pPr>
              <w:pStyle w:val="QuestionStyle"/>
            </w:pPr>
            <w:r>
              <w:t xml:space="preserve">What </w:t>
            </w:r>
            <w:r w:rsidR="00012E01">
              <w:t>is its area</w:t>
            </w:r>
            <w:r>
              <w:t>?</w:t>
            </w:r>
          </w:p>
          <w:p w:rsidR="00EB4EF7" w:rsidRDefault="00EB4EF7" w:rsidP="00014ADF">
            <w:pPr>
              <w:pStyle w:val="QuestionStyle"/>
            </w:pPr>
          </w:p>
          <w:p w:rsidR="00EB4EF7" w:rsidRPr="00460C07" w:rsidRDefault="00EB4EF7" w:rsidP="00EB4EF7">
            <w:pPr>
              <w:rPr>
                <w:rFonts w:ascii="Times New Roman" w:hAnsi="Times New Roman"/>
                <w:sz w:val="24"/>
                <w:szCs w:val="24"/>
              </w:rPr>
            </w:pPr>
            <w:r w:rsidRPr="00460C07"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23936" behindDoc="0" locked="0" layoutInCell="1" allowOverlap="1" wp14:anchorId="51848B42" wp14:editId="64DF4B0D">
                      <wp:simplePos x="0" y="0"/>
                      <wp:positionH relativeFrom="column">
                        <wp:posOffset>245110</wp:posOffset>
                      </wp:positionH>
                      <wp:positionV relativeFrom="paragraph">
                        <wp:posOffset>24765</wp:posOffset>
                      </wp:positionV>
                      <wp:extent cx="163830" cy="899160"/>
                      <wp:effectExtent l="0" t="0" r="26670" b="15240"/>
                      <wp:wrapNone/>
                      <wp:docPr id="40" name="Group 4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63830" cy="899160"/>
                                <a:chOff x="0" y="0"/>
                                <a:chExt cx="171450" cy="944880"/>
                              </a:xfrm>
                            </wpg:grpSpPr>
                            <wps:wsp>
                              <wps:cNvPr id="41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83058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2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3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27432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9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55626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184BC962" id="Group 40" o:spid="_x0000_s1026" style="position:absolute;margin-left:19.3pt;margin-top:1.95pt;width:12.9pt;height:70.8pt;z-index:251623936;mso-width-relative:margin;mso-height-relative:margin" coordsize="1714,94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WM9A+AIAAGEOAAAOAAAAZHJzL2Uyb0RvYy54bWzsV9ty2yAQfe9M/4HhvZFly7KtiZzJ5Dad&#10;SdtMk34ABnRpEVDAltOv74Jkx4nTh6aTvNR+kFnBLmcPhxUcn6wbgVbc2FrJHMdHA4y4pIrVsszx&#10;t7vLD1OMrCOSEaEkz/E9t/hk/v7dcaszPlSVEowbBEGkzVqd48o5nUWRpRVviD1SmkvoLJRpiAPT&#10;lBEzpIXojYiGg0EatcowbRTl1sLb864Tz0P8ouDUfSkKyx0SOQZsLjxNeC78M5ofk6w0RFc17WGQ&#10;F6BoSC1h0m2oc+IIWpp6L1RTU6OsKtwRVU2kiqKmPOQA2cSDJ9lcGbXUIZcya0u9pQmofcLTi8PS&#10;z6sbg2qW4wTokaSBNQrTIrCBnFaXGYy5MvpW35j+RdlZPt91YRr/D5mgdaD1fksrXztE4WWcjqYj&#10;iE6hazqbxWlPO61gbfa8aHWx8ZvEybj3myXJdBr8os2kkce2hdJqEJB94Mj+G0e3FdE8UG99/huO&#10;4g1Hp0unwhg06mgKwzxHng2rrxX9YZFUZxWRJT81RrUVJwxQxX48YN9x8IYFV7RoPykGK0AgepDT&#10;s/QCmeOOC5JtOd7hKo6T0eAxVyTTxrorrhrkGzkGZUn2FbZHmIasrq0L8mW9Bgj7jlHRCNgMKyJQ&#10;nKbpJAAnWT8Y1mETM6SsRM0uayGCYcrFmTAIXHN8GX69s90dJiRqgZDhBNDux7i32xCw4Zlq7yBZ&#10;jASxDjpAZeH3XNyQXNjZnvMLyULbkVp0bYAuZL8Inncvc5stFLuHNTCqKxJQ1KBRKfMLoxYKRI7t&#10;zyUxHBB8lLCOszjxW8YFIxlPhmCY3Z7Fbg+RFELlGBLommeuq0JLbeqygpniQIFUXllF7TYi6VD1&#10;YEHgHdbXV/pwX+mJ5/qRcF9b6X2hOIjcqwHI3t08B5H/xZf0D+V8tC/y8ZuLfDhJRlA8Qo06KP2g&#10;9Fc5uMz2lZ6+udLH43S4OfwdlP7fKT0c2OEeE75l/Z3LX5R27XDQebgZzn8DAAD//wMAUEsDBBQA&#10;BgAIAAAAIQDjZ4ZG3QAAAAcBAAAPAAAAZHJzL2Rvd25yZXYueG1sTI5BS8NAEIXvgv9hGcGb3cQm&#10;ocZsSinqqQi2gnibZqdJaHY3ZLdJ+u8dT3oaHu/jzVesZ9OJkQbfOqsgXkQgyFZOt7ZW8Hl4fViB&#10;8AGtxs5ZUnAlD+vy9qbAXLvJftC4D7XgEetzVNCE0OdS+qohg37herLcndxgMHAcaqkHnHjcdPIx&#10;ijJpsLX8ocGetg1V5/3FKHibcNos45dxdz5tr9+H9P1rF5NS93fz5hlEoDn8wfCrz+pQstPRXaz2&#10;olOwXGVM8n0CwXWWJCCOjCVpCrIs5H//8gcAAP//AwBQSwECLQAUAAYACAAAACEAtoM4kv4AAADh&#10;AQAAEwAAAAAAAAAAAAAAAAAAAAAAW0NvbnRlbnRfVHlwZXNdLnhtbFBLAQItABQABgAIAAAAIQA4&#10;/SH/1gAAAJQBAAALAAAAAAAAAAAAAAAAAC8BAABfcmVscy8ucmVsc1BLAQItABQABgAIAAAAIQAN&#10;WM9A+AIAAGEOAAAOAAAAAAAAAAAAAAAAAC4CAABkcnMvZTJvRG9jLnhtbFBLAQItABQABgAIAAAA&#10;IQDjZ4ZG3QAAAAcBAAAPAAAAAAAAAAAAAAAAAFIFAABkcnMvZG93bnJldi54bWxQSwUGAAAAAAQA&#10;BADzAAAAXAYAAAAA&#10;">
                      <v:roundrect id="AutoShape 3" o:spid="_x0000_s1027" style="position:absolute;top:8305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ElqrcUA&#10;AADbAAAADwAAAGRycy9kb3ducmV2LnhtbESPQWvCQBSE70L/w/IKvUizUcTGNKtIpcVeBG3R6yP7&#10;moRm34bsNon+ercgeBxm5hsmWw2mFh21rrKsYBLFIIhzqysuFHx/vT8nIJxH1lhbJgVncrBaPowy&#10;TLXteU/dwRciQNilqKD0vkmldHlJBl1kG+Lg/djWoA+yLaRusQ9wU8tpHM+lwYrDQokNvZWU/x7+&#10;jILknJhjd9x9nOiT+81lp1/W44VST4/D+hWEp8Hfw7f2ViuYTeD/S/gBcnk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QSWqtxQAAANsAAAAPAAAAAAAAAAAAAAAAAJgCAABkcnMv&#10;ZG93bnJldi54bWxQSwUGAAAAAAQABAD1AAAAigMAAAAA&#10;" strokecolor="windowText" strokeweight="1pt"/>
                      <v:roundrect id="AutoShape 4" o:spid="_x0000_s1028" style="position:absolute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Jv02sQA&#10;AADbAAAADwAAAGRycy9kb3ducmV2LnhtbESPQWvCQBSE7wX/w/IEL0U3Sqkxuoq0KPUiVEWvj+wz&#10;CWbfhuyaxP76rlDocZiZb5jFqjOlaKh2hWUF41EEgji1uuBMwem4GcYgnEfWWFomBQ9ysFr2XhaY&#10;aNvyNzUHn4kAYZeggtz7KpHSpTkZdCNbEQfvamuDPsg6k7rGNsBNKSdR9C4NFhwWcqzoI6f0drgb&#10;BfEjNufmvN9eaMft589eT9evM6UG/W49B+Gp8//hv/aXVvA2geeX8APk8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Cb9NrEAAAA2wAAAA8AAAAAAAAAAAAAAAAAmAIAAGRycy9k&#10;b3ducmV2LnhtbFBLBQYAAAAABAAEAPUAAACJAwAAAAA=&#10;" strokecolor="windowText" strokeweight="1pt"/>
                      <v:roundrect id="AutoShape 5" o:spid="_x0000_s1029" style="position:absolute;top:2743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9dRQcUA&#10;AADbAAAADwAAAGRycy9kb3ducmV2LnhtbESPQWvCQBSE70L/w/IKvUjdVEubpq4iiqIXoVHs9ZF9&#10;TUKzb0N2m0R/vSsUPA4z8w0znfemEi01rrSs4GUUgSDOrC45V3A8rJ9jEM4ja6wsk4IzOZjPHgZT&#10;TLTt+Iva1OciQNglqKDwvk6kdFlBBt3I1sTB+7GNQR9kk0vdYBfgppLjKHqTBksOCwXWtCwo+03/&#10;jIL4HJtTe9pvvmnH3eqy1++L4YdST4/94hOEp97fw//trVbwOoHbl/AD5OwK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P11FBxQAAANsAAAAPAAAAAAAAAAAAAAAAAJgCAABkcnMv&#10;ZG93bnJldi54bWxQSwUGAAAAAAQABAD1AAAAigMAAAAA&#10;" strokecolor="windowText" strokeweight="1pt"/>
                      <v:roundrect id="AutoShape 6" o:spid="_x0000_s1030" style="position:absolute;top:5562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j9mq8QA&#10;AADbAAAADwAAAGRycy9kb3ducmV2LnhtbESPQWvCQBSE7wX/w/IEL6KbFtEYXUVaWuxFqIpeH9ln&#10;Esy+Ddk1if56t1DocZiZb5jlujOlaKh2hWUFr+MIBHFqdcGZguPhcxSDcB5ZY2mZFNzJwXrVe1li&#10;om3LP9TsfSYChF2CCnLvq0RKl+Zk0I1tRRy8i60N+iDrTOoa2wA3pXyLoqk0WHBYyLGi95zS6/5m&#10;FMT32Jya0+7rTN/cfjx2erYZzpUa9LvNAoSnzv+H/9pbrWAyh98v4QfI1R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4/ZqvEAAAA2wAAAA8AAAAAAAAAAAAAAAAAmAIAAGRycy9k&#10;b3ducmV2LnhtbFBLBQYAAAAABAAEAPUAAACJAwAAAAA=&#10;" strokecolor="windowText" strokeweight="1pt"/>
                    </v:group>
                  </w:pict>
                </mc:Fallback>
              </mc:AlternateContent>
            </w:r>
            <w:r w:rsidRPr="00460C07">
              <w:rPr>
                <w:rFonts w:ascii="Times New Roman" w:hAnsi="Times New Roman"/>
                <w:sz w:val="24"/>
                <w:szCs w:val="24"/>
              </w:rPr>
              <w:t xml:space="preserve">           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2C4FE4">
              <w:rPr>
                <w:rFonts w:ascii="Times New Roman" w:hAnsi="Times New Roman"/>
                <w:sz w:val="24"/>
                <w:szCs w:val="24"/>
              </w:rPr>
              <w:t>45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2C4FE4">
              <w:rPr>
                <w:rFonts w:ascii="Times New Roman" w:hAnsi="Times New Roman"/>
                <w:sz w:val="24"/>
                <w:szCs w:val="24"/>
              </w:rPr>
              <w:t>c</w:t>
            </w:r>
            <w:r>
              <w:rPr>
                <w:rFonts w:ascii="Times New Roman" w:hAnsi="Times New Roman"/>
                <w:sz w:val="24"/>
                <w:szCs w:val="24"/>
              </w:rPr>
              <w:t>m</w:t>
            </w:r>
            <w:r w:rsidRPr="00A00073">
              <w:rPr>
                <w:rFonts w:ascii="Times New Roman" w:hAnsi="Times New Roman"/>
                <w:sz w:val="24"/>
                <w:szCs w:val="24"/>
                <w:vertAlign w:val="superscript"/>
              </w:rPr>
              <w:t>2</w:t>
            </w:r>
          </w:p>
          <w:p w:rsidR="00EB4EF7" w:rsidRPr="00460C07" w:rsidRDefault="00EB4EF7" w:rsidP="00EB4EF7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EB4EF7" w:rsidRPr="00460C07" w:rsidRDefault="00EB4EF7" w:rsidP="00EB4EF7">
            <w:pPr>
              <w:rPr>
                <w:rFonts w:ascii="Times New Roman" w:hAnsi="Times New Roman"/>
                <w:sz w:val="24"/>
                <w:szCs w:val="24"/>
              </w:rPr>
            </w:pPr>
            <w:r w:rsidRPr="00460C07">
              <w:rPr>
                <w:rFonts w:ascii="Times New Roman" w:hAnsi="Times New Roman"/>
                <w:sz w:val="24"/>
                <w:szCs w:val="24"/>
              </w:rPr>
              <w:t xml:space="preserve">        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</w:t>
            </w:r>
            <w:r w:rsidR="002C4FE4">
              <w:rPr>
                <w:rFonts w:ascii="Times New Roman" w:hAnsi="Times New Roman"/>
                <w:sz w:val="24"/>
                <w:szCs w:val="24"/>
              </w:rPr>
              <w:t>90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2C4FE4">
              <w:rPr>
                <w:rFonts w:ascii="Times New Roman" w:hAnsi="Times New Roman"/>
                <w:sz w:val="24"/>
                <w:szCs w:val="24"/>
              </w:rPr>
              <w:t>c</w:t>
            </w:r>
            <w:r>
              <w:rPr>
                <w:rFonts w:ascii="Times New Roman" w:hAnsi="Times New Roman"/>
                <w:sz w:val="24"/>
                <w:szCs w:val="24"/>
              </w:rPr>
              <w:t>m</w:t>
            </w:r>
            <w:r w:rsidRPr="00A00073">
              <w:rPr>
                <w:rFonts w:ascii="Times New Roman" w:hAnsi="Times New Roman"/>
                <w:sz w:val="24"/>
                <w:szCs w:val="24"/>
                <w:vertAlign w:val="superscript"/>
              </w:rPr>
              <w:t>2</w:t>
            </w:r>
          </w:p>
          <w:p w:rsidR="00EB4EF7" w:rsidRPr="00460C07" w:rsidRDefault="00EB4EF7" w:rsidP="00EB4EF7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EB4EF7" w:rsidRPr="00460C07" w:rsidRDefault="00EB4EF7" w:rsidP="00EB4EF7">
            <w:pPr>
              <w:rPr>
                <w:rFonts w:ascii="Times New Roman" w:hAnsi="Times New Roman"/>
                <w:sz w:val="24"/>
                <w:szCs w:val="24"/>
              </w:rPr>
            </w:pPr>
            <w:r w:rsidRPr="00460C07">
              <w:rPr>
                <w:rFonts w:ascii="Times New Roman" w:hAnsi="Times New Roman"/>
                <w:sz w:val="24"/>
                <w:szCs w:val="24"/>
              </w:rPr>
              <w:t xml:space="preserve">        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</w:t>
            </w:r>
            <w:r w:rsidR="002C4FE4">
              <w:rPr>
                <w:rFonts w:ascii="Times New Roman" w:hAnsi="Times New Roman"/>
                <w:sz w:val="24"/>
                <w:szCs w:val="24"/>
              </w:rPr>
              <w:t>180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2C4FE4">
              <w:rPr>
                <w:rFonts w:ascii="Times New Roman" w:hAnsi="Times New Roman"/>
                <w:sz w:val="24"/>
                <w:szCs w:val="24"/>
              </w:rPr>
              <w:t>c</w:t>
            </w:r>
            <w:r>
              <w:rPr>
                <w:rFonts w:ascii="Times New Roman" w:hAnsi="Times New Roman"/>
                <w:sz w:val="24"/>
                <w:szCs w:val="24"/>
              </w:rPr>
              <w:t>m</w:t>
            </w:r>
            <w:r w:rsidRPr="00A00073">
              <w:rPr>
                <w:rFonts w:ascii="Times New Roman" w:hAnsi="Times New Roman"/>
                <w:sz w:val="24"/>
                <w:szCs w:val="24"/>
                <w:vertAlign w:val="superscript"/>
              </w:rPr>
              <w:t>2</w:t>
            </w:r>
          </w:p>
          <w:p w:rsidR="00EB4EF7" w:rsidRPr="00460C07" w:rsidRDefault="00EB4EF7" w:rsidP="00EB4EF7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EB4EF7" w:rsidRDefault="00EB4EF7" w:rsidP="00EB4EF7">
            <w:pPr>
              <w:pStyle w:val="QuestionStyle"/>
            </w:pPr>
            <w:r w:rsidRPr="00460C07">
              <w:t xml:space="preserve">          </w:t>
            </w:r>
            <w:r>
              <w:t xml:space="preserve">    </w:t>
            </w:r>
            <w:r w:rsidR="002C4FE4">
              <w:t>360</w:t>
            </w:r>
            <w:r>
              <w:t xml:space="preserve"> </w:t>
            </w:r>
            <w:r w:rsidR="002C4FE4">
              <w:t>c</w:t>
            </w:r>
            <w:r>
              <w:t>m</w:t>
            </w:r>
            <w:r w:rsidRPr="00A00073">
              <w:rPr>
                <w:vertAlign w:val="superscript"/>
              </w:rPr>
              <w:t>2</w:t>
            </w:r>
          </w:p>
          <w:p w:rsidR="00014ADF" w:rsidRDefault="00014ADF" w:rsidP="00014ADF">
            <w:pPr>
              <w:pStyle w:val="QuestionStyle"/>
            </w:pPr>
          </w:p>
        </w:tc>
      </w:tr>
      <w:tr w:rsidR="00014ADF" w:rsidTr="00C42BE5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99"/>
          </w:tcPr>
          <w:p w:rsidR="00014ADF" w:rsidRPr="001B3341" w:rsidRDefault="00014ADF" w:rsidP="00014ADF">
            <w:pPr>
              <w:pStyle w:val="ListParagraph"/>
              <w:numPr>
                <w:ilvl w:val="0"/>
                <w:numId w:val="1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tcBorders>
              <w:top w:val="single" w:sz="4" w:space="0" w:color="auto"/>
              <w:bottom w:val="single" w:sz="4" w:space="0" w:color="auto"/>
            </w:tcBorders>
          </w:tcPr>
          <w:p w:rsidR="002C4FE4" w:rsidRDefault="00624FFF" w:rsidP="002C4FE4">
            <w:pPr>
              <w:pStyle w:val="QuestionStyle"/>
              <w:ind w:right="4570"/>
            </w:pPr>
            <w:r>
              <w:rPr>
                <w:noProof/>
                <w:lang w:eastAsia="en-AU"/>
              </w:rPr>
              <w:object w:dxaOrig="1440" w:dyaOrig="1440" w14:anchorId="71EBFE4E">
                <v:shape id="_x0000_s1036" type="#_x0000_t75" style="position:absolute;margin-left:258.2pt;margin-top:-1.2pt;width:165.15pt;height:140.65pt;z-index:251682304;mso-position-horizontal-relative:text;mso-position-vertical-relative:text">
                  <v:imagedata r:id="rId22" o:title=""/>
                </v:shape>
                <o:OLEObject Type="Embed" ProgID="FXDraw3.Document" ShapeID="_x0000_s1036" DrawAspect="Content" ObjectID="_1460096235" r:id="rId23"/>
              </w:object>
            </w:r>
            <w:r w:rsidR="002C4FE4">
              <w:t>Tempe builds a kite from sticks and fabric in the dimensions shown.</w:t>
            </w:r>
          </w:p>
          <w:p w:rsidR="002C4FE4" w:rsidRPr="002C4FE4" w:rsidRDefault="002C4FE4" w:rsidP="002C4FE4">
            <w:pPr>
              <w:pStyle w:val="QuestionStyle"/>
              <w:ind w:right="4570"/>
              <w:rPr>
                <w:sz w:val="12"/>
                <w:szCs w:val="12"/>
              </w:rPr>
            </w:pPr>
          </w:p>
          <w:p w:rsidR="00014ADF" w:rsidRDefault="002C4FE4" w:rsidP="002C4FE4">
            <w:pPr>
              <w:pStyle w:val="QuestionStyle"/>
              <w:ind w:right="4570"/>
            </w:pPr>
            <w:r>
              <w:t>What area</w:t>
            </w:r>
            <w:r w:rsidR="00014ADF">
              <w:t xml:space="preserve"> </w:t>
            </w:r>
            <w:r w:rsidR="00012E01">
              <w:t>of</w:t>
            </w:r>
            <w:r>
              <w:t xml:space="preserve"> fabric is needed?</w:t>
            </w:r>
          </w:p>
          <w:p w:rsidR="00014ADF" w:rsidRDefault="00014ADF" w:rsidP="00014ADF">
            <w:pPr>
              <w:rPr>
                <w:rFonts w:ascii="Times New Roman" w:hAnsi="Times New Roman"/>
              </w:rPr>
            </w:pPr>
          </w:p>
          <w:p w:rsidR="00014ADF" w:rsidRPr="0013023C" w:rsidRDefault="00014ADF" w:rsidP="00014ADF">
            <w:pPr>
              <w:rPr>
                <w:rFonts w:ascii="Times New Roman" w:hAnsi="Times New Roman"/>
              </w:rPr>
            </w:pPr>
          </w:p>
          <w:p w:rsidR="00014ADF" w:rsidRDefault="00014ADF" w:rsidP="00014ADF">
            <w:pPr>
              <w:rPr>
                <w:rFonts w:ascii="Times New Roman" w:hAnsi="Times New Roman"/>
                <w:sz w:val="32"/>
                <w:szCs w:val="32"/>
              </w:rPr>
            </w:pPr>
            <w:r w:rsidRPr="0013023C">
              <w:rPr>
                <w:rFonts w:ascii="Times New Roman" w:hAnsi="Times New Roman"/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01408" behindDoc="0" locked="0" layoutInCell="1" allowOverlap="1" wp14:anchorId="65EB5A44" wp14:editId="10F2BE58">
                      <wp:simplePos x="0" y="0"/>
                      <wp:positionH relativeFrom="column">
                        <wp:posOffset>1131570</wp:posOffset>
                      </wp:positionH>
                      <wp:positionV relativeFrom="paragraph">
                        <wp:posOffset>58420</wp:posOffset>
                      </wp:positionV>
                      <wp:extent cx="754380" cy="373380"/>
                      <wp:effectExtent l="0" t="0" r="26670" b="26670"/>
                      <wp:wrapNone/>
                      <wp:docPr id="56" name="Rectangle 5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54380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2A0B27" w:rsidRPr="003A7010" w:rsidRDefault="002A0B27" w:rsidP="00A00073">
                                  <w:pPr>
                                    <w:jc w:val="center"/>
                                    <w:rPr>
                                      <w:rFonts w:ascii="Times New Roman" w:hAnsi="Times New Roman"/>
                                      <w:color w:val="000000" w:themeColor="text1"/>
                                      <w:sz w:val="36"/>
                                      <w:szCs w:val="28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5EB5A44" id="Rectangle 56" o:spid="_x0000_s1030" style="position:absolute;margin-left:89.1pt;margin-top:4.6pt;width:59.4pt;height:29.4pt;z-index:251601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24CXpAIAAKIFAAAOAAAAZHJzL2Uyb0RvYy54bWysVE1v2zAMvQ/YfxB0X+2kST+COkXQosOA&#10;oi3aDj0rshQbkEVNUmJnv36UZDtBW+wwLAdHEslH8emRV9ddo8hOWFeDLujkJKdEaA5lrTcF/fl6&#10;9+2CEueZLpkCLQq6F45eL79+uWrNQkyhAlUKSxBEu0VrClp5bxZZ5nglGuZOwAiNRgm2YR63dpOV&#10;lrWI3qhsmudnWQu2NBa4cA5Pb5ORLiO+lIL7Rymd8EQVFO/m49fG7zp8s+UVW2wsM1XN+2uwf7hF&#10;w2qNSUeoW+YZ2dr6A1RTcwsOpD/h0GQgZc1FrAGrmeTvqnmpmBGxFiTHmZEm9/9g+cPuyZK6LOj8&#10;jBLNGnyjZ2SN6Y0SBM+QoNa4Bfq9mCfb7xwuQ7WdtE34xzpIF0ndj6SKzhOOh+fz2ekFUs/RdHp+&#10;GtaIkh2CjXX+u4CGhEVBLWaPVLLdvfPJdXAJuTTc1UrhOVsoTVoU3WU+z2OEA1WXwRqMUULiRlmy&#10;Y/j4vpv0eY+88BZK42VChammuPJ7JRL+s5BIDlYxTQmCLA+YjHOh/SSZKlaKlGqe429INkTEkpVG&#10;wIAs8ZIjdg8weCaQATsR0PuHUBFVPQb3lf8teIyImUH7MbipNdjPKlNYVZ85+Q8kJWoCS75bd4Nw&#10;0DUcraHco5ospDZzht/V+Kb3zPknZrGvUAY4K/wjfqQCfDvoV5RUYH9/dh78Ue5opaTFPi2o+7Vl&#10;VlCifmhshMvJbBYaO25m8/MpbuyxZX1s0dvmBlANE5xKhsdl8PdqWEoLzRuOlFXIiiamOeYuKPd2&#10;2Nz4ND9wKHGxWkU3bGbD/L1+MTyAB6KDZl+7N2ZNL2yPHfEAQ0+zxTt9J98QqWG19SDrKP4Dr/0T&#10;4CCIWuqHVpg0x/vodRityz8AAAD//wMAUEsDBBQABgAIAAAAIQArCEFo3gAAAAgBAAAPAAAAZHJz&#10;L2Rvd25yZXYueG1sTI/NTsMwEITvSLyDtUjcqEOQ2jTEqVD5kYq4NHDpzYm3cUS8jmI3DW/P9gSn&#10;1WhGs98Um9n1YsIxdJ4U3C8SEEiNNx21Cr4+X+8yECFqMrr3hAp+MMCmvL4qdG78mfY4VbEVXEIh&#10;1wpsjEMuZWgsOh0WfkBi7+hHpyPLsZVm1Gcud71Mk2Qpne6IP1g94NZi812dnILjUD98HPaHpKp3&#10;79uXN2Pl82SVur2Znx5BRJzjXxgu+IwOJTPV/kQmiJ71Kks5qmDNh/10veJttYJlloAsC/l/QPkL&#10;AAD//wMAUEsBAi0AFAAGAAgAAAAhALaDOJL+AAAA4QEAABMAAAAAAAAAAAAAAAAAAAAAAFtDb250&#10;ZW50X1R5cGVzXS54bWxQSwECLQAUAAYACAAAACEAOP0h/9YAAACUAQAACwAAAAAAAAAAAAAAAAAv&#10;AQAAX3JlbHMvLnJlbHNQSwECLQAUAAYACAAAACEAaduAl6QCAACiBQAADgAAAAAAAAAAAAAAAAAu&#10;AgAAZHJzL2Uyb0RvYy54bWxQSwECLQAUAAYACAAAACEAKwhBaN4AAAAIAQAADwAAAAAAAAAAAAAA&#10;AAD+BAAAZHJzL2Rvd25yZXYueG1sUEsFBgAAAAAEAAQA8wAAAAkGAAAAAA==&#10;" filled="f" strokecolor="black [3213]" strokeweight="1.5pt">
                      <v:textbox>
                        <w:txbxContent>
                          <w:p w:rsidR="002A0B27" w:rsidRPr="003A7010" w:rsidRDefault="002A0B27" w:rsidP="00A00073">
                            <w:pPr>
                              <w:jc w:val="center"/>
                              <w:rPr>
                                <w:rFonts w:ascii="Times New Roman" w:hAnsi="Times New Roman"/>
                                <w:color w:val="000000" w:themeColor="text1"/>
                                <w:sz w:val="36"/>
                                <w:szCs w:val="28"/>
                              </w:rPr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Pr="0013023C">
              <w:rPr>
                <w:rFonts w:ascii="Times New Roman" w:hAnsi="Times New Roman"/>
                <w:sz w:val="32"/>
                <w:szCs w:val="32"/>
              </w:rPr>
              <w:t xml:space="preserve">                                   </w:t>
            </w:r>
          </w:p>
          <w:p w:rsidR="00014ADF" w:rsidRPr="00A00073" w:rsidRDefault="00D45A04" w:rsidP="00014ADF">
            <w:pPr>
              <w:rPr>
                <w:rFonts w:ascii="Times New Roman" w:hAnsi="Times New Roman"/>
                <w:sz w:val="32"/>
                <w:szCs w:val="32"/>
              </w:rPr>
            </w:pPr>
            <w:r>
              <w:rPr>
                <w:rFonts w:ascii="Times New Roman" w:hAnsi="Times New Roman"/>
                <w:sz w:val="32"/>
                <w:szCs w:val="32"/>
              </w:rPr>
              <w:t xml:space="preserve">      </w:t>
            </w:r>
            <w:r w:rsidR="00014ADF" w:rsidRPr="0013023C">
              <w:rPr>
                <w:rFonts w:ascii="Times New Roman" w:hAnsi="Times New Roman"/>
                <w:sz w:val="32"/>
                <w:szCs w:val="32"/>
              </w:rPr>
              <w:t xml:space="preserve">  </w:t>
            </w:r>
            <w:r>
              <w:rPr>
                <w:rFonts w:ascii="Times New Roman" w:hAnsi="Times New Roman"/>
                <w:sz w:val="32"/>
                <w:szCs w:val="32"/>
              </w:rPr>
              <w:t>Area =</w:t>
            </w:r>
            <w:r w:rsidR="00014ADF" w:rsidRPr="0013023C">
              <w:rPr>
                <w:rFonts w:ascii="Times New Roman" w:hAnsi="Times New Roman"/>
                <w:sz w:val="32"/>
                <w:szCs w:val="32"/>
              </w:rPr>
              <w:t xml:space="preserve">                     </w:t>
            </w:r>
            <w:r w:rsidR="00014ADF">
              <w:rPr>
                <w:rFonts w:ascii="Times New Roman" w:hAnsi="Times New Roman"/>
                <w:sz w:val="32"/>
                <w:szCs w:val="32"/>
              </w:rPr>
              <w:t>c</w:t>
            </w:r>
            <w:r w:rsidR="00014ADF" w:rsidRPr="0013023C">
              <w:rPr>
                <w:rFonts w:ascii="Times New Roman" w:hAnsi="Times New Roman"/>
                <w:sz w:val="32"/>
                <w:szCs w:val="32"/>
              </w:rPr>
              <w:t>m</w:t>
            </w:r>
            <w:r w:rsidR="00014ADF" w:rsidRPr="00A00073">
              <w:rPr>
                <w:rFonts w:ascii="Times New Roman" w:hAnsi="Times New Roman"/>
                <w:sz w:val="32"/>
                <w:szCs w:val="32"/>
                <w:vertAlign w:val="superscript"/>
              </w:rPr>
              <w:t>2</w:t>
            </w:r>
            <w:r w:rsidR="00014ADF">
              <w:rPr>
                <w:rFonts w:ascii="Times New Roman" w:hAnsi="Times New Roman"/>
                <w:sz w:val="32"/>
                <w:szCs w:val="32"/>
              </w:rPr>
              <w:t>.</w:t>
            </w:r>
          </w:p>
          <w:p w:rsidR="00014ADF" w:rsidRDefault="00014ADF" w:rsidP="00014ADF">
            <w:pPr>
              <w:pStyle w:val="QuestionStyle"/>
            </w:pPr>
          </w:p>
          <w:p w:rsidR="00E934C7" w:rsidRDefault="00E934C7" w:rsidP="00014ADF">
            <w:pPr>
              <w:pStyle w:val="QuestionStyle"/>
            </w:pPr>
          </w:p>
          <w:p w:rsidR="00E934C7" w:rsidRDefault="00E934C7" w:rsidP="00014ADF">
            <w:pPr>
              <w:pStyle w:val="QuestionStyle"/>
            </w:pPr>
          </w:p>
        </w:tc>
      </w:tr>
      <w:tr w:rsidR="00014ADF" w:rsidTr="00C42BE5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99"/>
          </w:tcPr>
          <w:p w:rsidR="00014ADF" w:rsidRPr="001B3341" w:rsidRDefault="00014ADF" w:rsidP="00014ADF">
            <w:pPr>
              <w:pStyle w:val="ListParagraph"/>
              <w:numPr>
                <w:ilvl w:val="0"/>
                <w:numId w:val="1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tcBorders>
              <w:top w:val="single" w:sz="4" w:space="0" w:color="auto"/>
              <w:bottom w:val="single" w:sz="4" w:space="0" w:color="auto"/>
            </w:tcBorders>
          </w:tcPr>
          <w:p w:rsidR="00566FFC" w:rsidRDefault="00566FFC" w:rsidP="00566FFC">
            <w:pPr>
              <w:pStyle w:val="QuestionStyle"/>
            </w:pPr>
            <w:r>
              <w:t xml:space="preserve">Find the area of this semicircle in terms of  </w:t>
            </w:r>
            <w:r w:rsidRPr="00FB2C72">
              <w:rPr>
                <w:color w:val="FF0000"/>
                <w:position w:val="-2"/>
              </w:rPr>
              <w:object w:dxaOrig="258" w:dyaOrig="144">
                <v:shape id="_x0000_i1025" type="#_x0000_t75" style="width:13.2pt;height:7.2pt" o:ole="">
                  <v:imagedata r:id="rId24" o:title=""/>
                </v:shape>
                <o:OLEObject Type="Embed" ProgID="FXE300.Equation" ShapeID="_x0000_i1025" DrawAspect="Content" ObjectID="_1460096199" r:id="rId25"/>
              </w:object>
            </w:r>
            <w:r>
              <w:t xml:space="preserve"> </w:t>
            </w:r>
          </w:p>
          <w:p w:rsidR="00566FFC" w:rsidRDefault="00624FFF" w:rsidP="00566FFC">
            <w:pPr>
              <w:pStyle w:val="QuestionStyle"/>
            </w:pPr>
            <w:r>
              <w:rPr>
                <w:noProof/>
                <w:lang w:eastAsia="en-AU"/>
              </w:rPr>
              <w:object w:dxaOrig="1440" w:dyaOrig="1440">
                <v:shape id="_x0000_s1058" type="#_x0000_t75" style="position:absolute;margin-left:278.4pt;margin-top:.85pt;width:168.7pt;height:102.3pt;z-index:251696640;mso-position-horizontal-relative:text;mso-position-vertical-relative:text">
                  <v:imagedata r:id="rId26" o:title=""/>
                </v:shape>
                <o:OLEObject Type="Embed" ProgID="FXDraw3.Document" ShapeID="_x0000_s1058" DrawAspect="Content" ObjectID="_1460096236" r:id="rId27"/>
              </w:object>
            </w:r>
          </w:p>
          <w:p w:rsidR="00566FFC" w:rsidRPr="00332C22" w:rsidRDefault="00566FFC" w:rsidP="00566FFC">
            <w:pPr>
              <w:pStyle w:val="QuestionStyle"/>
              <w:rPr>
                <w:sz w:val="12"/>
                <w:szCs w:val="12"/>
              </w:rPr>
            </w:pPr>
          </w:p>
          <w:p w:rsidR="00566FFC" w:rsidRPr="00460C07" w:rsidRDefault="00566FFC" w:rsidP="00566FFC">
            <w:pPr>
              <w:rPr>
                <w:rFonts w:ascii="Times New Roman" w:hAnsi="Times New Roman"/>
                <w:sz w:val="24"/>
                <w:szCs w:val="24"/>
              </w:rPr>
            </w:pPr>
            <w:r w:rsidRPr="00460C07"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28032" behindDoc="0" locked="0" layoutInCell="1" allowOverlap="1" wp14:anchorId="432D2666" wp14:editId="3626F132">
                      <wp:simplePos x="0" y="0"/>
                      <wp:positionH relativeFrom="column">
                        <wp:posOffset>245110</wp:posOffset>
                      </wp:positionH>
                      <wp:positionV relativeFrom="paragraph">
                        <wp:posOffset>24765</wp:posOffset>
                      </wp:positionV>
                      <wp:extent cx="163830" cy="899160"/>
                      <wp:effectExtent l="0" t="0" r="26670" b="15240"/>
                      <wp:wrapNone/>
                      <wp:docPr id="119" name="Group 11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63830" cy="899160"/>
                                <a:chOff x="0" y="0"/>
                                <a:chExt cx="171450" cy="944880"/>
                              </a:xfrm>
                            </wpg:grpSpPr>
                            <wps:wsp>
                              <wps:cNvPr id="120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83058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21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22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27432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23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55626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50070E69" id="Group 119" o:spid="_x0000_s1026" style="position:absolute;margin-left:19.3pt;margin-top:1.95pt;width:12.9pt;height:70.8pt;z-index:251628032;mso-width-relative:margin;mso-height-relative:margin" coordsize="1714,94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C0o/+wIAAGcOAAAOAAAAZHJzL2Uyb0RvYy54bWzsV9ty2yAQfe9M/4HhvZFly7KtiZzJ5Dad&#10;SdtMk34ABnRpEVDAltOv74Jkx4nTh6aTvNR+kEGwy9mzhxUcn6wbgVbc2FrJHMdHA4y4pIrVsszx&#10;t7vLD1OMrCOSEaEkz/E9t/hk/v7dcaszPlSVEowbBE6kzVqd48o5nUWRpRVviD1SmksYLJRpiIOu&#10;KSNmSAveGxENB4M0apVh2ijKrYW3590gngf/RcGp+1IUljskcgzYXHia8Fz4ZzQ/JllpiK5q2sMg&#10;L0DRkFrColtX58QRtDT1nqumpkZZVbgjqppIFUVNeYgBookHT6K5MmqpQyxl1pZ6SxNQ+4SnF7ul&#10;n1c3BtUMchfPMJKkgSSFdZF/AfS0usxg1pXRt/rG9C/KrucjXhem8f8QC1oHYu+3xPK1QxRexulo&#10;OgL6KQxNZ7M47YmnFWRnz4pWFxu7SZyMe7tZkkynwS7aLBp5bFsorQYJ2QeW7L+xdFsRzQP51se/&#10;YWkIcDqWTpdOhUlo1PEU5nmSPB1WXyv6wyKpzioiS35qjGorThjAiv18AL9j4DsWTNGi/aQY5ICA&#10;96CoZ/kFNscdGSTbkrxDVhwno8FjskimjXVXXDXIN3IM4pLsK+yQsAxZXVsXFMz6+Aj7jlHRCNgP&#10;KyJQnKbpJAAnWT8ZErHxGUJWomaXtRChY8rFmTAITHN8GX69sd2dJiRqgZDhBNDu+7i3Wxew55lq&#10;7yBYjASxDgZAZuH3nN8QXNjcnvMLyULbkVp0bYAuZJ8Ez7vXuc0Wit1DDozq6gTUNWhUyvzCqIUa&#10;kWP7c0kMBwQfJeRxFieJLyqhk4wnXhtmd2SxO0IkBVc5hgC65pnrCtFSm7qsYKU4UCCVV1ZRu41I&#10;OlQ9WFB4h/UNpB7vSz3xZD9S7mtLvS8VB5V7OQDZu7vnoPK/+Jr+qaAP91U+fnOVDyfJCMpHqFIH&#10;qR+k/jpnl9G+1NM3l/p4nA43B8CD1P87qYdDO9xmwtesv3n569JuP5x1Hu6H898AAAD//wMAUEsD&#10;BBQABgAIAAAAIQDjZ4ZG3QAAAAcBAAAPAAAAZHJzL2Rvd25yZXYueG1sTI5BS8NAEIXvgv9hGcGb&#10;3cQmocZsSinqqQi2gnibZqdJaHY3ZLdJ+u8dT3oaHu/jzVesZ9OJkQbfOqsgXkQgyFZOt7ZW8Hl4&#10;fViB8AGtxs5ZUnAlD+vy9qbAXLvJftC4D7XgEetzVNCE0OdS+qohg37herLcndxgMHAcaqkHnHjc&#10;dPIxijJpsLX8ocGetg1V5/3FKHibcNos45dxdz5tr9+H9P1rF5NS93fz5hlEoDn8wfCrz+pQstPR&#10;Xaz2olOwXGVM8n0CwXWWJCCOjCVpCrIs5H//8gcAAP//AwBQSwECLQAUAAYACAAAACEAtoM4kv4A&#10;AADhAQAAEwAAAAAAAAAAAAAAAAAAAAAAW0NvbnRlbnRfVHlwZXNdLnhtbFBLAQItABQABgAIAAAA&#10;IQA4/SH/1gAAAJQBAAALAAAAAAAAAAAAAAAAAC8BAABfcmVscy8ucmVsc1BLAQItABQABgAIAAAA&#10;IQC5C0o/+wIAAGcOAAAOAAAAAAAAAAAAAAAAAC4CAABkcnMvZTJvRG9jLnhtbFBLAQItABQABgAI&#10;AAAAIQDjZ4ZG3QAAAAcBAAAPAAAAAAAAAAAAAAAAAFUFAABkcnMvZG93bnJldi54bWxQSwUGAAAA&#10;AAQABADzAAAAXwYAAAAA&#10;">
                      <v:roundrect id="AutoShape 3" o:spid="_x0000_s1027" style="position:absolute;top:8305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eBIpsYA&#10;AADcAAAADwAAAGRycy9kb3ducmV2LnhtbESPQWvCQBCF7wX/wzJCL0U3erAxdRWxtLQXQVvsdciO&#10;STA7G7LbJPrrO4eCtxnem/e+WW0GV6uO2lB5NjCbJqCIc28rLgx8f71NUlAhIlusPZOBKwXYrEcP&#10;K8ys7/lA3TEWSkI4ZGigjLHJtA55SQ7D1DfEop196zDK2hbatthLuKv1PEkW2mHF0lBiQ7uS8svx&#10;1xlIr6k7daf9+w99cv9629vn7dPSmMfxsH0BFWmId/P/9YcV/LngyzMygV7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eBIpsYAAADcAAAADwAAAAAAAAAAAAAAAACYAgAAZHJz&#10;L2Rvd25yZXYueG1sUEsFBgAAAAAEAAQA9QAAAIsDAAAAAA==&#10;" strokecolor="windowText" strokeweight="1pt"/>
                      <v:roundrect id="AutoShape 4" o:spid="_x0000_s1028" style="position:absolute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qztPcQA&#10;AADcAAAADwAAAGRycy9kb3ducmV2LnhtbERPTWvCQBC9F/wPywi9FN3ooY0xGxGlpb0IRtHrkJ0m&#10;odnZkN0msb++Wyh4m8f7nHQzmkb01LnasoLFPAJBXFhdc6ngfHqdxSCcR9bYWCYFN3KwySYPKSba&#10;DnykPvelCCHsElRQed8mUrqiIoNublviwH3azqAPsCul7nAI4aaRyyh6lgZrDg0VtrSrqPjKv42C&#10;+BabS385vF3pg4f9z0G/bJ9WSj1Ox+0ahKfR38X/7ncd5i8X8PdMuEBm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Ks7T3EAAAA3AAAAA8AAAAAAAAAAAAAAAAAmAIAAGRycy9k&#10;b3ducmV2LnhtbFBLBQYAAAAABAAEAPUAAACJAwAAAAA=&#10;" strokecolor="windowText" strokeweight="1pt"/>
                      <v:roundrect id="AutoShape 5" o:spid="_x0000_s1029" style="position:absolute;top:2743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n5zSsQA&#10;AADcAAAADwAAAGRycy9kb3ducmV2LnhtbERPTWvCQBC9C/0Pywi9SLMxh5rGrCKVlvYi1BZ7HbJj&#10;EszOhuw2if56tyB4m8f7nHw9mkb01LnasoJ5FIMgLqyuuVTw8/32lIJwHlljY5kUnMnBevUwyTHT&#10;duAv6ve+FCGEXYYKKu/bTEpXVGTQRbYlDtzRdgZ9gF0pdYdDCDeNTOL4WRqsOTRU2NJrRcVp/2cU&#10;pOfUHPrD7v2XPnnYXnZ6sZm9KPU4HTdLEJ5Gfxff3B86zE8S+H8mXCBX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J+c0rEAAAA3AAAAA8AAAAAAAAAAAAAAAAAmAIAAGRycy9k&#10;b3ducmV2LnhtbFBLBQYAAAAABAAEAPUAAACJAwAAAAA=&#10;" strokecolor="windowText" strokeweight="1pt"/>
                      <v:roundrect id="AutoShape 6" o:spid="_x0000_s1030" style="position:absolute;top:5562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TLW0cQA&#10;AADcAAAADwAAAGRycy9kb3ducmV2LnhtbERPTWvCQBC9C/6HZQq9iNloQWPMKtLS0l6Equh1yI5J&#10;aHY2ZLdJ7K/vFgre5vE+J9sOphYdta6yrGAWxSCIc6srLhScjq/TBITzyBpry6TgRg62m/Eow1Tb&#10;nj+pO/hChBB2KSoovW9SKV1ekkEX2YY4cFfbGvQBtoXULfYh3NRyHscLabDi0FBiQ88l5V+Hb6Mg&#10;uSXm3J33bxf64P7lZ6+Xu8lKqceHYbcG4Wnwd/G/+12H+fMn+HsmXCA3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0y1tHEAAAA3AAAAA8AAAAAAAAAAAAAAAAAmAIAAGRycy9k&#10;b3ducmV2LnhtbFBLBQYAAAAABAAEAPUAAACJAwAAAAA=&#10;" strokecolor="windowText" strokeweight="1pt"/>
                    </v:group>
                  </w:pict>
                </mc:Fallback>
              </mc:AlternateContent>
            </w:r>
            <w:r w:rsidRPr="00460C07">
              <w:rPr>
                <w:rFonts w:ascii="Times New Roman" w:hAnsi="Times New Roman"/>
                <w:sz w:val="24"/>
                <w:szCs w:val="24"/>
              </w:rPr>
              <w:t xml:space="preserve">           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</w:t>
            </w:r>
            <w:r w:rsidRPr="00FB2C72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402" w:dyaOrig="194">
                <v:shape id="_x0000_i1026" type="#_x0000_t75" style="width:20.4pt;height:9.6pt" o:ole="">
                  <v:imagedata r:id="rId28" o:title=""/>
                </v:shape>
                <o:OLEObject Type="Embed" ProgID="FXE300.Equation" ShapeID="_x0000_i1026" DrawAspect="Content" ObjectID="_1460096200" r:id="rId29"/>
              </w:object>
            </w:r>
            <w:r>
              <w:rPr>
                <w:rFonts w:ascii="Times New Roman" w:hAnsi="Times New Roman"/>
                <w:sz w:val="24"/>
                <w:szCs w:val="24"/>
              </w:rPr>
              <w:t xml:space="preserve">  cm</w:t>
            </w:r>
            <w:r w:rsidRPr="00A00073">
              <w:rPr>
                <w:rFonts w:ascii="Times New Roman" w:hAnsi="Times New Roman"/>
                <w:sz w:val="24"/>
                <w:szCs w:val="24"/>
                <w:vertAlign w:val="superscript"/>
              </w:rPr>
              <w:t>2</w:t>
            </w:r>
          </w:p>
          <w:p w:rsidR="00566FFC" w:rsidRPr="00460C07" w:rsidRDefault="00566FFC" w:rsidP="00566FFC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566FFC" w:rsidRPr="00460C07" w:rsidRDefault="00566FFC" w:rsidP="00566FFC">
            <w:pPr>
              <w:rPr>
                <w:rFonts w:ascii="Times New Roman" w:hAnsi="Times New Roman"/>
                <w:sz w:val="24"/>
                <w:szCs w:val="24"/>
              </w:rPr>
            </w:pPr>
            <w:r w:rsidRPr="00460C07">
              <w:rPr>
                <w:rFonts w:ascii="Times New Roman" w:hAnsi="Times New Roman"/>
                <w:sz w:val="24"/>
                <w:szCs w:val="24"/>
              </w:rPr>
              <w:t xml:space="preserve">        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 </w:t>
            </w:r>
            <w:r w:rsidRPr="00FB2C72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402" w:dyaOrig="194">
                <v:shape id="_x0000_i1027" type="#_x0000_t75" style="width:20.4pt;height:9.6pt" o:ole="">
                  <v:imagedata r:id="rId30" o:title=""/>
                </v:shape>
                <o:OLEObject Type="Embed" ProgID="FXE300.Equation" ShapeID="_x0000_i1027" DrawAspect="Content" ObjectID="_1460096201" r:id="rId31"/>
              </w:object>
            </w:r>
            <w:r>
              <w:rPr>
                <w:rFonts w:ascii="Times New Roman" w:hAnsi="Times New Roman"/>
                <w:sz w:val="24"/>
                <w:szCs w:val="24"/>
              </w:rPr>
              <w:t xml:space="preserve">  cm</w:t>
            </w:r>
            <w:r w:rsidRPr="00A00073">
              <w:rPr>
                <w:rFonts w:ascii="Times New Roman" w:hAnsi="Times New Roman"/>
                <w:sz w:val="24"/>
                <w:szCs w:val="24"/>
                <w:vertAlign w:val="superscript"/>
              </w:rPr>
              <w:t>2</w:t>
            </w:r>
          </w:p>
          <w:p w:rsidR="00566FFC" w:rsidRPr="00460C07" w:rsidRDefault="00566FFC" w:rsidP="00566FFC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566FFC" w:rsidRPr="00460C07" w:rsidRDefault="00566FFC" w:rsidP="00566FFC">
            <w:pPr>
              <w:rPr>
                <w:rFonts w:ascii="Times New Roman" w:hAnsi="Times New Roman"/>
                <w:sz w:val="24"/>
                <w:szCs w:val="24"/>
              </w:rPr>
            </w:pPr>
            <w:r w:rsidRPr="00460C07">
              <w:rPr>
                <w:rFonts w:ascii="Times New Roman" w:hAnsi="Times New Roman"/>
                <w:sz w:val="24"/>
                <w:szCs w:val="24"/>
              </w:rPr>
              <w:t xml:space="preserve">       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  </w:t>
            </w:r>
            <w:r w:rsidRPr="00FB2C72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522" w:dyaOrig="194">
                <v:shape id="_x0000_i1028" type="#_x0000_t75" style="width:26.4pt;height:9.6pt" o:ole="">
                  <v:imagedata r:id="rId32" o:title=""/>
                </v:shape>
                <o:OLEObject Type="Embed" ProgID="FXE300.Equation" ShapeID="_x0000_i1028" DrawAspect="Content" ObjectID="_1460096202" r:id="rId33"/>
              </w:object>
            </w:r>
            <w:r>
              <w:rPr>
                <w:rFonts w:ascii="Times New Roman" w:hAnsi="Times New Roman"/>
                <w:sz w:val="24"/>
                <w:szCs w:val="24"/>
              </w:rPr>
              <w:t xml:space="preserve"> cm</w:t>
            </w:r>
            <w:r w:rsidRPr="00A00073">
              <w:rPr>
                <w:rFonts w:ascii="Times New Roman" w:hAnsi="Times New Roman"/>
                <w:sz w:val="24"/>
                <w:szCs w:val="24"/>
                <w:vertAlign w:val="superscript"/>
              </w:rPr>
              <w:t>2</w:t>
            </w:r>
          </w:p>
          <w:p w:rsidR="00566FFC" w:rsidRPr="00460C07" w:rsidRDefault="00566FFC" w:rsidP="00566FFC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566FFC" w:rsidRDefault="00566FFC" w:rsidP="00566FFC">
            <w:pPr>
              <w:pStyle w:val="QuestionStyle"/>
            </w:pPr>
            <w:r w:rsidRPr="00460C07">
              <w:t xml:space="preserve">          </w:t>
            </w:r>
            <w:r>
              <w:t xml:space="preserve">     </w:t>
            </w:r>
            <w:r w:rsidRPr="00FB2C72">
              <w:rPr>
                <w:color w:val="FF0000"/>
                <w:position w:val="-2"/>
              </w:rPr>
              <w:object w:dxaOrig="522" w:dyaOrig="194">
                <v:shape id="_x0000_i1029" type="#_x0000_t75" style="width:26.4pt;height:9.6pt" o:ole="">
                  <v:imagedata r:id="rId34" o:title=""/>
                </v:shape>
                <o:OLEObject Type="Embed" ProgID="FXE300.Equation" ShapeID="_x0000_i1029" DrawAspect="Content" ObjectID="_1460096203" r:id="rId35"/>
              </w:object>
            </w:r>
            <w:r>
              <w:t xml:space="preserve"> cm</w:t>
            </w:r>
            <w:r w:rsidRPr="00A00073">
              <w:rPr>
                <w:vertAlign w:val="superscript"/>
              </w:rPr>
              <w:t>2</w:t>
            </w:r>
          </w:p>
          <w:p w:rsidR="00014ADF" w:rsidRDefault="00014ADF" w:rsidP="00014ADF">
            <w:pPr>
              <w:pStyle w:val="QuestionStyle"/>
            </w:pPr>
          </w:p>
        </w:tc>
      </w:tr>
      <w:tr w:rsidR="00014ADF" w:rsidTr="00C42BE5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CC"/>
          </w:tcPr>
          <w:p w:rsidR="00014ADF" w:rsidRPr="001B3341" w:rsidRDefault="00014ADF" w:rsidP="00014ADF">
            <w:pPr>
              <w:pStyle w:val="ListParagraph"/>
              <w:numPr>
                <w:ilvl w:val="0"/>
                <w:numId w:val="1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tcBorders>
              <w:top w:val="single" w:sz="4" w:space="0" w:color="auto"/>
              <w:bottom w:val="single" w:sz="4" w:space="0" w:color="auto"/>
            </w:tcBorders>
          </w:tcPr>
          <w:p w:rsidR="00014ADF" w:rsidRDefault="00624FFF" w:rsidP="00014ADF">
            <w:pPr>
              <w:pStyle w:val="QuestionStyle"/>
            </w:pPr>
            <w:r>
              <w:rPr>
                <w:noProof/>
                <w:lang w:eastAsia="en-AU"/>
              </w:rPr>
              <w:object w:dxaOrig="1440" w:dyaOrig="1440">
                <v:shape id="_x0000_s1069" type="#_x0000_t75" style="position:absolute;margin-left:188.75pt;margin-top:2.95pt;width:206.9pt;height:158.2pt;z-index:251700736;mso-position-horizontal-relative:text;mso-position-vertical-relative:text">
                  <v:imagedata r:id="rId36" o:title=""/>
                  <o:lock v:ext="edit" aspectratio="f"/>
                </v:shape>
                <o:OLEObject Type="Embed" ProgID="FXDraw3.Document" ShapeID="_x0000_s1069" DrawAspect="Content" ObjectID="_1460096237" r:id="rId37"/>
              </w:object>
            </w:r>
            <w:r w:rsidR="00AF79D2">
              <w:t>What is the area of the quadrilateral?</w:t>
            </w:r>
          </w:p>
          <w:p w:rsidR="00AF79D2" w:rsidRDefault="00AF79D2" w:rsidP="00014ADF">
            <w:pPr>
              <w:pStyle w:val="QuestionStyle"/>
            </w:pPr>
          </w:p>
          <w:p w:rsidR="00AF79D2" w:rsidRPr="00332C22" w:rsidRDefault="00AF79D2" w:rsidP="00AF79D2">
            <w:pPr>
              <w:pStyle w:val="QuestionStyle"/>
              <w:rPr>
                <w:sz w:val="12"/>
                <w:szCs w:val="12"/>
              </w:rPr>
            </w:pPr>
          </w:p>
          <w:p w:rsidR="00AF79D2" w:rsidRPr="00460C07" w:rsidRDefault="00AF79D2" w:rsidP="00AF79D2">
            <w:pPr>
              <w:rPr>
                <w:rFonts w:ascii="Times New Roman" w:hAnsi="Times New Roman"/>
                <w:sz w:val="24"/>
                <w:szCs w:val="24"/>
              </w:rPr>
            </w:pPr>
            <w:r w:rsidRPr="00460C07"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32128" behindDoc="0" locked="0" layoutInCell="1" allowOverlap="1" wp14:anchorId="05169F33" wp14:editId="4FE624AB">
                      <wp:simplePos x="0" y="0"/>
                      <wp:positionH relativeFrom="column">
                        <wp:posOffset>245110</wp:posOffset>
                      </wp:positionH>
                      <wp:positionV relativeFrom="paragraph">
                        <wp:posOffset>24765</wp:posOffset>
                      </wp:positionV>
                      <wp:extent cx="163830" cy="899160"/>
                      <wp:effectExtent l="0" t="0" r="26670" b="15240"/>
                      <wp:wrapNone/>
                      <wp:docPr id="137" name="Group 13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63830" cy="899160"/>
                                <a:chOff x="0" y="0"/>
                                <a:chExt cx="171450" cy="944880"/>
                              </a:xfrm>
                            </wpg:grpSpPr>
                            <wps:wsp>
                              <wps:cNvPr id="138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83058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39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40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27432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41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55626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1D50A6E9" id="Group 137" o:spid="_x0000_s1026" style="position:absolute;margin-left:19.3pt;margin-top:1.95pt;width:12.9pt;height:70.8pt;z-index:251632128;mso-width-relative:margin;mso-height-relative:margin" coordsize="1714,94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iaPx9wIAAGcOAAAOAAAAZHJzL2Uyb0RvYy54bWzsV81y2yAQvnem78Bwb2TZsmxrImcy+ZvO&#10;pG2mSR8AA/ppJaCALbtP3wXJimunh6ZTX2odJBbYZffbjxWcX6zrCq24NqUUKQ7PBhhxQSUrRZ7i&#10;L0+376YYGUsEI5UUPMUbbvDF/O2b80YlfCgLWTGuERgRJmlUigtrVRIEhha8JuZMKi5gMJO6JhZE&#10;nQdMkwas11UwHAzioJGaKS0pNwZ6r9tBPPf2s4xT+ynLDLeoSjH4Zv1b+/fCvYP5OUlyTVRR0s4N&#10;8govalIKWLQ3dU0sQUtdHpiqS6qlkZk9o7IOZJaVlPsYIJpwsBfNnZZL5WPJkyZXPUwA7R5OrzZL&#10;P64eNCoZ5G40wUiQGpLk10WuA+BpVJ7ArDutHtWD7jryVnIRrzNduy/EgtYe2E0PLF9bRKEzjEfT&#10;EcBPYWg6m4VxBzwtIDsHWrS42epNwmjc6c2iaDr1esF20cD51rvSKKCQeUbJ/B1KjwVR3INvXPw9&#10;SkDoFqXLpZV+Ehq1OPl5DiQHh1H3kn4zSMirgoicX2otm4ITBm6Fbj44v6PgBAOqaNF8kAxyQMC6&#10;Z9SL+AKa4xYMkvQg74AVhtFo8CtYJFHa2Dsua+QaKQZyCfYZdohfhqzujfUMZl18hH3FKKsr2A8r&#10;UqEwjmNPCIC/mwytrU0fsqxKdltWlRd0vriqNALVFN/6x0cNyOxOqwRqAJDhBLw9tLExvQnY80w2&#10;TxAsRhUxFgaAZv55ya4Pzm9uh/mNYL5tSVm1bXC9El0SHO6O5yZZSLaBHGjZ1gmoa9AopP6BUQM1&#10;IsXm+5JoDh68F5DHWRhFrqh4IRpPhiDo3ZHF7ggRFEylGAJom1e2LURLpcu8gJVCD4GQjllZabck&#10;ab3qnAWGt74egeqzQ6pHR6d6VypOLHd02Ns9J5b/wd/0NwXd7eD9gj4+OsuHk2gE5cNXqRPVT1T/&#10;J2eXKDykenx0qo/H8XB7ADxR/b+juj+0w23G/826m5e7Lu3K/qzzfD+c/wQAAP//AwBQSwMEFAAG&#10;AAgAAAAhAONnhkbdAAAABwEAAA8AAABkcnMvZG93bnJldi54bWxMjkFLw0AQhe+C/2EZwZvdxCah&#10;xmxKKeqpCLaCeJtmp0lodjdkt0n67x1Pehoe7+PNV6xn04mRBt86qyBeRCDIVk63tlbweXh9WIHw&#10;Aa3GzllScCUP6/L2psBcu8l+0LgPteAR63NU0ITQ51L6qiGDfuF6styd3GAwcBxqqQeceNx08jGK&#10;MmmwtfyhwZ62DVXn/cUoeJtw2izjl3F3Pm2v34f0/WsXk1L3d/PmGUSgOfzB8KvP6lCy09FdrPai&#10;U7BcZUzyfQLBdZYkII6MJWkKsizkf//yBwAA//8DAFBLAQItABQABgAIAAAAIQC2gziS/gAAAOEB&#10;AAATAAAAAAAAAAAAAAAAAAAAAABbQ29udGVudF9UeXBlc10ueG1sUEsBAi0AFAAGAAgAAAAhADj9&#10;If/WAAAAlAEAAAsAAAAAAAAAAAAAAAAALwEAAF9yZWxzLy5yZWxzUEsBAi0AFAAGAAgAAAAhAOOJ&#10;o/H3AgAAZw4AAA4AAAAAAAAAAAAAAAAALgIAAGRycy9lMm9Eb2MueG1sUEsBAi0AFAAGAAgAAAAh&#10;AONnhkbdAAAABwEAAA8AAAAAAAAAAAAAAAAAUQUAAGRycy9kb3ducmV2LnhtbFBLBQYAAAAABAAE&#10;APMAAABbBgAAAAA=&#10;">
                      <v:roundrect id="AutoShape 3" o:spid="_x0000_s1027" style="position:absolute;top:8305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k/SfcYA&#10;AADcAAAADwAAAGRycy9kb3ducmV2LnhtbESPQUvDQBCF70L/wzIFL2I3VdAYsylFUfRSaJR6HbJj&#10;EpqdDdk1Sf31zkHobYb35r1v8s3sOjXSEFrPBtarBBRx5W3LtYHPj5frFFSIyBY7z2TgRAE2xeIi&#10;x8z6ifc0lrFWEsIhQwNNjH2mdagachhWvicW7dsPDqOsQ63tgJOEu07fJMmddtiyNDTY01ND1bH8&#10;cQbSU+oO42H3+kXvPD3/7uz99urBmMvlvH0EFWmOZ/P/9ZsV/FuhlWdkAl38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k/SfcYAAADcAAAADwAAAAAAAAAAAAAAAACYAgAAZHJz&#10;L2Rvd25yZXYueG1sUEsFBgAAAAAEAAQA9QAAAIsDAAAAAA==&#10;" strokecolor="windowText" strokeweight="1pt"/>
                      <v:roundrect id="AutoShape 4" o:spid="_x0000_s1028" style="position:absolute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QN35sQA&#10;AADcAAAADwAAAGRycy9kb3ducmV2LnhtbERPTWvCQBC9C/0PyxR6Kc1GC22MriKKUi+CtsTrkJ0m&#10;odnZkN0msb++Kwje5vE+Z74cTC06al1lWcE4ikEQ51ZXXCj4+ty+JCCcR9ZYWyYFF3KwXDyM5phq&#10;2/ORupMvRAhhl6KC0vsmldLlJRl0kW2IA/dtW4M+wLaQusU+hJtaTuL4TRqsODSU2NC6pPzn9GsU&#10;JJfEZF122J1pz/3m76DfV89TpZ4eh9UMhKfB38U394cO81+ncH0mXCAX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kDd+bEAAAA3AAAAA8AAAAAAAAAAAAAAAAAmAIAAGRycy9k&#10;b3ducmV2LnhtbFBLBQYAAAAABAAEAPUAAACJAwAAAAA=&#10;" strokecolor="windowText" strokeweight="1pt"/>
                      <v:roundrect id="AutoShape 5" o:spid="_x0000_s1029" style="position:absolute;top:2743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D+tBsYA&#10;AADcAAAADwAAAGRycy9kb3ducmV2LnhtbESPQUvDQBCF70L/wzIFL2I3FdEYsylFUfRSaJR6HbJj&#10;EpqdDdk1Sf31zkHobYb35r1v8s3sOjXSEFrPBtarBBRx5W3LtYHPj5frFFSIyBY7z2TgRAE2xeIi&#10;x8z6ifc0lrFWEsIhQwNNjH2mdagachhWvicW7dsPDqOsQ63tgJOEu07fJMmddtiyNDTY01ND1bH8&#10;cQbSU+oO42H3+kXvPD3/7uz99urBmMvlvH0EFWmOZ/P/9ZsV/FvBl2dkAl38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4D+tBsYAAADcAAAADwAAAAAAAAAAAAAAAACYAgAAZHJz&#10;L2Rvd25yZXYueG1sUEsFBgAAAAAEAAQA9QAAAIsDAAAAAA==&#10;" strokecolor="windowText" strokeweight="1pt"/>
                      <v:roundrect id="AutoShape 6" o:spid="_x0000_s1030" style="position:absolute;top:5562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3MIncMA&#10;AADcAAAADwAAAGRycy9kb3ducmV2LnhtbERPTWvCQBC9F/wPywheim4spcboKmJR6kWoil6H7JgE&#10;s7Mhuyaxv74rFHqbx/uc+bIzpWiodoVlBeNRBII4tbrgTMHpuBnGIJxH1lhaJgUPcrBc9F7mmGjb&#10;8jc1B5+JEMIuQQW591UipUtzMuhGtiIO3NXWBn2AdSZ1jW0IN6V8i6IPabDg0JBjReuc0tvhbhTE&#10;j9icm/N+e6Edt58/ez1ZvU6VGvS71QyEp87/i//cXzrMfx/D85lwgVz8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3MIncMAAADcAAAADwAAAAAAAAAAAAAAAACYAgAAZHJzL2Rv&#10;d25yZXYueG1sUEsFBgAAAAAEAAQA9QAAAIgDAAAAAA==&#10;" strokecolor="windowText" strokeweight="1pt"/>
                    </v:group>
                  </w:pict>
                </mc:Fallback>
              </mc:AlternateContent>
            </w:r>
            <w:r w:rsidRPr="00460C07">
              <w:rPr>
                <w:rFonts w:ascii="Times New Roman" w:hAnsi="Times New Roman"/>
                <w:sz w:val="24"/>
                <w:szCs w:val="24"/>
              </w:rPr>
              <w:t xml:space="preserve">           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8B1DB3">
              <w:rPr>
                <w:rFonts w:ascii="Times New Roman" w:hAnsi="Times New Roman"/>
                <w:sz w:val="24"/>
                <w:szCs w:val="24"/>
              </w:rPr>
              <w:t>150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m</w:t>
            </w:r>
            <w:r w:rsidRPr="00A00073">
              <w:rPr>
                <w:rFonts w:ascii="Times New Roman" w:hAnsi="Times New Roman"/>
                <w:sz w:val="24"/>
                <w:szCs w:val="24"/>
                <w:vertAlign w:val="superscript"/>
              </w:rPr>
              <w:t>2</w:t>
            </w:r>
          </w:p>
          <w:p w:rsidR="00AF79D2" w:rsidRPr="00460C07" w:rsidRDefault="00AF79D2" w:rsidP="00AF79D2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AF79D2" w:rsidRPr="00460C07" w:rsidRDefault="00AF79D2" w:rsidP="00AF79D2">
            <w:pPr>
              <w:rPr>
                <w:rFonts w:ascii="Times New Roman" w:hAnsi="Times New Roman"/>
                <w:sz w:val="24"/>
                <w:szCs w:val="24"/>
              </w:rPr>
            </w:pPr>
            <w:r w:rsidRPr="00460C07">
              <w:rPr>
                <w:rFonts w:ascii="Times New Roman" w:hAnsi="Times New Roman"/>
                <w:sz w:val="24"/>
                <w:szCs w:val="24"/>
              </w:rPr>
              <w:t xml:space="preserve">        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192 m</w:t>
            </w:r>
            <w:r w:rsidRPr="00A00073">
              <w:rPr>
                <w:rFonts w:ascii="Times New Roman" w:hAnsi="Times New Roman"/>
                <w:sz w:val="24"/>
                <w:szCs w:val="24"/>
                <w:vertAlign w:val="superscript"/>
              </w:rPr>
              <w:t>2</w:t>
            </w:r>
          </w:p>
          <w:p w:rsidR="00AF79D2" w:rsidRPr="00460C07" w:rsidRDefault="00AF79D2" w:rsidP="00AF79D2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AF79D2" w:rsidRPr="00460C07" w:rsidRDefault="00AF79D2" w:rsidP="00AF79D2">
            <w:pPr>
              <w:rPr>
                <w:rFonts w:ascii="Times New Roman" w:hAnsi="Times New Roman"/>
                <w:sz w:val="24"/>
                <w:szCs w:val="24"/>
              </w:rPr>
            </w:pPr>
            <w:r w:rsidRPr="00460C07">
              <w:rPr>
                <w:rFonts w:ascii="Times New Roman" w:hAnsi="Times New Roman"/>
                <w:sz w:val="24"/>
                <w:szCs w:val="24"/>
              </w:rPr>
              <w:t xml:space="preserve">        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264 m</w:t>
            </w:r>
            <w:r w:rsidRPr="00A00073">
              <w:rPr>
                <w:rFonts w:ascii="Times New Roman" w:hAnsi="Times New Roman"/>
                <w:sz w:val="24"/>
                <w:szCs w:val="24"/>
                <w:vertAlign w:val="superscript"/>
              </w:rPr>
              <w:t>2</w:t>
            </w:r>
          </w:p>
          <w:p w:rsidR="00AF79D2" w:rsidRPr="00460C07" w:rsidRDefault="00AF79D2" w:rsidP="00AF79D2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AF79D2" w:rsidRDefault="00AF79D2" w:rsidP="00AF79D2">
            <w:pPr>
              <w:pStyle w:val="QuestionStyle"/>
            </w:pPr>
            <w:r w:rsidRPr="00460C07">
              <w:t xml:space="preserve">          </w:t>
            </w:r>
            <w:r>
              <w:t xml:space="preserve">    384 m</w:t>
            </w:r>
            <w:r w:rsidRPr="00A00073">
              <w:rPr>
                <w:vertAlign w:val="superscript"/>
              </w:rPr>
              <w:t>2</w:t>
            </w:r>
          </w:p>
          <w:p w:rsidR="00AF79D2" w:rsidRDefault="00AF79D2" w:rsidP="00014ADF">
            <w:pPr>
              <w:pStyle w:val="QuestionStyle"/>
            </w:pPr>
          </w:p>
          <w:p w:rsidR="00AF79D2" w:rsidRDefault="00AF79D2" w:rsidP="00014ADF">
            <w:pPr>
              <w:pStyle w:val="QuestionStyle"/>
            </w:pPr>
          </w:p>
          <w:p w:rsidR="00AF79D2" w:rsidRDefault="00AF79D2" w:rsidP="00014ADF">
            <w:pPr>
              <w:pStyle w:val="QuestionStyle"/>
            </w:pPr>
          </w:p>
          <w:p w:rsidR="00AF79D2" w:rsidRDefault="00AF79D2" w:rsidP="00014ADF">
            <w:pPr>
              <w:pStyle w:val="QuestionStyle"/>
            </w:pPr>
          </w:p>
        </w:tc>
      </w:tr>
      <w:tr w:rsidR="00014ADF" w:rsidTr="00C42BE5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CC"/>
          </w:tcPr>
          <w:p w:rsidR="00014ADF" w:rsidRPr="001B3341" w:rsidRDefault="00014ADF" w:rsidP="00014ADF">
            <w:pPr>
              <w:pStyle w:val="ListParagraph"/>
              <w:numPr>
                <w:ilvl w:val="0"/>
                <w:numId w:val="1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tcBorders>
              <w:top w:val="single" w:sz="4" w:space="0" w:color="auto"/>
              <w:bottom w:val="single" w:sz="4" w:space="0" w:color="auto"/>
            </w:tcBorders>
          </w:tcPr>
          <w:p w:rsidR="00014ADF" w:rsidRDefault="00624FFF" w:rsidP="00014ADF">
            <w:pPr>
              <w:pStyle w:val="QuestionStyle"/>
            </w:pPr>
            <w:r>
              <w:rPr>
                <w:noProof/>
                <w:lang w:eastAsia="en-AU"/>
              </w:rPr>
              <w:object w:dxaOrig="1440" w:dyaOrig="1440">
                <v:shape id="_x0000_s1070" type="#_x0000_t75" style="position:absolute;margin-left:256.8pt;margin-top:2.9pt;width:171.1pt;height:171.1pt;z-index:251701760;mso-position-horizontal-relative:text;mso-position-vertical-relative:text">
                  <v:imagedata r:id="rId38" o:title=""/>
                </v:shape>
                <o:OLEObject Type="Embed" ProgID="FXDraw3.Document" ShapeID="_x0000_s1070" DrawAspect="Content" ObjectID="_1460096238" r:id="rId39"/>
              </w:object>
            </w:r>
            <w:r w:rsidR="008B1DB3">
              <w:t>What is the area between the two circles?</w:t>
            </w:r>
          </w:p>
          <w:p w:rsidR="008B1DB3" w:rsidRDefault="008B1DB3" w:rsidP="008B1DB3">
            <w:pPr>
              <w:pStyle w:val="QuestionStyle"/>
            </w:pPr>
          </w:p>
          <w:p w:rsidR="008B1DB3" w:rsidRPr="00332C22" w:rsidRDefault="008B1DB3" w:rsidP="008B1DB3">
            <w:pPr>
              <w:pStyle w:val="QuestionStyle"/>
              <w:rPr>
                <w:sz w:val="12"/>
                <w:szCs w:val="12"/>
              </w:rPr>
            </w:pPr>
          </w:p>
          <w:p w:rsidR="008B1DB3" w:rsidRPr="00460C07" w:rsidRDefault="008B1DB3" w:rsidP="008B1DB3">
            <w:pPr>
              <w:rPr>
                <w:rFonts w:ascii="Times New Roman" w:hAnsi="Times New Roman"/>
                <w:sz w:val="24"/>
                <w:szCs w:val="24"/>
              </w:rPr>
            </w:pPr>
            <w:r w:rsidRPr="00460C07"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33152" behindDoc="0" locked="0" layoutInCell="1" allowOverlap="1" wp14:anchorId="25A8C6D3" wp14:editId="56E04E83">
                      <wp:simplePos x="0" y="0"/>
                      <wp:positionH relativeFrom="column">
                        <wp:posOffset>245110</wp:posOffset>
                      </wp:positionH>
                      <wp:positionV relativeFrom="paragraph">
                        <wp:posOffset>24765</wp:posOffset>
                      </wp:positionV>
                      <wp:extent cx="163830" cy="899160"/>
                      <wp:effectExtent l="0" t="0" r="26670" b="15240"/>
                      <wp:wrapNone/>
                      <wp:docPr id="142" name="Group 14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63830" cy="899160"/>
                                <a:chOff x="0" y="0"/>
                                <a:chExt cx="171450" cy="944880"/>
                              </a:xfrm>
                            </wpg:grpSpPr>
                            <wps:wsp>
                              <wps:cNvPr id="143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83058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44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45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27432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46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55626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60E029F2" id="Group 142" o:spid="_x0000_s1026" style="position:absolute;margin-left:19.3pt;margin-top:1.95pt;width:12.9pt;height:70.8pt;z-index:251633152;mso-width-relative:margin;mso-height-relative:margin" coordsize="1714,94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w53j+QIAAGcOAAAOAAAAZHJzL2Uyb0RvYy54bWzsV81y2yAQvnem78Bwb2TZsmxrImcy+ZvO&#10;pG2mSR8AA/ppEVDAltOn74Jkx4nTQ9NJLrUOEgvssvvtxwqOT9aNQCtubK1kjuOjAUZcUsVqWeb4&#10;293lhylG1hHJiFCS5/ieW3wyf//uuNUZH6pKCcYNAiPSZq3OceWczqLI0oo3xB4pzSUMFso0xIFo&#10;yogZ0oL1RkTDwSCNWmWYNopya6H3vBvE82C/KDh1X4rCcodEjsE3F94mvBf+Hc2PSVYaoqua9m6Q&#10;F3jRkFrColtT58QRtDT1nqmmpkZZVbgjqppIFUVNeYgBookHT6K5MmqpQyxl1pZ6CxNA+wSnF5ul&#10;n1c3BtUMcpcMMZKkgSSFdZHvAHhaXWYw68roW31j+o6yk3zE68I0/guxoHUA9n4LLF87RKEzTkfT&#10;EcBPYWg6m8VpDzytIDt7WrS62OhN4mTc682SZDoNetFm0cj7tnWl1UAh+4CS/TeUbiuieQDf+vi3&#10;KI02KJ0unQqT0KjDKczzIHk4rL5W9IdFUp1VRJb81BjVVpwwcCv288H5HQUvWFBFi/aTYpADAtYD&#10;o57FF9Acd2CQbAvyDlhxnIwGj8EimTbWXXHVIN/IMZBLsq+wQ8IyZHVtXWAw61lA2HeMikbAflgR&#10;geI0TSfBcZL1kyERG5shZCVqdlkLEQRTLs6EQaCa48vw9Mp2d5qQqAVAhhPwdt/Gvd2agD3PVHsH&#10;wWIkiHUwADQLz3N2Q3Bhc3vMLyQLbUdq0bXBdSH7JHjcPc9ttlDsHnJgVFcnoK5Bo1LmF0Yt1Igc&#10;259LYjh48FFCHmdxkviiEoRkPBmCYHZHFrsjRFIwlWMIoGueua4QLbWpywpWigMEUnlmFbXbkKTz&#10;qncWGN75+gZUT/apnniwHzH3tanel4oDyz0dAOzd3XNg+V/8Tf9U0Mf7LB+/OcuHk2QE5SNUqQPV&#10;D1R/nbNLuk/19M2pPh6nw80B8ED1/47q4dAOt5nwN+tvXv66tCuHs87D/XD+GwAA//8DAFBLAwQU&#10;AAYACAAAACEA42eGRt0AAAAHAQAADwAAAGRycy9kb3ducmV2LnhtbEyOQUvDQBCF74L/YRnBm93E&#10;JqHGbEop6qkItoJ4m2anSWh2N2S3SfrvHU96Gh7v481XrGfTiZEG3zqrIF5EIMhWTre2VvB5eH1Y&#10;gfABrcbOWVJwJQ/r8vamwFy7yX7QuA+14BHrc1TQhNDnUvqqIYN+4Xqy3J3cYDBwHGqpB5x43HTy&#10;MYoyabC1/KHBnrYNVef9xSh4m3DaLOOXcXc+ba/fh/T9axeTUvd38+YZRKA5/MHwq8/qULLT0V2s&#10;9qJTsFxlTPJ9AsF1liQgjowlaQqyLOR///IHAAD//wMAUEsBAi0AFAAGAAgAAAAhALaDOJL+AAAA&#10;4QEAABMAAAAAAAAAAAAAAAAAAAAAAFtDb250ZW50X1R5cGVzXS54bWxQSwECLQAUAAYACAAAACEA&#10;OP0h/9YAAACUAQAACwAAAAAAAAAAAAAAAAAvAQAAX3JlbHMvLnJlbHNQSwECLQAUAAYACAAAACEA&#10;zMOd4/kCAABnDgAADgAAAAAAAAAAAAAAAAAuAgAAZHJzL2Uyb0RvYy54bWxQSwECLQAUAAYACAAA&#10;ACEA42eGRt0AAAAHAQAADwAAAAAAAAAAAAAAAABTBQAAZHJzL2Rvd25yZXYueG1sUEsFBgAAAAAE&#10;AAQA8wAAAF0GAAAAAA==&#10;">
                      <v:roundrect id="AutoShape 3" o:spid="_x0000_s1027" style="position:absolute;top:8305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O0zccQA&#10;AADcAAAADwAAAGRycy9kb3ducmV2LnhtbERPTWvCQBC9C/0PyxR6kbqpljZNXUUURS9Co9jrkJ0m&#10;odnZkN0m0V/vCgVv83ifM533phItNa60rOBlFIEgzqwuOVdwPKyfYxDOI2usLJOCMzmYzx4GU0y0&#10;7fiL2tTnIoSwS1BB4X2dSOmyggy6ka2JA/djG4M+wCaXusEuhJtKjqPoTRosOTQUWNOyoOw3/TMK&#10;4nNsTu1pv/mmHXery16/L4YfSj099otPEJ56fxf/u7c6zH+dwO2ZcIGcX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DtM3HEAAAA3AAAAA8AAAAAAAAAAAAAAAAAmAIAAGRycy9k&#10;b3ducmV2LnhtbFBLBQYAAAAABAAEAPUAAACJAwAAAAA=&#10;" strokecolor="windowText" strokeweight="1pt"/>
                      <v:roundrect id="AutoShape 4" o:spid="_x0000_s1028" style="position:absolute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wSrBcMA&#10;AADcAAAADwAAAGRycy9kb3ducmV2LnhtbERPS2vCQBC+F/wPyxR6KbqxSI3RVaSlohfBB3odsmMS&#10;mp0N2W0S/fWuIPQ2H99zZovOlKKh2hWWFQwHEQji1OqCMwXHw08/BuE8ssbSMim4koPFvPcyw0Tb&#10;lnfU7H0mQgi7BBXk3leJlC7NyaAb2Io4cBdbG/QB1pnUNbYh3JTyI4o+pcGCQ0OOFX3llP7u/4yC&#10;+BqbU3Pars604fb7ttXj5ftEqbfXbjkF4anz/+Kne63D/NEIHs+EC+T8D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wSrBcMAAADcAAAADwAAAAAAAAAAAAAAAACYAgAAZHJzL2Rv&#10;d25yZXYueG1sUEsFBgAAAAAEAAQA9QAAAIgDAAAAAA==&#10;" strokecolor="windowText" strokeweight="1pt"/>
                      <v:roundrect id="AutoShape 5" o:spid="_x0000_s1029" style="position:absolute;top:2743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EgOnsQA&#10;AADcAAAADwAAAGRycy9kb3ducmV2LnhtbERPTWvCQBC9C/0PyxR6kbqp2DZNXUUURS9Co9jrkJ0m&#10;odnZkN0m0V/vCgVv83ifM533phItNa60rOBlFIEgzqwuOVdwPKyfYxDOI2usLJOCMzmYzx4GU0y0&#10;7fiL2tTnIoSwS1BB4X2dSOmyggy6ka2JA/djG4M+wCaXusEuhJtKjqPoTRosOTQUWNOyoOw3/TMK&#10;4nNsTu1pv/mmHXery16/L4YfSj099otPEJ56fxf/u7c6zJ+8wu2ZcIGcX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BIDp7EAAAA3AAAAA8AAAAAAAAAAAAAAAAAmAIAAGRycy9k&#10;b3ducmV2LnhtbFBLBQYAAAAABAAEAPUAAACJAwAAAAA=&#10;" strokecolor="windowText" strokeweight="1pt"/>
                      <v:roundrect id="AutoShape 6" o:spid="_x0000_s1030" style="position:absolute;top:5562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JqQ6cMA&#10;AADcAAAADwAAAGRycy9kb3ducmV2LnhtbERPTWvCQBC9F/wPyxR6KbqxiMboKqJU7EWoil6H7JiE&#10;ZmdDdptEf70rFHqbx/uc+bIzpWiodoVlBcNBBII4tbrgTMHp+NmPQTiPrLG0TApu5GC56L3MMdG2&#10;5W9qDj4TIYRdggpy76tESpfmZNANbEUcuKutDfoA60zqGtsQbkr5EUVjabDg0JBjReuc0p/Dr1EQ&#10;32Jzbs777YW+uN3c93qyep8q9fbarWYgPHX+X/zn3ukwfzSG5zPhArl4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JqQ6cMAAADcAAAADwAAAAAAAAAAAAAAAACYAgAAZHJzL2Rv&#10;d25yZXYueG1sUEsFBgAAAAAEAAQA9QAAAIgDAAAAAA==&#10;" strokecolor="windowText" strokeweight="1pt"/>
                    </v:group>
                  </w:pict>
                </mc:Fallback>
              </mc:AlternateContent>
            </w:r>
            <w:r w:rsidRPr="00460C07">
              <w:rPr>
                <w:rFonts w:ascii="Times New Roman" w:hAnsi="Times New Roman"/>
                <w:sz w:val="24"/>
                <w:szCs w:val="24"/>
              </w:rPr>
              <w:t xml:space="preserve">           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</w:t>
            </w:r>
            <w:r w:rsidRPr="008B1DB3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402" w:dyaOrig="194">
                <v:shape id="_x0000_i1030" type="#_x0000_t75" style="width:20.4pt;height:9.6pt" o:ole="">
                  <v:imagedata r:id="rId40" o:title=""/>
                </v:shape>
                <o:OLEObject Type="Embed" ProgID="FXE300.Equation" ShapeID="_x0000_i1030" DrawAspect="Content" ObjectID="_1460096204" r:id="rId41"/>
              </w:object>
            </w:r>
            <w:r>
              <w:rPr>
                <w:rFonts w:ascii="Times New Roman" w:hAnsi="Times New Roman"/>
                <w:sz w:val="24"/>
                <w:szCs w:val="24"/>
              </w:rPr>
              <w:t xml:space="preserve">  cm</w:t>
            </w:r>
            <w:r w:rsidRPr="00A00073">
              <w:rPr>
                <w:rFonts w:ascii="Times New Roman" w:hAnsi="Times New Roman"/>
                <w:sz w:val="24"/>
                <w:szCs w:val="24"/>
                <w:vertAlign w:val="superscript"/>
              </w:rPr>
              <w:t>2</w:t>
            </w:r>
          </w:p>
          <w:p w:rsidR="008B1DB3" w:rsidRPr="00460C07" w:rsidRDefault="008B1DB3" w:rsidP="008B1DB3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8B1DB3" w:rsidRPr="00460C07" w:rsidRDefault="008B1DB3" w:rsidP="008B1DB3">
            <w:pPr>
              <w:rPr>
                <w:rFonts w:ascii="Times New Roman" w:hAnsi="Times New Roman"/>
                <w:sz w:val="24"/>
                <w:szCs w:val="24"/>
              </w:rPr>
            </w:pPr>
            <w:r w:rsidRPr="00460C07">
              <w:rPr>
                <w:rFonts w:ascii="Times New Roman" w:hAnsi="Times New Roman"/>
                <w:sz w:val="24"/>
                <w:szCs w:val="24"/>
              </w:rPr>
              <w:t xml:space="preserve">        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 </w:t>
            </w:r>
            <w:r w:rsidRPr="008B1DB3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402" w:dyaOrig="194">
                <v:shape id="_x0000_i1031" type="#_x0000_t75" style="width:20.4pt;height:9.6pt" o:ole="">
                  <v:imagedata r:id="rId42" o:title=""/>
                </v:shape>
                <o:OLEObject Type="Embed" ProgID="FXE300.Equation" ShapeID="_x0000_i1031" DrawAspect="Content" ObjectID="_1460096205" r:id="rId43"/>
              </w:object>
            </w:r>
            <w:r>
              <w:rPr>
                <w:rFonts w:ascii="Times New Roman" w:hAnsi="Times New Roman"/>
                <w:sz w:val="24"/>
                <w:szCs w:val="24"/>
              </w:rPr>
              <w:t xml:space="preserve">  cm</w:t>
            </w:r>
            <w:r w:rsidRPr="00A00073">
              <w:rPr>
                <w:rFonts w:ascii="Times New Roman" w:hAnsi="Times New Roman"/>
                <w:sz w:val="24"/>
                <w:szCs w:val="24"/>
                <w:vertAlign w:val="superscript"/>
              </w:rPr>
              <w:t>2</w:t>
            </w:r>
          </w:p>
          <w:p w:rsidR="008B1DB3" w:rsidRPr="00460C07" w:rsidRDefault="008B1DB3" w:rsidP="008B1DB3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8B1DB3" w:rsidRPr="00460C07" w:rsidRDefault="008B1DB3" w:rsidP="008B1DB3">
            <w:pPr>
              <w:rPr>
                <w:rFonts w:ascii="Times New Roman" w:hAnsi="Times New Roman"/>
                <w:sz w:val="24"/>
                <w:szCs w:val="24"/>
              </w:rPr>
            </w:pPr>
            <w:r w:rsidRPr="00460C07">
              <w:rPr>
                <w:rFonts w:ascii="Times New Roman" w:hAnsi="Times New Roman"/>
                <w:sz w:val="24"/>
                <w:szCs w:val="24"/>
              </w:rPr>
              <w:t xml:space="preserve">       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  </w:t>
            </w:r>
            <w:r w:rsidRPr="008B1DB3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522" w:dyaOrig="194">
                <v:shape id="_x0000_i1032" type="#_x0000_t75" style="width:26.4pt;height:9.6pt" o:ole="">
                  <v:imagedata r:id="rId44" o:title=""/>
                </v:shape>
                <o:OLEObject Type="Embed" ProgID="FXE300.Equation" ShapeID="_x0000_i1032" DrawAspect="Content" ObjectID="_1460096206" r:id="rId45"/>
              </w:object>
            </w:r>
            <w:r>
              <w:rPr>
                <w:rFonts w:ascii="Times New Roman" w:hAnsi="Times New Roman"/>
                <w:sz w:val="24"/>
                <w:szCs w:val="24"/>
              </w:rPr>
              <w:t xml:space="preserve"> cm</w:t>
            </w:r>
            <w:r w:rsidRPr="00A00073">
              <w:rPr>
                <w:rFonts w:ascii="Times New Roman" w:hAnsi="Times New Roman"/>
                <w:sz w:val="24"/>
                <w:szCs w:val="24"/>
                <w:vertAlign w:val="superscript"/>
              </w:rPr>
              <w:t>2</w:t>
            </w:r>
          </w:p>
          <w:p w:rsidR="008B1DB3" w:rsidRPr="00460C07" w:rsidRDefault="008B1DB3" w:rsidP="008B1DB3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8B1DB3" w:rsidRDefault="008B1DB3" w:rsidP="008B1DB3">
            <w:pPr>
              <w:pStyle w:val="QuestionStyle"/>
            </w:pPr>
            <w:r w:rsidRPr="00460C07">
              <w:t xml:space="preserve">          </w:t>
            </w:r>
            <w:r>
              <w:t xml:space="preserve">     </w:t>
            </w:r>
            <w:r w:rsidRPr="008B1DB3">
              <w:rPr>
                <w:color w:val="FF0000"/>
                <w:position w:val="-2"/>
              </w:rPr>
              <w:object w:dxaOrig="522" w:dyaOrig="194">
                <v:shape id="_x0000_i1033" type="#_x0000_t75" style="width:26.4pt;height:9.6pt" o:ole="">
                  <v:imagedata r:id="rId46" o:title=""/>
                </v:shape>
                <o:OLEObject Type="Embed" ProgID="FXE300.Equation" ShapeID="_x0000_i1033" DrawAspect="Content" ObjectID="_1460096207" r:id="rId47"/>
              </w:object>
            </w:r>
            <w:r>
              <w:t xml:space="preserve"> cm</w:t>
            </w:r>
            <w:r w:rsidRPr="00A00073">
              <w:rPr>
                <w:vertAlign w:val="superscript"/>
              </w:rPr>
              <w:t>2</w:t>
            </w:r>
          </w:p>
          <w:p w:rsidR="008B1DB3" w:rsidRDefault="008B1DB3" w:rsidP="00014ADF">
            <w:pPr>
              <w:pStyle w:val="QuestionStyle"/>
            </w:pPr>
          </w:p>
          <w:p w:rsidR="008B1DB3" w:rsidRDefault="008B1DB3" w:rsidP="00014ADF">
            <w:pPr>
              <w:pStyle w:val="QuestionStyle"/>
            </w:pPr>
          </w:p>
          <w:p w:rsidR="008B1DB3" w:rsidRDefault="008B1DB3" w:rsidP="00014ADF">
            <w:pPr>
              <w:pStyle w:val="QuestionStyle"/>
            </w:pPr>
          </w:p>
          <w:p w:rsidR="008B1DB3" w:rsidRDefault="008B1DB3" w:rsidP="00014ADF">
            <w:pPr>
              <w:pStyle w:val="QuestionStyle"/>
            </w:pPr>
          </w:p>
          <w:p w:rsidR="008B1DB3" w:rsidRDefault="008B1DB3" w:rsidP="00014ADF">
            <w:pPr>
              <w:pStyle w:val="QuestionStyle"/>
            </w:pPr>
          </w:p>
        </w:tc>
      </w:tr>
      <w:tr w:rsidR="00014ADF" w:rsidTr="00C42BE5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CC"/>
          </w:tcPr>
          <w:p w:rsidR="00014ADF" w:rsidRPr="001B3341" w:rsidRDefault="00014ADF" w:rsidP="00014ADF">
            <w:pPr>
              <w:pStyle w:val="ListParagraph"/>
              <w:numPr>
                <w:ilvl w:val="0"/>
                <w:numId w:val="1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tcBorders>
              <w:top w:val="single" w:sz="4" w:space="0" w:color="auto"/>
              <w:bottom w:val="single" w:sz="4" w:space="0" w:color="auto"/>
            </w:tcBorders>
          </w:tcPr>
          <w:p w:rsidR="00D45A04" w:rsidRDefault="00624FFF" w:rsidP="00D45A04">
            <w:pPr>
              <w:ind w:right="4995"/>
              <w:rPr>
                <w:rFonts w:ascii="Times New Roman" w:eastAsiaTheme="minorHAnsi" w:hAnsi="Times New Roman"/>
                <w:sz w:val="24"/>
                <w:szCs w:val="24"/>
              </w:rPr>
            </w:pPr>
            <w:r>
              <w:rPr>
                <w:rFonts w:asciiTheme="minorHAnsi" w:eastAsiaTheme="minorHAnsi" w:hAnsiTheme="minorHAnsi"/>
              </w:rPr>
              <w:object w:dxaOrig="1440" w:dyaOrig="1440">
                <v:shape id="_x0000_s1072" type="#_x0000_t75" style="position:absolute;margin-left:231.75pt;margin-top:1.8pt;width:187.95pt;height:143.6pt;z-index:251702784;mso-position-horizontal-relative:text;mso-position-vertical-relative:text">
                  <v:imagedata r:id="rId48" o:title=""/>
                </v:shape>
                <o:OLEObject Type="Embed" ProgID="FXDraw3.Document" ShapeID="_x0000_s1072" DrawAspect="Content" ObjectID="_1460096239" r:id="rId49"/>
              </w:object>
            </w:r>
            <w:r w:rsidR="00D45A04">
              <w:rPr>
                <w:rFonts w:ascii="Times New Roman" w:hAnsi="Times New Roman"/>
                <w:sz w:val="24"/>
                <w:szCs w:val="24"/>
              </w:rPr>
              <w:t>The front of a barn is in the shape shown.</w:t>
            </w:r>
          </w:p>
          <w:p w:rsidR="00D45A04" w:rsidRPr="00D45A04" w:rsidRDefault="00D45A04" w:rsidP="00D45A04">
            <w:pPr>
              <w:ind w:right="4995"/>
              <w:rPr>
                <w:rFonts w:ascii="Times New Roman" w:hAnsi="Times New Roman"/>
                <w:sz w:val="16"/>
                <w:szCs w:val="16"/>
              </w:rPr>
            </w:pPr>
          </w:p>
          <w:p w:rsidR="00D45A04" w:rsidRDefault="005F4C24" w:rsidP="00D45A04">
            <w:pPr>
              <w:ind w:right="4995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The door measures 2m by 2.5 m </w:t>
            </w:r>
            <w:r w:rsidR="00D45A04">
              <w:rPr>
                <w:rFonts w:ascii="Times New Roman" w:hAnsi="Times New Roman"/>
                <w:sz w:val="24"/>
                <w:szCs w:val="24"/>
              </w:rPr>
              <w:t>and is not to be painted.</w:t>
            </w:r>
          </w:p>
          <w:p w:rsidR="00D45A04" w:rsidRPr="00D45A04" w:rsidRDefault="00D45A04" w:rsidP="00D45A04">
            <w:pPr>
              <w:ind w:right="4995"/>
              <w:rPr>
                <w:rFonts w:ascii="Times New Roman" w:hAnsi="Times New Roman"/>
                <w:sz w:val="12"/>
                <w:szCs w:val="12"/>
              </w:rPr>
            </w:pPr>
          </w:p>
          <w:p w:rsidR="00D45A04" w:rsidRDefault="00D45A04" w:rsidP="00D45A04">
            <w:pPr>
              <w:ind w:right="4995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What is the area to be painted?</w:t>
            </w:r>
          </w:p>
          <w:p w:rsidR="00D45A04" w:rsidRDefault="00D45A04" w:rsidP="00D45A04">
            <w:pPr>
              <w:ind w:right="4995"/>
              <w:rPr>
                <w:rFonts w:ascii="Times New Roman" w:hAnsi="Times New Roman"/>
                <w:sz w:val="24"/>
                <w:szCs w:val="24"/>
              </w:rPr>
            </w:pPr>
          </w:p>
          <w:p w:rsidR="00D45A04" w:rsidRPr="0013023C" w:rsidRDefault="00D45A04" w:rsidP="00D45A04">
            <w:pPr>
              <w:rPr>
                <w:rFonts w:ascii="Times New Roman" w:hAnsi="Times New Roman"/>
              </w:rPr>
            </w:pPr>
          </w:p>
          <w:p w:rsidR="00D45A04" w:rsidRDefault="00D45A04" w:rsidP="00D45A04">
            <w:pPr>
              <w:rPr>
                <w:rFonts w:ascii="Times New Roman" w:hAnsi="Times New Roman"/>
                <w:sz w:val="32"/>
                <w:szCs w:val="32"/>
              </w:rPr>
            </w:pPr>
            <w:r w:rsidRPr="0013023C">
              <w:rPr>
                <w:rFonts w:ascii="Times New Roman" w:hAnsi="Times New Roman"/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34176" behindDoc="0" locked="0" layoutInCell="1" allowOverlap="1" wp14:anchorId="6FC14F0B" wp14:editId="660249C3">
                      <wp:simplePos x="0" y="0"/>
                      <wp:positionH relativeFrom="column">
                        <wp:posOffset>1002030</wp:posOffset>
                      </wp:positionH>
                      <wp:positionV relativeFrom="paragraph">
                        <wp:posOffset>73660</wp:posOffset>
                      </wp:positionV>
                      <wp:extent cx="754380" cy="373380"/>
                      <wp:effectExtent l="0" t="0" r="26670" b="26670"/>
                      <wp:wrapNone/>
                      <wp:docPr id="147" name="Rectangle 14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54380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2A0B27" w:rsidRPr="003A7010" w:rsidRDefault="002A0B27" w:rsidP="00D45A04">
                                  <w:pPr>
                                    <w:jc w:val="center"/>
                                    <w:rPr>
                                      <w:rFonts w:ascii="Times New Roman" w:hAnsi="Times New Roman"/>
                                      <w:color w:val="000000" w:themeColor="text1"/>
                                      <w:sz w:val="36"/>
                                      <w:szCs w:val="28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FC14F0B" id="Rectangle 147" o:spid="_x0000_s1031" style="position:absolute;margin-left:78.9pt;margin-top:5.8pt;width:59.4pt;height:29.4pt;z-index:251634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7r15pQIAAKQFAAAOAAAAZHJzL2Uyb0RvYy54bWysVMFu2zAMvQ/YPwi6r3bSZGmNOkXQosOA&#10;og3aDj0rshQbkEVNUhJnXz9Kst2gK3YYloNDieQj+UTy6rprFdkL6xrQJZ2c5ZQIzaFq9LakP17u&#10;vlxQ4jzTFVOgRUmPwtHr5edPVwdTiCnUoCphCYJoVxxMSWvvTZFljteiZe4MjNColGBb5vFot1ll&#10;2QHRW5VN8/xrdgBbGQtcOIe3t0lJlxFfSsH9o5ROeKJKirn5+LXxuwnfbHnFiq1lpm54nwb7hyxa&#10;1mgMOkLdMs/IzjZ/QLUNt+BA+jMObQZSNlzEGrCaSf6umueaGRFrQXKcGWly/w+WP+zXljQVvt1s&#10;QYlmLT7SE9LG9FYJEi6RooNxBVo+m7XtTw7FUG8nbRv+sRLSRVqPI62i84Tj5WI+O79A8jmqzhfn&#10;QUaU7M3ZWOe/CWhJEEpqMXwkk+3vnU+mg0mIpeGuUQrvWaE0OWDql/k8jx4OVFMFbVDGJhI3ypI9&#10;w+f33aSPe2KFWSiNyYQKU01R8kclEv6TkEgPVjFNAUJjvmEyzoX2k6SqWSVSqHmOvyHY4BFLVhoB&#10;A7LEJEfsHmCwTCADdiKgtw+uIvb16NxX/jfn0SNGBu1H57bRYD+qTGFVfeRkP5CUqAks+W7TxdaZ&#10;j02ygeqI/WQhDZoz/K7BN71nzq+ZxcnCNsBt4R/xIxXg20EvUVKD/fXRfbDHhkctJQec1JK6nztm&#10;BSXqu8ZRuJzMZmG042E2X0zxYE81m1ON3rU3gN0wwb1keBSDvVeDKC20r7hUViEqqpjmGLuk3Nvh&#10;cOPTBsG1xMVqFc1wnA3z9/rZ8AAeiA49+9K9Mmv6xvY4EQ8wTDUr3vV3sg2eGlY7D7KJzR+oTrz2&#10;T4CrIPZSv7bCrjk9R6u35br8DQAA//8DAFBLAwQUAAYACAAAACEA4Xhcr94AAAAJAQAADwAAAGRy&#10;cy9kb3ducmV2LnhtbEyPzU7DMBCE70i8g7VI3KjTAkkV4lSo/EggLg299ObE2zgiXkexm4a3ZznB&#10;bUY7mv2m2MyuFxOOofOkYLlIQCA13nTUKth/vtysQYSoyejeEyr4xgCb8vKi0LnxZ9rhVMVWcAmF&#10;XCuwMQ65lKGx6HRY+AGJb0c/Oh3Zjq00oz5zuevlKklS6XRH/MHqAbcWm6/q5BQch/r247A7JFX9&#10;9r59fjVWPk1Wqeur+fEBRMQ5/oXhF5/RoWSm2p/IBNGzv88YPbJYpiA4sMpSFrWCLLkDWRby/4Ly&#10;BwAA//8DAFBLAQItABQABgAIAAAAIQC2gziS/gAAAOEBAAATAAAAAAAAAAAAAAAAAAAAAABbQ29u&#10;dGVudF9UeXBlc10ueG1sUEsBAi0AFAAGAAgAAAAhADj9If/WAAAAlAEAAAsAAAAAAAAAAAAAAAAA&#10;LwEAAF9yZWxzLy5yZWxzUEsBAi0AFAAGAAgAAAAhACzuvXmlAgAApAUAAA4AAAAAAAAAAAAAAAAA&#10;LgIAAGRycy9lMm9Eb2MueG1sUEsBAi0AFAAGAAgAAAAhAOF4XK/eAAAACQEAAA8AAAAAAAAAAAAA&#10;AAAA/wQAAGRycy9kb3ducmV2LnhtbFBLBQYAAAAABAAEAPMAAAAKBgAAAAA=&#10;" filled="f" strokecolor="black [3213]" strokeweight="1.5pt">
                      <v:textbox>
                        <w:txbxContent>
                          <w:p w:rsidR="002A0B27" w:rsidRPr="003A7010" w:rsidRDefault="002A0B27" w:rsidP="00D45A04">
                            <w:pPr>
                              <w:jc w:val="center"/>
                              <w:rPr>
                                <w:rFonts w:ascii="Times New Roman" w:hAnsi="Times New Roman"/>
                                <w:color w:val="000000" w:themeColor="text1"/>
                                <w:sz w:val="36"/>
                                <w:szCs w:val="28"/>
                              </w:rPr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Pr="0013023C">
              <w:rPr>
                <w:rFonts w:ascii="Times New Roman" w:hAnsi="Times New Roman"/>
                <w:sz w:val="32"/>
                <w:szCs w:val="32"/>
              </w:rPr>
              <w:t xml:space="preserve">                                   </w:t>
            </w:r>
          </w:p>
          <w:p w:rsidR="00D45A04" w:rsidRPr="00A00073" w:rsidRDefault="00D45A04" w:rsidP="00D45A04">
            <w:pPr>
              <w:rPr>
                <w:rFonts w:ascii="Times New Roman" w:hAnsi="Times New Roman"/>
                <w:sz w:val="32"/>
                <w:szCs w:val="32"/>
              </w:rPr>
            </w:pPr>
            <w:r w:rsidRPr="0013023C">
              <w:rPr>
                <w:rFonts w:ascii="Times New Roman" w:hAnsi="Times New Roman"/>
                <w:sz w:val="32"/>
                <w:szCs w:val="32"/>
              </w:rPr>
              <w:t xml:space="preserve">       </w:t>
            </w:r>
            <w:r>
              <w:rPr>
                <w:rFonts w:ascii="Times New Roman" w:hAnsi="Times New Roman"/>
                <w:sz w:val="32"/>
                <w:szCs w:val="32"/>
              </w:rPr>
              <w:t xml:space="preserve">Area =                   </w:t>
            </w:r>
            <w:r w:rsidRPr="0013023C">
              <w:rPr>
                <w:rFonts w:ascii="Times New Roman" w:hAnsi="Times New Roman"/>
                <w:sz w:val="32"/>
                <w:szCs w:val="32"/>
              </w:rPr>
              <w:t>m</w:t>
            </w:r>
            <w:r w:rsidRPr="00A00073">
              <w:rPr>
                <w:rFonts w:ascii="Times New Roman" w:hAnsi="Times New Roman"/>
                <w:sz w:val="32"/>
                <w:szCs w:val="32"/>
                <w:vertAlign w:val="superscript"/>
              </w:rPr>
              <w:t>2</w:t>
            </w:r>
            <w:r>
              <w:rPr>
                <w:rFonts w:ascii="Times New Roman" w:hAnsi="Times New Roman"/>
                <w:sz w:val="32"/>
                <w:szCs w:val="32"/>
              </w:rPr>
              <w:t>.</w:t>
            </w:r>
          </w:p>
          <w:p w:rsidR="00D45A04" w:rsidRDefault="00D45A04" w:rsidP="00D45A04">
            <w:pPr>
              <w:ind w:right="4995"/>
              <w:rPr>
                <w:rFonts w:ascii="Times New Roman" w:hAnsi="Times New Roman"/>
                <w:sz w:val="24"/>
                <w:szCs w:val="24"/>
              </w:rPr>
            </w:pPr>
          </w:p>
          <w:p w:rsidR="00014ADF" w:rsidRDefault="00014ADF" w:rsidP="00014ADF">
            <w:pPr>
              <w:pStyle w:val="QuestionStyle"/>
            </w:pPr>
          </w:p>
        </w:tc>
      </w:tr>
      <w:tr w:rsidR="00014ADF" w:rsidTr="00C42BE5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CC"/>
          </w:tcPr>
          <w:p w:rsidR="00014ADF" w:rsidRPr="001B3341" w:rsidRDefault="00014ADF" w:rsidP="00014ADF">
            <w:pPr>
              <w:pStyle w:val="ListParagraph"/>
              <w:numPr>
                <w:ilvl w:val="0"/>
                <w:numId w:val="1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tcBorders>
              <w:top w:val="single" w:sz="4" w:space="0" w:color="auto"/>
              <w:bottom w:val="single" w:sz="4" w:space="0" w:color="auto"/>
            </w:tcBorders>
          </w:tcPr>
          <w:p w:rsidR="00014ADF" w:rsidRDefault="00624FFF" w:rsidP="005F4C24">
            <w:pPr>
              <w:pStyle w:val="QuestionStyle"/>
              <w:ind w:right="5137"/>
            </w:pPr>
            <w:r>
              <w:rPr>
                <w:noProof/>
                <w:lang w:eastAsia="en-AU"/>
              </w:rPr>
              <w:object w:dxaOrig="1440" w:dyaOrig="1440">
                <v:shape id="_x0000_s1074" type="#_x0000_t75" style="position:absolute;margin-left:209.1pt;margin-top:27.6pt;width:233.55pt;height:115.55pt;z-index:251704832;mso-position-horizontal-relative:text;mso-position-vertical-relative:text">
                  <v:imagedata r:id="rId50" o:title=""/>
                </v:shape>
                <o:OLEObject Type="Embed" ProgID="FXDraw3.Document" ShapeID="_x0000_s1074" DrawAspect="Content" ObjectID="_1460096240" r:id="rId51"/>
              </w:object>
            </w:r>
            <w:r w:rsidR="005F4C24">
              <w:t>A warning sign is in the shape of an arrow made up of two parallelograms, as shown.</w:t>
            </w:r>
          </w:p>
          <w:p w:rsidR="005F4C24" w:rsidRPr="005F4C24" w:rsidRDefault="005F4C24" w:rsidP="005F4C24">
            <w:pPr>
              <w:pStyle w:val="QuestionStyle"/>
              <w:ind w:right="5137"/>
              <w:rPr>
                <w:sz w:val="12"/>
                <w:szCs w:val="12"/>
              </w:rPr>
            </w:pPr>
          </w:p>
          <w:p w:rsidR="005F4C24" w:rsidRDefault="005F4C24" w:rsidP="005F4C24">
            <w:pPr>
              <w:pStyle w:val="QuestionStyle"/>
              <w:ind w:right="5137"/>
            </w:pPr>
            <w:r>
              <w:t xml:space="preserve">The length of </w:t>
            </w:r>
            <w:r w:rsidR="003B04D4">
              <w:t xml:space="preserve">one edge of </w:t>
            </w:r>
            <w:r>
              <w:t xml:space="preserve">the </w:t>
            </w:r>
            <w:r w:rsidR="003B04D4">
              <w:t>sign is 1.5 m and it has an area of 1.8</w:t>
            </w:r>
            <w:r>
              <w:t xml:space="preserve"> m</w:t>
            </w:r>
            <w:r w:rsidRPr="005F4C24">
              <w:rPr>
                <w:vertAlign w:val="superscript"/>
              </w:rPr>
              <w:t>2</w:t>
            </w:r>
            <w:r>
              <w:t>.</w:t>
            </w:r>
          </w:p>
          <w:p w:rsidR="005F4C24" w:rsidRPr="005F4C24" w:rsidRDefault="005F4C24" w:rsidP="005F4C24">
            <w:pPr>
              <w:pStyle w:val="QuestionStyle"/>
              <w:ind w:right="5137"/>
              <w:rPr>
                <w:sz w:val="12"/>
                <w:szCs w:val="12"/>
              </w:rPr>
            </w:pPr>
          </w:p>
          <w:p w:rsidR="005F4C24" w:rsidRDefault="005F4C24" w:rsidP="005F4C24">
            <w:pPr>
              <w:pStyle w:val="QuestionStyle"/>
              <w:ind w:right="5137"/>
            </w:pPr>
            <w:r>
              <w:t>What is the width of the sign (marked </w:t>
            </w:r>
            <w:r w:rsidR="003B04D4">
              <w:rPr>
                <w:i/>
              </w:rPr>
              <w:t>w</w:t>
            </w:r>
            <w:r>
              <w:t>)?</w:t>
            </w:r>
          </w:p>
          <w:p w:rsidR="005F4C24" w:rsidRPr="0013023C" w:rsidRDefault="005F4C24" w:rsidP="005F4C24">
            <w:pPr>
              <w:rPr>
                <w:rFonts w:ascii="Times New Roman" w:hAnsi="Times New Roman"/>
              </w:rPr>
            </w:pPr>
          </w:p>
          <w:p w:rsidR="005F4C24" w:rsidRDefault="005F4C24" w:rsidP="005F4C24">
            <w:pPr>
              <w:rPr>
                <w:rFonts w:ascii="Times New Roman" w:hAnsi="Times New Roman"/>
                <w:sz w:val="32"/>
                <w:szCs w:val="32"/>
              </w:rPr>
            </w:pPr>
            <w:r w:rsidRPr="0013023C">
              <w:rPr>
                <w:rFonts w:ascii="Times New Roman" w:hAnsi="Times New Roman"/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39296" behindDoc="0" locked="0" layoutInCell="1" allowOverlap="1" wp14:anchorId="2DF49C19" wp14:editId="1C153317">
                      <wp:simplePos x="0" y="0"/>
                      <wp:positionH relativeFrom="column">
                        <wp:posOffset>1093470</wp:posOffset>
                      </wp:positionH>
                      <wp:positionV relativeFrom="paragraph">
                        <wp:posOffset>73660</wp:posOffset>
                      </wp:positionV>
                      <wp:extent cx="754380" cy="373380"/>
                      <wp:effectExtent l="0" t="0" r="26670" b="26670"/>
                      <wp:wrapNone/>
                      <wp:docPr id="149" name="Rectangle 14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54380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2A0B27" w:rsidRPr="003A7010" w:rsidRDefault="002A0B27" w:rsidP="005F4C24">
                                  <w:pPr>
                                    <w:jc w:val="center"/>
                                    <w:rPr>
                                      <w:rFonts w:ascii="Times New Roman" w:hAnsi="Times New Roman"/>
                                      <w:color w:val="000000" w:themeColor="text1"/>
                                      <w:sz w:val="36"/>
                                      <w:szCs w:val="28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DF49C19" id="Rectangle 149" o:spid="_x0000_s1032" style="position:absolute;margin-left:86.1pt;margin-top:5.8pt;width:59.4pt;height:29.4pt;z-index:251639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lkg3pgIAAKQFAAAOAAAAZHJzL2Uyb0RvYy54bWysVMFu2zAMvQ/YPwi6r3bSZG2NOkXQosOA&#10;og3aDj0rshQbkEVNUhJnXz9Ksp2gK3YYloNDieQj+UTy+qZrFdkJ6xrQJZ2c5ZQIzaFq9KakP17v&#10;v1xS4jzTFVOgRUkPwtGbxedP13tTiCnUoCphCYJoV+xNSWvvTZFljteiZe4MjNColGBb5vFoN1ll&#10;2R7RW5VN8/xrtgdbGQtcOIe3d0lJFxFfSsH9k5ROeKJKirn5+LXxuw7fbHHNio1lpm54nwb7hyxa&#10;1mgMOkLdMc/I1jZ/QLUNt+BA+jMObQZSNlzEGrCaSf6umpeaGRFrQXKcGWly/w+WP+5WljQVvt3s&#10;ihLNWnykZ6SN6Y0SJFwiRXvjCrR8MSvbnxyKod5O2jb8YyWki7QeRlpF5wnHy4v57PwSyeeoOr84&#10;DzKiZEdnY53/JqAlQSipxfCRTLZ7cD6ZDiYhlob7Rim8Z4XSZI+pX+XzPHo4UE0VtEEZm0jcKkt2&#10;DJ/fd5M+7okVZqE0JhMqTDVFyR+USPjPQiI9WMU0BQiNecRknAvtJ0lVs0qkUPMcf0OwwSOWrDQC&#10;BmSJSY7YPcBgmUAG7ERAbx9cRezr0bmv/G/Oo0eMDNqPzm2jwX5UmcKq+sjJfiApURNY8t26i60z&#10;vwym4WoN1QH7yUIaNGf4fYNv+sCcXzGLk4VtgNvCP+FHKsC3g16ipAb766P7YI8Nj1pK9jipJXU/&#10;t8wKStR3jaNwNZnNwmjHw2x+McWDPdWsTzV6294CdsME95LhUQz2Xg2itNC+4VJZhqioYppj7JJy&#10;b4fDrU8bBNcSF8tlNMNxNsw/6BfDA3ggOvTsa/fGrOkb2+NEPMIw1ax419/JNnhqWG49yCY2/5HX&#10;/glwFcRe6tdW2DWn52h1XK6L3wAAAP//AwBQSwMEFAAGAAgAAAAhAELCH0neAAAACQEAAA8AAABk&#10;cnMvZG93bnJldi54bWxMj8tOwzAQRfdI/IM1SOyok4BamsapUHlIIDYNbLpz4mkcEY+j2E3D3zOs&#10;YDdXc3QfxXZ2vZhwDJ0nBekiAYHUeNNRq+Dz4/nmHkSImozuPaGCbwywLS8vCp0bf6Y9TlVsBZtQ&#10;yLUCG+OQSxkai06HhR+Q+Hf0o9OR5dhKM+ozm7teZkmylE53xAlWD7iz2HxVJ6fgONS374f9Ianq&#10;17fd04ux8nGySl1fzQ8bEBHn+AfDb32uDiV3qv2JTBA961WWMcpHugTBQLZOeVytYJXcgSwL+X9B&#10;+QMAAP//AwBQSwECLQAUAAYACAAAACEAtoM4kv4AAADhAQAAEwAAAAAAAAAAAAAAAAAAAAAAW0Nv&#10;bnRlbnRfVHlwZXNdLnhtbFBLAQItABQABgAIAAAAIQA4/SH/1gAAAJQBAAALAAAAAAAAAAAAAAAA&#10;AC8BAABfcmVscy8ucmVsc1BLAQItABQABgAIAAAAIQCZlkg3pgIAAKQFAAAOAAAAAAAAAAAAAAAA&#10;AC4CAABkcnMvZTJvRG9jLnhtbFBLAQItABQABgAIAAAAIQBCwh9J3gAAAAkBAAAPAAAAAAAAAAAA&#10;AAAAAAAFAABkcnMvZG93bnJldi54bWxQSwUGAAAAAAQABADzAAAACwYAAAAA&#10;" filled="f" strokecolor="black [3213]" strokeweight="1.5pt">
                      <v:textbox>
                        <w:txbxContent>
                          <w:p w:rsidR="002A0B27" w:rsidRPr="003A7010" w:rsidRDefault="002A0B27" w:rsidP="005F4C24">
                            <w:pPr>
                              <w:jc w:val="center"/>
                              <w:rPr>
                                <w:rFonts w:ascii="Times New Roman" w:hAnsi="Times New Roman"/>
                                <w:color w:val="000000" w:themeColor="text1"/>
                                <w:sz w:val="36"/>
                                <w:szCs w:val="28"/>
                              </w:rPr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Pr="0013023C">
              <w:rPr>
                <w:rFonts w:ascii="Times New Roman" w:hAnsi="Times New Roman"/>
                <w:sz w:val="32"/>
                <w:szCs w:val="32"/>
              </w:rPr>
              <w:t xml:space="preserve">                                   </w:t>
            </w:r>
          </w:p>
          <w:p w:rsidR="005F4C24" w:rsidRDefault="005F4C24" w:rsidP="005F4C24">
            <w:pPr>
              <w:pStyle w:val="QuestionStyle"/>
              <w:ind w:right="5137"/>
            </w:pPr>
            <w:r w:rsidRPr="0013023C">
              <w:rPr>
                <w:sz w:val="32"/>
                <w:szCs w:val="32"/>
              </w:rPr>
              <w:t xml:space="preserve">       </w:t>
            </w:r>
            <w:r>
              <w:rPr>
                <w:sz w:val="32"/>
                <w:szCs w:val="32"/>
              </w:rPr>
              <w:t xml:space="preserve">Width =                   </w:t>
            </w:r>
            <w:r w:rsidRPr="0013023C">
              <w:rPr>
                <w:sz w:val="32"/>
                <w:szCs w:val="32"/>
              </w:rPr>
              <w:t>m</w:t>
            </w:r>
          </w:p>
          <w:p w:rsidR="005F4C24" w:rsidRDefault="005F4C24" w:rsidP="005F4C24">
            <w:pPr>
              <w:pStyle w:val="QuestionStyle"/>
              <w:ind w:right="5137"/>
            </w:pPr>
          </w:p>
          <w:p w:rsidR="005F4C24" w:rsidRDefault="005F4C24" w:rsidP="005F4C24">
            <w:pPr>
              <w:pStyle w:val="QuestionStyle"/>
              <w:ind w:right="5137"/>
            </w:pPr>
          </w:p>
        </w:tc>
      </w:tr>
      <w:tr w:rsidR="00014ADF" w:rsidTr="00C42BE5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CC"/>
          </w:tcPr>
          <w:p w:rsidR="00014ADF" w:rsidRPr="001B3341" w:rsidRDefault="00014ADF" w:rsidP="00014ADF">
            <w:pPr>
              <w:pStyle w:val="ListParagraph"/>
              <w:numPr>
                <w:ilvl w:val="0"/>
                <w:numId w:val="1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tcBorders>
              <w:top w:val="single" w:sz="4" w:space="0" w:color="auto"/>
              <w:bottom w:val="single" w:sz="4" w:space="0" w:color="auto"/>
            </w:tcBorders>
          </w:tcPr>
          <w:p w:rsidR="008E4E6D" w:rsidRPr="003A7FD9" w:rsidRDefault="00624FFF" w:rsidP="005F4C24">
            <w:pPr>
              <w:tabs>
                <w:tab w:val="left" w:pos="3578"/>
              </w:tabs>
              <w:ind w:right="5420"/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  <w:r>
              <w:rPr>
                <w:noProof/>
                <w:lang w:eastAsia="en-AU"/>
              </w:rPr>
              <w:object w:dxaOrig="1440" w:dyaOrig="1440">
                <v:shape id="_x0000_s1073" type="#_x0000_t75" style="position:absolute;margin-left:196.9pt;margin-top:7.85pt;width:257.3pt;height:163.4pt;z-index:251703808;mso-position-horizontal-relative:text;mso-position-vertical-relative:text">
                  <v:imagedata r:id="rId52" o:title=""/>
                  <o:lock v:ext="edit" aspectratio="f"/>
                </v:shape>
                <o:OLEObject Type="Embed" ProgID="FXDraw3.Document" ShapeID="_x0000_s1073" DrawAspect="Content" ObjectID="_1460096241" r:id="rId53"/>
              </w:object>
            </w:r>
            <w:r w:rsidR="008E4E6D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t>A rectangular</w:t>
            </w:r>
            <w:r w:rsidR="008E4E6D" w:rsidRPr="003A7FD9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t xml:space="preserve"> garden which measures 20 m </w:t>
            </w:r>
            <w:r w:rsidR="008E4E6D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t>by 30 m</w:t>
            </w:r>
            <w:r w:rsidR="005F4C24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t xml:space="preserve"> has</w:t>
            </w:r>
            <w:r w:rsidR="008E4E6D" w:rsidRPr="003A7FD9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t xml:space="preserve"> flower </w:t>
            </w:r>
            <w:r w:rsidR="005F4C24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t>beds</w:t>
            </w:r>
            <w:r w:rsidR="008E4E6D" w:rsidRPr="003A7FD9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t xml:space="preserve"> which</w:t>
            </w:r>
            <w:r w:rsidR="005F4C24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t xml:space="preserve"> sur</w:t>
            </w:r>
            <w:r w:rsidR="008E4E6D" w:rsidRPr="003A7FD9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t xml:space="preserve">round a </w:t>
            </w:r>
            <w:r w:rsidR="008E4E6D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t xml:space="preserve">diamond shaped </w:t>
            </w:r>
            <w:r w:rsidR="008E4E6D" w:rsidRPr="003A7FD9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t xml:space="preserve">lawn. </w:t>
            </w:r>
          </w:p>
          <w:p w:rsidR="008E4E6D" w:rsidRPr="003A7FD9" w:rsidRDefault="008E4E6D" w:rsidP="005F4C24">
            <w:pPr>
              <w:tabs>
                <w:tab w:val="left" w:pos="4165"/>
              </w:tabs>
              <w:ind w:right="5420"/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</w:p>
          <w:p w:rsidR="008E4E6D" w:rsidRPr="003A7FD9" w:rsidRDefault="008E4E6D" w:rsidP="005F4C24">
            <w:pPr>
              <w:tabs>
                <w:tab w:val="left" w:pos="3436"/>
              </w:tabs>
              <w:ind w:right="5420"/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  <w:r w:rsidRPr="003A7FD9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t xml:space="preserve">What is the area of </w:t>
            </w:r>
            <w:r w:rsidR="005F4C24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t>flower beds</w:t>
            </w:r>
            <w:r w:rsidRPr="003A7FD9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t>?</w:t>
            </w:r>
          </w:p>
          <w:p w:rsidR="00014ADF" w:rsidRDefault="00014ADF" w:rsidP="00014ADF">
            <w:pPr>
              <w:pStyle w:val="QuestionStyle"/>
            </w:pPr>
          </w:p>
          <w:p w:rsidR="005F4C24" w:rsidRDefault="005F4C24" w:rsidP="00014ADF">
            <w:pPr>
              <w:pStyle w:val="QuestionStyle"/>
            </w:pPr>
          </w:p>
          <w:p w:rsidR="005F4C24" w:rsidRDefault="005F4C24" w:rsidP="005F4C24">
            <w:pPr>
              <w:rPr>
                <w:rFonts w:ascii="Times New Roman" w:hAnsi="Times New Roman"/>
                <w:sz w:val="32"/>
                <w:szCs w:val="32"/>
              </w:rPr>
            </w:pPr>
            <w:r w:rsidRPr="0013023C">
              <w:rPr>
                <w:rFonts w:ascii="Times New Roman" w:hAnsi="Times New Roman"/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37248" behindDoc="0" locked="0" layoutInCell="1" allowOverlap="1" wp14:anchorId="6D23E0FF" wp14:editId="147B762C">
                      <wp:simplePos x="0" y="0"/>
                      <wp:positionH relativeFrom="column">
                        <wp:posOffset>1002030</wp:posOffset>
                      </wp:positionH>
                      <wp:positionV relativeFrom="paragraph">
                        <wp:posOffset>73660</wp:posOffset>
                      </wp:positionV>
                      <wp:extent cx="754380" cy="373380"/>
                      <wp:effectExtent l="0" t="0" r="26670" b="26670"/>
                      <wp:wrapNone/>
                      <wp:docPr id="148" name="Rectangle 14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54380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2A0B27" w:rsidRPr="003A7010" w:rsidRDefault="002A0B27" w:rsidP="005F4C24">
                                  <w:pPr>
                                    <w:jc w:val="center"/>
                                    <w:rPr>
                                      <w:rFonts w:ascii="Times New Roman" w:hAnsi="Times New Roman"/>
                                      <w:color w:val="000000" w:themeColor="text1"/>
                                      <w:sz w:val="36"/>
                                      <w:szCs w:val="28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D23E0FF" id="Rectangle 148" o:spid="_x0000_s1033" style="position:absolute;margin-left:78.9pt;margin-top:5.8pt;width:59.4pt;height:29.4pt;z-index:251637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T0QDpgIAAKQFAAAOAAAAZHJzL2Uyb0RvYy54bWysVMFu2zAMvQ/YPwi6r3bSZG2DOkXQosOA&#10;og3aDj0rshQbkEVNUmJnXz9Ksp2gK3YYloNDieQj+UTy+qZrFNkL62rQBZ2c5ZQIzaGs9bagP17v&#10;v1xS4jzTJVOgRUEPwtGb5edP161ZiClUoEphCYJot2hNQSvvzSLLHK9Ew9wZGKFRKcE2zOPRbrPS&#10;shbRG5VN8/xr1oItjQUunMPbu6Sky4gvpeD+SUonPFEFxdx8/Nr43YRvtrxmi61lpqp5nwb7hywa&#10;VmsMOkLdMc/IztZ/QDU1t+BA+jMOTQZS1lzEGrCaSf6umpeKGRFrQXKcGWly/w+WP+7XltQlvt0M&#10;n0qzBh/pGWljeqsECZdIUWvcAi1fzNr2J4diqLeTtgn/WAnpIq2HkVbRecLx8mI+O79E8jmqzi/O&#10;g4wo2dHZWOe/CWhIEApqMXwkk+0fnE+mg0mIpeG+Vgrv2UJp0mLqV/k8jx4OVF0GbVDGJhK3ypI9&#10;w+f33aSPe2KFWSiNyYQKU01R8gclEv6zkEgPVjFNAUJjHjEZ50L7SVJVrBQp1DzH3xBs8IglK42A&#10;AVlikiN2DzBYJpABOxHQ2wdXEft6dO4r/5vz6BEjg/ajc1NrsB9VprCqPnKyH0hK1ASWfLfpYuvM&#10;r4JpuNpAecB+spAGzRl+X+ObPjDn18ziZGEb4LbwT/iRCvDtoJcoqcD++ug+2GPDo5aSFie1oO7n&#10;jllBifqucRSuJrNZGO14mM0vpniwp5rNqUbvmlvAbpjgXjI8isHeq0GUFpo3XCqrEBVVTHOMXVDu&#10;7XC49WmD4FriYrWKZjjOhvkH/WJ4AA9Eh5597d6YNX1je5yIRximmi3e9XeyDZ4aVjsPso7Nf+S1&#10;fwJcBbGX+rUVds3pOVodl+vyNwAAAP//AwBQSwMEFAAGAAgAAAAhAOF4XK/eAAAACQEAAA8AAABk&#10;cnMvZG93bnJldi54bWxMj81OwzAQhO9IvIO1SNyo0wJJFeJUqPxIIC4NvfTmxNs4Il5HsZuGt2c5&#10;wW1GO5r9ptjMrhcTjqHzpGC5SEAgNd501CrYf77crEGEqMno3hMq+MYAm/LyotC58Wfa4VTFVnAJ&#10;hVwrsDEOuZShseh0WPgBiW9HPzod2Y6tNKM+c7nr5SpJUul0R/zB6gG3Fpuv6uQUHIf69uOwOyRV&#10;/fa+fX41Vj5NVqnrq/nxAUTEOf6F4Ref0aFkptqfyATRs7/PGD2yWKYgOLDKUha1giy5A1kW8v+C&#10;8gcAAP//AwBQSwECLQAUAAYACAAAACEAtoM4kv4AAADhAQAAEwAAAAAAAAAAAAAAAAAAAAAAW0Nv&#10;bnRlbnRfVHlwZXNdLnhtbFBLAQItABQABgAIAAAAIQA4/SH/1gAAAJQBAAALAAAAAAAAAAAAAAAA&#10;AC8BAABfcmVscy8ucmVsc1BLAQItABQABgAIAAAAIQDyT0QDpgIAAKQFAAAOAAAAAAAAAAAAAAAA&#10;AC4CAABkcnMvZTJvRG9jLnhtbFBLAQItABQABgAIAAAAIQDheFyv3gAAAAkBAAAPAAAAAAAAAAAA&#10;AAAAAAAFAABkcnMvZG93bnJldi54bWxQSwUGAAAAAAQABADzAAAACwYAAAAA&#10;" filled="f" strokecolor="black [3213]" strokeweight="1.5pt">
                      <v:textbox>
                        <w:txbxContent>
                          <w:p w:rsidR="002A0B27" w:rsidRPr="003A7010" w:rsidRDefault="002A0B27" w:rsidP="005F4C24">
                            <w:pPr>
                              <w:jc w:val="center"/>
                              <w:rPr>
                                <w:rFonts w:ascii="Times New Roman" w:hAnsi="Times New Roman"/>
                                <w:color w:val="000000" w:themeColor="text1"/>
                                <w:sz w:val="36"/>
                                <w:szCs w:val="28"/>
                              </w:rPr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Pr="0013023C">
              <w:rPr>
                <w:rFonts w:ascii="Times New Roman" w:hAnsi="Times New Roman"/>
                <w:sz w:val="32"/>
                <w:szCs w:val="32"/>
              </w:rPr>
              <w:t xml:space="preserve">                                   </w:t>
            </w:r>
          </w:p>
          <w:p w:rsidR="005F4C24" w:rsidRPr="00A00073" w:rsidRDefault="005F4C24" w:rsidP="005F4C24">
            <w:pPr>
              <w:rPr>
                <w:rFonts w:ascii="Times New Roman" w:hAnsi="Times New Roman"/>
                <w:sz w:val="32"/>
                <w:szCs w:val="32"/>
              </w:rPr>
            </w:pPr>
            <w:r w:rsidRPr="0013023C">
              <w:rPr>
                <w:rFonts w:ascii="Times New Roman" w:hAnsi="Times New Roman"/>
                <w:sz w:val="32"/>
                <w:szCs w:val="32"/>
              </w:rPr>
              <w:t xml:space="preserve">       </w:t>
            </w:r>
            <w:r>
              <w:rPr>
                <w:rFonts w:ascii="Times New Roman" w:hAnsi="Times New Roman"/>
                <w:sz w:val="32"/>
                <w:szCs w:val="32"/>
              </w:rPr>
              <w:t xml:space="preserve">Area =                   </w:t>
            </w:r>
            <w:r w:rsidRPr="0013023C">
              <w:rPr>
                <w:rFonts w:ascii="Times New Roman" w:hAnsi="Times New Roman"/>
                <w:sz w:val="32"/>
                <w:szCs w:val="32"/>
              </w:rPr>
              <w:t>m</w:t>
            </w:r>
            <w:r w:rsidRPr="00A00073">
              <w:rPr>
                <w:rFonts w:ascii="Times New Roman" w:hAnsi="Times New Roman"/>
                <w:sz w:val="32"/>
                <w:szCs w:val="32"/>
                <w:vertAlign w:val="superscript"/>
              </w:rPr>
              <w:t>2</w:t>
            </w:r>
            <w:r>
              <w:rPr>
                <w:rFonts w:ascii="Times New Roman" w:hAnsi="Times New Roman"/>
                <w:sz w:val="32"/>
                <w:szCs w:val="32"/>
              </w:rPr>
              <w:t>.</w:t>
            </w:r>
          </w:p>
          <w:p w:rsidR="005F4C24" w:rsidRDefault="005F4C24" w:rsidP="005F4C24">
            <w:pPr>
              <w:ind w:right="4995"/>
              <w:rPr>
                <w:rFonts w:ascii="Times New Roman" w:hAnsi="Times New Roman"/>
                <w:sz w:val="24"/>
                <w:szCs w:val="24"/>
              </w:rPr>
            </w:pPr>
          </w:p>
          <w:p w:rsidR="005F4C24" w:rsidRDefault="005F4C24" w:rsidP="00014ADF">
            <w:pPr>
              <w:pStyle w:val="QuestionStyle"/>
            </w:pPr>
          </w:p>
        </w:tc>
      </w:tr>
    </w:tbl>
    <w:p w:rsidR="00325745" w:rsidRDefault="00325745"/>
    <w:p w:rsidR="00413DF5" w:rsidRDefault="00413DF5">
      <w:pPr>
        <w:sectPr w:rsidR="00413DF5" w:rsidSect="00B850EA">
          <w:headerReference w:type="default" r:id="rId54"/>
          <w:footerReference w:type="default" r:id="rId55"/>
          <w:headerReference w:type="first" r:id="rId56"/>
          <w:footerReference w:type="first" r:id="rId57"/>
          <w:pgSz w:w="11906" w:h="16838"/>
          <w:pgMar w:top="1440" w:right="1440" w:bottom="1440" w:left="1440" w:header="708" w:footer="708" w:gutter="0"/>
          <w:cols w:space="708"/>
          <w:titlePg/>
          <w:docGrid w:linePitch="360"/>
        </w:sectPr>
      </w:pPr>
    </w:p>
    <w:tbl>
      <w:tblPr>
        <w:tblStyle w:val="TableGrid"/>
        <w:tblW w:w="10207" w:type="dxa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113" w:type="dxa"/>
          <w:bottom w:w="85" w:type="dxa"/>
        </w:tblCellMar>
        <w:tblLook w:val="04A0" w:firstRow="1" w:lastRow="0" w:firstColumn="1" w:lastColumn="0" w:noHBand="0" w:noVBand="1"/>
      </w:tblPr>
      <w:tblGrid>
        <w:gridCol w:w="952"/>
        <w:gridCol w:w="467"/>
        <w:gridCol w:w="5243"/>
        <w:gridCol w:w="3545"/>
      </w:tblGrid>
      <w:tr w:rsidR="00325745" w:rsidTr="00B64059">
        <w:trPr>
          <w:cantSplit/>
          <w:trHeight w:val="851"/>
        </w:trPr>
        <w:tc>
          <w:tcPr>
            <w:tcW w:w="1419" w:type="dxa"/>
            <w:gridSpan w:val="2"/>
            <w:shd w:val="clear" w:color="auto" w:fill="DAE7F6"/>
            <w:vAlign w:val="center"/>
          </w:tcPr>
          <w:p w:rsidR="00325745" w:rsidRDefault="00325745" w:rsidP="00B850EA">
            <w:pPr>
              <w:jc w:val="center"/>
              <w:rPr>
                <w:rFonts w:ascii="Times New Roman" w:hAnsi="Times New Roman"/>
                <w:sz w:val="36"/>
                <w:szCs w:val="36"/>
              </w:rPr>
            </w:pPr>
            <w:r w:rsidRPr="00325745">
              <w:rPr>
                <w:rFonts w:ascii="Times New Roman" w:hAnsi="Times New Roman"/>
                <w:sz w:val="36"/>
                <w:szCs w:val="36"/>
              </w:rPr>
              <w:t>Year</w:t>
            </w:r>
          </w:p>
          <w:p w:rsidR="00853748" w:rsidRPr="00325745" w:rsidRDefault="00C90E8B" w:rsidP="00B850EA">
            <w:pPr>
              <w:jc w:val="center"/>
              <w:rPr>
                <w:rFonts w:ascii="Times New Roman" w:hAnsi="Times New Roman"/>
                <w:sz w:val="36"/>
                <w:szCs w:val="36"/>
              </w:rPr>
            </w:pPr>
            <w:r>
              <w:rPr>
                <w:rFonts w:ascii="Times New Roman" w:hAnsi="Times New Roman"/>
                <w:sz w:val="36"/>
                <w:szCs w:val="36"/>
              </w:rPr>
              <w:t>8</w:t>
            </w:r>
          </w:p>
        </w:tc>
        <w:tc>
          <w:tcPr>
            <w:tcW w:w="5243" w:type="dxa"/>
            <w:tcBorders>
              <w:right w:val="single" w:sz="4" w:space="0" w:color="auto"/>
            </w:tcBorders>
            <w:shd w:val="clear" w:color="auto" w:fill="DAE7F6"/>
          </w:tcPr>
          <w:sdt>
            <w:sdtPr>
              <w:rPr>
                <w:rFonts w:ascii="Times New Roman" w:hAnsi="Times New Roman"/>
                <w:i/>
                <w:sz w:val="52"/>
                <w:szCs w:val="52"/>
              </w:rPr>
              <w:alias w:val="Title"/>
              <w:tag w:val=""/>
              <w:id w:val="2118257409"/>
              <w:placeholder>
                <w:docPart w:val="5165C5FA57964502A79C04C54874EA50"/>
              </w:placeholder>
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<w:text/>
            </w:sdtPr>
            <w:sdtEndPr/>
            <w:sdtContent>
              <w:p w:rsidR="001D51F7" w:rsidRPr="002C1F1F" w:rsidRDefault="00CD5F78" w:rsidP="000C4CAD">
                <w:pPr>
                  <w:ind w:left="720" w:hanging="720"/>
                  <w:jc w:val="center"/>
                  <w:rPr>
                    <w:rFonts w:ascii="Times New Roman" w:hAnsi="Times New Roman"/>
                    <w:i/>
                    <w:sz w:val="52"/>
                    <w:szCs w:val="52"/>
                  </w:rPr>
                </w:pPr>
                <w:r>
                  <w:rPr>
                    <w:rFonts w:ascii="Times New Roman" w:hAnsi="Times New Roman"/>
                    <w:i/>
                    <w:sz w:val="52"/>
                    <w:szCs w:val="52"/>
                  </w:rPr>
                  <w:t>Area</w:t>
                </w:r>
              </w:p>
            </w:sdtContent>
          </w:sdt>
        </w:tc>
        <w:tc>
          <w:tcPr>
            <w:tcW w:w="3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2060"/>
          </w:tcPr>
          <w:p w:rsidR="00325745" w:rsidRDefault="00325745" w:rsidP="00B850EA">
            <w:pPr>
              <w:jc w:val="center"/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</w:pPr>
            <w:r w:rsidRPr="00325745"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  <w:t>Calculator Allowed</w:t>
            </w:r>
          </w:p>
          <w:p w:rsidR="00853748" w:rsidRDefault="00853748" w:rsidP="00B850EA">
            <w:pPr>
              <w:jc w:val="center"/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</w:pPr>
            <w:r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  <w:t xml:space="preserve">Short Answer </w:t>
            </w:r>
          </w:p>
          <w:p w:rsidR="00853748" w:rsidRPr="00325745" w:rsidRDefault="00853748" w:rsidP="00B850EA">
            <w:pPr>
              <w:jc w:val="center"/>
              <w:rPr>
                <w:rFonts w:ascii="Times New Roman" w:hAnsi="Times New Roman"/>
                <w:sz w:val="36"/>
                <w:szCs w:val="36"/>
              </w:rPr>
            </w:pPr>
            <w:r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  <w:t>Section</w:t>
            </w:r>
          </w:p>
        </w:tc>
      </w:tr>
      <w:tr w:rsidR="00853748" w:rsidTr="00B64059">
        <w:trPr>
          <w:cantSplit/>
          <w:trHeight w:val="851"/>
        </w:trPr>
        <w:tc>
          <w:tcPr>
            <w:tcW w:w="6662" w:type="dxa"/>
            <w:gridSpan w:val="3"/>
            <w:shd w:val="clear" w:color="auto" w:fill="DAE7F6"/>
          </w:tcPr>
          <w:p w:rsidR="00853748" w:rsidRPr="00325745" w:rsidRDefault="00853748" w:rsidP="00413DF5">
            <w:pPr>
              <w:tabs>
                <w:tab w:val="left" w:pos="1428"/>
              </w:tabs>
              <w:rPr>
                <w:rFonts w:ascii="Times New Roman" w:hAnsi="Times New Roman"/>
                <w:sz w:val="36"/>
                <w:szCs w:val="36"/>
              </w:rPr>
            </w:pPr>
            <w:r>
              <w:rPr>
                <w:rFonts w:ascii="Times New Roman" w:hAnsi="Times New Roman"/>
                <w:sz w:val="36"/>
                <w:szCs w:val="36"/>
              </w:rPr>
              <w:tab/>
            </w:r>
          </w:p>
        </w:tc>
        <w:tc>
          <w:tcPr>
            <w:tcW w:w="3545" w:type="dxa"/>
            <w:tcBorders>
              <w:top w:val="single" w:sz="4" w:space="0" w:color="auto"/>
            </w:tcBorders>
            <w:shd w:val="clear" w:color="auto" w:fill="DAE7F6"/>
          </w:tcPr>
          <w:p w:rsidR="00853748" w:rsidRDefault="00853748" w:rsidP="00B850EA">
            <w:pPr>
              <w:rPr>
                <w:rFonts w:ascii="Times New Roman" w:hAnsi="Times New Roman"/>
                <w:sz w:val="28"/>
                <w:szCs w:val="28"/>
              </w:rPr>
            </w:pPr>
          </w:p>
          <w:p w:rsidR="00853748" w:rsidRPr="00325745" w:rsidRDefault="00853748" w:rsidP="00B850EA">
            <w:pPr>
              <w:rPr>
                <w:rFonts w:ascii="Times New Roman" w:hAnsi="Times New Roman"/>
                <w:sz w:val="36"/>
                <w:szCs w:val="36"/>
              </w:rPr>
            </w:pPr>
            <w:r w:rsidRPr="00325745">
              <w:rPr>
                <w:rFonts w:ascii="Times New Roman" w:hAnsi="Times New Roman"/>
                <w:sz w:val="28"/>
                <w:szCs w:val="28"/>
              </w:rPr>
              <w:t>N</w:t>
            </w:r>
            <w:r>
              <w:rPr>
                <w:rFonts w:ascii="Times New Roman" w:hAnsi="Times New Roman"/>
                <w:sz w:val="28"/>
                <w:szCs w:val="28"/>
              </w:rPr>
              <w:t>ame___________________</w:t>
            </w:r>
          </w:p>
        </w:tc>
      </w:tr>
      <w:tr w:rsidR="00325745" w:rsidTr="00A824D7">
        <w:trPr>
          <w:cantSplit/>
          <w:trHeight w:val="851"/>
        </w:trPr>
        <w:tc>
          <w:tcPr>
            <w:tcW w:w="10207" w:type="dxa"/>
            <w:gridSpan w:val="4"/>
          </w:tcPr>
          <w:p w:rsidR="00641052" w:rsidRPr="007E3E86" w:rsidRDefault="00641052" w:rsidP="00641052">
            <w:pPr>
              <w:rPr>
                <w:rFonts w:asciiTheme="majorHAnsi" w:hAnsiTheme="majorHAnsi"/>
                <w:i/>
                <w:sz w:val="24"/>
                <w:szCs w:val="24"/>
              </w:rPr>
            </w:pPr>
            <w:r w:rsidRPr="007E3E86">
              <w:rPr>
                <w:rFonts w:asciiTheme="majorHAnsi" w:hAnsiTheme="majorHAnsi"/>
                <w:i/>
                <w:sz w:val="24"/>
                <w:szCs w:val="24"/>
              </w:rPr>
              <w:t>Answer all questions in the spaces provided on this test paper by:</w:t>
            </w:r>
          </w:p>
          <w:p w:rsidR="00641052" w:rsidRPr="007E3E86" w:rsidRDefault="00641052" w:rsidP="00641052">
            <w:pPr>
              <w:ind w:firstLine="993"/>
              <w:rPr>
                <w:rFonts w:asciiTheme="majorHAnsi" w:hAnsiTheme="majorHAnsi"/>
                <w:i/>
                <w:sz w:val="24"/>
                <w:szCs w:val="24"/>
              </w:rPr>
            </w:pPr>
            <w:r w:rsidRPr="007E3E86">
              <w:rPr>
                <w:rFonts w:asciiTheme="majorHAnsi" w:hAnsiTheme="majorHAnsi"/>
                <w:i/>
                <w:sz w:val="24"/>
                <w:szCs w:val="24"/>
              </w:rPr>
              <w:t>Writing the answer in the box provided.</w:t>
            </w:r>
          </w:p>
          <w:p w:rsidR="00641052" w:rsidRPr="007E3E86" w:rsidRDefault="00641052" w:rsidP="00641052">
            <w:pPr>
              <w:ind w:firstLine="1418"/>
              <w:rPr>
                <w:rFonts w:asciiTheme="majorHAnsi" w:hAnsiTheme="majorHAnsi"/>
                <w:i/>
                <w:sz w:val="24"/>
                <w:szCs w:val="24"/>
              </w:rPr>
            </w:pPr>
            <w:r w:rsidRPr="007E3E86">
              <w:rPr>
                <w:rFonts w:asciiTheme="majorHAnsi" w:hAnsiTheme="majorHAnsi"/>
                <w:i/>
                <w:sz w:val="24"/>
                <w:szCs w:val="24"/>
              </w:rPr>
              <w:t>or</w:t>
            </w:r>
          </w:p>
          <w:p w:rsidR="00641052" w:rsidRPr="007E3E86" w:rsidRDefault="00641052" w:rsidP="00641052">
            <w:pPr>
              <w:ind w:firstLine="993"/>
              <w:rPr>
                <w:rFonts w:asciiTheme="majorHAnsi" w:hAnsiTheme="majorHAnsi"/>
                <w:i/>
                <w:sz w:val="24"/>
                <w:szCs w:val="24"/>
              </w:rPr>
            </w:pPr>
            <w:r w:rsidRPr="007E3E86">
              <w:rPr>
                <w:rFonts w:asciiTheme="majorHAnsi" w:hAnsiTheme="majorHAnsi"/>
                <w:i/>
                <w:sz w:val="24"/>
                <w:szCs w:val="24"/>
              </w:rPr>
              <w:t>Shading in the bubble for the correct answer from the four choices provided.</w:t>
            </w:r>
          </w:p>
          <w:p w:rsidR="00325745" w:rsidRDefault="00641052" w:rsidP="00641052">
            <w:pPr>
              <w:rPr>
                <w:rFonts w:ascii="Times New Roman" w:hAnsi="Times New Roman"/>
                <w:sz w:val="24"/>
                <w:szCs w:val="24"/>
              </w:rPr>
            </w:pPr>
            <w:r w:rsidRPr="007E3E86">
              <w:rPr>
                <w:rFonts w:asciiTheme="majorHAnsi" w:hAnsiTheme="majorHAnsi"/>
                <w:i/>
                <w:sz w:val="24"/>
                <w:szCs w:val="24"/>
              </w:rPr>
              <w:t>Show any working out on the test paper.  Calculators are</w:t>
            </w:r>
            <w:r>
              <w:rPr>
                <w:rFonts w:asciiTheme="majorHAnsi" w:hAnsiTheme="majorHAnsi"/>
                <w:i/>
                <w:sz w:val="24"/>
                <w:szCs w:val="24"/>
              </w:rPr>
              <w:t xml:space="preserve"> </w:t>
            </w:r>
            <w:r w:rsidRPr="007E3E86">
              <w:rPr>
                <w:rFonts w:asciiTheme="majorHAnsi" w:hAnsiTheme="majorHAnsi"/>
                <w:i/>
                <w:sz w:val="24"/>
                <w:szCs w:val="24"/>
              </w:rPr>
              <w:t>allowed.</w:t>
            </w:r>
          </w:p>
        </w:tc>
      </w:tr>
      <w:tr w:rsidR="00A00073" w:rsidTr="00C42BE5">
        <w:trPr>
          <w:cantSplit/>
          <w:trHeight w:val="851"/>
        </w:trPr>
        <w:tc>
          <w:tcPr>
            <w:tcW w:w="952" w:type="dxa"/>
            <w:tcBorders>
              <w:bottom w:val="single" w:sz="4" w:space="0" w:color="auto"/>
            </w:tcBorders>
            <w:shd w:val="clear" w:color="auto" w:fill="00FF99"/>
          </w:tcPr>
          <w:p w:rsidR="00A00073" w:rsidRPr="001B3341" w:rsidRDefault="00A00073" w:rsidP="00A00073">
            <w:pPr>
              <w:pStyle w:val="ListParagraph"/>
              <w:numPr>
                <w:ilvl w:val="0"/>
                <w:numId w:val="2"/>
              </w:numPr>
              <w:ind w:left="460" w:right="-149" w:hanging="426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bottom w:val="single" w:sz="4" w:space="0" w:color="auto"/>
            </w:tcBorders>
          </w:tcPr>
          <w:p w:rsidR="00246E23" w:rsidRDefault="00A00073" w:rsidP="00A00073">
            <w:pPr>
              <w:pStyle w:val="QuestionStyle"/>
            </w:pPr>
            <w:r>
              <w:t>A square field has an area of 2 304 m</w:t>
            </w:r>
            <w:r w:rsidRPr="00A00073">
              <w:rPr>
                <w:vertAlign w:val="superscript"/>
              </w:rPr>
              <w:t>2</w:t>
            </w:r>
            <w:r>
              <w:t xml:space="preserve">. </w:t>
            </w:r>
          </w:p>
          <w:p w:rsidR="00246E23" w:rsidRPr="00246E23" w:rsidRDefault="00246E23" w:rsidP="00A00073">
            <w:pPr>
              <w:pStyle w:val="QuestionStyle"/>
              <w:rPr>
                <w:sz w:val="12"/>
                <w:szCs w:val="12"/>
              </w:rPr>
            </w:pPr>
          </w:p>
          <w:p w:rsidR="00A00073" w:rsidRDefault="00246E23" w:rsidP="00A00073">
            <w:pPr>
              <w:pStyle w:val="QuestionStyle"/>
            </w:pPr>
            <w:r>
              <w:t>What is</w:t>
            </w:r>
            <w:r w:rsidR="00A00073">
              <w:t xml:space="preserve"> the length of the sides of the field?</w:t>
            </w:r>
          </w:p>
          <w:p w:rsidR="00246E23" w:rsidRPr="00460C07" w:rsidRDefault="00246E23" w:rsidP="00246E23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246E23" w:rsidRPr="00460C07" w:rsidRDefault="00246E23" w:rsidP="00246E23">
            <w:pPr>
              <w:rPr>
                <w:rFonts w:ascii="Times New Roman" w:hAnsi="Times New Roman"/>
                <w:sz w:val="24"/>
                <w:szCs w:val="24"/>
              </w:rPr>
            </w:pPr>
            <w:r w:rsidRPr="00460C07"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595264" behindDoc="0" locked="0" layoutInCell="1" allowOverlap="1" wp14:anchorId="2F1893EC" wp14:editId="5CEFA325">
                      <wp:simplePos x="0" y="0"/>
                      <wp:positionH relativeFrom="column">
                        <wp:posOffset>238760</wp:posOffset>
                      </wp:positionH>
                      <wp:positionV relativeFrom="paragraph">
                        <wp:posOffset>11430</wp:posOffset>
                      </wp:positionV>
                      <wp:extent cx="171450" cy="944880"/>
                      <wp:effectExtent l="0" t="0" r="19050" b="26670"/>
                      <wp:wrapNone/>
                      <wp:docPr id="19" name="Group 1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71450" cy="944880"/>
                                <a:chOff x="0" y="0"/>
                                <a:chExt cx="171450" cy="944880"/>
                              </a:xfrm>
                            </wpg:grpSpPr>
                            <wps:wsp>
                              <wps:cNvPr id="20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83058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1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2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27432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3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55626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5F47E64" id="Group 19" o:spid="_x0000_s1026" style="position:absolute;margin-left:18.8pt;margin-top:.9pt;width:13.5pt;height:74.4pt;z-index:251595264" coordsize="1714,94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/UyA7QIAAGEOAAAOAAAAZHJzL2Uyb0RvYy54bWzsV1tv2yAUfp+0/4B4Xx07zqVWnarqTZO6&#10;rVq7H0AAXzYMDEic7NfvgJ00a7pJ69S+LHlwOAYO3/nOxzGcnK4agZbc2FrJHMdHA4y4pIrVsszx&#10;l/urd1OMrCOSEaEkz/GaW3w6e/vmpNUZT1SlBOMGgRNps1bnuHJOZ1FkacUbYo+U5hI6C2Ua4sA0&#10;ZcQMacF7I6JkMBhHrTJMG0W5tfD2ouvEs+C/KDh1n4rCcodEjgGbC08TnnP/jGYnJCsN0VVNexjk&#10;GSgaUktYdOvqgjiCFqbec9XU1CirCndEVROpoqgpDzFANPHgUTTXRi10iKXM2lJvaQJqH/H0bLf0&#10;4/LWoJpB7o4xkqSBHIVlEdhATqvLDMZcG32nb03/ouwsH++qMI3/h0jQKtC63tLKVw5ReBlP4nQE&#10;5FPoOk7T6bSnnVaQm71ZtLr847xos2jksW2htBoEZB84sv/G0V1FNA/UWx9/z1ECUXQcnS2cCmPQ&#10;sKMpDPMceTasvlH0m0VSnVdElvzMGNVWnDBAFfvxgH1ngjcsTEXz9oNikAEC3oOcnqR3OhyMNhw+&#10;xXEcp8NB4HjLFcm0se6aqwb5Ro5BWZJ9hu0RliHLG+uCfFkfH2FfMSoaAZthSQSKx+PxJAAnWT8Y&#10;fG98hpCVqNlVLUQwTDk/FwbB1BxfhV8/2e4OExK1QEgyAbT7PtZ26wI2PFPtPQSLkSDWQQeoLPye&#10;8huCCzvbc34pWWg7UouuDdCF7JPgefcyt9lcsTXkwKiuSEBRg0alzA+MWigQObbfF8RwQPBeQh6P&#10;4zT1FSUY6WjitWF2e+a7PURScJVjCKBrnruuCi20qcsKVooDBVJ5ZRW124ikQ9WDBYF3WF9e6fG+&#10;0lPP9S/CfWml94XiIHKvBiB7d/McRP4XX9LflPNkX+SjVxd5MkmHUDxCjToo/aD0Fzm4DPeVPn51&#10;pY9G42R8UPr/enAJB3a4x4RvWX/n8helXTscdB5uhrOfAAAA//8DAFBLAwQUAAYACAAAACEAZNji&#10;QdwAAAAHAQAADwAAAGRycy9kb3ducmV2LnhtbEyPQUvDQBCF74L/YRnBm93E2igxm1KKeiqCrVB6&#10;mybTJDQ7G7LbJP33jic9vnmPN9/LlpNt1UC9bxwbiGcRKOLClQ1XBr537w8voHxALrF1TAau5GGZ&#10;395kmJZu5C8atqFSUsI+RQN1CF2qtS9qsuhnriMW7+R6i0FkX+myx1HKbasfoyjRFhuWDzV2tK6p&#10;OG8v1sDHiONqHr8Nm/NpfT3sFp/7TUzG3N9Nq1dQgabwF4ZffEGHXJiO7sKlV62B+XMiSbnLALGT&#10;J5FHkYsoAZ1n+j9//gMAAP//AwBQSwECLQAUAAYACAAAACEAtoM4kv4AAADhAQAAEwAAAAAAAAAA&#10;AAAAAAAAAAAAW0NvbnRlbnRfVHlwZXNdLnhtbFBLAQItABQABgAIAAAAIQA4/SH/1gAAAJQBAAAL&#10;AAAAAAAAAAAAAAAAAC8BAABfcmVscy8ucmVsc1BLAQItABQABgAIAAAAIQAW/UyA7QIAAGEOAAAO&#10;AAAAAAAAAAAAAAAAAC4CAABkcnMvZTJvRG9jLnhtbFBLAQItABQABgAIAAAAIQBk2OJB3AAAAAcB&#10;AAAPAAAAAAAAAAAAAAAAAEcFAABkcnMvZG93bnJldi54bWxQSwUGAAAAAAQABADzAAAAUAYAAAAA&#10;">
                      <v:roundrect id="AutoShape 3" o:spid="_x0000_s1027" style="position:absolute;top:8305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toqlsEA&#10;AADbAAAADwAAAGRycy9kb3ducmV2LnhtbERPy4rCMBTdD/gP4QpuBk114dRqFHFQnI3gA91emmtb&#10;bG5Kk2mrXz9ZDLg8nPdi1ZlSNFS7wrKC8SgCQZxaXXCm4HLeDmMQziNrLC2Tgic5WC17HwtMtG35&#10;SM3JZyKEsEtQQe59lUjp0pwMupGtiAN3t7VBH2CdSV1jG8JNKSdRNJUGCw4NOVa0ySl9nH6NgvgZ&#10;m2tzPexu9MPt9+ugv9afM6UG/W49B+Gp82/xv3uvFUzC+vAl/AC5/A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LaKpbBAAAA2wAAAA8AAAAAAAAAAAAAAAAAmAIAAGRycy9kb3du&#10;cmV2LnhtbFBLBQYAAAAABAAEAPUAAACGAwAAAAA=&#10;" strokecolor="windowText" strokeweight="1pt"/>
                      <v:roundrect id="AutoShape 4" o:spid="_x0000_s1028" style="position:absolute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ZaPDcQA&#10;AADbAAAADwAAAGRycy9kb3ducmV2LnhtbESPQWvCQBSE70L/w/IKXkQ3etCYuoq0KHoRaou9PrLP&#10;JJh9G7JrEv31riD0OMzMN8xi1ZlSNFS7wrKC8SgCQZxaXXCm4PdnM4xBOI+ssbRMCm7kYLV86y0w&#10;0bblb2qOPhMBwi5BBbn3VSKlS3My6Ea2Ig7e2dYGfZB1JnWNbYCbUk6iaCoNFhwWcqzoM6f0crwa&#10;BfEtNqfmdNj+0Z7br/tBz9aDuVL99279AcJT5//Dr/ZOK5iM4fkl/AC5f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2Wjw3EAAAA2wAAAA8AAAAAAAAAAAAAAAAAmAIAAGRycy9k&#10;b3ducmV2LnhtbFBLBQYAAAAABAAEAPUAAACJAwAAAAA=&#10;" strokecolor="windowText" strokeweight="1pt"/>
                      <v:roundrect id="AutoShape 5" o:spid="_x0000_s1029" style="position:absolute;top:2743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UQResUA&#10;AADbAAAADwAAAGRycy9kb3ducmV2LnhtbESPQWvCQBSE70L/w/KEXqTZmENNY1aRSkt7EWqLvT6y&#10;zySYfRuy2yT6692C4HGYmW+YfD2aRvTUudqygnkUgyAurK65VPDz/faUgnAeWWNjmRScycF69TDJ&#10;MdN24C/q974UAcIuQwWV920mpSsqMugi2xIH72g7gz7IrpS6wyHATSOTOH6WBmsOCxW29FpRcdr/&#10;GQXpOTWH/rB7/6VPHraXnV5sZi9KPU7HzRKEp9Hfw7f2h1aQJPD/JfwAubo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9RBF6xQAAANsAAAAPAAAAAAAAAAAAAAAAAJgCAABkcnMv&#10;ZG93bnJldi54bWxQSwUGAAAAAAQABAD1AAAAigMAAAAA&#10;" strokecolor="windowText" strokeweight="1pt"/>
                      <v:roundrect id="AutoShape 6" o:spid="_x0000_s1030" style="position:absolute;top:5562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gi04cQA&#10;AADbAAAADwAAAGRycy9kb3ducmV2LnhtbESPQWvCQBSE7wX/w/IEL0U3Wqgxuoq0KPUiVEWvj+wz&#10;CWbfhuyaxP76rlDocZiZb5jFqjOlaKh2hWUF41EEgji1uuBMwem4GcYgnEfWWFomBQ9ysFr2XhaY&#10;aNvyNzUHn4kAYZeggtz7KpHSpTkZdCNbEQfvamuDPsg6k7rGNsBNKSdR9C4NFhwWcqzoI6f0drgb&#10;BfEjNufmvN9eaMft589eT9evM6UG/W49B+Gp8//hv/aXVjB5g+eX8APk8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IItOHEAAAA2wAAAA8AAAAAAAAAAAAAAAAAmAIAAGRycy9k&#10;b3ducmV2LnhtbFBLBQYAAAAABAAEAPUAAACJAwAAAAA=&#10;" strokecolor="windowText" strokeweight="1pt"/>
                    </v:group>
                  </w:pict>
                </mc:Fallback>
              </mc:AlternateContent>
            </w:r>
            <w:r w:rsidRPr="00460C07">
              <w:rPr>
                <w:rFonts w:ascii="Times New Roman" w:hAnsi="Times New Roman"/>
                <w:sz w:val="24"/>
                <w:szCs w:val="24"/>
              </w:rPr>
              <w:t xml:space="preserve">             </w:t>
            </w:r>
            <w:r w:rsidR="00F93005">
              <w:rPr>
                <w:rFonts w:ascii="Times New Roman" w:hAnsi="Times New Roman"/>
                <w:sz w:val="24"/>
                <w:szCs w:val="24"/>
              </w:rPr>
              <w:t>48 m</w:t>
            </w:r>
          </w:p>
          <w:p w:rsidR="00246E23" w:rsidRPr="00460C07" w:rsidRDefault="00246E23" w:rsidP="00246E23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246E23" w:rsidRPr="00460C07" w:rsidRDefault="00246E23" w:rsidP="00246E23">
            <w:pPr>
              <w:rPr>
                <w:rFonts w:ascii="Times New Roman" w:hAnsi="Times New Roman"/>
                <w:sz w:val="24"/>
                <w:szCs w:val="24"/>
              </w:rPr>
            </w:pPr>
            <w:r w:rsidRPr="00460C07">
              <w:rPr>
                <w:rFonts w:ascii="Times New Roman" w:hAnsi="Times New Roman"/>
                <w:sz w:val="24"/>
                <w:szCs w:val="24"/>
              </w:rPr>
              <w:t xml:space="preserve">        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</w:t>
            </w:r>
            <w:r w:rsidR="00F93005">
              <w:rPr>
                <w:rFonts w:ascii="Times New Roman" w:hAnsi="Times New Roman"/>
                <w:sz w:val="24"/>
                <w:szCs w:val="24"/>
              </w:rPr>
              <w:t>96 m</w:t>
            </w:r>
          </w:p>
          <w:p w:rsidR="00246E23" w:rsidRPr="00460C07" w:rsidRDefault="00246E23" w:rsidP="00246E23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246E23" w:rsidRPr="00460C07" w:rsidRDefault="00246E23" w:rsidP="00246E23">
            <w:pPr>
              <w:rPr>
                <w:rFonts w:ascii="Times New Roman" w:hAnsi="Times New Roman"/>
                <w:sz w:val="24"/>
                <w:szCs w:val="24"/>
              </w:rPr>
            </w:pPr>
            <w:r w:rsidRPr="00460C07">
              <w:rPr>
                <w:rFonts w:ascii="Times New Roman" w:hAnsi="Times New Roman"/>
                <w:sz w:val="24"/>
                <w:szCs w:val="24"/>
              </w:rPr>
              <w:t xml:space="preserve">        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</w:t>
            </w:r>
            <w:r w:rsidR="00F93005">
              <w:rPr>
                <w:rFonts w:ascii="Times New Roman" w:hAnsi="Times New Roman"/>
                <w:sz w:val="24"/>
                <w:szCs w:val="24"/>
              </w:rPr>
              <w:t>288 m</w:t>
            </w:r>
          </w:p>
          <w:p w:rsidR="00246E23" w:rsidRPr="00460C07" w:rsidRDefault="00246E23" w:rsidP="00246E23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246E23" w:rsidRPr="00460C07" w:rsidRDefault="00246E23" w:rsidP="00246E23">
            <w:pPr>
              <w:rPr>
                <w:rFonts w:ascii="Times New Roman" w:hAnsi="Times New Roman"/>
                <w:sz w:val="24"/>
                <w:szCs w:val="24"/>
              </w:rPr>
            </w:pPr>
            <w:r w:rsidRPr="00460C07">
              <w:rPr>
                <w:rFonts w:ascii="Times New Roman" w:hAnsi="Times New Roman"/>
                <w:sz w:val="24"/>
                <w:szCs w:val="24"/>
              </w:rPr>
              <w:t xml:space="preserve">        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</w:t>
            </w:r>
            <w:r w:rsidR="00F93005">
              <w:rPr>
                <w:rFonts w:ascii="Times New Roman" w:hAnsi="Times New Roman"/>
                <w:sz w:val="24"/>
                <w:szCs w:val="24"/>
              </w:rPr>
              <w:t>576 m</w:t>
            </w:r>
          </w:p>
          <w:p w:rsidR="00246E23" w:rsidRDefault="00246E23" w:rsidP="00A00073">
            <w:pPr>
              <w:pStyle w:val="QuestionStyle"/>
            </w:pPr>
          </w:p>
        </w:tc>
      </w:tr>
      <w:tr w:rsidR="00A00073" w:rsidTr="00C42BE5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00FF99"/>
          </w:tcPr>
          <w:p w:rsidR="00A00073" w:rsidRPr="001B3341" w:rsidRDefault="00A00073" w:rsidP="00A00073">
            <w:pPr>
              <w:pStyle w:val="ListParagraph"/>
              <w:numPr>
                <w:ilvl w:val="0"/>
                <w:numId w:val="2"/>
              </w:numPr>
              <w:ind w:left="34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A00073" w:rsidRDefault="00624FFF" w:rsidP="00A00073">
            <w:pPr>
              <w:pStyle w:val="QuestionStyle"/>
            </w:pPr>
            <w:r>
              <w:rPr>
                <w:noProof/>
                <w:lang w:eastAsia="en-AU"/>
              </w:rPr>
              <w:object w:dxaOrig="1440" w:dyaOrig="1440">
                <v:shape id="_x0000_s1030" type="#_x0000_t75" style="position:absolute;margin-left:249.6pt;margin-top:-2.4pt;width:160.9pt;height:100.3pt;z-index:251676160;mso-position-horizontal-relative:text;mso-position-vertical-relative:text">
                  <v:imagedata r:id="rId58" o:title=""/>
                </v:shape>
                <o:OLEObject Type="Embed" ProgID="FXDraw3.Document" ShapeID="_x0000_s1030" DrawAspect="Content" ObjectID="_1460096242" r:id="rId59"/>
              </w:object>
            </w:r>
            <w:r w:rsidR="00DA6E53">
              <w:t xml:space="preserve">What is the area </w:t>
            </w:r>
            <w:r w:rsidR="00A00073">
              <w:t>of this recta</w:t>
            </w:r>
            <w:r w:rsidR="00DA6E53">
              <w:t>ngle?</w:t>
            </w:r>
          </w:p>
          <w:p w:rsidR="00A00073" w:rsidRDefault="00A00073" w:rsidP="00A00073">
            <w:pPr>
              <w:pStyle w:val="QuestionStyle"/>
            </w:pPr>
          </w:p>
          <w:p w:rsidR="00F93005" w:rsidRDefault="00F93005" w:rsidP="00A00073">
            <w:pPr>
              <w:pStyle w:val="QuestionStyle"/>
            </w:pPr>
          </w:p>
          <w:p w:rsidR="00F93005" w:rsidRPr="0013023C" w:rsidRDefault="00F93005" w:rsidP="00F93005">
            <w:pPr>
              <w:rPr>
                <w:rFonts w:ascii="Times New Roman" w:hAnsi="Times New Roman"/>
              </w:rPr>
            </w:pPr>
            <w:r w:rsidRPr="0013023C">
              <w:rPr>
                <w:rFonts w:ascii="Times New Roman" w:hAnsi="Times New Roman"/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596288" behindDoc="0" locked="0" layoutInCell="1" allowOverlap="1" wp14:anchorId="538041A6" wp14:editId="7A635604">
                      <wp:simplePos x="0" y="0"/>
                      <wp:positionH relativeFrom="column">
                        <wp:posOffset>1200150</wp:posOffset>
                      </wp:positionH>
                      <wp:positionV relativeFrom="paragraph">
                        <wp:posOffset>43815</wp:posOffset>
                      </wp:positionV>
                      <wp:extent cx="754380" cy="373380"/>
                      <wp:effectExtent l="0" t="0" r="26670" b="26670"/>
                      <wp:wrapNone/>
                      <wp:docPr id="24" name="Rectangle 2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54380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2A0B27" w:rsidRPr="003A7010" w:rsidRDefault="002A0B27" w:rsidP="00F93005">
                                  <w:pPr>
                                    <w:jc w:val="center"/>
                                    <w:rPr>
                                      <w:rFonts w:ascii="Times New Roman" w:hAnsi="Times New Roman"/>
                                      <w:color w:val="000000" w:themeColor="text1"/>
                                      <w:sz w:val="36"/>
                                      <w:szCs w:val="28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38041A6" id="Rectangle 24" o:spid="_x0000_s1034" style="position:absolute;margin-left:94.5pt;margin-top:3.45pt;width:59.4pt;height:29.4pt;z-index:251596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g+7JpQIAAKIFAAAOAAAAZHJzL2Uyb0RvYy54bWysVE1v2zAMvQ/YfxB0X+2kST+COkXQosOA&#10;oi3aDj0rshQbkEVNUmJnv36UZDtBW+wwLAdHEslH8emRV9ddo8hOWFeDLujkJKdEaA5lrTcF/fl6&#10;9+2CEueZLpkCLQq6F45eL79+uWrNQkyhAlUKSxBEu0VrClp5bxZZ5nglGuZOwAiNRgm2YR63dpOV&#10;lrWI3qhsmudnWQu2NBa4cA5Pb5ORLiO+lIL7Rymd8EQVFO/m49fG7zp8s+UVW2wsM1XN+2uwf7hF&#10;w2qNSUeoW+YZ2dr6A1RTcwsOpD/h0GQgZc1FrAGrmeTvqnmpmBGxFiTHmZEm9/9g+cPuyZK6LOh0&#10;RolmDb7RM7LG9EYJgmdIUGvcAv1ezJPtdw6XodpO2ib8Yx2ki6TuR1JF5wnHw/P57PQCqedoOj0/&#10;DWtEyQ7Bxjr/XUBDwqKgFrNHKtnu3vnkOriEXBruaqXwnC2UJi2K7jKf5zHCgarLYA3GKCFxoyzZ&#10;MXx83036vEdeeAul8TKhwlRTXPm9Egn/WUgkB6uYpgRBlgdMxrnQfpJMFStFSjXP8TckGyJiyUoj&#10;YECWeMkRuwcYPBPIgJ0I6P1DqIiqHoP7yv8WPEbEzKD9GNzUGuxnlSmsqs+c/AeSEjWBJd+tuyic&#10;s1hrOFpDuUc1WUht5gy/q/FN75nzT8xiX6EMcFb4R/xIBfh20K8oqcD+/uw8+KPc0UpJi31aUPdr&#10;y6ygRP3Q2AiXk9ksNHbczObnU9zYY8v62KK3zQ2gGiY4lQyPy+Dv1bCUFpo3HCmrkBVNTHPMXVDu&#10;7bC58Wl+4FDiYrWKbtjMhvl7/WJ4AA9EB82+dm/Mml7YHjviAYaeZot3+k6+IVLDautB1lH8B177&#10;J8BBELXUD60waY730eswWpd/AAAA//8DAFBLAwQUAAYACAAAACEA7fMqP90AAAAIAQAADwAAAGRy&#10;cy9kb3ducmV2LnhtbEyPy07DMBBF90j8gzVI7KgNFX2EOBUqD4mKTQOb7px4GkfE4yh20/D3DCtY&#10;Xt3RnXPyzeQ7MeIQ20AabmcKBFIdbEuNhs+Pl5sViJgMWdMFQg3fGGFTXF7kJrPhTHscy9QIHqGY&#10;GQ0upT6TMtYOvYmz0CNxdwyDN4nj0Eg7mDOP+07eKbWQ3rTEH5zpceuw/ipPXsOxr+bvh/1BldXb&#10;bvv8ap18Gp3W11fT4wOIhFP6O4ZffEaHgpmqcCIbRcd5tWaXpGGxBsH9XC1ZpeJ8vwRZ5PK/QPED&#10;AAD//wMAUEsBAi0AFAAGAAgAAAAhALaDOJL+AAAA4QEAABMAAAAAAAAAAAAAAAAAAAAAAFtDb250&#10;ZW50X1R5cGVzXS54bWxQSwECLQAUAAYACAAAACEAOP0h/9YAAACUAQAACwAAAAAAAAAAAAAAAAAv&#10;AQAAX3JlbHMvLnJlbHNQSwECLQAUAAYACAAAACEAa4PuyaUCAACiBQAADgAAAAAAAAAAAAAAAAAu&#10;AgAAZHJzL2Uyb0RvYy54bWxQSwECLQAUAAYACAAAACEA7fMqP90AAAAIAQAADwAAAAAAAAAAAAAA&#10;AAD/BAAAZHJzL2Rvd25yZXYueG1sUEsFBgAAAAAEAAQA8wAAAAkGAAAAAA==&#10;" filled="f" strokecolor="black [3213]" strokeweight="1.5pt">
                      <v:textbox>
                        <w:txbxContent>
                          <w:p w:rsidR="002A0B27" w:rsidRPr="003A7010" w:rsidRDefault="002A0B27" w:rsidP="00F93005">
                            <w:pPr>
                              <w:jc w:val="center"/>
                              <w:rPr>
                                <w:rFonts w:ascii="Times New Roman" w:hAnsi="Times New Roman"/>
                                <w:color w:val="000000" w:themeColor="text1"/>
                                <w:sz w:val="36"/>
                                <w:szCs w:val="28"/>
                              </w:rPr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:rsidR="00DA6E53" w:rsidRDefault="00F93005" w:rsidP="00F93005">
            <w:pPr>
              <w:pStyle w:val="QuestionStyle"/>
            </w:pPr>
            <w:r w:rsidRPr="0013023C">
              <w:rPr>
                <w:sz w:val="32"/>
                <w:szCs w:val="32"/>
              </w:rPr>
              <w:t xml:space="preserve">                              </w:t>
            </w:r>
            <w:r>
              <w:rPr>
                <w:sz w:val="32"/>
                <w:szCs w:val="32"/>
              </w:rPr>
              <w:t xml:space="preserve">        </w:t>
            </w:r>
            <w:r w:rsidRPr="0013023C">
              <w:rPr>
                <w:sz w:val="32"/>
                <w:szCs w:val="32"/>
              </w:rPr>
              <w:t xml:space="preserve"> </w:t>
            </w:r>
            <w:r>
              <w:rPr>
                <w:sz w:val="32"/>
                <w:szCs w:val="32"/>
              </w:rPr>
              <w:t xml:space="preserve"> </w:t>
            </w:r>
            <w:r w:rsidRPr="0013023C">
              <w:rPr>
                <w:sz w:val="32"/>
                <w:szCs w:val="32"/>
              </w:rPr>
              <w:t>m</w:t>
            </w:r>
            <w:r w:rsidRPr="00F93005">
              <w:rPr>
                <w:sz w:val="32"/>
                <w:szCs w:val="32"/>
                <w:vertAlign w:val="superscript"/>
              </w:rPr>
              <w:t>2</w:t>
            </w:r>
            <w:r>
              <w:rPr>
                <w:sz w:val="32"/>
                <w:szCs w:val="32"/>
              </w:rPr>
              <w:t>.</w:t>
            </w:r>
          </w:p>
          <w:p w:rsidR="00DA6E53" w:rsidRDefault="00DA6E53" w:rsidP="00A00073">
            <w:pPr>
              <w:pStyle w:val="QuestionStyle"/>
            </w:pPr>
          </w:p>
          <w:p w:rsidR="00F93005" w:rsidRDefault="00F93005" w:rsidP="00A00073">
            <w:pPr>
              <w:pStyle w:val="QuestionStyle"/>
            </w:pPr>
          </w:p>
        </w:tc>
      </w:tr>
      <w:tr w:rsidR="00A00073" w:rsidTr="00C42BE5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00FF99"/>
          </w:tcPr>
          <w:p w:rsidR="00A00073" w:rsidRPr="001B3341" w:rsidRDefault="00A00073" w:rsidP="00A00073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A00073" w:rsidRDefault="00624FFF" w:rsidP="00DA6E53">
            <w:pPr>
              <w:pStyle w:val="QuestionStyle"/>
            </w:pPr>
            <w:r>
              <w:rPr>
                <w:noProof/>
                <w:sz w:val="12"/>
                <w:szCs w:val="12"/>
                <w:lang w:eastAsia="en-AU"/>
              </w:rPr>
              <w:object w:dxaOrig="1440" w:dyaOrig="1440">
                <v:shape id="_x0000_s1031" type="#_x0000_t75" style="position:absolute;margin-left:232.8pt;margin-top:7.85pt;width:166.9pt;height:97.6pt;z-index:251677184;mso-position-horizontal-relative:text;mso-position-vertical-relative:text">
                  <v:imagedata r:id="rId60" o:title=""/>
                </v:shape>
                <o:OLEObject Type="Embed" ProgID="FXDraw3.Document" ShapeID="_x0000_s1031" DrawAspect="Content" ObjectID="_1460096243" r:id="rId61"/>
              </w:object>
            </w:r>
            <w:r w:rsidR="00DA6E53">
              <w:t>Find the area of this triangle.</w:t>
            </w:r>
          </w:p>
          <w:p w:rsidR="00F93005" w:rsidRPr="00460C07" w:rsidRDefault="00F93005" w:rsidP="00F93005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F93005" w:rsidRPr="00460C07" w:rsidRDefault="00F93005" w:rsidP="00F93005">
            <w:pPr>
              <w:rPr>
                <w:rFonts w:ascii="Times New Roman" w:hAnsi="Times New Roman"/>
                <w:sz w:val="24"/>
                <w:szCs w:val="24"/>
              </w:rPr>
            </w:pPr>
            <w:r w:rsidRPr="00460C07"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597312" behindDoc="0" locked="0" layoutInCell="1" allowOverlap="1" wp14:anchorId="7CD9CD10" wp14:editId="4A9CCE01">
                      <wp:simplePos x="0" y="0"/>
                      <wp:positionH relativeFrom="column">
                        <wp:posOffset>245110</wp:posOffset>
                      </wp:positionH>
                      <wp:positionV relativeFrom="paragraph">
                        <wp:posOffset>24765</wp:posOffset>
                      </wp:positionV>
                      <wp:extent cx="163830" cy="899160"/>
                      <wp:effectExtent l="0" t="0" r="26670" b="15240"/>
                      <wp:wrapNone/>
                      <wp:docPr id="25" name="Group 2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63830" cy="899160"/>
                                <a:chOff x="0" y="0"/>
                                <a:chExt cx="171450" cy="944880"/>
                              </a:xfrm>
                            </wpg:grpSpPr>
                            <wps:wsp>
                              <wps:cNvPr id="26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83058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7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8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27432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9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55626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2E1B8E4C" id="Group 25" o:spid="_x0000_s1026" style="position:absolute;margin-left:19.3pt;margin-top:1.95pt;width:12.9pt;height:70.8pt;z-index:251597312;mso-width-relative:margin;mso-height-relative:margin" coordsize="1714,94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j9/yAgMAAGEOAAAOAAAAZHJzL2Uyb0RvYy54bWzsV81y2yAQvnem78Bwb2TZsmxrImcy+ZvO&#10;pG2mSR8AI/TTIqCALTtP3wXJjhKnh6bjXmodJFawy+63Hwucnq1rjlZMm0qKFIcnA4yYoDKrRJHi&#10;bw/XH6YYGUtERrgULMUbZvDZ/P2700YlbChLyTOmERgRJmlUiktrVRIEhpasJuZEKiagM5e6JhZE&#10;XQSZJg1Yr3kwHAzioJE6U1pSZgz8vWw78dzbz3NG7Zc8N8winmLwzfq39u+FewfzU5IUmqiyop0b&#10;5A1e1KQSMOnO1CWxBC11tWeqrqiWRub2hMo6kHleUeZjgGjCwYtobrRcKh9LkTSF2sEE0L7A6c1m&#10;6efVnUZVluLhGCNBasiRnxaBDOA0qkhgzI1W9+pOdz+KVnLxrnNduy9EgtYe1s0OVra2iMLPMB5N&#10;RwA+ha7pbBbGHey0hNzsadHyaqs3CaNxpzeLounU6wXbSQPn286VRgGBzBNG5u8wui+JYh564+Lf&#10;YhRvMTpfWunHoFELkx/mMHJoGHUr6Q+DhLwoiSjYudayKRnJwKvQjQffewpOMKCKFs0nmUEGCFj3&#10;dHoVXgBz3GJBkh3GPazCMBoNnmNFEqWNvWGyRq6RYmCWyL7C8vDTkNWtsZ6+WccBkn3HKK85LIYV&#10;4SiM43jiHSdJNxjysLXpQ5a8yq4rzr2gi8UF1whUU3ztn07Z9IdxgRoAZDgBb/dtbMzOBCz4TDYP&#10;ECxGnBgLHcAy/7xm1wfnV7bD/Epkvm1Jxds2uM5FlwSHu6O5SRYy20AOtGyLBBQ1aJRSP2LUQIFI&#10;sfm5JJqBBx8F5HEWRpGrKF6IxpMhCLrfs+j3EEHBVIohgLZ5YdsqtFS6KkqYKfQQCOmYlVd2S5LW&#10;q85ZIHjr6+GZPtlneuSwfkbcQzO9KxRHkjs2ANj9xXMk+R/spL8p53A4abe8p3Le7Xq96nxokg8n&#10;0QiKh69RR6YfmX6Qg8tsn+nxPy/n43E83B7+jkz/75juD+xwj/F7WXfnchelvuwPOk83w/kvAAAA&#10;//8DAFBLAwQUAAYACAAAACEA42eGRt0AAAAHAQAADwAAAGRycy9kb3ducmV2LnhtbEyOQUvDQBCF&#10;74L/YRnBm93EJqHGbEop6qkItoJ4m2anSWh2N2S3SfrvHU96Gh7v481XrGfTiZEG3zqrIF5EIMhW&#10;Tre2VvB5eH1YgfABrcbOWVJwJQ/r8vamwFy7yX7QuA+14BHrc1TQhNDnUvqqIYN+4Xqy3J3cYDBw&#10;HGqpB5x43HTyMYoyabC1/KHBnrYNVef9xSh4m3DaLOOXcXc+ba/fh/T9axeTUvd38+YZRKA5/MHw&#10;q8/qULLT0V2s9qJTsFxlTPJ9AsF1liQgjowlaQqyLOR///IHAAD//wMAUEsBAi0AFAAGAAgAAAAh&#10;ALaDOJL+AAAA4QEAABMAAAAAAAAAAAAAAAAAAAAAAFtDb250ZW50X1R5cGVzXS54bWxQSwECLQAU&#10;AAYACAAAACEAOP0h/9YAAACUAQAACwAAAAAAAAAAAAAAAAAvAQAAX3JlbHMvLnJlbHNQSwECLQAU&#10;AAYACAAAACEAuY/f8gIDAABhDgAADgAAAAAAAAAAAAAAAAAuAgAAZHJzL2Uyb0RvYy54bWxQSwEC&#10;LQAUAAYACAAAACEA42eGRt0AAAAHAQAADwAAAAAAAAAAAAAAAABcBQAAZHJzL2Rvd25yZXYueG1s&#10;UEsFBgAAAAAEAAQA8wAAAGYGAAAAAA==&#10;">
                      <v:roundrect id="AutoShape 3" o:spid="_x0000_s1027" style="position:absolute;top:8305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n8XecUA&#10;AADbAAAADwAAAGRycy9kb3ducmV2LnhtbESPQWvCQBSE74X+h+UVeim6qQcbYzYilZZ6EZoWvT6y&#10;zySYfRuyaxL99a5Q6HGYmW+YdDWaRvTUudqygtdpBIK4sLrmUsHvz8ckBuE8ssbGMim4kINV9viQ&#10;YqLtwN/U574UAcIuQQWV920ipSsqMuimtiUO3tF2Bn2QXSl1h0OAm0bOomguDdYcFips6b2i4pSf&#10;jYL4Ept9v999HmjLw+a602/rl4VSz0/jegnC0+j/w3/tL61gNof7l/ADZHY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Cfxd5xQAAANsAAAAPAAAAAAAAAAAAAAAAAJgCAABkcnMv&#10;ZG93bnJldi54bWxQSwUGAAAAAAQABAD1AAAAigMAAAAA&#10;" strokecolor="windowText" strokeweight="1pt"/>
                      <v:roundrect id="AutoShape 4" o:spid="_x0000_s1028" style="position:absolute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TOy4sQA&#10;AADbAAAADwAAAGRycy9kb3ducmV2LnhtbESPQWvCQBSE7wX/w/IEL0U3eqgxuopYLPUiVEWvj+wz&#10;CWbfhuw2if31riD0OMzMN8xi1ZlSNFS7wrKC8SgCQZxaXXCm4HTcDmMQziNrLC2Tgjs5WC17bwtM&#10;tG35h5qDz0SAsEtQQe59lUjp0pwMupGtiIN3tbVBH2SdSV1jG+CmlJMo+pAGCw4LOVa0ySm9HX6N&#10;gvgem3Nz3n9daMft599eT9fvM6UG/W49B+Gp8//hV/tbK5hM4fkl/AC5f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0zsuLEAAAA2wAAAA8AAAAAAAAAAAAAAAAAmAIAAGRycy9k&#10;b3ducmV2LnhtbFBLBQYAAAAABAAEAPUAAACJAwAAAAA=&#10;" strokecolor="windowText" strokeweight="1pt"/>
                      <v:roundrect id="AutoShape 5" o:spid="_x0000_s1029" style="position:absolute;top:2743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KwmkMEA&#10;AADbAAAADwAAAGRycy9kb3ducmV2LnhtbERPy4rCMBTdD/gP4QpuBk114dRqFHFQnI3gA91emmtb&#10;bG5Kk2mrXz9ZDLg8nPdi1ZlSNFS7wrKC8SgCQZxaXXCm4HLeDmMQziNrLC2Tgic5WC17HwtMtG35&#10;SM3JZyKEsEtQQe59lUjp0pwMupGtiAN3t7VBH2CdSV1jG8JNKSdRNJUGCw4NOVa0ySl9nH6NgvgZ&#10;m2tzPexu9MPt9+ugv9afM6UG/W49B+Gp82/xv3uvFUzC2PAl/AC5/A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ysJpDBAAAA2wAAAA8AAAAAAAAAAAAAAAAAmAIAAGRycy9kb3du&#10;cmV2LnhtbFBLBQYAAAAABAAEAPUAAACGAwAAAAA=&#10;" strokecolor="windowText" strokeweight="1pt"/>
                      <v:roundrect id="AutoShape 6" o:spid="_x0000_s1030" style="position:absolute;top:5562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+CDC8UA&#10;AADbAAAADwAAAGRycy9kb3ducmV2LnhtbESPQWvCQBSE7wX/w/KEXorZ1EMbY1YRi6VehKro9ZF9&#10;JsHs25Bdk9hf3xUKPQ4z8w2TLQdTi45aV1lW8BrFIIhzqysuFBwPm0kCwnlkjbVlUnAnB8vF6CnD&#10;VNuev6nb+0IECLsUFZTeN6mULi/JoItsQxy8i20N+iDbQuoW+wA3tZzG8Zs0WHFYKLGhdUn5dX8z&#10;CpJ7Yk7dafd5pi33Hz87/b56mSn1PB5WcxCeBv8f/mt/aQXTGTy+hB8gF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z4IMLxQAAANsAAAAPAAAAAAAAAAAAAAAAAJgCAABkcnMv&#10;ZG93bnJldi54bWxQSwUGAAAAAAQABAD1AAAAigMAAAAA&#10;" strokecolor="windowText" strokeweight="1pt"/>
                    </v:group>
                  </w:pict>
                </mc:Fallback>
              </mc:AlternateContent>
            </w:r>
            <w:r w:rsidRPr="00460C07">
              <w:rPr>
                <w:rFonts w:ascii="Times New Roman" w:hAnsi="Times New Roman"/>
                <w:sz w:val="24"/>
                <w:szCs w:val="24"/>
              </w:rPr>
              <w:t xml:space="preserve">           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1D65F1">
              <w:rPr>
                <w:rFonts w:ascii="Times New Roman" w:hAnsi="Times New Roman"/>
                <w:sz w:val="24"/>
                <w:szCs w:val="24"/>
              </w:rPr>
              <w:t>28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cm</w:t>
            </w:r>
            <w:r w:rsidRPr="00A00073">
              <w:rPr>
                <w:rFonts w:ascii="Times New Roman" w:hAnsi="Times New Roman"/>
                <w:sz w:val="24"/>
                <w:szCs w:val="24"/>
                <w:vertAlign w:val="superscript"/>
              </w:rPr>
              <w:t>2</w:t>
            </w:r>
          </w:p>
          <w:p w:rsidR="00F93005" w:rsidRPr="00460C07" w:rsidRDefault="00F93005" w:rsidP="00F93005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F93005" w:rsidRPr="00460C07" w:rsidRDefault="00F93005" w:rsidP="00F93005">
            <w:pPr>
              <w:rPr>
                <w:rFonts w:ascii="Times New Roman" w:hAnsi="Times New Roman"/>
                <w:sz w:val="24"/>
                <w:szCs w:val="24"/>
              </w:rPr>
            </w:pPr>
            <w:r w:rsidRPr="00460C07">
              <w:rPr>
                <w:rFonts w:ascii="Times New Roman" w:hAnsi="Times New Roman"/>
                <w:sz w:val="24"/>
                <w:szCs w:val="24"/>
              </w:rPr>
              <w:t xml:space="preserve">        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 </w:t>
            </w:r>
            <w:r w:rsidR="001D65F1">
              <w:rPr>
                <w:rFonts w:ascii="Times New Roman" w:hAnsi="Times New Roman"/>
                <w:sz w:val="24"/>
                <w:szCs w:val="24"/>
              </w:rPr>
              <w:t xml:space="preserve">36 </w:t>
            </w:r>
            <w:r>
              <w:rPr>
                <w:rFonts w:ascii="Times New Roman" w:hAnsi="Times New Roman"/>
                <w:sz w:val="24"/>
                <w:szCs w:val="24"/>
              </w:rPr>
              <w:t>cm</w:t>
            </w:r>
            <w:r w:rsidRPr="00A00073">
              <w:rPr>
                <w:rFonts w:ascii="Times New Roman" w:hAnsi="Times New Roman"/>
                <w:sz w:val="24"/>
                <w:szCs w:val="24"/>
                <w:vertAlign w:val="superscript"/>
              </w:rPr>
              <w:t>2</w:t>
            </w:r>
          </w:p>
          <w:p w:rsidR="00F93005" w:rsidRPr="00460C07" w:rsidRDefault="00F93005" w:rsidP="00F93005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F93005" w:rsidRPr="00460C07" w:rsidRDefault="00F93005" w:rsidP="00F93005">
            <w:pPr>
              <w:rPr>
                <w:rFonts w:ascii="Times New Roman" w:hAnsi="Times New Roman"/>
                <w:sz w:val="24"/>
                <w:szCs w:val="24"/>
              </w:rPr>
            </w:pPr>
            <w:r w:rsidRPr="00460C07">
              <w:rPr>
                <w:rFonts w:ascii="Times New Roman" w:hAnsi="Times New Roman"/>
                <w:sz w:val="24"/>
                <w:szCs w:val="24"/>
              </w:rPr>
              <w:t xml:space="preserve">        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</w:t>
            </w:r>
            <w:r w:rsidR="001D65F1">
              <w:rPr>
                <w:rFonts w:ascii="Times New Roman" w:hAnsi="Times New Roman"/>
                <w:sz w:val="24"/>
                <w:szCs w:val="24"/>
              </w:rPr>
              <w:t>96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cm</w:t>
            </w:r>
            <w:r w:rsidRPr="00A00073">
              <w:rPr>
                <w:rFonts w:ascii="Times New Roman" w:hAnsi="Times New Roman"/>
                <w:sz w:val="24"/>
                <w:szCs w:val="24"/>
                <w:vertAlign w:val="superscript"/>
              </w:rPr>
              <w:t>2</w:t>
            </w:r>
          </w:p>
          <w:p w:rsidR="00F93005" w:rsidRPr="00460C07" w:rsidRDefault="00F93005" w:rsidP="00F93005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F93005" w:rsidRPr="00460C07" w:rsidRDefault="00F93005" w:rsidP="00F93005">
            <w:pPr>
              <w:rPr>
                <w:rFonts w:ascii="Times New Roman" w:hAnsi="Times New Roman"/>
                <w:sz w:val="24"/>
                <w:szCs w:val="24"/>
              </w:rPr>
            </w:pPr>
            <w:r w:rsidRPr="00460C07">
              <w:rPr>
                <w:rFonts w:ascii="Times New Roman" w:hAnsi="Times New Roman"/>
                <w:sz w:val="24"/>
                <w:szCs w:val="24"/>
              </w:rPr>
              <w:t xml:space="preserve">        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</w:t>
            </w:r>
            <w:r w:rsidR="001D65F1">
              <w:rPr>
                <w:rFonts w:ascii="Times New Roman" w:hAnsi="Times New Roman"/>
                <w:sz w:val="24"/>
                <w:szCs w:val="24"/>
              </w:rPr>
              <w:t>192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cm</w:t>
            </w:r>
            <w:r w:rsidRPr="00A00073">
              <w:rPr>
                <w:rFonts w:ascii="Times New Roman" w:hAnsi="Times New Roman"/>
                <w:sz w:val="24"/>
                <w:szCs w:val="24"/>
                <w:vertAlign w:val="superscript"/>
              </w:rPr>
              <w:t>2</w:t>
            </w:r>
          </w:p>
          <w:p w:rsidR="00F93005" w:rsidRDefault="00F93005" w:rsidP="00DA6E53">
            <w:pPr>
              <w:pStyle w:val="QuestionStyle"/>
            </w:pPr>
          </w:p>
        </w:tc>
      </w:tr>
      <w:tr w:rsidR="00A00073" w:rsidTr="00C42BE5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00FF99"/>
          </w:tcPr>
          <w:p w:rsidR="00A00073" w:rsidRPr="001B3341" w:rsidRDefault="00A00073" w:rsidP="00A00073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A00073" w:rsidRDefault="00624FFF" w:rsidP="001D65F1">
            <w:pPr>
              <w:pStyle w:val="QuestionStyle"/>
            </w:pPr>
            <w:r>
              <w:rPr>
                <w:noProof/>
                <w:lang w:eastAsia="en-AU"/>
              </w:rPr>
              <w:object w:dxaOrig="1440" w:dyaOrig="1440">
                <v:shape id="_x0000_s1032" type="#_x0000_t75" style="position:absolute;margin-left:247.35pt;margin-top:5.25pt;width:171.8pt;height:113.05pt;z-index:251678208;mso-position-horizontal-relative:text;mso-position-vertical-relative:text">
                  <v:imagedata r:id="rId62" o:title=""/>
                </v:shape>
                <o:OLEObject Type="Embed" ProgID="FXDraw3.Document" ShapeID="_x0000_s1032" DrawAspect="Content" ObjectID="_1460096244" r:id="rId63"/>
              </w:object>
            </w:r>
            <w:r w:rsidR="00A00073">
              <w:t xml:space="preserve">What is </w:t>
            </w:r>
            <w:r w:rsidR="001D65F1">
              <w:t>the</w:t>
            </w:r>
            <w:r w:rsidR="00A00073">
              <w:t xml:space="preserve"> area </w:t>
            </w:r>
            <w:r w:rsidR="001D65F1">
              <w:t>of this shape</w:t>
            </w:r>
            <w:r w:rsidR="00A00073">
              <w:t>?</w:t>
            </w:r>
          </w:p>
          <w:p w:rsidR="001D65F1" w:rsidRPr="00460C07" w:rsidRDefault="001D65F1" w:rsidP="001D65F1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1D65F1" w:rsidRPr="00460C07" w:rsidRDefault="001D65F1" w:rsidP="001D65F1">
            <w:pPr>
              <w:rPr>
                <w:rFonts w:ascii="Times New Roman" w:hAnsi="Times New Roman"/>
                <w:sz w:val="24"/>
                <w:szCs w:val="24"/>
              </w:rPr>
            </w:pPr>
            <w:r w:rsidRPr="00460C07"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598336" behindDoc="0" locked="0" layoutInCell="1" allowOverlap="1" wp14:anchorId="416D09E5" wp14:editId="0F2163F8">
                      <wp:simplePos x="0" y="0"/>
                      <wp:positionH relativeFrom="column">
                        <wp:posOffset>245110</wp:posOffset>
                      </wp:positionH>
                      <wp:positionV relativeFrom="paragraph">
                        <wp:posOffset>24765</wp:posOffset>
                      </wp:positionV>
                      <wp:extent cx="163830" cy="899160"/>
                      <wp:effectExtent l="0" t="0" r="26670" b="15240"/>
                      <wp:wrapNone/>
                      <wp:docPr id="30" name="Group 3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63830" cy="899160"/>
                                <a:chOff x="0" y="0"/>
                                <a:chExt cx="171450" cy="944880"/>
                              </a:xfrm>
                            </wpg:grpSpPr>
                            <wps:wsp>
                              <wps:cNvPr id="31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83058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2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3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27432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4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55626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3C2D9A9B" id="Group 30" o:spid="_x0000_s1026" style="position:absolute;margin-left:19.3pt;margin-top:1.95pt;width:12.9pt;height:70.8pt;z-index:251598336;mso-width-relative:margin;mso-height-relative:margin" coordsize="1714,94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ZXg/9wIAAGEOAAAOAAAAZHJzL2Uyb0RvYy54bWzsV9ty2yAQfe9M/4HhvZFly7KtiZzJ5Dad&#10;SdtMk34ABnRpEVDAltOv74Jkx4nTh6aTvNR+kFnBLmcPhxUcn6wbgVbc2FrJHMdHA4y4pIrVsszx&#10;t7vLD1OMrCOSEaEkz/E9t/hk/v7dcaszPlSVEowbBEGkzVqd48o5nUWRpRVviD1SmkvoLJRpiAPT&#10;lBEzpIXojYiGg0EatcowbRTl1sLb864Tz0P8ouDUfSkKyx0SOQZsLjxNeC78M5ofk6w0RFc17WGQ&#10;F6BoSC1h0m2oc+IIWpp6L1RTU6OsKtwRVU2kiqKmPOQA2cSDJ9lcGbXUIZcya0u9pQmofcLTi8PS&#10;z6sbg2qW4xHQI0kDaxSmRWADOa0uMxhzZfStvjH9i7KzfL7rwjT+HzJB60Dr/ZZWvnaIwss4HU19&#10;dApd09ksTnvaaQVrs+dFq4uN3yROxr3fLEmm0+AXbSaNPLYtlFaDgOwDR/bfOLqtiOaBeuvz33AU&#10;bzg6XToVxqBRR1MY5jnybFh9regPi6Q6q4gs+akxqq04YYAq9uMB+46DNyy4okX7STFYAQLRg5ye&#10;pRfIHHdckGzL8Q5XcZyMBo+5Ipk21l1x1SDfyDEoS7KvsD3CNGR1bV2QL+s1QNh3jIpGwGZYEYHi&#10;NE0nATjJ+sGwDpuYIWUlanZZCxEMUy7OhEHgmuPL8Oud7e4wIVELhAwngHY/xr3dhoANz1R7B8li&#10;JIh10AEqC7/n4obkws72nF9IFtqO1KJrA3Qh+0XwvHuZ22yh2D2sgVFdkYCiBo1KmV8YtVAgcmx/&#10;LonhgOCjhHWcxUniK0owkvFkCIbZ7Vns9hBJIVSOIYGueea6KrTUpi4rmCkOFEjllVXUbiOSDlUP&#10;FgTeYX19pQ/3lZ54rh8J97WV3heKg8i9GoDs3c1zEPlffEn/UM5H+yIfv7nIh5NkBMUj1KiD0g9K&#10;f5WDS7Kv9PTNlT4ep8PN4e+g9P9O6eHADveY8C3r71z+orRrh4POw81w/hsAAP//AwBQSwMEFAAG&#10;AAgAAAAhAONnhkbdAAAABwEAAA8AAABkcnMvZG93bnJldi54bWxMjkFLw0AQhe+C/2EZwZvdxCah&#10;xmxKKeqpCLaCeJtmp0lodjdkt0n67x1Pehoe7+PNV6xn04mRBt86qyBeRCDIVk63tlbweXh9WIHw&#10;Aa3GzllScCUP6/L2psBcu8l+0LgPteAR63NU0ITQ51L6qiGDfuF6styd3GAwcBxqqQeceNx08jGK&#10;MmmwtfyhwZ62DVXn/cUoeJtw2izjl3F3Pm2v34f0/WsXk1L3d/PmGUSgOfzB8KvP6lCy09FdrPai&#10;U7BcZUzyfQLBdZYkII6MJWkKsizkf//yBwAA//8DAFBLAQItABQABgAIAAAAIQC2gziS/gAAAOEB&#10;AAATAAAAAAAAAAAAAAAAAAAAAABbQ29udGVudF9UeXBlc10ueG1sUEsBAi0AFAAGAAgAAAAhADj9&#10;If/WAAAAlAEAAAsAAAAAAAAAAAAAAAAALwEAAF9yZWxzLy5yZWxzUEsBAi0AFAAGAAgAAAAhAFNl&#10;eD/3AgAAYQ4AAA4AAAAAAAAAAAAAAAAALgIAAGRycy9lMm9Eb2MueG1sUEsBAi0AFAAGAAgAAAAh&#10;AONnhkbdAAAABwEAAA8AAAAAAAAAAAAAAAAAUQUAAGRycy9kb3ducmV2LnhtbFBLBQYAAAAABAAE&#10;APMAAABbBgAAAAA=&#10;">
                      <v:roundrect id="AutoShape 3" o:spid="_x0000_s1027" style="position:absolute;top:8305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E8Z0MUA&#10;AADbAAAADwAAAGRycy9kb3ducmV2LnhtbESPQWvCQBSE70L/w/IKvUizUcHGNKtIpcVeBG3R6yP7&#10;moRm34bsNon+ercgeBxm5hsmWw2mFh21rrKsYBLFIIhzqysuFHx/vT8nIJxH1lhbJgVncrBaPowy&#10;TLXteU/dwRciQNilqKD0vkmldHlJBl1kG+Lg/djWoA+yLaRusQ9wU8tpHM+lwYrDQokNvZWU/x7+&#10;jILknJhjd9x9nOiT+81lp1/W44VST4/D+hWEp8Hfw7f2ViuYTeD/S/gBcnk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ITxnQxQAAANsAAAAPAAAAAAAAAAAAAAAAAJgCAABkcnMv&#10;ZG93bnJldi54bWxQSwUGAAAAAAQABAD1AAAAigMAAAAA&#10;" strokecolor="windowText" strokeweight="1pt"/>
                      <v:roundrect id="AutoShape 4" o:spid="_x0000_s1028" style="position:absolute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J2Hp8QA&#10;AADbAAAADwAAAGRycy9kb3ducmV2LnhtbESPQWvCQBSE7wX/w/IEL0U3Wqgxuoq0KPUiVEWvj+wz&#10;CWbfhuyaxP76rlDocZiZb5jFqjOlaKh2hWUF41EEgji1uuBMwem4GcYgnEfWWFomBQ9ysFr2XhaY&#10;aNvyNzUHn4kAYZeggtz7KpHSpTkZdCNbEQfvamuDPsg6k7rGNsBNKSdR9C4NFhwWcqzoI6f0drgb&#10;BfEjNufmvN9eaMft589eT9evM6UG/W49B+Gp8//hv/aXVvA2geeX8APk8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idh6fEAAAA2wAAAA8AAAAAAAAAAAAAAAAAmAIAAGRycy9k&#10;b3ducmV2LnhtbFBLBQYAAAAABAAEAPUAAACJAwAAAAA=&#10;" strokecolor="windowText" strokeweight="1pt"/>
                      <v:roundrect id="AutoShape 5" o:spid="_x0000_s1029" style="position:absolute;top:2743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9EiPMUA&#10;AADbAAAADwAAAGRycy9kb3ducmV2LnhtbESPQWvCQBSE70L/w/IEL9JsqmBjmlVEsbQXobbo9ZF9&#10;TYLZtyG7JrG/vlsoeBxm5hsmWw+mFh21rrKs4CmKQRDnVldcKPj63D8mIJxH1lhbJgU3crBePYwy&#10;TLXt+YO6oy9EgLBLUUHpfZNK6fKSDLrINsTB+7atQR9kW0jdYh/gppazOF5IgxWHhRIb2paUX45X&#10;oyC5JebUnQ6vZ3rnfvdz0M+b6VKpyXjYvIDwNPh7+L/9phXM5/D3JfwAufo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X0SI8xQAAANsAAAAPAAAAAAAAAAAAAAAAAJgCAABkcnMv&#10;ZG93bnJldi54bWxQSwUGAAAAAAQABAD1AAAAigMAAAAA&#10;" strokecolor="windowText" strokeweight="1pt"/>
                      <v:roundrect id="AutoShape 6" o:spid="_x0000_s1030" style="position:absolute;top:5562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Di6SMUA&#10;AADbAAAADwAAAGRycy9kb3ducmV2LnhtbESPQWvCQBSE70L/w/IKvUjdVEubpq4iiqIXoVHs9ZF9&#10;TUKzb0N2m0R/vSsUPA4z8w0znfemEi01rrSs4GUUgSDOrC45V3A8rJ9jEM4ja6wsk4IzOZjPHgZT&#10;TLTt+Iva1OciQNglqKDwvk6kdFlBBt3I1sTB+7GNQR9kk0vdYBfgppLjKHqTBksOCwXWtCwo+03/&#10;jIL4HJtTe9pvvmnH3eqy1++L4YdST4/94hOEp97fw//trVYweYXbl/AD5OwK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YOLpIxQAAANsAAAAPAAAAAAAAAAAAAAAAAJgCAABkcnMv&#10;ZG93bnJldi54bWxQSwUGAAAAAAQABAD1AAAAigMAAAAA&#10;" strokecolor="windowText" strokeweight="1pt"/>
                    </v:group>
                  </w:pict>
                </mc:Fallback>
              </mc:AlternateContent>
            </w:r>
            <w:r w:rsidRPr="00460C07">
              <w:rPr>
                <w:rFonts w:ascii="Times New Roman" w:hAnsi="Times New Roman"/>
                <w:sz w:val="24"/>
                <w:szCs w:val="24"/>
              </w:rPr>
              <w:t xml:space="preserve">           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38 m</w:t>
            </w:r>
            <w:r w:rsidRPr="00A00073">
              <w:rPr>
                <w:rFonts w:ascii="Times New Roman" w:hAnsi="Times New Roman"/>
                <w:sz w:val="24"/>
                <w:szCs w:val="24"/>
                <w:vertAlign w:val="superscript"/>
              </w:rPr>
              <w:t>2</w:t>
            </w:r>
          </w:p>
          <w:p w:rsidR="001D65F1" w:rsidRPr="00460C07" w:rsidRDefault="001D65F1" w:rsidP="001D65F1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1D65F1" w:rsidRPr="00460C07" w:rsidRDefault="001D65F1" w:rsidP="001D65F1">
            <w:pPr>
              <w:rPr>
                <w:rFonts w:ascii="Times New Roman" w:hAnsi="Times New Roman"/>
                <w:sz w:val="24"/>
                <w:szCs w:val="24"/>
              </w:rPr>
            </w:pPr>
            <w:r w:rsidRPr="00460C07">
              <w:rPr>
                <w:rFonts w:ascii="Times New Roman" w:hAnsi="Times New Roman"/>
                <w:sz w:val="24"/>
                <w:szCs w:val="24"/>
              </w:rPr>
              <w:t xml:space="preserve">        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 172 m</w:t>
            </w:r>
            <w:r w:rsidRPr="00A00073">
              <w:rPr>
                <w:rFonts w:ascii="Times New Roman" w:hAnsi="Times New Roman"/>
                <w:sz w:val="24"/>
                <w:szCs w:val="24"/>
                <w:vertAlign w:val="superscript"/>
              </w:rPr>
              <w:t>2</w:t>
            </w:r>
          </w:p>
          <w:p w:rsidR="001D65F1" w:rsidRPr="00460C07" w:rsidRDefault="001D65F1" w:rsidP="001D65F1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1D65F1" w:rsidRPr="00460C07" w:rsidRDefault="001D65F1" w:rsidP="001D65F1">
            <w:pPr>
              <w:rPr>
                <w:rFonts w:ascii="Times New Roman" w:hAnsi="Times New Roman"/>
                <w:sz w:val="24"/>
                <w:szCs w:val="24"/>
              </w:rPr>
            </w:pPr>
            <w:r w:rsidRPr="00460C07">
              <w:rPr>
                <w:rFonts w:ascii="Times New Roman" w:hAnsi="Times New Roman"/>
                <w:sz w:val="24"/>
                <w:szCs w:val="24"/>
              </w:rPr>
              <w:t xml:space="preserve">        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188 m</w:t>
            </w:r>
            <w:r w:rsidRPr="00A00073">
              <w:rPr>
                <w:rFonts w:ascii="Times New Roman" w:hAnsi="Times New Roman"/>
                <w:sz w:val="24"/>
                <w:szCs w:val="24"/>
                <w:vertAlign w:val="superscript"/>
              </w:rPr>
              <w:t>2</w:t>
            </w:r>
          </w:p>
          <w:p w:rsidR="001D65F1" w:rsidRPr="00460C07" w:rsidRDefault="001D65F1" w:rsidP="001D65F1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1D65F1" w:rsidRPr="00460C07" w:rsidRDefault="001D65F1" w:rsidP="001D65F1">
            <w:pPr>
              <w:rPr>
                <w:rFonts w:ascii="Times New Roman" w:hAnsi="Times New Roman"/>
                <w:sz w:val="24"/>
                <w:szCs w:val="24"/>
              </w:rPr>
            </w:pPr>
            <w:r w:rsidRPr="00460C07">
              <w:rPr>
                <w:rFonts w:ascii="Times New Roman" w:hAnsi="Times New Roman"/>
                <w:sz w:val="24"/>
                <w:szCs w:val="24"/>
              </w:rPr>
              <w:t xml:space="preserve">        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252 m</w:t>
            </w:r>
            <w:r w:rsidRPr="00A00073">
              <w:rPr>
                <w:rFonts w:ascii="Times New Roman" w:hAnsi="Times New Roman"/>
                <w:sz w:val="24"/>
                <w:szCs w:val="24"/>
                <w:vertAlign w:val="superscript"/>
              </w:rPr>
              <w:t>2</w:t>
            </w:r>
          </w:p>
          <w:p w:rsidR="001D65F1" w:rsidRDefault="001D65F1" w:rsidP="001D65F1">
            <w:pPr>
              <w:pStyle w:val="QuestionStyle"/>
            </w:pPr>
          </w:p>
          <w:p w:rsidR="001D65F1" w:rsidRDefault="001D65F1" w:rsidP="001D65F1">
            <w:pPr>
              <w:pStyle w:val="QuestionStyle"/>
            </w:pPr>
          </w:p>
        </w:tc>
      </w:tr>
      <w:tr w:rsidR="00A00073" w:rsidTr="00C42BE5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00FF99"/>
          </w:tcPr>
          <w:p w:rsidR="00A00073" w:rsidRPr="001B3341" w:rsidRDefault="00A00073" w:rsidP="00A00073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A00073" w:rsidRDefault="00332C22" w:rsidP="00A00073">
            <w:pPr>
              <w:pStyle w:val="QuestionStyle"/>
            </w:pPr>
            <w:r>
              <w:t>How many square metres are there in a square kilometre</w:t>
            </w:r>
            <w:r w:rsidR="00A00073">
              <w:t>?</w:t>
            </w:r>
          </w:p>
          <w:p w:rsidR="00332C22" w:rsidRPr="00460C07" w:rsidRDefault="00332C22" w:rsidP="00332C22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332C22" w:rsidRPr="00460C07" w:rsidRDefault="00332C22" w:rsidP="00332C22">
            <w:pPr>
              <w:rPr>
                <w:rFonts w:ascii="Times New Roman" w:hAnsi="Times New Roman"/>
                <w:sz w:val="24"/>
                <w:szCs w:val="24"/>
              </w:rPr>
            </w:pPr>
            <w:r w:rsidRPr="00460C07"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599360" behindDoc="0" locked="0" layoutInCell="1" allowOverlap="1" wp14:anchorId="3428024D" wp14:editId="7DED0A7A">
                      <wp:simplePos x="0" y="0"/>
                      <wp:positionH relativeFrom="column">
                        <wp:posOffset>245110</wp:posOffset>
                      </wp:positionH>
                      <wp:positionV relativeFrom="paragraph">
                        <wp:posOffset>24765</wp:posOffset>
                      </wp:positionV>
                      <wp:extent cx="163830" cy="899160"/>
                      <wp:effectExtent l="0" t="0" r="26670" b="15240"/>
                      <wp:wrapNone/>
                      <wp:docPr id="35" name="Group 3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63830" cy="899160"/>
                                <a:chOff x="0" y="0"/>
                                <a:chExt cx="171450" cy="944880"/>
                              </a:xfrm>
                            </wpg:grpSpPr>
                            <wps:wsp>
                              <wps:cNvPr id="36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83058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7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8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27432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9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55626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714C9423" id="Group 35" o:spid="_x0000_s1026" style="position:absolute;margin-left:19.3pt;margin-top:1.95pt;width:12.9pt;height:70.8pt;z-index:251599360;mso-width-relative:margin;mso-height-relative:margin" coordsize="1714,94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OkYGAgMAAGEOAAAOAAAAZHJzL2Uyb0RvYy54bWzsV81y2yAQvnem78Bwb2TZsmxrImcy+ZvO&#10;pG2mSR8AI/TTIqCALTtP3wXJjhKnh6bjXmodJFawy+63Hwucnq1rjlZMm0qKFIcnA4yYoDKrRJHi&#10;bw/XH6YYGUtERrgULMUbZvDZ/P2700YlbChLyTOmERgRJmlUiktrVRIEhpasJuZEKiagM5e6JhZE&#10;XQSZJg1Yr3kwHAzioJE6U1pSZgz8vWw78dzbz3NG7Zc8N8winmLwzfq39u+FewfzU5IUmqiyop0b&#10;5A1e1KQSMOnO1CWxBC11tWeqrqiWRub2hMo6kHleUeZjgGjCwYtobrRcKh9LkTSF2sEE0L7A6c1m&#10;6efVnUZVluLRGCNBasiRnxaBDOA0qkhgzI1W9+pOdz+KVnLxrnNduy9EgtYe1s0OVra2iMLPMB5N&#10;RwA+ha7pbBbGHey0hNzsadHyaqs3CaNxpzeLounU6wXbSQPn286VRgGBzBNG5u8wui+JYh564+Lf&#10;YhRvMTpfWunHoFELkx/mMHJoGHUr6Q+DhLwoiSjYudayKRnJwKvQjQffewpOMKCKFs0nmUEGCFj3&#10;dHoVXgBz3GJBkh3GPazCMBoNnmNFEqWNvWGyRq6RYmCWyL7C8vDTkNWtsZ6+WccBkn3HKK85LIYV&#10;4SiM43jiHSdJNxjysLXpQ5a8yq4rzr2gi8UF1whUU3ztn07Z9IdxgRoAZDgBb/dtbMzOBCz4TDYP&#10;ECxGnBgLHcAy/7xm1wfnV7bD/Epkvm1Jxds2uM5FlwSHu6O5SRYy20AOtGyLBBQ1aJRSP2LUQIFI&#10;sfm5JJqBBx8F5HEWRpGrKF6IxpMhCLrfs+j3EEHBVIohgLZ5YdsqtFS6KkqYKfQQCOmYlVd2S5LW&#10;q85ZIHjr6+GZPtlneuSwfkbcQzO9KxRHkjs2ANj9xXMk+R/spL8p53A4abe8p3Le7Xq96nxokg8n&#10;0QiKh69RR6YfmX6Qg8tsn+nxPy/n43E83B7+jkz/75juD+xwj/F7WXfnchelvuwPOk83w/kvAAAA&#10;//8DAFBLAwQUAAYACAAAACEA42eGRt0AAAAHAQAADwAAAGRycy9kb3ducmV2LnhtbEyOQUvDQBCF&#10;74L/YRnBm93EJqHGbEop6qkItoJ4m2anSWh2N2S3SfrvHU96Gh7v481XrGfTiZEG3zqrIF5EIMhW&#10;Tre2VvB5eH1YgfABrcbOWVJwJQ/r8vamwFy7yX7QuA+14BHrc1TQhNDnUvqqIYN+4Xqy3J3cYDBw&#10;HGqpB5x43HTyMYoyabC1/KHBnrYNVef9xSh4m3DaLOOXcXc+ba/fh/T9axeTUvd38+YZRKA5/MHw&#10;q8/qULLT0V2s9qJTsFxlTPJ9AsF1liQgjowlaQqyLOR///IHAAD//wMAUEsBAi0AFAAGAAgAAAAh&#10;ALaDOJL+AAAA4QEAABMAAAAAAAAAAAAAAAAAAAAAAFtDb250ZW50X1R5cGVzXS54bWxQSwECLQAU&#10;AAYACAAAACEAOP0h/9YAAACUAQAACwAAAAAAAAAAAAAAAAAvAQAAX3JlbHMvLnJlbHNQSwECLQAU&#10;AAYACAAAACEALjpGBgIDAABhDgAADgAAAAAAAAAAAAAAAAAuAgAAZHJzL2Uyb0RvYy54bWxQSwEC&#10;LQAUAAYACAAAACEA42eGRt0AAAAHAQAADwAAAAAAAAAAAAAAAABcBQAAZHJzL2Rvd25yZXYueG1s&#10;UEsFBgAAAAAEAAQA8wAAAGYGAAAAAA==&#10;">
                      <v:roundrect id="AutoShape 3" o:spid="_x0000_s1027" style="position:absolute;top:8305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6aBpMUA&#10;AADbAAAADwAAAGRycy9kb3ducmV2LnhtbESPQWvCQBSE70L/w/IEL9JsasHGNKtIi6VeBG3R6yP7&#10;mgSzb0N2TWJ/fbcgeBxm5hsmWw2mFh21rrKs4CmKQRDnVldcKPj+2jwmIJxH1lhbJgVXcrBaPowy&#10;TLXteU/dwRciQNilqKD0vkmldHlJBl1kG+Lg/djWoA+yLaRusQ9wU8tZHM+lwYrDQokNvZWUnw8X&#10;oyC5JubYHXcfJ9py//670y/r6UKpyXhYv4LwNPh7+Nb+1Aqe5/D/JfwAufw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HpoGkxQAAANsAAAAPAAAAAAAAAAAAAAAAAJgCAABkcnMv&#10;ZG93bnJldi54bWxQSwUGAAAAAAQABAD1AAAAigMAAAAA&#10;" strokecolor="windowText" strokeweight="1pt"/>
                      <v:roundrect id="AutoShape 4" o:spid="_x0000_s1028" style="position:absolute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OokP8UA&#10;AADbAAAADwAAAGRycy9kb3ducmV2LnhtbESPQWvCQBSE70L/w/IEL9JsakFjmlWkxVIvQm3R6yP7&#10;mgSzb0N2TWJ/fbcgeBxm5hsmWw+mFh21rrKs4CmKQRDnVldcKPj+2j4mIJxH1lhbJgVXcrBePYwy&#10;TLXt+ZO6gy9EgLBLUUHpfZNK6fKSDLrINsTB+7GtQR9kW0jdYh/gppazOJ5LgxWHhRIbei0pPx8u&#10;RkFyTcyxO+7fT7Tj/u13rxeb6VKpyXjYvIDwNPh7+Nb+0AqeF/D/JfwAufo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o6iQ/xQAAANsAAAAPAAAAAAAAAAAAAAAAAJgCAABkcnMv&#10;ZG93bnJldi54bWxQSwUGAAAAAAQABAD1AAAAigMAAAAA&#10;" strokecolor="windowText" strokeweight="1pt"/>
                      <v:roundrect id="AutoShape 5" o:spid="_x0000_s1029" style="position:absolute;top:2743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XWwTcEA&#10;AADbAAAADwAAAGRycy9kb3ducmV2LnhtbERPTWvCQBC9C/6HZQQvUjcq1DS6iihKvQjVYq9DdkyC&#10;2dmQXZPYX+8eCj0+3vdy3ZlSNFS7wrKCyTgCQZxaXXCm4Puyf4tBOI+ssbRMCp7kYL3q95aYaNvy&#10;FzVnn4kQwi5BBbn3VSKlS3My6Ma2Ig7czdYGfYB1JnWNbQg3pZxG0bs0WHBoyLGibU7p/fwwCuJn&#10;bK7N9XT4oSO3u9+Tnm9GH0oNB91mAcJT5//Ff+5PrWAWxoYv4QfI1Q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l1sE3BAAAA2wAAAA8AAAAAAAAAAAAAAAAAmAIAAGRycy9kb3du&#10;cmV2LnhtbFBLBQYAAAAABAAEAPUAAACGAwAAAAA=&#10;" strokecolor="windowText" strokeweight="1pt"/>
                      <v:roundrect id="AutoShape 6" o:spid="_x0000_s1030" style="position:absolute;top:5562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jkV1sQA&#10;AADbAAAADwAAAGRycy9kb3ducmV2LnhtbESPQWvCQBSE7wX/w/IEL6KbVtAYXUVaWuxFqIpeH9ln&#10;Esy+Ddk1if56t1DocZiZb5jlujOlaKh2hWUFr+MIBHFqdcGZguPhcxSDcB5ZY2mZFNzJwXrVe1li&#10;om3LP9TsfSYChF2CCnLvq0RKl+Zk0I1tRRy8i60N+iDrTOoa2wA3pXyLoqk0WHBYyLGi95zS6/5m&#10;FMT32Jya0+7rTN/cfjx2erYZzpUa9LvNAoSnzv+H/9pbrWAyh98v4QfI1R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Y5FdbEAAAA2wAAAA8AAAAAAAAAAAAAAAAAmAIAAGRycy9k&#10;b3ducmV2LnhtbFBLBQYAAAAABAAEAPUAAACJAwAAAAA=&#10;" strokecolor="windowText" strokeweight="1pt"/>
                    </v:group>
                  </w:pict>
                </mc:Fallback>
              </mc:AlternateContent>
            </w:r>
            <w:r w:rsidRPr="00460C07">
              <w:rPr>
                <w:rFonts w:ascii="Times New Roman" w:hAnsi="Times New Roman"/>
                <w:sz w:val="24"/>
                <w:szCs w:val="24"/>
              </w:rPr>
              <w:t xml:space="preserve">           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1 000 m</w:t>
            </w:r>
            <w:r w:rsidRPr="00A00073">
              <w:rPr>
                <w:rFonts w:ascii="Times New Roman" w:hAnsi="Times New Roman"/>
                <w:sz w:val="24"/>
                <w:szCs w:val="24"/>
                <w:vertAlign w:val="superscript"/>
              </w:rPr>
              <w:t>2</w:t>
            </w:r>
          </w:p>
          <w:p w:rsidR="00332C22" w:rsidRPr="00460C07" w:rsidRDefault="00332C22" w:rsidP="00332C22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332C22" w:rsidRPr="00460C07" w:rsidRDefault="00332C22" w:rsidP="00332C22">
            <w:pPr>
              <w:rPr>
                <w:rFonts w:ascii="Times New Roman" w:hAnsi="Times New Roman"/>
                <w:sz w:val="24"/>
                <w:szCs w:val="24"/>
              </w:rPr>
            </w:pPr>
            <w:r w:rsidRPr="00460C07">
              <w:rPr>
                <w:rFonts w:ascii="Times New Roman" w:hAnsi="Times New Roman"/>
                <w:sz w:val="24"/>
                <w:szCs w:val="24"/>
              </w:rPr>
              <w:t xml:space="preserve">        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 10 000 m</w:t>
            </w:r>
            <w:r w:rsidRPr="00A00073">
              <w:rPr>
                <w:rFonts w:ascii="Times New Roman" w:hAnsi="Times New Roman"/>
                <w:sz w:val="24"/>
                <w:szCs w:val="24"/>
                <w:vertAlign w:val="superscript"/>
              </w:rPr>
              <w:t>2</w:t>
            </w:r>
          </w:p>
          <w:p w:rsidR="00332C22" w:rsidRPr="00460C07" w:rsidRDefault="00332C22" w:rsidP="00332C22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332C22" w:rsidRPr="00460C07" w:rsidRDefault="00332C22" w:rsidP="00332C22">
            <w:pPr>
              <w:rPr>
                <w:rFonts w:ascii="Times New Roman" w:hAnsi="Times New Roman"/>
                <w:sz w:val="24"/>
                <w:szCs w:val="24"/>
              </w:rPr>
            </w:pPr>
            <w:r w:rsidRPr="00460C07">
              <w:rPr>
                <w:rFonts w:ascii="Times New Roman" w:hAnsi="Times New Roman"/>
                <w:sz w:val="24"/>
                <w:szCs w:val="24"/>
              </w:rPr>
              <w:t xml:space="preserve">        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 100 000 m</w:t>
            </w:r>
            <w:r w:rsidRPr="00A00073">
              <w:rPr>
                <w:rFonts w:ascii="Times New Roman" w:hAnsi="Times New Roman"/>
                <w:sz w:val="24"/>
                <w:szCs w:val="24"/>
                <w:vertAlign w:val="superscript"/>
              </w:rPr>
              <w:t>2</w:t>
            </w:r>
          </w:p>
          <w:p w:rsidR="00332C22" w:rsidRPr="00460C07" w:rsidRDefault="00332C22" w:rsidP="00332C22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332C22" w:rsidRPr="00460C07" w:rsidRDefault="00332C22" w:rsidP="00332C22">
            <w:pPr>
              <w:rPr>
                <w:rFonts w:ascii="Times New Roman" w:hAnsi="Times New Roman"/>
                <w:sz w:val="24"/>
                <w:szCs w:val="24"/>
              </w:rPr>
            </w:pPr>
            <w:r w:rsidRPr="00460C07">
              <w:rPr>
                <w:rFonts w:ascii="Times New Roman" w:hAnsi="Times New Roman"/>
                <w:sz w:val="24"/>
                <w:szCs w:val="24"/>
              </w:rPr>
              <w:t xml:space="preserve">        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 1000 000 m</w:t>
            </w:r>
            <w:r w:rsidRPr="00A00073">
              <w:rPr>
                <w:rFonts w:ascii="Times New Roman" w:hAnsi="Times New Roman"/>
                <w:sz w:val="24"/>
                <w:szCs w:val="24"/>
                <w:vertAlign w:val="superscript"/>
              </w:rPr>
              <w:t>2</w:t>
            </w:r>
          </w:p>
          <w:p w:rsidR="00332C22" w:rsidRDefault="00332C22" w:rsidP="00A00073">
            <w:pPr>
              <w:pStyle w:val="QuestionStyle"/>
            </w:pPr>
          </w:p>
        </w:tc>
      </w:tr>
      <w:tr w:rsidR="00EB4EF7" w:rsidTr="00C42BE5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99"/>
          </w:tcPr>
          <w:p w:rsidR="00EB4EF7" w:rsidRPr="001B3341" w:rsidRDefault="00EB4EF7" w:rsidP="00EB4EF7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EB4EF7" w:rsidRDefault="00624FFF" w:rsidP="00EB4EF7">
            <w:pPr>
              <w:pStyle w:val="QuestionStyle"/>
            </w:pPr>
            <w:r>
              <w:rPr>
                <w:noProof/>
                <w:lang w:eastAsia="en-AU"/>
              </w:rPr>
              <w:object w:dxaOrig="1440" w:dyaOrig="1440" w14:anchorId="07A56FB9">
                <v:shape id="_x0000_s1040" type="#_x0000_t75" style="position:absolute;margin-left:229.65pt;margin-top:-2.75pt;width:207.4pt;height:105.5pt;z-index:251683328;mso-position-horizontal-relative:text;mso-position-vertical-relative:text">
                  <v:imagedata r:id="rId64" o:title=""/>
                </v:shape>
                <o:OLEObject Type="Embed" ProgID="FXDraw3.Document" ShapeID="_x0000_s1040" DrawAspect="Content" ObjectID="_1460096245" r:id="rId65"/>
              </w:object>
            </w:r>
            <w:r w:rsidR="00EB4EF7">
              <w:t>What is the area of the parallelogram shown?</w:t>
            </w:r>
          </w:p>
          <w:p w:rsidR="00EB4EF7" w:rsidRPr="00332C22" w:rsidRDefault="00EB4EF7" w:rsidP="00EB4EF7">
            <w:pPr>
              <w:pStyle w:val="QuestionStyle"/>
              <w:rPr>
                <w:sz w:val="12"/>
                <w:szCs w:val="12"/>
              </w:rPr>
            </w:pPr>
          </w:p>
          <w:p w:rsidR="00EB4EF7" w:rsidRPr="00460C07" w:rsidRDefault="00EB4EF7" w:rsidP="00EB4EF7">
            <w:pPr>
              <w:rPr>
                <w:rFonts w:ascii="Times New Roman" w:hAnsi="Times New Roman"/>
                <w:sz w:val="24"/>
                <w:szCs w:val="24"/>
              </w:rPr>
            </w:pPr>
            <w:r w:rsidRPr="00460C07"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17792" behindDoc="0" locked="0" layoutInCell="1" allowOverlap="1" wp14:anchorId="0636A4BC" wp14:editId="795A63CF">
                      <wp:simplePos x="0" y="0"/>
                      <wp:positionH relativeFrom="column">
                        <wp:posOffset>245110</wp:posOffset>
                      </wp:positionH>
                      <wp:positionV relativeFrom="paragraph">
                        <wp:posOffset>24765</wp:posOffset>
                      </wp:positionV>
                      <wp:extent cx="163830" cy="899160"/>
                      <wp:effectExtent l="0" t="0" r="26670" b="15240"/>
                      <wp:wrapNone/>
                      <wp:docPr id="63" name="Group 6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63830" cy="899160"/>
                                <a:chOff x="0" y="0"/>
                                <a:chExt cx="171450" cy="944880"/>
                              </a:xfrm>
                            </wpg:grpSpPr>
                            <wps:wsp>
                              <wps:cNvPr id="64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83058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5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6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27432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7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55626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37B2940B" id="Group 63" o:spid="_x0000_s1026" style="position:absolute;margin-left:19.3pt;margin-top:1.95pt;width:12.9pt;height:70.8pt;z-index:251617792;mso-width-relative:margin;mso-height-relative:margin" coordsize="1714,94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bYz6+AIAAGEOAAAOAAAAZHJzL2Uyb0RvYy54bWzsV9ty2yAQfe9M/4HhvZFly7KtiZzJ5Dad&#10;SdtMk34ABnRpEVDAltOv74Jkx4nTh6aTvNR+kFnBLmcPhxUcn6wbgVbc2FrJHMdHA4y4pIrVsszx&#10;t7vLD1OMrCOSEaEkz/E9t/hk/v7dcaszPlSVEowbBEGkzVqd48o5nUWRpRVviD1SmkvoLJRpiAPT&#10;lBEzpIXojYiGg0EatcowbRTl1sLb864Tz0P8ouDUfSkKyx0SOQZsLjxNeC78M5ofk6w0RFc17WGQ&#10;F6BoSC1h0m2oc+IIWpp6L1RTU6OsKtwRVU2kiqKmPOQA2cSDJ9lcGbXUIZcya0u9pQmofcLTi8PS&#10;z6sbg2qW43SEkSQNrFGYFoEN5LS6zGDMldG3+sb0L8rO8vmuC9P4f8gErQOt91ta+dohCi/jdDQd&#10;AfkUuqazWZz2tNMK1mbPi1YXG79JnIx7v1mSTKfBL9pMGnlsWyitBgHZB47sv3F0WxHNA/XW57/h&#10;KNlwdLp0KoxBPU1hmOfIs2H1taI/LJLqrCKy5KfGqLbihAGq2NMK2HccvGHBFS3aT4rBChCIHuT0&#10;LL1A5rjjgmRbjne4iuNkNHjMFcm0se6Kqwb5Ro5BWZJ9he0RpiGra+uCfFmvAcK+Y1Q0AjbDiggU&#10;p2k6CcBJ1g+GddjEDCkrUbPLWohgmHJxJgwC1xxfhl/vbHeHCYlaIGQ4AbT7Me7tNgRseKbaO0gW&#10;I0Gsgw5QWfg9FzckF3a25/xCstB2pBZdG6AL2S+C593L3GYLxe5hDYzqigQUNWhUyvzCqIUCkWP7&#10;c0kMBwQfJazjLE4SX1GCkYwnQzDMbs9it4dICqFyDAl0zTPXVaGlNnVZwUxxoEAqr6yidhuRdKh6&#10;sCDwDuvrK328r/TEc/1IuK+t9L5QHETu1QBk726eg8j/4kv6h3Ke7ot8/OYiH06SERSPUKMOSj8o&#10;/VUOLpN9padvrvTxOB1uDn8Hpf93Sg8HdrjHhG9Zf+fyF6VdOxx0Hm6G898AAAD//wMAUEsDBBQA&#10;BgAIAAAAIQDjZ4ZG3QAAAAcBAAAPAAAAZHJzL2Rvd25yZXYueG1sTI5BS8NAEIXvgv9hGcGb3cQm&#10;ocZsSinqqQi2gnibZqdJaHY3ZLdJ+u8dT3oaHu/jzVesZ9OJkQbfOqsgXkQgyFZOt7ZW8Hl4fViB&#10;8AGtxs5ZUnAlD+vy9qbAXLvJftC4D7XgEetzVNCE0OdS+qohg37herLcndxgMHAcaqkHnHjcdPIx&#10;ijJpsLX8ocGetg1V5/3FKHibcNos45dxdz5tr9+H9P1rF5NS93fz5hlEoDn8wfCrz+pQstPRXaz2&#10;olOwXGVM8n0CwXWWJCCOjCVpCrIs5H//8gcAAP//AwBQSwECLQAUAAYACAAAACEAtoM4kv4AAADh&#10;AQAAEwAAAAAAAAAAAAAAAAAAAAAAW0NvbnRlbnRfVHlwZXNdLnhtbFBLAQItABQABgAIAAAAIQA4&#10;/SH/1gAAAJQBAAALAAAAAAAAAAAAAAAAAC8BAABfcmVscy8ucmVsc1BLAQItABQABgAIAAAAIQDH&#10;bYz6+AIAAGEOAAAOAAAAAAAAAAAAAAAAAC4CAABkcnMvZTJvRG9jLnhtbFBLAQItABQABgAIAAAA&#10;IQDjZ4ZG3QAAAAcBAAAPAAAAAAAAAAAAAAAAAFIFAABkcnMvZG93bnJldi54bWxQSwUGAAAAAAQA&#10;BADzAAAAXAYAAAAA&#10;">
                      <v:roundrect id="AutoShape 3" o:spid="_x0000_s1027" style="position:absolute;top:8305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4uVVcUA&#10;AADbAAAADwAAAGRycy9kb3ducmV2LnhtbESPQWvCQBSE70L/w/IEL9JsKsXGNKtIi6VeBG3R6yP7&#10;mgSzb0N2TWJ/fbcgeBxm5hsmWw2mFh21rrKs4CmKQRDnVldcKPj+2jwmIJxH1lhbJgVXcrBaPowy&#10;TLXteU/dwRciQNilqKD0vkmldHlJBl1kG+Lg/djWoA+yLaRusQ9wU8tZHM+lwYrDQokNvZWUnw8X&#10;oyC5JubYHXcfJ9py//670y/r6UKpyXhYv4LwNPh7+Nb+1Armz/D/JfwAufw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Li5VVxQAAANsAAAAPAAAAAAAAAAAAAAAAAJgCAABkcnMv&#10;ZG93bnJldi54bWxQSwUGAAAAAAQABAD1AAAAigMAAAAA&#10;" strokecolor="windowText" strokeweight="1pt"/>
                      <v:roundrect id="AutoShape 4" o:spid="_x0000_s1028" style="position:absolute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McwzsUA&#10;AADbAAAADwAAAGRycy9kb3ducmV2LnhtbESPQWvCQBSE70L/w/IEL9JsKtTGNKtIi6VeBG3R6yP7&#10;mgSzb0N2TWJ/fbcgeBxm5hsmWw2mFh21rrKs4CmKQRDnVldcKPj+2jwmIJxH1lhbJgVXcrBaPowy&#10;TLXteU/dwRciQNilqKD0vkmldHlJBl1kG+Lg/djWoA+yLaRusQ9wU8tZHM+lwYrDQokNvZWUnw8X&#10;oyC5JubYHXcfJ9py//670y/r6UKpyXhYv4LwNPh7+Nb+1Armz/D/JfwAufw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kxzDOxQAAANsAAAAPAAAAAAAAAAAAAAAAAJgCAABkcnMv&#10;ZG93bnJldi54bWxQSwUGAAAAAAQABAD1AAAAigMAAAAA&#10;" strokecolor="windowText" strokeweight="1pt"/>
                      <v:roundrect id="AutoShape 5" o:spid="_x0000_s1029" style="position:absolute;top:2743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BWuucUA&#10;AADbAAAADwAAAGRycy9kb3ducmV2LnhtbESPQWvCQBSE74X+h+UJvRSzsYc0xqwilZZ6EWpFr4/s&#10;Mwlm34bsNon99V2h4HGYmW+YfDWaRvTUudqyglkUgyAurK65VHD4fp+mIJxH1thYJgVXcrBaPj7k&#10;mGk78Bf1e1+KAGGXoYLK+zaT0hUVGXSRbYmDd7adQR9kV0rd4RDgppEvcZxIgzWHhQpbequouOx/&#10;jIL0mppjf9x9nGjLw+Z3p1/Xz3OlnibjegHC0+jv4f/2p1aQJHD7En6AXP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UFa65xQAAANsAAAAPAAAAAAAAAAAAAAAAAJgCAABkcnMv&#10;ZG93bnJldi54bWxQSwUGAAAAAAQABAD1AAAAigMAAAAA&#10;" strokecolor="windowText" strokeweight="1pt"/>
                      <v:roundrect id="AutoShape 6" o:spid="_x0000_s1030" style="position:absolute;top:5562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1kLIsUA&#10;AADbAAAADwAAAGRycy9kb3ducmV2LnhtbESPT2vCQBTE7wW/w/KEXopu9KAxdRVRLPUi+Ad7fWRf&#10;k9Ds25Bdk9hP7wqCx2FmfsPMl50pRUO1KywrGA0jEMSp1QVnCs6n7SAG4TyyxtIyKbiRg+Wi9zbH&#10;RNuWD9QcfSYChF2CCnLvq0RKl+Zk0A1tRRy8X1sb9EHWmdQ1tgFuSjmOook0WHBYyLGidU7p3/Fq&#10;FMS32Fyay/7rh3bcbv73err6mCn13u9WnyA8df4Vfra/tYLJFB5fwg+Qiz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7WQsixQAAANsAAAAPAAAAAAAAAAAAAAAAAJgCAABkcnMv&#10;ZG93bnJldi54bWxQSwUGAAAAAAQABAD1AAAAigMAAAAA&#10;" strokecolor="windowText" strokeweight="1pt"/>
                    </v:group>
                  </w:pict>
                </mc:Fallback>
              </mc:AlternateContent>
            </w:r>
            <w:r w:rsidRPr="00460C07">
              <w:rPr>
                <w:rFonts w:ascii="Times New Roman" w:hAnsi="Times New Roman"/>
                <w:sz w:val="24"/>
                <w:szCs w:val="24"/>
              </w:rPr>
              <w:t xml:space="preserve">           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198 m</w:t>
            </w:r>
            <w:r w:rsidRPr="00A00073">
              <w:rPr>
                <w:rFonts w:ascii="Times New Roman" w:hAnsi="Times New Roman"/>
                <w:sz w:val="24"/>
                <w:szCs w:val="24"/>
                <w:vertAlign w:val="superscript"/>
              </w:rPr>
              <w:t>2</w:t>
            </w:r>
          </w:p>
          <w:p w:rsidR="00EB4EF7" w:rsidRPr="00460C07" w:rsidRDefault="00EB4EF7" w:rsidP="00EB4EF7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EB4EF7" w:rsidRPr="00460C07" w:rsidRDefault="00EB4EF7" w:rsidP="00EB4EF7">
            <w:pPr>
              <w:rPr>
                <w:rFonts w:ascii="Times New Roman" w:hAnsi="Times New Roman"/>
                <w:sz w:val="24"/>
                <w:szCs w:val="24"/>
              </w:rPr>
            </w:pPr>
            <w:r w:rsidRPr="00460C07">
              <w:rPr>
                <w:rFonts w:ascii="Times New Roman" w:hAnsi="Times New Roman"/>
                <w:sz w:val="24"/>
                <w:szCs w:val="24"/>
              </w:rPr>
              <w:t xml:space="preserve">        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216 m</w:t>
            </w:r>
            <w:r w:rsidRPr="00A00073">
              <w:rPr>
                <w:rFonts w:ascii="Times New Roman" w:hAnsi="Times New Roman"/>
                <w:sz w:val="24"/>
                <w:szCs w:val="24"/>
                <w:vertAlign w:val="superscript"/>
              </w:rPr>
              <w:t>2</w:t>
            </w:r>
          </w:p>
          <w:p w:rsidR="00EB4EF7" w:rsidRPr="00460C07" w:rsidRDefault="00EB4EF7" w:rsidP="00EB4EF7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EB4EF7" w:rsidRPr="00460C07" w:rsidRDefault="00EB4EF7" w:rsidP="00EB4EF7">
            <w:pPr>
              <w:rPr>
                <w:rFonts w:ascii="Times New Roman" w:hAnsi="Times New Roman"/>
                <w:sz w:val="24"/>
                <w:szCs w:val="24"/>
              </w:rPr>
            </w:pPr>
            <w:r w:rsidRPr="00460C07">
              <w:rPr>
                <w:rFonts w:ascii="Times New Roman" w:hAnsi="Times New Roman"/>
                <w:sz w:val="24"/>
                <w:szCs w:val="24"/>
              </w:rPr>
              <w:t xml:space="preserve">        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414 m</w:t>
            </w:r>
            <w:r w:rsidRPr="00A00073">
              <w:rPr>
                <w:rFonts w:ascii="Times New Roman" w:hAnsi="Times New Roman"/>
                <w:sz w:val="24"/>
                <w:szCs w:val="24"/>
                <w:vertAlign w:val="superscript"/>
              </w:rPr>
              <w:t>2</w:t>
            </w:r>
          </w:p>
          <w:p w:rsidR="00EB4EF7" w:rsidRPr="00460C07" w:rsidRDefault="00EB4EF7" w:rsidP="00EB4EF7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EB4EF7" w:rsidRDefault="00EB4EF7" w:rsidP="00EB4EF7">
            <w:pPr>
              <w:pStyle w:val="QuestionStyle"/>
            </w:pPr>
            <w:r w:rsidRPr="00460C07">
              <w:t xml:space="preserve">          </w:t>
            </w:r>
            <w:r>
              <w:t xml:space="preserve">    2 376 m</w:t>
            </w:r>
            <w:r w:rsidRPr="00A00073">
              <w:rPr>
                <w:vertAlign w:val="superscript"/>
              </w:rPr>
              <w:t>2</w:t>
            </w:r>
          </w:p>
          <w:p w:rsidR="00EB4EF7" w:rsidRDefault="00EB4EF7" w:rsidP="00EB4EF7">
            <w:pPr>
              <w:pStyle w:val="QuestionStyle"/>
            </w:pPr>
          </w:p>
        </w:tc>
      </w:tr>
      <w:tr w:rsidR="00EB4EF7" w:rsidTr="00C42BE5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99"/>
          </w:tcPr>
          <w:p w:rsidR="00EB4EF7" w:rsidRPr="001B3341" w:rsidRDefault="00EB4EF7" w:rsidP="00EB4EF7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EB4EF7" w:rsidRDefault="00624FFF" w:rsidP="00EB4EF7">
            <w:pPr>
              <w:pStyle w:val="QuestionStyle"/>
            </w:pPr>
            <w:r>
              <w:rPr>
                <w:noProof/>
                <w:lang w:eastAsia="en-AU"/>
              </w:rPr>
              <w:object w:dxaOrig="1440" w:dyaOrig="1440" w14:anchorId="1BB40027">
                <v:shape id="_x0000_s1041" type="#_x0000_t75" style="position:absolute;margin-left:266.25pt;margin-top:-3.7pt;width:127.35pt;height:132.95pt;z-index:251684352;mso-position-horizontal-relative:text;mso-position-vertical-relative:text">
                  <v:imagedata r:id="rId66" o:title=""/>
                </v:shape>
                <o:OLEObject Type="Embed" ProgID="FXDraw3.Document" ShapeID="_x0000_s1041" DrawAspect="Content" ObjectID="_1460096246" r:id="rId67"/>
              </w:object>
            </w:r>
            <w:r w:rsidR="00EB4EF7">
              <w:t>A sign is in the shape of a rhombus.</w:t>
            </w:r>
          </w:p>
          <w:p w:rsidR="00EB4EF7" w:rsidRPr="00012E01" w:rsidRDefault="00EB4EF7" w:rsidP="00EB4EF7">
            <w:pPr>
              <w:pStyle w:val="QuestionStyle"/>
              <w:rPr>
                <w:sz w:val="12"/>
                <w:szCs w:val="12"/>
              </w:rPr>
            </w:pPr>
          </w:p>
          <w:p w:rsidR="00EB4EF7" w:rsidRDefault="00EB4EF7" w:rsidP="00EB4EF7">
            <w:pPr>
              <w:pStyle w:val="QuestionStyle"/>
            </w:pPr>
            <w:r>
              <w:t>What is its area?</w:t>
            </w:r>
          </w:p>
          <w:p w:rsidR="00EB4EF7" w:rsidRPr="00332C22" w:rsidRDefault="00EB4EF7" w:rsidP="00EB4EF7">
            <w:pPr>
              <w:pStyle w:val="QuestionStyle"/>
              <w:rPr>
                <w:sz w:val="12"/>
                <w:szCs w:val="12"/>
              </w:rPr>
            </w:pPr>
          </w:p>
          <w:p w:rsidR="00EB4EF7" w:rsidRPr="00460C07" w:rsidRDefault="00EB4EF7" w:rsidP="00EB4EF7">
            <w:pPr>
              <w:rPr>
                <w:rFonts w:ascii="Times New Roman" w:hAnsi="Times New Roman"/>
                <w:sz w:val="24"/>
                <w:szCs w:val="24"/>
              </w:rPr>
            </w:pPr>
            <w:r w:rsidRPr="00460C07"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18816" behindDoc="0" locked="0" layoutInCell="1" allowOverlap="1" wp14:anchorId="00960255" wp14:editId="15E430E0">
                      <wp:simplePos x="0" y="0"/>
                      <wp:positionH relativeFrom="column">
                        <wp:posOffset>245110</wp:posOffset>
                      </wp:positionH>
                      <wp:positionV relativeFrom="paragraph">
                        <wp:posOffset>24765</wp:posOffset>
                      </wp:positionV>
                      <wp:extent cx="163830" cy="899160"/>
                      <wp:effectExtent l="0" t="0" r="26670" b="15240"/>
                      <wp:wrapNone/>
                      <wp:docPr id="68" name="Group 6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63830" cy="899160"/>
                                <a:chOff x="0" y="0"/>
                                <a:chExt cx="171450" cy="944880"/>
                              </a:xfrm>
                            </wpg:grpSpPr>
                            <wps:wsp>
                              <wps:cNvPr id="69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83058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70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71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27432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72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55626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27805EAD" id="Group 68" o:spid="_x0000_s1026" style="position:absolute;margin-left:19.3pt;margin-top:1.95pt;width:12.9pt;height:70.8pt;z-index:251618816;mso-width-relative:margin;mso-height-relative:margin" coordsize="1714,94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CV8y/gIAAGEOAAAOAAAAZHJzL2Uyb0RvYy54bWzsV9ty2yAQfe9M/4HhvZFly5KtiZzJ5Dad&#10;6SXTpB+AAV1aCShgy+7Xd0Gyo8R5aTrJS60HxAp22T17WMHp2aap0ZprU0mR4fBkhBEXVLJKFBn+&#10;fn/9YYaRsUQwUkvBM7zlBp8t3r87bVXKx7KUNeMagRFh0lZluLRWpUFgaMkbYk6k4gIGc6kbYkHU&#10;RcA0acF6Uwfj0SgOWqmZ0pJyY+DrZTeIF95+nnNqv+a54RbVGQbfrG+1b5euDRanJC00UWVFezfI&#10;C7xoSCVg0b2pS2IJWunqwFRTUS2NzO0JlU0g87yi3McA0YSjJ9HcaLlSPpYibQu1hwmgfYLTi83S&#10;L+tbjSqW4RgyJUgDOfLLIpABnFYVKcy50epO3er+Q9FJLt5Nrhv3hkjQxsO63cPKNxZR+BjGk9kE&#10;wKcwNJvPw7iHnZaQmwMtWl7t9JIwmvZ68yiazbxesFs0cL7tXWkVEMg8YGT+DaO7kijuoTcu/h1G&#10;8x1G5ysr/Rw06WDy0xxGDg2jPkn60yAhL0oiCn6utWxLThh4Fbr54PtAwQkGVNGy/SwZZICAdU+n&#10;Z+EFMKcdFiTdYzzAKgyjyegxViRV2tgbLhvkOhkGZgn2DbaHX4asPxnr6ct6DhD2A6O8qWEzrEmN&#10;wjiOE+84SfvJkIedTR+yrCt2XdW1F3SxvKg1AtUMX/unVzbDabVALQAyTsDbQxtbszcBG57J9h6C&#10;xagmxsIAsMw/z9n1wfmd7TC/Esz3Lanqrg+u16JPgsPd0dykS8m2kAMtuyIBRQ06pdS/MWqhQGTY&#10;/FoRzcGDjwLyOA+jyFUUL0TTZAyCHo4shyNEUDCVYQig617YrgqtlK6KElYKPQRCOmblld2RpPOq&#10;dxYI3vn66kxPIJquGjwwPXJYPyLuazO9LxRHkjs2ANjDzXMk+V/8SZ8v50l4SPLpm5N8nEQTKB6+&#10;Rh2ZfmT6axxckvEh0+M3Z/p0Go93h78j0/87pvsDO9xj/L+sv3O5i9JQ9gedh5vh4g8AAAD//wMA&#10;UEsDBBQABgAIAAAAIQDjZ4ZG3QAAAAcBAAAPAAAAZHJzL2Rvd25yZXYueG1sTI5BS8NAEIXvgv9h&#10;GcGb3cQmocZsSinqqQi2gnibZqdJaHY3ZLdJ+u8dT3oaHu/jzVesZ9OJkQbfOqsgXkQgyFZOt7ZW&#10;8Hl4fViB8AGtxs5ZUnAlD+vy9qbAXLvJftC4D7XgEetzVNCE0OdS+qohg37herLcndxgMHAcaqkH&#10;nHjcdPIxijJpsLX8ocGetg1V5/3FKHibcNos45dxdz5tr9+H9P1rF5NS93fz5hlEoDn8wfCrz+pQ&#10;stPRXaz2olOwXGVM8n0CwXWWJCCOjCVpCrIs5H//8gcAAP//AwBQSwECLQAUAAYACAAAACEAtoM4&#10;kv4AAADhAQAAEwAAAAAAAAAAAAAAAAAAAAAAW0NvbnRlbnRfVHlwZXNdLnhtbFBLAQItABQABgAI&#10;AAAAIQA4/SH/1gAAAJQBAAALAAAAAAAAAAAAAAAAAC8BAABfcmVscy8ucmVsc1BLAQItABQABgAI&#10;AAAAIQDICV8y/gIAAGEOAAAOAAAAAAAAAAAAAAAAAC4CAABkcnMvZTJvRG9jLnhtbFBLAQItABQA&#10;BgAIAAAAIQDjZ4ZG3QAAAAcBAAAPAAAAAAAAAAAAAAAAAFgFAABkcnMvZG93bnJldi54bWxQSwUG&#10;AAAAAAQABADzAAAAYgYAAAAA&#10;">
                      <v:roundrect id="AutoShape 3" o:spid="_x0000_s1027" style="position:absolute;top:8305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Yo6y8QA&#10;AADbAAAADwAAAGRycy9kb3ducmV2LnhtbESPQWvCQBSE7wX/w/KEXopu7MHG6CqitNSL0Ch6fWSf&#10;STD7NmS3SfTXu0Khx2FmvmEWq95UoqXGlZYVTMYRCOLM6pJzBcfD5ygG4TyyxsoyKbiRg9Vy8LLA&#10;RNuOf6hNfS4ChF2CCgrv60RKlxVk0I1tTRy8i20M+iCbXOoGuwA3lXyPoqk0WHJYKLCmTUHZNf01&#10;CuJbbE7taf91ph132/tef6zfZkq9Dvv1HISn3v+H/9rfWsF0Bs8v4QfI5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WKOsvEAAAA2wAAAA8AAAAAAAAAAAAAAAAAmAIAAGRycy9k&#10;b3ducmV2LnhtbFBLBQYAAAAABAAEAPUAAACJAwAAAAA=&#10;" strokecolor="windowText" strokeweight="1pt"/>
                      <v:roundrect id="AutoShape 4" o:spid="_x0000_s1028" style="position:absolute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WkFi8IA&#10;AADbAAAADwAAAGRycy9kb3ducmV2LnhtbERPy2rCQBTdC/7DcIVuRCd20cTUUYKlpd0EtMVuL5lr&#10;EszcCZlpHv36zqLg8nDeu8NoGtFT52rLCjbrCARxYXXNpYKvz9dVAsJ5ZI2NZVIwkYPDfj7bYart&#10;wCfqz74UIYRdigoq79tUSldUZNCtbUscuKvtDPoAu1LqDocQbhr5GEVP0mDNoaHClo4VFbfzj1GQ&#10;TIm59Jf87Zs+eHj5zXWcLbdKPSzG7BmEp9Hfxf/ud60gDuvDl/AD5P4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xaQWLwgAAANsAAAAPAAAAAAAAAAAAAAAAAJgCAABkcnMvZG93&#10;bnJldi54bWxQSwUGAAAAAAQABAD1AAAAhwMAAAAA&#10;" strokecolor="windowText" strokeweight="1pt"/>
                      <v:roundrect id="AutoShape 5" o:spid="_x0000_s1029" style="position:absolute;top:2743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iWgEMQA&#10;AADbAAAADwAAAGRycy9kb3ducmV2LnhtbESPQWvCQBSE70L/w/IKvYhu7EFjdBVpaakXwbTo9ZF9&#10;JsHs25DdJtFf7wqCx2FmvmGW695UoqXGlZYVTMYRCOLM6pJzBX+/X6MYhPPIGivLpOBCDtarl8ES&#10;E2073lOb+lwECLsEFRTe14mULivIoBvbmjh4J9sY9EE2udQNdgFuKvkeRVNpsOSwUGBNHwVl5/Tf&#10;KIgvsTm0h933kbbcfV53erYZzpV6e+03CxCeev8MP9o/WsFsAvcv4QfI1Q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4loBDEAAAA2wAAAA8AAAAAAAAAAAAAAAAAmAIAAGRycy9k&#10;b3ducmV2LnhtbFBLBQYAAAAABAAEAPUAAACJAwAAAAA=&#10;" strokecolor="windowText" strokeweight="1pt"/>
                      <v:roundrect id="AutoShape 6" o:spid="_x0000_s1030" style="position:absolute;top:5562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vc+Z8QA&#10;AADbAAAADwAAAGRycy9kb3ducmV2LnhtbESPQWvCQBSE7wX/w/IEL0U3eqgxuopYLPUiVEWvj+wz&#10;CWbfhuw2if31riD0OMzMN8xi1ZlSNFS7wrKC8SgCQZxaXXCm4HTcDmMQziNrLC2Tgjs5WC17bwtM&#10;tG35h5qDz0SAsEtQQe59lUjp0pwMupGtiIN3tbVBH2SdSV1jG+CmlJMo+pAGCw4LOVa0ySm9HX6N&#10;gvgem3Nz3n9daMft599eT9fvM6UG/W49B+Gp8//hV/tbK5hO4Pkl/AC5f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73PmfEAAAA2wAAAA8AAAAAAAAAAAAAAAAAmAIAAGRycy9k&#10;b3ducmV2LnhtbFBLBQYAAAAABAAEAPUAAACJAwAAAAA=&#10;" strokecolor="windowText" strokeweight="1pt"/>
                    </v:group>
                  </w:pict>
                </mc:Fallback>
              </mc:AlternateContent>
            </w:r>
            <w:r w:rsidRPr="00460C07">
              <w:rPr>
                <w:rFonts w:ascii="Times New Roman" w:hAnsi="Times New Roman"/>
                <w:sz w:val="24"/>
                <w:szCs w:val="24"/>
              </w:rPr>
              <w:t xml:space="preserve">           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240 cm</w:t>
            </w:r>
            <w:r w:rsidRPr="00A00073">
              <w:rPr>
                <w:rFonts w:ascii="Times New Roman" w:hAnsi="Times New Roman"/>
                <w:sz w:val="24"/>
                <w:szCs w:val="24"/>
                <w:vertAlign w:val="superscript"/>
              </w:rPr>
              <w:t>2</w:t>
            </w:r>
          </w:p>
          <w:p w:rsidR="00EB4EF7" w:rsidRPr="00460C07" w:rsidRDefault="00EB4EF7" w:rsidP="00EB4EF7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EB4EF7" w:rsidRPr="00460C07" w:rsidRDefault="00EB4EF7" w:rsidP="00EB4EF7">
            <w:pPr>
              <w:rPr>
                <w:rFonts w:ascii="Times New Roman" w:hAnsi="Times New Roman"/>
                <w:sz w:val="24"/>
                <w:szCs w:val="24"/>
              </w:rPr>
            </w:pPr>
            <w:r w:rsidRPr="00460C07">
              <w:rPr>
                <w:rFonts w:ascii="Times New Roman" w:hAnsi="Times New Roman"/>
                <w:sz w:val="24"/>
                <w:szCs w:val="24"/>
              </w:rPr>
              <w:t xml:space="preserve">        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480 cm</w:t>
            </w:r>
            <w:r w:rsidRPr="00A00073">
              <w:rPr>
                <w:rFonts w:ascii="Times New Roman" w:hAnsi="Times New Roman"/>
                <w:sz w:val="24"/>
                <w:szCs w:val="24"/>
                <w:vertAlign w:val="superscript"/>
              </w:rPr>
              <w:t>2</w:t>
            </w:r>
          </w:p>
          <w:p w:rsidR="00EB4EF7" w:rsidRPr="00460C07" w:rsidRDefault="00EB4EF7" w:rsidP="00EB4EF7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EB4EF7" w:rsidRPr="00460C07" w:rsidRDefault="00EB4EF7" w:rsidP="00EB4EF7">
            <w:pPr>
              <w:rPr>
                <w:rFonts w:ascii="Times New Roman" w:hAnsi="Times New Roman"/>
                <w:sz w:val="24"/>
                <w:szCs w:val="24"/>
              </w:rPr>
            </w:pPr>
            <w:r w:rsidRPr="00460C07">
              <w:rPr>
                <w:rFonts w:ascii="Times New Roman" w:hAnsi="Times New Roman"/>
                <w:sz w:val="24"/>
                <w:szCs w:val="24"/>
              </w:rPr>
              <w:t xml:space="preserve">        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720 cm</w:t>
            </w:r>
            <w:r w:rsidRPr="00A00073">
              <w:rPr>
                <w:rFonts w:ascii="Times New Roman" w:hAnsi="Times New Roman"/>
                <w:sz w:val="24"/>
                <w:szCs w:val="24"/>
                <w:vertAlign w:val="superscript"/>
              </w:rPr>
              <w:t>2</w:t>
            </w:r>
          </w:p>
          <w:p w:rsidR="00EB4EF7" w:rsidRPr="00460C07" w:rsidRDefault="00EB4EF7" w:rsidP="00EB4EF7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EB4EF7" w:rsidRDefault="00EB4EF7" w:rsidP="00EB4EF7">
            <w:pPr>
              <w:pStyle w:val="QuestionStyle"/>
            </w:pPr>
            <w:r w:rsidRPr="00460C07">
              <w:t xml:space="preserve">          </w:t>
            </w:r>
            <w:r>
              <w:t xml:space="preserve">    1 440 cm</w:t>
            </w:r>
            <w:r w:rsidRPr="00A00073">
              <w:rPr>
                <w:vertAlign w:val="superscript"/>
              </w:rPr>
              <w:t>2</w:t>
            </w:r>
          </w:p>
          <w:p w:rsidR="00EB4EF7" w:rsidRDefault="00EB4EF7" w:rsidP="00EB4EF7">
            <w:pPr>
              <w:pStyle w:val="QuestionStyle"/>
            </w:pPr>
          </w:p>
        </w:tc>
      </w:tr>
      <w:tr w:rsidR="00EB4EF7" w:rsidTr="00C42BE5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99"/>
          </w:tcPr>
          <w:p w:rsidR="00EB4EF7" w:rsidRPr="001B3341" w:rsidRDefault="00EB4EF7" w:rsidP="00EB4EF7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EB4EF7" w:rsidRDefault="00624FFF" w:rsidP="00EB4EF7">
            <w:pPr>
              <w:pStyle w:val="QuestionStyle"/>
            </w:pPr>
            <w:r>
              <w:rPr>
                <w:noProof/>
                <w:lang w:eastAsia="en-AU"/>
              </w:rPr>
              <w:object w:dxaOrig="1440" w:dyaOrig="1440" w14:anchorId="6E33CB7A">
                <v:shape id="_x0000_s1042" type="#_x0000_t75" style="position:absolute;margin-left:259.35pt;margin-top:-1.75pt;width:160.25pt;height:113.2pt;z-index:251685376;mso-position-horizontal-relative:text;mso-position-vertical-relative:text">
                  <v:imagedata r:id="rId68" o:title=""/>
                </v:shape>
                <o:OLEObject Type="Embed" ProgID="FXDraw3.Document" ShapeID="_x0000_s1042" DrawAspect="Content" ObjectID="_1460096247" r:id="rId69"/>
              </w:object>
            </w:r>
            <w:r w:rsidR="00EB4EF7">
              <w:t>The window shown is in the shape of a trapezium</w:t>
            </w:r>
          </w:p>
          <w:p w:rsidR="00EB4EF7" w:rsidRPr="00012E01" w:rsidRDefault="00EB4EF7" w:rsidP="00EB4EF7">
            <w:pPr>
              <w:pStyle w:val="QuestionStyle"/>
              <w:rPr>
                <w:sz w:val="12"/>
                <w:szCs w:val="12"/>
              </w:rPr>
            </w:pPr>
          </w:p>
          <w:p w:rsidR="00EB4EF7" w:rsidRDefault="00EB4EF7" w:rsidP="00EB4EF7">
            <w:pPr>
              <w:pStyle w:val="QuestionStyle"/>
            </w:pPr>
            <w:r>
              <w:t>What is its area?</w:t>
            </w:r>
          </w:p>
          <w:p w:rsidR="00EB4EF7" w:rsidRDefault="00EB4EF7" w:rsidP="00EB4EF7">
            <w:pPr>
              <w:rPr>
                <w:rFonts w:ascii="Times New Roman" w:hAnsi="Times New Roman"/>
              </w:rPr>
            </w:pPr>
          </w:p>
          <w:p w:rsidR="00EB4EF7" w:rsidRPr="0013023C" w:rsidRDefault="00EB4EF7" w:rsidP="00EB4EF7">
            <w:pPr>
              <w:rPr>
                <w:rFonts w:ascii="Times New Roman" w:hAnsi="Times New Roman"/>
              </w:rPr>
            </w:pPr>
          </w:p>
          <w:p w:rsidR="00EB4EF7" w:rsidRDefault="00EB4EF7" w:rsidP="00EB4EF7">
            <w:pPr>
              <w:rPr>
                <w:rFonts w:ascii="Times New Roman" w:hAnsi="Times New Roman"/>
                <w:sz w:val="32"/>
                <w:szCs w:val="32"/>
              </w:rPr>
            </w:pPr>
            <w:r w:rsidRPr="0013023C">
              <w:rPr>
                <w:rFonts w:ascii="Times New Roman" w:hAnsi="Times New Roman"/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20864" behindDoc="0" locked="0" layoutInCell="1" allowOverlap="1" wp14:anchorId="4A48D320" wp14:editId="66D848DE">
                      <wp:simplePos x="0" y="0"/>
                      <wp:positionH relativeFrom="column">
                        <wp:posOffset>1131570</wp:posOffset>
                      </wp:positionH>
                      <wp:positionV relativeFrom="paragraph">
                        <wp:posOffset>58420</wp:posOffset>
                      </wp:positionV>
                      <wp:extent cx="754380" cy="373380"/>
                      <wp:effectExtent l="0" t="0" r="26670" b="26670"/>
                      <wp:wrapNone/>
                      <wp:docPr id="73" name="Rectangle 7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54380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2A0B27" w:rsidRPr="003A7010" w:rsidRDefault="002A0B27" w:rsidP="00A00073">
                                  <w:pPr>
                                    <w:jc w:val="center"/>
                                    <w:rPr>
                                      <w:rFonts w:ascii="Times New Roman" w:hAnsi="Times New Roman"/>
                                      <w:color w:val="000000" w:themeColor="text1"/>
                                      <w:sz w:val="36"/>
                                      <w:szCs w:val="28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A48D320" id="Rectangle 73" o:spid="_x0000_s1035" style="position:absolute;margin-left:89.1pt;margin-top:4.6pt;width:59.4pt;height:29.4pt;z-index:251620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TnibpAIAAKIFAAAOAAAAZHJzL2Uyb0RvYy54bWysVE1v2zAMvQ/YfxB0X+18Na1RpwhadBhQ&#10;tEXboWdFlmIDsqhJSuzs14+SPxK0xQ7DcnAkkXwUnx55dd3WiuyFdRXonE7OUkqE5lBUepvTn693&#10;3y4ocZ7pginQIqcH4ej16uuXq8ZkYgolqEJYgiDaZY3Jaem9yZLE8VLUzJ2BERqNEmzNPG7tNiks&#10;axC9Vsk0Tc+TBmxhLHDhHJ7edka6ivhSCu4fpXTCE5VTvJuPXxu/m/BNVlcs21pmyor312D/cIua&#10;VRqTjlC3zDOys9UHqLriFhxIf8ahTkDKiotYA1YzSd9V81IyI2ItSI4zI03u/8Hyh/2TJVWR0+WM&#10;Es1qfKNnZI3prRIEz5CgxrgM/V7Mk+13Dpeh2lbaOvxjHaSNpB5GUkXrCcfD5WI+u0DqOZpmy1lY&#10;I0pyDDbW+e8CahIWObWYPVLJ9vfOd66DS8il4a5SCs9ZpjRpUHSX6SKNEQ5UVQRrMEYJiRtlyZ7h&#10;4/t20uc98cJbKI2XCRV2NcWVPyjR4T8LieRgFdMuQZDlEZNxLrSfdKaSFaJLtUjxNyQbImLJSiNg&#10;QJZ4yRG7Bxg8O5ABuyOg9w+hIqp6DO4r/1vwGBEzg/ZjcF1psJ9VprCqPnPnP5DUURNY8u2mjcI5&#10;j67haAPFAdVkoWszZ/hdhW96z5x/Yhb7CmWAs8I/4kcqwLeDfkVJCfb3Z+fBH+WOVkoa7NOcul87&#10;ZgUl6ofGRriczOehseNmvlhOcWNPLZtTi97VN4BqmOBUMjwug79Xw1JaqN9wpKxDVjQxzTF3Trm3&#10;w+bGd/MDhxIX63V0w2Y2zN/rF8MDeCA6aPa1fWPW9ML22BEPMPQ0y97pu/MNkRrWOw+yiuI/8to/&#10;AQ6CqKV+aIVJc7qPXsfRuvoDAAD//wMAUEsDBBQABgAIAAAAIQArCEFo3gAAAAgBAAAPAAAAZHJz&#10;L2Rvd25yZXYueG1sTI/NTsMwEITvSLyDtUjcqEOQ2jTEqVD5kYq4NHDpzYm3cUS8jmI3DW/P9gSn&#10;1WhGs98Um9n1YsIxdJ4U3C8SEEiNNx21Cr4+X+8yECFqMrr3hAp+MMCmvL4qdG78mfY4VbEVXEIh&#10;1wpsjEMuZWgsOh0WfkBi7+hHpyPLsZVm1Gcud71Mk2Qpne6IP1g94NZi812dnILjUD98HPaHpKp3&#10;79uXN2Pl82SVur2Znx5BRJzjXxgu+IwOJTPV/kQmiJ71Kks5qmDNh/10veJttYJlloAsC/l/QPkL&#10;AAD//wMAUEsBAi0AFAAGAAgAAAAhALaDOJL+AAAA4QEAABMAAAAAAAAAAAAAAAAAAAAAAFtDb250&#10;ZW50X1R5cGVzXS54bWxQSwECLQAUAAYACAAAACEAOP0h/9YAAACUAQAACwAAAAAAAAAAAAAAAAAv&#10;AQAAX3JlbHMvLnJlbHNQSwECLQAUAAYACAAAACEAhk54m6QCAACiBQAADgAAAAAAAAAAAAAAAAAu&#10;AgAAZHJzL2Uyb0RvYy54bWxQSwECLQAUAAYACAAAACEAKwhBaN4AAAAIAQAADwAAAAAAAAAAAAAA&#10;AAD+BAAAZHJzL2Rvd25yZXYueG1sUEsFBgAAAAAEAAQA8wAAAAkGAAAAAA==&#10;" filled="f" strokecolor="black [3213]" strokeweight="1.5pt">
                      <v:textbox>
                        <w:txbxContent>
                          <w:p w:rsidR="002A0B27" w:rsidRPr="003A7010" w:rsidRDefault="002A0B27" w:rsidP="00A00073">
                            <w:pPr>
                              <w:jc w:val="center"/>
                              <w:rPr>
                                <w:rFonts w:ascii="Times New Roman" w:hAnsi="Times New Roman"/>
                                <w:color w:val="000000" w:themeColor="text1"/>
                                <w:sz w:val="36"/>
                                <w:szCs w:val="28"/>
                              </w:rPr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Pr="0013023C">
              <w:rPr>
                <w:rFonts w:ascii="Times New Roman" w:hAnsi="Times New Roman"/>
                <w:sz w:val="32"/>
                <w:szCs w:val="32"/>
              </w:rPr>
              <w:t xml:space="preserve">                                   </w:t>
            </w:r>
          </w:p>
          <w:p w:rsidR="00EB4EF7" w:rsidRPr="00A00073" w:rsidRDefault="00EB4EF7" w:rsidP="00EB4EF7">
            <w:pPr>
              <w:rPr>
                <w:rFonts w:ascii="Times New Roman" w:hAnsi="Times New Roman"/>
                <w:sz w:val="32"/>
                <w:szCs w:val="32"/>
              </w:rPr>
            </w:pPr>
            <w:r>
              <w:rPr>
                <w:rFonts w:ascii="Times New Roman" w:hAnsi="Times New Roman"/>
                <w:sz w:val="32"/>
                <w:szCs w:val="32"/>
              </w:rPr>
              <w:t xml:space="preserve">          </w:t>
            </w:r>
            <w:r w:rsidRPr="0013023C">
              <w:rPr>
                <w:rFonts w:ascii="Times New Roman" w:hAnsi="Times New Roman"/>
                <w:sz w:val="32"/>
                <w:szCs w:val="32"/>
              </w:rPr>
              <w:t xml:space="preserve">                            </w:t>
            </w:r>
            <w:r>
              <w:rPr>
                <w:rFonts w:ascii="Times New Roman" w:hAnsi="Times New Roman"/>
                <w:sz w:val="32"/>
                <w:szCs w:val="32"/>
              </w:rPr>
              <w:t>c</w:t>
            </w:r>
            <w:r w:rsidRPr="0013023C">
              <w:rPr>
                <w:rFonts w:ascii="Times New Roman" w:hAnsi="Times New Roman"/>
                <w:sz w:val="32"/>
                <w:szCs w:val="32"/>
              </w:rPr>
              <w:t>m</w:t>
            </w:r>
            <w:r w:rsidRPr="00A00073">
              <w:rPr>
                <w:rFonts w:ascii="Times New Roman" w:hAnsi="Times New Roman"/>
                <w:sz w:val="32"/>
                <w:szCs w:val="32"/>
                <w:vertAlign w:val="superscript"/>
              </w:rPr>
              <w:t>2</w:t>
            </w:r>
            <w:r>
              <w:rPr>
                <w:rFonts w:ascii="Times New Roman" w:hAnsi="Times New Roman"/>
                <w:sz w:val="32"/>
                <w:szCs w:val="32"/>
              </w:rPr>
              <w:t>.</w:t>
            </w:r>
          </w:p>
          <w:p w:rsidR="00EB4EF7" w:rsidRDefault="00EB4EF7" w:rsidP="00EB4EF7">
            <w:pPr>
              <w:pStyle w:val="QuestionStyle"/>
            </w:pPr>
          </w:p>
          <w:p w:rsidR="00EB4EF7" w:rsidRDefault="00EB4EF7" w:rsidP="00EB4EF7">
            <w:pPr>
              <w:pStyle w:val="QuestionStyle"/>
            </w:pPr>
          </w:p>
        </w:tc>
      </w:tr>
      <w:tr w:rsidR="00EB4EF7" w:rsidTr="00C42BE5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99"/>
          </w:tcPr>
          <w:p w:rsidR="00EB4EF7" w:rsidRPr="001B3341" w:rsidRDefault="00EB4EF7" w:rsidP="00EB4EF7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EB4EF7" w:rsidRDefault="00624FFF" w:rsidP="00EB4EF7">
            <w:pPr>
              <w:pStyle w:val="QuestionStyle"/>
            </w:pPr>
            <w:r>
              <w:rPr>
                <w:noProof/>
                <w:lang w:eastAsia="en-AU"/>
              </w:rPr>
              <w:object w:dxaOrig="1440" w:dyaOrig="1440" w14:anchorId="1270491D">
                <v:shape id="_x0000_s1043" type="#_x0000_t75" style="position:absolute;margin-left:261.8pt;margin-top:0;width:171.7pt;height:124.8pt;z-index:251686400;mso-position-horizontal-relative:text;mso-position-vertical-relative:text">
                  <v:imagedata r:id="rId70" o:title=""/>
                </v:shape>
                <o:OLEObject Type="Embed" ProgID="FXDraw3.Document" ShapeID="_x0000_s1043" DrawAspect="Content" ObjectID="_1460096248" r:id="rId71"/>
              </w:object>
            </w:r>
            <w:r w:rsidR="00EB4EF7">
              <w:t>What is the area of the kite ABCD?</w:t>
            </w:r>
          </w:p>
          <w:p w:rsidR="00EB4EF7" w:rsidRDefault="00EB4EF7" w:rsidP="00EB4EF7">
            <w:pPr>
              <w:rPr>
                <w:rFonts w:ascii="Times New Roman" w:hAnsi="Times New Roman"/>
              </w:rPr>
            </w:pPr>
          </w:p>
          <w:p w:rsidR="00EB4EF7" w:rsidRPr="0013023C" w:rsidRDefault="00EB4EF7" w:rsidP="00EB4EF7">
            <w:pPr>
              <w:rPr>
                <w:rFonts w:ascii="Times New Roman" w:hAnsi="Times New Roman"/>
              </w:rPr>
            </w:pPr>
          </w:p>
          <w:p w:rsidR="00EB4EF7" w:rsidRDefault="00EB4EF7" w:rsidP="00EB4EF7">
            <w:pPr>
              <w:rPr>
                <w:rFonts w:ascii="Times New Roman" w:hAnsi="Times New Roman"/>
                <w:sz w:val="32"/>
                <w:szCs w:val="32"/>
              </w:rPr>
            </w:pPr>
            <w:r w:rsidRPr="0013023C">
              <w:rPr>
                <w:rFonts w:ascii="Times New Roman" w:hAnsi="Times New Roman"/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22912" behindDoc="0" locked="0" layoutInCell="1" allowOverlap="1" wp14:anchorId="4EB5F3DF" wp14:editId="355985DC">
                      <wp:simplePos x="0" y="0"/>
                      <wp:positionH relativeFrom="column">
                        <wp:posOffset>1131570</wp:posOffset>
                      </wp:positionH>
                      <wp:positionV relativeFrom="paragraph">
                        <wp:posOffset>58420</wp:posOffset>
                      </wp:positionV>
                      <wp:extent cx="754380" cy="373380"/>
                      <wp:effectExtent l="0" t="0" r="26670" b="26670"/>
                      <wp:wrapNone/>
                      <wp:docPr id="75" name="Rectangle 7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54380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2A0B27" w:rsidRPr="003A7010" w:rsidRDefault="002A0B27" w:rsidP="00A00073">
                                  <w:pPr>
                                    <w:jc w:val="center"/>
                                    <w:rPr>
                                      <w:rFonts w:ascii="Times New Roman" w:hAnsi="Times New Roman"/>
                                      <w:color w:val="000000" w:themeColor="text1"/>
                                      <w:sz w:val="36"/>
                                      <w:szCs w:val="28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EB5F3DF" id="Rectangle 75" o:spid="_x0000_s1036" style="position:absolute;margin-left:89.1pt;margin-top:4.6pt;width:59.4pt;height:29.4pt;z-index:251622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xz9YpQIAAKIFAAAOAAAAZHJzL2Uyb0RvYy54bWysVFFv2yAQfp+0/4B4X+2kSdNadaqoVadJ&#10;VVe1nfpMMMSWMMeAJM5+/Q6wnair9jAtDw5wd99xH9/d9U3XKrIT1jWgSzo5yykRmkPV6E1Jf7ze&#10;f7mkxHmmK6ZAi5IehKM3y8+frvemEFOoQVXCEgTRrtibktbemyLLHK9Fy9wZGKHRKMG2zOPWbrLK&#10;sj2ityqb5vlFtgdbGQtcOIend8lIlxFfSsH9dymd8ESVFO/m49fG7zp8s+U1KzaWmbrh/TXYP9yi&#10;ZY3GpCPUHfOMbG3zB1TbcAsOpD/j0GYgZcNFrAGrmeTvqnmpmRGxFiTHmZEm9/9g+ePuyZKmKuli&#10;TolmLb7RM7LG9EYJgmdI0N64Av1ezJPtdw6XodpO2jb8Yx2ki6QeRlJF5wnHw8V8dn6J1HM0nS/O&#10;wxpRsmOwsc5/FdCSsCipxeyRSrZ7cD65Di4hl4b7Rik8Z4XSZI+iu8rneYxwoJoqWIMxSkjcKkt2&#10;DB/fd5M+74kX3kJpvEyoMNUUV/6gRMJ/FhLJwSqmKUGQ5RGTcS60nyRTzSqRUs1z/A3JhohYstII&#10;GJAlXnLE7gEGzwQyYCcCev8QKqKqx+C+8r8FjxExM2g/BreNBvtRZQqr6jMn/4GkRE1gyXfrLgrn&#10;Yhpcw9EaqgOqyUJqM2f4fYNv+sCcf2IW+wplgLPCf8ePVIBvB/2Kkhrsr4/Ogz/KHa2U7LFPS+p+&#10;bpkVlKhvGhvhajKbhcaOm9l8McWNPbWsTy16294CqmGCU8nwuAz+Xg1LaaF9w5GyClnRxDTH3CXl&#10;3g6bW5/mBw4lLlar6IbNbJh/0C+GB/BAdNDsa/fGrOmF7bEjHmHoaVa803fyDZEaVlsPsoniP/La&#10;PwEOgqilfmiFSXO6j17H0br8DQAA//8DAFBLAwQUAAYACAAAACEAKwhBaN4AAAAIAQAADwAAAGRy&#10;cy9kb3ducmV2LnhtbEyPzU7DMBCE70i8g7VI3KhDkNo0xKlQ+ZGKuDRw6c2Jt3FEvI5iNw1vz/YE&#10;p9VoRrPfFJvZ9WLCMXSeFNwvEhBIjTcdtQq+Pl/vMhAhajK694QKfjDApry+KnRu/Jn2OFWxFVxC&#10;IdcKbIxDLmVoLDodFn5AYu/oR6cjy7GVZtRnLne9TJNkKZ3uiD9YPeDWYvNdnZyC41A/fBz2h6Sq&#10;d+/blzdj5fNklbq9mZ8eQUSc418YLviMDiUz1f5EJoie9SpLOapgzYf9dL3ibbWCZZaALAv5f0D5&#10;CwAA//8DAFBLAQItABQABgAIAAAAIQC2gziS/gAAAOEBAAATAAAAAAAAAAAAAAAAAAAAAABbQ29u&#10;dGVudF9UeXBlc10ueG1sUEsBAi0AFAAGAAgAAAAhADj9If/WAAAAlAEAAAsAAAAAAAAAAAAAAAAA&#10;LwEAAF9yZWxzLy5yZWxzUEsBAi0AFAAGAAgAAAAhABrHP1ilAgAAogUAAA4AAAAAAAAAAAAAAAAA&#10;LgIAAGRycy9lMm9Eb2MueG1sUEsBAi0AFAAGAAgAAAAhACsIQWjeAAAACAEAAA8AAAAAAAAAAAAA&#10;AAAA/wQAAGRycy9kb3ducmV2LnhtbFBLBQYAAAAABAAEAPMAAAAKBgAAAAA=&#10;" filled="f" strokecolor="black [3213]" strokeweight="1.5pt">
                      <v:textbox>
                        <w:txbxContent>
                          <w:p w:rsidR="002A0B27" w:rsidRPr="003A7010" w:rsidRDefault="002A0B27" w:rsidP="00A00073">
                            <w:pPr>
                              <w:jc w:val="center"/>
                              <w:rPr>
                                <w:rFonts w:ascii="Times New Roman" w:hAnsi="Times New Roman"/>
                                <w:color w:val="000000" w:themeColor="text1"/>
                                <w:sz w:val="36"/>
                                <w:szCs w:val="28"/>
                              </w:rPr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Pr="0013023C">
              <w:rPr>
                <w:rFonts w:ascii="Times New Roman" w:hAnsi="Times New Roman"/>
                <w:sz w:val="32"/>
                <w:szCs w:val="32"/>
              </w:rPr>
              <w:t xml:space="preserve">                                   </w:t>
            </w:r>
          </w:p>
          <w:p w:rsidR="00EB4EF7" w:rsidRPr="00A00073" w:rsidRDefault="00905BAD" w:rsidP="00EB4EF7">
            <w:pPr>
              <w:rPr>
                <w:rFonts w:ascii="Times New Roman" w:hAnsi="Times New Roman"/>
                <w:sz w:val="32"/>
                <w:szCs w:val="32"/>
              </w:rPr>
            </w:pPr>
            <w:r>
              <w:rPr>
                <w:rFonts w:ascii="Times New Roman" w:hAnsi="Times New Roman"/>
                <w:sz w:val="32"/>
                <w:szCs w:val="32"/>
              </w:rPr>
              <w:t xml:space="preserve">         </w:t>
            </w:r>
            <w:r w:rsidR="00EB4EF7" w:rsidRPr="0013023C">
              <w:rPr>
                <w:rFonts w:ascii="Times New Roman" w:hAnsi="Times New Roman"/>
                <w:sz w:val="32"/>
                <w:szCs w:val="32"/>
              </w:rPr>
              <w:t xml:space="preserve"> </w:t>
            </w:r>
            <w:r>
              <w:rPr>
                <w:rFonts w:ascii="Times New Roman" w:hAnsi="Times New Roman"/>
                <w:sz w:val="32"/>
                <w:szCs w:val="32"/>
              </w:rPr>
              <w:t>Area =</w:t>
            </w:r>
            <w:r w:rsidR="00EB4EF7" w:rsidRPr="0013023C">
              <w:rPr>
                <w:rFonts w:ascii="Times New Roman" w:hAnsi="Times New Roman"/>
                <w:sz w:val="32"/>
                <w:szCs w:val="32"/>
              </w:rPr>
              <w:t xml:space="preserve">   </w:t>
            </w:r>
            <w:r>
              <w:rPr>
                <w:rFonts w:ascii="Times New Roman" w:hAnsi="Times New Roman"/>
                <w:sz w:val="32"/>
                <w:szCs w:val="32"/>
              </w:rPr>
              <w:t xml:space="preserve"> </w:t>
            </w:r>
            <w:r w:rsidR="00EB4EF7" w:rsidRPr="0013023C">
              <w:rPr>
                <w:rFonts w:ascii="Times New Roman" w:hAnsi="Times New Roman"/>
                <w:sz w:val="32"/>
                <w:szCs w:val="32"/>
              </w:rPr>
              <w:t xml:space="preserve">              </w:t>
            </w:r>
            <w:r w:rsidR="00EB4EF7">
              <w:rPr>
                <w:rFonts w:ascii="Times New Roman" w:hAnsi="Times New Roman"/>
                <w:sz w:val="32"/>
                <w:szCs w:val="32"/>
              </w:rPr>
              <w:t>c</w:t>
            </w:r>
            <w:r w:rsidR="00EB4EF7" w:rsidRPr="0013023C">
              <w:rPr>
                <w:rFonts w:ascii="Times New Roman" w:hAnsi="Times New Roman"/>
                <w:sz w:val="32"/>
                <w:szCs w:val="32"/>
              </w:rPr>
              <w:t>m</w:t>
            </w:r>
            <w:r w:rsidR="00EB4EF7" w:rsidRPr="00A00073">
              <w:rPr>
                <w:rFonts w:ascii="Times New Roman" w:hAnsi="Times New Roman"/>
                <w:sz w:val="32"/>
                <w:szCs w:val="32"/>
                <w:vertAlign w:val="superscript"/>
              </w:rPr>
              <w:t>2</w:t>
            </w:r>
            <w:r w:rsidR="00EB4EF7">
              <w:rPr>
                <w:rFonts w:ascii="Times New Roman" w:hAnsi="Times New Roman"/>
                <w:sz w:val="32"/>
                <w:szCs w:val="32"/>
              </w:rPr>
              <w:t>.</w:t>
            </w:r>
          </w:p>
          <w:p w:rsidR="00EB4EF7" w:rsidRDefault="00EB4EF7" w:rsidP="00EB4EF7">
            <w:pPr>
              <w:pStyle w:val="QuestionStyle"/>
            </w:pPr>
          </w:p>
          <w:p w:rsidR="00EB4EF7" w:rsidRDefault="00EB4EF7" w:rsidP="00EB4EF7">
            <w:pPr>
              <w:pStyle w:val="QuestionStyle"/>
            </w:pPr>
          </w:p>
          <w:p w:rsidR="00EB4EF7" w:rsidRDefault="00EB4EF7" w:rsidP="00EB4EF7">
            <w:pPr>
              <w:pStyle w:val="QuestionStyle"/>
            </w:pPr>
          </w:p>
          <w:p w:rsidR="00EB4EF7" w:rsidRDefault="00EB4EF7" w:rsidP="00EB4EF7">
            <w:pPr>
              <w:pStyle w:val="QuestionStyle"/>
            </w:pPr>
          </w:p>
        </w:tc>
      </w:tr>
      <w:tr w:rsidR="003D51D7" w:rsidTr="00C42BE5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99"/>
          </w:tcPr>
          <w:p w:rsidR="003D51D7" w:rsidRPr="001B3341" w:rsidRDefault="003D51D7" w:rsidP="003D51D7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3D51D7" w:rsidRDefault="00624FFF" w:rsidP="003D51D7">
            <w:pPr>
              <w:pStyle w:val="QuestionStyle"/>
            </w:pPr>
            <w:r>
              <w:rPr>
                <w:noProof/>
                <w:lang w:eastAsia="en-AU"/>
              </w:rPr>
              <w:object w:dxaOrig="1440" w:dyaOrig="1440" w14:anchorId="51215B95">
                <v:shape id="_x0000_s1092" type="#_x0000_t75" style="position:absolute;margin-left:280.8pt;margin-top:2.5pt;width:118.3pt;height:118.45pt;z-index:251723264;mso-position-horizontal-relative:text;mso-position-vertical-relative:text">
                  <v:imagedata r:id="rId72" o:title=""/>
                </v:shape>
                <o:OLEObject Type="Embed" ProgID="FXDraw3.Document" ShapeID="_x0000_s1092" DrawAspect="Content" ObjectID="_1460096249" r:id="rId73"/>
              </w:object>
            </w:r>
            <w:r w:rsidR="003D51D7">
              <w:t>The circular plate has a diameter of 18 cm.</w:t>
            </w:r>
          </w:p>
          <w:p w:rsidR="003D51D7" w:rsidRPr="00E934C7" w:rsidRDefault="003D51D7" w:rsidP="003D51D7">
            <w:pPr>
              <w:pStyle w:val="QuestionStyle"/>
              <w:rPr>
                <w:sz w:val="12"/>
                <w:szCs w:val="12"/>
              </w:rPr>
            </w:pPr>
          </w:p>
          <w:p w:rsidR="003D51D7" w:rsidRDefault="003D51D7" w:rsidP="003D51D7">
            <w:pPr>
              <w:pStyle w:val="QuestionStyle"/>
            </w:pPr>
            <w:r>
              <w:t>What is its area?</w:t>
            </w:r>
          </w:p>
          <w:p w:rsidR="003D51D7" w:rsidRPr="00332C22" w:rsidRDefault="003D51D7" w:rsidP="003D51D7">
            <w:pPr>
              <w:pStyle w:val="QuestionStyle"/>
              <w:rPr>
                <w:sz w:val="12"/>
                <w:szCs w:val="12"/>
              </w:rPr>
            </w:pPr>
          </w:p>
          <w:p w:rsidR="003D51D7" w:rsidRPr="00460C07" w:rsidRDefault="003D51D7" w:rsidP="003D51D7">
            <w:pPr>
              <w:rPr>
                <w:rFonts w:ascii="Times New Roman" w:hAnsi="Times New Roman"/>
                <w:sz w:val="24"/>
                <w:szCs w:val="24"/>
              </w:rPr>
            </w:pPr>
            <w:r w:rsidRPr="00460C07"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47488" behindDoc="0" locked="0" layoutInCell="1" allowOverlap="1" wp14:anchorId="2628CED7" wp14:editId="0693C448">
                      <wp:simplePos x="0" y="0"/>
                      <wp:positionH relativeFrom="column">
                        <wp:posOffset>245110</wp:posOffset>
                      </wp:positionH>
                      <wp:positionV relativeFrom="paragraph">
                        <wp:posOffset>24765</wp:posOffset>
                      </wp:positionV>
                      <wp:extent cx="163830" cy="899160"/>
                      <wp:effectExtent l="0" t="0" r="26670" b="15240"/>
                      <wp:wrapNone/>
                      <wp:docPr id="261" name="Group 26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63830" cy="899160"/>
                                <a:chOff x="0" y="0"/>
                                <a:chExt cx="171450" cy="944880"/>
                              </a:xfrm>
                            </wpg:grpSpPr>
                            <wps:wsp>
                              <wps:cNvPr id="262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83058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63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64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27432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65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55626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6BA4894B" id="Group 261" o:spid="_x0000_s1026" style="position:absolute;margin-left:19.3pt;margin-top:1.95pt;width:12.9pt;height:70.8pt;z-index:251647488;mso-width-relative:margin;mso-height-relative:margin" coordsize="1714,94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DIEd8gIAAGcOAAAOAAAAZHJzL2Uyb0RvYy54bWzsV81y2yAQvnem78Bwb2TJsmxrImcy+ZvO&#10;pG2mSR8AA/ppJaCALTtP3wXJjhOnh6ZTX2odMAvssvvx7RpOz1ZNjZZcm0qKDIcnA4y4oJJVosjw&#10;t4frDxOMjCWCkVoKnuE1N/hs9v7daatSHslS1oxrBEaESVuV4dJalQaBoSVviDmRiguYzKVuiAVR&#10;FwHTpAXrTR1Eg0EStFIzpSXlxsDoZTeJZ95+nnNqv+S54RbVGQbfrG+1b+euDWanJC00UWVFezfI&#10;G7xoSCVg062pS2IJWuhqz1RTUS2NzO0JlU0g87yi3McA0YSDF9HcaLlQPpYibQu1hQmgfYHTm83S&#10;z8s7jSqW4SgJMRKkgUPy+yI3APC0qkhh1Y1W9+pO9wNFJ7mIV7lu3C/EglYe2PUWWL6yiMJgmAwn&#10;Q4CfwtRkOg2THnhawunsadHyaqM3DuNRrzeN48nE6wWbTQPn29aVVgGFzBNK5u9Qui+J4h584+Lf&#10;ohRtUDpfWOkXoWGHk1/nQHJwGHUr6Q+DhLwoiSj4udayLTlh4JbHFZzfUXCCAVU0bz9JBmdAwLpn&#10;1Kv4ApqjDgySbkHeASsM4+HgOVgkVdrYGy4b5DoZBnIJ9hUyxG9DlrfGegazngWEfccob2rIhyWp&#10;UZgkydgFCvD3i6G3selDlnXFrqu69oIu5he1RqCa4Wv/9cpmd1ktUAuARGPwdt/G2mxNQM4z2T5A&#10;sBjVxFiYAJr57zW7Pjif3A7zK8F835Kq7vrgei0glg3ujucmnUu2hjPQsqsTUNegU0r9iFELNSLD&#10;5ueCaA4efBRwjtMwjl1R8UI8Gkcg6N2Z+e4MERRMZRgC6LoXtitEC6WrooSdQg+BkI5ZeWUd1k9e&#10;9QIwvPP1AFQf7lM9PjjV+1JxZHmXes+y58jyP/g3/V1Bj/dZPjo4y6NxPITy4avUkepHqv+bu8to&#10;n+rJwak+GiXR5gJ4pPp/R3V/aYfXjL9I9i8v91zalf1d5+l9OPsFAAD//wMAUEsDBBQABgAIAAAA&#10;IQDjZ4ZG3QAAAAcBAAAPAAAAZHJzL2Rvd25yZXYueG1sTI5BS8NAEIXvgv9hGcGb3cQmocZsSinq&#10;qQi2gnibZqdJaHY3ZLdJ+u8dT3oaHu/jzVesZ9OJkQbfOqsgXkQgyFZOt7ZW8Hl4fViB8AGtxs5Z&#10;UnAlD+vy9qbAXLvJftC4D7XgEetzVNCE0OdS+qohg37herLcndxgMHAcaqkHnHjcdPIxijJpsLX8&#10;ocGetg1V5/3FKHibcNos45dxdz5tr9+H9P1rF5NS93fz5hlEoDn8wfCrz+pQstPRXaz2olOwXGVM&#10;8n0CwXWWJCCOjCVpCrIs5H//8gcAAP//AwBQSwECLQAUAAYACAAAACEAtoM4kv4AAADhAQAAEwAA&#10;AAAAAAAAAAAAAAAAAAAAW0NvbnRlbnRfVHlwZXNdLnhtbFBLAQItABQABgAIAAAAIQA4/SH/1gAA&#10;AJQBAAALAAAAAAAAAAAAAAAAAC8BAABfcmVscy8ucmVsc1BLAQItABQABgAIAAAAIQD6DIEd8gIA&#10;AGcOAAAOAAAAAAAAAAAAAAAAAC4CAABkcnMvZTJvRG9jLnhtbFBLAQItABQABgAIAAAAIQDjZ4ZG&#10;3QAAAAcBAAAPAAAAAAAAAAAAAAAAAEwFAABkcnMvZG93bnJldi54bWxQSwUGAAAAAAQABADzAAAA&#10;VgYAAAAA&#10;">
                      <v:roundrect id="AutoShape 3" o:spid="_x0000_s1027" style="position:absolute;top:8305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zGr9sYA&#10;AADcAAAADwAAAGRycy9kb3ducmV2LnhtbESPQWvCQBSE7wX/w/IEL6XZmIOmaVYRxdJehNpir4/s&#10;axKafRuyaxL99W5B6HGYmW+YfD2aRvTUudqygnkUgyAurK65VPD1uX9KQTiPrLGxTAou5GC9mjzk&#10;mGk78Af1R1+KAGGXoYLK+zaT0hUVGXSRbYmD92M7gz7IrpS6wyHATSOTOF5IgzWHhQpb2lZU/B7P&#10;RkF6Sc2pPx1ev+mdh931oJebx2elZtNx8wLC0+j/w/f2m1aQLBL4OxOOgFzd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7zGr9sYAAADcAAAADwAAAAAAAAAAAAAAAACYAgAAZHJz&#10;L2Rvd25yZXYueG1sUEsFBgAAAAAEAAQA9QAAAIsDAAAAAA==&#10;" strokecolor="windowText" strokeweight="1pt"/>
                      <v:roundrect id="AutoShape 4" o:spid="_x0000_s1028" style="position:absolute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H0ObcYA&#10;AADcAAAADwAAAGRycy9kb3ducmV2LnhtbESPQWvCQBSE74L/YXlCL0U3taBp6iZIi6W9CGqx10f2&#10;mQSzb0N2TWJ/fbcgeBxm5htmlQ2mFh21rrKs4GkWgSDOra64UPB92ExjEM4ja6wtk4IrOcjS8WiF&#10;ibY976jb+0IECLsEFZTeN4mULi/JoJvZhjh4J9sa9EG2hdQt9gFuajmPooU0WHFYKLGht5Ly8/5i&#10;FMTX2By74/bjh764f//d6uX68UWph8mwfgXhafD38K39qRXMF8/wfyYcAZn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H0ObcYAAADcAAAADwAAAAAAAAAAAAAAAACYAgAAZHJz&#10;L2Rvd25yZXYueG1sUEsFBgAAAAAEAAQA9QAAAIsDAAAAAA==&#10;" strokecolor="windowText" strokeweight="1pt"/>
                      <v:roundrect id="AutoShape 5" o:spid="_x0000_s1029" style="position:absolute;top:2743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5SWGcYA&#10;AADcAAAADwAAAGRycy9kb3ducmV2LnhtbESPQWvCQBSE74L/YXlCL0U3laJp6iZIi6W9CGqx10f2&#10;mQSzb0N2TWJ/fbcgeBxm5htmlQ2mFh21rrKs4GkWgSDOra64UPB92ExjEM4ja6wtk4IrOcjS8WiF&#10;ibY976jb+0IECLsEFZTeN4mULi/JoJvZhjh4J9sa9EG2hdQt9gFuajmPooU0WHFYKLGht5Ly8/5i&#10;FMTX2By74/bjh764f//d6uX68UWph8mwfgXhafD38K39qRXMF8/wfyYcAZn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5SWGcYAAADcAAAADwAAAAAAAAAAAAAAAACYAgAAZHJz&#10;L2Rvd25yZXYueG1sUEsFBgAAAAAEAAQA9QAAAIsDAAAAAA==&#10;" strokecolor="windowText" strokeweight="1pt"/>
                      <v:roundrect id="AutoShape 6" o:spid="_x0000_s1030" style="position:absolute;top:5562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NgzgsYA&#10;AADcAAAADwAAAGRycy9kb3ducmV2LnhtbESPQWvCQBSE74L/YXlCL0U3Fapp6iZIi6W9CGqx10f2&#10;mQSzb0N2TWJ/fbcgeBxm5htmlQ2mFh21rrKs4GkWgSDOra64UPB92ExjEM4ja6wtk4IrOcjS8WiF&#10;ibY976jb+0IECLsEFZTeN4mULi/JoJvZhjh4J9sa9EG2hdQt9gFuajmPooU0WHFYKLGht5Ly8/5i&#10;FMTX2By74/bjh764f//d6uX68UWph8mwfgXhafD38K39qRXMF8/wfyYcAZn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NgzgsYAAADcAAAADwAAAAAAAAAAAAAAAACYAgAAZHJz&#10;L2Rvd25yZXYueG1sUEsFBgAAAAAEAAQA9QAAAIsDAAAAAA==&#10;" strokecolor="windowText" strokeweight="1pt"/>
                    </v:group>
                  </w:pict>
                </mc:Fallback>
              </mc:AlternateContent>
            </w:r>
            <w:r w:rsidRPr="00460C07">
              <w:rPr>
                <w:rFonts w:ascii="Times New Roman" w:hAnsi="Times New Roman"/>
                <w:sz w:val="24"/>
                <w:szCs w:val="24"/>
              </w:rPr>
              <w:t xml:space="preserve">           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127 </w:t>
            </w:r>
            <w:r w:rsidR="002A0B27">
              <w:rPr>
                <w:rFonts w:ascii="Times New Roman" w:hAnsi="Times New Roman"/>
                <w:sz w:val="24"/>
                <w:szCs w:val="24"/>
              </w:rPr>
              <w:t>c</w:t>
            </w:r>
            <w:r>
              <w:rPr>
                <w:rFonts w:ascii="Times New Roman" w:hAnsi="Times New Roman"/>
                <w:sz w:val="24"/>
                <w:szCs w:val="24"/>
              </w:rPr>
              <w:t>m</w:t>
            </w:r>
            <w:r w:rsidRPr="00A00073">
              <w:rPr>
                <w:rFonts w:ascii="Times New Roman" w:hAnsi="Times New Roman"/>
                <w:sz w:val="24"/>
                <w:szCs w:val="24"/>
                <w:vertAlign w:val="superscript"/>
              </w:rPr>
              <w:t>2</w:t>
            </w:r>
          </w:p>
          <w:p w:rsidR="003D51D7" w:rsidRPr="00460C07" w:rsidRDefault="003D51D7" w:rsidP="003D51D7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3D51D7" w:rsidRPr="00460C07" w:rsidRDefault="003D51D7" w:rsidP="003D51D7">
            <w:pPr>
              <w:rPr>
                <w:rFonts w:ascii="Times New Roman" w:hAnsi="Times New Roman"/>
                <w:sz w:val="24"/>
                <w:szCs w:val="24"/>
              </w:rPr>
            </w:pPr>
            <w:r w:rsidRPr="00460C07">
              <w:rPr>
                <w:rFonts w:ascii="Times New Roman" w:hAnsi="Times New Roman"/>
                <w:sz w:val="24"/>
                <w:szCs w:val="24"/>
              </w:rPr>
              <w:t xml:space="preserve">        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254 </w:t>
            </w:r>
            <w:r w:rsidR="002A0B27">
              <w:rPr>
                <w:rFonts w:ascii="Times New Roman" w:hAnsi="Times New Roman"/>
                <w:sz w:val="24"/>
                <w:szCs w:val="24"/>
              </w:rPr>
              <w:t>c</w:t>
            </w:r>
            <w:r>
              <w:rPr>
                <w:rFonts w:ascii="Times New Roman" w:hAnsi="Times New Roman"/>
                <w:sz w:val="24"/>
                <w:szCs w:val="24"/>
              </w:rPr>
              <w:t>m</w:t>
            </w:r>
            <w:r w:rsidRPr="00A00073">
              <w:rPr>
                <w:rFonts w:ascii="Times New Roman" w:hAnsi="Times New Roman"/>
                <w:sz w:val="24"/>
                <w:szCs w:val="24"/>
                <w:vertAlign w:val="superscript"/>
              </w:rPr>
              <w:t>2</w:t>
            </w:r>
          </w:p>
          <w:p w:rsidR="003D51D7" w:rsidRPr="00460C07" w:rsidRDefault="003D51D7" w:rsidP="003D51D7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3D51D7" w:rsidRPr="00460C07" w:rsidRDefault="003D51D7" w:rsidP="003D51D7">
            <w:pPr>
              <w:rPr>
                <w:rFonts w:ascii="Times New Roman" w:hAnsi="Times New Roman"/>
                <w:sz w:val="24"/>
                <w:szCs w:val="24"/>
              </w:rPr>
            </w:pPr>
            <w:r w:rsidRPr="00460C07">
              <w:rPr>
                <w:rFonts w:ascii="Times New Roman" w:hAnsi="Times New Roman"/>
                <w:sz w:val="24"/>
                <w:szCs w:val="24"/>
              </w:rPr>
              <w:t xml:space="preserve">        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509 </w:t>
            </w:r>
            <w:r w:rsidR="002A0B27">
              <w:rPr>
                <w:rFonts w:ascii="Times New Roman" w:hAnsi="Times New Roman"/>
                <w:sz w:val="24"/>
                <w:szCs w:val="24"/>
              </w:rPr>
              <w:t>c</w:t>
            </w:r>
            <w:r>
              <w:rPr>
                <w:rFonts w:ascii="Times New Roman" w:hAnsi="Times New Roman"/>
                <w:sz w:val="24"/>
                <w:szCs w:val="24"/>
              </w:rPr>
              <w:t>m</w:t>
            </w:r>
            <w:r w:rsidRPr="00A00073">
              <w:rPr>
                <w:rFonts w:ascii="Times New Roman" w:hAnsi="Times New Roman"/>
                <w:sz w:val="24"/>
                <w:szCs w:val="24"/>
                <w:vertAlign w:val="superscript"/>
              </w:rPr>
              <w:t>2</w:t>
            </w:r>
          </w:p>
          <w:p w:rsidR="003D51D7" w:rsidRPr="00460C07" w:rsidRDefault="003D51D7" w:rsidP="003D51D7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3D51D7" w:rsidRDefault="003D51D7" w:rsidP="003D51D7">
            <w:pPr>
              <w:pStyle w:val="QuestionStyle"/>
            </w:pPr>
            <w:r w:rsidRPr="00460C07">
              <w:t xml:space="preserve">          </w:t>
            </w:r>
            <w:r>
              <w:t xml:space="preserve">    1 018 </w:t>
            </w:r>
            <w:r w:rsidR="002A0B27">
              <w:t>c</w:t>
            </w:r>
            <w:r>
              <w:t>m</w:t>
            </w:r>
            <w:r w:rsidRPr="00A00073">
              <w:rPr>
                <w:vertAlign w:val="superscript"/>
              </w:rPr>
              <w:t>2</w:t>
            </w:r>
          </w:p>
          <w:p w:rsidR="003D51D7" w:rsidRDefault="003D51D7" w:rsidP="003D51D7">
            <w:pPr>
              <w:pStyle w:val="QuestionStyle"/>
            </w:pPr>
          </w:p>
        </w:tc>
      </w:tr>
      <w:tr w:rsidR="00A00073" w:rsidTr="00C42BE5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CC"/>
          </w:tcPr>
          <w:p w:rsidR="00A00073" w:rsidRPr="001B3341" w:rsidRDefault="00A00073" w:rsidP="00A00073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A00073" w:rsidRDefault="008F28A6" w:rsidP="00A00073">
            <w:pPr>
              <w:pStyle w:val="QuestionStyle"/>
            </w:pPr>
            <w:r>
              <w:t>A circle has an area of</w:t>
            </w:r>
            <w:r w:rsidR="00905BAD">
              <w:t xml:space="preserve"> 18 m</w:t>
            </w:r>
            <w:r w:rsidR="00905BAD">
              <w:rPr>
                <w:vertAlign w:val="superscript"/>
              </w:rPr>
              <w:t>2</w:t>
            </w:r>
            <w:r w:rsidR="00905BAD">
              <w:t>.</w:t>
            </w:r>
          </w:p>
          <w:p w:rsidR="00905BAD" w:rsidRDefault="00905BAD" w:rsidP="00A00073">
            <w:pPr>
              <w:pStyle w:val="QuestionStyle"/>
            </w:pPr>
            <w:r>
              <w:t>What is its radius, correct to the nearest half centimetre?</w:t>
            </w:r>
          </w:p>
          <w:p w:rsidR="00905BAD" w:rsidRDefault="00905BAD" w:rsidP="00A00073">
            <w:pPr>
              <w:pStyle w:val="QuestionStyle"/>
            </w:pPr>
          </w:p>
          <w:p w:rsidR="00905BAD" w:rsidRPr="0013023C" w:rsidRDefault="00905BAD" w:rsidP="00905BAD">
            <w:pPr>
              <w:rPr>
                <w:rFonts w:ascii="Times New Roman" w:hAnsi="Times New Roman"/>
              </w:rPr>
            </w:pPr>
          </w:p>
          <w:p w:rsidR="00905BAD" w:rsidRDefault="00905BAD" w:rsidP="00905BAD">
            <w:pPr>
              <w:rPr>
                <w:rFonts w:ascii="Times New Roman" w:hAnsi="Times New Roman"/>
                <w:sz w:val="32"/>
                <w:szCs w:val="32"/>
              </w:rPr>
            </w:pPr>
            <w:r w:rsidRPr="0013023C">
              <w:rPr>
                <w:rFonts w:ascii="Times New Roman" w:hAnsi="Times New Roman"/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14720" behindDoc="0" locked="0" layoutInCell="1" allowOverlap="1" wp14:anchorId="4905288F" wp14:editId="65F1DC13">
                      <wp:simplePos x="0" y="0"/>
                      <wp:positionH relativeFrom="column">
                        <wp:posOffset>1162050</wp:posOffset>
                      </wp:positionH>
                      <wp:positionV relativeFrom="paragraph">
                        <wp:posOffset>126365</wp:posOffset>
                      </wp:positionV>
                      <wp:extent cx="754380" cy="373380"/>
                      <wp:effectExtent l="0" t="0" r="26670" b="26670"/>
                      <wp:wrapNone/>
                      <wp:docPr id="134" name="Rectangle 13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54380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2A0B27" w:rsidRPr="003A7010" w:rsidRDefault="002A0B27" w:rsidP="00905BAD">
                                  <w:pPr>
                                    <w:jc w:val="center"/>
                                    <w:rPr>
                                      <w:rFonts w:ascii="Times New Roman" w:hAnsi="Times New Roman"/>
                                      <w:color w:val="000000" w:themeColor="text1"/>
                                      <w:sz w:val="36"/>
                                      <w:szCs w:val="28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905288F" id="Rectangle 134" o:spid="_x0000_s1037" style="position:absolute;margin-left:91.5pt;margin-top:9.95pt;width:59.4pt;height:29.4pt;z-index:251614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W4g/pQIAAKQFAAAOAAAAZHJzL2Uyb0RvYy54bWysVEtv2zAMvg/YfxB0X+28+gjqFEGLDgOK&#10;rmg79KzIUmxAFjVJiZ39+lGS7QRdscOwHBxKJD+Sn0he33SNInthXQ26oJOznBKhOZS13hb0x+v9&#10;l0tKnGe6ZAq0KOhBOHqz+vzpujVLMYUKVCksQRDtlq0paOW9WWaZ45VomDsDIzQqJdiGeTzabVZa&#10;1iJ6o7Jpnp9nLdjSWODCOby9S0q6ivhSCu6/S+mEJ6qgmJuPXxu/m/DNVtdsubXMVDXv02D/kEXD&#10;ao1BR6g75hnZ2foPqKbmFhxIf8ahyUDKmotYA1Yzyd9V81IxI2ItSI4zI03u/8Hyx/2TJXWJbzeb&#10;U6JZg4/0jLQxvVWChEukqDVuiZYv5sn2J4diqLeTtgn/WAnpIq2HkVbRecLx8mIxn10i+RxVs4tZ&#10;kBElOzob6/xXAQ0JQkEtho9ksv2D88l0MAmxNNzXSuE9WypNWkz9Kl/k0cOBqsugDcrYROJWWbJn&#10;+Py+m/RxT6wwC6UxmVBhqilK/qBEwn8WEunBKqYpQGjMIybjXGg/SaqKlSKFWuT4G4INHrFkpREw&#10;IEtMcsTuAQbLBDJgJwJ6++AqYl+Pzn3lf3MePWJk0H50bmoN9qPKFFbVR072A0mJmsCS7zZdbJ3z&#10;WTANVxsoD9hPFtKgOcPva3zTB+b8E7M4WdgGuC38d/xIBfh20EuUVGB/fXQf7LHhUUtJi5NaUPdz&#10;x6ygRH3TOApXk/k8jHY8zBcXUzzYU83mVKN3zS1gN0xwLxkexWDv1SBKC80bLpV1iIoqpjnGLij3&#10;djjc+rRBcC1xsV5HMxxnw/yDfjE8gAeiQ8++dm/Mmr6xPU7EIwxTzZbv+jvZBk8N650HWcfmP/La&#10;PwGugthL/doKu+b0HK2Oy3X1GwAA//8DAFBLAwQUAAYACAAAACEATsh4r98AAAAJAQAADwAAAGRy&#10;cy9kb3ducmV2LnhtbEyPzU7DMBCE70i8g7VI3KhTItE0jVOh8iOBuDRw6c2Jt3HUeB3FbhrenuUE&#10;tx3taGa+Yju7Xkw4hs6TguUiAYHUeNNRq+Dr8+UuAxGiJqN7T6jgGwNsy+urQufGX2iPUxVbwSEU&#10;cq3AxjjkUobGotNh4Qck/h396HRkObbSjPrC4a6X90nyIJ3uiBusHnBnsTlVZ6fgONTpx2F/SKr6&#10;7X33/GqsfJqsUrc38+MGRMQ5/pnhdz5Ph5I31f5MJoiedZYyS+RjvQbBhjRZMkutYJWtQJaF/E9Q&#10;/gAAAP//AwBQSwECLQAUAAYACAAAACEAtoM4kv4AAADhAQAAEwAAAAAAAAAAAAAAAAAAAAAAW0Nv&#10;bnRlbnRfVHlwZXNdLnhtbFBLAQItABQABgAIAAAAIQA4/SH/1gAAAJQBAAALAAAAAAAAAAAAAAAA&#10;AC8BAABfcmVscy8ucmVsc1BLAQItABQABgAIAAAAIQCAW4g/pQIAAKQFAAAOAAAAAAAAAAAAAAAA&#10;AC4CAABkcnMvZTJvRG9jLnhtbFBLAQItABQABgAIAAAAIQBOyHiv3wAAAAkBAAAPAAAAAAAAAAAA&#10;AAAAAP8EAABkcnMvZG93bnJldi54bWxQSwUGAAAAAAQABADzAAAACwYAAAAA&#10;" filled="f" strokecolor="black [3213]" strokeweight="1.5pt">
                      <v:textbox>
                        <w:txbxContent>
                          <w:p w:rsidR="002A0B27" w:rsidRPr="003A7010" w:rsidRDefault="002A0B27" w:rsidP="00905BAD">
                            <w:pPr>
                              <w:jc w:val="center"/>
                              <w:rPr>
                                <w:rFonts w:ascii="Times New Roman" w:hAnsi="Times New Roman"/>
                                <w:color w:val="000000" w:themeColor="text1"/>
                                <w:sz w:val="36"/>
                                <w:szCs w:val="28"/>
                              </w:rPr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Pr="0013023C">
              <w:rPr>
                <w:rFonts w:ascii="Times New Roman" w:hAnsi="Times New Roman"/>
                <w:sz w:val="32"/>
                <w:szCs w:val="32"/>
              </w:rPr>
              <w:t xml:space="preserve">                                   </w:t>
            </w:r>
          </w:p>
          <w:p w:rsidR="00905BAD" w:rsidRDefault="00905BAD" w:rsidP="00905BAD">
            <w:pPr>
              <w:pStyle w:val="QuestionStyle"/>
            </w:pPr>
            <w:r>
              <w:rPr>
                <w:sz w:val="32"/>
                <w:szCs w:val="32"/>
              </w:rPr>
              <w:t xml:space="preserve">       Radius =</w:t>
            </w:r>
            <w:r w:rsidRPr="0013023C">
              <w:rPr>
                <w:sz w:val="32"/>
                <w:szCs w:val="32"/>
              </w:rPr>
              <w:t xml:space="preserve">   </w:t>
            </w:r>
            <w:r>
              <w:rPr>
                <w:sz w:val="32"/>
                <w:szCs w:val="32"/>
              </w:rPr>
              <w:t xml:space="preserve"> </w:t>
            </w:r>
            <w:r w:rsidRPr="0013023C">
              <w:rPr>
                <w:sz w:val="32"/>
                <w:szCs w:val="32"/>
              </w:rPr>
              <w:t xml:space="preserve">              </w:t>
            </w:r>
            <w:r>
              <w:rPr>
                <w:sz w:val="32"/>
                <w:szCs w:val="32"/>
              </w:rPr>
              <w:t>c</w:t>
            </w:r>
            <w:r w:rsidRPr="0013023C">
              <w:rPr>
                <w:sz w:val="32"/>
                <w:szCs w:val="32"/>
              </w:rPr>
              <w:t>m</w:t>
            </w:r>
          </w:p>
          <w:p w:rsidR="00905BAD" w:rsidRDefault="00905BAD" w:rsidP="00A00073">
            <w:pPr>
              <w:pStyle w:val="QuestionStyle"/>
            </w:pPr>
          </w:p>
          <w:p w:rsidR="00905BAD" w:rsidRPr="00905BAD" w:rsidRDefault="00905BAD" w:rsidP="00A00073">
            <w:pPr>
              <w:pStyle w:val="QuestionStyle"/>
            </w:pPr>
          </w:p>
        </w:tc>
      </w:tr>
      <w:tr w:rsidR="00AA2799" w:rsidTr="00C42BE5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CC"/>
          </w:tcPr>
          <w:p w:rsidR="00AA2799" w:rsidRPr="001B3341" w:rsidRDefault="00AA2799" w:rsidP="00AA2799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AA2799" w:rsidRDefault="00624FFF" w:rsidP="00AA2799">
            <w:pPr>
              <w:pStyle w:val="QuestionStyle"/>
              <w:ind w:right="4428"/>
            </w:pPr>
            <w:r>
              <w:rPr>
                <w:noProof/>
                <w:lang w:eastAsia="en-AU"/>
              </w:rPr>
              <w:object w:dxaOrig="1440" w:dyaOrig="1440" w14:anchorId="7C944347">
                <v:shape id="_x0000_s1098" type="#_x0000_t75" style="position:absolute;margin-left:212.4pt;margin-top:6.6pt;width:236.9pt;height:141.8pt;z-index:251724288;mso-position-horizontal-relative:text;mso-position-vertical-relative:text">
                  <v:imagedata r:id="rId74" o:title=""/>
                </v:shape>
                <o:OLEObject Type="Embed" ProgID="FXDraw3.Document" ShapeID="_x0000_s1098" DrawAspect="Content" ObjectID="_1460096250" r:id="rId75"/>
              </w:object>
            </w:r>
            <w:r w:rsidR="00AA2799">
              <w:t>Find the area of the plot of land which is shaded (to the nearest tenth of a hectare).</w:t>
            </w:r>
          </w:p>
          <w:p w:rsidR="00AA2799" w:rsidRDefault="00AA2799" w:rsidP="00AA2799">
            <w:pPr>
              <w:pStyle w:val="QuestionStyle"/>
            </w:pPr>
          </w:p>
          <w:p w:rsidR="00AA2799" w:rsidRDefault="00AA2799" w:rsidP="00AA2799">
            <w:pPr>
              <w:pStyle w:val="QuestionStyle"/>
            </w:pPr>
          </w:p>
          <w:p w:rsidR="00AA2799" w:rsidRDefault="00AA2799" w:rsidP="00AA2799">
            <w:pPr>
              <w:pStyle w:val="QuestionStyle"/>
            </w:pPr>
          </w:p>
          <w:p w:rsidR="00AA2799" w:rsidRDefault="00AA2799" w:rsidP="00AA2799">
            <w:pPr>
              <w:pStyle w:val="QuestionStyle"/>
            </w:pPr>
          </w:p>
          <w:p w:rsidR="00AA2799" w:rsidRPr="0013023C" w:rsidRDefault="00AA2799" w:rsidP="00AA2799">
            <w:pPr>
              <w:rPr>
                <w:rFonts w:ascii="Times New Roman" w:hAnsi="Times New Roman"/>
              </w:rPr>
            </w:pPr>
          </w:p>
          <w:p w:rsidR="00AA2799" w:rsidRDefault="00AA2799" w:rsidP="00AA2799">
            <w:pPr>
              <w:rPr>
                <w:rFonts w:ascii="Times New Roman" w:hAnsi="Times New Roman"/>
                <w:sz w:val="32"/>
                <w:szCs w:val="32"/>
              </w:rPr>
            </w:pPr>
            <w:r w:rsidRPr="0013023C">
              <w:rPr>
                <w:rFonts w:ascii="Times New Roman" w:hAnsi="Times New Roman"/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49536" behindDoc="0" locked="0" layoutInCell="1" allowOverlap="1" wp14:anchorId="622AD8D0" wp14:editId="20CC7DB4">
                      <wp:simplePos x="0" y="0"/>
                      <wp:positionH relativeFrom="column">
                        <wp:posOffset>1131570</wp:posOffset>
                      </wp:positionH>
                      <wp:positionV relativeFrom="paragraph">
                        <wp:posOffset>58420</wp:posOffset>
                      </wp:positionV>
                      <wp:extent cx="754380" cy="373380"/>
                      <wp:effectExtent l="0" t="0" r="26670" b="26670"/>
                      <wp:wrapNone/>
                      <wp:docPr id="275" name="Rectangle 27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54380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2A0B27" w:rsidRPr="003A7010" w:rsidRDefault="002A0B27" w:rsidP="003B04D4">
                                  <w:pPr>
                                    <w:jc w:val="center"/>
                                    <w:rPr>
                                      <w:rFonts w:ascii="Times New Roman" w:hAnsi="Times New Roman"/>
                                      <w:color w:val="000000" w:themeColor="text1"/>
                                      <w:sz w:val="36"/>
                                      <w:szCs w:val="28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22AD8D0" id="Rectangle 275" o:spid="_x0000_s1038" style="position:absolute;margin-left:89.1pt;margin-top:4.6pt;width:59.4pt;height:29.4pt;z-index:251649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4Yg/pgIAAKQFAAAOAAAAZHJzL2Uyb0RvYy54bWysVFFv2yAQfp+0/4B4X+2kSdNadaqoVadJ&#10;VVe1nfpMMMSWMMeAJM5+/Q6wnair9jAtDw5wd99xH9/d9U3XKrIT1jWgSzo5yykRmkPV6E1Jf7ze&#10;f7mkxHmmK6ZAi5IehKM3y8+frvemEFOoQVXCEgTRrtibktbemyLLHK9Fy9wZGKHRKMG2zOPWbrLK&#10;sj2ityqb5vlFtgdbGQtcOIend8lIlxFfSsH9dymd8ESVFO/m49fG7zp8s+U1KzaWmbrh/TXYP9yi&#10;ZY3GpCPUHfOMbG3zB1TbcAsOpD/j0GYgZcNFrAGrmeTvqnmpmRGxFiTHmZEm9/9g+ePuyZKmKul0&#10;MadEsxYf6RlpY3qjBAmHSNHeuAI9X8yT7XcOl6HeTto2/GMlpIu0HkZaRecJx8PFfHZ+ieRzNJ0v&#10;zsMaUbJjsLHOfxXQkrAoqcX0kUy2e3A+uQ4uIZeG+0YpPGeF0mSPsrvK53mMcKCaKliDMYpI3CpL&#10;dgyf33eTPu+JF95CabxMqDDVFFf+oETCfxYS6cEqpilBEOYRk3EutJ8kU80qkVLNc/wNyYaIWLLS&#10;CBiQJV5yxO4BBs8EMmAnAnr/ECqirsfgvvK/BY8RMTNoPwa3jQb7UWUKq+ozJ/+BpERNYMl36y5K&#10;52IWXMPRGqoD6slCajRn+H2Db/rAnH9iFjsLZYDTwn/Hj1SAbwf9ipIa7K+PzoM/Ch6tlOyxU0vq&#10;fm6ZFZSobxpb4Woym4XWjpvZfDHFjT21rE8tetveAqphgnPJ8LgM/l4NS2mhfcOhsgpZ0cQ0x9wl&#10;5d4Om1ufJgiOJS5Wq+iG7WyYf9AvhgfwQHTQ7Gv3xqzphe2xIx5h6GpWvNN38g2RGlZbD7KJ4j/y&#10;2j8BjoKopX5shVlzuo9ex+G6/A0AAP//AwBQSwMEFAAGAAgAAAAhACsIQWjeAAAACAEAAA8AAABk&#10;cnMvZG93bnJldi54bWxMj81OwzAQhO9IvIO1SNyoQ5DaNMSpUPmRirg0cOnNibdxRLyOYjcNb8/2&#10;BKfVaEaz3xSb2fViwjF0nhTcLxIQSI03HbUKvj5f7zIQIWoyuveECn4wwKa8vip0bvyZ9jhVsRVc&#10;QiHXCmyMQy5laCw6HRZ+QGLv6EenI8uxlWbUZy53vUyTZCmd7og/WD3g1mLzXZ2cguNQP3wc9oek&#10;qnfv25c3Y+XzZJW6vZmfHkFEnONfGC74jA4lM9X+RCaInvUqSzmqYM2H/XS94m21gmWWgCwL+X9A&#10;+QsAAP//AwBQSwECLQAUAAYACAAAACEAtoM4kv4AAADhAQAAEwAAAAAAAAAAAAAAAAAAAAAAW0Nv&#10;bnRlbnRfVHlwZXNdLnhtbFBLAQItABQABgAIAAAAIQA4/SH/1gAAAJQBAAALAAAAAAAAAAAAAAAA&#10;AC8BAABfcmVscy8ucmVsc1BLAQItABQABgAIAAAAIQAp4Yg/pgIAAKQFAAAOAAAAAAAAAAAAAAAA&#10;AC4CAABkcnMvZTJvRG9jLnhtbFBLAQItABQABgAIAAAAIQArCEFo3gAAAAgBAAAPAAAAAAAAAAAA&#10;AAAAAAAFAABkcnMvZG93bnJldi54bWxQSwUGAAAAAAQABADzAAAACwYAAAAA&#10;" filled="f" strokecolor="black [3213]" strokeweight="1.5pt">
                      <v:textbox>
                        <w:txbxContent>
                          <w:p w:rsidR="002A0B27" w:rsidRPr="003A7010" w:rsidRDefault="002A0B27" w:rsidP="003B04D4">
                            <w:pPr>
                              <w:jc w:val="center"/>
                              <w:rPr>
                                <w:rFonts w:ascii="Times New Roman" w:hAnsi="Times New Roman"/>
                                <w:color w:val="000000" w:themeColor="text1"/>
                                <w:sz w:val="36"/>
                                <w:szCs w:val="28"/>
                              </w:rPr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Pr="0013023C">
              <w:rPr>
                <w:rFonts w:ascii="Times New Roman" w:hAnsi="Times New Roman"/>
                <w:sz w:val="32"/>
                <w:szCs w:val="32"/>
              </w:rPr>
              <w:t xml:space="preserve">                                   </w:t>
            </w:r>
          </w:p>
          <w:p w:rsidR="00AA2799" w:rsidRDefault="00AA2799" w:rsidP="00AA2799">
            <w:pPr>
              <w:pStyle w:val="QuestionStyle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         </w:t>
            </w:r>
            <w:r w:rsidRPr="0013023C">
              <w:rPr>
                <w:sz w:val="32"/>
                <w:szCs w:val="32"/>
              </w:rPr>
              <w:t xml:space="preserve"> </w:t>
            </w:r>
            <w:r>
              <w:rPr>
                <w:sz w:val="32"/>
                <w:szCs w:val="32"/>
              </w:rPr>
              <w:t>Area =</w:t>
            </w:r>
            <w:r w:rsidRPr="0013023C">
              <w:rPr>
                <w:sz w:val="32"/>
                <w:szCs w:val="32"/>
              </w:rPr>
              <w:t xml:space="preserve">   </w:t>
            </w:r>
            <w:r>
              <w:rPr>
                <w:sz w:val="32"/>
                <w:szCs w:val="32"/>
              </w:rPr>
              <w:t xml:space="preserve"> </w:t>
            </w:r>
            <w:r w:rsidRPr="0013023C">
              <w:rPr>
                <w:sz w:val="32"/>
                <w:szCs w:val="32"/>
              </w:rPr>
              <w:t xml:space="preserve">              </w:t>
            </w:r>
            <w:r>
              <w:rPr>
                <w:sz w:val="32"/>
                <w:szCs w:val="32"/>
              </w:rPr>
              <w:t>ha</w:t>
            </w:r>
          </w:p>
          <w:p w:rsidR="00AA2799" w:rsidRDefault="00AA2799" w:rsidP="00AA2799">
            <w:pPr>
              <w:pStyle w:val="QuestionStyle"/>
            </w:pPr>
          </w:p>
          <w:p w:rsidR="00AA2799" w:rsidRDefault="00AA2799" w:rsidP="00AA2799">
            <w:pPr>
              <w:pStyle w:val="QuestionStyle"/>
            </w:pPr>
          </w:p>
        </w:tc>
      </w:tr>
      <w:tr w:rsidR="00A00073" w:rsidTr="00C42BE5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CC"/>
          </w:tcPr>
          <w:p w:rsidR="00A00073" w:rsidRPr="001B3341" w:rsidRDefault="00A00073" w:rsidP="00A00073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8F28A6" w:rsidRDefault="00624FFF" w:rsidP="008F28A6">
            <w:pPr>
              <w:ind w:right="4286"/>
              <w:rPr>
                <w:rFonts w:ascii="Times New Roman" w:hAnsi="Times New Roman"/>
                <w:sz w:val="24"/>
                <w:szCs w:val="24"/>
              </w:rPr>
            </w:pPr>
            <w:r>
              <w:object w:dxaOrig="1440" w:dyaOrig="1440">
                <v:shape id="_x0000_s1059" type="#_x0000_t75" style="position:absolute;margin-left:266.45pt;margin-top:-2.95pt;width:135.55pt;height:137.6pt;z-index:251697664;mso-position-horizontal-relative:text;mso-position-vertical-relative:text">
                  <v:imagedata r:id="rId76" o:title=""/>
                </v:shape>
                <o:OLEObject Type="Embed" ProgID="FXDraw3.Document" ShapeID="_x0000_s1059" DrawAspect="Content" ObjectID="_1460096251" r:id="rId77"/>
              </w:object>
            </w:r>
            <w:r w:rsidR="008F28A6">
              <w:rPr>
                <w:rFonts w:ascii="Times New Roman" w:hAnsi="Times New Roman"/>
                <w:sz w:val="24"/>
                <w:szCs w:val="24"/>
              </w:rPr>
              <w:t>What is the area of this sector of a circle (correct to one decimal place)?</w:t>
            </w:r>
          </w:p>
          <w:p w:rsidR="008F28A6" w:rsidRDefault="008F28A6" w:rsidP="008F28A6">
            <w:pPr>
              <w:ind w:right="4286"/>
              <w:rPr>
                <w:rFonts w:ascii="Times New Roman" w:hAnsi="Times New Roman"/>
                <w:sz w:val="12"/>
                <w:szCs w:val="12"/>
              </w:rPr>
            </w:pPr>
          </w:p>
          <w:p w:rsidR="008F28A6" w:rsidRDefault="008F28A6" w:rsidP="008F28A6">
            <w:pPr>
              <w:ind w:right="4287"/>
              <w:rPr>
                <w:rFonts w:ascii="Times New Roman" w:hAnsi="Times New Roman"/>
                <w:position w:val="-8"/>
                <w:sz w:val="24"/>
                <w:szCs w:val="24"/>
              </w:rPr>
            </w:pPr>
            <w:r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30080" behindDoc="0" locked="0" layoutInCell="1" allowOverlap="1">
                      <wp:simplePos x="0" y="0"/>
                      <wp:positionH relativeFrom="column">
                        <wp:posOffset>304165</wp:posOffset>
                      </wp:positionH>
                      <wp:positionV relativeFrom="paragraph">
                        <wp:posOffset>18415</wp:posOffset>
                      </wp:positionV>
                      <wp:extent cx="171450" cy="906145"/>
                      <wp:effectExtent l="0" t="0" r="19050" b="27305"/>
                      <wp:wrapNone/>
                      <wp:docPr id="124" name="Group 12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71450" cy="905510"/>
                                <a:chOff x="0" y="0"/>
                                <a:chExt cx="171450" cy="944880"/>
                              </a:xfrm>
                            </wpg:grpSpPr>
                            <wps:wsp>
                              <wps:cNvPr id="126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83058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27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28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27432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29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55626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157A4101" id="Group 124" o:spid="_x0000_s1026" style="position:absolute;margin-left:23.95pt;margin-top:1.45pt;width:13.5pt;height:71.35pt;z-index:251630080;mso-height-relative:margin" coordsize="1714,94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sr1w6wIAABMOAAAOAAAAZHJzL2Uyb0RvYy54bWzsV9tu2zAMfR+wfxD0vtpObCcx6hRFbxjQ&#10;bcW6fYAiy5dNljRJidN9/SjZSdOmBYoO68OQPDiiJFLk4RFNH5+sW45WTJtGihxHRyFGTFBZNKLK&#10;8fdvlx+mGBlLREG4FCzHd8zgk/n7d8edythI1pIXTCMwIkzWqRzX1qosCAytWUvMkVRMwGIpdUss&#10;iLoKCk06sN7yYBSGadBJXSgtKTMGZs/7RTz39suSUfulLA2ziOcYfLP+qf1z4Z7B/JhklSaqbujg&#10;BnmFFy1pBBy6NXVOLEFL3eyZahuqpZGlPaKyDWRZNpT5GCCaKHwUzZWWS+VjqbKuUluYANpHOL3a&#10;LP28utGoKSB3oxgjQVpIkj8XuQmAp1NVBruutLpVN3qYqHrJRbwudev+IRa09sDebYFla4soTEaT&#10;KE4AfgpLszBJogF4WkN29rRoffGUXhxPp14v2BwaON+2rnQKKGTuUTJ/h9JtTRTz4BsX/xaldIPS&#10;6dJKvwmNe5z8PgeSg8Ooa0l/GiTkWU1ExU61ll3NSAFuRW4/OL+j4AQDqmjRfZIF5ICAdc+oJ/Gd&#10;jsOkB4NkT4EcRfE4fAgWyZQ29orJFrlBjoFcovgKN8QfQ1bXxnoGFwMLSPEDo7LlcB9WhKMoTdOJ&#10;d5xkw2ZIxMamD1nyprhsOPeCrhZnXCNQzfGl/w3KZncbF6hz3JuAt/s2XBVgWyt23QMH4O6a8HH4&#10;e+zgvRCFH1vS8H4MXnIx4O0gdpQ22UIWdwC3ln1JgBIGg1rq3xh1UA5ybH4tiWYY8Y8CUjaL4tjV&#10;Dy/EyWQEgt5dWeyuEEHBVI4tRv3wzPY1Z6l0U9VwUuSjFdKRqGzshg+9V4OzQObe1zdg9WSf1cPt&#10;3yHpv2b1UBUOhIaLeSD0y96Rz5Vp6Dv6l9l9mU7evEyPJvEYKoXP5YHVB1a/uPN7jtWzfVanb87q&#10;JElH6YHVvs35v5sP32DDlwc0JA8+bXZl36zcf8vN/wAAAP//AwBQSwMEFAAGAAgAAAAhAH42Y4je&#10;AAAABwEAAA8AAABkcnMvZG93bnJldi54bWxMjk1Lw0AQhu+C/2EZwZvdpKYfxmxKKeqpFGwF6W2a&#10;nSah2d2Q3Sbpv3c86elleB/eebLVaBrRU+drZxXEkwgE2cLp2pYKvg7vT0sQPqDV2DhLCm7kYZXf&#10;32WYajfYT+r3oRQ8Yn2KCqoQ2lRKX1Rk0E9cS5a7s+sMBj67UuoOBx43jZxG0VwarC1/qLClTUXF&#10;ZX81Cj4GHNbP8Vu/vZw3t+NhtvvexqTU48O4fgURaAx/MPzqszrk7HRyV6u9aBQkixcmFUw5uF4k&#10;nCfGktkcZJ7J//75DwAAAP//AwBQSwECLQAUAAYACAAAACEAtoM4kv4AAADhAQAAEwAAAAAAAAAA&#10;AAAAAAAAAAAAW0NvbnRlbnRfVHlwZXNdLnhtbFBLAQItABQABgAIAAAAIQA4/SH/1gAAAJQBAAAL&#10;AAAAAAAAAAAAAAAAAC8BAABfcmVscy8ucmVsc1BLAQItABQABgAIAAAAIQDHsr1w6wIAABMOAAAO&#10;AAAAAAAAAAAAAAAAAC4CAABkcnMvZTJvRG9jLnhtbFBLAQItABQABgAIAAAAIQB+NmOI3gAAAAcB&#10;AAAPAAAAAAAAAAAAAAAAAEUFAABkcnMvZG93bnJldi54bWxQSwUGAAAAAAQABADzAAAAUAYAAAAA&#10;">
                      <v:roundrect id="AutoShape 3" o:spid="_x0000_s1027" style="position:absolute;top:8305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zDlC8EA&#10;AADcAAAADwAAAGRycy9kb3ducmV2LnhtbERPS2sCMRC+F/wPYQrearaKi2yNogVFevN5HpJxs3Qz&#10;WTapu/rrG6HQ23x8z5kve1eLG7Wh8qzgfZSBINbeVFwqOB03bzMQISIbrD2TgjsFWC4GL3MsjO94&#10;T7dDLEUK4VCgAhtjU0gZtCWHYeQb4sRdfeswJtiW0rTYpXBXy3GW5dJhxanBYkOflvT34ccp+NJ2&#10;Onv024vp8utktV9fztpvlRq+9qsPEJH6+C/+c+9Mmj/O4flMukAuf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8w5QvBAAAA3AAAAA8AAAAAAAAAAAAAAAAAmAIAAGRycy9kb3du&#10;cmV2LnhtbFBLBQYAAAAABAAEAPUAAACGAwAAAAA=&#10;" strokecolor="black [3213]" strokeweight="1pt"/>
                      <v:roundrect id="AutoShape 4" o:spid="_x0000_s1028" style="position:absolute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HxAkMEA&#10;AADcAAAADwAAAGRycy9kb3ducmV2LnhtbERPTWsCMRC9C/6HMEJvmtVSK6tRVFCKN231PCTjZnEz&#10;WTbR3fbXm0Kht3m8z1msOleJBzWh9KxgPMpAEGtvSi4UfH3uhjMQISIbrDyTgm8KsFr2ewvMjW/5&#10;SI9TLEQK4ZCjAhtjnUsZtCWHYeRr4sRdfeMwJtgU0jTYpnBXyUmWTaXDklODxZq2lvTtdHcKDtq+&#10;zX66/cW00+vr+ri5nLXfK/Uy6NZzEJG6+C/+c3+YNH/yDr/PpAvk8gk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B8QJDBAAAA3AAAAA8AAAAAAAAAAAAAAAAAmAIAAGRycy9kb3du&#10;cmV2LnhtbFBLBQYAAAAABAAEAPUAAACGAwAAAAA=&#10;" strokecolor="black [3213]" strokeweight="1pt"/>
                      <v:roundrect id="AutoShape 5" o:spid="_x0000_s1029" style="position:absolute;top:2743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ePU4sQA&#10;AADcAAAADwAAAGRycy9kb3ducmV2LnhtbESPQWsCMRCF74X+hzCF3mpWiyKrUWxBKd601fOQjJvF&#10;zWTZRHfbX985FHqb4b1575vlegiNulOX6sgGxqMCFLGNrubKwNfn9mUOKmVkh01kMvBNCdarx4cl&#10;li72fKD7MVdKQjiVaMDn3JZaJ+spYBrFlli0S+wCZlm7SrsOewkPjZ4UxUwHrFkaPLb07slej7dg&#10;YG/9dP4z7M6un11eN4e388nGnTHPT8NmASrTkP/Nf9cfTvAnQivPyAR69Q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Hj1OLEAAAA3AAAAA8AAAAAAAAAAAAAAAAAmAIAAGRycy9k&#10;b3ducmV2LnhtbFBLBQYAAAAABAAEAPUAAACJAwAAAAA=&#10;" strokecolor="black [3213]" strokeweight="1pt"/>
                      <v:roundrect id="AutoShape 6" o:spid="_x0000_s1030" style="position:absolute;top:5562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q9xecIA&#10;AADcAAAADwAAAGRycy9kb3ducmV2LnhtbERP32vCMBB+F/wfwgl701THxHVNRYXJ2JtOfT6Ssyk2&#10;l9JktttfvwwGe7uP7+cV68E14k5dqD0rmM8yEMTam5orBaeP1+kKRIjIBhvPpOCLAqzL8ajA3Pie&#10;D3Q/xkqkEA45KrAxtrmUQVtyGGa+JU7c1XcOY4JdJU2HfQp3jVxk2VI6rDk1WGxpZ0nfjp9Owbu2&#10;T6vvYX8x/fL6uDlsL2ft90o9TIbNC4hIQ/wX/7nfTJq/eIbfZ9IFsvw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Or3F5wgAAANwAAAAPAAAAAAAAAAAAAAAAAJgCAABkcnMvZG93&#10;bnJldi54bWxQSwUGAAAAAAQABAD1AAAAhwMAAAAA&#10;" strokecolor="black [3213]" strokeweight="1pt"/>
                    </v:group>
                  </w:pict>
                </mc:Fallback>
              </mc:AlternateConten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              56.5 cm</w:t>
            </w:r>
            <w:r>
              <w:rPr>
                <w:rFonts w:ascii="Times New Roman" w:hAnsi="Times New Roman"/>
                <w:sz w:val="24"/>
                <w:szCs w:val="24"/>
                <w:vertAlign w:val="superscript"/>
              </w:rPr>
              <w:t>2</w:t>
            </w:r>
          </w:p>
          <w:p w:rsidR="008F28A6" w:rsidRDefault="008F28A6" w:rsidP="008F28A6">
            <w:pPr>
              <w:ind w:right="4287"/>
              <w:rPr>
                <w:rFonts w:ascii="Times New Roman" w:hAnsi="Times New Roman"/>
                <w:position w:val="-8"/>
                <w:sz w:val="12"/>
                <w:szCs w:val="12"/>
              </w:rPr>
            </w:pPr>
          </w:p>
          <w:p w:rsidR="008F28A6" w:rsidRDefault="008F28A6" w:rsidP="008F28A6">
            <w:pPr>
              <w:ind w:right="4287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        113.1 cm</w:t>
            </w:r>
            <w:r>
              <w:rPr>
                <w:rFonts w:ascii="Times New Roman" w:hAnsi="Times New Roman"/>
                <w:sz w:val="24"/>
                <w:szCs w:val="24"/>
                <w:vertAlign w:val="superscript"/>
              </w:rPr>
              <w:t>2</w:t>
            </w:r>
          </w:p>
          <w:p w:rsidR="008F28A6" w:rsidRDefault="008F28A6" w:rsidP="008F28A6">
            <w:pPr>
              <w:ind w:right="4287"/>
              <w:rPr>
                <w:rFonts w:ascii="Times New Roman" w:hAnsi="Times New Roman"/>
                <w:sz w:val="12"/>
                <w:szCs w:val="12"/>
              </w:rPr>
            </w:pPr>
          </w:p>
          <w:p w:rsidR="008F28A6" w:rsidRDefault="008F28A6" w:rsidP="008F28A6">
            <w:pPr>
              <w:ind w:right="4287"/>
              <w:rPr>
                <w:rFonts w:ascii="Times New Roman" w:hAnsi="Times New Roman"/>
                <w:position w:val="-8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        226.2 cm</w:t>
            </w:r>
            <w:r>
              <w:rPr>
                <w:rFonts w:ascii="Times New Roman" w:hAnsi="Times New Roman"/>
                <w:sz w:val="24"/>
                <w:szCs w:val="24"/>
                <w:vertAlign w:val="superscript"/>
              </w:rPr>
              <w:t>2</w:t>
            </w:r>
          </w:p>
          <w:p w:rsidR="008F28A6" w:rsidRDefault="008F28A6" w:rsidP="008F28A6">
            <w:pPr>
              <w:ind w:right="4287"/>
              <w:rPr>
                <w:rFonts w:ascii="Times New Roman" w:hAnsi="Times New Roman"/>
                <w:sz w:val="12"/>
                <w:szCs w:val="12"/>
              </w:rPr>
            </w:pPr>
          </w:p>
          <w:p w:rsidR="008F28A6" w:rsidRDefault="008F28A6" w:rsidP="008F28A6">
            <w:pPr>
              <w:ind w:right="4287"/>
              <w:rPr>
                <w:rFonts w:ascii="Times New Roman" w:hAnsi="Times New Roman"/>
                <w:position w:val="-8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        453.4 cm</w:t>
            </w:r>
            <w:r>
              <w:rPr>
                <w:rFonts w:ascii="Times New Roman" w:hAnsi="Times New Roman"/>
                <w:sz w:val="24"/>
                <w:szCs w:val="24"/>
                <w:vertAlign w:val="superscript"/>
              </w:rPr>
              <w:t>2</w:t>
            </w:r>
          </w:p>
          <w:p w:rsidR="00A00073" w:rsidRDefault="00A00073" w:rsidP="00A00073">
            <w:pPr>
              <w:pStyle w:val="QuestionStyle"/>
            </w:pPr>
          </w:p>
          <w:p w:rsidR="008F28A6" w:rsidRDefault="008F28A6" w:rsidP="00A00073">
            <w:pPr>
              <w:pStyle w:val="QuestionStyle"/>
            </w:pPr>
          </w:p>
        </w:tc>
      </w:tr>
      <w:tr w:rsidR="00A00073" w:rsidTr="00C42BE5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CC"/>
          </w:tcPr>
          <w:p w:rsidR="00A00073" w:rsidRPr="001B3341" w:rsidRDefault="00A00073" w:rsidP="00A00073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905BAD" w:rsidRDefault="00905BAD" w:rsidP="00905BAD">
            <w:pPr>
              <w:pStyle w:val="QuestionStyle"/>
              <w:ind w:right="4711"/>
            </w:pPr>
            <w:r>
              <w:t>A greeting card is moulded in the shape of a trapezium with a rhomboid window in it.</w:t>
            </w:r>
          </w:p>
          <w:p w:rsidR="00905BAD" w:rsidRPr="00905BAD" w:rsidRDefault="00624FFF" w:rsidP="00905BAD">
            <w:pPr>
              <w:pStyle w:val="QuestionStyle"/>
              <w:ind w:right="4711"/>
              <w:rPr>
                <w:sz w:val="12"/>
                <w:szCs w:val="12"/>
              </w:rPr>
            </w:pPr>
            <w:r>
              <w:rPr>
                <w:noProof/>
                <w:sz w:val="12"/>
                <w:szCs w:val="12"/>
                <w:lang w:eastAsia="en-AU"/>
              </w:rPr>
              <w:object w:dxaOrig="1440" w:dyaOrig="1440">
                <v:shape id="_x0000_s1068" type="#_x0000_t75" style="position:absolute;margin-left:208.2pt;margin-top:4.95pt;width:247.4pt;height:115.1pt;z-index:251699712;mso-position-horizontal-relative:text;mso-position-vertical-relative:text">
                  <v:imagedata r:id="rId78" o:title=""/>
                </v:shape>
                <o:OLEObject Type="Embed" ProgID="FXDraw3.Document" ShapeID="_x0000_s1068" DrawAspect="Content" ObjectID="_1460096252" r:id="rId79"/>
              </w:object>
            </w:r>
          </w:p>
          <w:p w:rsidR="00905BAD" w:rsidRDefault="00905BAD" w:rsidP="00905BAD">
            <w:pPr>
              <w:pStyle w:val="QuestionStyle"/>
              <w:ind w:right="4711"/>
            </w:pPr>
            <w:r>
              <w:t>The card is shown as it is produced, before folding along the line indicated.</w:t>
            </w:r>
          </w:p>
          <w:p w:rsidR="00AF79D2" w:rsidRDefault="00AF79D2" w:rsidP="00905BAD">
            <w:pPr>
              <w:pStyle w:val="QuestionStyle"/>
              <w:ind w:right="4711"/>
            </w:pPr>
          </w:p>
          <w:p w:rsidR="00AF79D2" w:rsidRDefault="00AF79D2" w:rsidP="00905BAD">
            <w:pPr>
              <w:pStyle w:val="QuestionStyle"/>
              <w:ind w:right="4711"/>
            </w:pPr>
            <w:r>
              <w:t>It is shown overlaid by a 1 cm grid.</w:t>
            </w:r>
          </w:p>
          <w:p w:rsidR="00905BAD" w:rsidRPr="00905BAD" w:rsidRDefault="00905BAD" w:rsidP="00905BAD">
            <w:pPr>
              <w:pStyle w:val="QuestionStyle"/>
              <w:rPr>
                <w:sz w:val="12"/>
                <w:szCs w:val="12"/>
              </w:rPr>
            </w:pPr>
          </w:p>
          <w:p w:rsidR="00905BAD" w:rsidRDefault="00AF79D2" w:rsidP="00905BAD">
            <w:pPr>
              <w:pStyle w:val="QuestionStyle"/>
            </w:pPr>
            <w:r>
              <w:t>What is the area of the card</w:t>
            </w:r>
            <w:r w:rsidR="00905BAD">
              <w:t>?</w:t>
            </w:r>
          </w:p>
          <w:p w:rsidR="00905BAD" w:rsidRDefault="00905BAD" w:rsidP="00905BAD">
            <w:pPr>
              <w:pStyle w:val="QuestionStyle"/>
            </w:pPr>
          </w:p>
          <w:p w:rsidR="00AF79D2" w:rsidRDefault="00AF79D2" w:rsidP="00AF79D2">
            <w:pPr>
              <w:rPr>
                <w:rFonts w:ascii="Times New Roman" w:hAnsi="Times New Roman"/>
                <w:sz w:val="32"/>
                <w:szCs w:val="32"/>
              </w:rPr>
            </w:pPr>
            <w:r w:rsidRPr="0013023C">
              <w:rPr>
                <w:rFonts w:ascii="Times New Roman" w:hAnsi="Times New Roman"/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31104" behindDoc="0" locked="0" layoutInCell="1" allowOverlap="1" wp14:anchorId="225FEF4C" wp14:editId="556BFC4B">
                      <wp:simplePos x="0" y="0"/>
                      <wp:positionH relativeFrom="column">
                        <wp:posOffset>1131570</wp:posOffset>
                      </wp:positionH>
                      <wp:positionV relativeFrom="paragraph">
                        <wp:posOffset>58420</wp:posOffset>
                      </wp:positionV>
                      <wp:extent cx="754380" cy="373380"/>
                      <wp:effectExtent l="0" t="0" r="26670" b="26670"/>
                      <wp:wrapNone/>
                      <wp:docPr id="136" name="Rectangle 13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54380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2A0B27" w:rsidRPr="003A7010" w:rsidRDefault="002A0B27" w:rsidP="00AF79D2">
                                  <w:pPr>
                                    <w:jc w:val="center"/>
                                    <w:rPr>
                                      <w:rFonts w:ascii="Times New Roman" w:hAnsi="Times New Roman"/>
                                      <w:color w:val="000000" w:themeColor="text1"/>
                                      <w:sz w:val="36"/>
                                      <w:szCs w:val="28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25FEF4C" id="Rectangle 136" o:spid="_x0000_s1039" style="position:absolute;margin-left:89.1pt;margin-top:4.6pt;width:59.4pt;height:29.4pt;z-index:251631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aCMNpQIAAKQFAAAOAAAAZHJzL2Uyb0RvYy54bWysVEtv2zAMvg/YfxB0X51nH0adImjRYUDR&#10;FW2HnhVZig3IoiYpsbNfP0qynaArdhiWg0OJ5EfyE8nrm65RZC+sq0EXdHo2oURoDmWttwX98Xr/&#10;5ZIS55kumQItCnoQjt6sPn+6bk0uZlCBKoUlCKJd3pqCVt6bPMscr0TD3BkYoVEpwTbM49Fus9Ky&#10;FtEblc0mk/OsBVsaC1w4h7d3SUlXEV9Kwf13KZ3wRBUUc/Pxa+N3E77Z6prlW8tMVfM+DfYPWTSs&#10;1hh0hLpjnpGdrf+AampuwYH0ZxyaDKSsuYg1YDXTybtqXipmRKwFyXFmpMn9P1j+uH+ypC7x7ebn&#10;lGjW4CM9I21Mb5Ug4RIpao3L0fLFPNn+5FAM9XbSNuEfKyFdpPUw0io6TzheXiwX80skn6NqfjEP&#10;MqJkR2djnf8qoCFBKKjF8JFMtn9wPpkOJiGWhvtaKbxnudKkxdSvJstJ9HCg6jJogzI2kbhVluwZ&#10;Pr/vpn3cEyvMQmlMJlSYaoqSPyiR8J+FRHqwilkKEBrziMk4F9pPk6pipUihlhP8DcEGj1iy0ggY&#10;kCUmOWL3AINlAhmwEwG9fXAVsa9H577yvzmPHjEyaD86N7UG+1FlCqvqIyf7gaRETWDJd5suts75&#10;MpiGqw2UB+wnC2nQnOH3Nb7pA3P+iVmcLGwD3Bb+O36kAnw76CVKKrC/ProP9tjwqKWkxUktqPu5&#10;Y1ZQor5pHIWr6WIRRjseFsuLGR7sqWZzqtG75hawG6a4lwyPYrD3ahClheYNl8o6REUV0xxjF5R7&#10;OxxufdoguJa4WK+jGY6zYf5BvxgewAPRoWdfuzdmTd/YHifiEYapZvm7/k62wVPDeudB1rH5j7z2&#10;T4CrIPZSv7bCrjk9R6vjcl39BgAA//8DAFBLAwQUAAYACAAAACEAKwhBaN4AAAAIAQAADwAAAGRy&#10;cy9kb3ducmV2LnhtbEyPzU7DMBCE70i8g7VI3KhDkNo0xKlQ+ZGKuDRw6c2Jt3FEvI5iNw1vz/YE&#10;p9VoRrPfFJvZ9WLCMXSeFNwvEhBIjTcdtQq+Pl/vMhAhajK694QKfjDApry+KnRu/Jn2OFWxFVxC&#10;IdcKbIxDLmVoLDodFn5AYu/oR6cjy7GVZtRnLne9TJNkKZ3uiD9YPeDWYvNdnZyC41A/fBz2h6Sq&#10;d+/blzdj5fNklbq9mZ8eQUSc418YLviMDiUz1f5EJoie9SpLOapgzYf9dL3ibbWCZZaALAv5f0D5&#10;CwAA//8DAFBLAQItABQABgAIAAAAIQC2gziS/gAAAOEBAAATAAAAAAAAAAAAAAAAAAAAAABbQ29u&#10;dGVudF9UeXBlc10ueG1sUEsBAi0AFAAGAAgAAAAhADj9If/WAAAAlAEAAAsAAAAAAAAAAAAAAAAA&#10;LwEAAF9yZWxzLy5yZWxzUEsBAi0AFAAGAAgAAAAhAM1oIw2lAgAApAUAAA4AAAAAAAAAAAAAAAAA&#10;LgIAAGRycy9lMm9Eb2MueG1sUEsBAi0AFAAGAAgAAAAhACsIQWjeAAAACAEAAA8AAAAAAAAAAAAA&#10;AAAA/wQAAGRycy9kb3ducmV2LnhtbFBLBQYAAAAABAAEAPMAAAAKBgAAAAA=&#10;" filled="f" strokecolor="black [3213]" strokeweight="1.5pt">
                      <v:textbox>
                        <w:txbxContent>
                          <w:p w:rsidR="002A0B27" w:rsidRPr="003A7010" w:rsidRDefault="002A0B27" w:rsidP="00AF79D2">
                            <w:pPr>
                              <w:jc w:val="center"/>
                              <w:rPr>
                                <w:rFonts w:ascii="Times New Roman" w:hAnsi="Times New Roman"/>
                                <w:color w:val="000000" w:themeColor="text1"/>
                                <w:sz w:val="36"/>
                                <w:szCs w:val="28"/>
                              </w:rPr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Pr="0013023C">
              <w:rPr>
                <w:rFonts w:ascii="Times New Roman" w:hAnsi="Times New Roman"/>
                <w:sz w:val="32"/>
                <w:szCs w:val="32"/>
              </w:rPr>
              <w:t xml:space="preserve">                                   </w:t>
            </w:r>
          </w:p>
          <w:p w:rsidR="00AF79D2" w:rsidRPr="00A00073" w:rsidRDefault="00AF79D2" w:rsidP="00AF79D2">
            <w:pPr>
              <w:rPr>
                <w:rFonts w:ascii="Times New Roman" w:hAnsi="Times New Roman"/>
                <w:sz w:val="32"/>
                <w:szCs w:val="32"/>
              </w:rPr>
            </w:pPr>
            <w:r>
              <w:rPr>
                <w:rFonts w:ascii="Times New Roman" w:hAnsi="Times New Roman"/>
                <w:sz w:val="32"/>
                <w:szCs w:val="32"/>
              </w:rPr>
              <w:t xml:space="preserve">         </w:t>
            </w:r>
            <w:r w:rsidRPr="0013023C">
              <w:rPr>
                <w:rFonts w:ascii="Times New Roman" w:hAnsi="Times New Roman"/>
                <w:sz w:val="32"/>
                <w:szCs w:val="32"/>
              </w:rPr>
              <w:t xml:space="preserve"> </w:t>
            </w:r>
            <w:r>
              <w:rPr>
                <w:rFonts w:ascii="Times New Roman" w:hAnsi="Times New Roman"/>
                <w:sz w:val="32"/>
                <w:szCs w:val="32"/>
              </w:rPr>
              <w:t>Area =</w:t>
            </w:r>
            <w:r w:rsidRPr="0013023C">
              <w:rPr>
                <w:rFonts w:ascii="Times New Roman" w:hAnsi="Times New Roman"/>
                <w:sz w:val="32"/>
                <w:szCs w:val="32"/>
              </w:rPr>
              <w:t xml:space="preserve">   </w:t>
            </w:r>
            <w:r>
              <w:rPr>
                <w:rFonts w:ascii="Times New Roman" w:hAnsi="Times New Roman"/>
                <w:sz w:val="32"/>
                <w:szCs w:val="32"/>
              </w:rPr>
              <w:t xml:space="preserve"> </w:t>
            </w:r>
            <w:r w:rsidRPr="0013023C">
              <w:rPr>
                <w:rFonts w:ascii="Times New Roman" w:hAnsi="Times New Roman"/>
                <w:sz w:val="32"/>
                <w:szCs w:val="32"/>
              </w:rPr>
              <w:t xml:space="preserve">              </w:t>
            </w:r>
            <w:r>
              <w:rPr>
                <w:rFonts w:ascii="Times New Roman" w:hAnsi="Times New Roman"/>
                <w:sz w:val="32"/>
                <w:szCs w:val="32"/>
              </w:rPr>
              <w:t>c</w:t>
            </w:r>
            <w:r w:rsidRPr="0013023C">
              <w:rPr>
                <w:rFonts w:ascii="Times New Roman" w:hAnsi="Times New Roman"/>
                <w:sz w:val="32"/>
                <w:szCs w:val="32"/>
              </w:rPr>
              <w:t>m</w:t>
            </w:r>
            <w:r w:rsidRPr="00A00073">
              <w:rPr>
                <w:rFonts w:ascii="Times New Roman" w:hAnsi="Times New Roman"/>
                <w:sz w:val="32"/>
                <w:szCs w:val="32"/>
                <w:vertAlign w:val="superscript"/>
              </w:rPr>
              <w:t>2</w:t>
            </w:r>
            <w:r>
              <w:rPr>
                <w:rFonts w:ascii="Times New Roman" w:hAnsi="Times New Roman"/>
                <w:sz w:val="32"/>
                <w:szCs w:val="32"/>
              </w:rPr>
              <w:t>.</w:t>
            </w:r>
          </w:p>
          <w:p w:rsidR="00A00073" w:rsidRDefault="00905BAD" w:rsidP="00905BAD">
            <w:pPr>
              <w:pStyle w:val="QuestionStyle"/>
            </w:pPr>
            <w:r>
              <w:t xml:space="preserve">  </w:t>
            </w:r>
          </w:p>
        </w:tc>
      </w:tr>
      <w:tr w:rsidR="00A00073" w:rsidTr="00C42BE5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CC"/>
          </w:tcPr>
          <w:p w:rsidR="00A00073" w:rsidRPr="001B3341" w:rsidRDefault="00A00073" w:rsidP="00A00073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8F28A6" w:rsidRDefault="00624FFF" w:rsidP="00A00073">
            <w:pPr>
              <w:pStyle w:val="QuestionStyle"/>
            </w:pPr>
            <w:r>
              <w:rPr>
                <w:noProof/>
                <w:lang w:eastAsia="en-AU"/>
              </w:rPr>
              <w:object w:dxaOrig="1440" w:dyaOrig="1440">
                <v:shape id="_x0000_s1065" type="#_x0000_t75" style="position:absolute;margin-left:274.8pt;margin-top:-.15pt;width:162.65pt;height:139.7pt;z-index:251698688;mso-position-horizontal-relative:text;mso-position-vertical-relative:text">
                  <v:imagedata r:id="rId80" o:title=""/>
                </v:shape>
                <o:OLEObject Type="Embed" ProgID="FXDraw3.Document" ShapeID="_x0000_s1065" DrawAspect="Content" ObjectID="_1460096253" r:id="rId81"/>
              </w:object>
            </w:r>
            <w:r w:rsidR="008F28A6">
              <w:t xml:space="preserve">The rear wall of a chapel is in the shape shown. </w:t>
            </w:r>
          </w:p>
          <w:p w:rsidR="008F28A6" w:rsidRPr="008F28A6" w:rsidRDefault="008F28A6" w:rsidP="00A00073">
            <w:pPr>
              <w:pStyle w:val="QuestionStyle"/>
              <w:rPr>
                <w:sz w:val="12"/>
                <w:szCs w:val="12"/>
              </w:rPr>
            </w:pPr>
          </w:p>
          <w:p w:rsidR="008F28A6" w:rsidRPr="008F28A6" w:rsidRDefault="008F28A6" w:rsidP="008F28A6">
            <w:pPr>
              <w:ind w:right="4286"/>
              <w:rPr>
                <w:rFonts w:ascii="Times New Roman" w:hAnsi="Times New Roman"/>
                <w:sz w:val="24"/>
                <w:szCs w:val="24"/>
              </w:rPr>
            </w:pPr>
            <w:r w:rsidRPr="008F28A6">
              <w:rPr>
                <w:rFonts w:ascii="Times New Roman" w:hAnsi="Times New Roman"/>
                <w:sz w:val="24"/>
                <w:szCs w:val="24"/>
              </w:rPr>
              <w:t xml:space="preserve">What is the area of the wall </w:t>
            </w:r>
            <w:r>
              <w:rPr>
                <w:rFonts w:ascii="Times New Roman" w:hAnsi="Times New Roman"/>
                <w:sz w:val="24"/>
                <w:szCs w:val="24"/>
              </w:rPr>
              <w:t>(correct to two</w:t>
            </w:r>
            <w:r w:rsidRPr="008F28A6">
              <w:rPr>
                <w:rFonts w:ascii="Times New Roman" w:hAnsi="Times New Roman"/>
                <w:sz w:val="24"/>
                <w:szCs w:val="24"/>
              </w:rPr>
              <w:t xml:space="preserve"> decimal place</w:t>
            </w:r>
            <w:r>
              <w:rPr>
                <w:rFonts w:ascii="Times New Roman" w:hAnsi="Times New Roman"/>
                <w:sz w:val="24"/>
                <w:szCs w:val="24"/>
              </w:rPr>
              <w:t>s</w:t>
            </w:r>
            <w:r w:rsidRPr="008F28A6">
              <w:rPr>
                <w:rFonts w:ascii="Times New Roman" w:hAnsi="Times New Roman"/>
                <w:sz w:val="24"/>
                <w:szCs w:val="24"/>
              </w:rPr>
              <w:t>)?</w:t>
            </w:r>
          </w:p>
          <w:p w:rsidR="008F28A6" w:rsidRPr="008F28A6" w:rsidRDefault="008F28A6" w:rsidP="008F28A6">
            <w:pPr>
              <w:ind w:right="4286"/>
              <w:rPr>
                <w:rFonts w:ascii="Times New Roman" w:hAnsi="Times New Roman"/>
                <w:sz w:val="12"/>
                <w:szCs w:val="12"/>
              </w:rPr>
            </w:pPr>
          </w:p>
          <w:p w:rsidR="008F28A6" w:rsidRPr="008F28A6" w:rsidRDefault="008F28A6" w:rsidP="008F28A6">
            <w:pPr>
              <w:ind w:right="4287"/>
              <w:rPr>
                <w:rFonts w:ascii="Times New Roman" w:hAnsi="Times New Roman"/>
                <w:position w:val="-8"/>
                <w:sz w:val="24"/>
                <w:szCs w:val="24"/>
              </w:rPr>
            </w:pPr>
            <w:r w:rsidRPr="008F28A6">
              <w:rPr>
                <w:rFonts w:ascii="Times New Roman" w:hAnsi="Times New Roman"/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13696" behindDoc="0" locked="0" layoutInCell="1" allowOverlap="1" wp14:anchorId="68E5775B" wp14:editId="4620D891">
                      <wp:simplePos x="0" y="0"/>
                      <wp:positionH relativeFrom="column">
                        <wp:posOffset>304165</wp:posOffset>
                      </wp:positionH>
                      <wp:positionV relativeFrom="paragraph">
                        <wp:posOffset>18415</wp:posOffset>
                      </wp:positionV>
                      <wp:extent cx="171450" cy="906145"/>
                      <wp:effectExtent l="0" t="0" r="19050" b="27305"/>
                      <wp:wrapNone/>
                      <wp:docPr id="125" name="Group 12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71450" cy="905510"/>
                                <a:chOff x="0" y="0"/>
                                <a:chExt cx="171450" cy="944880"/>
                              </a:xfrm>
                            </wpg:grpSpPr>
                            <wps:wsp>
                              <wps:cNvPr id="130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83058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31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32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27432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33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55626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1D8349B2" id="Group 125" o:spid="_x0000_s1026" style="position:absolute;margin-left:23.95pt;margin-top:1.45pt;width:13.5pt;height:71.35pt;z-index:251613696;mso-height-relative:margin" coordsize="1714,94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UGnn6AIAABMOAAAOAAAAZHJzL2Uyb0RvYy54bWzsV21v2yAQ/j5p/wHxfXXs2E5q1amqvmlS&#10;t1Xr9gMIxi8bBgYkTvfrd2AnTZtUqjqtH6bkA+GAO+6eezjDyemq5WjJtGmkyHF4NMKICSqLRlQ5&#10;/v7t6sMUI2OJKAiXguX4nhl8Onv/7qRTGYtkLXnBNAIjwmSdynFtrcqCwNCatcQcScUETJZSt8SC&#10;qKug0KQD6y0PotEoDTqpC6UlZcbA6EU/iWfeflkyar+UpWEW8RyDb9a32rdz1wazE5JVmqi6oYMb&#10;5BVetKQRsOnG1AWxBC10s2OqbaiWRpb2iMo2kGXZUOZjgGjC0ZNorrVcKB9LlXWV2sAE0D7B6dVm&#10;6eflrUZNAbmLEowEaSFJfl/kBgCeTlUZrLrW6k7d6mGg6iUX8arUrfuHWNDKA3u/AZatLKIwGE7C&#10;OAH4KUwdj5IkHICnNWRnR4vWl/v04ng69XrBetPA+bZxpVNAIfOAkvk7lO5qopgH37j41yiNIYwe&#10;pbOFlX4RGvc4+XUOJAeHUTeS/jRIyPOaiIqdaS27mpEC3ArdenB+S8EJBlTRvPskC8gBAeueUXvx&#10;nY5HSQ8GyfaBHIbxePQYLJIpbew1ky1ynRwDuUTxFU6I34Ysb4z1DC6G+EjxA6Oy5XAeloSjME3T&#10;iXecZMNiSMTapg9Z8qa4ajj3gq7m51wjUM3xlf8NymZ7GReoc9ybgLe7NlwVYBsrdtUDB+Bum/Bx&#10;+HPs4L0Uhe9b0vC+D15yMeDtIHaUNtlcFvcAt5Z9SYASBp1a6t8YdVAOcmx+LYhmGPGPAlJ2HMax&#10;qx9eiJNJBILenplvzxBBwVSOLUZ999z2NWehdFPVsFPooxXSkahs7JoPvVeDs0Dm3tc3YHW4y+r4&#10;zVk9VIUDoeFgHgj9sm/kc2U62iX08Dnbqrr/ukxHk3gMlcLn8sDqA6tffPN7jtXjXVanb16mkySN&#10;0gOr/TXn/758+As2vDzgQvLoabMt+8vKw1tu9gcAAP//AwBQSwMEFAAGAAgAAAAhAH42Y4jeAAAA&#10;BwEAAA8AAABkcnMvZG93bnJldi54bWxMjk1Lw0AQhu+C/2EZwZvdpKYfxmxKKeqpFGwF6W2anSah&#10;2d2Q3Sbpv3c86elleB/eebLVaBrRU+drZxXEkwgE2cLp2pYKvg7vT0sQPqDV2DhLCm7kYZXf32WY&#10;ajfYT+r3oRQ8Yn2KCqoQ2lRKX1Rk0E9cS5a7s+sMBj67UuoOBx43jZxG0VwarC1/qLClTUXFZX81&#10;Cj4GHNbP8Vu/vZw3t+NhtvvexqTU48O4fgURaAx/MPzqszrk7HRyV6u9aBQkixcmFUw5uF4knCfG&#10;ktkcZJ7J//75DwAAAP//AwBQSwECLQAUAAYACAAAACEAtoM4kv4AAADhAQAAEwAAAAAAAAAAAAAA&#10;AAAAAAAAW0NvbnRlbnRfVHlwZXNdLnhtbFBLAQItABQABgAIAAAAIQA4/SH/1gAAAJQBAAALAAAA&#10;AAAAAAAAAAAAAC8BAABfcmVscy8ucmVsc1BLAQItABQABgAIAAAAIQCxUGnn6AIAABMOAAAOAAAA&#10;AAAAAAAAAAAAAC4CAABkcnMvZTJvRG9jLnhtbFBLAQItABQABgAIAAAAIQB+NmOI3gAAAAcBAAAP&#10;AAAAAAAAAAAAAAAAAEIFAABkcnMvZG93bnJldi54bWxQSwUGAAAAAAQABADzAAAATQYAAAAA&#10;">
                      <v:roundrect id="AutoShape 3" o:spid="_x0000_s1027" style="position:absolute;top:8305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kxOOcQA&#10;AADcAAAADwAAAGRycy9kb3ducmV2LnhtbESPQWsCMRCF70L/Q5hCb5q1UpHVKLZQKb1pq+chGTeL&#10;m8mySd1tf33nIHib4b1575vVZgiNulKX6sgGppMCFLGNrubKwPfX+3gBKmVkh01kMvBLCTbrh9EK&#10;Sxd73tP1kCslIZxKNOBzbkutk/UUME1iSyzaOXYBs6xdpV2HvYSHRj8XxVwHrFkaPLb05sleDj/B&#10;wKf1L4u/YXdy/fw82+5fT0cbd8Y8PQ7bJahMQ76bb9cfTvBngi/PyAR6/Q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pMTjnEAAAA3AAAAA8AAAAAAAAAAAAAAAAAmAIAAGRycy9k&#10;b3ducmV2LnhtbFBLBQYAAAAABAAEAPUAAACJAwAAAAA=&#10;" strokecolor="black [3213]" strokeweight="1pt"/>
                      <v:roundrect id="AutoShape 4" o:spid="_x0000_s1028" style="position:absolute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QDrosEA&#10;AADcAAAADwAAAGRycy9kb3ducmV2LnhtbERPTWsCMRC9C/6HMII3zVpRZDWKFirSm7Z6HpJxs7iZ&#10;LJvUXf31jVDobR7vc1abzlXiTk0oPSuYjDMQxNqbkgsF318fowWIEJENVp5JwYMCbNb93gpz41s+&#10;0v0UC5FCOOSowMZY51IGbclhGPuaOHFX3ziMCTaFNA22KdxV8i3L5tJhyanBYk3vlvTt9OMUfGo7&#10;Wzy7/cW08+t0e9xdztrvlRoOuu0SRKQu/ov/3AeT5k8n8HomXSDXv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UA66LBAAAA3AAAAA8AAAAAAAAAAAAAAAAAmAIAAGRycy9kb3du&#10;cmV2LnhtbFBLBQYAAAAABAAEAPUAAACGAwAAAAA=&#10;" strokecolor="black [3213]" strokeweight="1pt"/>
                      <v:roundrect id="AutoShape 5" o:spid="_x0000_s1029" style="position:absolute;top:2743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dJ11cEA&#10;AADcAAAADwAAAGRycy9kb3ducmV2LnhtbERPTWsCMRC9C/6HMII3zVZRZGsUW1CKN23reUjGzdLN&#10;ZNlEd+2vN4LgbR7vc5brzlXiSk0oPSt4G2cgiLU3JRcKfr63owWIEJENVp5JwY0CrFf93hJz41s+&#10;0PUYC5FCOOSowMZY51IGbclhGPuaOHFn3ziMCTaFNA22KdxVcpJlc+mw5NRgsaZPS/rveHEK9trO&#10;Fv/d7mTa+Xm6OXycfrXfKTUcdJt3EJG6+BI/3V8mzZ9O4PFMukCu7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XSddXBAAAA3AAAAA8AAAAAAAAAAAAAAAAAmAIAAGRycy9kb3du&#10;cmV2LnhtbFBLBQYAAAAABAAEAPUAAACGAwAAAAA=&#10;" strokecolor="black [3213]" strokeweight="1pt"/>
                      <v:roundrect id="AutoShape 6" o:spid="_x0000_s1030" style="position:absolute;top:5562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p7QTsEA&#10;AADcAAAADwAAAGRycy9kb3ducmV2LnhtbERPS2sCMRC+C/6HMAVvmm0XRbZG0YJSevN5HpJxs3Qz&#10;WTbRXfvrG6HQ23x8z1mseleLO7Wh8qzgdZKBINbeVFwqOB234zmIEJEN1p5JwYMCrJbDwQIL4zve&#10;0/0QS5FCOBSowMbYFFIGbclhmPiGOHFX3zqMCbalNC12KdzV8i3LZtJhxanBYkMflvT34eYUfGk7&#10;nf/0u4vpZtd8vd9cztrvlBq99Ot3EJH6+C/+c3+aND/P4flMukAuf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qe0E7BAAAA3AAAAA8AAAAAAAAAAAAAAAAAmAIAAGRycy9kb3du&#10;cmV2LnhtbFBLBQYAAAAABAAEAPUAAACGAwAAAAA=&#10;" strokecolor="black [3213]" strokeweight="1pt"/>
                    </v:group>
                  </w:pict>
                </mc:Fallback>
              </mc:AlternateContent>
            </w:r>
            <w:r w:rsidRPr="008F28A6">
              <w:rPr>
                <w:rFonts w:ascii="Times New Roman" w:hAnsi="Times New Roman"/>
                <w:sz w:val="24"/>
                <w:szCs w:val="24"/>
              </w:rPr>
              <w:t xml:space="preserve">                  </w:t>
            </w:r>
            <w:r w:rsidR="00905BAD">
              <w:rPr>
                <w:rFonts w:ascii="Times New Roman" w:hAnsi="Times New Roman"/>
                <w:sz w:val="24"/>
                <w:szCs w:val="24"/>
              </w:rPr>
              <w:t>62.34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8F28A6">
              <w:rPr>
                <w:rFonts w:ascii="Times New Roman" w:hAnsi="Times New Roman"/>
                <w:sz w:val="24"/>
                <w:szCs w:val="24"/>
              </w:rPr>
              <w:t>m</w:t>
            </w:r>
            <w:r w:rsidRPr="008F28A6">
              <w:rPr>
                <w:rFonts w:ascii="Times New Roman" w:hAnsi="Times New Roman"/>
                <w:sz w:val="24"/>
                <w:szCs w:val="24"/>
                <w:vertAlign w:val="superscript"/>
              </w:rPr>
              <w:t>2</w:t>
            </w:r>
          </w:p>
          <w:p w:rsidR="008F28A6" w:rsidRPr="008F28A6" w:rsidRDefault="008F28A6" w:rsidP="008F28A6">
            <w:pPr>
              <w:ind w:right="4287"/>
              <w:rPr>
                <w:rFonts w:ascii="Times New Roman" w:hAnsi="Times New Roman"/>
                <w:position w:val="-8"/>
                <w:sz w:val="12"/>
                <w:szCs w:val="12"/>
              </w:rPr>
            </w:pPr>
          </w:p>
          <w:p w:rsidR="008F28A6" w:rsidRPr="008F28A6" w:rsidRDefault="00905BAD" w:rsidP="008F28A6">
            <w:pPr>
              <w:ind w:right="4287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          68.04</w:t>
            </w:r>
            <w:r w:rsidR="008F28A6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8F28A6" w:rsidRPr="008F28A6">
              <w:rPr>
                <w:rFonts w:ascii="Times New Roman" w:hAnsi="Times New Roman"/>
                <w:sz w:val="24"/>
                <w:szCs w:val="24"/>
              </w:rPr>
              <w:t>m</w:t>
            </w:r>
            <w:r w:rsidR="008F28A6" w:rsidRPr="008F28A6">
              <w:rPr>
                <w:rFonts w:ascii="Times New Roman" w:hAnsi="Times New Roman"/>
                <w:sz w:val="24"/>
                <w:szCs w:val="24"/>
                <w:vertAlign w:val="superscript"/>
              </w:rPr>
              <w:t>2</w:t>
            </w:r>
          </w:p>
          <w:p w:rsidR="008F28A6" w:rsidRPr="008F28A6" w:rsidRDefault="008F28A6" w:rsidP="008F28A6">
            <w:pPr>
              <w:ind w:right="4287"/>
              <w:rPr>
                <w:rFonts w:ascii="Times New Roman" w:hAnsi="Times New Roman"/>
                <w:sz w:val="12"/>
                <w:szCs w:val="12"/>
              </w:rPr>
            </w:pPr>
          </w:p>
          <w:p w:rsidR="008F28A6" w:rsidRPr="008F28A6" w:rsidRDefault="00905BAD" w:rsidP="008F28A6">
            <w:pPr>
              <w:ind w:right="4287"/>
              <w:rPr>
                <w:rFonts w:ascii="Times New Roman" w:hAnsi="Times New Roman"/>
                <w:position w:val="-8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          124.69 </w:t>
            </w:r>
            <w:r w:rsidR="008F28A6" w:rsidRPr="008F28A6">
              <w:rPr>
                <w:rFonts w:ascii="Times New Roman" w:hAnsi="Times New Roman"/>
                <w:sz w:val="24"/>
                <w:szCs w:val="24"/>
              </w:rPr>
              <w:t>m</w:t>
            </w:r>
            <w:r w:rsidR="008F28A6" w:rsidRPr="008F28A6">
              <w:rPr>
                <w:rFonts w:ascii="Times New Roman" w:hAnsi="Times New Roman"/>
                <w:sz w:val="24"/>
                <w:szCs w:val="24"/>
                <w:vertAlign w:val="superscript"/>
              </w:rPr>
              <w:t>2</w:t>
            </w:r>
          </w:p>
          <w:p w:rsidR="008F28A6" w:rsidRPr="008F28A6" w:rsidRDefault="008F28A6" w:rsidP="008F28A6">
            <w:pPr>
              <w:ind w:right="4287"/>
              <w:rPr>
                <w:rFonts w:ascii="Times New Roman" w:hAnsi="Times New Roman"/>
                <w:sz w:val="12"/>
                <w:szCs w:val="12"/>
              </w:rPr>
            </w:pPr>
          </w:p>
          <w:p w:rsidR="008F28A6" w:rsidRPr="008F28A6" w:rsidRDefault="008F28A6" w:rsidP="008F28A6">
            <w:pPr>
              <w:ind w:right="4287"/>
              <w:rPr>
                <w:rFonts w:ascii="Times New Roman" w:hAnsi="Times New Roman"/>
                <w:position w:val="-8"/>
                <w:sz w:val="24"/>
                <w:szCs w:val="24"/>
              </w:rPr>
            </w:pPr>
            <w:r w:rsidRPr="008F28A6">
              <w:rPr>
                <w:rFonts w:ascii="Times New Roman" w:hAnsi="Times New Roman"/>
                <w:sz w:val="24"/>
                <w:szCs w:val="24"/>
              </w:rPr>
              <w:t xml:space="preserve">                </w:t>
            </w:r>
            <w:r w:rsidR="00905BAD">
              <w:rPr>
                <w:rFonts w:ascii="Times New Roman" w:hAnsi="Times New Roman"/>
                <w:sz w:val="24"/>
                <w:szCs w:val="24"/>
              </w:rPr>
              <w:t xml:space="preserve">  130.38 </w:t>
            </w:r>
            <w:r w:rsidRPr="008F28A6">
              <w:rPr>
                <w:rFonts w:ascii="Times New Roman" w:hAnsi="Times New Roman"/>
                <w:sz w:val="24"/>
                <w:szCs w:val="24"/>
              </w:rPr>
              <w:t>m</w:t>
            </w:r>
            <w:r w:rsidRPr="008F28A6">
              <w:rPr>
                <w:rFonts w:ascii="Times New Roman" w:hAnsi="Times New Roman"/>
                <w:sz w:val="24"/>
                <w:szCs w:val="24"/>
                <w:vertAlign w:val="superscript"/>
              </w:rPr>
              <w:t>2</w:t>
            </w:r>
          </w:p>
          <w:p w:rsidR="008F28A6" w:rsidRDefault="008F28A6" w:rsidP="00A00073">
            <w:pPr>
              <w:pStyle w:val="QuestionStyle"/>
            </w:pPr>
          </w:p>
        </w:tc>
      </w:tr>
    </w:tbl>
    <w:p w:rsidR="00D667E2" w:rsidRDefault="00D667E2">
      <w:pPr>
        <w:sectPr w:rsidR="00D667E2" w:rsidSect="00413DF5">
          <w:pgSz w:w="11906" w:h="16838"/>
          <w:pgMar w:top="1440" w:right="1440" w:bottom="1440" w:left="1440" w:header="708" w:footer="708" w:gutter="0"/>
          <w:cols w:space="708"/>
          <w:titlePg/>
          <w:docGrid w:linePitch="360"/>
        </w:sectPr>
      </w:pPr>
    </w:p>
    <w:p w:rsidR="009D24C3" w:rsidRDefault="009D24C3" w:rsidP="002C4FE4">
      <w:pPr>
        <w:jc w:val="center"/>
        <w:rPr>
          <w:rFonts w:ascii="Times New Roman" w:hAnsi="Times New Roman"/>
          <w:sz w:val="36"/>
          <w:szCs w:val="36"/>
        </w:rPr>
        <w:sectPr w:rsidR="009D24C3" w:rsidSect="00A252B0">
          <w:type w:val="continuous"/>
          <w:pgSz w:w="11906" w:h="16838"/>
          <w:pgMar w:top="1440" w:right="1440" w:bottom="1440" w:left="1440" w:header="708" w:footer="708" w:gutter="0"/>
          <w:cols w:space="708"/>
          <w:titlePg/>
          <w:docGrid w:linePitch="360"/>
        </w:sectPr>
      </w:pPr>
    </w:p>
    <w:p w:rsidR="00A252B0" w:rsidRDefault="00A252B0"/>
    <w:p w:rsidR="003F3344" w:rsidRDefault="003F3344" w:rsidP="003F3344">
      <w:pPr>
        <w:rPr>
          <w:rFonts w:asciiTheme="majorHAnsi" w:hAnsiTheme="majorHAnsi"/>
          <w:i/>
          <w:sz w:val="48"/>
          <w:szCs w:val="48"/>
        </w:rPr>
        <w:sectPr w:rsidR="003F3344" w:rsidSect="00413DF5">
          <w:pgSz w:w="11906" w:h="16838"/>
          <w:pgMar w:top="1440" w:right="1440" w:bottom="1440" w:left="1440" w:header="708" w:footer="708" w:gutter="0"/>
          <w:cols w:space="708"/>
          <w:titlePg/>
          <w:docGrid w:linePitch="360"/>
        </w:sectPr>
      </w:pPr>
    </w:p>
    <w:sdt>
      <w:sdtPr>
        <w:rPr>
          <w:rFonts w:asciiTheme="majorHAnsi" w:hAnsiTheme="majorHAnsi"/>
          <w:sz w:val="48"/>
          <w:szCs w:val="48"/>
        </w:rPr>
        <w:alias w:val="Title"/>
        <w:tag w:val=""/>
        <w:id w:val="745227015"/>
        <w:placeholder>
          <w:docPart w:val="3FFED1D17D5A416388F32009DECA2D73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p w:rsidR="001F156E" w:rsidRDefault="00CD5F78" w:rsidP="003F3344">
          <w:pPr>
            <w:jc w:val="center"/>
            <w:rPr>
              <w:rFonts w:asciiTheme="majorHAnsi" w:hAnsiTheme="majorHAnsi"/>
              <w:sz w:val="48"/>
              <w:szCs w:val="48"/>
            </w:rPr>
          </w:pPr>
          <w:r>
            <w:rPr>
              <w:rFonts w:asciiTheme="majorHAnsi" w:hAnsiTheme="majorHAnsi"/>
              <w:sz w:val="48"/>
              <w:szCs w:val="48"/>
            </w:rPr>
            <w:t>Area</w:t>
          </w:r>
        </w:p>
      </w:sdtContent>
    </w:sdt>
    <w:p w:rsidR="003F3344" w:rsidRDefault="003F3344" w:rsidP="003F3344">
      <w:pPr>
        <w:jc w:val="center"/>
        <w:rPr>
          <w:rFonts w:asciiTheme="majorHAnsi" w:hAnsiTheme="majorHAnsi"/>
          <w:sz w:val="24"/>
          <w:szCs w:val="24"/>
        </w:rPr>
      </w:pPr>
      <w:r w:rsidRPr="00C71E16">
        <w:rPr>
          <w:rFonts w:asciiTheme="majorHAnsi" w:hAnsiTheme="majorHAnsi"/>
          <w:sz w:val="48"/>
          <w:szCs w:val="48"/>
        </w:rPr>
        <w:t>ANSWERS</w:t>
      </w:r>
    </w:p>
    <w:tbl>
      <w:tblPr>
        <w:tblStyle w:val="TableGrid"/>
        <w:tblW w:w="10207" w:type="dxa"/>
        <w:tblInd w:w="-318" w:type="dxa"/>
        <w:tblLook w:val="04A0" w:firstRow="1" w:lastRow="0" w:firstColumn="1" w:lastColumn="0" w:noHBand="0" w:noVBand="1"/>
      </w:tblPr>
      <w:tblGrid>
        <w:gridCol w:w="318"/>
        <w:gridCol w:w="634"/>
        <w:gridCol w:w="8608"/>
        <w:gridCol w:w="647"/>
      </w:tblGrid>
      <w:tr w:rsidR="003F3344" w:rsidTr="00FB2C72">
        <w:trPr>
          <w:gridBefore w:val="1"/>
          <w:gridAfter w:val="1"/>
          <w:wBefore w:w="318" w:type="dxa"/>
          <w:wAfter w:w="647" w:type="dxa"/>
        </w:trPr>
        <w:tc>
          <w:tcPr>
            <w:tcW w:w="9242" w:type="dxa"/>
            <w:gridSpan w:val="2"/>
          </w:tcPr>
          <w:p w:rsidR="003F3344" w:rsidRDefault="003F3344" w:rsidP="003F3344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3F3344">
              <w:rPr>
                <w:rStyle w:val="Heading1Char"/>
              </w:rPr>
              <w:t xml:space="preserve">Non Calculator Section  </w:t>
            </w:r>
            <w:r>
              <w:rPr>
                <w:rFonts w:asciiTheme="majorHAnsi" w:hAnsiTheme="majorHAnsi"/>
                <w:sz w:val="24"/>
                <w:szCs w:val="24"/>
              </w:rPr>
              <w:t>( 1 mark each)</w:t>
            </w:r>
          </w:p>
        </w:tc>
      </w:tr>
      <w:tr w:rsidR="00FB2C72" w:rsidTr="00FB2C7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top w:w="113" w:type="dxa"/>
            <w:bottom w:w="57" w:type="dxa"/>
          </w:tblCellMar>
        </w:tblPrEx>
        <w:trPr>
          <w:cantSplit/>
          <w:trHeight w:val="851"/>
        </w:trPr>
        <w:tc>
          <w:tcPr>
            <w:tcW w:w="952" w:type="dxa"/>
            <w:gridSpan w:val="2"/>
            <w:tcBorders>
              <w:bottom w:val="single" w:sz="4" w:space="0" w:color="auto"/>
            </w:tcBorders>
            <w:shd w:val="clear" w:color="auto" w:fill="00FF99"/>
          </w:tcPr>
          <w:p w:rsidR="00FB2C72" w:rsidRPr="001B3341" w:rsidRDefault="00FB2C72" w:rsidP="00FB2C72">
            <w:pPr>
              <w:pStyle w:val="ListParagraph"/>
              <w:numPr>
                <w:ilvl w:val="0"/>
                <w:numId w:val="10"/>
              </w:numPr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2"/>
            <w:tcBorders>
              <w:bottom w:val="single" w:sz="4" w:space="0" w:color="auto"/>
            </w:tcBorders>
          </w:tcPr>
          <w:p w:rsidR="00FB2C72" w:rsidRDefault="00624FFF" w:rsidP="003B04D4">
            <w:pPr>
              <w:pStyle w:val="QuestionStyle"/>
            </w:pPr>
            <w:r>
              <w:rPr>
                <w:noProof/>
                <w:lang w:eastAsia="en-AU"/>
              </w:rPr>
              <w:object w:dxaOrig="1440" w:dyaOrig="1440">
                <v:shape id="_x0000_s1049" type="#_x0000_t75" style="position:absolute;margin-left:283.3pt;margin-top:8.15pt;width:114.6pt;height:81.75pt;z-index:251687424;mso-position-horizontal-relative:text;mso-position-vertical-relative:text">
                  <v:imagedata r:id="rId82" o:title=""/>
                </v:shape>
                <o:OLEObject Type="Embed" ProgID="FXDraw3.Document" ShapeID="_x0000_s1049" DrawAspect="Content" ObjectID="_1460096254" r:id="rId83"/>
              </w:object>
            </w:r>
            <w:r w:rsidR="00FB2C72">
              <w:t xml:space="preserve">What is the area of the square shown? </w:t>
            </w:r>
          </w:p>
          <w:p w:rsidR="00FB2C72" w:rsidRDefault="00FB2C72" w:rsidP="003B04D4">
            <w:pPr>
              <w:rPr>
                <w:rFonts w:ascii="Times New Roman" w:hAnsi="Times New Roman"/>
              </w:rPr>
            </w:pPr>
          </w:p>
          <w:p w:rsidR="00FB2C72" w:rsidRPr="003B04D4" w:rsidRDefault="003B04D4" w:rsidP="003B04D4">
            <w:pPr>
              <w:rPr>
                <w:rFonts w:ascii="Times New Roman" w:hAnsi="Times New Roman"/>
                <w:position w:val="-2"/>
              </w:rPr>
            </w:pPr>
            <w:r>
              <w:rPr>
                <w:rFonts w:ascii="Times New Roman" w:hAnsi="Times New Roman"/>
              </w:rPr>
              <w:t xml:space="preserve">  </w:t>
            </w:r>
            <w:r w:rsidRPr="003B04D4">
              <w:rPr>
                <w:rFonts w:ascii="Times New Roman" w:hAnsi="Times New Roman"/>
                <w:color w:val="FF0000"/>
                <w:position w:val="-2"/>
              </w:rPr>
              <w:object w:dxaOrig="2330" w:dyaOrig="268">
                <v:shape id="_x0000_i1034" type="#_x0000_t75" style="width:116.15pt;height:13.35pt" o:ole="">
                  <v:imagedata r:id="rId84" o:title=""/>
                </v:shape>
                <o:OLEObject Type="Embed" ProgID="FXE300.Equation" ShapeID="_x0000_i1034" DrawAspect="Content" ObjectID="_1460096208" r:id="rId85"/>
              </w:object>
            </w:r>
            <w:r w:rsidRPr="003B04D4">
              <w:rPr>
                <w:rFonts w:ascii="Times New Roman" w:hAnsi="Times New Roman"/>
                <w:position w:val="-2"/>
              </w:rPr>
              <w:t xml:space="preserve"> </w:t>
            </w:r>
          </w:p>
          <w:p w:rsidR="00FB2C72" w:rsidRDefault="00FB2C72" w:rsidP="003B04D4">
            <w:pPr>
              <w:rPr>
                <w:rFonts w:ascii="Times New Roman" w:hAnsi="Times New Roman"/>
                <w:sz w:val="32"/>
                <w:szCs w:val="32"/>
              </w:rPr>
            </w:pPr>
            <w:r w:rsidRPr="0013023C">
              <w:rPr>
                <w:rFonts w:ascii="Times New Roman" w:hAnsi="Times New Roman"/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02432" behindDoc="0" locked="0" layoutInCell="1" allowOverlap="1" wp14:anchorId="208AA9EB" wp14:editId="02A563C8">
                      <wp:simplePos x="0" y="0"/>
                      <wp:positionH relativeFrom="column">
                        <wp:posOffset>1131570</wp:posOffset>
                      </wp:positionH>
                      <wp:positionV relativeFrom="paragraph">
                        <wp:posOffset>58420</wp:posOffset>
                      </wp:positionV>
                      <wp:extent cx="754380" cy="373380"/>
                      <wp:effectExtent l="0" t="0" r="26670" b="26670"/>
                      <wp:wrapNone/>
                      <wp:docPr id="88" name="Rectangle 8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54380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2A0B27" w:rsidRPr="003A7010" w:rsidRDefault="002A0B27" w:rsidP="00FB2C72">
                                  <w:pPr>
                                    <w:jc w:val="center"/>
                                    <w:rPr>
                                      <w:rFonts w:ascii="Times New Roman" w:hAnsi="Times New Roman"/>
                                      <w:color w:val="000000" w:themeColor="text1"/>
                                      <w:sz w:val="36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color w:val="000000" w:themeColor="text1"/>
                                      <w:sz w:val="36"/>
                                      <w:szCs w:val="28"/>
                                    </w:rPr>
                                    <w:t>144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08AA9EB" id="Rectangle 88" o:spid="_x0000_s1040" style="position:absolute;margin-left:89.1pt;margin-top:4.6pt;width:59.4pt;height:29.4pt;z-index:251602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flRMpgIAAKIFAAAOAAAAZHJzL2Uyb0RvYy54bWysVE1v2zAMvQ/YfxB0X52kST+MOkXQosOA&#10;oi3aDj0rshQbkEVNUmJnv36UZDtBW+wwLAdHEslH8emRV9ddo8hOWFeDLuj0ZEKJ0BzKWm8K+vP1&#10;7tsFJc4zXTIFWhR0Lxy9Xn79ctWaXMygAlUKSxBEu7w1Ba28N3mWOV6JhrkTMEKjUYJtmMet3WSl&#10;ZS2iNyqbTSZnWQu2NBa4cA5Pb5ORLiO+lIL7Rymd8EQVFO/m49fG7zp8s+UVyzeWmarm/TXYP9yi&#10;YbXGpCPULfOMbG39AaqpuQUH0p9waDKQsuYi1oDVTCfvqnmpmBGxFiTHmZEm9/9g+cPuyZK6LOgF&#10;vpRmDb7RM7LG9EYJgmdIUGtcjn4v5sn2O4fLUG0nbRP+sQ7SRVL3I6mi84Tj4flifnqB1HM0nZ6f&#10;hjWiZIdgY53/LqAhYVFQi9kjlWx373xyHVxCLg13tVJ4znKlSYuiu5wsJjHCgarLYA3GKCFxoyzZ&#10;MXx83037vEdeeAul8TKhwlRTXPm9Egn/WUgkB6uYpQRBlgdMxrnQfppMFStFSrWY4G9INkTEkpVG&#10;wIAs8ZIjdg8weCaQATsR0PuHUBFVPQb3lf8teIyImUH7MbipNdjPKlNYVZ85+Q8kJWoCS75bd1E4&#10;Z2fBNRytodyjmiykNnOG39X4pvfM+Sdmsa9QBjgr/CN+pAJ8O+hXlFRgf392HvxR7milpMU+Laj7&#10;tWVWUKJ+aGyEy+l8Hho7buaL8xlu7LFlfWzR2+YGUA1TnEqGx2Xw92pYSgvNG46UVciKJqY55i4o&#10;93bY3Pg0P3AocbFaRTdsZsP8vX4xPIAHooNmX7s3Zk0vbI8d8QBDT7P8nb6Tb4jUsNp6kHUU/4HX&#10;/glwEEQt9UMrTJrjffQ6jNblHwAAAP//AwBQSwMEFAAGAAgAAAAhACsIQWjeAAAACAEAAA8AAABk&#10;cnMvZG93bnJldi54bWxMj81OwzAQhO9IvIO1SNyoQ5DaNMSpUPmRirg0cOnNibdxRLyOYjcNb8/2&#10;BKfVaEaz3xSb2fViwjF0nhTcLxIQSI03HbUKvj5f7zIQIWoyuveECn4wwKa8vip0bvyZ9jhVsRVc&#10;QiHXCmyMQy5laCw6HRZ+QGLv6EenI8uxlWbUZy53vUyTZCmd7og/WD3g1mLzXZ2cguNQP3wc9oek&#10;qnfv25c3Y+XzZJW6vZmfHkFEnONfGC74jA4lM9X+RCaInvUqSzmqYM2H/XS94m21gmWWgCwL+X9A&#10;+QsAAP//AwBQSwECLQAUAAYACAAAACEAtoM4kv4AAADhAQAAEwAAAAAAAAAAAAAAAAAAAAAAW0Nv&#10;bnRlbnRfVHlwZXNdLnhtbFBLAQItABQABgAIAAAAIQA4/SH/1gAAAJQBAAALAAAAAAAAAAAAAAAA&#10;AC8BAABfcmVscy8ucmVsc1BLAQItABQABgAIAAAAIQC3flRMpgIAAKIFAAAOAAAAAAAAAAAAAAAA&#10;AC4CAABkcnMvZTJvRG9jLnhtbFBLAQItABQABgAIAAAAIQArCEFo3gAAAAgBAAAPAAAAAAAAAAAA&#10;AAAAAAAFAABkcnMvZG93bnJldi54bWxQSwUGAAAAAAQABADzAAAACwYAAAAA&#10;" filled="f" strokecolor="black [3213]" strokeweight="1.5pt">
                      <v:textbox>
                        <w:txbxContent>
                          <w:p w:rsidR="002A0B27" w:rsidRPr="003A7010" w:rsidRDefault="002A0B27" w:rsidP="00FB2C72">
                            <w:pPr>
                              <w:jc w:val="center"/>
                              <w:rPr>
                                <w:rFonts w:ascii="Times New Roman" w:hAnsi="Times New Roman"/>
                                <w:color w:val="000000" w:themeColor="text1"/>
                                <w:sz w:val="36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0000" w:themeColor="text1"/>
                                <w:sz w:val="36"/>
                                <w:szCs w:val="28"/>
                              </w:rPr>
                              <w:t>144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Pr="0013023C">
              <w:rPr>
                <w:rFonts w:ascii="Times New Roman" w:hAnsi="Times New Roman"/>
                <w:sz w:val="32"/>
                <w:szCs w:val="32"/>
              </w:rPr>
              <w:t xml:space="preserve">                                   </w:t>
            </w:r>
          </w:p>
          <w:p w:rsidR="00FB2C72" w:rsidRPr="00A00073" w:rsidRDefault="00FB2C72" w:rsidP="003B04D4">
            <w:pPr>
              <w:rPr>
                <w:rFonts w:ascii="Times New Roman" w:hAnsi="Times New Roman"/>
                <w:sz w:val="32"/>
                <w:szCs w:val="32"/>
              </w:rPr>
            </w:pPr>
            <w:r>
              <w:rPr>
                <w:rFonts w:ascii="Times New Roman" w:hAnsi="Times New Roman"/>
                <w:sz w:val="32"/>
                <w:szCs w:val="32"/>
              </w:rPr>
              <w:t xml:space="preserve">          </w:t>
            </w:r>
            <w:r w:rsidRPr="0013023C">
              <w:rPr>
                <w:rFonts w:ascii="Times New Roman" w:hAnsi="Times New Roman"/>
                <w:sz w:val="32"/>
                <w:szCs w:val="32"/>
              </w:rPr>
              <w:t xml:space="preserve">                            </w:t>
            </w:r>
            <w:r>
              <w:rPr>
                <w:rFonts w:ascii="Times New Roman" w:hAnsi="Times New Roman"/>
                <w:sz w:val="32"/>
                <w:szCs w:val="32"/>
              </w:rPr>
              <w:t>c</w:t>
            </w:r>
            <w:r w:rsidRPr="0013023C">
              <w:rPr>
                <w:rFonts w:ascii="Times New Roman" w:hAnsi="Times New Roman"/>
                <w:sz w:val="32"/>
                <w:szCs w:val="32"/>
              </w:rPr>
              <w:t>m</w:t>
            </w:r>
            <w:r w:rsidRPr="00A00073">
              <w:rPr>
                <w:rFonts w:ascii="Times New Roman" w:hAnsi="Times New Roman"/>
                <w:sz w:val="32"/>
                <w:szCs w:val="32"/>
                <w:vertAlign w:val="superscript"/>
              </w:rPr>
              <w:t>2</w:t>
            </w:r>
            <w:r>
              <w:rPr>
                <w:rFonts w:ascii="Times New Roman" w:hAnsi="Times New Roman"/>
                <w:sz w:val="32"/>
                <w:szCs w:val="32"/>
              </w:rPr>
              <w:t>.</w:t>
            </w:r>
          </w:p>
          <w:p w:rsidR="00FB2C72" w:rsidRDefault="00FB2C72" w:rsidP="003B04D4">
            <w:pPr>
              <w:pStyle w:val="QuestionStyle"/>
            </w:pPr>
          </w:p>
          <w:p w:rsidR="00FB2C72" w:rsidRDefault="00FB2C72" w:rsidP="003B04D4">
            <w:pPr>
              <w:pStyle w:val="QuestionStyle"/>
            </w:pPr>
          </w:p>
        </w:tc>
      </w:tr>
      <w:tr w:rsidR="00FB2C72" w:rsidTr="00FB2C7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top w:w="113" w:type="dxa"/>
            <w:bottom w:w="57" w:type="dxa"/>
          </w:tblCellMar>
        </w:tblPrEx>
        <w:trPr>
          <w:cantSplit/>
          <w:trHeight w:val="851"/>
        </w:trPr>
        <w:tc>
          <w:tcPr>
            <w:tcW w:w="952" w:type="dxa"/>
            <w:gridSpan w:val="2"/>
            <w:tcBorders>
              <w:top w:val="single" w:sz="4" w:space="0" w:color="auto"/>
              <w:bottom w:val="single" w:sz="4" w:space="0" w:color="auto"/>
            </w:tcBorders>
            <w:shd w:val="clear" w:color="auto" w:fill="00FF99"/>
          </w:tcPr>
          <w:p w:rsidR="00FB2C72" w:rsidRPr="001B3341" w:rsidRDefault="00FB2C72" w:rsidP="00FB2C72">
            <w:pPr>
              <w:pStyle w:val="ListParagraph"/>
              <w:numPr>
                <w:ilvl w:val="0"/>
                <w:numId w:val="10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:rsidR="00FB2C72" w:rsidRDefault="00624FFF" w:rsidP="003B04D4">
            <w:pPr>
              <w:pStyle w:val="QuestionStyle"/>
            </w:pPr>
            <w:r>
              <w:rPr>
                <w:noProof/>
                <w:lang w:eastAsia="en-AU"/>
              </w:rPr>
              <w:object w:dxaOrig="1440" w:dyaOrig="1440">
                <v:shape id="_x0000_s1050" type="#_x0000_t75" style="position:absolute;margin-left:281.5pt;margin-top:8.05pt;width:146.85pt;height:94.85pt;z-index:251688448;mso-position-horizontal-relative:text;mso-position-vertical-relative:text">
                  <v:imagedata r:id="rId10" o:title=""/>
                </v:shape>
                <o:OLEObject Type="Embed" ProgID="FXDraw3.Document" ShapeID="_x0000_s1050" DrawAspect="Content" ObjectID="_1460096255" r:id="rId86"/>
              </w:object>
            </w:r>
            <w:r w:rsidR="00FB2C72">
              <w:t>Find the area of this rectangle.</w:t>
            </w:r>
          </w:p>
          <w:p w:rsidR="00FB2C72" w:rsidRPr="00460C07" w:rsidRDefault="00FB2C72" w:rsidP="003B04D4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FB2C72" w:rsidRPr="00460C07" w:rsidRDefault="00FB2C72" w:rsidP="003B04D4">
            <w:pPr>
              <w:rPr>
                <w:rFonts w:ascii="Times New Roman" w:hAnsi="Times New Roman"/>
                <w:sz w:val="24"/>
                <w:szCs w:val="24"/>
              </w:rPr>
            </w:pPr>
            <w:r w:rsidRPr="00460C07"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03456" behindDoc="0" locked="0" layoutInCell="1" allowOverlap="1" wp14:anchorId="1DF1A71B" wp14:editId="5AA47A2C">
                      <wp:simplePos x="0" y="0"/>
                      <wp:positionH relativeFrom="column">
                        <wp:posOffset>245110</wp:posOffset>
                      </wp:positionH>
                      <wp:positionV relativeFrom="paragraph">
                        <wp:posOffset>24765</wp:posOffset>
                      </wp:positionV>
                      <wp:extent cx="163830" cy="899160"/>
                      <wp:effectExtent l="0" t="0" r="26670" b="15240"/>
                      <wp:wrapNone/>
                      <wp:docPr id="89" name="Group 8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63830" cy="899160"/>
                                <a:chOff x="0" y="0"/>
                                <a:chExt cx="171450" cy="944880"/>
                              </a:xfrm>
                            </wpg:grpSpPr>
                            <wps:wsp>
                              <wps:cNvPr id="90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83058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chemeClr val="tx1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91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92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27432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93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55626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6772B0B9" id="Group 89" o:spid="_x0000_s1026" style="position:absolute;margin-left:19.3pt;margin-top:1.95pt;width:12.9pt;height:70.8pt;z-index:251603456;mso-width-relative:margin;mso-height-relative:margin" coordsize="1714,94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lTlHAwMAAGAOAAAOAAAAZHJzL2Uyb0RvYy54bWzsV1tv2yAUfp+0/4B4Xx0njpNYdaqqN03a&#10;pVq7H0AAXzYMDEic7NfvgJ00bbqHdVpVafWDwzGcw3c+Pk7g+GTdCLTixtZK5jg+GmDEJVWslmWO&#10;v95evptiZB2RjAgleY433OKT+ds3x63O+FBVSjBuEASRNmt1jivndBZFlla8IfZIaS6hs1CmIQ5M&#10;U0bMkBaiNyIaDgZp1CrDtFGUWwtfz7tOPA/xi4JT97koLHdI5BiwufA24b3w72h+TLLSEF3VtIdB&#10;noCiIbWESXehzokjaGnqg1BNTY2yqnBHVDWRKoqa8pADZBMPHmRzZdRSh1zKrC31jiag9gFPTw5L&#10;P62uDapZjqczjCRpYI3CtAhsIKfVZQZjroy+0dem/1B2ls93XZjG/0ImaB1o3exo5WuHKHyM09F0&#10;BORT6JrOZnHa004rWJsDL1pdbP0mcTLu/WZJMp0Gv2g7aeSx7aC0GgRk7ziyf8fRTUU0D9Rbn3/P&#10;0QzQdBydLp0KY9CooykM8xx5Nqz+oOh3i6Q6q4gs+akxqq04YYAq9uMB+56DNyy4okX7UTFYAQLR&#10;g5wepRfIHHdckGzH8R5XcZyMBve5Ipk21l1x1SDfyDEoS7IvsD3CNGT1wbogX9bnR9g3jIpGwGZY&#10;EYHiNE0nATjJ+sGwDtuYIWUlanZZCxEMv335mTAInHPs1l3SQMz+KCFRC3wMJwD2MMTG7vxhvzPV&#10;3kKuGAliHXSAyMLTY7oXN+QWNran/EKy0HakFl0bkAvZr4Gn3avcZgvFNrAERnU1AmoaNCplfmLU&#10;Qn3Isf2xJIYDgvcSlnEWJ4kvKMFIxpMhGGa/Z7HfQySFUMAERl3zzHVFaKlNXVYwUxwokMoLq6jd&#10;ViMdqh4s6LvD+u+FHh8KPXl2ofd14oVq3JSLnUIvw/OYGF9FjtFLFfnwUOTjZxf5cJKMoHiEGvWq&#10;dF/3HvxNvJbzPzgy/ubcMjpUevrsSh+P0+H27Peq9P9O6eG8DteYsMP7K5e/J+3b4aBzdzGc/wIA&#10;AP//AwBQSwMEFAAGAAgAAAAhAONnhkbdAAAABwEAAA8AAABkcnMvZG93bnJldi54bWxMjkFLw0AQ&#10;he+C/2EZwZvdxCahxmxKKeqpCLaCeJtmp0lodjdkt0n67x1Pehoe7+PNV6xn04mRBt86qyBeRCDI&#10;Vk63tlbweXh9WIHwAa3GzllScCUP6/L2psBcu8l+0LgPteAR63NU0ITQ51L6qiGDfuF6styd3GAw&#10;cBxqqQeceNx08jGKMmmwtfyhwZ62DVXn/cUoeJtw2izjl3F3Pm2v34f0/WsXk1L3d/PmGUSgOfzB&#10;8KvP6lCy09FdrPaiU7BcZUzyfQLBdZYkII6MJWkKsizkf//yBwAA//8DAFBLAQItABQABgAIAAAA&#10;IQC2gziS/gAAAOEBAAATAAAAAAAAAAAAAAAAAAAAAABbQ29udGVudF9UeXBlc10ueG1sUEsBAi0A&#10;FAAGAAgAAAAhADj9If/WAAAAlAEAAAsAAAAAAAAAAAAAAAAALwEAAF9yZWxzLy5yZWxzUEsBAi0A&#10;FAAGAAgAAAAhAGWVOUcDAwAAYA4AAA4AAAAAAAAAAAAAAAAALgIAAGRycy9lMm9Eb2MueG1sUEsB&#10;Ai0AFAAGAAgAAAAhAONnhkbdAAAABwEAAA8AAAAAAAAAAAAAAAAAXQUAAGRycy9kb3ducmV2Lnht&#10;bFBLBQYAAAAABAAEAPMAAABnBgAAAAA=&#10;">
                      <v:roundrect id="AutoShape 3" o:spid="_x0000_s1027" style="position:absolute;top:8305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CG8Sr8A&#10;AADbAAAADwAAAGRycy9kb3ducmV2LnhtbERPPU/DMBDdkfofrKvERpwyIJLGraqqRYxJYGE7xdck&#10;any2bNOaf48HJMan993sk1nEjXyYLSvYFCUI4sHqmUcFnx/np1cQISJrXCyTgh8KsN+tHhqstb1z&#10;R7c+jiKHcKhRwRSjq6UMw0QGQ2EdceYu1huMGfpRao/3HG4W+VyWL9LgzLlhQkfHiYZr/20UnLzu&#10;2q8qOdemt+7sy8pduFLqcZ0OWxCRUvwX/7nftYIqr89f8g+Qu1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UIbxKvwAAANsAAAAPAAAAAAAAAAAAAAAAAJgCAABkcnMvZG93bnJl&#10;di54bWxQSwUGAAAAAAQABAD1AAAAhAMAAAAA&#10;" fillcolor="black [3213]" strokecolor="windowText" strokeweight="1pt"/>
                      <v:roundrect id="AutoShape 4" o:spid="_x0000_s1028" style="position:absolute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ilG6sUA&#10;AADbAAAADwAAAGRycy9kb3ducmV2LnhtbESPQWvCQBSE7wX/w/IEL8Vs9NDGmFXEorQXoSp6fWSf&#10;STD7NmS3Seyv7xYKPQ4z8w2TrQdTi45aV1lWMItiEMS51RUXCs6n3TQB4TyyxtoyKXiQg/Vq9JRh&#10;qm3Pn9QdfSEChF2KCkrvm1RKl5dk0EW2IQ7ezbYGfZBtIXWLfYCbWs7j+EUarDgslNjQtqT8fvwy&#10;CpJHYi7d5bC/0gf3b98H/bp5Xig1GQ+bJQhPg/8P/7XftYLFDH6/hB8gV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uKUbqxQAAANsAAAAPAAAAAAAAAAAAAAAAAJgCAABkcnMv&#10;ZG93bnJldi54bWxQSwUGAAAAAAQABAD1AAAAigMAAAAA&#10;" strokecolor="windowText" strokeweight="1pt"/>
                      <v:roundrect id="AutoShape 5" o:spid="_x0000_s1029" style="position:absolute;top:2743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vvYncUA&#10;AADbAAAADwAAAGRycy9kb3ducmV2LnhtbESPQWvCQBSE7wX/w/KEXorZ1EMbY1YRi6VehKro9ZF9&#10;JsHs25Bdk9hf3xUKPQ4z8w2TLQdTi45aV1lW8BrFIIhzqysuFBwPm0kCwnlkjbVlUnAnB8vF6CnD&#10;VNuev6nb+0IECLsUFZTeN6mULi/JoItsQxy8i20N+iDbQuoW+wA3tZzG8Zs0WHFYKLGhdUn5dX8z&#10;CpJ7Yk7dafd5pi33Hz87/b56mSn1PB5WcxCeBv8f/mt/aQWzKTy+hB8gF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e+9idxQAAANsAAAAPAAAAAAAAAAAAAAAAAJgCAABkcnMv&#10;ZG93bnJldi54bWxQSwUGAAAAAAQABAD1AAAAigMAAAAA&#10;" strokecolor="windowText" strokeweight="1pt"/>
                      <v:roundrect id="AutoShape 6" o:spid="_x0000_s1030" style="position:absolute;top:5562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bd9BsQA&#10;AADbAAAADwAAAGRycy9kb3ducmV2LnhtbESPQWvCQBSE7wX/w/IEL6KbVtAYXUVaWuxFqIpeH9ln&#10;Esy+Ddk1if56t1DocZiZb5jlujOlaKh2hWUFr+MIBHFqdcGZguPhcxSDcB5ZY2mZFNzJwXrVe1li&#10;om3LP9TsfSYChF2CCnLvq0RKl+Zk0I1tRRy8i60N+iDrTOoa2wA3pXyLoqk0WHBYyLGi95zS6/5m&#10;FMT32Jya0+7rTN/cfjx2erYZzpUa9LvNAoSnzv+H/9pbrWA+gd8v4QfI1R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G3fQbEAAAA2wAAAA8AAAAAAAAAAAAAAAAAmAIAAGRycy9k&#10;b3ducmV2LnhtbFBLBQYAAAAABAAEAPUAAACJAwAAAAA=&#10;" strokecolor="windowText" strokeweight="1pt"/>
                    </v:group>
                  </w:pict>
                </mc:Fallback>
              </mc:AlternateContent>
            </w:r>
            <w:r w:rsidRPr="00460C07">
              <w:rPr>
                <w:rFonts w:ascii="Times New Roman" w:hAnsi="Times New Roman"/>
                <w:sz w:val="24"/>
                <w:szCs w:val="24"/>
              </w:rPr>
              <w:t xml:space="preserve">           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46 cm</w:t>
            </w:r>
            <w:r w:rsidRPr="00A00073">
              <w:rPr>
                <w:rFonts w:ascii="Times New Roman" w:hAnsi="Times New Roman"/>
                <w:sz w:val="24"/>
                <w:szCs w:val="24"/>
                <w:vertAlign w:val="superscript"/>
              </w:rPr>
              <w:t>2</w:t>
            </w:r>
          </w:p>
          <w:p w:rsidR="00FB2C72" w:rsidRPr="00460C07" w:rsidRDefault="00FB2C72" w:rsidP="003B04D4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FB2C72" w:rsidRPr="00460C07" w:rsidRDefault="00FB2C72" w:rsidP="003B04D4">
            <w:pPr>
              <w:rPr>
                <w:rFonts w:ascii="Times New Roman" w:hAnsi="Times New Roman"/>
                <w:sz w:val="24"/>
                <w:szCs w:val="24"/>
              </w:rPr>
            </w:pPr>
            <w:r w:rsidRPr="00460C07">
              <w:rPr>
                <w:rFonts w:ascii="Times New Roman" w:hAnsi="Times New Roman"/>
                <w:sz w:val="24"/>
                <w:szCs w:val="24"/>
              </w:rPr>
              <w:t xml:space="preserve">        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60 cm</w:t>
            </w:r>
            <w:r w:rsidRPr="00A00073">
              <w:rPr>
                <w:rFonts w:ascii="Times New Roman" w:hAnsi="Times New Roman"/>
                <w:sz w:val="24"/>
                <w:szCs w:val="24"/>
                <w:vertAlign w:val="superscript"/>
              </w:rPr>
              <w:t>2</w:t>
            </w:r>
            <w:r w:rsidR="003B04D4">
              <w:rPr>
                <w:rFonts w:ascii="Times New Roman" w:hAnsi="Times New Roman"/>
                <w:sz w:val="24"/>
                <w:szCs w:val="24"/>
                <w:vertAlign w:val="superscript"/>
              </w:rPr>
              <w:t xml:space="preserve">          </w:t>
            </w:r>
            <w:r w:rsidR="003B04D4" w:rsidRPr="003B04D4">
              <w:rPr>
                <w:rFonts w:ascii="Times New Roman" w:hAnsi="Times New Roman"/>
                <w:color w:val="FF0000"/>
                <w:position w:val="-2"/>
              </w:rPr>
              <w:object w:dxaOrig="2102" w:dyaOrig="268">
                <v:shape id="_x0000_i1035" type="#_x0000_t75" style="width:105.1pt;height:13.35pt" o:ole="">
                  <v:imagedata r:id="rId87" o:title=""/>
                </v:shape>
                <o:OLEObject Type="Embed" ProgID="FXE300.Equation" ShapeID="_x0000_i1035" DrawAspect="Content" ObjectID="_1460096209" r:id="rId88"/>
              </w:object>
            </w:r>
          </w:p>
          <w:p w:rsidR="00FB2C72" w:rsidRPr="00460C07" w:rsidRDefault="00FB2C72" w:rsidP="003B04D4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FB2C72" w:rsidRPr="00460C07" w:rsidRDefault="00FB2C72" w:rsidP="003B04D4">
            <w:pPr>
              <w:rPr>
                <w:rFonts w:ascii="Times New Roman" w:hAnsi="Times New Roman"/>
                <w:sz w:val="24"/>
                <w:szCs w:val="24"/>
              </w:rPr>
            </w:pPr>
            <w:r w:rsidRPr="00460C07">
              <w:rPr>
                <w:rFonts w:ascii="Times New Roman" w:hAnsi="Times New Roman"/>
                <w:sz w:val="24"/>
                <w:szCs w:val="24"/>
              </w:rPr>
              <w:t xml:space="preserve">        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90 cm</w:t>
            </w:r>
            <w:r w:rsidRPr="00A00073">
              <w:rPr>
                <w:rFonts w:ascii="Times New Roman" w:hAnsi="Times New Roman"/>
                <w:sz w:val="24"/>
                <w:szCs w:val="24"/>
                <w:vertAlign w:val="superscript"/>
              </w:rPr>
              <w:t>2</w:t>
            </w:r>
          </w:p>
          <w:p w:rsidR="00FB2C72" w:rsidRPr="00460C07" w:rsidRDefault="00FB2C72" w:rsidP="003B04D4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FB2C72" w:rsidRPr="00460C07" w:rsidRDefault="00FB2C72" w:rsidP="003B04D4">
            <w:pPr>
              <w:rPr>
                <w:rFonts w:ascii="Times New Roman" w:hAnsi="Times New Roman"/>
                <w:sz w:val="24"/>
                <w:szCs w:val="24"/>
              </w:rPr>
            </w:pPr>
            <w:r w:rsidRPr="00460C07">
              <w:rPr>
                <w:rFonts w:ascii="Times New Roman" w:hAnsi="Times New Roman"/>
                <w:sz w:val="24"/>
                <w:szCs w:val="24"/>
              </w:rPr>
              <w:t xml:space="preserve">        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120 cm</w:t>
            </w:r>
            <w:r w:rsidRPr="00A00073">
              <w:rPr>
                <w:rFonts w:ascii="Times New Roman" w:hAnsi="Times New Roman"/>
                <w:sz w:val="24"/>
                <w:szCs w:val="24"/>
                <w:vertAlign w:val="superscript"/>
              </w:rPr>
              <w:t>2</w:t>
            </w:r>
          </w:p>
          <w:p w:rsidR="00FB2C72" w:rsidRDefault="00FB2C72" w:rsidP="003B04D4">
            <w:pPr>
              <w:pStyle w:val="QuestionStyle"/>
            </w:pPr>
          </w:p>
          <w:p w:rsidR="00FB2C72" w:rsidRDefault="00FB2C72" w:rsidP="003B04D4">
            <w:pPr>
              <w:pStyle w:val="QuestionStyle"/>
            </w:pPr>
          </w:p>
        </w:tc>
      </w:tr>
      <w:tr w:rsidR="00FB2C72" w:rsidTr="00FB2C7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top w:w="113" w:type="dxa"/>
            <w:bottom w:w="57" w:type="dxa"/>
          </w:tblCellMar>
        </w:tblPrEx>
        <w:trPr>
          <w:cantSplit/>
          <w:trHeight w:val="851"/>
        </w:trPr>
        <w:tc>
          <w:tcPr>
            <w:tcW w:w="952" w:type="dxa"/>
            <w:gridSpan w:val="2"/>
            <w:tcBorders>
              <w:top w:val="single" w:sz="4" w:space="0" w:color="auto"/>
              <w:bottom w:val="single" w:sz="4" w:space="0" w:color="auto"/>
            </w:tcBorders>
            <w:shd w:val="clear" w:color="auto" w:fill="00FF99"/>
          </w:tcPr>
          <w:p w:rsidR="00FB2C72" w:rsidRPr="001B3341" w:rsidRDefault="00FB2C72" w:rsidP="00FB2C72">
            <w:pPr>
              <w:pStyle w:val="ListParagraph"/>
              <w:numPr>
                <w:ilvl w:val="0"/>
                <w:numId w:val="10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:rsidR="00FB2C72" w:rsidRDefault="00624FFF" w:rsidP="003B04D4">
            <w:pPr>
              <w:pStyle w:val="QuestionStyle"/>
            </w:pPr>
            <w:r>
              <w:rPr>
                <w:noProof/>
                <w:lang w:eastAsia="en-AU"/>
              </w:rPr>
              <w:object w:dxaOrig="1440" w:dyaOrig="1440">
                <v:shape id="_x0000_s1051" type="#_x0000_t75" style="position:absolute;margin-left:282.1pt;margin-top:1.25pt;width:164.1pt;height:77.75pt;z-index:251689472;mso-position-horizontal-relative:text;mso-position-vertical-relative:text">
                  <v:imagedata r:id="rId12" o:title=""/>
                </v:shape>
                <o:OLEObject Type="Embed" ProgID="FXDraw3.Document" ShapeID="_x0000_s1051" DrawAspect="Content" ObjectID="_1460096256" r:id="rId89"/>
              </w:object>
            </w:r>
            <w:r w:rsidR="00FB2C72">
              <w:t>What</w:t>
            </w:r>
            <w:r w:rsidR="003B04D4">
              <w:t xml:space="preserve"> is the area of the triangle</w:t>
            </w:r>
            <w:r w:rsidR="00FB2C72">
              <w:t>?</w:t>
            </w:r>
          </w:p>
          <w:p w:rsidR="00FB2C72" w:rsidRDefault="00FB2C72" w:rsidP="003B04D4">
            <w:pPr>
              <w:rPr>
                <w:rFonts w:ascii="Times New Roman" w:hAnsi="Times New Roman"/>
              </w:rPr>
            </w:pPr>
          </w:p>
          <w:p w:rsidR="00FB2C72" w:rsidRPr="003B04D4" w:rsidRDefault="003B04D4" w:rsidP="003B04D4">
            <w:pPr>
              <w:rPr>
                <w:rFonts w:ascii="Times New Roman" w:hAnsi="Times New Roman"/>
                <w:position w:val="-18"/>
              </w:rPr>
            </w:pPr>
            <w:r>
              <w:rPr>
                <w:rFonts w:ascii="Times New Roman" w:hAnsi="Times New Roman"/>
              </w:rPr>
              <w:t xml:space="preserve">        </w:t>
            </w:r>
            <w:r w:rsidRPr="003B04D4">
              <w:rPr>
                <w:rFonts w:ascii="Times New Roman" w:hAnsi="Times New Roman"/>
                <w:color w:val="FF0000"/>
                <w:position w:val="-18"/>
              </w:rPr>
              <w:object w:dxaOrig="2318" w:dyaOrig="472">
                <v:shape id="_x0000_i1036" type="#_x0000_t75" style="width:115.55pt;height:23.25pt" o:ole="">
                  <v:imagedata r:id="rId90" o:title=""/>
                </v:shape>
                <o:OLEObject Type="Embed" ProgID="FXE300.Equation" ShapeID="_x0000_i1036" DrawAspect="Content" ObjectID="_1460096210" r:id="rId91"/>
              </w:object>
            </w:r>
            <w:r w:rsidRPr="003B04D4">
              <w:rPr>
                <w:rFonts w:ascii="Times New Roman" w:hAnsi="Times New Roman"/>
                <w:position w:val="-18"/>
              </w:rPr>
              <w:t xml:space="preserve"> </w:t>
            </w:r>
          </w:p>
          <w:p w:rsidR="00FB2C72" w:rsidRDefault="00FB2C72" w:rsidP="003B04D4">
            <w:pPr>
              <w:rPr>
                <w:rFonts w:ascii="Times New Roman" w:hAnsi="Times New Roman"/>
                <w:sz w:val="32"/>
                <w:szCs w:val="32"/>
              </w:rPr>
            </w:pPr>
            <w:r w:rsidRPr="0013023C">
              <w:rPr>
                <w:rFonts w:ascii="Times New Roman" w:hAnsi="Times New Roman"/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04480" behindDoc="0" locked="0" layoutInCell="1" allowOverlap="1" wp14:anchorId="72EFBFC6" wp14:editId="729D0E4E">
                      <wp:simplePos x="0" y="0"/>
                      <wp:positionH relativeFrom="column">
                        <wp:posOffset>1131570</wp:posOffset>
                      </wp:positionH>
                      <wp:positionV relativeFrom="paragraph">
                        <wp:posOffset>58420</wp:posOffset>
                      </wp:positionV>
                      <wp:extent cx="754380" cy="373380"/>
                      <wp:effectExtent l="0" t="0" r="26670" b="26670"/>
                      <wp:wrapNone/>
                      <wp:docPr id="94" name="Rectangle 9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54380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2A0B27" w:rsidRPr="003A7010" w:rsidRDefault="002A0B27" w:rsidP="00FB2C72">
                                  <w:pPr>
                                    <w:jc w:val="center"/>
                                    <w:rPr>
                                      <w:rFonts w:ascii="Times New Roman" w:hAnsi="Times New Roman"/>
                                      <w:color w:val="000000" w:themeColor="text1"/>
                                      <w:sz w:val="36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color w:val="000000" w:themeColor="text1"/>
                                      <w:sz w:val="36"/>
                                      <w:szCs w:val="28"/>
                                    </w:rPr>
                                    <w:t>56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2EFBFC6" id="Rectangle 94" o:spid="_x0000_s1041" style="position:absolute;margin-left:89.1pt;margin-top:4.6pt;width:59.4pt;height:29.4pt;z-index:251604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LlNBpQIAAKIFAAAOAAAAZHJzL2Uyb0RvYy54bWysVFFv2yAQfp+0/4B4X+2kSdNadaqoVadJ&#10;VVe1nfpMMMSWMMeAJM5+/Q6wnair9jAtDw5wd99xH9/d9U3XKrIT1jWgSzo5yykRmkPV6E1Jf7ze&#10;f7mkxHmmK6ZAi5IehKM3y8+frvemEFOoQVXCEgTRrtibktbemyLLHK9Fy9wZGKHRKMG2zOPWbrLK&#10;sj2ityqb5vlFtgdbGQtcOIend8lIlxFfSsH9dymd8ESVFO/m49fG7zp8s+U1KzaWmbrh/TXYP9yi&#10;ZY3GpCPUHfOMbG3zB1TbcAsOpD/j0GYgZcNFrAGrmeTvqnmpmRGxFiTHmZEm9/9g+ePuyZKmKunV&#10;jBLNWnyjZ2SN6Y0SBM+QoL1xBfq9mCfb7xwuQ7WdtG34xzpIF0k9jKSKzhOOh4v57PwSqedoOl+c&#10;hzWiZMdgY53/KqAlYVFSi9kjlWz34HxyHVxCLg33jVJ4zgqlyR5Fd5XP8xjhQDVVsAZjlJC4VZbs&#10;GD6+7yZ93hMvvIXSeJlQYaoprvxBiYT/LCSSg1VMU4IgyyMm41xoP0mmmlUipZrn+BuSDRGxZKUR&#10;MCBLvOSI3QMMnglkwE4E9P4hVERVj8F95X8LHiNiZtB+DG4bDfajyhRW1WdO/gNJiZrAku/WXRTO&#10;xSK4hqM1VAdUk4XUZs7w+wbf9IE5/8Qs9hXKAGeF/44fqQDfDvoVJTXYXx+dB3+UO1op2WOfltT9&#10;3DIrKFHfNDbC1WQ2C40dN7P5Yoobe2pZn1r0tr0FVMMEp5LhcRn8vRqW0kL7hiNlFbKiiWmOuUvK&#10;vR02tz7NDxxKXKxW0Q2b2TD/oF8MD+CB6KDZ1+6NWdML22NHPMLQ06x4p+/kGyI1rLYeZBPFf+S1&#10;fwIcBFFL/dAKk+Z0H72Oo3X5GwAA//8DAFBLAwQUAAYACAAAACEAKwhBaN4AAAAIAQAADwAAAGRy&#10;cy9kb3ducmV2LnhtbEyPzU7DMBCE70i8g7VI3KhDkNo0xKlQ+ZGKuDRw6c2Jt3FEvI5iNw1vz/YE&#10;p9VoRrPfFJvZ9WLCMXSeFNwvEhBIjTcdtQq+Pl/vMhAhajK694QKfjDApry+KnRu/Jn2OFWxFVxC&#10;IdcKbIxDLmVoLDodFn5AYu/oR6cjy7GVZtRnLne9TJNkKZ3uiD9YPeDWYvNdnZyC41A/fBz2h6Sq&#10;d+/blzdj5fNklbq9mZ8eQUSc418YLviMDiUz1f5EJoie9SpLOapgzYf9dL3ibbWCZZaALAv5f0D5&#10;CwAA//8DAFBLAQItABQABgAIAAAAIQC2gziS/gAAAOEBAAATAAAAAAAAAAAAAAAAAAAAAABbQ29u&#10;dGVudF9UeXBlc10ueG1sUEsBAi0AFAAGAAgAAAAhADj9If/WAAAAlAEAAAsAAAAAAAAAAAAAAAAA&#10;LwEAAF9yZWxzLy5yZWxzUEsBAi0AFAAGAAgAAAAhAGEuU0GlAgAAogUAAA4AAAAAAAAAAAAAAAAA&#10;LgIAAGRycy9lMm9Eb2MueG1sUEsBAi0AFAAGAAgAAAAhACsIQWjeAAAACAEAAA8AAAAAAAAAAAAA&#10;AAAA/wQAAGRycy9kb3ducmV2LnhtbFBLBQYAAAAABAAEAPMAAAAKBgAAAAA=&#10;" filled="f" strokecolor="black [3213]" strokeweight="1.5pt">
                      <v:textbox>
                        <w:txbxContent>
                          <w:p w:rsidR="002A0B27" w:rsidRPr="003A7010" w:rsidRDefault="002A0B27" w:rsidP="00FB2C72">
                            <w:pPr>
                              <w:jc w:val="center"/>
                              <w:rPr>
                                <w:rFonts w:ascii="Times New Roman" w:hAnsi="Times New Roman"/>
                                <w:color w:val="000000" w:themeColor="text1"/>
                                <w:sz w:val="36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0000" w:themeColor="text1"/>
                                <w:sz w:val="36"/>
                                <w:szCs w:val="28"/>
                              </w:rPr>
                              <w:t>56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Pr="0013023C">
              <w:rPr>
                <w:rFonts w:ascii="Times New Roman" w:hAnsi="Times New Roman"/>
                <w:sz w:val="32"/>
                <w:szCs w:val="32"/>
              </w:rPr>
              <w:t xml:space="preserve">                                   </w:t>
            </w:r>
          </w:p>
          <w:p w:rsidR="00FB2C72" w:rsidRPr="00A00073" w:rsidRDefault="00FB2C72" w:rsidP="003B04D4">
            <w:pPr>
              <w:rPr>
                <w:rFonts w:ascii="Times New Roman" w:hAnsi="Times New Roman"/>
                <w:sz w:val="32"/>
                <w:szCs w:val="32"/>
              </w:rPr>
            </w:pPr>
            <w:r>
              <w:rPr>
                <w:rFonts w:ascii="Times New Roman" w:hAnsi="Times New Roman"/>
                <w:sz w:val="32"/>
                <w:szCs w:val="32"/>
              </w:rPr>
              <w:t xml:space="preserve">          </w:t>
            </w:r>
            <w:r w:rsidRPr="0013023C">
              <w:rPr>
                <w:rFonts w:ascii="Times New Roman" w:hAnsi="Times New Roman"/>
                <w:sz w:val="32"/>
                <w:szCs w:val="32"/>
              </w:rPr>
              <w:t xml:space="preserve">                            </w:t>
            </w:r>
            <w:r>
              <w:rPr>
                <w:rFonts w:ascii="Times New Roman" w:hAnsi="Times New Roman"/>
                <w:sz w:val="32"/>
                <w:szCs w:val="32"/>
              </w:rPr>
              <w:t>c</w:t>
            </w:r>
            <w:r w:rsidRPr="0013023C">
              <w:rPr>
                <w:rFonts w:ascii="Times New Roman" w:hAnsi="Times New Roman"/>
                <w:sz w:val="32"/>
                <w:szCs w:val="32"/>
              </w:rPr>
              <w:t>m</w:t>
            </w:r>
            <w:r w:rsidRPr="00A00073">
              <w:rPr>
                <w:rFonts w:ascii="Times New Roman" w:hAnsi="Times New Roman"/>
                <w:sz w:val="32"/>
                <w:szCs w:val="32"/>
                <w:vertAlign w:val="superscript"/>
              </w:rPr>
              <w:t>2</w:t>
            </w:r>
            <w:r>
              <w:rPr>
                <w:rFonts w:ascii="Times New Roman" w:hAnsi="Times New Roman"/>
                <w:sz w:val="32"/>
                <w:szCs w:val="32"/>
              </w:rPr>
              <w:t>.</w:t>
            </w:r>
          </w:p>
          <w:p w:rsidR="00FB2C72" w:rsidRDefault="00FB2C72" w:rsidP="003B04D4">
            <w:pPr>
              <w:pStyle w:val="QuestionStyle"/>
            </w:pPr>
          </w:p>
          <w:p w:rsidR="00FB2C72" w:rsidRDefault="00FB2C72" w:rsidP="003B04D4">
            <w:pPr>
              <w:pStyle w:val="QuestionStyle"/>
            </w:pPr>
          </w:p>
        </w:tc>
      </w:tr>
    </w:tbl>
    <w:p w:rsidR="00FB2C72" w:rsidRDefault="00FB2C72" w:rsidP="00FB2C72">
      <w:r>
        <w:br w:type="page"/>
      </w:r>
    </w:p>
    <w:tbl>
      <w:tblPr>
        <w:tblStyle w:val="TableGrid"/>
        <w:tblW w:w="10207" w:type="dxa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113" w:type="dxa"/>
          <w:bottom w:w="57" w:type="dxa"/>
        </w:tblCellMar>
        <w:tblLook w:val="04A0" w:firstRow="1" w:lastRow="0" w:firstColumn="1" w:lastColumn="0" w:noHBand="0" w:noVBand="1"/>
      </w:tblPr>
      <w:tblGrid>
        <w:gridCol w:w="952"/>
        <w:gridCol w:w="9255"/>
      </w:tblGrid>
      <w:tr w:rsidR="00FB2C72" w:rsidTr="003B04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</w:tcBorders>
            <w:shd w:val="clear" w:color="auto" w:fill="00FF99"/>
          </w:tcPr>
          <w:p w:rsidR="00FB2C72" w:rsidRPr="001B3341" w:rsidRDefault="00FB2C72" w:rsidP="003B04D4">
            <w:pPr>
              <w:pStyle w:val="ListParagraph"/>
              <w:ind w:left="57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tcBorders>
              <w:top w:val="single" w:sz="4" w:space="0" w:color="auto"/>
            </w:tcBorders>
          </w:tcPr>
          <w:p w:rsidR="00FB2C72" w:rsidRPr="00A00073" w:rsidRDefault="00624FFF" w:rsidP="003B04D4">
            <w:pPr>
              <w:pStyle w:val="QuestionStyle"/>
              <w:rPr>
                <w:b/>
                <w:noProof/>
                <w:lang w:eastAsia="en-AU"/>
              </w:rPr>
            </w:pPr>
            <w:r>
              <w:rPr>
                <w:noProof/>
                <w:lang w:eastAsia="en-AU"/>
              </w:rPr>
              <w:object w:dxaOrig="1440" w:dyaOrig="1440">
                <v:shape id="_x0000_s1052" type="#_x0000_t75" style="position:absolute;margin-left:250.1pt;margin-top:6.05pt;width:169.55pt;height:136.55pt;z-index:251690496;mso-position-horizontal-relative:text;mso-position-vertical-relative:text">
                  <v:imagedata r:id="rId14" o:title=""/>
                </v:shape>
                <o:OLEObject Type="Embed" ProgID="FXDraw3.Document" ShapeID="_x0000_s1052" DrawAspect="Content" ObjectID="_1460096257" r:id="rId92"/>
              </w:object>
            </w:r>
            <w:r w:rsidR="00FB2C72" w:rsidRPr="00A00073">
              <w:rPr>
                <w:b/>
                <w:noProof/>
                <w:lang w:eastAsia="en-AU"/>
              </w:rPr>
              <w:t>Questions 4 and 5 refer to the following:</w:t>
            </w:r>
          </w:p>
          <w:p w:rsidR="00FB2C72" w:rsidRDefault="00FB2C72" w:rsidP="003B04D4">
            <w:pPr>
              <w:pStyle w:val="QuestionStyle"/>
              <w:ind w:right="5704"/>
              <w:rPr>
                <w:noProof/>
                <w:lang w:eastAsia="en-AU"/>
              </w:rPr>
            </w:pPr>
            <w:r>
              <w:t>A rectangular block of land measures 100 m by 250 m.</w:t>
            </w:r>
          </w:p>
        </w:tc>
      </w:tr>
      <w:tr w:rsidR="00FB2C72" w:rsidTr="003B04D4">
        <w:trPr>
          <w:cantSplit/>
          <w:trHeight w:val="851"/>
        </w:trPr>
        <w:tc>
          <w:tcPr>
            <w:tcW w:w="952" w:type="dxa"/>
            <w:tcBorders>
              <w:bottom w:val="single" w:sz="4" w:space="0" w:color="auto"/>
            </w:tcBorders>
            <w:shd w:val="clear" w:color="auto" w:fill="00FF99"/>
          </w:tcPr>
          <w:p w:rsidR="00FB2C72" w:rsidRPr="001B3341" w:rsidRDefault="00FB2C72" w:rsidP="00FB2C72">
            <w:pPr>
              <w:pStyle w:val="ListParagraph"/>
              <w:numPr>
                <w:ilvl w:val="0"/>
                <w:numId w:val="10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tcBorders>
              <w:bottom w:val="single" w:sz="4" w:space="0" w:color="auto"/>
            </w:tcBorders>
          </w:tcPr>
          <w:p w:rsidR="00FB2C72" w:rsidRDefault="00FB2C72" w:rsidP="003B04D4">
            <w:pPr>
              <w:pStyle w:val="QuestionStyle"/>
            </w:pPr>
            <w:r>
              <w:t>What is its area in square metres?</w:t>
            </w:r>
          </w:p>
          <w:p w:rsidR="00FB2C72" w:rsidRPr="00332C22" w:rsidRDefault="00FB2C72" w:rsidP="003B04D4">
            <w:pPr>
              <w:pStyle w:val="QuestionStyle"/>
              <w:rPr>
                <w:sz w:val="12"/>
                <w:szCs w:val="12"/>
              </w:rPr>
            </w:pPr>
          </w:p>
          <w:p w:rsidR="00FB2C72" w:rsidRPr="00460C07" w:rsidRDefault="00FB2C72" w:rsidP="003B04D4">
            <w:pPr>
              <w:rPr>
                <w:rFonts w:ascii="Times New Roman" w:hAnsi="Times New Roman"/>
                <w:sz w:val="24"/>
                <w:szCs w:val="24"/>
              </w:rPr>
            </w:pPr>
            <w:r w:rsidRPr="00460C07"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05504" behindDoc="0" locked="0" layoutInCell="1" allowOverlap="1" wp14:anchorId="0E3ABE73" wp14:editId="7EA8FBD8">
                      <wp:simplePos x="0" y="0"/>
                      <wp:positionH relativeFrom="column">
                        <wp:posOffset>245110</wp:posOffset>
                      </wp:positionH>
                      <wp:positionV relativeFrom="paragraph">
                        <wp:posOffset>24765</wp:posOffset>
                      </wp:positionV>
                      <wp:extent cx="163830" cy="899160"/>
                      <wp:effectExtent l="0" t="0" r="26670" b="15240"/>
                      <wp:wrapNone/>
                      <wp:docPr id="95" name="Group 9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63830" cy="899160"/>
                                <a:chOff x="0" y="0"/>
                                <a:chExt cx="171450" cy="944880"/>
                              </a:xfrm>
                            </wpg:grpSpPr>
                            <wps:wsp>
                              <wps:cNvPr id="96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83058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97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98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27432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chemeClr val="tx1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99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55626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338D5F1A" id="Group 95" o:spid="_x0000_s1026" style="position:absolute;margin-left:19.3pt;margin-top:1.95pt;width:12.9pt;height:70.8pt;z-index:251605504;mso-width-relative:margin;mso-height-relative:margin" coordsize="1714,94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qIt8FQMAAGAOAAAOAAAAZHJzL2Uyb0RvYy54bWzsV11v2yAUfZ+0/4B4Xx0njpNYdaqqX5rU&#10;bdXa/QAC+GOzgQGJk/36XbCTuk33sE6Z+pA8OFzDvdx7OBzw6dm6rtCKa1NKkeLwZIARF1SyUuQp&#10;/vZw/WGKkbFEMFJJwVO84Qafzd+/O21UwoeykBXjGkEQYZJGpbiwViVBYGjBa2JOpOICOjOpa2LB&#10;1HnANGkgel0Fw8EgDhqpmdKScmPg7WXbiec+fpZxar9kmeEWVSmG3Kx/av9cuGcwPyVJrokqStql&#10;QV6RRU1KAZPuQl0SS9BSl3uh6pJqaWRmT6isA5llJeW+BqgmHDyr5kbLpfK15EmTqx1MAO0znF4d&#10;ln5e3WlUshTPxhgJUsMa+WkR2ABOo/IExtxoda/udPciby1X7zrTtfuHStDaw7rZwcrXFlF4Gcaj&#10;6QjAp9A1nc3CuIOdFrA2e160uNr6TcJo3PnNomg69X7BdtLA5bZLpVFAIPOIkfk3jO4LoriH3rj6&#10;txjFW4zOl1b6MWjUwuSHOYwcGkbdSvrDICEvCiJyfq61bApOGGQVuvGQe8/BGQZc0aL5JBmsAIHo&#10;nk4vwgtgjlssSLLDuIdVGEajwVOsSKK0sTdc1sg1UgzMEuwrbA8/DVndGuvpyzoOEPYdo6yuYDOs&#10;SIXCOI4nPnGSdINhHbYxfcmyKtl1WVXe0PniotIIXFN87X+ds+kPqwRqAJDhBLLdj7ExuxCw4Zls&#10;HqBYjCpiLHQAy/zvpbi+OL+zHeZXgvm2JWXVtiH1SnSL4HB3NDfJQrINrIGWrUiAqEGjkPoXRg0I&#10;RIrNzyXRHDL4KGAdZ2EUOUXxRjSeDMHQ/Z5Fv4cICqFSDAW0zQvbqtBS6TIvYKbQQyCkY1ZW2i1J&#10;2qy6ZIHgba6HZ/pkn+mRw/oJcQ/N9E4ojiR3bACw+5vnSPK/OEn/IOdwOWmPvEc57069njofmuTD&#10;STQC8fAa9UaZ7m5jfKfGdt2eYc8IeVRzjN6qms/2iR7/dzUfj+Ph9u73Rol+vLdgdKh7i7+vw2eM&#10;P8q6Ty73ndS3/T3n8cNw/hsAAP//AwBQSwMEFAAGAAgAAAAhAONnhkbdAAAABwEAAA8AAABkcnMv&#10;ZG93bnJldi54bWxMjkFLw0AQhe+C/2EZwZvdxCahxmxKKeqpCLaCeJtmp0lodjdkt0n67x1Pehoe&#10;7+PNV6xn04mRBt86qyBeRCDIVk63tlbweXh9WIHwAa3GzllScCUP6/L2psBcu8l+0LgPteAR63NU&#10;0ITQ51L6qiGDfuF6styd3GAwcBxqqQeceNx08jGKMmmwtfyhwZ62DVXn/cUoeJtw2izjl3F3Pm2v&#10;34f0/WsXk1L3d/PmGUSgOfzB8KvP6lCy09FdrPaiU7BcZUzyfQLBdZYkII6MJWkKsizkf//yBwAA&#10;//8DAFBLAQItABQABgAIAAAAIQC2gziS/gAAAOEBAAATAAAAAAAAAAAAAAAAAAAAAABbQ29udGVu&#10;dF9UeXBlc10ueG1sUEsBAi0AFAAGAAgAAAAhADj9If/WAAAAlAEAAAsAAAAAAAAAAAAAAAAALwEA&#10;AF9yZWxzLy5yZWxzUEsBAi0AFAAGAAgAAAAhADSoi3wVAwAAYA4AAA4AAAAAAAAAAAAAAAAALgIA&#10;AGRycy9lMm9Eb2MueG1sUEsBAi0AFAAGAAgAAAAhAONnhkbdAAAABwEAAA8AAAAAAAAAAAAAAAAA&#10;bwUAAGRycy9kb3ducmV2LnhtbFBLBQYAAAAABAAEAPMAAAB5BgAAAAA=&#10;">
                      <v:roundrect id="AutoShape 3" o:spid="_x0000_s1027" style="position:absolute;top:8305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cDensQA&#10;AADbAAAADwAAAGRycy9kb3ducmV2LnhtbESPQWvCQBSE7wX/w/KEXopu7MHG6CqitNSL0Ch6fWSf&#10;STD7NmS3SfTXu0Khx2FmvmEWq95UoqXGlZYVTMYRCOLM6pJzBcfD5ygG4TyyxsoyKbiRg9Vy8LLA&#10;RNuOf6hNfS4ChF2CCgrv60RKlxVk0I1tTRy8i20M+iCbXOoGuwA3lXyPoqk0WHJYKLCmTUHZNf01&#10;CuJbbE7taf91ph132/tef6zfZkq9Dvv1HISn3v+H/9rfWsFsCs8v4QfI5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HA3p7EAAAA2wAAAA8AAAAAAAAAAAAAAAAAmAIAAGRycy9k&#10;b3ducmV2LnhtbFBLBQYAAAAABAAEAPUAAACJAwAAAAA=&#10;" strokecolor="windowText" strokeweight="1pt"/>
                      <v:roundrect id="AutoShape 4" o:spid="_x0000_s1028" style="position:absolute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ox7BcQA&#10;AADbAAAADwAAAGRycy9kb3ducmV2LnhtbESPQWvCQBSE70L/w/IKXkQ39aAxdRVpUfQiaIteH9nX&#10;JDT7NmTXJPrrXUHwOMzMN8x82ZlSNFS7wrKCj1EEgji1uuBMwe/PehiDcB5ZY2mZFFzJwXLx1ptj&#10;om3LB2qOPhMBwi5BBbn3VSKlS3My6Ea2Ig7en60N+iDrTOoa2wA3pRxH0UQaLDgs5FjRV07p//Fi&#10;FMTX2Jya035zph2337e9nq4GM6X6793qE4Snzr/Cz/ZWK5hN4fEl/AC5uA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6MewXEAAAA2wAAAA8AAAAAAAAAAAAAAAAAmAIAAGRycy9k&#10;b3ducmV2LnhtbFBLBQYAAAAABAAEAPUAAACJAwAAAAA=&#10;" strokecolor="windowText" strokeweight="1pt"/>
                      <v:roundrect id="AutoShape 5" o:spid="_x0000_s1029" style="position:absolute;top:2743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lewTL8A&#10;AADbAAAADwAAAGRycy9kb3ducmV2LnhtbERPPU/DMBDdkfofrKvERpwyIJLGraqqRYxJYGE7xdck&#10;any2bNOaf48HJMan993sk1nEjXyYLSvYFCUI4sHqmUcFnx/np1cQISJrXCyTgh8KsN+tHhqstb1z&#10;R7c+jiKHcKhRwRSjq6UMw0QGQ2EdceYu1huMGfpRao/3HG4W+VyWL9LgzLlhQkfHiYZr/20UnLzu&#10;2q8qOdemt+7sy8pduFLqcZ0OWxCRUvwX/7nftYIqj81f8g+Qu1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qV7BMvwAAANsAAAAPAAAAAAAAAAAAAAAAAJgCAABkcnMvZG93bnJl&#10;di54bWxQSwUGAAAAAAQABAD1AAAAhAMAAAAA&#10;" fillcolor="black [3213]" strokecolor="windowText" strokeweight="1pt"/>
                      <v:roundrect id="AutoShape 6" o:spid="_x0000_s1030" style="position:absolute;top:5562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F9K7MUA&#10;AADbAAAADwAAAGRycy9kb3ducmV2LnhtbESPT2vCQBTE70K/w/IKvYhu9FCT6CqiWNqL4B/0+si+&#10;JqHZtyG7JrGfvlsQPA4z8xtmsepNJVpqXGlZwWQcgSDOrC45V3A+7UYxCOeRNVaWScGdHKyWL4MF&#10;ptp2fKD26HMRIOxSVFB4X6dSuqwgg25sa+LgfdvGoA+yyaVusAtwU8lpFL1LgyWHhQJr2hSU/Rxv&#10;RkF8j82lvew/rvTF3fZ3r2frYaLU22u/noPw1Ptn+NH+1AqSBP6/hB8gl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QX0rsxQAAANsAAAAPAAAAAAAAAAAAAAAAAJgCAABkcnMv&#10;ZG93bnJldi54bWxQSwUGAAAAAAQABAD1AAAAigMAAAAA&#10;" strokecolor="windowText" strokeweight="1pt"/>
                    </v:group>
                  </w:pict>
                </mc:Fallback>
              </mc:AlternateContent>
            </w:r>
            <w:r w:rsidRPr="00460C07">
              <w:rPr>
                <w:rFonts w:ascii="Times New Roman" w:hAnsi="Times New Roman"/>
                <w:sz w:val="24"/>
                <w:szCs w:val="24"/>
              </w:rPr>
              <w:t xml:space="preserve">           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7 000 m</w:t>
            </w:r>
            <w:r w:rsidRPr="00A00073">
              <w:rPr>
                <w:rFonts w:ascii="Times New Roman" w:hAnsi="Times New Roman"/>
                <w:sz w:val="24"/>
                <w:szCs w:val="24"/>
                <w:vertAlign w:val="superscript"/>
              </w:rPr>
              <w:t>2</w:t>
            </w:r>
          </w:p>
          <w:p w:rsidR="00FB2C72" w:rsidRPr="00460C07" w:rsidRDefault="00FB2C72" w:rsidP="003B04D4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FB2C72" w:rsidRPr="00460C07" w:rsidRDefault="00FB2C72" w:rsidP="003B04D4">
            <w:pPr>
              <w:rPr>
                <w:rFonts w:ascii="Times New Roman" w:hAnsi="Times New Roman"/>
                <w:sz w:val="24"/>
                <w:szCs w:val="24"/>
              </w:rPr>
            </w:pPr>
            <w:r w:rsidRPr="00460C07">
              <w:rPr>
                <w:rFonts w:ascii="Times New Roman" w:hAnsi="Times New Roman"/>
                <w:sz w:val="24"/>
                <w:szCs w:val="24"/>
              </w:rPr>
              <w:t xml:space="preserve">        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25 000 m</w:t>
            </w:r>
            <w:r w:rsidRPr="00A00073">
              <w:rPr>
                <w:rFonts w:ascii="Times New Roman" w:hAnsi="Times New Roman"/>
                <w:sz w:val="24"/>
                <w:szCs w:val="24"/>
                <w:vertAlign w:val="superscript"/>
              </w:rPr>
              <w:t>2</w:t>
            </w:r>
            <w:r w:rsidR="003B04D4">
              <w:rPr>
                <w:rFonts w:ascii="Times New Roman" w:hAnsi="Times New Roman"/>
                <w:sz w:val="24"/>
                <w:szCs w:val="24"/>
                <w:vertAlign w:val="superscript"/>
              </w:rPr>
              <w:t xml:space="preserve">      </w:t>
            </w:r>
            <w:r w:rsidR="003B04D4" w:rsidRPr="003B04D4">
              <w:rPr>
                <w:rFonts w:ascii="Times New Roman" w:hAnsi="Times New Roman"/>
                <w:color w:val="FF0000"/>
                <w:position w:val="-2"/>
                <w:sz w:val="24"/>
                <w:szCs w:val="24"/>
                <w:vertAlign w:val="superscript"/>
              </w:rPr>
              <w:object w:dxaOrig="2726" w:dyaOrig="276">
                <v:shape id="_x0000_i1037" type="#_x0000_t75" style="width:136.45pt;height:13.95pt" o:ole="">
                  <v:imagedata r:id="rId93" o:title=""/>
                </v:shape>
                <o:OLEObject Type="Embed" ProgID="FXE300.Equation" ShapeID="_x0000_i1037" DrawAspect="Content" ObjectID="_1460096211" r:id="rId94"/>
              </w:object>
            </w:r>
            <w:r w:rsidR="003B04D4">
              <w:rPr>
                <w:rFonts w:ascii="Times New Roman" w:hAnsi="Times New Roman"/>
                <w:sz w:val="24"/>
                <w:szCs w:val="24"/>
                <w:vertAlign w:val="superscript"/>
              </w:rPr>
              <w:t xml:space="preserve"> </w:t>
            </w:r>
          </w:p>
          <w:p w:rsidR="00FB2C72" w:rsidRPr="00460C07" w:rsidRDefault="00FB2C72" w:rsidP="003B04D4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FB2C72" w:rsidRPr="00460C07" w:rsidRDefault="00FB2C72" w:rsidP="003B04D4">
            <w:pPr>
              <w:rPr>
                <w:rFonts w:ascii="Times New Roman" w:hAnsi="Times New Roman"/>
                <w:sz w:val="24"/>
                <w:szCs w:val="24"/>
              </w:rPr>
            </w:pPr>
            <w:r w:rsidRPr="00460C07">
              <w:rPr>
                <w:rFonts w:ascii="Times New Roman" w:hAnsi="Times New Roman"/>
                <w:sz w:val="24"/>
                <w:szCs w:val="24"/>
              </w:rPr>
              <w:t xml:space="preserve">        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50 000 m</w:t>
            </w:r>
            <w:r w:rsidRPr="00A00073">
              <w:rPr>
                <w:rFonts w:ascii="Times New Roman" w:hAnsi="Times New Roman"/>
                <w:sz w:val="24"/>
                <w:szCs w:val="24"/>
                <w:vertAlign w:val="superscript"/>
              </w:rPr>
              <w:t>2</w:t>
            </w:r>
          </w:p>
          <w:p w:rsidR="00FB2C72" w:rsidRPr="00460C07" w:rsidRDefault="00FB2C72" w:rsidP="003B04D4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FB2C72" w:rsidRPr="00460C07" w:rsidRDefault="00FB2C72" w:rsidP="003B04D4">
            <w:pPr>
              <w:rPr>
                <w:rFonts w:ascii="Times New Roman" w:hAnsi="Times New Roman"/>
                <w:sz w:val="24"/>
                <w:szCs w:val="24"/>
              </w:rPr>
            </w:pPr>
            <w:r w:rsidRPr="00460C07">
              <w:rPr>
                <w:rFonts w:ascii="Times New Roman" w:hAnsi="Times New Roman"/>
                <w:sz w:val="24"/>
                <w:szCs w:val="24"/>
              </w:rPr>
              <w:t xml:space="preserve">        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250 000 m</w:t>
            </w:r>
            <w:r w:rsidRPr="00A00073">
              <w:rPr>
                <w:rFonts w:ascii="Times New Roman" w:hAnsi="Times New Roman"/>
                <w:sz w:val="24"/>
                <w:szCs w:val="24"/>
                <w:vertAlign w:val="superscript"/>
              </w:rPr>
              <w:t>2</w:t>
            </w:r>
          </w:p>
          <w:p w:rsidR="00FB2C72" w:rsidRDefault="00FB2C72" w:rsidP="003B04D4">
            <w:pPr>
              <w:pStyle w:val="QuestionStyle"/>
            </w:pPr>
          </w:p>
        </w:tc>
      </w:tr>
      <w:tr w:rsidR="00FB2C72" w:rsidTr="003B04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00FF99"/>
          </w:tcPr>
          <w:p w:rsidR="00FB2C72" w:rsidRPr="001B3341" w:rsidRDefault="00FB2C72" w:rsidP="00FB2C72">
            <w:pPr>
              <w:pStyle w:val="ListParagraph"/>
              <w:numPr>
                <w:ilvl w:val="0"/>
                <w:numId w:val="10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tcBorders>
              <w:top w:val="single" w:sz="4" w:space="0" w:color="auto"/>
              <w:bottom w:val="single" w:sz="4" w:space="0" w:color="auto"/>
            </w:tcBorders>
          </w:tcPr>
          <w:p w:rsidR="00FB2C72" w:rsidRDefault="00FB2C72" w:rsidP="003B04D4">
            <w:pPr>
              <w:pStyle w:val="QuestionStyle"/>
            </w:pPr>
            <w:r>
              <w:t>What is the area of the block of land in hectares?</w:t>
            </w:r>
          </w:p>
          <w:p w:rsidR="00FB2C72" w:rsidRPr="003B04D4" w:rsidRDefault="003B04D4" w:rsidP="003B04D4">
            <w:pPr>
              <w:rPr>
                <w:rFonts w:ascii="Times New Roman" w:hAnsi="Times New Roman"/>
                <w:position w:val="-2"/>
              </w:rPr>
            </w:pPr>
            <w:r>
              <w:rPr>
                <w:rFonts w:ascii="Times New Roman" w:hAnsi="Times New Roman"/>
              </w:rPr>
              <w:t xml:space="preserve"> </w:t>
            </w:r>
            <w:r w:rsidRPr="003B04D4">
              <w:rPr>
                <w:rFonts w:ascii="Times New Roman" w:hAnsi="Times New Roman"/>
                <w:color w:val="FF0000"/>
                <w:position w:val="-2"/>
              </w:rPr>
              <w:object w:dxaOrig="2852" w:dyaOrig="184">
                <v:shape id="_x0000_i1038" type="#_x0000_t75" style="width:142.9pt;height:8.7pt" o:ole="">
                  <v:imagedata r:id="rId95" o:title=""/>
                </v:shape>
                <o:OLEObject Type="Embed" ProgID="FXE300.Equation" ShapeID="_x0000_i1038" DrawAspect="Content" ObjectID="_1460096212" r:id="rId96"/>
              </w:object>
            </w:r>
            <w:r w:rsidRPr="003B04D4">
              <w:rPr>
                <w:rFonts w:ascii="Times New Roman" w:hAnsi="Times New Roman"/>
                <w:position w:val="-2"/>
              </w:rPr>
              <w:t xml:space="preserve"> </w:t>
            </w:r>
          </w:p>
          <w:p w:rsidR="00FB2C72" w:rsidRDefault="00FB2C72" w:rsidP="003B04D4">
            <w:pPr>
              <w:rPr>
                <w:rFonts w:ascii="Times New Roman" w:hAnsi="Times New Roman"/>
                <w:sz w:val="32"/>
                <w:szCs w:val="32"/>
              </w:rPr>
            </w:pPr>
            <w:r w:rsidRPr="0013023C">
              <w:rPr>
                <w:rFonts w:ascii="Times New Roman" w:hAnsi="Times New Roman"/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06528" behindDoc="0" locked="0" layoutInCell="1" allowOverlap="1" wp14:anchorId="33D284E8" wp14:editId="2E418070">
                      <wp:simplePos x="0" y="0"/>
                      <wp:positionH relativeFrom="column">
                        <wp:posOffset>1146810</wp:posOffset>
                      </wp:positionH>
                      <wp:positionV relativeFrom="paragraph">
                        <wp:posOffset>119380</wp:posOffset>
                      </wp:positionV>
                      <wp:extent cx="754380" cy="373380"/>
                      <wp:effectExtent l="0" t="0" r="26670" b="26670"/>
                      <wp:wrapNone/>
                      <wp:docPr id="100" name="Rectangle 10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54380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2A0B27" w:rsidRPr="003A7010" w:rsidRDefault="002A0B27" w:rsidP="00FB2C72">
                                  <w:pPr>
                                    <w:jc w:val="center"/>
                                    <w:rPr>
                                      <w:rFonts w:ascii="Times New Roman" w:hAnsi="Times New Roman"/>
                                      <w:color w:val="000000" w:themeColor="text1"/>
                                      <w:sz w:val="36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color w:val="000000" w:themeColor="text1"/>
                                      <w:sz w:val="36"/>
                                      <w:szCs w:val="28"/>
                                    </w:rPr>
                                    <w:t>2.5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3D284E8" id="Rectangle 100" o:spid="_x0000_s1042" style="position:absolute;margin-left:90.3pt;margin-top:9.4pt;width:59.4pt;height:29.4pt;z-index:251606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B49JpQIAAKQFAAAOAAAAZHJzL2Uyb0RvYy54bWysVE1v2zAMvQ/YfxB0X+2kST+MOkXQosOA&#10;oi3aDj0rshQbkEVNUhJnv36UZDtBW+wwLAeHEslH8onk1XXXKrIV1jWgSzo5ySkRmkPV6HVJf77e&#10;fbugxHmmK6ZAi5LuhaPXi69frnamEFOoQVXCEgTRrtiZktbemyLLHK9Fy9wJGKFRKcG2zOPRrrPK&#10;sh2ityqb5vlZtgNbGQtcOIe3t0lJFxFfSsH9o5ROeKJKirn5+LXxuwrfbHHFirVlpm54nwb7hyxa&#10;1mgMOkLdMs/IxjYfoNqGW3Ag/QmHNgMpGy5iDVjNJH9XzUvNjIi1IDnOjDS5/wfLH7ZPljQVvl2O&#10;/GjW4iM9I21Mr5Ug4RIp2hlXoOWLebL9yaEY6u2kbcM/VkK6SOt+pFV0nnC8PJ/PTi8QnKPq9Pw0&#10;yIiSHZyNdf67gJYEoaQWw0cy2fbe+WQ6mIRYGu4apfCeFUqTHaZ+mc/z6OFANVXQBmVsInGjLNky&#10;fH7fTfq4R1aYhdKYTKgw1RQlv1ci4T8LifRgFdMUIDTmAZNxLrSfJFXNKpFCzXP8DcEGj1iy0ggY&#10;kCUmOWL3AINlAhmwEwG9fXAVsa9H577yvzmPHjEyaD86t40G+1llCqvqIyf7gaRETWDJd6suts7Z&#10;RTANVyuo9thPFtKgOcPvGnzTe+b8E7M4WdgGuC38I36kAnw76CVKarC/P7sP9tjwqKVkh5NaUvdr&#10;w6ygRP3QOAqXk9ksjHY8zObnUzzYY83qWKM37Q1gN0xwLxkexWDv1SBKC+0bLpVliIoqpjnGLin3&#10;djjc+LRBcC1xsVxGMxxnw/y9fjE8gAeiQ8++dm/Mmr6xPU7EAwxTzYp3/Z1sg6eG5caDbGLzH3jt&#10;nwBXQeylfm2FXXN8jlaH5br4AwAA//8DAFBLAwQUAAYACAAAACEAzb5pjd4AAAAJAQAADwAAAGRy&#10;cy9kb3ducmV2LnhtbEyPPU/DMBCGdyT+g3VIbNShoLQNcSpUoBKIpYGlmxNf44j4HMVuGv59rxNs&#10;9+oevR/5enKdGHEIrScF97MEBFLtTUuNgu+vt7sliBA1Gd15QgW/GGBdXF/lOjP+RDscy9gINqGQ&#10;aQU2xj6TMtQWnQ4z3yPx7+AHpyPLoZFm0Cc2d52cJ0kqnW6JE6zucWOx/imPTsGhrx4+97t9Ulbv&#10;H5vXrbHyZbRK3d5Mz08gIk7xD4ZLfa4OBXeq/JFMEB3rZZIyejl4AgPz1eoRRKVgsUhBFrn8v6A4&#10;AwAA//8DAFBLAQItABQABgAIAAAAIQC2gziS/gAAAOEBAAATAAAAAAAAAAAAAAAAAAAAAABbQ29u&#10;dGVudF9UeXBlc10ueG1sUEsBAi0AFAAGAAgAAAAhADj9If/WAAAAlAEAAAsAAAAAAAAAAAAAAAAA&#10;LwEAAF9yZWxzLy5yZWxzUEsBAi0AFAAGAAgAAAAhAGUHj0mlAgAApAUAAA4AAAAAAAAAAAAAAAAA&#10;LgIAAGRycy9lMm9Eb2MueG1sUEsBAi0AFAAGAAgAAAAhAM2+aY3eAAAACQEAAA8AAAAAAAAAAAAA&#10;AAAA/wQAAGRycy9kb3ducmV2LnhtbFBLBQYAAAAABAAEAPMAAAAKBgAAAAA=&#10;" filled="f" strokecolor="black [3213]" strokeweight="1.5pt">
                      <v:textbox>
                        <w:txbxContent>
                          <w:p w:rsidR="002A0B27" w:rsidRPr="003A7010" w:rsidRDefault="002A0B27" w:rsidP="00FB2C72">
                            <w:pPr>
                              <w:jc w:val="center"/>
                              <w:rPr>
                                <w:rFonts w:ascii="Times New Roman" w:hAnsi="Times New Roman"/>
                                <w:color w:val="000000" w:themeColor="text1"/>
                                <w:sz w:val="36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0000" w:themeColor="text1"/>
                                <w:sz w:val="36"/>
                                <w:szCs w:val="28"/>
                              </w:rPr>
                              <w:t>2.5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Pr="0013023C">
              <w:rPr>
                <w:rFonts w:ascii="Times New Roman" w:hAnsi="Times New Roman"/>
                <w:sz w:val="32"/>
                <w:szCs w:val="32"/>
              </w:rPr>
              <w:t xml:space="preserve">                                   </w:t>
            </w:r>
          </w:p>
          <w:p w:rsidR="00FB2C72" w:rsidRDefault="00FB2C72" w:rsidP="003B04D4">
            <w:pPr>
              <w:pStyle w:val="QuestionStyle"/>
            </w:pPr>
            <w:r>
              <w:rPr>
                <w:sz w:val="32"/>
                <w:szCs w:val="32"/>
              </w:rPr>
              <w:t xml:space="preserve">         Area =</w:t>
            </w:r>
            <w:r w:rsidRPr="0013023C">
              <w:rPr>
                <w:sz w:val="32"/>
                <w:szCs w:val="32"/>
              </w:rPr>
              <w:t xml:space="preserve">                  </w:t>
            </w:r>
            <w:r>
              <w:rPr>
                <w:sz w:val="32"/>
                <w:szCs w:val="32"/>
              </w:rPr>
              <w:t xml:space="preserve"> hA.</w:t>
            </w:r>
          </w:p>
          <w:p w:rsidR="00FB2C72" w:rsidRDefault="00FB2C72" w:rsidP="003B04D4">
            <w:pPr>
              <w:pStyle w:val="QuestionStyle"/>
            </w:pPr>
          </w:p>
        </w:tc>
      </w:tr>
      <w:tr w:rsidR="00FB2C72" w:rsidTr="003B04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99"/>
          </w:tcPr>
          <w:p w:rsidR="00FB2C72" w:rsidRPr="001B3341" w:rsidRDefault="00FB2C72" w:rsidP="00FB2C72">
            <w:pPr>
              <w:pStyle w:val="ListParagraph"/>
              <w:numPr>
                <w:ilvl w:val="0"/>
                <w:numId w:val="10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tcBorders>
              <w:top w:val="single" w:sz="4" w:space="0" w:color="auto"/>
              <w:bottom w:val="single" w:sz="4" w:space="0" w:color="auto"/>
            </w:tcBorders>
          </w:tcPr>
          <w:p w:rsidR="00FB2C72" w:rsidRDefault="00624FFF" w:rsidP="003B04D4">
            <w:pPr>
              <w:pStyle w:val="QuestionStyle"/>
            </w:pPr>
            <w:r>
              <w:rPr>
                <w:noProof/>
                <w:lang w:eastAsia="en-AU"/>
              </w:rPr>
              <w:object w:dxaOrig="1440" w:dyaOrig="1440">
                <v:shape id="_x0000_s1053" type="#_x0000_t75" style="position:absolute;margin-left:229.65pt;margin-top:-2.75pt;width:180.3pt;height:117.35pt;z-index:251691520;mso-position-horizontal-relative:text;mso-position-vertical-relative:text">
                  <v:imagedata r:id="rId16" o:title=""/>
                </v:shape>
                <o:OLEObject Type="Embed" ProgID="FXDraw3.Document" ShapeID="_x0000_s1053" DrawAspect="Content" ObjectID="_1460096258" r:id="rId97"/>
              </w:object>
            </w:r>
            <w:r w:rsidR="00FB2C72">
              <w:t>What is the area of the parallelogram shown?</w:t>
            </w:r>
          </w:p>
          <w:p w:rsidR="00FB2C72" w:rsidRPr="00332C22" w:rsidRDefault="00FB2C72" w:rsidP="003B04D4">
            <w:pPr>
              <w:pStyle w:val="QuestionStyle"/>
              <w:rPr>
                <w:sz w:val="12"/>
                <w:szCs w:val="12"/>
              </w:rPr>
            </w:pPr>
          </w:p>
          <w:p w:rsidR="00FB2C72" w:rsidRDefault="00FB2C72" w:rsidP="003B04D4">
            <w:pPr>
              <w:pStyle w:val="QuestionStyle"/>
            </w:pPr>
          </w:p>
          <w:p w:rsidR="00FB2C72" w:rsidRPr="003B04D4" w:rsidRDefault="003B04D4" w:rsidP="003B04D4">
            <w:pPr>
              <w:pStyle w:val="QuestionStyle"/>
              <w:rPr>
                <w:position w:val="-2"/>
              </w:rPr>
            </w:pPr>
            <w:r>
              <w:t xml:space="preserve">                 </w:t>
            </w:r>
            <w:r w:rsidRPr="003B04D4">
              <w:rPr>
                <w:color w:val="FF0000"/>
                <w:position w:val="-2"/>
              </w:rPr>
              <w:object w:dxaOrig="2222" w:dyaOrig="276">
                <v:shape id="_x0000_i1039" type="#_x0000_t75" style="width:110.9pt;height:13.95pt" o:ole="">
                  <v:imagedata r:id="rId98" o:title=""/>
                </v:shape>
                <o:OLEObject Type="Embed" ProgID="FXE300.Equation" ShapeID="_x0000_i1039" DrawAspect="Content" ObjectID="_1460096213" r:id="rId99"/>
              </w:object>
            </w:r>
            <w:r w:rsidRPr="003B04D4">
              <w:rPr>
                <w:position w:val="-2"/>
              </w:rPr>
              <w:t xml:space="preserve">  </w:t>
            </w:r>
          </w:p>
          <w:p w:rsidR="00FB2C72" w:rsidRPr="0013023C" w:rsidRDefault="00FB2C72" w:rsidP="003B04D4">
            <w:pPr>
              <w:pStyle w:val="QuestionStyle"/>
            </w:pPr>
          </w:p>
          <w:p w:rsidR="00FB2C72" w:rsidRDefault="00FB2C72" w:rsidP="003B04D4">
            <w:pPr>
              <w:pStyle w:val="QuestionStyle"/>
              <w:rPr>
                <w:sz w:val="32"/>
                <w:szCs w:val="32"/>
              </w:rPr>
            </w:pPr>
            <w:r w:rsidRPr="0013023C">
              <w:rPr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08576" behindDoc="0" locked="0" layoutInCell="1" allowOverlap="1" wp14:anchorId="21E91F75" wp14:editId="07688C05">
                      <wp:simplePos x="0" y="0"/>
                      <wp:positionH relativeFrom="column">
                        <wp:posOffset>1131570</wp:posOffset>
                      </wp:positionH>
                      <wp:positionV relativeFrom="paragraph">
                        <wp:posOffset>58420</wp:posOffset>
                      </wp:positionV>
                      <wp:extent cx="754380" cy="373380"/>
                      <wp:effectExtent l="0" t="0" r="26670" b="26670"/>
                      <wp:wrapNone/>
                      <wp:docPr id="101" name="Rectangle 10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54380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2A0B27" w:rsidRPr="003A7010" w:rsidRDefault="002A0B27" w:rsidP="00FB2C72">
                                  <w:pPr>
                                    <w:jc w:val="center"/>
                                    <w:rPr>
                                      <w:rFonts w:ascii="Times New Roman" w:hAnsi="Times New Roman"/>
                                      <w:color w:val="000000" w:themeColor="text1"/>
                                      <w:sz w:val="36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color w:val="000000" w:themeColor="text1"/>
                                      <w:sz w:val="36"/>
                                      <w:szCs w:val="28"/>
                                    </w:rPr>
                                    <w:t>114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1E91F75" id="Rectangle 101" o:spid="_x0000_s1043" style="position:absolute;margin-left:89.1pt;margin-top:4.6pt;width:59.4pt;height:29.4pt;z-index:251608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3oN9owIAAKQFAAAOAAAAZHJzL2Uyb0RvYy54bWysVE1v2zAMvQ/YfxB0X+2kST+MOkXQosOA&#10;oi3aDj0rshQLkEVNUmJnv36U7DhBW+wwLAeHEslHPork1XXXaLIVziswJZ2c5JQIw6FSZl3Sn693&#10;3y4o8YGZimkwoqQ74en14uuXq9YWYgo16Eo4giDGF60taR2CLbLM81o0zJ+AFQaVElzDAh7dOqsc&#10;axG90dk0z8+yFlxlHXDhPd7e9kq6SPhSCh4epfQiEF1SzC2kr0vfVfxmiytWrB2zteJDGuwfsmiY&#10;Mhh0hLplgZGNUx+gGsUdeJDhhEOTgZSKi8QB2Uzyd2xeamZF4oLF8XYsk/9/sPxh++SIqvDt8gkl&#10;hjX4SM9YNmbWWpB4iSVqrS/Q8sU+ueHkUYx8O+ma+I9MSJfKuhvLKrpAOF6ez2enF1h8jqrT89Mo&#10;I0p2cLbOh+8CGhKFkjoMn4rJtvc+9KZ7kxjLwJ3SGu9ZoQ1pMfXLfJ4nDw9aVVEblamJxI12ZMvw&#10;+UOXuGDcIys8aYPJRIY9pySFnRY9/rOQWB5kMe0DxMY8YDLOhQmTXlWzSvSh5jn+BpJjFomyNggY&#10;kSUmOWIPAJ9j9wUY7KOrSH09Og/M/+Y8eqTIYMLo3CgD7jNmGlkNkXv7fZH60sQqhW7VpdY5u4ym&#10;8WoF1Q77yUE/aN7yO4Vves98eGIOJwvbALdFeMSP1IBvB4NESQ3u92f30R4bHrWUtDipJfW/NswJ&#10;SvQPg6NwOZnN4minw2x+PsWDO9asjjVm09wAdgM2O2aXxGgf9F6UDpo3XCrLGBVVzHCMXVIe3P5w&#10;E/oNgmuJi+UymeE4WxbuzYvlETwWOvbsa/fGnB0aO+BEPMB+qlnxrr972+hpYLkJIFVq/kNdhyfA&#10;VZB6aVhbcdccn5PVYbku/gAAAP//AwBQSwMEFAAGAAgAAAAhACsIQWjeAAAACAEAAA8AAABkcnMv&#10;ZG93bnJldi54bWxMj81OwzAQhO9IvIO1SNyoQ5DaNMSpUPmRirg0cOnNibdxRLyOYjcNb8/2BKfV&#10;aEaz3xSb2fViwjF0nhTcLxIQSI03HbUKvj5f7zIQIWoyuveECn4wwKa8vip0bvyZ9jhVsRVcQiHX&#10;CmyMQy5laCw6HRZ+QGLv6EenI8uxlWbUZy53vUyTZCmd7og/WD3g1mLzXZ2cguNQP3wc9oekqnfv&#10;25c3Y+XzZJW6vZmfHkFEnONfGC74jA4lM9X+RCaInvUqSzmqYM2H/XS94m21gmWWgCwL+X9A+QsA&#10;AP//AwBQSwECLQAUAAYACAAAACEAtoM4kv4AAADhAQAAEwAAAAAAAAAAAAAAAAAAAAAAW0NvbnRl&#10;bnRfVHlwZXNdLnhtbFBLAQItABQABgAIAAAAIQA4/SH/1gAAAJQBAAALAAAAAAAAAAAAAAAAAC8B&#10;AABfcmVscy8ucmVsc1BLAQItABQABgAIAAAAIQAO3oN9owIAAKQFAAAOAAAAAAAAAAAAAAAAAC4C&#10;AABkcnMvZTJvRG9jLnhtbFBLAQItABQABgAIAAAAIQArCEFo3gAAAAgBAAAPAAAAAAAAAAAAAAAA&#10;AP0EAABkcnMvZG93bnJldi54bWxQSwUGAAAAAAQABADzAAAACAYAAAAA&#10;" filled="f" strokecolor="black [3213]" strokeweight="1.5pt">
                      <v:textbox>
                        <w:txbxContent>
                          <w:p w:rsidR="002A0B27" w:rsidRPr="003A7010" w:rsidRDefault="002A0B27" w:rsidP="00FB2C72">
                            <w:pPr>
                              <w:jc w:val="center"/>
                              <w:rPr>
                                <w:rFonts w:ascii="Times New Roman" w:hAnsi="Times New Roman"/>
                                <w:color w:val="000000" w:themeColor="text1"/>
                                <w:sz w:val="36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0000" w:themeColor="text1"/>
                                <w:sz w:val="36"/>
                                <w:szCs w:val="28"/>
                              </w:rPr>
                              <w:t>114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Pr="0013023C">
              <w:rPr>
                <w:sz w:val="32"/>
                <w:szCs w:val="32"/>
              </w:rPr>
              <w:t xml:space="preserve">                                   </w:t>
            </w:r>
          </w:p>
          <w:p w:rsidR="00FB2C72" w:rsidRPr="00A00073" w:rsidRDefault="00FB2C72" w:rsidP="003B04D4">
            <w:pPr>
              <w:pStyle w:val="QuestionStyle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         </w:t>
            </w:r>
            <w:r w:rsidRPr="00EB4EF7">
              <w:rPr>
                <w:sz w:val="32"/>
                <w:szCs w:val="32"/>
              </w:rPr>
              <w:t>Area =</w:t>
            </w:r>
            <w:r w:rsidRPr="0013023C">
              <w:rPr>
                <w:sz w:val="32"/>
                <w:szCs w:val="32"/>
              </w:rPr>
              <w:t xml:space="preserve">                    </w:t>
            </w:r>
            <w:r>
              <w:rPr>
                <w:sz w:val="32"/>
                <w:szCs w:val="32"/>
              </w:rPr>
              <w:t>c</w:t>
            </w:r>
            <w:r w:rsidRPr="0013023C">
              <w:rPr>
                <w:sz w:val="32"/>
                <w:szCs w:val="32"/>
              </w:rPr>
              <w:t>m</w:t>
            </w:r>
            <w:r w:rsidRPr="00A00073">
              <w:rPr>
                <w:sz w:val="32"/>
                <w:szCs w:val="32"/>
                <w:vertAlign w:val="superscript"/>
              </w:rPr>
              <w:t>2</w:t>
            </w:r>
            <w:r>
              <w:rPr>
                <w:sz w:val="32"/>
                <w:szCs w:val="32"/>
              </w:rPr>
              <w:t>.</w:t>
            </w:r>
          </w:p>
          <w:p w:rsidR="00FB2C72" w:rsidRDefault="00FB2C72" w:rsidP="003B04D4">
            <w:pPr>
              <w:pStyle w:val="QuestionStyle"/>
            </w:pPr>
          </w:p>
          <w:p w:rsidR="00FB2C72" w:rsidRDefault="00FB2C72" w:rsidP="003B04D4">
            <w:pPr>
              <w:pStyle w:val="QuestionStyle"/>
            </w:pPr>
          </w:p>
        </w:tc>
      </w:tr>
      <w:tr w:rsidR="00FB2C72" w:rsidTr="003B04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99"/>
          </w:tcPr>
          <w:p w:rsidR="00FB2C72" w:rsidRPr="001B3341" w:rsidRDefault="00FB2C72" w:rsidP="00FB2C72">
            <w:pPr>
              <w:pStyle w:val="ListParagraph"/>
              <w:numPr>
                <w:ilvl w:val="0"/>
                <w:numId w:val="10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tcBorders>
              <w:top w:val="single" w:sz="4" w:space="0" w:color="auto"/>
              <w:bottom w:val="single" w:sz="4" w:space="0" w:color="auto"/>
            </w:tcBorders>
          </w:tcPr>
          <w:p w:rsidR="00FB2C72" w:rsidRDefault="00624FFF" w:rsidP="003B04D4">
            <w:pPr>
              <w:pStyle w:val="QuestionStyle"/>
            </w:pPr>
            <w:r>
              <w:rPr>
                <w:noProof/>
                <w:lang w:eastAsia="en-AU"/>
              </w:rPr>
              <w:object w:dxaOrig="1440" w:dyaOrig="1440">
                <v:shape id="_x0000_s1054" type="#_x0000_t75" style="position:absolute;margin-left:247.65pt;margin-top:7.7pt;width:182.4pt;height:110.35pt;z-index:251692544;mso-position-horizontal-relative:text;mso-position-vertical-relative:text">
                  <v:imagedata r:id="rId18" o:title=""/>
                </v:shape>
                <o:OLEObject Type="Embed" ProgID="FXDraw3.Document" ShapeID="_x0000_s1054" DrawAspect="Content" ObjectID="_1460096259" r:id="rId100"/>
              </w:object>
            </w:r>
            <w:r w:rsidR="00FB2C72">
              <w:t>What is the area or the rhombus?</w:t>
            </w:r>
          </w:p>
          <w:p w:rsidR="00FB2C72" w:rsidRPr="00332C22" w:rsidRDefault="00FB2C72" w:rsidP="003B04D4">
            <w:pPr>
              <w:pStyle w:val="QuestionStyle"/>
              <w:rPr>
                <w:sz w:val="12"/>
                <w:szCs w:val="12"/>
              </w:rPr>
            </w:pPr>
          </w:p>
          <w:p w:rsidR="00FB2C72" w:rsidRPr="00460C07" w:rsidRDefault="003B04D4" w:rsidP="003B04D4">
            <w:pPr>
              <w:rPr>
                <w:rFonts w:ascii="Times New Roman" w:hAnsi="Times New Roman"/>
                <w:sz w:val="24"/>
                <w:szCs w:val="24"/>
              </w:rPr>
            </w:pPr>
            <w:r w:rsidRPr="003B04D4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mc:AlternateContent>
                <mc:Choice Requires="wps">
                  <w:drawing>
                    <wp:anchor distT="45720" distB="45720" distL="114300" distR="114300" simplePos="0" relativeHeight="251653632" behindDoc="0" locked="0" layoutInCell="1" allowOverlap="1" wp14:anchorId="7FEFA300" wp14:editId="274D449E">
                      <wp:simplePos x="0" y="0"/>
                      <wp:positionH relativeFrom="column">
                        <wp:posOffset>1235710</wp:posOffset>
                      </wp:positionH>
                      <wp:positionV relativeFrom="paragraph">
                        <wp:posOffset>33020</wp:posOffset>
                      </wp:positionV>
                      <wp:extent cx="1889760" cy="746760"/>
                      <wp:effectExtent l="0" t="0" r="0" b="0"/>
                      <wp:wrapNone/>
                      <wp:docPr id="247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889760" cy="74676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2A0B27" w:rsidRDefault="002A0B27">
                                  <w:r w:rsidRPr="003B04D4">
                                    <w:rPr>
                                      <w:rFonts w:ascii="Times New Roman" w:hAnsi="Times New Roman"/>
                                      <w:color w:val="FF0000"/>
                                      <w:position w:val="-50"/>
                                      <w:sz w:val="24"/>
                                      <w:szCs w:val="24"/>
                                      <w:vertAlign w:val="superscript"/>
                                    </w:rPr>
                                    <w:object w:dxaOrig="2786" w:dyaOrig="830">
                                      <v:shape id="_x0000_i1106" type="#_x0000_t75" style="width:139.3pt;height:41.25pt" o:ole="">
                                        <v:imagedata r:id="rId101" o:title=""/>
                                      </v:shape>
                                      <o:OLEObject Type="Embed" ProgID="FXE300.Equation" ShapeID="_x0000_i1106" DrawAspect="Content" ObjectID="_1460096280" r:id="rId102"/>
                                    </w:objec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7FEFA300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2" o:spid="_x0000_s1044" type="#_x0000_t202" style="position:absolute;margin-left:97.3pt;margin-top:2.6pt;width:148.8pt;height:58.8pt;z-index:2516536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Vce+IQIAACUEAAAOAAAAZHJzL2Uyb0RvYy54bWysU81u2zAMvg/YOwi6L06C/Bpxii5dhgFd&#10;N6DdA9CyHAuTRE9SYndPP0pO02y7DdNBIEXyI/mR2tz0RrOTdF6hLfhkNOZMWoGVsoeCf3vav1tx&#10;5gPYCjRaWfBn6fnN9u2bTdfmcooN6ko6RiDW511b8CaENs8yLxppwI+wlZaMNToDgVR3yCoHHaEb&#10;nU3H40XWoatah0J6T693g5FvE35dSxG+1LWXgemCU20h3S7dZbyz7Qbyg4O2UeJcBvxDFQaUpaQX&#10;qDsIwI5O/QVllHDosQ4jgSbDulZCph6om8n4j24eG2hl6oXI8e2FJv//YMXD6atjqir4dLbkzIKh&#10;IT3JPrD32LNp5KdrfU5ujy05hp6eac6pV9/eo/jumcVdA/Ygb53DrpFQUX2TGJldhQ44PoKU3Wes&#10;KA0cAyagvnYmkkd0MEKnOT1fZhNLETHlarVeLsgkyLacLaIcU0D+Et06Hz5KNCwKBXc0+4QOp3sf&#10;BtcXl5jMo1bVXmmdFHcod9qxE9Ce7NM5o//mpi3rCr6eT+cJ2WKMJ2jIjQq0x1qZgq/G8cRwyCMb&#10;H2yV5ABKDzIVre2ZnsjIwE3oyz5NYpmCI3clVs9EmMNhb+mfkdCg+8lZRztbcP/jCE5ypj9ZIn09&#10;mc3ikidlNl9OSXHXlvLaAlYQVMEDZ4O4C+ljxLot3tJwapV4e63kXDPtYmL+/G/isl/ryev1d29/&#10;AQAA//8DAFBLAwQUAAYACAAAACEAcRGBj9wAAAAJAQAADwAAAGRycy9kb3ducmV2LnhtbEyPwU7D&#10;MBBE70j8g7VIXBB1sNK0CXEqQAJxbekHbGI3iYjXUew26d+znOC2ozeanSl3ixvExU6h96ThaZWA&#10;sNR401Or4fj1/rgFESKSwcGT1XC1AXbV7U2JhfEz7e3lEFvBIRQK1NDFOBZShqazDsPKj5aYnfzk&#10;MLKcWmkmnDncDVIlSSYd9sQfOhztW2eb78PZaTh9zg/rfK4/4nGzT7NX7De1v2p9f7e8PIOIdol/&#10;Zvitz9Wh4k61P5MJYmCdpxlbNawVCOZprvioGSi1BVmV8v+C6gcAAP//AwBQSwECLQAUAAYACAAA&#10;ACEAtoM4kv4AAADhAQAAEwAAAAAAAAAAAAAAAAAAAAAAW0NvbnRlbnRfVHlwZXNdLnhtbFBLAQIt&#10;ABQABgAIAAAAIQA4/SH/1gAAAJQBAAALAAAAAAAAAAAAAAAAAC8BAABfcmVscy8ucmVsc1BLAQIt&#10;ABQABgAIAAAAIQBEVce+IQIAACUEAAAOAAAAAAAAAAAAAAAAAC4CAABkcnMvZTJvRG9jLnhtbFBL&#10;AQItABQABgAIAAAAIQBxEYGP3AAAAAkBAAAPAAAAAAAAAAAAAAAAAHsEAABkcnMvZG93bnJldi54&#10;bWxQSwUGAAAAAAQABADzAAAAhAUAAAAA&#10;" stroked="f">
                      <v:textbox>
                        <w:txbxContent>
                          <w:p w:rsidR="002A0B27" w:rsidRDefault="002A0B27">
                            <w:r w:rsidRPr="003B04D4">
                              <w:rPr>
                                <w:rFonts w:ascii="Times New Roman" w:hAnsi="Times New Roman"/>
                                <w:color w:val="FF0000"/>
                                <w:position w:val="-50"/>
                                <w:sz w:val="24"/>
                                <w:szCs w:val="24"/>
                                <w:vertAlign w:val="superscript"/>
                              </w:rPr>
                              <w:object w:dxaOrig="2786" w:dyaOrig="830">
                                <v:shape id="_x0000_i1106" type="#_x0000_t75" style="width:139.3pt;height:41.25pt" o:ole="">
                                  <v:imagedata r:id="rId101" o:title=""/>
                                </v:shape>
                                <o:OLEObject Type="Embed" ProgID="FXE300.Equation" ShapeID="_x0000_i1106" DrawAspect="Content" ObjectID="_1460096280" r:id="rId103"/>
                              </w:objec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FB2C72" w:rsidRPr="00460C07"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09600" behindDoc="0" locked="0" layoutInCell="1" allowOverlap="1" wp14:anchorId="1C2C66A1" wp14:editId="6E69E7A8">
                      <wp:simplePos x="0" y="0"/>
                      <wp:positionH relativeFrom="column">
                        <wp:posOffset>245110</wp:posOffset>
                      </wp:positionH>
                      <wp:positionV relativeFrom="paragraph">
                        <wp:posOffset>24765</wp:posOffset>
                      </wp:positionV>
                      <wp:extent cx="163830" cy="899160"/>
                      <wp:effectExtent l="0" t="0" r="26670" b="15240"/>
                      <wp:wrapNone/>
                      <wp:docPr id="102" name="Group 10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63830" cy="899160"/>
                                <a:chOff x="0" y="0"/>
                                <a:chExt cx="171450" cy="944880"/>
                              </a:xfrm>
                            </wpg:grpSpPr>
                            <wps:wsp>
                              <wps:cNvPr id="103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83058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04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05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27432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chemeClr val="tx1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06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55626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1D2C30B8" id="Group 102" o:spid="_x0000_s1026" style="position:absolute;margin-left:19.3pt;margin-top:1.95pt;width:12.9pt;height:70.8pt;z-index:251609600;mso-width-relative:margin;mso-height-relative:margin" coordsize="1714,94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d0WyDgMAAGYOAAAOAAAAZHJzL2Uyb0RvYy54bWzsV81y2yAQvnem78Bwb2TZsmxrImcy+ZvO&#10;pG2mSR8AI/TTIqCALTtP3wXJihOnh6aTTA7WQWKBXXa//VjB8cm65mjFtKmkSHF4NMCICSqzShQp&#10;/nF3+WmKkbFEZIRLwVK8YQafzD9+OG5UwoaylDxjGoERYZJGpbi0ViVBYGjJamKOpGICBnOpa2JB&#10;1EWQadKA9ZoHw8EgDhqpM6UlZcZA73k7iOfefp4zar/luWEW8RSDb9a/tX8v3DuYH5Ok0ESVFe3c&#10;IC/woiaVgEV7U+fEErTU1Z6puqJaGpnbIyrrQOZ5RZmPAaIJB0+iudJyqXwsRdIUqocJoH2C04vN&#10;0q+rG42qDHI3GGIkSA1J8usi1wHwNKpIYNaVVrfqRncdRSu5iNe5rt0XYkFrD+ymB5atLaLQGcaj&#10;6QjgpzA0nc3CuAOelpCdPS1aXmz1JmE07vRmUTSder1gu2jgfOtdaRRQyDygZP4PpduSKObBNy7+&#10;HqXRFqXTpZV+Ehq1OPl5DiQHh1HXkv4ySMizkoiCnWotm5KRDNwK3XxwfkfBCQZU0aL5IjPIAQHr&#10;nlHP4gtojlswSNKDvANWGEajwWOwSKK0sVdM1sg1UgzkEtl32CF+GbK6NtYzOOtYQLKfGOU1h/2w&#10;IhyFcRxPvOMk6SZDIrY2fciSV9llxbkXdLE44xqBaoov/dMpm91pXKAGABlOwNt9GxvTm4A9n8nm&#10;DoLFiBNjYQBo5p/n7Prg/OZ2mF+IzLctqXjbBte56JLgcHc8N8lCZhvIgZZtnYC6Bo1S6nuMGqgR&#10;KTa/l0Qz8OCzgDzOwihyRcUL0XgyBEHvjix2R4igYCrFEEDbPLNtIVoqXRUlrBR6CIR0zMoruyVJ&#10;61XnLDC89fUNqB7tUz1yYD9i7mtTvSsVB5Y7OgDYu7vnwPJ/+Jv+raCP91k+fnOWDyfRCMqHr1Lv&#10;lOruSMb6emzX7V/sCSMP9Ryjd1vP432mx2/O9PE4Hm7Pf++U6YejC0avdXTxZ3a4zPifWXfxcrel&#10;XdkfdR6uh/M/AAAA//8DAFBLAwQUAAYACAAAACEA42eGRt0AAAAHAQAADwAAAGRycy9kb3ducmV2&#10;LnhtbEyOQUvDQBCF74L/YRnBm93EJqHGbEop6qkItoJ4m2anSWh2N2S3SfrvHU96Gh7v481XrGfT&#10;iZEG3zqrIF5EIMhWTre2VvB5eH1YgfABrcbOWVJwJQ/r8vamwFy7yX7QuA+14BHrc1TQhNDnUvqq&#10;IYN+4Xqy3J3cYDBwHGqpB5x43HTyMYoyabC1/KHBnrYNVef9xSh4m3DaLOOXcXc+ba/fh/T9axeT&#10;Uvd38+YZRKA5/MHwq8/qULLT0V2s9qJTsFxlTPJ9AsF1liQgjowlaQqyLOR///IHAAD//wMAUEsB&#10;Ai0AFAAGAAgAAAAhALaDOJL+AAAA4QEAABMAAAAAAAAAAAAAAAAAAAAAAFtDb250ZW50X1R5cGVz&#10;XS54bWxQSwECLQAUAAYACAAAACEAOP0h/9YAAACUAQAACwAAAAAAAAAAAAAAAAAvAQAAX3JlbHMv&#10;LnJlbHNQSwECLQAUAAYACAAAACEABHdFsg4DAABmDgAADgAAAAAAAAAAAAAAAAAuAgAAZHJzL2Uy&#10;b0RvYy54bWxQSwECLQAUAAYACAAAACEA42eGRt0AAAAHAQAADwAAAAAAAAAAAAAAAABoBQAAZHJz&#10;L2Rvd25yZXYueG1sUEsFBgAAAAAEAAQA8wAAAHIGAAAAAA==&#10;">
                      <v:roundrect id="AutoShape 3" o:spid="_x0000_s1027" style="position:absolute;top:8305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oeKscQA&#10;AADcAAAADwAAAGRycy9kb3ducmV2LnhtbERPTWvCQBC9C/6HZYRepG5sQWPqJoilpb0IWrHXITsm&#10;wexsyG6T2F/fLQje5vE+Z50NphYdta6yrGA+i0AQ51ZXXCg4fr09xiCcR9ZYWyYFV3KQpePRGhNt&#10;e95Td/CFCCHsElRQet8kUrq8JINuZhviwJ1ta9AH2BZSt9iHcFPLpyhaSIMVh4YSG9qWlF8OP0ZB&#10;fI3NqTvt3r/pk/vX351ebqYrpR4mw+YFhKfB38U394cO86Nn+H8mXCDT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aHirHEAAAA3AAAAA8AAAAAAAAAAAAAAAAAmAIAAGRycy9k&#10;b3ducmV2LnhtbFBLBQYAAAAABAAEAPUAAACJAwAAAAA=&#10;" strokecolor="windowText" strokeweight="1pt"/>
                      <v:roundrect id="AutoShape 4" o:spid="_x0000_s1028" style="position:absolute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W4SxcQA&#10;AADcAAAADwAAAGRycy9kb3ducmV2LnhtbERPTWvCQBC9C/6HZYRepG4sRWPqJoilpb0IWrHXITsm&#10;wexsyG6T2F/fLQje5vE+Z50NphYdta6yrGA+i0AQ51ZXXCg4fr09xiCcR9ZYWyYFV3KQpePRGhNt&#10;e95Td/CFCCHsElRQet8kUrq8JINuZhviwJ1ta9AH2BZSt9iHcFPLpyhaSIMVh4YSG9qWlF8OP0ZB&#10;fI3NqTvt3r/pk/vX351ebqYrpR4mw+YFhKfB38U394cO86Nn+H8mXCDT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luEsXEAAAA3AAAAA8AAAAAAAAAAAAAAAAAmAIAAGRycy9k&#10;b3ducmV2LnhtbFBLBQYAAAAABAAEAPUAAACJAwAAAAA=&#10;" strokecolor="windowText" strokeweight="1pt"/>
                      <v:roundrect id="AutoShape 5" o:spid="_x0000_s1029" style="position:absolute;top:2743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Vs1qMAA&#10;AADcAAAADwAAAGRycy9kb3ducmV2LnhtbERPTWsCMRC9C/0PYQreNKlg6W6NIkWlR9f20tuwGXcX&#10;N5OQRE3/fVMo9DaP9zmrTbajuFGIg2MNT3MFgrh1ZuBOw+fHfvYCIiZkg6Nj0vBNETbrh8kKa+Pu&#10;3NDtlDpRQjjWqKFPyddSxrYni3HuPHHhzi5YTAWGTpqA9xJuR7lQ6llaHLg09Ojpraf2crpaDbtg&#10;muNXlb0/5kOzD6ryZ660nj7m7SuIRDn9i//c76bMV0v4faZcINc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eVs1qMAAAADcAAAADwAAAAAAAAAAAAAAAACYAgAAZHJzL2Rvd25y&#10;ZXYueG1sUEsFBgAAAAAEAAQA9QAAAIUDAAAAAA==&#10;" fillcolor="black [3213]" strokecolor="windowText" strokeweight="1pt"/>
                      <v:roundrect id="AutoShape 6" o:spid="_x0000_s1030" style="position:absolute;top:5562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vApKcMA&#10;AADcAAAADwAAAGRycy9kb3ducmV2LnhtbERPS2vCQBC+F/wPywheim7qwcboKmKx1IvgA70O2TEJ&#10;ZmdDdk1if31XKHibj+8582VnStFQ7QrLCj5GEQji1OqCMwWn42YYg3AeWWNpmRQ8yMFy0XubY6Jt&#10;y3tqDj4TIYRdggpy76tESpfmZNCNbEUcuKutDfoA60zqGtsQbko5jqKJNFhwaMixonVO6e1wNwri&#10;R2zOzXn3faEtt1+/O/25ep8qNeh3qxkIT51/if/dPzrMjybwfCZcIB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vApKcMAAADcAAAADwAAAAAAAAAAAAAAAACYAgAAZHJzL2Rv&#10;d25yZXYueG1sUEsFBgAAAAAEAAQA9QAAAIgDAAAAAA==&#10;" strokecolor="windowText" strokeweight="1pt"/>
                    </v:group>
                  </w:pict>
                </mc:Fallback>
              </mc:AlternateContent>
            </w:r>
            <w:r w:rsidR="00FB2C72" w:rsidRPr="00460C07">
              <w:rPr>
                <w:rFonts w:ascii="Times New Roman" w:hAnsi="Times New Roman"/>
                <w:sz w:val="24"/>
                <w:szCs w:val="24"/>
              </w:rPr>
              <w:t xml:space="preserve">             </w:t>
            </w:r>
            <w:r w:rsidR="00FB2C72">
              <w:rPr>
                <w:rFonts w:ascii="Times New Roman" w:hAnsi="Times New Roman"/>
                <w:sz w:val="24"/>
                <w:szCs w:val="24"/>
              </w:rPr>
              <w:t xml:space="preserve"> 80 cm</w:t>
            </w:r>
            <w:r w:rsidR="00FB2C72" w:rsidRPr="00A00073">
              <w:rPr>
                <w:rFonts w:ascii="Times New Roman" w:hAnsi="Times New Roman"/>
                <w:sz w:val="24"/>
                <w:szCs w:val="24"/>
                <w:vertAlign w:val="superscript"/>
              </w:rPr>
              <w:t>2</w:t>
            </w:r>
          </w:p>
          <w:p w:rsidR="00FB2C72" w:rsidRPr="00460C07" w:rsidRDefault="00FB2C72" w:rsidP="003B04D4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FB2C72" w:rsidRPr="00460C07" w:rsidRDefault="00FB2C72" w:rsidP="003B04D4">
            <w:pPr>
              <w:rPr>
                <w:rFonts w:ascii="Times New Roman" w:hAnsi="Times New Roman"/>
                <w:sz w:val="24"/>
                <w:szCs w:val="24"/>
              </w:rPr>
            </w:pPr>
            <w:r w:rsidRPr="00460C07">
              <w:rPr>
                <w:rFonts w:ascii="Times New Roman" w:hAnsi="Times New Roman"/>
                <w:sz w:val="24"/>
                <w:szCs w:val="24"/>
              </w:rPr>
              <w:t xml:space="preserve">        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160 cm</w:t>
            </w:r>
            <w:r w:rsidRPr="00A00073">
              <w:rPr>
                <w:rFonts w:ascii="Times New Roman" w:hAnsi="Times New Roman"/>
                <w:sz w:val="24"/>
                <w:szCs w:val="24"/>
                <w:vertAlign w:val="superscript"/>
              </w:rPr>
              <w:t>2</w:t>
            </w:r>
            <w:r w:rsidR="003B04D4">
              <w:rPr>
                <w:rFonts w:ascii="Times New Roman" w:hAnsi="Times New Roman"/>
                <w:sz w:val="24"/>
                <w:szCs w:val="24"/>
                <w:vertAlign w:val="superscript"/>
              </w:rPr>
              <w:t xml:space="preserve">       </w:t>
            </w:r>
          </w:p>
          <w:p w:rsidR="00FB2C72" w:rsidRPr="00460C07" w:rsidRDefault="003B04D4" w:rsidP="003B04D4">
            <w:pPr>
              <w:rPr>
                <w:rFonts w:ascii="Times New Roman" w:hAnsi="Times New Roman"/>
                <w:sz w:val="12"/>
                <w:szCs w:val="12"/>
              </w:rPr>
            </w:pPr>
            <w:r>
              <w:rPr>
                <w:rFonts w:ascii="Times New Roman" w:hAnsi="Times New Roman"/>
                <w:sz w:val="12"/>
                <w:szCs w:val="12"/>
              </w:rPr>
              <w:t xml:space="preserve">   </w:t>
            </w:r>
          </w:p>
          <w:p w:rsidR="00FB2C72" w:rsidRPr="00460C07" w:rsidRDefault="00FB2C72" w:rsidP="003B04D4">
            <w:pPr>
              <w:rPr>
                <w:rFonts w:ascii="Times New Roman" w:hAnsi="Times New Roman"/>
                <w:sz w:val="24"/>
                <w:szCs w:val="24"/>
              </w:rPr>
            </w:pPr>
            <w:r w:rsidRPr="00460C07">
              <w:rPr>
                <w:rFonts w:ascii="Times New Roman" w:hAnsi="Times New Roman"/>
                <w:sz w:val="24"/>
                <w:szCs w:val="24"/>
              </w:rPr>
              <w:t xml:space="preserve">        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320 cm</w:t>
            </w:r>
            <w:r w:rsidRPr="00A00073">
              <w:rPr>
                <w:rFonts w:ascii="Times New Roman" w:hAnsi="Times New Roman"/>
                <w:sz w:val="24"/>
                <w:szCs w:val="24"/>
                <w:vertAlign w:val="superscript"/>
              </w:rPr>
              <w:t>2</w:t>
            </w:r>
          </w:p>
          <w:p w:rsidR="00FB2C72" w:rsidRPr="00460C07" w:rsidRDefault="00FB2C72" w:rsidP="003B04D4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FB2C72" w:rsidRDefault="00FB2C72" w:rsidP="003B04D4">
            <w:pPr>
              <w:pStyle w:val="QuestionStyle"/>
            </w:pPr>
            <w:r w:rsidRPr="00460C07">
              <w:t xml:space="preserve">          </w:t>
            </w:r>
            <w:r>
              <w:t xml:space="preserve">    480 cm</w:t>
            </w:r>
            <w:r w:rsidRPr="00A00073">
              <w:rPr>
                <w:vertAlign w:val="superscript"/>
              </w:rPr>
              <w:t>2</w:t>
            </w:r>
          </w:p>
          <w:p w:rsidR="00FB2C72" w:rsidRDefault="00FB2C72" w:rsidP="003B04D4">
            <w:pPr>
              <w:pStyle w:val="QuestionStyle"/>
            </w:pPr>
          </w:p>
          <w:p w:rsidR="00FB2C72" w:rsidRDefault="00FB2C72" w:rsidP="003B04D4">
            <w:pPr>
              <w:pStyle w:val="QuestionStyle"/>
            </w:pPr>
          </w:p>
        </w:tc>
      </w:tr>
      <w:tr w:rsidR="00FB2C72" w:rsidTr="003B04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99"/>
          </w:tcPr>
          <w:p w:rsidR="00FB2C72" w:rsidRPr="001B3341" w:rsidRDefault="00FB2C72" w:rsidP="00FB2C72">
            <w:pPr>
              <w:pStyle w:val="ListParagraph"/>
              <w:numPr>
                <w:ilvl w:val="0"/>
                <w:numId w:val="10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tcBorders>
              <w:top w:val="single" w:sz="4" w:space="0" w:color="auto"/>
              <w:bottom w:val="single" w:sz="4" w:space="0" w:color="auto"/>
            </w:tcBorders>
          </w:tcPr>
          <w:p w:rsidR="00FB2C72" w:rsidRDefault="00624FFF" w:rsidP="003B04D4">
            <w:pPr>
              <w:pStyle w:val="QuestionStyle"/>
            </w:pPr>
            <w:r>
              <w:rPr>
                <w:noProof/>
                <w:lang w:eastAsia="en-AU"/>
              </w:rPr>
              <w:object w:dxaOrig="1440" w:dyaOrig="1440">
                <v:shape id="_x0000_s1055" type="#_x0000_t75" style="position:absolute;margin-left:216.75pt;margin-top:10.25pt;width:228.65pt;height:113.8pt;z-index:251693568;mso-position-horizontal-relative:text;mso-position-vertical-relative:text">
                  <v:imagedata r:id="rId104" o:title=""/>
                </v:shape>
                <o:OLEObject Type="Embed" ProgID="FXDraw3.Document" ShapeID="_x0000_s1055" DrawAspect="Content" ObjectID="_1460096260" r:id="rId105"/>
              </w:object>
            </w:r>
            <w:r w:rsidR="00FB2C72">
              <w:t>A trapezium</w:t>
            </w:r>
            <w:r w:rsidR="00751177">
              <w:t xml:space="preserve"> has the dimensions shown.</w:t>
            </w:r>
          </w:p>
          <w:p w:rsidR="00FB2C72" w:rsidRPr="00012E01" w:rsidRDefault="00751177" w:rsidP="003B04D4">
            <w:pPr>
              <w:pStyle w:val="QuestionStyle"/>
              <w:rPr>
                <w:sz w:val="12"/>
                <w:szCs w:val="12"/>
              </w:rPr>
            </w:pPr>
            <w:r w:rsidRPr="003B04D4">
              <w:rPr>
                <w:noProof/>
                <w:lang w:eastAsia="en-AU"/>
              </w:rPr>
              <mc:AlternateContent>
                <mc:Choice Requires="wps">
                  <w:drawing>
                    <wp:anchor distT="45720" distB="45720" distL="114300" distR="114300" simplePos="0" relativeHeight="251654656" behindDoc="0" locked="0" layoutInCell="1" allowOverlap="1" wp14:anchorId="61E8F619" wp14:editId="4136047C">
                      <wp:simplePos x="0" y="0"/>
                      <wp:positionH relativeFrom="column">
                        <wp:posOffset>1075690</wp:posOffset>
                      </wp:positionH>
                      <wp:positionV relativeFrom="paragraph">
                        <wp:posOffset>74930</wp:posOffset>
                      </wp:positionV>
                      <wp:extent cx="1219200" cy="1158240"/>
                      <wp:effectExtent l="0" t="0" r="0" b="3810"/>
                      <wp:wrapNone/>
                      <wp:docPr id="248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219200" cy="115824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2A0B27" w:rsidRDefault="002A0B27" w:rsidP="003B04D4">
                                  <w:r w:rsidRPr="00751177">
                                    <w:rPr>
                                      <w:rFonts w:ascii="Times New Roman" w:hAnsi="Times New Roman"/>
                                      <w:color w:val="FF0000"/>
                                      <w:position w:val="-130"/>
                                      <w:sz w:val="24"/>
                                      <w:szCs w:val="24"/>
                                      <w:vertAlign w:val="superscript"/>
                                    </w:rPr>
                                    <w:object w:dxaOrig="1640" w:dyaOrig="1592">
                                      <v:shape id="_x0000_i1107" type="#_x0000_t75" style="width:82.4pt;height:80.15pt" o:ole="">
                                        <v:imagedata r:id="rId106" o:title=""/>
                                      </v:shape>
                                      <o:OLEObject Type="Embed" ProgID="FXE300.Equation" ShapeID="_x0000_i1107" DrawAspect="Content" ObjectID="_1460096281" r:id="rId107"/>
                                    </w:objec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1E8F619" id="_x0000_s1045" type="#_x0000_t202" style="position:absolute;margin-left:84.7pt;margin-top:5.9pt;width:96pt;height:91.2pt;z-index:2516546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XG40IwIAACYEAAAOAAAAZHJzL2Uyb0RvYy54bWysU9uO2yAQfa/Uf0C8N46tpJtYcVbbbFNV&#10;2l6k3X4AxthGBYYCiZ1+fQeczUbbt6p+QIxnOJw5Z9jcjlqRo3BegqloPptTIgyHRpquoj+e9u9W&#10;lPjATMMUGFHRk/D0dvv2zWawpSigB9UIRxDE+HKwFe1DsGWWed4LzfwMrDCYbMFpFjB0XdY4NiC6&#10;Vlkxn7/PBnCNdcCF9/j3fkrSbcJvW8HDt7b1IhBVUeQW0urSWsc1225Y2Tlme8nPNNg/sNBMGrz0&#10;AnXPAiMHJ/+C0pI78NCGGQedQdtKLlIP2E0+f9XNY8+sSL2gON5eZPL/D5Z/PX53RDYVLRZolWEa&#10;TXoSYyAfYCRF1GewvsSyR4uFYcTf6HPq1dsH4D89MbDrmenEnXMw9II1yC+PJ7OroxOOjyD18AUa&#10;vIYdAiSgsXU6iodyEERHn04XbyIVHq8s8jUaTgnHXJ4vV8UiuZex8vm4dT58EqBJ3FTUofkJnh0f&#10;fIh0WPlcEm/zoGSzl0qlwHX1TjlyZDgo+/SlDl6VKUOGiq6XxTIhG4jn0wxpGXCQldQVXc3jN41W&#10;lOOjaVJJYFJNe2SizFmfKMkkThjrMVlxk9SL4tXQnFAxB9Pg4kPDTQ/uNyUDDm1F/a8Dc4IS9dmg&#10;6ut8gaqQkILF8qbAwF1n6usMMxyhKhoomba7kF5G1MPAHbrTyqTbC5MzZxzGJOf54cRpv45T1cvz&#10;3v4BAAD//wMAUEsDBBQABgAIAAAAIQB55d2v2wAAAAoBAAAPAAAAZHJzL2Rvd25yZXYueG1sTE9N&#10;T4NAEL2b+B82Y+LF2IWKVJClURON19b+gAGmQGRnCbst9N87nvQ27yNv3iu2ix3UmSbfOzYQryJQ&#10;xLVrem4NHL7e759A+YDc4OCYDFzIw7a8viowb9zMOzrvQ6skhH2OBroQxlxrX3dk0a/cSCza0U0W&#10;g8Cp1c2Es4TbQa+jKNUWe5YPHY701lH9vT9ZA8fP+e4xm6uPcNjskvQV+03lLsbc3iwvz6ACLeHP&#10;DL/1pTqU0qlyJ268GgSnWSJWOWKZIIaHNBaiEiJL1qDLQv+fUP4AAAD//wMAUEsBAi0AFAAGAAgA&#10;AAAhALaDOJL+AAAA4QEAABMAAAAAAAAAAAAAAAAAAAAAAFtDb250ZW50X1R5cGVzXS54bWxQSwEC&#10;LQAUAAYACAAAACEAOP0h/9YAAACUAQAACwAAAAAAAAAAAAAAAAAvAQAAX3JlbHMvLnJlbHNQSwEC&#10;LQAUAAYACAAAACEAeVxuNCMCAAAmBAAADgAAAAAAAAAAAAAAAAAuAgAAZHJzL2Uyb0RvYy54bWxQ&#10;SwECLQAUAAYACAAAACEAeeXdr9sAAAAKAQAADwAAAAAAAAAAAAAAAAB9BAAAZHJzL2Rvd25yZXYu&#10;eG1sUEsFBgAAAAAEAAQA8wAAAIUFAAAAAA==&#10;" stroked="f">
                      <v:textbox>
                        <w:txbxContent>
                          <w:p w:rsidR="002A0B27" w:rsidRDefault="002A0B27" w:rsidP="003B04D4">
                            <w:r w:rsidRPr="00751177">
                              <w:rPr>
                                <w:rFonts w:ascii="Times New Roman" w:hAnsi="Times New Roman"/>
                                <w:color w:val="FF0000"/>
                                <w:position w:val="-130"/>
                                <w:sz w:val="24"/>
                                <w:szCs w:val="24"/>
                                <w:vertAlign w:val="superscript"/>
                              </w:rPr>
                              <w:object w:dxaOrig="1640" w:dyaOrig="1592">
                                <v:shape id="_x0000_i1107" type="#_x0000_t75" style="width:82.4pt;height:80.15pt" o:ole="">
                                  <v:imagedata r:id="rId106" o:title=""/>
                                </v:shape>
                                <o:OLEObject Type="Embed" ProgID="FXE300.Equation" ShapeID="_x0000_i1107" DrawAspect="Content" ObjectID="_1460096281" r:id="rId108"/>
                              </w:objec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:rsidR="00FB2C72" w:rsidRDefault="00FB2C72" w:rsidP="003B04D4">
            <w:pPr>
              <w:pStyle w:val="QuestionStyle"/>
            </w:pPr>
            <w:r>
              <w:t>What is its area?</w:t>
            </w:r>
          </w:p>
          <w:p w:rsidR="00FB2C72" w:rsidRDefault="00FB2C72" w:rsidP="003B04D4">
            <w:pPr>
              <w:pStyle w:val="QuestionStyle"/>
            </w:pPr>
          </w:p>
          <w:p w:rsidR="00FB2C72" w:rsidRPr="00460C07" w:rsidRDefault="00FB2C72" w:rsidP="003B04D4">
            <w:pPr>
              <w:rPr>
                <w:rFonts w:ascii="Times New Roman" w:hAnsi="Times New Roman"/>
                <w:sz w:val="24"/>
                <w:szCs w:val="24"/>
              </w:rPr>
            </w:pPr>
            <w:r w:rsidRPr="00460C07"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11648" behindDoc="0" locked="0" layoutInCell="1" allowOverlap="1" wp14:anchorId="2AB2D860" wp14:editId="2A23A475">
                      <wp:simplePos x="0" y="0"/>
                      <wp:positionH relativeFrom="column">
                        <wp:posOffset>245110</wp:posOffset>
                      </wp:positionH>
                      <wp:positionV relativeFrom="paragraph">
                        <wp:posOffset>24765</wp:posOffset>
                      </wp:positionV>
                      <wp:extent cx="163830" cy="899160"/>
                      <wp:effectExtent l="0" t="0" r="26670" b="15240"/>
                      <wp:wrapNone/>
                      <wp:docPr id="107" name="Group 10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63830" cy="899160"/>
                                <a:chOff x="0" y="0"/>
                                <a:chExt cx="171450" cy="944880"/>
                              </a:xfrm>
                            </wpg:grpSpPr>
                            <wps:wsp>
                              <wps:cNvPr id="108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83058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09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10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27432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chemeClr val="tx1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11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55626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35305F23" id="Group 107" o:spid="_x0000_s1026" style="position:absolute;margin-left:19.3pt;margin-top:1.95pt;width:12.9pt;height:70.8pt;z-index:251611648;mso-width-relative:margin;mso-height-relative:margin" coordsize="1714,94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crW+DAMAAGYOAAAOAAAAZHJzL2Uyb0RvYy54bWzsV9uO2yAQfa/Uf0C8dx0njpNY66xWe1Ol&#10;Xlbd7QcQjC8tBgokTvr1HbDjTZPtQ7dqtA/xg80AM8ycOYzh/GJdc7Ri2lRSpDg8G2DEBJVZJYoU&#10;f328fTfFyFgiMsKlYCneMIMv5m/fnDcqYUNZSp4xjcCIMEmjUlxaq5IgMLRkNTFnUjEBg7nUNbEg&#10;6iLINGnAes2D4WAQB43UmdKSMmOg97odxHNvP88ZtZ/z3DCLeIrBN+vf2r8X7h3Mz0lSaKLKinZu&#10;kBd4UZNKwKK9qWtiCVrq6sBUXVEtjcztGZV1IPO8oszHANGEg71o7rRcKh9LkTSF6mECaPdwerFZ&#10;+ml1r1GVQe4GE4wEqSFJfl3kOgCeRhUJzLrT6kHd666jaCUX8TrXtftCLGjtgd30wLK1RRQ6w3g0&#10;HQH8FIams1kYd8DTErJzoEXLm63eJIzGnd4siqZTrxdsFw2cb70rjQIKmSeUzL+h9FASxTz4xsXf&#10;owSEblG6XFrpJ6FRi5Of50BycBj1QdLvBgl5VRJRsEutZVMykoFboZsPzu8oOMGAKlo0H2UGOSBg&#10;3TPqWXwBzXELBkl6kHfACsNoNPgdLJIobewdkzVyjRQDuUT2BXaIX4asPhjrGZx18ZHsG0Z5zWE/&#10;rAhHYRzHnhAAfzcZWlubPmTJq+y24twLulhccY1ANcW3/vFRAzK707hADQAynIC3hzY2pjcBez6T&#10;zSMEixEnxsIA0Mw/z9n1wfnN7TC/EZlvW1Lxtg2uc9ElweHueG6Shcw2kAMt2zoBdQ0apdQ/MWqg&#10;RqTY/FgSzcCD9wLyOAujyBUVL0TjyRAEvTuy2B0hgoKpFEMAbfPKtoVoqXRVlLBS6CEQ0jErr+yW&#10;JK1XnbPA8NbXI1B9dkj16OhU70rFieWODnu758Tyv/ib/qGgh7Bp9wv6+OgsH06iEZQPX6VeKdXd&#10;kYz19diu27/YHiNP9Ryj11rPw/CQ6fHRmT4ex8Pt+e+VMv10dMHofx1d/JkdLjP+Z9ZdvNxtaVf2&#10;R52n6+H8FwAAAP//AwBQSwMEFAAGAAgAAAAhAONnhkbdAAAABwEAAA8AAABkcnMvZG93bnJldi54&#10;bWxMjkFLw0AQhe+C/2EZwZvdxCahxmxKKeqpCLaCeJtmp0lodjdkt0n67x1Pehoe7+PNV6xn04mR&#10;Bt86qyBeRCDIVk63tlbweXh9WIHwAa3GzllScCUP6/L2psBcu8l+0LgPteAR63NU0ITQ51L6qiGD&#10;fuF6styd3GAwcBxqqQeceNx08jGKMmmwtfyhwZ62DVXn/cUoeJtw2izjl3F3Pm2v34f0/WsXk1L3&#10;d/PmGUSgOfzB8KvP6lCy09FdrPaiU7BcZUzyfQLBdZYkII6MJWkKsizkf//yBwAA//8DAFBLAQIt&#10;ABQABgAIAAAAIQC2gziS/gAAAOEBAAATAAAAAAAAAAAAAAAAAAAAAABbQ29udGVudF9UeXBlc10u&#10;eG1sUEsBAi0AFAAGAAgAAAAhADj9If/WAAAAlAEAAAsAAAAAAAAAAAAAAAAALwEAAF9yZWxzLy5y&#10;ZWxzUEsBAi0AFAAGAAgAAAAhABVytb4MAwAAZg4AAA4AAAAAAAAAAAAAAAAALgIAAGRycy9lMm9E&#10;b2MueG1sUEsBAi0AFAAGAAgAAAAhAONnhkbdAAAABwEAAA8AAAAAAAAAAAAAAAAAZgUAAGRycy9k&#10;b3ducmV2LnhtbFBLBQYAAAAABAAEAPMAAABwBgAAAAA=&#10;">
                      <v:roundrect id="AutoShape 3" o:spid="_x0000_s1027" style="position:absolute;top:8305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CMYwMYA&#10;AADcAAAADwAAAGRycy9kb3ducmV2LnhtbESPQWvCQBCF7wX/wzJCL6Vu2kObRlcRi2IvglrsdciO&#10;STA7G7JrEvvrO4eCtxnem/e+mS0GV6uO2lB5NvAySUAR595WXBj4Pq6fU1AhIlusPZOBGwVYzEcP&#10;M8ys73lP3SEWSkI4ZGigjLHJtA55SQ7DxDfEop196zDK2hbatthLuKv1a5K8aYcVS0OJDa1Kyi+H&#10;qzOQ3lJ36k67zQ99cf/5u7Pvy6cPYx7Hw3IKKtIQ7+b/660V/ERo5RmZQM/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CMYwMYAAADcAAAADwAAAAAAAAAAAAAAAACYAgAAZHJz&#10;L2Rvd25yZXYueG1sUEsFBgAAAAAEAAQA9QAAAIsDAAAAAA==&#10;" strokecolor="windowText" strokeweight="1pt"/>
                      <v:roundrect id="AutoShape 4" o:spid="_x0000_s1028" style="position:absolute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2+9W8MA&#10;AADcAAAADwAAAGRycy9kb3ducmV2LnhtbERPS2vCQBC+F/wPywi9FN3owcboKmKx6EXwgV6H7JgE&#10;s7Mhu01if31XKHibj+8582VnStFQ7QrLCkbDCARxanXBmYLzaTOIQTiPrLG0TAoe5GC56L3NMdG2&#10;5QM1R5+JEMIuQQW591UipUtzMuiGtiIO3M3WBn2AdSZ1jW0IN6UcR9FEGiw4NORY0Tqn9H78MQri&#10;R2wuzWX/faUdt1+/e/25+pgq9d7vVjMQnjr/Ev+7tzrMj6bwfCZcIB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52+9W8MAAADcAAAADwAAAAAAAAAAAAAAAACYAgAAZHJzL2Rv&#10;d25yZXYueG1sUEsFBgAAAAAEAAQA9QAAAIgDAAAAAA==&#10;" strokecolor="windowText" strokeweight="1pt"/>
                      <v:roundrect id="AutoShape 5" o:spid="_x0000_s1029" style="position:absolute;top:2743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PUA7cMA&#10;AADcAAAADwAAAGRycy9kb3ducmV2LnhtbESPQW/CMAyF75P2HyJP4jZSdpjWjoDQNNCOlHHZzWpM&#10;W9E4UZJB+Pf4MGk3W+/5vc/LdXGTulBMo2cDi3kFirjzduTewPF7+/wGKmVki5NnMnCjBOvV48MS&#10;G+uv3NLlkHslIZwaNDDkHBqtUzeQwzT3gVi0k48Os6yx1zbiVcLdpF+q6lU7HFkaBgz0MVB3Pvw6&#10;A5/RtvufuoSwL7t2G6s6nLg2ZvZUNu+gMpX8b/67/rKCvxB8eUYm0Ks7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7PUA7cMAAADcAAAADwAAAAAAAAAAAAAAAACYAgAAZHJzL2Rv&#10;d25yZXYueG1sUEsFBgAAAAAEAAQA9QAAAIgDAAAAAA==&#10;" fillcolor="black [3213]" strokecolor="windowText" strokeweight="1pt"/>
                      <v:roundrect id="AutoShape 6" o:spid="_x0000_s1030" style="position:absolute;top:5562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MAngMMA&#10;AADcAAAADwAAAGRycy9kb3ducmV2LnhtbERPS2vCQBC+F/wPyxS8FN3Eg42pq4hF0YvgA70O2WkS&#10;mp0N2W0S++u7QsHbfHzPmS97U4mWGldaVhCPIxDEmdUl5wou580oAeE8ssbKMim4k4PlYvAyx1Tb&#10;jo/UnnwuQgi7FBUU3teplC4ryKAb25o4cF+2MegDbHKpG+xCuKnkJIqm0mDJoaHAmtYFZd+nH6Mg&#10;uSfm2l4P2xvtufv8Pej31dtMqeFrv/oA4an3T/G/e6fD/DiGxzPhArn4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MAngMMAAADcAAAADwAAAAAAAAAAAAAAAACYAgAAZHJzL2Rv&#10;d25yZXYueG1sUEsFBgAAAAAEAAQA9QAAAIgDAAAAAA==&#10;" strokecolor="windowText" strokeweight="1pt"/>
                    </v:group>
                  </w:pict>
                </mc:Fallback>
              </mc:AlternateContent>
            </w:r>
            <w:r w:rsidRPr="00460C07">
              <w:rPr>
                <w:rFonts w:ascii="Times New Roman" w:hAnsi="Times New Roman"/>
                <w:sz w:val="24"/>
                <w:szCs w:val="24"/>
              </w:rPr>
              <w:t xml:space="preserve">           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45 cm</w:t>
            </w:r>
            <w:r w:rsidRPr="00A00073">
              <w:rPr>
                <w:rFonts w:ascii="Times New Roman" w:hAnsi="Times New Roman"/>
                <w:sz w:val="24"/>
                <w:szCs w:val="24"/>
                <w:vertAlign w:val="superscript"/>
              </w:rPr>
              <w:t>2</w:t>
            </w:r>
          </w:p>
          <w:p w:rsidR="00FB2C72" w:rsidRPr="00460C07" w:rsidRDefault="00FB2C72" w:rsidP="003B04D4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FB2C72" w:rsidRPr="00460C07" w:rsidRDefault="00FB2C72" w:rsidP="003B04D4">
            <w:pPr>
              <w:rPr>
                <w:rFonts w:ascii="Times New Roman" w:hAnsi="Times New Roman"/>
                <w:sz w:val="24"/>
                <w:szCs w:val="24"/>
              </w:rPr>
            </w:pPr>
            <w:r w:rsidRPr="00460C07">
              <w:rPr>
                <w:rFonts w:ascii="Times New Roman" w:hAnsi="Times New Roman"/>
                <w:sz w:val="24"/>
                <w:szCs w:val="24"/>
              </w:rPr>
              <w:t xml:space="preserve">        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90 cm</w:t>
            </w:r>
            <w:r w:rsidRPr="00A00073">
              <w:rPr>
                <w:rFonts w:ascii="Times New Roman" w:hAnsi="Times New Roman"/>
                <w:sz w:val="24"/>
                <w:szCs w:val="24"/>
                <w:vertAlign w:val="superscript"/>
              </w:rPr>
              <w:t>2</w:t>
            </w:r>
          </w:p>
          <w:p w:rsidR="00FB2C72" w:rsidRPr="00460C07" w:rsidRDefault="00FB2C72" w:rsidP="003B04D4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FB2C72" w:rsidRPr="00460C07" w:rsidRDefault="00FB2C72" w:rsidP="003B04D4">
            <w:pPr>
              <w:rPr>
                <w:rFonts w:ascii="Times New Roman" w:hAnsi="Times New Roman"/>
                <w:sz w:val="24"/>
                <w:szCs w:val="24"/>
              </w:rPr>
            </w:pPr>
            <w:r w:rsidRPr="00460C07">
              <w:rPr>
                <w:rFonts w:ascii="Times New Roman" w:hAnsi="Times New Roman"/>
                <w:sz w:val="24"/>
                <w:szCs w:val="24"/>
              </w:rPr>
              <w:t xml:space="preserve">        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180 cm</w:t>
            </w:r>
            <w:r w:rsidRPr="00A00073">
              <w:rPr>
                <w:rFonts w:ascii="Times New Roman" w:hAnsi="Times New Roman"/>
                <w:sz w:val="24"/>
                <w:szCs w:val="24"/>
                <w:vertAlign w:val="superscript"/>
              </w:rPr>
              <w:t>2</w:t>
            </w:r>
          </w:p>
          <w:p w:rsidR="00FB2C72" w:rsidRPr="00460C07" w:rsidRDefault="00FB2C72" w:rsidP="003B04D4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FB2C72" w:rsidRDefault="00FB2C72" w:rsidP="003B04D4">
            <w:pPr>
              <w:pStyle w:val="QuestionStyle"/>
            </w:pPr>
            <w:r w:rsidRPr="00460C07">
              <w:t xml:space="preserve">          </w:t>
            </w:r>
            <w:r>
              <w:t xml:space="preserve">    360 cm</w:t>
            </w:r>
            <w:r w:rsidRPr="00A00073">
              <w:rPr>
                <w:vertAlign w:val="superscript"/>
              </w:rPr>
              <w:t>2</w:t>
            </w:r>
          </w:p>
          <w:p w:rsidR="00FB2C72" w:rsidRDefault="00FB2C72" w:rsidP="003B04D4">
            <w:pPr>
              <w:pStyle w:val="QuestionStyle"/>
            </w:pPr>
          </w:p>
        </w:tc>
      </w:tr>
      <w:tr w:rsidR="00FB2C72" w:rsidTr="003B04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99"/>
          </w:tcPr>
          <w:p w:rsidR="00FB2C72" w:rsidRPr="001B3341" w:rsidRDefault="00FB2C72" w:rsidP="00FB2C72">
            <w:pPr>
              <w:pStyle w:val="ListParagraph"/>
              <w:numPr>
                <w:ilvl w:val="0"/>
                <w:numId w:val="10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tcBorders>
              <w:top w:val="single" w:sz="4" w:space="0" w:color="auto"/>
              <w:bottom w:val="single" w:sz="4" w:space="0" w:color="auto"/>
            </w:tcBorders>
          </w:tcPr>
          <w:p w:rsidR="00FB2C72" w:rsidRDefault="00624FFF" w:rsidP="003B04D4">
            <w:pPr>
              <w:pStyle w:val="QuestionStyle"/>
              <w:ind w:right="4570"/>
            </w:pPr>
            <w:r>
              <w:rPr>
                <w:noProof/>
                <w:lang w:eastAsia="en-AU"/>
              </w:rPr>
              <w:object w:dxaOrig="1440" w:dyaOrig="1440">
                <v:shape id="_x0000_s1056" type="#_x0000_t75" style="position:absolute;margin-left:258.2pt;margin-top:-1.2pt;width:165.15pt;height:140.65pt;z-index:251694592;mso-position-horizontal-relative:text;mso-position-vertical-relative:text">
                  <v:imagedata r:id="rId22" o:title=""/>
                </v:shape>
                <o:OLEObject Type="Embed" ProgID="FXDraw3.Document" ShapeID="_x0000_s1056" DrawAspect="Content" ObjectID="_1460096261" r:id="rId109"/>
              </w:object>
            </w:r>
            <w:r w:rsidR="00FB2C72">
              <w:t>Tempe builds a kite from sticks and fabric in the dimensions shown.</w:t>
            </w:r>
          </w:p>
          <w:p w:rsidR="00FB2C72" w:rsidRPr="002C4FE4" w:rsidRDefault="00FB2C72" w:rsidP="003B04D4">
            <w:pPr>
              <w:pStyle w:val="QuestionStyle"/>
              <w:ind w:right="4570"/>
              <w:rPr>
                <w:sz w:val="12"/>
                <w:szCs w:val="12"/>
              </w:rPr>
            </w:pPr>
          </w:p>
          <w:p w:rsidR="00FB2C72" w:rsidRDefault="00FB2C72" w:rsidP="003B04D4">
            <w:pPr>
              <w:pStyle w:val="QuestionStyle"/>
              <w:ind w:right="4570"/>
            </w:pPr>
            <w:r>
              <w:t>What area of fabric is needed?</w:t>
            </w:r>
          </w:p>
          <w:p w:rsidR="00FB2C72" w:rsidRDefault="00FB2C72" w:rsidP="003B04D4">
            <w:pPr>
              <w:rPr>
                <w:rFonts w:ascii="Times New Roman" w:hAnsi="Times New Roman"/>
              </w:rPr>
            </w:pPr>
          </w:p>
          <w:p w:rsidR="00FB2C72" w:rsidRPr="0013023C" w:rsidRDefault="00FB2C72" w:rsidP="003B04D4">
            <w:pPr>
              <w:rPr>
                <w:rFonts w:ascii="Times New Roman" w:hAnsi="Times New Roman"/>
              </w:rPr>
            </w:pPr>
          </w:p>
          <w:p w:rsidR="00FB2C72" w:rsidRDefault="00FB2C72" w:rsidP="003B04D4">
            <w:pPr>
              <w:rPr>
                <w:rFonts w:ascii="Times New Roman" w:hAnsi="Times New Roman"/>
                <w:sz w:val="32"/>
                <w:szCs w:val="32"/>
              </w:rPr>
            </w:pPr>
            <w:r w:rsidRPr="0013023C">
              <w:rPr>
                <w:rFonts w:ascii="Times New Roman" w:hAnsi="Times New Roman"/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10624" behindDoc="0" locked="0" layoutInCell="1" allowOverlap="1" wp14:anchorId="35755119" wp14:editId="70B4F9A1">
                      <wp:simplePos x="0" y="0"/>
                      <wp:positionH relativeFrom="column">
                        <wp:posOffset>1131570</wp:posOffset>
                      </wp:positionH>
                      <wp:positionV relativeFrom="paragraph">
                        <wp:posOffset>58420</wp:posOffset>
                      </wp:positionV>
                      <wp:extent cx="754380" cy="373380"/>
                      <wp:effectExtent l="0" t="0" r="26670" b="26670"/>
                      <wp:wrapNone/>
                      <wp:docPr id="112" name="Rectangle 1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54380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2A0B27" w:rsidRPr="003A7010" w:rsidRDefault="002A0B27" w:rsidP="00FB2C72">
                                  <w:pPr>
                                    <w:jc w:val="center"/>
                                    <w:rPr>
                                      <w:rFonts w:ascii="Times New Roman" w:hAnsi="Times New Roman"/>
                                      <w:color w:val="000000" w:themeColor="text1"/>
                                      <w:sz w:val="36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color w:val="000000" w:themeColor="text1"/>
                                      <w:sz w:val="36"/>
                                      <w:szCs w:val="28"/>
                                    </w:rPr>
                                    <w:t>1 200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5755119" id="Rectangle 112" o:spid="_x0000_s1046" style="position:absolute;margin-left:89.1pt;margin-top:4.6pt;width:59.4pt;height:29.4pt;z-index:251610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AqdOpQIAAKQFAAAOAAAAZHJzL2Uyb0RvYy54bWysVMFu2zAMvQ/YPwi6r7bTZGmNOkXQosOA&#10;og3aDj0rshwbkEVNUmJnXz9Kst2gK3YYloNDieQj+UTy6rpvJTkIYxtQBc3OUkqE4lA2alfQHy93&#10;Xy4osY6pkklQoqBHYen16vOnq07nYgY1yFIYgiDK5p0uaO2czpPE8lq0zJ6BFgqVFZiWOTyaXVIa&#10;1iF6K5NZmn5NOjClNsCFtXh7G5V0FfCrSnD3WFVWOCILirm58DXhu/XfZHXF8p1hum74kAb7hyxa&#10;1igMOkHdMsfI3jR/QLUNN2Chcmcc2gSqquEi1IDVZOm7ap5rpkWoBcmxeqLJ/j9Y/nDYGNKU+HbZ&#10;jBLFWnykJ6SNqZ0UxF8iRZ22OVo+640ZThZFX29fmdb/YyWkD7QeJ1pF7wjHy+Vifn6B5HNUnS/P&#10;vYwoyZuzNtZ9E9ASLxTUYPhAJjvcWxdNRxMfS8FdIyXes1wq0mHql+kiDR4WZFN6rVeGJhI30pAD&#10;w+d3fTbEPbHCLKTCZHyFsaYguaMUEf9JVEgPVjGLAXxjvmEyzoVyWVTVrBQx1CLF3xhs9AglS4WA&#10;HrnCJCfsAWC0jCAjdiRgsPeuIvT15DxU/jfnySNEBuUm57ZRYD6qTGJVQ+RoP5IUqfEsuX7bh9ZZ&#10;Tk2yhfKI/WQgDprV/K7BN71n1m2YwcnCNsBt4R7xU0nAt4NBoqQG8+uje2+PDY9aSjqc1ILan3tm&#10;BCXyu8JRuMzmcz/a4TBfLGd4MKea7alG7dsbwG7IcC9pHkRv7+QoVgbaV1wqax8VVUxxjF1Q7sx4&#10;uHFxg+Ba4mK9DmY4zpq5e/WsuQf3RPuefelfmdFDYzuciAcYp5rl7/o72npPBeu9g6oJze+pjrwO&#10;T4CrIPTSsLb8rjk9B6u35br6DQAA//8DAFBLAwQUAAYACAAAACEAKwhBaN4AAAAIAQAADwAAAGRy&#10;cy9kb3ducmV2LnhtbEyPzU7DMBCE70i8g7VI3KhDkNo0xKlQ+ZGKuDRw6c2Jt3FEvI5iNw1vz/YE&#10;p9VoRrPfFJvZ9WLCMXSeFNwvEhBIjTcdtQq+Pl/vMhAhajK694QKfjDApry+KnRu/Jn2OFWxFVxC&#10;IdcKbIxDLmVoLDodFn5AYu/oR6cjy7GVZtRnLne9TJNkKZ3uiD9YPeDWYvNdnZyC41A/fBz2h6Sq&#10;d+/blzdj5fNklbq9mZ8eQUSc418YLviMDiUz1f5EJoie9SpLOapgzYf9dL3ibbWCZZaALAv5f0D5&#10;CwAA//8DAFBLAQItABQABgAIAAAAIQC2gziS/gAAAOEBAAATAAAAAAAAAAAAAAAAAAAAAABbQ29u&#10;dGVudF9UeXBlc10ueG1sUEsBAi0AFAAGAAgAAAAhADj9If/WAAAAlAEAAAsAAAAAAAAAAAAAAAAA&#10;LwEAAF9yZWxzLy5yZWxzUEsBAi0AFAAGAAgAAAAhAIwCp06lAgAApAUAAA4AAAAAAAAAAAAAAAAA&#10;LgIAAGRycy9lMm9Eb2MueG1sUEsBAi0AFAAGAAgAAAAhACsIQWjeAAAACAEAAA8AAAAAAAAAAAAA&#10;AAAA/wQAAGRycy9kb3ducmV2LnhtbFBLBQYAAAAABAAEAPMAAAAKBgAAAAA=&#10;" filled="f" strokecolor="black [3213]" strokeweight="1.5pt">
                      <v:textbox>
                        <w:txbxContent>
                          <w:p w:rsidR="002A0B27" w:rsidRPr="003A7010" w:rsidRDefault="002A0B27" w:rsidP="00FB2C72">
                            <w:pPr>
                              <w:jc w:val="center"/>
                              <w:rPr>
                                <w:rFonts w:ascii="Times New Roman" w:hAnsi="Times New Roman"/>
                                <w:color w:val="000000" w:themeColor="text1"/>
                                <w:sz w:val="36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0000" w:themeColor="text1"/>
                                <w:sz w:val="36"/>
                                <w:szCs w:val="28"/>
                              </w:rPr>
                              <w:t>1 200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Pr="0013023C">
              <w:rPr>
                <w:rFonts w:ascii="Times New Roman" w:hAnsi="Times New Roman"/>
                <w:sz w:val="32"/>
                <w:szCs w:val="32"/>
              </w:rPr>
              <w:t xml:space="preserve">                                   </w:t>
            </w:r>
          </w:p>
          <w:p w:rsidR="00FB2C72" w:rsidRPr="00A00073" w:rsidRDefault="00FB2C72" w:rsidP="003B04D4">
            <w:pPr>
              <w:rPr>
                <w:rFonts w:ascii="Times New Roman" w:hAnsi="Times New Roman"/>
                <w:sz w:val="32"/>
                <w:szCs w:val="32"/>
              </w:rPr>
            </w:pPr>
            <w:r>
              <w:rPr>
                <w:rFonts w:ascii="Times New Roman" w:hAnsi="Times New Roman"/>
                <w:sz w:val="32"/>
                <w:szCs w:val="32"/>
              </w:rPr>
              <w:t xml:space="preserve">          </w:t>
            </w:r>
            <w:r w:rsidRPr="0013023C">
              <w:rPr>
                <w:rFonts w:ascii="Times New Roman" w:hAnsi="Times New Roman"/>
                <w:sz w:val="32"/>
                <w:szCs w:val="32"/>
              </w:rPr>
              <w:t xml:space="preserve">                            </w:t>
            </w:r>
            <w:r>
              <w:rPr>
                <w:rFonts w:ascii="Times New Roman" w:hAnsi="Times New Roman"/>
                <w:sz w:val="32"/>
                <w:szCs w:val="32"/>
              </w:rPr>
              <w:t>c</w:t>
            </w:r>
            <w:r w:rsidRPr="0013023C">
              <w:rPr>
                <w:rFonts w:ascii="Times New Roman" w:hAnsi="Times New Roman"/>
                <w:sz w:val="32"/>
                <w:szCs w:val="32"/>
              </w:rPr>
              <w:t>m</w:t>
            </w:r>
            <w:r w:rsidRPr="00A00073">
              <w:rPr>
                <w:rFonts w:ascii="Times New Roman" w:hAnsi="Times New Roman"/>
                <w:sz w:val="32"/>
                <w:szCs w:val="32"/>
                <w:vertAlign w:val="superscript"/>
              </w:rPr>
              <w:t>2</w:t>
            </w:r>
            <w:r>
              <w:rPr>
                <w:rFonts w:ascii="Times New Roman" w:hAnsi="Times New Roman"/>
                <w:sz w:val="32"/>
                <w:szCs w:val="32"/>
              </w:rPr>
              <w:t>.</w:t>
            </w:r>
          </w:p>
          <w:p w:rsidR="00FB2C72" w:rsidRDefault="00751177" w:rsidP="00751177">
            <w:pPr>
              <w:pStyle w:val="QuestionStyle"/>
            </w:pPr>
            <w:r>
              <w:t xml:space="preserve"> </w:t>
            </w:r>
            <w:r w:rsidRPr="00751177">
              <w:rPr>
                <w:color w:val="FF0000"/>
                <w:position w:val="-78"/>
              </w:rPr>
              <w:object w:dxaOrig="1706" w:dyaOrig="1109">
                <v:shape id="_x0000_i1040" type="#_x0000_t75" style="width:85.4pt;height:55.15pt" o:ole="">
                  <v:imagedata r:id="rId110" o:title=""/>
                </v:shape>
                <o:OLEObject Type="Embed" ProgID="FXE300.Equation" ShapeID="_x0000_i1040" DrawAspect="Content" ObjectID="_1460096214" r:id="rId111"/>
              </w:object>
            </w:r>
          </w:p>
        </w:tc>
      </w:tr>
      <w:tr w:rsidR="00FB2C72" w:rsidTr="003B04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99"/>
          </w:tcPr>
          <w:p w:rsidR="00FB2C72" w:rsidRPr="001B3341" w:rsidRDefault="00FB2C72" w:rsidP="00FB2C72">
            <w:pPr>
              <w:pStyle w:val="ListParagraph"/>
              <w:numPr>
                <w:ilvl w:val="0"/>
                <w:numId w:val="10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tcBorders>
              <w:top w:val="single" w:sz="4" w:space="0" w:color="auto"/>
              <w:bottom w:val="single" w:sz="4" w:space="0" w:color="auto"/>
            </w:tcBorders>
          </w:tcPr>
          <w:p w:rsidR="00FB2C72" w:rsidRDefault="00FB2C72" w:rsidP="003B04D4">
            <w:pPr>
              <w:pStyle w:val="QuestionStyle"/>
            </w:pPr>
            <w:r>
              <w:t xml:space="preserve">Find the area of this semicircle in terms of  </w:t>
            </w:r>
            <w:r w:rsidRPr="00FB2C72">
              <w:rPr>
                <w:color w:val="FF0000"/>
                <w:position w:val="-2"/>
              </w:rPr>
              <w:object w:dxaOrig="258" w:dyaOrig="144">
                <v:shape id="_x0000_i1041" type="#_x0000_t75" style="width:13.35pt;height:6.95pt" o:ole="">
                  <v:imagedata r:id="rId24" o:title=""/>
                </v:shape>
                <o:OLEObject Type="Embed" ProgID="FXE300.Equation" ShapeID="_x0000_i1041" DrawAspect="Content" ObjectID="_1460096215" r:id="rId112"/>
              </w:object>
            </w:r>
            <w:r>
              <w:t xml:space="preserve"> </w:t>
            </w:r>
          </w:p>
          <w:p w:rsidR="00FB2C72" w:rsidRDefault="00FB2C72" w:rsidP="003B04D4">
            <w:pPr>
              <w:pStyle w:val="QuestionStyle"/>
            </w:pPr>
            <w:r>
              <w:rPr>
                <w:noProof/>
                <w:lang w:eastAsia="en-AU"/>
              </w:rPr>
              <mc:AlternateContent>
                <mc:Choice Requires="wps">
                  <w:drawing>
                    <wp:anchor distT="45720" distB="45720" distL="114300" distR="114300" simplePos="0" relativeHeight="251612672" behindDoc="0" locked="0" layoutInCell="1" allowOverlap="1" wp14:anchorId="62AC179C" wp14:editId="7F12B01B">
                      <wp:simplePos x="0" y="0"/>
                      <wp:positionH relativeFrom="column">
                        <wp:posOffset>1852930</wp:posOffset>
                      </wp:positionH>
                      <wp:positionV relativeFrom="paragraph">
                        <wp:posOffset>20955</wp:posOffset>
                      </wp:positionV>
                      <wp:extent cx="1211580" cy="1404620"/>
                      <wp:effectExtent l="0" t="0" r="7620" b="8890"/>
                      <wp:wrapNone/>
                      <wp:docPr id="217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211580" cy="140462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2A0B27" w:rsidRDefault="002A0B27">
                                  <w:r>
                                    <w:t xml:space="preserve"> </w:t>
                                  </w:r>
                                  <w:r w:rsidRPr="00FB2C72">
                                    <w:rPr>
                                      <w:color w:val="FF0000"/>
                                      <w:position w:val="-164"/>
                                    </w:rPr>
                                    <w:object w:dxaOrig="1080" w:dyaOrig="2018">
                                      <v:shape id="_x0000_i1108" type="#_x0000_t75" style="width:54pt;height:101pt" o:ole="">
                                        <v:imagedata r:id="rId113" o:title=""/>
                                      </v:shape>
                                      <o:OLEObject Type="Embed" ProgID="FXE300.Equation" ShapeID="_x0000_i1108" DrawAspect="Content" ObjectID="_1460096282" r:id="rId114"/>
                                    </w:object>
                                  </w:r>
                                  <w:r>
                                    <w:t xml:space="preserve"> 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20000</wp14:pctHeight>
                      </wp14:sizeRelV>
                    </wp:anchor>
                  </w:drawing>
                </mc:Choice>
                <mc:Fallback>
                  <w:pict>
                    <v:shape w14:anchorId="62AC179C" id="_x0000_s1047" type="#_x0000_t202" style="position:absolute;margin-left:145.9pt;margin-top:1.65pt;width:95.4pt;height:110.6pt;z-index:25161267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L958JAIAACYEAAAOAAAAZHJzL2Uyb0RvYy54bWysU9tuGyEQfa/Uf0C813upHTsrr6PUqatK&#10;6UVK+gGYZb2owFDA3nW/PgNru1b6VpUHBMxwmDnnsLwbtCIH4bwEU9NiklMiDIdGml1Nfzxv3i0o&#10;8YGZhikwoqZH4end6u2bZW8rUUIHqhGOIIjxVW9r2oVgqyzzvBOa+QlYYTDYgtMs4NbtssaxHtG1&#10;yso8v8l6cI11wIX3ePowBukq4bet4OFb23oRiKop1hbS7NK8jXO2WrJq55jtJD+Vwf6hCs2kwUcv&#10;UA8sMLJ38i8oLbkDD22YcNAZtK3kIvWA3RT5q26eOmZF6gXJ8fZCk/9/sPzr4bsjsqlpWcwpMUyj&#10;SM9iCOQDDKSM/PTWV5j2ZDExDHiMOqdevX0E/tMTA+uOmZ24dw76TrAG6yvizezq6ojjI8i2/wIN&#10;PsP2ARLQ0DodyUM6CKKjTseLNrEUHp8si2K2wBDHWDHNpzdlUi9j1fm6dT58EqBJXNTUofgJnh0e&#10;fYjlsOqcEl/zoGSzkUqljdtt18qRA0OjbNJIHbxKU4b0Nb2dlbOEbCDeTx7SMqCRldQ1XeRxjNaK&#10;dHw0TUoJTKpxjZUoc+InUjKSE4btkKSYvz/zvoXmiIw5GI2LHw0XHbjflPRo2pr6X3vmBCXqs0HW&#10;b4vpNLo8baazOVJE3HVkex1hhiNUTQMl43Id0s9IfNh7VGcjE29RxrGSU81oxkTn6eNEt1/vU9af&#10;7716AQAA//8DAFBLAwQUAAYACAAAACEAWgsjZt8AAAAJAQAADwAAAGRycy9kb3ducmV2LnhtbEyP&#10;y07DMBBF90j8gzVI7KjT9KE2xKkqKjYskChIdOnGThxhjy3bTcPfM6xgOTpX956pd5OzbNQxDR4F&#10;zGcFMI2tVwP2Aj7enx82wFKWqKT1qAV86wS75vamlpXyV3zT4zH3jEowVVKAyTlUnKfWaCfTzAeN&#10;xDofncx0xp6rKK9U7iwvi2LNnRyQFowM+sno9ut4cQI+nRnUIb6eOmXHw0u3X4UpBiHu76b9I7Cs&#10;p/wXhl99UoeGnM7+gioxK6Dczkk9C1gsgBFfbso1sDOBcrkC3tT8/wfNDwAAAP//AwBQSwECLQAU&#10;AAYACAAAACEAtoM4kv4AAADhAQAAEwAAAAAAAAAAAAAAAAAAAAAAW0NvbnRlbnRfVHlwZXNdLnht&#10;bFBLAQItABQABgAIAAAAIQA4/SH/1gAAAJQBAAALAAAAAAAAAAAAAAAAAC8BAABfcmVscy8ucmVs&#10;c1BLAQItABQABgAIAAAAIQDQL958JAIAACYEAAAOAAAAAAAAAAAAAAAAAC4CAABkcnMvZTJvRG9j&#10;LnhtbFBLAQItABQABgAIAAAAIQBaCyNm3wAAAAkBAAAPAAAAAAAAAAAAAAAAAH4EAABkcnMvZG93&#10;bnJldi54bWxQSwUGAAAAAAQABADzAAAAigUAAAAA&#10;" stroked="f">
                      <v:textbox style="mso-fit-shape-to-text:t">
                        <w:txbxContent>
                          <w:p w:rsidR="002A0B27" w:rsidRDefault="002A0B27">
                            <w:r>
                              <w:t xml:space="preserve"> </w:t>
                            </w:r>
                            <w:r w:rsidRPr="00FB2C72">
                              <w:rPr>
                                <w:color w:val="FF0000"/>
                                <w:position w:val="-164"/>
                              </w:rPr>
                              <w:object w:dxaOrig="1080" w:dyaOrig="2018">
                                <v:shape id="_x0000_i1108" type="#_x0000_t75" style="width:54pt;height:101pt" o:ole="">
                                  <v:imagedata r:id="rId113" o:title=""/>
                                </v:shape>
                                <o:OLEObject Type="Embed" ProgID="FXE300.Equation" ShapeID="_x0000_i1108" DrawAspect="Content" ObjectID="_1460096282" r:id="rId115"/>
                              </w:object>
                            </w:r>
                            <w:r>
                              <w:t xml:space="preserve"> 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624FFF">
              <w:rPr>
                <w:noProof/>
                <w:lang w:eastAsia="en-AU"/>
              </w:rPr>
              <w:object w:dxaOrig="1440" w:dyaOrig="1440">
                <v:shape id="_x0000_s1057" type="#_x0000_t75" style="position:absolute;margin-left:278.4pt;margin-top:.85pt;width:168.7pt;height:102.3pt;z-index:251695616;mso-position-horizontal-relative:text;mso-position-vertical-relative:text">
                  <v:imagedata r:id="rId26" o:title=""/>
                </v:shape>
                <o:OLEObject Type="Embed" ProgID="FXDraw3.Document" ShapeID="_x0000_s1057" DrawAspect="Content" ObjectID="_1460096262" r:id="rId116"/>
              </w:object>
            </w:r>
          </w:p>
          <w:p w:rsidR="00FB2C72" w:rsidRPr="00332C22" w:rsidRDefault="00FB2C72" w:rsidP="003B04D4">
            <w:pPr>
              <w:pStyle w:val="QuestionStyle"/>
              <w:rPr>
                <w:sz w:val="12"/>
                <w:szCs w:val="12"/>
              </w:rPr>
            </w:pPr>
          </w:p>
          <w:p w:rsidR="00FB2C72" w:rsidRPr="00460C07" w:rsidRDefault="00FB2C72" w:rsidP="003B04D4">
            <w:pPr>
              <w:rPr>
                <w:rFonts w:ascii="Times New Roman" w:hAnsi="Times New Roman"/>
                <w:sz w:val="24"/>
                <w:szCs w:val="24"/>
              </w:rPr>
            </w:pPr>
            <w:r w:rsidRPr="00460C07"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07552" behindDoc="0" locked="0" layoutInCell="1" allowOverlap="1" wp14:anchorId="69D9959D" wp14:editId="5B4D9940">
                      <wp:simplePos x="0" y="0"/>
                      <wp:positionH relativeFrom="column">
                        <wp:posOffset>245110</wp:posOffset>
                      </wp:positionH>
                      <wp:positionV relativeFrom="paragraph">
                        <wp:posOffset>24765</wp:posOffset>
                      </wp:positionV>
                      <wp:extent cx="163830" cy="899160"/>
                      <wp:effectExtent l="0" t="0" r="26670" b="15240"/>
                      <wp:wrapNone/>
                      <wp:docPr id="113" name="Group 11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63830" cy="899160"/>
                                <a:chOff x="0" y="0"/>
                                <a:chExt cx="171450" cy="944880"/>
                              </a:xfrm>
                            </wpg:grpSpPr>
                            <wps:wsp>
                              <wps:cNvPr id="114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83058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15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16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27432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chemeClr val="tx1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17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55626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2A8BD731" id="Group 113" o:spid="_x0000_s1026" style="position:absolute;margin-left:19.3pt;margin-top:1.95pt;width:12.9pt;height:70.8pt;z-index:251607552;mso-width-relative:margin;mso-height-relative:margin" coordsize="1714,94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q6C+DQMAAGYOAAAOAAAAZHJzL2Uyb0RvYy54bWzsV81y2yAQvnem78Bwb2TZsmxrImcy+ZvO&#10;pG2mSR8AA/ppJaCALTtP3wXJihOnh6aTTA7WQWKBXXa//VjB8cm6rtCKa1NKkeLwaIARF1SyUuQp&#10;/nF3+WmKkbFEMFJJwVO84QafzD9+OG5UwoeykBXjGoERYZJGpbiwViVBYGjBa2KOpOICBjOpa2JB&#10;1HnANGnAel0Fw8EgDhqpmdKScmOg97wdxHNvP8s4td+yzHCLqhSDb9a/tX8v3DuYH5Mk10QVJe3c&#10;IC/woialgEV7U+fEErTU5Z6puqRaGpnZIyrrQGZZSbmPAaIJB0+iudJyqXwsedLkqocJoH2C04vN&#10;0q+rG41KBrkLRxgJUkOS/LrIdQA8jcoTmHWl1a260V1H3kou4nWma/eFWNDaA7vpgeVriyh0hvFo&#10;OgL4KQxNZ7Mw7oCnBWRnT4sWF1u9SRiNO71ZFE2nXi/YLho433pXGgUUMg8omf9D6bYginvwjYu/&#10;RynaonS6tNJPQh1Ofp4DycFh1LWkvwwS8qwgIuenWsum4ISBW6HDFZzfUXCCAVW0aL5IBjkgYN0z&#10;6ll8Ac1xCwZJepB3wArDaDR4DBZJlDb2issauUaKgVyCfYcd4pchq2tjPYNZxwLCfmKU1RXshxWp&#10;UBjH8cQ7TpJuMiRia9OHLKuSXZZV5QWdL84qjUA1xZf+6ZTN7rRKoAYAGU7A230bG9ObgD3PZHMH&#10;wWJUEWNhAGjmn+fs+uD85naYXwjm25aUVdsG1yvRJcHh7nhukoVkG8iBlm2dgLoGjULqe4waqBEp&#10;Nr+XRHPw4LOAPM7CKHJFxQvReDIEQe+OLHZHiKBgKsUQQNs8s20hWipd5gWsFHoIhHTMykq7JUnr&#10;VecsMLz19Q2oPt6neuTAfsTc16Z6VyoOLHd0ALB3d8+B5f/wN/1bQY/3WT5+c5YPJ9EIyoevUu+U&#10;6u5Ixvt6bNftX+wJIw/1HKN3W88n+0yP35zp43E83J7/3inTD0cXjF7r6OLP7HCZ8T+z7uLlbku7&#10;sj/qPFwP538AAAD//wMAUEsDBBQABgAIAAAAIQDjZ4ZG3QAAAAcBAAAPAAAAZHJzL2Rvd25yZXYu&#10;eG1sTI5BS8NAEIXvgv9hGcGb3cQmocZsSinqqQi2gnibZqdJaHY3ZLdJ+u8dT3oaHu/jzVesZ9OJ&#10;kQbfOqsgXkQgyFZOt7ZW8Hl4fViB8AGtxs5ZUnAlD+vy9qbAXLvJftC4D7XgEetzVNCE0OdS+qoh&#10;g37herLcndxgMHAcaqkHnHjcdPIxijJpsLX8ocGetg1V5/3FKHibcNos45dxdz5tr9+H9P1rF5NS&#10;93fz5hlEoDn8wfCrz+pQstPRXaz2olOwXGVM8n0CwXWWJCCOjCVpCrIs5H//8gcAAP//AwBQSwEC&#10;LQAUAAYACAAAACEAtoM4kv4AAADhAQAAEwAAAAAAAAAAAAAAAAAAAAAAW0NvbnRlbnRfVHlwZXNd&#10;LnhtbFBLAQItABQABgAIAAAAIQA4/SH/1gAAAJQBAAALAAAAAAAAAAAAAAAAAC8BAABfcmVscy8u&#10;cmVsc1BLAQItABQABgAIAAAAIQAkq6C+DQMAAGYOAAAOAAAAAAAAAAAAAAAAAC4CAABkcnMvZTJv&#10;RG9jLnhtbFBLAQItABQABgAIAAAAIQDjZ4ZG3QAAAAcBAAAPAAAAAAAAAAAAAAAAAGcFAABkcnMv&#10;ZG93bnJldi54bWxQSwUGAAAAAAQABADzAAAAcQYAAAAA&#10;">
                      <v:roundrect id="AutoShape 3" o:spid="_x0000_s1027" style="position:absolute;top:8305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LeEGMMA&#10;AADcAAAADwAAAGRycy9kb3ducmV2LnhtbERPTWvCQBC9F/wPywheim4spcboKmJR6kWoil6H7JgE&#10;s7Mhuyaxv74rFHqbx/uc+bIzpWiodoVlBeNRBII4tbrgTMHpuBnGIJxH1lhaJgUPcrBc9F7mmGjb&#10;8jc1B5+JEMIuQQW591UipUtzMuhGtiIO3NXWBn2AdSZ1jW0IN6V8i6IPabDg0JBjReuc0tvhbhTE&#10;j9icm/N+e6Edt58/ez1ZvU6VGvS71QyEp87/i//cXzrMH7/D85lwgVz8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LeEGMMAAADcAAAADwAAAAAAAAAAAAAAAACYAgAAZHJzL2Rv&#10;d25yZXYueG1sUEsFBgAAAAAEAAQA9QAAAIgDAAAAAA==&#10;" strokecolor="windowText" strokeweight="1pt"/>
                      <v:roundrect id="AutoShape 4" o:spid="_x0000_s1028" style="position:absolute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/shg8MA&#10;AADcAAAADwAAAGRycy9kb3ducmV2LnhtbERPTWvCQBC9F/wPywheim4stMboKmJR6kWoil6H7JgE&#10;s7Mhuyaxv74rFHqbx/uc+bIzpWiodoVlBeNRBII4tbrgTMHpuBnGIJxH1lhaJgUPcrBc9F7mmGjb&#10;8jc1B5+JEMIuQQW591UipUtzMuhGtiIO3NXWBn2AdSZ1jW0IN6V8i6IPabDg0JBjReuc0tvhbhTE&#10;j9icm/N+e6Edt58/ez1ZvU6VGvS71QyEp87/i//cXzrMH7/D85lwgVz8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4/shg8MAAADcAAAADwAAAAAAAAAAAAAAAACYAgAAZHJzL2Rv&#10;d25yZXYueG1sUEsFBgAAAAAEAAQA9QAAAIgDAAAAAA==&#10;" strokecolor="windowText" strokeweight="1pt"/>
                      <v:roundrect id="AutoShape 5" o:spid="_x0000_s1029" style="position:absolute;top:2743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FA9Ar8A&#10;AADcAAAADwAAAGRycy9kb3ducmV2LnhtbERPTWsCMRC9F/wPYYTeatYepLsapYhKj6568TZsxt2l&#10;m0lIUo3/3ggFb/N4n7NYJTOIK/nQW1YwnRQgiBure24VnI7bjy8QISJrHCyTgjsFWC1HbwustL1x&#10;TddDbEUO4VChgi5GV0kZmo4Mhol1xJm7WG8wZuhbqT3ecrgZ5GdRzKTBnnNDh47WHTW/hz+jYON1&#10;vT+Xybl92tVbX5TuwqVS7+P0PQcRKcWX+N/9o/P86Qyez+QL5PI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MUD0CvwAAANwAAAAPAAAAAAAAAAAAAAAAAJgCAABkcnMvZG93bnJl&#10;di54bWxQSwUGAAAAAAQABAD1AAAAhAMAAAAA&#10;" fillcolor="black [3213]" strokecolor="windowText" strokeweight="1pt"/>
                      <v:roundrect id="AutoShape 6" o:spid="_x0000_s1030" style="position:absolute;top:5562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GUab8MA&#10;AADcAAAADwAAAGRycy9kb3ducmV2LnhtbERPTWvCQBC9C/6HZYReRDf2oDF1FVEs7UUwir0O2WkS&#10;mp0N2TWJ/vpuoeBtHu9zVpveVKKlxpWWFcymEQjizOqScwWX82ESg3AeWWNlmRTcycFmPRysMNG2&#10;4xO1qc9FCGGXoILC+zqR0mUFGXRTWxMH7ts2Bn2ATS51g10IN5V8jaK5NFhyaCiwpl1B2U96Mwri&#10;e2yu7fX4/kWf3O0fR73YjpdKvYz67RsIT71/iv/dHzrMny3g75lwgVz/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GUab8MAAADcAAAADwAAAAAAAAAAAAAAAACYAgAAZHJzL2Rv&#10;d25yZXYueG1sUEsFBgAAAAAEAAQA9QAAAIgDAAAAAA==&#10;" strokecolor="windowText" strokeweight="1pt"/>
                    </v:group>
                  </w:pict>
                </mc:Fallback>
              </mc:AlternateContent>
            </w:r>
            <w:r w:rsidRPr="00460C07">
              <w:rPr>
                <w:rFonts w:ascii="Times New Roman" w:hAnsi="Times New Roman"/>
                <w:sz w:val="24"/>
                <w:szCs w:val="24"/>
              </w:rPr>
              <w:t xml:space="preserve">           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</w:t>
            </w:r>
            <w:r w:rsidRPr="00FB2C72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402" w:dyaOrig="194">
                <v:shape id="_x0000_i1042" type="#_x0000_t75" style="width:20.3pt;height:9.85pt" o:ole="">
                  <v:imagedata r:id="rId28" o:title=""/>
                </v:shape>
                <o:OLEObject Type="Embed" ProgID="FXE300.Equation" ShapeID="_x0000_i1042" DrawAspect="Content" ObjectID="_1460096216" r:id="rId117"/>
              </w:object>
            </w:r>
            <w:r>
              <w:rPr>
                <w:rFonts w:ascii="Times New Roman" w:hAnsi="Times New Roman"/>
                <w:sz w:val="24"/>
                <w:szCs w:val="24"/>
              </w:rPr>
              <w:t xml:space="preserve">  cm</w:t>
            </w:r>
            <w:r w:rsidRPr="00A00073">
              <w:rPr>
                <w:rFonts w:ascii="Times New Roman" w:hAnsi="Times New Roman"/>
                <w:sz w:val="24"/>
                <w:szCs w:val="24"/>
                <w:vertAlign w:val="superscript"/>
              </w:rPr>
              <w:t>2</w:t>
            </w:r>
          </w:p>
          <w:p w:rsidR="00FB2C72" w:rsidRPr="00460C07" w:rsidRDefault="00FB2C72" w:rsidP="003B04D4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FB2C72" w:rsidRPr="00460C07" w:rsidRDefault="00FB2C72" w:rsidP="003B04D4">
            <w:pPr>
              <w:rPr>
                <w:rFonts w:ascii="Times New Roman" w:hAnsi="Times New Roman"/>
                <w:sz w:val="24"/>
                <w:szCs w:val="24"/>
              </w:rPr>
            </w:pPr>
            <w:r w:rsidRPr="00460C07">
              <w:rPr>
                <w:rFonts w:ascii="Times New Roman" w:hAnsi="Times New Roman"/>
                <w:sz w:val="24"/>
                <w:szCs w:val="24"/>
              </w:rPr>
              <w:t xml:space="preserve">        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 </w:t>
            </w:r>
            <w:r w:rsidRPr="00FB2C72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402" w:dyaOrig="194">
                <v:shape id="_x0000_i1043" type="#_x0000_t75" style="width:20.3pt;height:9.85pt" o:ole="">
                  <v:imagedata r:id="rId30" o:title=""/>
                </v:shape>
                <o:OLEObject Type="Embed" ProgID="FXE300.Equation" ShapeID="_x0000_i1043" DrawAspect="Content" ObjectID="_1460096217" r:id="rId118"/>
              </w:object>
            </w:r>
            <w:r>
              <w:rPr>
                <w:rFonts w:ascii="Times New Roman" w:hAnsi="Times New Roman"/>
                <w:sz w:val="24"/>
                <w:szCs w:val="24"/>
              </w:rPr>
              <w:t xml:space="preserve">  cm</w:t>
            </w:r>
            <w:r w:rsidRPr="00A00073">
              <w:rPr>
                <w:rFonts w:ascii="Times New Roman" w:hAnsi="Times New Roman"/>
                <w:sz w:val="24"/>
                <w:szCs w:val="24"/>
                <w:vertAlign w:val="superscript"/>
              </w:rPr>
              <w:t>2</w:t>
            </w:r>
          </w:p>
          <w:p w:rsidR="00FB2C72" w:rsidRPr="00460C07" w:rsidRDefault="00FB2C72" w:rsidP="003B04D4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FB2C72" w:rsidRPr="00460C07" w:rsidRDefault="00FB2C72" w:rsidP="003B04D4">
            <w:pPr>
              <w:rPr>
                <w:rFonts w:ascii="Times New Roman" w:hAnsi="Times New Roman"/>
                <w:sz w:val="24"/>
                <w:szCs w:val="24"/>
              </w:rPr>
            </w:pPr>
            <w:r w:rsidRPr="00460C07">
              <w:rPr>
                <w:rFonts w:ascii="Times New Roman" w:hAnsi="Times New Roman"/>
                <w:sz w:val="24"/>
                <w:szCs w:val="24"/>
              </w:rPr>
              <w:t xml:space="preserve">       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  </w:t>
            </w:r>
            <w:r w:rsidRPr="00FB2C72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522" w:dyaOrig="194">
                <v:shape id="_x0000_i1044" type="#_x0000_t75" style="width:26.15pt;height:9.85pt" o:ole="">
                  <v:imagedata r:id="rId32" o:title=""/>
                </v:shape>
                <o:OLEObject Type="Embed" ProgID="FXE300.Equation" ShapeID="_x0000_i1044" DrawAspect="Content" ObjectID="_1460096218" r:id="rId119"/>
              </w:object>
            </w:r>
            <w:r>
              <w:rPr>
                <w:rFonts w:ascii="Times New Roman" w:hAnsi="Times New Roman"/>
                <w:sz w:val="24"/>
                <w:szCs w:val="24"/>
              </w:rPr>
              <w:t xml:space="preserve"> cm</w:t>
            </w:r>
            <w:r w:rsidRPr="00A00073">
              <w:rPr>
                <w:rFonts w:ascii="Times New Roman" w:hAnsi="Times New Roman"/>
                <w:sz w:val="24"/>
                <w:szCs w:val="24"/>
                <w:vertAlign w:val="superscript"/>
              </w:rPr>
              <w:t>2</w:t>
            </w:r>
          </w:p>
          <w:p w:rsidR="00FB2C72" w:rsidRPr="00460C07" w:rsidRDefault="00FB2C72" w:rsidP="003B04D4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FB2C72" w:rsidRDefault="00FB2C72" w:rsidP="003B04D4">
            <w:pPr>
              <w:pStyle w:val="QuestionStyle"/>
            </w:pPr>
            <w:r w:rsidRPr="00460C07">
              <w:t xml:space="preserve">          </w:t>
            </w:r>
            <w:r>
              <w:t xml:space="preserve">     </w:t>
            </w:r>
            <w:r w:rsidRPr="00FB2C72">
              <w:rPr>
                <w:color w:val="FF0000"/>
                <w:position w:val="-2"/>
              </w:rPr>
              <w:object w:dxaOrig="522" w:dyaOrig="194">
                <v:shape id="_x0000_i1045" type="#_x0000_t75" style="width:26.15pt;height:9.85pt" o:ole="">
                  <v:imagedata r:id="rId34" o:title=""/>
                </v:shape>
                <o:OLEObject Type="Embed" ProgID="FXE300.Equation" ShapeID="_x0000_i1045" DrawAspect="Content" ObjectID="_1460096219" r:id="rId120"/>
              </w:object>
            </w:r>
            <w:r>
              <w:t xml:space="preserve"> cm</w:t>
            </w:r>
            <w:r w:rsidRPr="00A00073">
              <w:rPr>
                <w:vertAlign w:val="superscript"/>
              </w:rPr>
              <w:t>2</w:t>
            </w:r>
          </w:p>
          <w:p w:rsidR="00FB2C72" w:rsidRDefault="00FB2C72" w:rsidP="003B04D4">
            <w:pPr>
              <w:pStyle w:val="QuestionStyle"/>
            </w:pPr>
          </w:p>
        </w:tc>
      </w:tr>
      <w:tr w:rsidR="003B04D4" w:rsidTr="003B04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CC"/>
          </w:tcPr>
          <w:p w:rsidR="003B04D4" w:rsidRPr="001B3341" w:rsidRDefault="003B04D4" w:rsidP="003B04D4">
            <w:pPr>
              <w:pStyle w:val="ListParagraph"/>
              <w:numPr>
                <w:ilvl w:val="0"/>
                <w:numId w:val="10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tcBorders>
              <w:top w:val="single" w:sz="4" w:space="0" w:color="auto"/>
              <w:bottom w:val="single" w:sz="4" w:space="0" w:color="auto"/>
            </w:tcBorders>
          </w:tcPr>
          <w:p w:rsidR="003B04D4" w:rsidRDefault="00624FFF" w:rsidP="003B04D4">
            <w:pPr>
              <w:pStyle w:val="QuestionStyle"/>
            </w:pPr>
            <w:r>
              <w:rPr>
                <w:noProof/>
                <w:lang w:eastAsia="en-AU"/>
              </w:rPr>
              <w:object w:dxaOrig="1440" w:dyaOrig="1440" w14:anchorId="0A92C8B0">
                <v:shape id="_x0000_s1075" type="#_x0000_t75" style="position:absolute;margin-left:236.75pt;margin-top:3.55pt;width:206.9pt;height:158.2pt;z-index:251705856;mso-position-horizontal-relative:text;mso-position-vertical-relative:text">
                  <v:imagedata r:id="rId36" o:title=""/>
                  <o:lock v:ext="edit" aspectratio="f"/>
                </v:shape>
                <o:OLEObject Type="Embed" ProgID="FXDraw3.Document" ShapeID="_x0000_s1075" DrawAspect="Content" ObjectID="_1460096263" r:id="rId121"/>
              </w:object>
            </w:r>
            <w:r w:rsidR="003B04D4">
              <w:t>What is the area of the quadrilateral?</w:t>
            </w:r>
          </w:p>
          <w:p w:rsidR="003B04D4" w:rsidRDefault="003B04D4" w:rsidP="003B04D4">
            <w:pPr>
              <w:pStyle w:val="QuestionStyle"/>
            </w:pPr>
          </w:p>
          <w:p w:rsidR="003B04D4" w:rsidRPr="00332C22" w:rsidRDefault="003B04D4" w:rsidP="003B04D4">
            <w:pPr>
              <w:pStyle w:val="QuestionStyle"/>
              <w:rPr>
                <w:sz w:val="12"/>
                <w:szCs w:val="12"/>
              </w:rPr>
            </w:pPr>
          </w:p>
          <w:p w:rsidR="003B04D4" w:rsidRPr="00460C07" w:rsidRDefault="003B04D4" w:rsidP="003B04D4">
            <w:pPr>
              <w:rPr>
                <w:rFonts w:ascii="Times New Roman" w:hAnsi="Times New Roman"/>
                <w:sz w:val="24"/>
                <w:szCs w:val="24"/>
              </w:rPr>
            </w:pPr>
            <w:r w:rsidRPr="00460C07"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19840" behindDoc="0" locked="0" layoutInCell="1" allowOverlap="1" wp14:anchorId="5230FBB4" wp14:editId="3C35126A">
                      <wp:simplePos x="0" y="0"/>
                      <wp:positionH relativeFrom="column">
                        <wp:posOffset>245110</wp:posOffset>
                      </wp:positionH>
                      <wp:positionV relativeFrom="paragraph">
                        <wp:posOffset>24765</wp:posOffset>
                      </wp:positionV>
                      <wp:extent cx="163830" cy="899160"/>
                      <wp:effectExtent l="0" t="0" r="26670" b="15240"/>
                      <wp:wrapNone/>
                      <wp:docPr id="150" name="Group 15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63830" cy="899160"/>
                                <a:chOff x="0" y="0"/>
                                <a:chExt cx="171450" cy="944880"/>
                              </a:xfrm>
                            </wpg:grpSpPr>
                            <wps:wsp>
                              <wps:cNvPr id="151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83058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52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53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27432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chemeClr val="tx1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54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55626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4151F5B3" id="Group 150" o:spid="_x0000_s1026" style="position:absolute;margin-left:19.3pt;margin-top:1.95pt;width:12.9pt;height:70.8pt;z-index:251619840;mso-width-relative:margin;mso-height-relative:margin" coordsize="1714,94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fkwKDgMAAGYOAAAOAAAAZHJzL2Uyb0RvYy54bWzsV11v2yAUfZ+0/4B4Xx0njpNYdaqqX5rU&#10;bdXa/QAC+GOzgQGJk/76XbDjpk33sE6t+pA8OGC4l3PPPVzD8cm6rtCKa1NKkeLwaIARF1SyUuQp&#10;/nF3+WmKkbFEMFJJwVO84QafzD9+OG5UwoeykBXjGoETYZJGpbiwViVBYGjBa2KOpOICBjOpa2Kh&#10;q/OAadKA97oKhoNBHDRSM6Ul5cbA2/N2EM+9/yzj1H7LMsMtqlIM2Kx/av9cuGcwPyZJrokqStrB&#10;IC9AUZNSwKK9q3NiCVrqcs9VXVItjczsEZV1ILOspNzHANGEgyfRXGm5VD6WPGly1dME1D7h6cVu&#10;6dfVjUYlg9yNgR9BakiSXxe5F0BPo/IEZl1pdatudPcib3su4nWma/cPsaC1J3bTE8vXFlF4Gcaj&#10;6QjcUxiazmZh3BFPC8jOnhUtLrZ2kzBysJzdLIqmU28XbBcNHLYeSqNAQuaBJfN/LN0WRHFPvnHx&#10;9yyFW5ZOl1b6SWjU8uTnOZIcHUZdS/rLICHPCiJyfqq1bApOGMAK3XwAv2PgOgZM0aL5IhnkgIB3&#10;r6hn+QU2xy0ZJOlJ3iErDKPR4DFZJFHa2Csua+QaKQZxCfYddohfhqyujfUKZp0KCPuJUVZXsB9W&#10;pEJhHMcTD5wk3WRIxNanD1lWJbssq8p3dL44qzQC0xRf+l9nbHanVQI1QMhwAmj3fWxM7wL2PJPN&#10;HQSLUUWMhQGQmf8959cH5ze34/xCMN+2pKzaNkCvRJcEx7vTuUkWkm0gB1q2dQLqGjQKqe8xaqBG&#10;pNj8XhLNAcFnAXmchVHkiorvROPJEDp6d2SxO0IEBVcphgDa5pltC9FS6TIvYKXQUyCkU1ZW2q1I&#10;WlQdWFB4i/UNpD7cl3rkyH6k3NeWelcqDip3cgCyd3fPQeX/8DX9W0Ef7at8/OYqH06iEZQPX6Xe&#10;qdTdkYz39diu26/YE0Ue6jlG77aeR/tKj99c6eNxPNye/96p0g9HF4xe6+jiz+xwmfEfs+7i5W5L&#10;u31/1Hm4Hs7/AAAA//8DAFBLAwQUAAYACAAAACEA42eGRt0AAAAHAQAADwAAAGRycy9kb3ducmV2&#10;LnhtbEyOQUvDQBCF74L/YRnBm93EJqHGbEop6qkItoJ4m2anSWh2N2S3SfrvHU96Gh7v481XrGfT&#10;iZEG3zqrIF5EIMhWTre2VvB5eH1YgfABrcbOWVJwJQ/r8vamwFy7yX7QuA+14BHrc1TQhNDnUvqq&#10;IYN+4Xqy3J3cYDBwHGqpB5x43HTyMYoyabC1/KHBnrYNVef9xSh4m3DaLOOXcXc+ba/fh/T9axeT&#10;Uvd38+YZRKA5/MHwq8/qULLT0V2s9qJTsFxlTPJ9AsF1liQgjowlaQqyLOR///IHAAD//wMAUEsB&#10;Ai0AFAAGAAgAAAAhALaDOJL+AAAA4QEAABMAAAAAAAAAAAAAAAAAAAAAAFtDb250ZW50X1R5cGVz&#10;XS54bWxQSwECLQAUAAYACAAAACEAOP0h/9YAAACUAQAACwAAAAAAAAAAAAAAAAAvAQAAX3JlbHMv&#10;LnJlbHNQSwECLQAUAAYACAAAACEAFH5MCg4DAABmDgAADgAAAAAAAAAAAAAAAAAuAgAAZHJzL2Uy&#10;b0RvYy54bWxQSwECLQAUAAYACAAAACEA42eGRt0AAAAHAQAADwAAAAAAAAAAAAAAAABoBQAAZHJz&#10;L2Rvd25yZXYueG1sUEsFBgAAAAAEAAQA8wAAAHIGAAAAAA==&#10;">
                      <v:roundrect id="AutoShape 3" o:spid="_x0000_s1027" style="position:absolute;top:8305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qqeQMMA&#10;AADcAAAADwAAAGRycy9kb3ducmV2LnhtbERPTWvCQBC9F/wPywheim4stMboKmJR6kWoil6H7JgE&#10;s7Mhuyaxv74rFHqbx/uc+bIzpWiodoVlBeNRBII4tbrgTMHpuBnGIJxH1lhaJgUPcrBc9F7mmGjb&#10;8jc1B5+JEMIuQQW591UipUtzMuhGtiIO3NXWBn2AdSZ1jW0IN6V8i6IPabDg0JBjReuc0tvhbhTE&#10;j9icm/N+e6Edt58/ez1ZvU6VGvS71QyEp87/i//cXzrMfx/D85lwgVz8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qqeQMMAAADcAAAADwAAAAAAAAAAAAAAAACYAgAAZHJzL2Rv&#10;d25yZXYueG1sUEsFBgAAAAAEAAQA9QAAAIgDAAAAAA==&#10;" strokecolor="windowText" strokeweight="1pt"/>
                      <v:roundrect id="AutoShape 4" o:spid="_x0000_s1028" style="position:absolute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ngAN8QA&#10;AADcAAAADwAAAGRycy9kb3ducmV2LnhtbERPTWvCQBC9C/6HZQq9iNkoVGPMKtLS0l6Equh1yI5J&#10;aHY2ZLdJ7K/vFgre5vE+J9sOphYdta6yrGAWxSCIc6srLhScjq/TBITzyBpry6TgRg62m/Eow1Tb&#10;nj+pO/hChBB2KSoovW9SKV1ekkEX2YY4cFfbGvQBtoXULfYh3NRyHscLabDi0FBiQ88l5V+Hb6Mg&#10;uSXm3J33bxf64P7lZ6+Xu8lKqceHYbcG4Wnwd/G/+12H+U9z+HsmXCA3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p4ADfEAAAA3AAAAA8AAAAAAAAAAAAAAAAAmAIAAGRycy9k&#10;b3ducmV2LnhtbFBLBQYAAAAABAAEAPUAAACJAwAAAAA=&#10;" strokecolor="windowText" strokeweight="1pt"/>
                      <v:roundrect id="AutoShape 5" o:spid="_x0000_s1029" style="position:absolute;top:2743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k0nWsEA&#10;AADcAAAADwAAAGRycy9kb3ducmV2LnhtbERPTWsCMRC9F/wPYYTealZLS3c1ikgtPbprL96Gzbi7&#10;uJmEJGr675tCobd5vM9ZbZIZxY18GCwrmM8KEMSt1QN3Cr6O+6c3ECEiaxwtk4JvCrBZTx5WWGl7&#10;55puTexEDuFQoYI+RldJGdqeDIaZdcSZO1tvMGboO6k93nO4GeWiKF6lwYFzQ4+Odj21l+ZqFLx7&#10;XR9OZXLukD7qvS9Kd+ZSqcdp2i5BRErxX/zn/tR5/ssz/D6TL5DrH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pNJ1rBAAAA3AAAAA8AAAAAAAAAAAAAAAAAmAIAAGRycy9kb3du&#10;cmV2LnhtbFBLBQYAAAAABAAEAPUAAACGAwAAAAA=&#10;" fillcolor="black [3213]" strokecolor="windowText" strokeweight="1pt"/>
                      <v:roundrect id="AutoShape 6" o:spid="_x0000_s1030" style="position:absolute;top:5562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t092MQA&#10;AADcAAAADwAAAGRycy9kb3ducmV2LnhtbERPTWvCQBC9C/0PyxR6kbqp2DZNXUUURS9Co9jrkJ0m&#10;odnZkN0m0V/vCgVv83ifM533phItNa60rOBlFIEgzqwuOVdwPKyfYxDOI2usLJOCMzmYzx4GU0y0&#10;7fiL2tTnIoSwS1BB4X2dSOmyggy6ka2JA/djG4M+wCaXusEuhJtKjqPoTRosOTQUWNOyoOw3/TMK&#10;4nNsTu1pv/mmHXery16/L4YfSj099otPEJ56fxf/u7c6zH+dwO2ZcIGcX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rdPdjEAAAA3AAAAA8AAAAAAAAAAAAAAAAAmAIAAGRycy9k&#10;b3ducmV2LnhtbFBLBQYAAAAABAAEAPUAAACJAwAAAAA=&#10;" strokecolor="windowText" strokeweight="1pt"/>
                    </v:group>
                  </w:pict>
                </mc:Fallback>
              </mc:AlternateContent>
            </w:r>
            <w:r w:rsidRPr="00460C07">
              <w:rPr>
                <w:rFonts w:ascii="Times New Roman" w:hAnsi="Times New Roman"/>
                <w:sz w:val="24"/>
                <w:szCs w:val="24"/>
              </w:rPr>
              <w:t xml:space="preserve">           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150 m</w:t>
            </w:r>
            <w:r w:rsidRPr="00A00073">
              <w:rPr>
                <w:rFonts w:ascii="Times New Roman" w:hAnsi="Times New Roman"/>
                <w:sz w:val="24"/>
                <w:szCs w:val="24"/>
                <w:vertAlign w:val="superscript"/>
              </w:rPr>
              <w:t>2</w:t>
            </w:r>
          </w:p>
          <w:p w:rsidR="003B04D4" w:rsidRPr="00460C07" w:rsidRDefault="003B04D4" w:rsidP="003B04D4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3B04D4" w:rsidRPr="00460C07" w:rsidRDefault="003B04D4" w:rsidP="003B04D4">
            <w:pPr>
              <w:rPr>
                <w:rFonts w:ascii="Times New Roman" w:hAnsi="Times New Roman"/>
                <w:sz w:val="24"/>
                <w:szCs w:val="24"/>
              </w:rPr>
            </w:pPr>
            <w:r w:rsidRPr="00460C07">
              <w:rPr>
                <w:rFonts w:ascii="Times New Roman" w:hAnsi="Times New Roman"/>
                <w:sz w:val="24"/>
                <w:szCs w:val="24"/>
              </w:rPr>
              <w:t xml:space="preserve">        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192 m</w:t>
            </w:r>
            <w:r w:rsidRPr="00A00073">
              <w:rPr>
                <w:rFonts w:ascii="Times New Roman" w:hAnsi="Times New Roman"/>
                <w:sz w:val="24"/>
                <w:szCs w:val="24"/>
                <w:vertAlign w:val="superscript"/>
              </w:rPr>
              <w:t>2</w:t>
            </w:r>
          </w:p>
          <w:p w:rsidR="003B04D4" w:rsidRPr="00460C07" w:rsidRDefault="003B04D4" w:rsidP="003B04D4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3B04D4" w:rsidRPr="00460C07" w:rsidRDefault="003B04D4" w:rsidP="003B04D4">
            <w:pPr>
              <w:rPr>
                <w:rFonts w:ascii="Times New Roman" w:hAnsi="Times New Roman"/>
                <w:sz w:val="24"/>
                <w:szCs w:val="24"/>
              </w:rPr>
            </w:pPr>
            <w:r w:rsidRPr="00460C07">
              <w:rPr>
                <w:rFonts w:ascii="Times New Roman" w:hAnsi="Times New Roman"/>
                <w:sz w:val="24"/>
                <w:szCs w:val="24"/>
              </w:rPr>
              <w:t xml:space="preserve">        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264 m</w:t>
            </w:r>
            <w:r w:rsidRPr="00A00073">
              <w:rPr>
                <w:rFonts w:ascii="Times New Roman" w:hAnsi="Times New Roman"/>
                <w:sz w:val="24"/>
                <w:szCs w:val="24"/>
                <w:vertAlign w:val="superscript"/>
              </w:rPr>
              <w:t>2</w:t>
            </w:r>
          </w:p>
          <w:p w:rsidR="003B04D4" w:rsidRPr="00460C07" w:rsidRDefault="003B04D4" w:rsidP="003B04D4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3B04D4" w:rsidRDefault="00751177" w:rsidP="003B04D4">
            <w:pPr>
              <w:pStyle w:val="QuestionStyle"/>
            </w:pPr>
            <w:r>
              <w:rPr>
                <w:noProof/>
                <w:lang w:eastAsia="en-AU"/>
              </w:rPr>
              <mc:AlternateContent>
                <mc:Choice Requires="wps">
                  <w:drawing>
                    <wp:anchor distT="45720" distB="45720" distL="114300" distR="114300" simplePos="0" relativeHeight="251655680" behindDoc="0" locked="0" layoutInCell="1" allowOverlap="1" wp14:anchorId="41971A4F" wp14:editId="5CD91DF7">
                      <wp:simplePos x="0" y="0"/>
                      <wp:positionH relativeFrom="column">
                        <wp:posOffset>976630</wp:posOffset>
                      </wp:positionH>
                      <wp:positionV relativeFrom="paragraph">
                        <wp:posOffset>131445</wp:posOffset>
                      </wp:positionV>
                      <wp:extent cx="2232660" cy="1404620"/>
                      <wp:effectExtent l="0" t="0" r="0" b="0"/>
                      <wp:wrapNone/>
                      <wp:docPr id="249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232660" cy="140462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2A0B27" w:rsidRDefault="002A0B27" w:rsidP="00751177">
                                  <w:r w:rsidRPr="00751177">
                                    <w:rPr>
                                      <w:color w:val="FF0000"/>
                                      <w:position w:val="-74"/>
                                    </w:rPr>
                                    <w:object w:dxaOrig="3174" w:dyaOrig="1044">
                                      <v:shape id="_x0000_i1109" type="#_x0000_t75" style="width:159.2pt;height:52.25pt" o:ole="">
                                        <v:imagedata r:id="rId122" o:title=""/>
                                      </v:shape>
                                      <o:OLEObject Type="Embed" ProgID="FXE300.Equation" ShapeID="_x0000_i1109" DrawAspect="Content" ObjectID="_1460096283" r:id="rId123"/>
                                    </w:object>
                                  </w:r>
                                  <w:r>
                                    <w:t xml:space="preserve"> 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20000</wp14:pctHeight>
                      </wp14:sizeRelV>
                    </wp:anchor>
                  </w:drawing>
                </mc:Choice>
                <mc:Fallback>
                  <w:pict>
                    <v:shape w14:anchorId="41971A4F" id="_x0000_s1048" type="#_x0000_t202" style="position:absolute;margin-left:76.9pt;margin-top:10.35pt;width:175.8pt;height:110.6pt;z-index:25165568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nf47JQIAACYEAAAOAAAAZHJzL2Uyb0RvYy54bWysU9uO2yAQfa/Uf0C8N3ZcJ7ux4qy22aaq&#10;tL1Iu/0AgnGMCgwFEjv9+h1wkkbbt6o8IGCGw8w5h+XdoBU5COclmJpOJzklwnBopNnV9Mfz5t0t&#10;JT4w0zAFRtT0KDy9W719s+xtJQroQDXCEQQxvuptTbsQbJVlnndCMz8BKwwGW3CaBdy6XdY41iO6&#10;VlmR5/OsB9dYB1x4j6cPY5CuEn7bCh6+ta0XgaiaYm0hzS7N2zhnqyWrdo7ZTvJTGewfqtBMGnz0&#10;AvXAAiN7J/+C0pI78NCGCQedQdtKLlIP2M00f9XNU8esSL0gOd5eaPL/D5Z/PXx3RDY1LcoFJYZp&#10;FOlZDIF8gIEUkZ/e+grTniwmhgGPUefUq7ePwH96YmDdMbMT985B3wnWYH3TeDO7ujri+Aiy7b9A&#10;g8+wfYAENLROR/KQDoLoqNPxok0sheNhUbwv5nMMcYxNy7ycF0m9jFXn69b58EmAJnFRU4fiJ3h2&#10;ePQhlsOqc0p8zYOSzUYqlTZut10rRw4MjbJJI3XwKk0Z0td0MStmCdlAvJ88pGVAIyupa3qbxzFa&#10;K9Lx0TQpJTCpxjVWosyJn0jJSE4YtkOS4qY8876F5oiMORiNix8NFx2435T0aNqa+l975gQl6rNB&#10;1hfTsowuT5tydoMUEXcd2V5HmOEIVdNAybhch/QzEh/2HtXZyMRblHGs5FQzmjHRefo40e3X+5T1&#10;53uvXgAAAP//AwBQSwMEFAAGAAgAAAAhAA+xz07eAAAACgEAAA8AAABkcnMvZG93bnJldi54bWxM&#10;j0tPwzAQhO9I/AdrkbhRu6XhEeJUFRUXDkgUJDi68SaO8Eu2m4Z/z3KC4+yMZr5tNrOzbMKUx+Al&#10;LBcCGPou6NEPEt7fnq7ugOWivFY2eJTwjRk27flZo2odTv4Vp30ZGJX4XCsJppRYc547g07lRYjo&#10;yetDcqqQTAPXSZ2o3Fm+EuKGOzV6WjAq4qPB7mt/dBI+nBn1Lr189tpOu+d+W8U5RSkvL+btA7CC&#10;c/kLwy8+oUNLTIdw9DozS7q6JvQiYSVugVGgEtUa2IEO6+U98Lbh/19ofwAAAP//AwBQSwECLQAU&#10;AAYACAAAACEAtoM4kv4AAADhAQAAEwAAAAAAAAAAAAAAAAAAAAAAW0NvbnRlbnRfVHlwZXNdLnht&#10;bFBLAQItABQABgAIAAAAIQA4/SH/1gAAAJQBAAALAAAAAAAAAAAAAAAAAC8BAABfcmVscy8ucmVs&#10;c1BLAQItABQABgAIAAAAIQAtnf47JQIAACYEAAAOAAAAAAAAAAAAAAAAAC4CAABkcnMvZTJvRG9j&#10;LnhtbFBLAQItABQABgAIAAAAIQAPsc9O3gAAAAoBAAAPAAAAAAAAAAAAAAAAAH8EAABkcnMvZG93&#10;bnJldi54bWxQSwUGAAAAAAQABADzAAAAigUAAAAA&#10;" stroked="f">
                      <v:textbox style="mso-fit-shape-to-text:t">
                        <w:txbxContent>
                          <w:p w:rsidR="002A0B27" w:rsidRDefault="002A0B27" w:rsidP="00751177">
                            <w:r w:rsidRPr="00751177">
                              <w:rPr>
                                <w:color w:val="FF0000"/>
                                <w:position w:val="-74"/>
                              </w:rPr>
                              <w:object w:dxaOrig="3174" w:dyaOrig="1044">
                                <v:shape id="_x0000_i1109" type="#_x0000_t75" style="width:159.2pt;height:52.25pt" o:ole="">
                                  <v:imagedata r:id="rId122" o:title=""/>
                                </v:shape>
                                <o:OLEObject Type="Embed" ProgID="FXE300.Equation" ShapeID="_x0000_i1109" DrawAspect="Content" ObjectID="_1460096283" r:id="rId124"/>
                              </w:object>
                            </w:r>
                            <w:r>
                              <w:t xml:space="preserve"> 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3B04D4" w:rsidRPr="00460C07">
              <w:t xml:space="preserve">          </w:t>
            </w:r>
            <w:r w:rsidR="003B04D4">
              <w:t xml:space="preserve">    384 m</w:t>
            </w:r>
            <w:r w:rsidR="003B04D4" w:rsidRPr="00A00073">
              <w:rPr>
                <w:vertAlign w:val="superscript"/>
              </w:rPr>
              <w:t>2</w:t>
            </w:r>
          </w:p>
          <w:p w:rsidR="003B04D4" w:rsidRDefault="003B04D4" w:rsidP="003B04D4">
            <w:pPr>
              <w:pStyle w:val="QuestionStyle"/>
            </w:pPr>
          </w:p>
          <w:p w:rsidR="003B04D4" w:rsidRDefault="003B04D4" w:rsidP="003B04D4">
            <w:pPr>
              <w:pStyle w:val="QuestionStyle"/>
            </w:pPr>
          </w:p>
          <w:p w:rsidR="003B04D4" w:rsidRDefault="003B04D4" w:rsidP="003B04D4">
            <w:pPr>
              <w:pStyle w:val="QuestionStyle"/>
            </w:pPr>
          </w:p>
          <w:p w:rsidR="003B04D4" w:rsidRDefault="003B04D4" w:rsidP="003B04D4">
            <w:pPr>
              <w:pStyle w:val="QuestionStyle"/>
            </w:pPr>
          </w:p>
        </w:tc>
      </w:tr>
      <w:tr w:rsidR="003B04D4" w:rsidTr="003B04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CC"/>
          </w:tcPr>
          <w:p w:rsidR="003B04D4" w:rsidRPr="001B3341" w:rsidRDefault="003B04D4" w:rsidP="003B04D4">
            <w:pPr>
              <w:pStyle w:val="ListParagraph"/>
              <w:numPr>
                <w:ilvl w:val="0"/>
                <w:numId w:val="10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tcBorders>
              <w:top w:val="single" w:sz="4" w:space="0" w:color="auto"/>
              <w:bottom w:val="single" w:sz="4" w:space="0" w:color="auto"/>
            </w:tcBorders>
          </w:tcPr>
          <w:p w:rsidR="003B04D4" w:rsidRDefault="00624FFF" w:rsidP="003B04D4">
            <w:pPr>
              <w:pStyle w:val="QuestionStyle"/>
            </w:pPr>
            <w:r>
              <w:rPr>
                <w:noProof/>
                <w:lang w:eastAsia="en-AU"/>
              </w:rPr>
              <w:object w:dxaOrig="1440" w:dyaOrig="1440" w14:anchorId="6277AD39">
                <v:shape id="_x0000_s1076" type="#_x0000_t75" style="position:absolute;margin-left:256.8pt;margin-top:2.9pt;width:171.1pt;height:171.1pt;z-index:251706880;mso-position-horizontal-relative:text;mso-position-vertical-relative:text">
                  <v:imagedata r:id="rId38" o:title=""/>
                </v:shape>
                <o:OLEObject Type="Embed" ProgID="FXDraw3.Document" ShapeID="_x0000_s1076" DrawAspect="Content" ObjectID="_1460096264" r:id="rId125"/>
              </w:object>
            </w:r>
            <w:r w:rsidR="003B04D4">
              <w:t>What is the area between the two circles?</w:t>
            </w:r>
          </w:p>
          <w:p w:rsidR="003B04D4" w:rsidRDefault="003B04D4" w:rsidP="003B04D4">
            <w:pPr>
              <w:pStyle w:val="QuestionStyle"/>
            </w:pPr>
          </w:p>
          <w:p w:rsidR="003B04D4" w:rsidRPr="00332C22" w:rsidRDefault="003B04D4" w:rsidP="003B04D4">
            <w:pPr>
              <w:pStyle w:val="QuestionStyle"/>
              <w:rPr>
                <w:sz w:val="12"/>
                <w:szCs w:val="12"/>
              </w:rPr>
            </w:pPr>
          </w:p>
          <w:p w:rsidR="003B04D4" w:rsidRPr="00460C07" w:rsidRDefault="003B04D4" w:rsidP="003B04D4">
            <w:pPr>
              <w:rPr>
                <w:rFonts w:ascii="Times New Roman" w:hAnsi="Times New Roman"/>
                <w:sz w:val="24"/>
                <w:szCs w:val="24"/>
              </w:rPr>
            </w:pPr>
            <w:r w:rsidRPr="00460C07"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21888" behindDoc="0" locked="0" layoutInCell="1" allowOverlap="1" wp14:anchorId="4A3BB4F7" wp14:editId="6F9A4743">
                      <wp:simplePos x="0" y="0"/>
                      <wp:positionH relativeFrom="column">
                        <wp:posOffset>245110</wp:posOffset>
                      </wp:positionH>
                      <wp:positionV relativeFrom="paragraph">
                        <wp:posOffset>24765</wp:posOffset>
                      </wp:positionV>
                      <wp:extent cx="163830" cy="899160"/>
                      <wp:effectExtent l="0" t="0" r="26670" b="15240"/>
                      <wp:wrapNone/>
                      <wp:docPr id="155" name="Group 15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63830" cy="899160"/>
                                <a:chOff x="0" y="0"/>
                                <a:chExt cx="171450" cy="944880"/>
                              </a:xfrm>
                            </wpg:grpSpPr>
                            <wps:wsp>
                              <wps:cNvPr id="156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83058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57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58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27432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59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55626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chemeClr val="tx1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35861EAA" id="Group 155" o:spid="_x0000_s1026" style="position:absolute;margin-left:19.3pt;margin-top:1.95pt;width:12.9pt;height:70.8pt;z-index:251621888;mso-width-relative:margin;mso-height-relative:margin" coordsize="1714,94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sOGVFAMAAGYOAAAOAAAAZHJzL2Uyb0RvYy54bWzsV8lu2zAQvRfoPxC8N7JsWbaFyEGQDQW6&#10;BE36ATRJLa1EsiRtOf36DilZUeL0kBQJerAPMrcZzrx5HA6PT7Z1hTZcm1KKFIdHI4y4oJKVIk/x&#10;99vLD3OMjCWCkUoKnuI7bvDJ8v2740YlfCwLWTGuESgRJmlUigtrVRIEhha8JuZIKi5gMpO6Jha6&#10;Og+YJg1or6tgPBrFQSM1U1pSbgyMnreTeOn1Zxmn9muWGW5RlWKwzfqv9t+V+wbLY5LkmqiipJ0Z&#10;5AVW1KQUsGmv6pxYgta63FNVl1RLIzN7RGUdyCwrKfc+gDfh6JE3V1qulfclT5pc9TABtI9werFa&#10;+mVzrVHJIHbTKUaC1BAkvy9yAwBPo/IEVl1pdaOudTeQtz3n8TbTtfsHX9DWA3vXA8u3FlEYDOPJ&#10;fALwU5iaLxZh3AFPC4jOnhQtLnZyszCadnKLKJrPvVyw2zRwtvWmNAooZO5RMv+G0k1BFPfgG+d/&#10;j1K8Q+l0baVfhCYtTn6dA8nBYdQnSX8aJORZQUTOT7WWTcEJA7NCtx6MHwi4jgFRtGo+SwYxIKDd&#10;M+pJfAHNaQsGSXqQB2CFYTQZPQSLJEobe8VljVwjxUAuwb7BCfHbkM0nYz2DWccCwn5glNUVnIcN&#10;qVAYx/HMG06SbjEEYqfTuyyrkl2WVeU7Ol+dVRqBaIov/a8TNsNllUANADKegbX7Ou5MrwLOPJPN&#10;LTiLUUWMhQmgmf89pdc75w+3w/xCMN+2pKzaNpheiS4IDnfHc5OsJLuDGGjZ5gnIa9AopP6NUQM5&#10;IsXm15poDhZ8FBDHRRhFLqn4TjSdjaGjhzOr4QwRFFSlGBxom2e2TURrpcu8gJ1CD4GQjllZaXck&#10;aa3qjAWGt7a+AdVn+1SPHNgPmPvaVO9SxYHljg4A9vD0HFj+jNv0bwkdKpT22rtP6N3FN8jPr83y&#10;8SyaQPrwWepA9QPVX6d2WexTPX7zhD6dxuNdAfifUt29PnhfethtW7A9Sr6H0gWj55cuvmaHx4y/&#10;zLqHl3stDfu+1Ll/Hi7/AAAA//8DAFBLAwQUAAYACAAAACEA42eGRt0AAAAHAQAADwAAAGRycy9k&#10;b3ducmV2LnhtbEyOQUvDQBCF74L/YRnBm93EJqHGbEop6qkItoJ4m2anSWh2N2S3SfrvHU96Gh7v&#10;481XrGfTiZEG3zqrIF5EIMhWTre2VvB5eH1YgfABrcbOWVJwJQ/r8vamwFy7yX7QuA+14BHrc1TQ&#10;hNDnUvqqIYN+4Xqy3J3cYDBwHGqpB5x43HTyMYoyabC1/KHBnrYNVef9xSh4m3DaLOOXcXc+ba/f&#10;h/T9axeTUvd38+YZRKA5/MHwq8/qULLT0V2s9qJTsFxlTPJ9AsF1liQgjowlaQqyLOR///IHAAD/&#10;/wMAUEsBAi0AFAAGAAgAAAAhALaDOJL+AAAA4QEAABMAAAAAAAAAAAAAAAAAAAAAAFtDb250ZW50&#10;X1R5cGVzXS54bWxQSwECLQAUAAYACAAAACEAOP0h/9YAAACUAQAACwAAAAAAAAAAAAAAAAAvAQAA&#10;X3JlbHMvLnJlbHNQSwECLQAUAAYACAAAACEAOrDhlRQDAABmDgAADgAAAAAAAAAAAAAAAAAuAgAA&#10;ZHJzL2Uyb0RvYy54bWxQSwECLQAUAAYACAAAACEA42eGRt0AAAAHAQAADwAAAAAAAAAAAAAAAABu&#10;BQAAZHJzL2Rvd25yZXYueG1sUEsFBgAAAAAEAAQA8wAAAHgGAAAAAA==&#10;">
                      <v:roundrect id="AutoShape 3" o:spid="_x0000_s1027" style="position:absolute;top:8305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UMGNMMA&#10;AADcAAAADwAAAGRycy9kb3ducmV2LnhtbERPTWvCQBC9F/wPyxR6KbqxoMboKqJU7EWoil6H7JiE&#10;ZmdDdptEf70rFHqbx/uc+bIzpWiodoVlBcNBBII4tbrgTMHp+NmPQTiPrLG0TApu5GC56L3MMdG2&#10;5W9qDj4TIYRdggpy76tESpfmZNANbEUcuKutDfoA60zqGtsQbkr5EUVjabDg0JBjReuc0p/Dr1EQ&#10;32Jzbs777YW+uN3c93qyep8q9fbarWYgPHX+X/zn3ukwfzSG5zPhArl4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UMGNMMAAADcAAAADwAAAAAAAAAAAAAAAACYAgAAZHJzL2Rv&#10;d25yZXYueG1sUEsFBgAAAAAEAAQA9QAAAIgDAAAAAA==&#10;" strokecolor="windowText" strokeweight="1pt"/>
                      <v:roundrect id="AutoShape 4" o:spid="_x0000_s1028" style="position:absolute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g+jr8MA&#10;AADcAAAADwAAAGRycy9kb3ducmV2LnhtbERPS2vCQBC+F/wPyxR6KbqxYI3RVUSp2IvgA70O2TEJ&#10;zc6G7DaJ/npXKPQ2H99zZovOlKKh2hWWFQwHEQji1OqCMwWn41c/BuE8ssbSMim4kYPFvPcyw0Tb&#10;lvfUHHwmQgi7BBXk3leJlC7NyaAb2Io4cFdbG/QB1pnUNbYh3JTyI4o+pcGCQ0OOFa1ySn8Ov0ZB&#10;fIvNuTnvNhf65nZ93+nx8n2i1Ntrt5yC8NT5f/Gfe6vD/NEYns+EC+T8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6g+jr8MAAADcAAAADwAAAAAAAAAAAAAAAACYAgAAZHJzL2Rv&#10;d25yZXYueG1sUEsFBgAAAAAEAAQA9QAAAIgDAAAAAA==&#10;" strokecolor="windowText" strokeweight="1pt"/>
                      <v:roundrect id="AutoShape 5" o:spid="_x0000_s1029" style="position:absolute;top:2743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5A33cYA&#10;AADcAAAADwAAAGRycy9kb3ducmV2LnhtbESPQUvDQBCF70L/wzIFL2I3FdQYsylFUfRSaJR6HbJj&#10;EpqdDdk1Sf31zkHobYb35r1v8s3sOjXSEFrPBtarBBRx5W3LtYHPj5frFFSIyBY7z2TgRAE2xeIi&#10;x8z6ifc0lrFWEsIhQwNNjH2mdagachhWvicW7dsPDqOsQ63tgJOEu07fJMmddtiyNDTY01ND1bH8&#10;cQbSU+oO42H3+kXvPD3/7uz99urBmMvlvH0EFWmOZ/P/9ZsV/FuhlWdkAl38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5A33cYAAADcAAAADwAAAAAAAAAAAAAAAACYAgAAZHJz&#10;L2Rvd25yZXYueG1sUEsFBgAAAAAEAAQA9QAAAIsDAAAAAA==&#10;" strokecolor="windowText" strokeweight="1pt"/>
                      <v:roundrect id="AutoShape 6" o:spid="_x0000_s1030" style="position:absolute;top:5562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6UQsMAA&#10;AADcAAAADwAAAGRycy9kb3ducmV2LnhtbERPTWsCMRC9F/wPYQRvNWvB0l2NIlKlR9f24m3YjLuL&#10;m0lIosZ/bwqF3ubxPme5TmYQN/Kht6xgNi1AEDdW99wq+PnevX6ACBFZ42CZFDwowHo1ellipe2d&#10;a7odYytyCIcKFXQxukrK0HRkMEytI87c2XqDMUPfSu3xnsPNIN+K4l0a7Dk3dOho21FzOV6Ngk+v&#10;68OpTM4d0r7e+aJ0Zy6VmozTZgEiUor/4j/3l87z5yX8PpMvkKsn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66UQsMAAAADcAAAADwAAAAAAAAAAAAAAAACYAgAAZHJzL2Rvd25y&#10;ZXYueG1sUEsFBgAAAAAEAAQA9QAAAIUDAAAAAA==&#10;" fillcolor="black [3213]" strokecolor="windowText" strokeweight="1pt"/>
                    </v:group>
                  </w:pict>
                </mc:Fallback>
              </mc:AlternateContent>
            </w:r>
            <w:r w:rsidRPr="00460C07">
              <w:rPr>
                <w:rFonts w:ascii="Times New Roman" w:hAnsi="Times New Roman"/>
                <w:sz w:val="24"/>
                <w:szCs w:val="24"/>
              </w:rPr>
              <w:t xml:space="preserve">           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</w:t>
            </w:r>
            <w:r w:rsidRPr="008B1DB3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402" w:dyaOrig="194" w14:anchorId="243D500E">
                <v:shape id="_x0000_i1046" type="#_x0000_t75" style="width:20.3pt;height:9.85pt" o:ole="">
                  <v:imagedata r:id="rId40" o:title=""/>
                </v:shape>
                <o:OLEObject Type="Embed" ProgID="FXE300.Equation" ShapeID="_x0000_i1046" DrawAspect="Content" ObjectID="_1460096220" r:id="rId126"/>
              </w:object>
            </w:r>
            <w:r>
              <w:rPr>
                <w:rFonts w:ascii="Times New Roman" w:hAnsi="Times New Roman"/>
                <w:sz w:val="24"/>
                <w:szCs w:val="24"/>
              </w:rPr>
              <w:t xml:space="preserve">  cm</w:t>
            </w:r>
            <w:r w:rsidRPr="00A00073">
              <w:rPr>
                <w:rFonts w:ascii="Times New Roman" w:hAnsi="Times New Roman"/>
                <w:sz w:val="24"/>
                <w:szCs w:val="24"/>
                <w:vertAlign w:val="superscript"/>
              </w:rPr>
              <w:t>2</w:t>
            </w:r>
          </w:p>
          <w:p w:rsidR="003B04D4" w:rsidRPr="00460C07" w:rsidRDefault="003B04D4" w:rsidP="003B04D4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3B04D4" w:rsidRPr="00460C07" w:rsidRDefault="00751177" w:rsidP="003B04D4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noProof/>
                <w:lang w:eastAsia="en-AU"/>
              </w:rPr>
              <mc:AlternateContent>
                <mc:Choice Requires="wps">
                  <w:drawing>
                    <wp:anchor distT="45720" distB="45720" distL="114300" distR="114300" simplePos="0" relativeHeight="251656704" behindDoc="0" locked="0" layoutInCell="1" allowOverlap="1" wp14:anchorId="538AD38A" wp14:editId="0FE24468">
                      <wp:simplePos x="0" y="0"/>
                      <wp:positionH relativeFrom="column">
                        <wp:posOffset>1563370</wp:posOffset>
                      </wp:positionH>
                      <wp:positionV relativeFrom="paragraph">
                        <wp:posOffset>147955</wp:posOffset>
                      </wp:positionV>
                      <wp:extent cx="1661160" cy="1404620"/>
                      <wp:effectExtent l="0" t="0" r="0" b="5715"/>
                      <wp:wrapNone/>
                      <wp:docPr id="250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61160" cy="140462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2A0B27" w:rsidRDefault="002A0B27" w:rsidP="00751177">
                                  <w:r>
                                    <w:t xml:space="preserve"> </w:t>
                                  </w:r>
                                  <w:r w:rsidRPr="00751177">
                                    <w:rPr>
                                      <w:color w:val="FF0000"/>
                                      <w:position w:val="-52"/>
                                    </w:rPr>
                                    <w:object w:dxaOrig="2358" w:dyaOrig="766">
                                      <v:shape id="_x0000_i1110" type="#_x0000_t75" style="width:118.5pt;height:38.3pt" o:ole="">
                                        <v:imagedata r:id="rId127" o:title=""/>
                                      </v:shape>
                                      <o:OLEObject Type="Embed" ProgID="FXE300.Equation" ShapeID="_x0000_i1110" DrawAspect="Content" ObjectID="_1460096284" r:id="rId128"/>
                                    </w:object>
                                  </w:r>
                                  <w:r>
                                    <w:t xml:space="preserve"> 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20000</wp14:pctHeight>
                      </wp14:sizeRelV>
                    </wp:anchor>
                  </w:drawing>
                </mc:Choice>
                <mc:Fallback>
                  <w:pict>
                    <v:shape w14:anchorId="538AD38A" id="_x0000_s1049" type="#_x0000_t202" style="position:absolute;margin-left:123.1pt;margin-top:11.65pt;width:130.8pt;height:110.6pt;z-index:25165670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f4IqIwIAACYEAAAOAAAAZHJzL2Uyb0RvYy54bWysU9uO2yAQfa/Uf0C8N74oye5acVbbbFNV&#10;2l6k3X4AxjhGBYYCiZ1+fQecpNH2rSoPCJjhcObMYXU/akUOwnkJpqbFLKdEGA6tNLuafn/Zvrul&#10;xAdmWqbAiJoehaf367dvVoOtRAk9qFY4giDGV4OtaR+CrbLM815o5mdghcFgB06zgFu3y1rHBkTX&#10;KivzfJkN4FrrgAvv8fRxCtJ1wu86wcPXrvMiEFVT5BbS7NLcxDlbr1i1c8z2kp9osH9goZk0+OgF&#10;6pEFRvZO/gWlJXfgoQszDjqDrpNcpBqwmiJ/Vc1zz6xItaA43l5k8v8Pln85fHNEtjUtF6iPYRqb&#10;9CLGQN7DSMqoz2B9hWnPFhPDiMfY51Srt0/Af3hiYNMzsxMPzsHQC9YivyLezK6uTjg+gjTDZ2jx&#10;GbYPkIDGzukoHspBEB15HC+9iVR4fHK5LIolhjjGink+X5apexmrztet8+GjAE3ioqYOm5/g2eHJ&#10;h0iHVeeU+JoHJdutVCpt3K7ZKEcODI2yTSNV8CpNGTLU9G5RLhKygXg/eUjLgEZWUtf0No9jslaU&#10;44NpU0pgUk1rZKLMSZ8oySROGJsxteJmcda9gfaIijmYjIsfDRc9uF+UDGjamvqfe+YEJeqTQdXv&#10;ivk8ujxt5osblIi460hzHWGGI1RNAyXTchPSz0h62AfszlYm3WIbJyYnzmjGJOfp40S3X+9T1p/v&#10;vf4NAAD//wMAUEsDBBQABgAIAAAAIQCaQ86f3gAAAAoBAAAPAAAAZHJzL2Rvd25yZXYueG1sTI/B&#10;TsMwEETvSPyDtUjcqEPaFBTiVBUVFw5IFCQ4urETR9hry3bT8PdsT/S2o3manWk2s7Ns0jGNHgXc&#10;LwpgGjuvRhwEfH683D0CS1miktajFvCrE2za66tG1sqf8F1P+zwwCsFUSwEm51BznjqjnUwLHzSS&#10;1/voZCYZB66iPFG4s7wsijV3ckT6YGTQz0Z3P/ujE/DlzKh28e27V3bavfbbKswxCHF7M2+fgGU9&#10;538YzvWpOrTU6eCPqBKzAsrVuiSUjuUSGAFV8UBbDmdnVQFvG345of0DAAD//wMAUEsBAi0AFAAG&#10;AAgAAAAhALaDOJL+AAAA4QEAABMAAAAAAAAAAAAAAAAAAAAAAFtDb250ZW50X1R5cGVzXS54bWxQ&#10;SwECLQAUAAYACAAAACEAOP0h/9YAAACUAQAACwAAAAAAAAAAAAAAAAAvAQAAX3JlbHMvLnJlbHNQ&#10;SwECLQAUAAYACAAAACEAi3+CKiMCAAAmBAAADgAAAAAAAAAAAAAAAAAuAgAAZHJzL2Uyb0RvYy54&#10;bWxQSwECLQAUAAYACAAAACEAmkPOn94AAAAKAQAADwAAAAAAAAAAAAAAAAB9BAAAZHJzL2Rvd25y&#10;ZXYueG1sUEsFBgAAAAAEAAQA8wAAAIgFAAAAAA==&#10;" stroked="f">
                      <v:textbox style="mso-fit-shape-to-text:t">
                        <w:txbxContent>
                          <w:p w:rsidR="002A0B27" w:rsidRDefault="002A0B27" w:rsidP="00751177">
                            <w:r>
                              <w:t xml:space="preserve"> </w:t>
                            </w:r>
                            <w:r w:rsidRPr="00751177">
                              <w:rPr>
                                <w:color w:val="FF0000"/>
                                <w:position w:val="-52"/>
                              </w:rPr>
                              <w:object w:dxaOrig="2358" w:dyaOrig="766">
                                <v:shape id="_x0000_i1110" type="#_x0000_t75" style="width:118.5pt;height:38.3pt" o:ole="">
                                  <v:imagedata r:id="rId127" o:title=""/>
                                </v:shape>
                                <o:OLEObject Type="Embed" ProgID="FXE300.Equation" ShapeID="_x0000_i1110" DrawAspect="Content" ObjectID="_1460096284" r:id="rId129"/>
                              </w:object>
                            </w:r>
                            <w:r>
                              <w:t xml:space="preserve"> 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3B04D4" w:rsidRPr="00460C07">
              <w:rPr>
                <w:rFonts w:ascii="Times New Roman" w:hAnsi="Times New Roman"/>
                <w:sz w:val="24"/>
                <w:szCs w:val="24"/>
              </w:rPr>
              <w:t xml:space="preserve">          </w:t>
            </w:r>
            <w:r w:rsidR="003B04D4">
              <w:rPr>
                <w:rFonts w:ascii="Times New Roman" w:hAnsi="Times New Roman"/>
                <w:sz w:val="24"/>
                <w:szCs w:val="24"/>
              </w:rPr>
              <w:t xml:space="preserve">     </w:t>
            </w:r>
            <w:r w:rsidR="003B04D4" w:rsidRPr="008B1DB3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402" w:dyaOrig="194" w14:anchorId="5F34F596">
                <v:shape id="_x0000_i1047" type="#_x0000_t75" style="width:20.3pt;height:9.85pt" o:ole="">
                  <v:imagedata r:id="rId42" o:title=""/>
                </v:shape>
                <o:OLEObject Type="Embed" ProgID="FXE300.Equation" ShapeID="_x0000_i1047" DrawAspect="Content" ObjectID="_1460096221" r:id="rId130"/>
              </w:object>
            </w:r>
            <w:r w:rsidR="003B04D4">
              <w:rPr>
                <w:rFonts w:ascii="Times New Roman" w:hAnsi="Times New Roman"/>
                <w:sz w:val="24"/>
                <w:szCs w:val="24"/>
              </w:rPr>
              <w:t xml:space="preserve">  cm</w:t>
            </w:r>
            <w:r w:rsidR="003B04D4" w:rsidRPr="00A00073">
              <w:rPr>
                <w:rFonts w:ascii="Times New Roman" w:hAnsi="Times New Roman"/>
                <w:sz w:val="24"/>
                <w:szCs w:val="24"/>
                <w:vertAlign w:val="superscript"/>
              </w:rPr>
              <w:t>2</w:t>
            </w:r>
          </w:p>
          <w:p w:rsidR="003B04D4" w:rsidRPr="00460C07" w:rsidRDefault="003B04D4" w:rsidP="003B04D4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3B04D4" w:rsidRPr="00460C07" w:rsidRDefault="003B04D4" w:rsidP="003B04D4">
            <w:pPr>
              <w:rPr>
                <w:rFonts w:ascii="Times New Roman" w:hAnsi="Times New Roman"/>
                <w:sz w:val="24"/>
                <w:szCs w:val="24"/>
              </w:rPr>
            </w:pPr>
            <w:r w:rsidRPr="00460C07">
              <w:rPr>
                <w:rFonts w:ascii="Times New Roman" w:hAnsi="Times New Roman"/>
                <w:sz w:val="24"/>
                <w:szCs w:val="24"/>
              </w:rPr>
              <w:t xml:space="preserve">       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  </w:t>
            </w:r>
            <w:r w:rsidRPr="008B1DB3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522" w:dyaOrig="194" w14:anchorId="0DBE66CB">
                <v:shape id="_x0000_i1048" type="#_x0000_t75" style="width:26.15pt;height:9.85pt" o:ole="">
                  <v:imagedata r:id="rId44" o:title=""/>
                </v:shape>
                <o:OLEObject Type="Embed" ProgID="FXE300.Equation" ShapeID="_x0000_i1048" DrawAspect="Content" ObjectID="_1460096222" r:id="rId131"/>
              </w:object>
            </w:r>
            <w:r>
              <w:rPr>
                <w:rFonts w:ascii="Times New Roman" w:hAnsi="Times New Roman"/>
                <w:sz w:val="24"/>
                <w:szCs w:val="24"/>
              </w:rPr>
              <w:t xml:space="preserve"> cm</w:t>
            </w:r>
            <w:r w:rsidRPr="00A00073">
              <w:rPr>
                <w:rFonts w:ascii="Times New Roman" w:hAnsi="Times New Roman"/>
                <w:sz w:val="24"/>
                <w:szCs w:val="24"/>
                <w:vertAlign w:val="superscript"/>
              </w:rPr>
              <w:t>2</w:t>
            </w:r>
          </w:p>
          <w:p w:rsidR="003B04D4" w:rsidRPr="00460C07" w:rsidRDefault="003B04D4" w:rsidP="003B04D4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3B04D4" w:rsidRDefault="003B04D4" w:rsidP="003B04D4">
            <w:pPr>
              <w:pStyle w:val="QuestionStyle"/>
            </w:pPr>
            <w:r w:rsidRPr="00460C07">
              <w:t xml:space="preserve">          </w:t>
            </w:r>
            <w:r>
              <w:t xml:space="preserve">     </w:t>
            </w:r>
            <w:r w:rsidRPr="008B1DB3">
              <w:rPr>
                <w:color w:val="FF0000"/>
                <w:position w:val="-2"/>
              </w:rPr>
              <w:object w:dxaOrig="522" w:dyaOrig="194" w14:anchorId="5C7A316B">
                <v:shape id="_x0000_i1049" type="#_x0000_t75" style="width:26.15pt;height:9.85pt" o:ole="">
                  <v:imagedata r:id="rId46" o:title=""/>
                </v:shape>
                <o:OLEObject Type="Embed" ProgID="FXE300.Equation" ShapeID="_x0000_i1049" DrawAspect="Content" ObjectID="_1460096223" r:id="rId132"/>
              </w:object>
            </w:r>
            <w:r>
              <w:t xml:space="preserve"> cm</w:t>
            </w:r>
            <w:r w:rsidRPr="00A00073">
              <w:rPr>
                <w:vertAlign w:val="superscript"/>
              </w:rPr>
              <w:t>2</w:t>
            </w:r>
          </w:p>
          <w:p w:rsidR="003B04D4" w:rsidRDefault="003B04D4" w:rsidP="003B04D4">
            <w:pPr>
              <w:pStyle w:val="QuestionStyle"/>
            </w:pPr>
          </w:p>
          <w:p w:rsidR="003B04D4" w:rsidRDefault="003B04D4" w:rsidP="003B04D4">
            <w:pPr>
              <w:pStyle w:val="QuestionStyle"/>
            </w:pPr>
          </w:p>
          <w:p w:rsidR="003B04D4" w:rsidRDefault="003B04D4" w:rsidP="003B04D4">
            <w:pPr>
              <w:pStyle w:val="QuestionStyle"/>
            </w:pPr>
          </w:p>
          <w:p w:rsidR="003B04D4" w:rsidRDefault="003B04D4" w:rsidP="003B04D4">
            <w:pPr>
              <w:pStyle w:val="QuestionStyle"/>
            </w:pPr>
          </w:p>
          <w:p w:rsidR="003B04D4" w:rsidRDefault="003B04D4" w:rsidP="003B04D4">
            <w:pPr>
              <w:pStyle w:val="QuestionStyle"/>
            </w:pPr>
          </w:p>
        </w:tc>
      </w:tr>
      <w:tr w:rsidR="003B04D4" w:rsidTr="003B04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CC"/>
          </w:tcPr>
          <w:p w:rsidR="003B04D4" w:rsidRPr="001B3341" w:rsidRDefault="003B04D4" w:rsidP="003B04D4">
            <w:pPr>
              <w:pStyle w:val="ListParagraph"/>
              <w:numPr>
                <w:ilvl w:val="0"/>
                <w:numId w:val="10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tcBorders>
              <w:top w:val="single" w:sz="4" w:space="0" w:color="auto"/>
              <w:bottom w:val="single" w:sz="4" w:space="0" w:color="auto"/>
            </w:tcBorders>
          </w:tcPr>
          <w:p w:rsidR="003B04D4" w:rsidRDefault="003B04D4" w:rsidP="003B04D4">
            <w:pPr>
              <w:ind w:right="4995"/>
              <w:rPr>
                <w:rFonts w:ascii="Times New Roman" w:eastAsiaTheme="minorHAnsi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The front of a barn is in the shape shown.</w:t>
            </w:r>
          </w:p>
          <w:p w:rsidR="003B04D4" w:rsidRPr="00D45A04" w:rsidRDefault="003B04D4" w:rsidP="003B04D4">
            <w:pPr>
              <w:ind w:right="4995"/>
              <w:rPr>
                <w:rFonts w:ascii="Times New Roman" w:hAnsi="Times New Roman"/>
                <w:sz w:val="16"/>
                <w:szCs w:val="16"/>
              </w:rPr>
            </w:pPr>
          </w:p>
          <w:p w:rsidR="003B04D4" w:rsidRDefault="00751177" w:rsidP="003B04D4">
            <w:pPr>
              <w:ind w:right="4995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noProof/>
                <w:lang w:eastAsia="en-AU"/>
              </w:rPr>
              <mc:AlternateContent>
                <mc:Choice Requires="wps">
                  <w:drawing>
                    <wp:anchor distT="45720" distB="45720" distL="114300" distR="114300" simplePos="0" relativeHeight="251657728" behindDoc="0" locked="0" layoutInCell="1" allowOverlap="1" wp14:anchorId="51484D34" wp14:editId="5DC6AA51">
                      <wp:simplePos x="0" y="0"/>
                      <wp:positionH relativeFrom="column">
                        <wp:posOffset>1875790</wp:posOffset>
                      </wp:positionH>
                      <wp:positionV relativeFrom="paragraph">
                        <wp:posOffset>239395</wp:posOffset>
                      </wp:positionV>
                      <wp:extent cx="2514600" cy="1404620"/>
                      <wp:effectExtent l="0" t="0" r="0" b="0"/>
                      <wp:wrapNone/>
                      <wp:docPr id="251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514600" cy="140462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2A0B27" w:rsidRDefault="002A0B27" w:rsidP="00751177">
                                  <w:r>
                                    <w:t xml:space="preserve"> </w:t>
                                  </w:r>
                                  <w:r w:rsidRPr="00751177">
                                    <w:rPr>
                                      <w:color w:val="FF0000"/>
                                      <w:position w:val="-98"/>
                                    </w:rPr>
                                    <w:object w:dxaOrig="2579" w:dyaOrig="1284">
                                      <v:shape id="_x0000_i1111" type="#_x0000_t75" style="width:128.55pt;height:64.8pt" o:ole="">
                                        <v:imagedata r:id="rId133" o:title=""/>
                                      </v:shape>
                                      <o:OLEObject Type="Embed" ProgID="FXE300.Equation" ShapeID="_x0000_i1111" DrawAspect="Content" ObjectID="_1460096285" r:id="rId134"/>
                                    </w:object>
                                  </w:r>
                                  <w:r>
                                    <w:t xml:space="preserve"> 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20000</wp14:pctHeight>
                      </wp14:sizeRelV>
                    </wp:anchor>
                  </w:drawing>
                </mc:Choice>
                <mc:Fallback>
                  <w:pict>
                    <v:shape w14:anchorId="51484D34" id="_x0000_s1050" type="#_x0000_t202" style="position:absolute;margin-left:147.7pt;margin-top:18.85pt;width:198pt;height:110.6pt;z-index:25165772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d2vRIwIAACYEAAAOAAAAZHJzL2Uyb0RvYy54bWysU9uO2yAQfa/Uf0C8N74oye5acVbbbFNV&#10;2l6k3X4AxjhGBYYCiZ1+fQecpNH2rSoPCJjhcOacYXU/akUOwnkJpqbFLKdEGA6tNLuafn/Zvrul&#10;xAdmWqbAiJoehaf367dvVoOtRAk9qFY4giDGV4OtaR+CrbLM815o5mdghcFgB06zgFu3y1rHBkTX&#10;KivzfJkN4FrrgAvv8fRxCtJ1wu86wcPXrvMiEFVT5BbS7NLcxDlbr1i1c8z2kp9osH9goZk0+OgF&#10;6pEFRvZO/gWlJXfgoQszDjqDrpNcpBqwmiJ/Vc1zz6xItaA43l5k8v8Pln85fHNEtjUtFwUlhmk0&#10;6UWMgbyHkZRRn8H6CtOeLSaGEY/R51Srt0/Af3hiYNMzsxMPzsHQC9YivyLezK6uTjg+gjTDZ2jx&#10;GbYPkIDGzukoHspBEB19Ol68iVQ4HiK9+TLHEMdYMc/nyzK5l7HqfN06Hz4K0CQuaurQ/ATPDk8+&#10;RDqsOqfE1zwo2W6lUmnjds1GOXJg2CjbNFIFr9KUIUNN7xblIiEbiPdTD2kZsJGV1DW9zeOYWivK&#10;8cG0KSUwqaY1MlHmpE+UZBInjM2YrLhZnnVvoD2iYg6mxsWPhose3C9KBmzamvqfe+YEJeqTQdXv&#10;ivk8dnnazBc3KBFx15HmOsIMR6iaBkqm5Sakn5H0sA/ozlYm3aKNE5MTZ2zGJOfp48Ruv96nrD/f&#10;e/0bAAD//wMAUEsDBBQABgAIAAAAIQAvY6zQ3wAAAAoBAAAPAAAAZHJzL2Rvd25yZXYueG1sTI/B&#10;TsMwDIbvSLxDZCRuLN2g29o1nSYmLhyQGEjsmDVpU5E4VZJ15e0xJ3a0/0+/P1fbyVk26hB7jwLm&#10;swyYxsarHjsBnx8vD2tgMUlU0nrUAn50hG19e1PJUvkLvuvxkDpGJRhLKcCkNJScx8ZoJ+PMDxop&#10;a31wMtEYOq6CvFC5s3yRZUvuZI90wchBPxvdfB/OTsCXM73ah7djq+y4f213+TCFQYj7u2m3AZb0&#10;lP5h+NMndajJ6eTPqCKzAhZF/kSogMfVChgBy2JOixMl+boAXlf8+oX6FwAA//8DAFBLAQItABQA&#10;BgAIAAAAIQC2gziS/gAAAOEBAAATAAAAAAAAAAAAAAAAAAAAAABbQ29udGVudF9UeXBlc10ueG1s&#10;UEsBAi0AFAAGAAgAAAAhADj9If/WAAAAlAEAAAsAAAAAAAAAAAAAAAAALwEAAF9yZWxzLy5yZWxz&#10;UEsBAi0AFAAGAAgAAAAhAPF3a9EjAgAAJgQAAA4AAAAAAAAAAAAAAAAALgIAAGRycy9lMm9Eb2Mu&#10;eG1sUEsBAi0AFAAGAAgAAAAhAC9jrNDfAAAACgEAAA8AAAAAAAAAAAAAAAAAfQQAAGRycy9kb3du&#10;cmV2LnhtbFBLBQYAAAAABAAEAPMAAACJBQAAAAA=&#10;" stroked="f">
                      <v:textbox style="mso-fit-shape-to-text:t">
                        <w:txbxContent>
                          <w:p w:rsidR="002A0B27" w:rsidRDefault="002A0B27" w:rsidP="00751177">
                            <w:r>
                              <w:t xml:space="preserve"> </w:t>
                            </w:r>
                            <w:r w:rsidRPr="00751177">
                              <w:rPr>
                                <w:color w:val="FF0000"/>
                                <w:position w:val="-98"/>
                              </w:rPr>
                              <w:object w:dxaOrig="2579" w:dyaOrig="1284">
                                <v:shape id="_x0000_i1111" type="#_x0000_t75" style="width:128.55pt;height:64.8pt" o:ole="">
                                  <v:imagedata r:id="rId133" o:title=""/>
                                </v:shape>
                                <o:OLEObject Type="Embed" ProgID="FXE300.Equation" ShapeID="_x0000_i1111" DrawAspect="Content" ObjectID="_1460096285" r:id="rId135"/>
                              </w:object>
                            </w:r>
                            <w:r>
                              <w:t xml:space="preserve"> 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624FFF">
              <w:rPr>
                <w:rFonts w:asciiTheme="minorHAnsi" w:eastAsiaTheme="minorHAnsi" w:hAnsiTheme="minorHAnsi"/>
              </w:rPr>
              <w:object w:dxaOrig="1440" w:dyaOrig="1440" w14:anchorId="4E9B6A5F">
                <v:shape id="_x0000_s1077" type="#_x0000_t75" style="position:absolute;margin-left:308.7pt;margin-top:25pt;width:141.6pt;height:108.2pt;z-index:251707904;mso-position-horizontal-relative:text;mso-position-vertical-relative:text">
                  <v:imagedata r:id="rId48" o:title=""/>
                </v:shape>
                <o:OLEObject Type="Embed" ProgID="FXDraw3.Document" ShapeID="_x0000_s1077" DrawAspect="Content" ObjectID="_1460096265" r:id="rId136"/>
              </w:object>
            </w:r>
            <w:r w:rsidR="003B04D4">
              <w:rPr>
                <w:rFonts w:ascii="Times New Roman" w:hAnsi="Times New Roman"/>
                <w:sz w:val="24"/>
                <w:szCs w:val="24"/>
              </w:rPr>
              <w:t>The door measures 2m by 2.5 m and is not to be painted.</w:t>
            </w:r>
          </w:p>
          <w:p w:rsidR="003B04D4" w:rsidRPr="00D45A04" w:rsidRDefault="003B04D4" w:rsidP="003B04D4">
            <w:pPr>
              <w:ind w:right="4995"/>
              <w:rPr>
                <w:rFonts w:ascii="Times New Roman" w:hAnsi="Times New Roman"/>
                <w:sz w:val="12"/>
                <w:szCs w:val="12"/>
              </w:rPr>
            </w:pPr>
          </w:p>
          <w:p w:rsidR="003B04D4" w:rsidRDefault="003B04D4" w:rsidP="003B04D4">
            <w:pPr>
              <w:ind w:right="4995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What is the area to be painted?</w:t>
            </w:r>
            <w:r w:rsidR="00751177">
              <w:rPr>
                <w:noProof/>
                <w:lang w:eastAsia="en-AU"/>
              </w:rPr>
              <w:t xml:space="preserve"> </w:t>
            </w:r>
          </w:p>
          <w:p w:rsidR="003B04D4" w:rsidRDefault="003B04D4" w:rsidP="003B04D4">
            <w:pPr>
              <w:ind w:right="4995"/>
              <w:rPr>
                <w:rFonts w:ascii="Times New Roman" w:hAnsi="Times New Roman"/>
                <w:sz w:val="24"/>
                <w:szCs w:val="24"/>
              </w:rPr>
            </w:pPr>
          </w:p>
          <w:p w:rsidR="003B04D4" w:rsidRPr="0013023C" w:rsidRDefault="003B04D4" w:rsidP="003B04D4">
            <w:pPr>
              <w:rPr>
                <w:rFonts w:ascii="Times New Roman" w:hAnsi="Times New Roman"/>
              </w:rPr>
            </w:pPr>
          </w:p>
          <w:p w:rsidR="003B04D4" w:rsidRDefault="003B04D4" w:rsidP="003B04D4">
            <w:pPr>
              <w:rPr>
                <w:rFonts w:ascii="Times New Roman" w:hAnsi="Times New Roman"/>
                <w:sz w:val="32"/>
                <w:szCs w:val="32"/>
              </w:rPr>
            </w:pPr>
            <w:r w:rsidRPr="0013023C">
              <w:rPr>
                <w:rFonts w:ascii="Times New Roman" w:hAnsi="Times New Roman"/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41344" behindDoc="0" locked="0" layoutInCell="1" allowOverlap="1" wp14:anchorId="00B8412A" wp14:editId="37A8A40D">
                      <wp:simplePos x="0" y="0"/>
                      <wp:positionH relativeFrom="column">
                        <wp:posOffset>1002030</wp:posOffset>
                      </wp:positionH>
                      <wp:positionV relativeFrom="paragraph">
                        <wp:posOffset>73660</wp:posOffset>
                      </wp:positionV>
                      <wp:extent cx="754380" cy="373380"/>
                      <wp:effectExtent l="0" t="0" r="26670" b="26670"/>
                      <wp:wrapNone/>
                      <wp:docPr id="192" name="Rectangle 19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54380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2A0B27" w:rsidRPr="003A7010" w:rsidRDefault="002A0B27" w:rsidP="00D45A04">
                                  <w:pPr>
                                    <w:jc w:val="center"/>
                                    <w:rPr>
                                      <w:rFonts w:ascii="Times New Roman" w:hAnsi="Times New Roman"/>
                                      <w:color w:val="000000" w:themeColor="text1"/>
                                      <w:sz w:val="36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color w:val="000000" w:themeColor="text1"/>
                                      <w:sz w:val="36"/>
                                      <w:szCs w:val="28"/>
                                    </w:rPr>
                                    <w:t>101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0B8412A" id="Rectangle 192" o:spid="_x0000_s1051" style="position:absolute;margin-left:78.9pt;margin-top:5.8pt;width:59.4pt;height:29.4pt;z-index:251641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rsIypQIAAKQFAAAOAAAAZHJzL2Uyb0RvYy54bWysVMFu2zAMvQ/YPwi6r3bSZGmNOkXQosOA&#10;oi3aDj0rshQbkEVNUhJnXz9Ksp2gK3YYloNDieQj+UTy6rprFdkJ6xrQJZ2c5ZQIzaFq9KakP17v&#10;vlxQ4jzTFVOgRUkPwtHr5edPV3tTiCnUoCphCYJoV+xNSWvvTZFljteiZe4MjNColGBb5vFoN1ll&#10;2R7RW5VN8/xrtgdbGQtcOIe3t0lJlxFfSsH9o5ROeKJKirn5+LXxuw7fbHnFio1lpm54nwb7hyxa&#10;1mgMOkLdMs/I1jZ/QLUNt+BA+jMObQZSNlzEGrCaSf6umpeaGRFrQXKcGWly/w+WP+yeLGkqfLvL&#10;KSWatfhIz0gb0xslSLhEivbGFWj5Yp5sf3Iohno7advwj5WQLtJ6GGkVnSccLxfz2fkFks9Rdb44&#10;DzKiZEdnY53/JqAlQSipxfCRTLa7dz6ZDiYhloa7Rim8Z4XSZB9Sz+d59HCgmipogzI2kbhRluwY&#10;Pr/vJn3cEyvMQmlMJlSYaoqSPyiR8J+FRHqwimkKEBrziMk4F9pPkqpmlUih5jn+hmCDRyxZaQQM&#10;yBKTHLF7gMEygQzYiYDePriK2Nejc1/535xHjxgZtB+d20aD/agyhVX1kZP9QFKiJrDku3UXW2ex&#10;CKbhag3VAfvJQho0Z/hdg296z5x/YhYnC9sAt4V/xI9UgG8HvURJDfbXR/fBHhsetZTscVJL6n5u&#10;mRWUqO8aR+FyMpuF0Y6H2XwxxYM91axPNXrb3gB2wwT3kuFRDPZeDaK00L7hUlmFqKhimmPsknJv&#10;h8ONTxsE1xIXq1U0w3E2zN/rF8MDeCA69Oxr98as6Rvb40Q8wDDVrHjX38k2eGpYbT3IJjb/kdf+&#10;CXAVxF7q11bYNafnaHVcrsvfAAAA//8DAFBLAwQUAAYACAAAACEA4Xhcr94AAAAJAQAADwAAAGRy&#10;cy9kb3ducmV2LnhtbEyPzU7DMBCE70i8g7VI3KjTAkkV4lSo/EggLg299ObE2zgiXkexm4a3ZznB&#10;bUY7mv2m2MyuFxOOofOkYLlIQCA13nTUKth/vtysQYSoyejeEyr4xgCb8vKi0LnxZ9rhVMVWcAmF&#10;XCuwMQ65lKGx6HRY+AGJb0c/Oh3Zjq00oz5zuevlKklS6XRH/MHqAbcWm6/q5BQch/r247A7JFX9&#10;9r59fjVWPk1Wqeur+fEBRMQ5/oXhF5/RoWSm2p/IBNGzv88YPbJYpiA4sMpSFrWCLLkDWRby/4Ly&#10;BwAA//8DAFBLAQItABQABgAIAAAAIQC2gziS/gAAAOEBAAATAAAAAAAAAAAAAAAAAAAAAABbQ29u&#10;dGVudF9UeXBlc10ueG1sUEsBAi0AFAAGAAgAAAAhADj9If/WAAAAlAEAAAsAAAAAAAAAAAAAAAAA&#10;LwEAAF9yZWxzLy5yZWxzUEsBAi0AFAAGAAgAAAAhAFauwjKlAgAApAUAAA4AAAAAAAAAAAAAAAAA&#10;LgIAAGRycy9lMm9Eb2MueG1sUEsBAi0AFAAGAAgAAAAhAOF4XK/eAAAACQEAAA8AAAAAAAAAAAAA&#10;AAAA/wQAAGRycy9kb3ducmV2LnhtbFBLBQYAAAAABAAEAPMAAAAKBgAAAAA=&#10;" filled="f" strokecolor="black [3213]" strokeweight="1.5pt">
                      <v:textbox>
                        <w:txbxContent>
                          <w:p w:rsidR="002A0B27" w:rsidRPr="003A7010" w:rsidRDefault="002A0B27" w:rsidP="00D45A04">
                            <w:pPr>
                              <w:jc w:val="center"/>
                              <w:rPr>
                                <w:rFonts w:ascii="Times New Roman" w:hAnsi="Times New Roman"/>
                                <w:color w:val="000000" w:themeColor="text1"/>
                                <w:sz w:val="36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0000" w:themeColor="text1"/>
                                <w:sz w:val="36"/>
                                <w:szCs w:val="28"/>
                              </w:rPr>
                              <w:t>101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Pr="0013023C">
              <w:rPr>
                <w:rFonts w:ascii="Times New Roman" w:hAnsi="Times New Roman"/>
                <w:sz w:val="32"/>
                <w:szCs w:val="32"/>
              </w:rPr>
              <w:t xml:space="preserve">                                   </w:t>
            </w:r>
          </w:p>
          <w:p w:rsidR="003B04D4" w:rsidRPr="00A00073" w:rsidRDefault="003B04D4" w:rsidP="003B04D4">
            <w:pPr>
              <w:rPr>
                <w:rFonts w:ascii="Times New Roman" w:hAnsi="Times New Roman"/>
                <w:sz w:val="32"/>
                <w:szCs w:val="32"/>
              </w:rPr>
            </w:pPr>
            <w:r w:rsidRPr="0013023C">
              <w:rPr>
                <w:rFonts w:ascii="Times New Roman" w:hAnsi="Times New Roman"/>
                <w:sz w:val="32"/>
                <w:szCs w:val="32"/>
              </w:rPr>
              <w:t xml:space="preserve">       </w:t>
            </w:r>
            <w:r>
              <w:rPr>
                <w:rFonts w:ascii="Times New Roman" w:hAnsi="Times New Roman"/>
                <w:sz w:val="32"/>
                <w:szCs w:val="32"/>
              </w:rPr>
              <w:t xml:space="preserve">Area =                   </w:t>
            </w:r>
            <w:r w:rsidRPr="0013023C">
              <w:rPr>
                <w:rFonts w:ascii="Times New Roman" w:hAnsi="Times New Roman"/>
                <w:sz w:val="32"/>
                <w:szCs w:val="32"/>
              </w:rPr>
              <w:t>m</w:t>
            </w:r>
            <w:r w:rsidRPr="00A00073">
              <w:rPr>
                <w:rFonts w:ascii="Times New Roman" w:hAnsi="Times New Roman"/>
                <w:sz w:val="32"/>
                <w:szCs w:val="32"/>
                <w:vertAlign w:val="superscript"/>
              </w:rPr>
              <w:t>2</w:t>
            </w:r>
            <w:r>
              <w:rPr>
                <w:rFonts w:ascii="Times New Roman" w:hAnsi="Times New Roman"/>
                <w:sz w:val="32"/>
                <w:szCs w:val="32"/>
              </w:rPr>
              <w:t>.</w:t>
            </w:r>
          </w:p>
          <w:p w:rsidR="003B04D4" w:rsidRDefault="003B04D4" w:rsidP="003B04D4">
            <w:pPr>
              <w:ind w:right="4995"/>
              <w:rPr>
                <w:rFonts w:ascii="Times New Roman" w:hAnsi="Times New Roman"/>
                <w:sz w:val="24"/>
                <w:szCs w:val="24"/>
              </w:rPr>
            </w:pPr>
          </w:p>
          <w:p w:rsidR="003B04D4" w:rsidRDefault="003B04D4" w:rsidP="003B04D4">
            <w:pPr>
              <w:pStyle w:val="QuestionStyle"/>
            </w:pPr>
          </w:p>
        </w:tc>
      </w:tr>
      <w:tr w:rsidR="003B04D4" w:rsidTr="003B04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CC"/>
          </w:tcPr>
          <w:p w:rsidR="003B04D4" w:rsidRPr="001B3341" w:rsidRDefault="003B04D4" w:rsidP="003B04D4">
            <w:pPr>
              <w:pStyle w:val="ListParagraph"/>
              <w:numPr>
                <w:ilvl w:val="0"/>
                <w:numId w:val="10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tcBorders>
              <w:top w:val="single" w:sz="4" w:space="0" w:color="auto"/>
              <w:bottom w:val="single" w:sz="4" w:space="0" w:color="auto"/>
            </w:tcBorders>
          </w:tcPr>
          <w:p w:rsidR="003B04D4" w:rsidRDefault="00624FFF" w:rsidP="003B04D4">
            <w:pPr>
              <w:pStyle w:val="QuestionStyle"/>
              <w:ind w:right="5137"/>
            </w:pPr>
            <w:r>
              <w:rPr>
                <w:noProof/>
                <w:lang w:eastAsia="en-AU"/>
              </w:rPr>
              <w:object w:dxaOrig="1440" w:dyaOrig="1440" w14:anchorId="5BAA5E9D">
                <v:shape id="_x0000_s1078" type="#_x0000_t75" style="position:absolute;margin-left:231.9pt;margin-top:4.8pt;width:213.75pt;height:105.75pt;z-index:251708928;mso-position-horizontal-relative:text;mso-position-vertical-relative:text">
                  <v:imagedata r:id="rId50" o:title=""/>
                </v:shape>
                <o:OLEObject Type="Embed" ProgID="FXDraw3.Document" ShapeID="_x0000_s1078" DrawAspect="Content" ObjectID="_1460096266" r:id="rId137"/>
              </w:object>
            </w:r>
            <w:r w:rsidR="003B04D4">
              <w:t>A warning sign is in the shape of an arrow made up of two parallelograms, as shown.</w:t>
            </w:r>
          </w:p>
          <w:p w:rsidR="003B04D4" w:rsidRPr="005F4C24" w:rsidRDefault="003B04D4" w:rsidP="003B04D4">
            <w:pPr>
              <w:pStyle w:val="QuestionStyle"/>
              <w:ind w:right="5137"/>
              <w:rPr>
                <w:sz w:val="12"/>
                <w:szCs w:val="12"/>
              </w:rPr>
            </w:pPr>
          </w:p>
          <w:p w:rsidR="003B04D4" w:rsidRDefault="003B04D4" w:rsidP="003B04D4">
            <w:pPr>
              <w:pStyle w:val="QuestionStyle"/>
              <w:ind w:right="5137"/>
            </w:pPr>
            <w:r>
              <w:t>The length of one edge of the sign is 1.5 m and it has an area of 1.8 m</w:t>
            </w:r>
            <w:r w:rsidRPr="005F4C24">
              <w:rPr>
                <w:vertAlign w:val="superscript"/>
              </w:rPr>
              <w:t>2</w:t>
            </w:r>
            <w:r>
              <w:t>.</w:t>
            </w:r>
          </w:p>
          <w:p w:rsidR="003B04D4" w:rsidRPr="005F4C24" w:rsidRDefault="003B04D4" w:rsidP="003B04D4">
            <w:pPr>
              <w:pStyle w:val="QuestionStyle"/>
              <w:ind w:right="5137"/>
              <w:rPr>
                <w:sz w:val="12"/>
                <w:szCs w:val="12"/>
              </w:rPr>
            </w:pPr>
          </w:p>
          <w:p w:rsidR="003B04D4" w:rsidRDefault="003B04D4" w:rsidP="003B04D4">
            <w:pPr>
              <w:pStyle w:val="QuestionStyle"/>
              <w:ind w:right="5137"/>
            </w:pPr>
            <w:r>
              <w:t>What is the width of the sign (marked </w:t>
            </w:r>
            <w:r>
              <w:rPr>
                <w:i/>
              </w:rPr>
              <w:t>w</w:t>
            </w:r>
            <w:r>
              <w:t>)?</w:t>
            </w:r>
          </w:p>
          <w:p w:rsidR="003B04D4" w:rsidRPr="0013023C" w:rsidRDefault="00751177" w:rsidP="003B04D4">
            <w:pPr>
              <w:rPr>
                <w:rFonts w:ascii="Times New Roman" w:hAnsi="Times New Roman"/>
              </w:rPr>
            </w:pPr>
            <w:r>
              <w:rPr>
                <w:noProof/>
                <w:lang w:eastAsia="en-AU"/>
              </w:rPr>
              <mc:AlternateContent>
                <mc:Choice Requires="wps">
                  <w:drawing>
                    <wp:anchor distT="45720" distB="45720" distL="114300" distR="114300" simplePos="0" relativeHeight="251658752" behindDoc="0" locked="0" layoutInCell="1" allowOverlap="1" wp14:anchorId="06CB805E" wp14:editId="48084833">
                      <wp:simplePos x="0" y="0"/>
                      <wp:positionH relativeFrom="column">
                        <wp:posOffset>2538730</wp:posOffset>
                      </wp:positionH>
                      <wp:positionV relativeFrom="paragraph">
                        <wp:posOffset>53340</wp:posOffset>
                      </wp:positionV>
                      <wp:extent cx="2514600" cy="1404620"/>
                      <wp:effectExtent l="0" t="0" r="0" b="0"/>
                      <wp:wrapNone/>
                      <wp:docPr id="252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514600" cy="140462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2A0B27" w:rsidRDefault="002A0B27" w:rsidP="00751177">
                                  <w:r>
                                    <w:t xml:space="preserve"> </w:t>
                                  </w:r>
                                  <w:r w:rsidRPr="00751177">
                                    <w:rPr>
                                      <w:color w:val="FF0000"/>
                                      <w:position w:val="-156"/>
                                    </w:rPr>
                                    <w:object w:dxaOrig="2898" w:dyaOrig="1864">
                                      <v:shape id="_x0000_i1112" type="#_x0000_t75" style="width:145.05pt;height:92.55pt" o:ole="">
                                        <v:imagedata r:id="rId138" o:title=""/>
                                      </v:shape>
                                      <o:OLEObject Type="Embed" ProgID="FXE300.Equation" ShapeID="_x0000_i1112" DrawAspect="Content" ObjectID="_1460096286" r:id="rId139"/>
                                    </w:object>
                                  </w:r>
                                  <w:r>
                                    <w:t xml:space="preserve"> 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20000</wp14:pctHeight>
                      </wp14:sizeRelV>
                    </wp:anchor>
                  </w:drawing>
                </mc:Choice>
                <mc:Fallback>
                  <w:pict>
                    <v:shape w14:anchorId="06CB805E" id="_x0000_s1052" type="#_x0000_t202" style="position:absolute;margin-left:199.9pt;margin-top:4.2pt;width:198pt;height:110.6pt;z-index:25165875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TqD2JAIAACYEAAAOAAAAZHJzL2Uyb0RvYy54bWysU9uO2yAQfa/Uf0C8N74oye5acVbbbFNV&#10;2l6k3X4AxjhGBYYCiZ1+fQecpNH2rSoPCJjhMHPOYXU/akUOwnkJpqbFLKdEGA6tNLuafn/Zvrul&#10;xAdmWqbAiJoehaf367dvVoOtRAk9qFY4giDGV4OtaR+CrbLM815o5mdghcFgB06zgFu3y1rHBkTX&#10;KivzfJkN4FrrgAvv8fRxCtJ1wu86wcPXrvMiEFVTrC2k2aW5iXO2XrFq55jtJT+Vwf6hCs2kwUcv&#10;UI8sMLJ38i8oLbkDD12YcdAZdJ3kIvWA3RT5q26ee2ZF6gXJ8fZCk/9/sPzL4Zsjsq1puSgpMUyj&#10;SC9iDOQ9jKSM/AzWV5j2bDExjHiMOqdevX0C/sMTA5uemZ14cA6GXrAW6yvizezq6oTjI0gzfIYW&#10;n2H7AAlo7JyO5CEdBNFRp+NFm1gKx8NyUcyXOYY4xop5Pl+WSb2MVefr1vnwUYAmcVFTh+IneHZ4&#10;8iGWw6pzSnzNg5LtViqVNm7XbJQjB4ZG2aaROniVpgwZanq3KBcJ2UC8nzykZUAjK6lrepvHMVkr&#10;0vHBtCklMKmmNVaizImfSMlEThibMUlxc3vmvYH2iIw5mIyLHw0XPbhflAxo2pr6n3vmBCXqk0HW&#10;74r5PLo8beaLG6SIuOtIcx1hhiNUTQMl03IT0s9IfNgHVGcrE29RxqmSU81oxkTn6eNEt1/vU9af&#10;773+DQAA//8DAFBLAwQUAAYACAAAACEA0nc9Hd4AAAAJAQAADwAAAGRycy9kb3ducmV2LnhtbEyP&#10;zU7DMBCE70i8g7VI3KhDoKUJ2VQVFRcOSBQkOLqxE0f4T7abhrdnOdHjaEYz3zSb2Ro2qZhG7xBu&#10;FwUw5TovRzcgfLw/36yBpSycFMY7hfCjEmzay4tG1NKf3Jua9nlgVOJSLRB0zqHmPHVaWZEWPihH&#10;Xu+jFZlkHLiM4kTl1vCyKFbcitHRghZBPWnVfe+PFuHT6lHu4utXL820e+m3yzDHgHh9NW8fgWU1&#10;5/8w/OETOrTEdPBHJxMzCHdVRegZYX0PjPyHakn6gFCW1Qp42/DzB+0vAAAA//8DAFBLAQItABQA&#10;BgAIAAAAIQC2gziS/gAAAOEBAAATAAAAAAAAAAAAAAAAAAAAAABbQ29udGVudF9UeXBlc10ueG1s&#10;UEsBAi0AFAAGAAgAAAAhADj9If/WAAAAlAEAAAsAAAAAAAAAAAAAAAAALwEAAF9yZWxzLy5yZWxz&#10;UEsBAi0AFAAGAAgAAAAhAFVOoPYkAgAAJgQAAA4AAAAAAAAAAAAAAAAALgIAAGRycy9lMm9Eb2Mu&#10;eG1sUEsBAi0AFAAGAAgAAAAhANJ3PR3eAAAACQEAAA8AAAAAAAAAAAAAAAAAfgQAAGRycy9kb3du&#10;cmV2LnhtbFBLBQYAAAAABAAEAPMAAACJBQAAAAA=&#10;" stroked="f">
                      <v:textbox style="mso-fit-shape-to-text:t">
                        <w:txbxContent>
                          <w:p w:rsidR="002A0B27" w:rsidRDefault="002A0B27" w:rsidP="00751177">
                            <w:r>
                              <w:t xml:space="preserve"> </w:t>
                            </w:r>
                            <w:r w:rsidRPr="00751177">
                              <w:rPr>
                                <w:color w:val="FF0000"/>
                                <w:position w:val="-156"/>
                              </w:rPr>
                              <w:object w:dxaOrig="2898" w:dyaOrig="1864">
                                <v:shape id="_x0000_i1112" type="#_x0000_t75" style="width:145.05pt;height:92.55pt" o:ole="">
                                  <v:imagedata r:id="rId138" o:title=""/>
                                </v:shape>
                                <o:OLEObject Type="Embed" ProgID="FXE300.Equation" ShapeID="_x0000_i1112" DrawAspect="Content" ObjectID="_1460096286" r:id="rId140"/>
                              </w:object>
                            </w:r>
                            <w:r>
                              <w:t xml:space="preserve"> 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:rsidR="003B04D4" w:rsidRDefault="003B04D4" w:rsidP="003B04D4">
            <w:pPr>
              <w:rPr>
                <w:rFonts w:ascii="Times New Roman" w:hAnsi="Times New Roman"/>
                <w:sz w:val="32"/>
                <w:szCs w:val="32"/>
              </w:rPr>
            </w:pPr>
            <w:r w:rsidRPr="0013023C">
              <w:rPr>
                <w:rFonts w:ascii="Times New Roman" w:hAnsi="Times New Roman"/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24960" behindDoc="0" locked="0" layoutInCell="1" allowOverlap="1" wp14:anchorId="35D6E00C" wp14:editId="0F5DFF75">
                      <wp:simplePos x="0" y="0"/>
                      <wp:positionH relativeFrom="column">
                        <wp:posOffset>1093470</wp:posOffset>
                      </wp:positionH>
                      <wp:positionV relativeFrom="paragraph">
                        <wp:posOffset>73660</wp:posOffset>
                      </wp:positionV>
                      <wp:extent cx="754380" cy="373380"/>
                      <wp:effectExtent l="0" t="0" r="26670" b="26670"/>
                      <wp:wrapNone/>
                      <wp:docPr id="193" name="Rectangle 19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54380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2A0B27" w:rsidRPr="003A7010" w:rsidRDefault="002A0B27" w:rsidP="005F4C24">
                                  <w:pPr>
                                    <w:jc w:val="center"/>
                                    <w:rPr>
                                      <w:rFonts w:ascii="Times New Roman" w:hAnsi="Times New Roman"/>
                                      <w:color w:val="000000" w:themeColor="text1"/>
                                      <w:sz w:val="36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color w:val="000000" w:themeColor="text1"/>
                                      <w:sz w:val="36"/>
                                      <w:szCs w:val="28"/>
                                    </w:rPr>
                                    <w:t>1.2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5D6E00C" id="Rectangle 193" o:spid="_x0000_s1053" style="position:absolute;margin-left:86.1pt;margin-top:5.8pt;width:59.4pt;height:29.4pt;z-index:251624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VDCkpQIAAKQFAAAOAAAAZHJzL2Uyb0RvYy54bWysVEtv2zAMvg/YfxB0X+28ltaoUwQtOgwo&#10;2qDt0LMiS7EBWdQkJXb260fJjwRdscOwHBxKJD+Sn0he37S1IgdhXQU6p5OLlBKhORSV3uX0x+v9&#10;l0tKnGe6YAq0yOlROHqz+vzpujGZmEIJqhCWIIh2WWNyWnpvsiRxvBQ1cxdghEalBFszj0e7SwrL&#10;GkSvVTJN069JA7YwFrhwDm/vOiVdRXwpBfdPUjrhicop5ubj18bvNnyT1TXLdpaZsuJ9GuwfsqhZ&#10;pTHoCHXHPCN7W/0BVVfcggPpLzjUCUhZcRFrwGom6btqXkpmRKwFyXFmpMn9P1j+eNhYUhX4dlcz&#10;SjSr8ZGekTamd0qQcIkUNcZlaPliNrY/ORRDva20dfjHSkgbaT2OtIrWE46Xy8V8donkc1TNlrMg&#10;I0pycjbW+W8CahKEnFoMH8lkhwfnO9PBJMTScF8phfcsU5o0IfV0kUYPB6oqgjYoYxOJW2XJgeHz&#10;+3bSxz2zwiyUxmRChV1NUfJHJTr8ZyGRHqxi2gUIjXnCZJwL7SedqmSF6EItUvwNwQaPWLLSCBiQ&#10;JSY5YvcAg2UHMmB3BPT2wVXEvh6d+8r/5jx6xMig/ehcVxrsR5UprKqP3NkPJHXUBJZ8u21j6yyv&#10;gmm42kJxxH6y0A2aM/y+wjd9YM5vmMXJwjbAbeGf8CMV4NtBL1FSgv310X2wx4ZHLSUNTmpO3c89&#10;s4IS9V3jKFxN5vMw2vEwXyyneLDnmu25Ru/rW8BumOBeMjyKwd6rQZQW6jdcKusQFVVMc4ydU+7t&#10;cLj13QbBtcTFeh3NcJwN8w/6xfAAHogOPfvavjFr+sb2OBGPMEw1y971d2cbPDWs9x5kFZv/xGv/&#10;BLgKYi/1ayvsmvNztDot19VvAAAA//8DAFBLAwQUAAYACAAAACEAQsIfSd4AAAAJAQAADwAAAGRy&#10;cy9kb3ducmV2LnhtbEyPy07DMBBF90j8gzVI7KiTgFqaxqlQeUggNg1sunPiaRwRj6PYTcPfM6xg&#10;N1dzdB/Fdna9mHAMnScF6SIBgdR401Gr4PPj+eYeRIiajO49oYJvDLAtLy8KnRt/pj1OVWwFm1DI&#10;tQIb45BLGRqLToeFH5D4d/Sj05Hl2Eoz6jObu15mSbKUTnfECVYPuLPYfFUnp+A41Lfvh/0hqerX&#10;t93Ti7HycbJKXV/NDxsQEef4B8Nvfa4OJXeq/YlMED3rVZYxyke6BMFAtk55XK1gldyBLAv5f0H5&#10;AwAA//8DAFBLAQItABQABgAIAAAAIQC2gziS/gAAAOEBAAATAAAAAAAAAAAAAAAAAAAAAABbQ29u&#10;dGVudF9UeXBlc10ueG1sUEsBAi0AFAAGAAgAAAAhADj9If/WAAAAlAEAAAsAAAAAAAAAAAAAAAAA&#10;LwEAAF9yZWxzLy5yZWxzUEsBAi0AFAAGAAgAAAAhAKtUMKSlAgAApAUAAA4AAAAAAAAAAAAAAAAA&#10;LgIAAGRycy9lMm9Eb2MueG1sUEsBAi0AFAAGAAgAAAAhAELCH0neAAAACQEAAA8AAAAAAAAAAAAA&#10;AAAA/wQAAGRycy9kb3ducmV2LnhtbFBLBQYAAAAABAAEAPMAAAAKBgAAAAA=&#10;" filled="f" strokecolor="black [3213]" strokeweight="1.5pt">
                      <v:textbox>
                        <w:txbxContent>
                          <w:p w:rsidR="002A0B27" w:rsidRPr="003A7010" w:rsidRDefault="002A0B27" w:rsidP="005F4C24">
                            <w:pPr>
                              <w:jc w:val="center"/>
                              <w:rPr>
                                <w:rFonts w:ascii="Times New Roman" w:hAnsi="Times New Roman"/>
                                <w:color w:val="000000" w:themeColor="text1"/>
                                <w:sz w:val="36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0000" w:themeColor="text1"/>
                                <w:sz w:val="36"/>
                                <w:szCs w:val="28"/>
                              </w:rPr>
                              <w:t>1.2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Pr="0013023C">
              <w:rPr>
                <w:rFonts w:ascii="Times New Roman" w:hAnsi="Times New Roman"/>
                <w:sz w:val="32"/>
                <w:szCs w:val="32"/>
              </w:rPr>
              <w:t xml:space="preserve">                                   </w:t>
            </w:r>
          </w:p>
          <w:p w:rsidR="003B04D4" w:rsidRDefault="003B04D4" w:rsidP="003B04D4">
            <w:pPr>
              <w:pStyle w:val="QuestionStyle"/>
              <w:ind w:right="5137"/>
            </w:pPr>
            <w:r w:rsidRPr="0013023C">
              <w:rPr>
                <w:sz w:val="32"/>
                <w:szCs w:val="32"/>
              </w:rPr>
              <w:t xml:space="preserve">       </w:t>
            </w:r>
            <w:r>
              <w:rPr>
                <w:sz w:val="32"/>
                <w:szCs w:val="32"/>
              </w:rPr>
              <w:t xml:space="preserve">Width =                   </w:t>
            </w:r>
            <w:r w:rsidRPr="0013023C">
              <w:rPr>
                <w:sz w:val="32"/>
                <w:szCs w:val="32"/>
              </w:rPr>
              <w:t>m</w:t>
            </w:r>
          </w:p>
          <w:p w:rsidR="003B04D4" w:rsidRDefault="003B04D4" w:rsidP="003B04D4">
            <w:pPr>
              <w:pStyle w:val="QuestionStyle"/>
              <w:ind w:right="5137"/>
            </w:pPr>
          </w:p>
          <w:p w:rsidR="003B04D4" w:rsidRDefault="003B04D4" w:rsidP="003B04D4">
            <w:pPr>
              <w:pStyle w:val="QuestionStyle"/>
              <w:ind w:right="5137"/>
            </w:pPr>
          </w:p>
          <w:p w:rsidR="00751177" w:rsidRDefault="00751177" w:rsidP="003B04D4">
            <w:pPr>
              <w:pStyle w:val="QuestionStyle"/>
              <w:ind w:right="5137"/>
            </w:pPr>
          </w:p>
          <w:p w:rsidR="00751177" w:rsidRDefault="00751177" w:rsidP="003B04D4">
            <w:pPr>
              <w:pStyle w:val="QuestionStyle"/>
              <w:ind w:right="5137"/>
            </w:pPr>
          </w:p>
        </w:tc>
      </w:tr>
      <w:tr w:rsidR="003B04D4" w:rsidTr="003B04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CC"/>
          </w:tcPr>
          <w:p w:rsidR="003B04D4" w:rsidRPr="001B3341" w:rsidRDefault="003B04D4" w:rsidP="003B04D4">
            <w:pPr>
              <w:pStyle w:val="ListParagraph"/>
              <w:numPr>
                <w:ilvl w:val="0"/>
                <w:numId w:val="10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tcBorders>
              <w:top w:val="single" w:sz="4" w:space="0" w:color="auto"/>
              <w:bottom w:val="single" w:sz="4" w:space="0" w:color="auto"/>
            </w:tcBorders>
          </w:tcPr>
          <w:p w:rsidR="003B04D4" w:rsidRPr="003A7FD9" w:rsidRDefault="00624FFF" w:rsidP="003B04D4">
            <w:pPr>
              <w:tabs>
                <w:tab w:val="left" w:pos="3578"/>
              </w:tabs>
              <w:ind w:right="5420"/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  <w:r>
              <w:rPr>
                <w:noProof/>
                <w:lang w:eastAsia="en-AU"/>
              </w:rPr>
              <w:object w:dxaOrig="1440" w:dyaOrig="1440" w14:anchorId="535BB7ED">
                <v:shape id="_x0000_s1079" type="#_x0000_t75" style="position:absolute;margin-left:196.9pt;margin-top:7.85pt;width:257.3pt;height:163.4pt;z-index:251709952;mso-position-horizontal-relative:text;mso-position-vertical-relative:text">
                  <v:imagedata r:id="rId52" o:title=""/>
                  <o:lock v:ext="edit" aspectratio="f"/>
                </v:shape>
                <o:OLEObject Type="Embed" ProgID="FXDraw3.Document" ShapeID="_x0000_s1079" DrawAspect="Content" ObjectID="_1460096267" r:id="rId141"/>
              </w:object>
            </w:r>
            <w:r w:rsidR="003B04D4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t>A rectangular</w:t>
            </w:r>
            <w:r w:rsidR="003B04D4" w:rsidRPr="003A7FD9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t xml:space="preserve"> garden which measures 20 m </w:t>
            </w:r>
            <w:r w:rsidR="003B04D4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t>by 30 m has</w:t>
            </w:r>
            <w:r w:rsidR="003B04D4" w:rsidRPr="003A7FD9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t xml:space="preserve"> flower </w:t>
            </w:r>
            <w:r w:rsidR="003B04D4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t>beds</w:t>
            </w:r>
            <w:r w:rsidR="003B04D4" w:rsidRPr="003A7FD9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t xml:space="preserve"> which</w:t>
            </w:r>
            <w:r w:rsidR="003B04D4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t xml:space="preserve"> sur</w:t>
            </w:r>
            <w:r w:rsidR="003B04D4" w:rsidRPr="003A7FD9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t xml:space="preserve">round a </w:t>
            </w:r>
            <w:r w:rsidR="003B04D4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t xml:space="preserve">diamond shaped </w:t>
            </w:r>
            <w:r w:rsidR="003B04D4" w:rsidRPr="003A7FD9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t xml:space="preserve">lawn. </w:t>
            </w:r>
          </w:p>
          <w:p w:rsidR="003B04D4" w:rsidRPr="003A7FD9" w:rsidRDefault="003B04D4" w:rsidP="003B04D4">
            <w:pPr>
              <w:tabs>
                <w:tab w:val="left" w:pos="4165"/>
              </w:tabs>
              <w:ind w:right="5420"/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</w:p>
          <w:p w:rsidR="003B04D4" w:rsidRPr="003A7FD9" w:rsidRDefault="003B04D4" w:rsidP="003B04D4">
            <w:pPr>
              <w:tabs>
                <w:tab w:val="left" w:pos="3436"/>
              </w:tabs>
              <w:ind w:right="5420"/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  <w:r w:rsidRPr="003A7FD9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t xml:space="preserve">What is the area of </w:t>
            </w: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t>flower beds</w:t>
            </w:r>
            <w:r w:rsidRPr="003A7FD9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t>?</w:t>
            </w:r>
          </w:p>
          <w:p w:rsidR="003B04D4" w:rsidRPr="003D51D7" w:rsidRDefault="003D51D7" w:rsidP="003B04D4">
            <w:pPr>
              <w:pStyle w:val="QuestionStyle"/>
              <w:rPr>
                <w:position w:val="-222"/>
              </w:rPr>
            </w:pPr>
            <w:r>
              <w:t xml:space="preserve">   </w:t>
            </w:r>
            <w:r w:rsidRPr="003D51D7">
              <w:rPr>
                <w:color w:val="FF0000"/>
                <w:position w:val="-222"/>
              </w:rPr>
              <w:object w:dxaOrig="2610" w:dyaOrig="2370">
                <v:shape id="_x0000_i1050" type="#_x0000_t75" style="width:130.65pt;height:119.3pt" o:ole="">
                  <v:imagedata r:id="rId142" o:title=""/>
                </v:shape>
                <o:OLEObject Type="Embed" ProgID="FXE300.Equation" ShapeID="_x0000_i1050" DrawAspect="Content" ObjectID="_1460096224" r:id="rId143"/>
              </w:object>
            </w:r>
            <w:r w:rsidRPr="003D51D7">
              <w:rPr>
                <w:position w:val="-222"/>
              </w:rPr>
              <w:t xml:space="preserve"> </w:t>
            </w:r>
          </w:p>
          <w:p w:rsidR="003B04D4" w:rsidRDefault="003B04D4" w:rsidP="003B04D4">
            <w:pPr>
              <w:pStyle w:val="QuestionStyle"/>
            </w:pPr>
          </w:p>
          <w:p w:rsidR="003B04D4" w:rsidRDefault="003B04D4" w:rsidP="003B04D4">
            <w:pPr>
              <w:rPr>
                <w:rFonts w:ascii="Times New Roman" w:hAnsi="Times New Roman"/>
                <w:sz w:val="32"/>
                <w:szCs w:val="32"/>
              </w:rPr>
            </w:pPr>
            <w:r w:rsidRPr="0013023C">
              <w:rPr>
                <w:rFonts w:ascii="Times New Roman" w:hAnsi="Times New Roman"/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43392" behindDoc="0" locked="0" layoutInCell="1" allowOverlap="1" wp14:anchorId="41FEE855" wp14:editId="6B23CDA2">
                      <wp:simplePos x="0" y="0"/>
                      <wp:positionH relativeFrom="column">
                        <wp:posOffset>1002030</wp:posOffset>
                      </wp:positionH>
                      <wp:positionV relativeFrom="paragraph">
                        <wp:posOffset>73660</wp:posOffset>
                      </wp:positionV>
                      <wp:extent cx="754380" cy="373380"/>
                      <wp:effectExtent l="0" t="0" r="26670" b="26670"/>
                      <wp:wrapNone/>
                      <wp:docPr id="194" name="Rectangle 19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54380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2A0B27" w:rsidRPr="003A7010" w:rsidRDefault="002A0B27" w:rsidP="005F4C24">
                                  <w:pPr>
                                    <w:jc w:val="center"/>
                                    <w:rPr>
                                      <w:rFonts w:ascii="Times New Roman" w:hAnsi="Times New Roman"/>
                                      <w:color w:val="000000" w:themeColor="text1"/>
                                      <w:sz w:val="36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color w:val="000000" w:themeColor="text1"/>
                                      <w:sz w:val="36"/>
                                      <w:szCs w:val="28"/>
                                    </w:rPr>
                                    <w:t>392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1FEE855" id="Rectangle 194" o:spid="_x0000_s1054" style="position:absolute;margin-left:78.9pt;margin-top:5.8pt;width:59.4pt;height:29.4pt;z-index:251643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0+4epAIAAKQFAAAOAAAAZHJzL2Uyb0RvYy54bWysVMFu2zAMvQ/YPwi6r3bSZG2NOkXQosOA&#10;og3aDj0rshQbkEVNUhJnXz9Ksp2gK3YYloNDieQj+UTy+qZrFdkJ6xrQJZ2c5ZQIzaFq9KakP17v&#10;v1xS4jzTFVOgRUkPwtGbxedP13tTiCnUoCphCYJoV+xNSWvvTZFljteiZe4MjNColGBb5vFoN1ll&#10;2R7RW5VN8/xrtgdbGQtcOIe3d0lJFxFfSsH9k5ROeKJKirn5+LXxuw7fbHHNio1lpm54nwb7hyxa&#10;1mgMOkLdMc/I1jZ/QLUNt+BA+jMObQZSNlzEGrCaSf6umpeaGRFrQXKcGWly/w+WP+5WljQVvt3V&#10;jBLNWnykZ6SN6Y0SJFwiRXvjCrR8MSvbnxyKod5O2jb8YyWki7QeRlpF5wnHy4v57PwSyeeoOr84&#10;DzKiZEdnY53/JqAlQSipxfCRTLZ7cD6ZDiYhlob7Rim8Z4XSZB9Sz+d59HCgmipogzI2kbhVluwY&#10;Pr/vJn3cEyvMQmlMJlSYaoqSPyiR8J+FRHqwimkKEBrziMk4F9pPkqpmlUih5jn+hmCDRyxZaQQM&#10;yBKTHLF7gMEygQzYiYDePriK2Nejc1/535xHjxgZtB+d20aD/agyhVX1kZP9QFKiJrDku3UXWyc9&#10;aLhaQ3XAfrKQBs0Zft/gmz4w51fM4mRhG+C28E/4kQrw7aCXKKnB/vroPthjw6OWkj1Oakndzy2z&#10;ghL1XeMoXE1mszDa8TCbX0zxYE8161ON3ra3gN0wwb1keBSDvVeDKC20b7hUliEqqpjmGLuk3Nvh&#10;cOvTBsG1xMVyGc1wnA3zD/rF8AAeiA49+9q9MWv6xvY4EY8wTDUr3vV3sg2eGpZbD7KJzX/ktX8C&#10;XAWxl/q1FXbN6TlaHZfr4jcAAAD//wMAUEsDBBQABgAIAAAAIQDheFyv3gAAAAkBAAAPAAAAZHJz&#10;L2Rvd25yZXYueG1sTI/NTsMwEITvSLyDtUjcqNMCSRXiVKj8SCAuDb305sTbOCJeR7GbhrdnOcFt&#10;Rjua/abYzK4XE46h86RguUhAIDXedNQq2H++3KxBhKjJ6N4TKvjGAJvy8qLQufFn2uFUxVZwCYVc&#10;K7AxDrmUobHodFj4AYlvRz86HdmOrTSjPnO56+UqSVLpdEf8weoBtxabr+rkFByH+vbjsDskVf32&#10;vn1+NVY+TVap66v58QFExDn+heEXn9GhZKban8gE0bO/zxg9slimIDiwylIWtYIsuQNZFvL/gvIH&#10;AAD//wMAUEsBAi0AFAAGAAgAAAAhALaDOJL+AAAA4QEAABMAAAAAAAAAAAAAAAAAAAAAAFtDb250&#10;ZW50X1R5cGVzXS54bWxQSwECLQAUAAYACAAAACEAOP0h/9YAAACUAQAACwAAAAAAAAAAAAAAAAAv&#10;AQAAX3JlbHMvLnJlbHNQSwECLQAUAAYACAAAACEAqNPuHqQCAACkBQAADgAAAAAAAAAAAAAAAAAu&#10;AgAAZHJzL2Uyb0RvYy54bWxQSwECLQAUAAYACAAAACEA4Xhcr94AAAAJAQAADwAAAAAAAAAAAAAA&#10;AAD+BAAAZHJzL2Rvd25yZXYueG1sUEsFBgAAAAAEAAQA8wAAAAkGAAAAAA==&#10;" filled="f" strokecolor="black [3213]" strokeweight="1.5pt">
                      <v:textbox>
                        <w:txbxContent>
                          <w:p w:rsidR="002A0B27" w:rsidRPr="003A7010" w:rsidRDefault="002A0B27" w:rsidP="005F4C24">
                            <w:pPr>
                              <w:jc w:val="center"/>
                              <w:rPr>
                                <w:rFonts w:ascii="Times New Roman" w:hAnsi="Times New Roman"/>
                                <w:color w:val="000000" w:themeColor="text1"/>
                                <w:sz w:val="36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0000" w:themeColor="text1"/>
                                <w:sz w:val="36"/>
                                <w:szCs w:val="28"/>
                              </w:rPr>
                              <w:t>392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Pr="0013023C">
              <w:rPr>
                <w:rFonts w:ascii="Times New Roman" w:hAnsi="Times New Roman"/>
                <w:sz w:val="32"/>
                <w:szCs w:val="32"/>
              </w:rPr>
              <w:t xml:space="preserve">                                   </w:t>
            </w:r>
          </w:p>
          <w:p w:rsidR="003B04D4" w:rsidRPr="003D51D7" w:rsidRDefault="003B04D4" w:rsidP="003D51D7">
            <w:pPr>
              <w:rPr>
                <w:rFonts w:ascii="Times New Roman" w:hAnsi="Times New Roman"/>
                <w:sz w:val="32"/>
                <w:szCs w:val="32"/>
              </w:rPr>
            </w:pPr>
            <w:r w:rsidRPr="0013023C">
              <w:rPr>
                <w:rFonts w:ascii="Times New Roman" w:hAnsi="Times New Roman"/>
                <w:sz w:val="32"/>
                <w:szCs w:val="32"/>
              </w:rPr>
              <w:t xml:space="preserve">       </w:t>
            </w:r>
            <w:r>
              <w:rPr>
                <w:rFonts w:ascii="Times New Roman" w:hAnsi="Times New Roman"/>
                <w:sz w:val="32"/>
                <w:szCs w:val="32"/>
              </w:rPr>
              <w:t xml:space="preserve">Area =                   </w:t>
            </w:r>
            <w:r w:rsidRPr="0013023C">
              <w:rPr>
                <w:rFonts w:ascii="Times New Roman" w:hAnsi="Times New Roman"/>
                <w:sz w:val="32"/>
                <w:szCs w:val="32"/>
              </w:rPr>
              <w:t>m</w:t>
            </w:r>
            <w:r w:rsidRPr="00A00073">
              <w:rPr>
                <w:rFonts w:ascii="Times New Roman" w:hAnsi="Times New Roman"/>
                <w:sz w:val="32"/>
                <w:szCs w:val="32"/>
                <w:vertAlign w:val="superscript"/>
              </w:rPr>
              <w:t>2</w:t>
            </w:r>
            <w:r>
              <w:rPr>
                <w:rFonts w:ascii="Times New Roman" w:hAnsi="Times New Roman"/>
                <w:sz w:val="32"/>
                <w:szCs w:val="32"/>
              </w:rPr>
              <w:t>.</w:t>
            </w:r>
          </w:p>
        </w:tc>
      </w:tr>
    </w:tbl>
    <w:p w:rsidR="003F3344" w:rsidRDefault="003F3344" w:rsidP="003F3344">
      <w:pPr>
        <w:sectPr w:rsidR="003F3344" w:rsidSect="003F3344">
          <w:type w:val="continuous"/>
          <w:pgSz w:w="11906" w:h="16838"/>
          <w:pgMar w:top="1440" w:right="1440" w:bottom="1440" w:left="1440" w:header="708" w:footer="708" w:gutter="0"/>
          <w:cols w:space="708"/>
          <w:titlePg/>
          <w:docGrid w:linePitch="360"/>
        </w:sectPr>
      </w:pPr>
    </w:p>
    <w:p w:rsidR="003F3344" w:rsidRDefault="003F3344" w:rsidP="003F3344">
      <w:pPr>
        <w:rPr>
          <w:rFonts w:asciiTheme="majorHAnsi" w:hAnsiTheme="majorHAnsi"/>
          <w:sz w:val="24"/>
          <w:szCs w:val="24"/>
        </w:rPr>
        <w:sectPr w:rsidR="003F3344" w:rsidSect="003F3344">
          <w:type w:val="continuous"/>
          <w:pgSz w:w="11906" w:h="16838"/>
          <w:pgMar w:top="1440" w:right="1440" w:bottom="1440" w:left="1440" w:header="708" w:footer="708" w:gutter="0"/>
          <w:cols w:space="709"/>
          <w:titlePg/>
          <w:docGrid w:linePitch="360"/>
        </w:sectPr>
      </w:pPr>
    </w:p>
    <w:p w:rsidR="003F3344" w:rsidRDefault="003F3344" w:rsidP="003F3344">
      <w:pPr>
        <w:rPr>
          <w:rFonts w:asciiTheme="majorHAnsi" w:hAnsiTheme="majorHAnsi"/>
          <w:sz w:val="24"/>
          <w:szCs w:val="24"/>
        </w:rPr>
      </w:pPr>
    </w:p>
    <w:p w:rsidR="003F3344" w:rsidRDefault="003F3344" w:rsidP="003F3344">
      <w:pPr>
        <w:rPr>
          <w:rFonts w:asciiTheme="majorHAnsi" w:hAnsiTheme="majorHAnsi"/>
          <w:sz w:val="24"/>
          <w:szCs w:val="24"/>
        </w:rPr>
        <w:sectPr w:rsidR="003F3344" w:rsidSect="00A252B0">
          <w:type w:val="continuous"/>
          <w:pgSz w:w="11906" w:h="16838"/>
          <w:pgMar w:top="1440" w:right="1440" w:bottom="1440" w:left="1440" w:header="708" w:footer="708" w:gutter="0"/>
          <w:cols w:num="2" w:space="709"/>
          <w:titlePg/>
          <w:docGrid w:linePitch="360"/>
        </w:sectPr>
      </w:pPr>
    </w:p>
    <w:p w:rsidR="003F3344" w:rsidRDefault="003F3344" w:rsidP="003F3344">
      <w:pPr>
        <w:rPr>
          <w:rFonts w:asciiTheme="majorHAnsi" w:hAnsiTheme="majorHAnsi"/>
          <w:sz w:val="24"/>
          <w:szCs w:val="24"/>
        </w:rPr>
      </w:pPr>
    </w:p>
    <w:p w:rsidR="003F3344" w:rsidRDefault="003F3344" w:rsidP="003F3344">
      <w:pPr>
        <w:rPr>
          <w:rFonts w:asciiTheme="majorHAnsi" w:hAnsiTheme="majorHAnsi"/>
          <w:sz w:val="24"/>
          <w:szCs w:val="24"/>
        </w:rPr>
      </w:pPr>
    </w:p>
    <w:tbl>
      <w:tblPr>
        <w:tblStyle w:val="TableGrid"/>
        <w:tblW w:w="10207" w:type="dxa"/>
        <w:tblInd w:w="-318" w:type="dxa"/>
        <w:tblLook w:val="04A0" w:firstRow="1" w:lastRow="0" w:firstColumn="1" w:lastColumn="0" w:noHBand="0" w:noVBand="1"/>
      </w:tblPr>
      <w:tblGrid>
        <w:gridCol w:w="318"/>
        <w:gridCol w:w="634"/>
        <w:gridCol w:w="8608"/>
        <w:gridCol w:w="647"/>
      </w:tblGrid>
      <w:tr w:rsidR="003F3344" w:rsidTr="003B04D4">
        <w:trPr>
          <w:gridBefore w:val="1"/>
          <w:gridAfter w:val="1"/>
          <w:wBefore w:w="318" w:type="dxa"/>
          <w:wAfter w:w="647" w:type="dxa"/>
        </w:trPr>
        <w:tc>
          <w:tcPr>
            <w:tcW w:w="9242" w:type="dxa"/>
            <w:gridSpan w:val="2"/>
          </w:tcPr>
          <w:p w:rsidR="003F3344" w:rsidRDefault="003F3344" w:rsidP="003F3344">
            <w:pPr>
              <w:pStyle w:val="Heading1"/>
              <w:jc w:val="center"/>
            </w:pPr>
            <w:r>
              <w:t xml:space="preserve">Calculator Allowed </w:t>
            </w:r>
            <w:r w:rsidR="00165882">
              <w:t xml:space="preserve">Short Answer </w:t>
            </w:r>
            <w:r>
              <w:t xml:space="preserve">Section  </w:t>
            </w:r>
            <w:r>
              <w:rPr>
                <w:sz w:val="24"/>
                <w:szCs w:val="24"/>
              </w:rPr>
              <w:t>( 1 mark each)</w:t>
            </w:r>
          </w:p>
        </w:tc>
      </w:tr>
      <w:tr w:rsidR="003B04D4" w:rsidTr="003B04D4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top w:w="113" w:type="dxa"/>
            <w:bottom w:w="85" w:type="dxa"/>
          </w:tblCellMar>
        </w:tblPrEx>
        <w:trPr>
          <w:cantSplit/>
          <w:trHeight w:val="851"/>
        </w:trPr>
        <w:tc>
          <w:tcPr>
            <w:tcW w:w="952" w:type="dxa"/>
            <w:gridSpan w:val="2"/>
            <w:tcBorders>
              <w:bottom w:val="single" w:sz="4" w:space="0" w:color="auto"/>
            </w:tcBorders>
            <w:shd w:val="clear" w:color="auto" w:fill="00FF99"/>
          </w:tcPr>
          <w:p w:rsidR="003B04D4" w:rsidRPr="001B3341" w:rsidRDefault="003B04D4" w:rsidP="003B04D4">
            <w:pPr>
              <w:pStyle w:val="ListParagraph"/>
              <w:numPr>
                <w:ilvl w:val="0"/>
                <w:numId w:val="11"/>
              </w:numPr>
              <w:ind w:right="-149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2"/>
            <w:tcBorders>
              <w:bottom w:val="single" w:sz="4" w:space="0" w:color="auto"/>
            </w:tcBorders>
          </w:tcPr>
          <w:p w:rsidR="003B04D4" w:rsidRDefault="003B04D4" w:rsidP="003B04D4">
            <w:pPr>
              <w:pStyle w:val="QuestionStyle"/>
            </w:pPr>
            <w:r>
              <w:t>A square field has an area of 2 304 m</w:t>
            </w:r>
            <w:r w:rsidRPr="00A00073">
              <w:rPr>
                <w:vertAlign w:val="superscript"/>
              </w:rPr>
              <w:t>2</w:t>
            </w:r>
            <w:r>
              <w:t xml:space="preserve">. </w:t>
            </w:r>
          </w:p>
          <w:p w:rsidR="003B04D4" w:rsidRPr="00246E23" w:rsidRDefault="003B04D4" w:rsidP="003B04D4">
            <w:pPr>
              <w:pStyle w:val="QuestionStyle"/>
              <w:rPr>
                <w:sz w:val="12"/>
                <w:szCs w:val="12"/>
              </w:rPr>
            </w:pPr>
          </w:p>
          <w:p w:rsidR="003B04D4" w:rsidRDefault="003B04D4" w:rsidP="003B04D4">
            <w:pPr>
              <w:pStyle w:val="QuestionStyle"/>
            </w:pPr>
            <w:r>
              <w:t>What is the length of the sides of the field?</w:t>
            </w:r>
          </w:p>
          <w:p w:rsidR="003B04D4" w:rsidRPr="00460C07" w:rsidRDefault="003B04D4" w:rsidP="003B04D4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3B04D4" w:rsidRPr="00460C07" w:rsidRDefault="003B04D4" w:rsidP="003B04D4">
            <w:pPr>
              <w:rPr>
                <w:rFonts w:ascii="Times New Roman" w:hAnsi="Times New Roman"/>
                <w:sz w:val="24"/>
                <w:szCs w:val="24"/>
              </w:rPr>
            </w:pPr>
            <w:r w:rsidRPr="00460C07"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25984" behindDoc="0" locked="0" layoutInCell="1" allowOverlap="1" wp14:anchorId="0E557E4B" wp14:editId="00DAC5A3">
                      <wp:simplePos x="0" y="0"/>
                      <wp:positionH relativeFrom="column">
                        <wp:posOffset>238760</wp:posOffset>
                      </wp:positionH>
                      <wp:positionV relativeFrom="paragraph">
                        <wp:posOffset>11430</wp:posOffset>
                      </wp:positionV>
                      <wp:extent cx="171450" cy="944880"/>
                      <wp:effectExtent l="0" t="0" r="19050" b="26670"/>
                      <wp:wrapNone/>
                      <wp:docPr id="195" name="Group 19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71450" cy="944880"/>
                                <a:chOff x="0" y="0"/>
                                <a:chExt cx="171450" cy="944880"/>
                              </a:xfrm>
                            </wpg:grpSpPr>
                            <wps:wsp>
                              <wps:cNvPr id="196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83058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97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chemeClr val="tx1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98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27432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99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55626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01CD535" id="Group 195" o:spid="_x0000_s1026" style="position:absolute;margin-left:18.8pt;margin-top:.9pt;width:13.5pt;height:74.4pt;z-index:251625984" coordsize="1714,94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aWgW+QIAAGYOAAAOAAAAZHJzL2Uyb0RvYy54bWzsV1tP2zAUfp+0/2D5faRp07SNSBHipkls&#10;Q4P9ADd2Lptje7bbtPz6HTtpKBTtgQkEGn1IfXw5/s53Pp84h0frmqMV06aSIsXhwQAjJjJJK1Gk&#10;+MfN+acpRsYSQQmXgqV4www+mn/8cNiohA1lKTllGoETYZJGpbi0ViVBYLKS1cQcSMUEDOZS18SC&#10;qYuAatKA95oHw8EgDhqpqdIyY8ZA72k7iOfef56zzH7Lc8Ms4ikGbNY/tX8u3DOYH5Kk0ESVVdbB&#10;IE9AUZNKwKa9q1NiCVrqas9VXWVaGpnbg0zWgczzKmM+BogmHDyI5kLLpfKxFElTqJ4moPYBT092&#10;m31dXWlUUcjdbIyRIDUkye+LXAfQ06gigVkXWl2rK911FK3lIl7nunb/EAtae2I3PbFsbVEGneEk&#10;jMZAfwZDsyiaTjvisxKys7cqK8/+ui7Ybho4bD2URoGEzB1L5t9Yui6JYp584+LvWYq3LB0vrfST&#10;0Kjlyc9zJDk6jLqU2S+DhDwpiSjYsdayKRmhACt08wH8zgJnGFiKFs0XSSEHBLx7RT3K73Q0GG9J&#10;fIzkMIxGA09yTxZJlDb2gskauUaKQVyCfocT4rchq0tjvYJppwJCf2KU1xzOw4pwFMZxPPHASdJN&#10;Bt9bnz5kySt6XnHuDV0sTrhGsDTF5/7XLTa707hADRAynADafR8b07uAM09lcwPBYsSJsTAAMvO/&#10;x/z64PzhdpyfCerbllS8bQN0LrokON6dzk2ykHQDOdCyrRNQ16BRSn2LUQM1IsXm95JoBgg+C8jj&#10;LIwiV1S8EY0nQzD07shid4SIDFylGAJomye2LURLpauihJ1CT4GQTll5ZbciaVF1YEHhLdYXkPpk&#10;X+qRI/uecp9b6l2peKUqd+8p1ovUrtujDZy8i/yNiBwuKO1b766ed++9nfL83CIfTqIRVA9fpF6p&#10;0t/rOUZvvJ7P9qUev3g9H4/jYfwu9f/16uLv7PAxA9eZe19Lu7a/6tx9Hs7/AAAA//8DAFBLAwQU&#10;AAYACAAAACEAZNjiQdwAAAAHAQAADwAAAGRycy9kb3ducmV2LnhtbEyPQUvDQBCF74L/YRnBm93E&#10;2igxm1KKeiqCrVB6mybTJDQ7G7LbJP33jic9vnmPN9/LlpNt1UC9bxwbiGcRKOLClQ1XBr537w8v&#10;oHxALrF1TAau5GGZ395kmJZu5C8atqFSUsI+RQN1CF2qtS9qsuhnriMW7+R6i0FkX+myx1HKbasf&#10;oyjRFhuWDzV2tK6pOG8v1sDHiONqHr8Nm/NpfT3sFp/7TUzG3N9Nq1dQgabwF4ZffEGHXJiO7sKl&#10;V62B+XMiSbnLALGTJ5FHkYsoAZ1n+j9//gMAAP//AwBQSwECLQAUAAYACAAAACEAtoM4kv4AAADh&#10;AQAAEwAAAAAAAAAAAAAAAAAAAAAAW0NvbnRlbnRfVHlwZXNdLnhtbFBLAQItABQABgAIAAAAIQA4&#10;/SH/1gAAAJQBAAALAAAAAAAAAAAAAAAAAC8BAABfcmVscy8ucmVsc1BLAQItABQABgAIAAAAIQBt&#10;aWgW+QIAAGYOAAAOAAAAAAAAAAAAAAAAAC4CAABkcnMvZTJvRG9jLnhtbFBLAQItABQABgAIAAAA&#10;IQBk2OJB3AAAAAcBAAAPAAAAAAAAAAAAAAAAAFMFAABkcnMvZG93bnJldi54bWxQSwUGAAAAAAQA&#10;BADzAAAAXAYAAAAA&#10;">
                      <v:roundrect id="AutoShape 3" o:spid="_x0000_s1027" style="position:absolute;top:8305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vq8rsMA&#10;AADcAAAADwAAAGRycy9kb3ducmV2LnhtbERPTWvCQBC9F/wPywi9FN3Yg43RVURpqRehUfQ6ZMck&#10;mJ0N2W0S/fWuUOhtHu9zFqveVKKlxpWWFUzGEQjizOqScwXHw+coBuE8ssbKMim4kYPVcvCywETb&#10;jn+oTX0uQgi7BBUU3teJlC4ryKAb25o4cBfbGPQBNrnUDXYh3FTyPYqm0mDJoaHAmjYFZdf01yiI&#10;b7E5taf915l23G3ve/2xfpsp9Trs13MQnnr/L/5zf+swfzaF5zPhArl8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vq8rsMAAADcAAAADwAAAAAAAAAAAAAAAACYAgAAZHJzL2Rv&#10;d25yZXYueG1sUEsFBgAAAAAEAAQA9QAAAIgDAAAAAA==&#10;" strokecolor="windowText" strokeweight="1pt"/>
                      <v:roundrect id="AutoShape 4" o:spid="_x0000_s1028" style="position:absolute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s+bw8AA&#10;AADcAAAADwAAAGRycy9kb3ducmV2LnhtbERPTWsCMRC9F/wPYQRvNWsPtrsaRaRKj67txduwGXcX&#10;N5OQRI3/3hQKvc3jfc5yncwgbuRDb1nBbFqAIG6s7rlV8PO9e/0AESKyxsEyKXhQgPVq9LLESts7&#10;13Q7xlbkEA4VKuhidJWUoenIYJhaR5y5s/UGY4a+ldrjPYebQb4VxVwa7Dk3dOho21FzOV6Ngk+v&#10;68OpTM4d0r7e+aJ0Zy6VmozTZgEiUor/4j/3l87zy3f4fSZfIFdP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Ds+bw8AAAADcAAAADwAAAAAAAAAAAAAAAACYAgAAZHJzL2Rvd25y&#10;ZXYueG1sUEsFBgAAAAAEAAQA9QAAAIUDAAAAAA==&#10;" fillcolor="black [3213]" strokecolor="windowText" strokeweight="1pt"/>
                      <v:roundrect id="AutoShape 5" o:spid="_x0000_s1029" style="position:absolute;top:2743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CmNR8YA&#10;AADcAAAADwAAAGRycy9kb3ducmV2LnhtbESPQWvCQBCF7wX/wzJCL6Vu7KGNqauIYqkXoSr2OmSn&#10;STA7G7JrEvvrnUOhtxnem/e+mS8HV6uO2lB5NjCdJKCIc28rLgycjtvnFFSIyBZrz2TgRgGWi9HD&#10;HDPre/6i7hALJSEcMjRQxthkWoe8JIdh4hti0X586zDK2hbatthLuKv1S5K8aocVS0OJDa1Lyi+H&#10;qzOQ3lJ37s77j2/acb/53du31dPMmMfxsHoHFWmI/+a/608r+DOhlWdkAr24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CmNR8YAAADcAAAADwAAAAAAAAAAAAAAAACYAgAAZHJz&#10;L2Rvd25yZXYueG1sUEsFBgAAAAAEAAQA9QAAAIsDAAAAAA==&#10;" strokecolor="windowText" strokeweight="1pt"/>
                      <v:roundrect id="AutoShape 6" o:spid="_x0000_s1030" style="position:absolute;top:5562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2Uo3MMA&#10;AADcAAAADwAAAGRycy9kb3ducmV2LnhtbERPS2vCQBC+C/0PyxR6Ed3ooSbRVUSxtBfBB3odstMk&#10;NDsbsmsS++u7BcHbfHzPWax6U4mWGldaVjAZRyCIM6tLzhWcT7tRDMJ5ZI2VZVJwJwer5ctggam2&#10;HR+oPfpchBB2KSoovK9TKV1WkEE3tjVx4L5tY9AH2ORSN9iFcFPJaRS9S4Mlh4YCa9oUlP0cb0ZB&#10;fI/Npb3sP670xd32d69n62Gi1Ntrv56D8NT7p/jh/tRhfpLA/zPhArn8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2Uo3MMAAADcAAAADwAAAAAAAAAAAAAAAACYAgAAZHJzL2Rv&#10;d25yZXYueG1sUEsFBgAAAAAEAAQA9QAAAIgDAAAAAA==&#10;" strokecolor="windowText" strokeweight="1pt"/>
                    </v:group>
                  </w:pict>
                </mc:Fallback>
              </mc:AlternateContent>
            </w:r>
            <w:r w:rsidRPr="00460C07">
              <w:rPr>
                <w:rFonts w:ascii="Times New Roman" w:hAnsi="Times New Roman"/>
                <w:sz w:val="24"/>
                <w:szCs w:val="24"/>
              </w:rPr>
              <w:t xml:space="preserve">             </w:t>
            </w:r>
            <w:r>
              <w:rPr>
                <w:rFonts w:ascii="Times New Roman" w:hAnsi="Times New Roman"/>
                <w:sz w:val="24"/>
                <w:szCs w:val="24"/>
              </w:rPr>
              <w:t>48 m</w:t>
            </w:r>
          </w:p>
          <w:p w:rsidR="003B04D4" w:rsidRPr="00460C07" w:rsidRDefault="003B04D4" w:rsidP="003B04D4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3B04D4" w:rsidRPr="00460C07" w:rsidRDefault="003B04D4" w:rsidP="003B04D4">
            <w:pPr>
              <w:rPr>
                <w:rFonts w:ascii="Times New Roman" w:hAnsi="Times New Roman"/>
                <w:sz w:val="24"/>
                <w:szCs w:val="24"/>
              </w:rPr>
            </w:pPr>
            <w:r w:rsidRPr="00460C07">
              <w:rPr>
                <w:rFonts w:ascii="Times New Roman" w:hAnsi="Times New Roman"/>
                <w:sz w:val="24"/>
                <w:szCs w:val="24"/>
              </w:rPr>
              <w:t xml:space="preserve">        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96 m</w:t>
            </w:r>
            <w:r w:rsidR="003D51D7">
              <w:rPr>
                <w:rFonts w:ascii="Times New Roman" w:hAnsi="Times New Roman"/>
                <w:sz w:val="24"/>
                <w:szCs w:val="24"/>
              </w:rPr>
              <w:t xml:space="preserve">                          </w:t>
            </w:r>
            <w:r w:rsidR="003D51D7" w:rsidRPr="003D51D7">
              <w:rPr>
                <w:rFonts w:ascii="Times New Roman" w:hAnsi="Times New Roman"/>
                <w:color w:val="FF0000"/>
                <w:position w:val="-4"/>
                <w:sz w:val="24"/>
                <w:szCs w:val="24"/>
              </w:rPr>
              <w:object w:dxaOrig="1774" w:dyaOrig="298">
                <v:shape id="_x0000_i1051" type="#_x0000_t75" style="width:88.45pt;height:15.45pt" o:ole="">
                  <v:imagedata r:id="rId144" o:title=""/>
                </v:shape>
                <o:OLEObject Type="Embed" ProgID="FXE300.Equation" ShapeID="_x0000_i1051" DrawAspect="Content" ObjectID="_1460096225" r:id="rId145"/>
              </w:object>
            </w:r>
            <w:r w:rsidR="003D51D7">
              <w:rPr>
                <w:rFonts w:ascii="Times New Roman" w:hAnsi="Times New Roman"/>
                <w:sz w:val="24"/>
                <w:szCs w:val="24"/>
              </w:rPr>
              <w:t xml:space="preserve"> </w:t>
            </w:r>
          </w:p>
          <w:p w:rsidR="003B04D4" w:rsidRPr="00460C07" w:rsidRDefault="003B04D4" w:rsidP="003B04D4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3B04D4" w:rsidRPr="00460C07" w:rsidRDefault="003B04D4" w:rsidP="003B04D4">
            <w:pPr>
              <w:rPr>
                <w:rFonts w:ascii="Times New Roman" w:hAnsi="Times New Roman"/>
                <w:sz w:val="24"/>
                <w:szCs w:val="24"/>
              </w:rPr>
            </w:pPr>
            <w:r w:rsidRPr="00460C07">
              <w:rPr>
                <w:rFonts w:ascii="Times New Roman" w:hAnsi="Times New Roman"/>
                <w:sz w:val="24"/>
                <w:szCs w:val="24"/>
              </w:rPr>
              <w:t xml:space="preserve">        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288 m</w:t>
            </w:r>
          </w:p>
          <w:p w:rsidR="003B04D4" w:rsidRPr="00460C07" w:rsidRDefault="003B04D4" w:rsidP="003B04D4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3B04D4" w:rsidRPr="00460C07" w:rsidRDefault="003B04D4" w:rsidP="003B04D4">
            <w:pPr>
              <w:rPr>
                <w:rFonts w:ascii="Times New Roman" w:hAnsi="Times New Roman"/>
                <w:sz w:val="24"/>
                <w:szCs w:val="24"/>
              </w:rPr>
            </w:pPr>
            <w:r w:rsidRPr="00460C07">
              <w:rPr>
                <w:rFonts w:ascii="Times New Roman" w:hAnsi="Times New Roman"/>
                <w:sz w:val="24"/>
                <w:szCs w:val="24"/>
              </w:rPr>
              <w:t xml:space="preserve">        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576 m</w:t>
            </w:r>
          </w:p>
          <w:p w:rsidR="003B04D4" w:rsidRDefault="003B04D4" w:rsidP="003B04D4">
            <w:pPr>
              <w:pStyle w:val="QuestionStyle"/>
            </w:pPr>
          </w:p>
        </w:tc>
      </w:tr>
      <w:tr w:rsidR="003B04D4" w:rsidTr="003B04D4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top w:w="113" w:type="dxa"/>
            <w:bottom w:w="85" w:type="dxa"/>
          </w:tblCellMar>
        </w:tblPrEx>
        <w:trPr>
          <w:cantSplit/>
          <w:trHeight w:val="851"/>
        </w:trPr>
        <w:tc>
          <w:tcPr>
            <w:tcW w:w="952" w:type="dxa"/>
            <w:gridSpan w:val="2"/>
            <w:tcBorders>
              <w:top w:val="single" w:sz="4" w:space="0" w:color="auto"/>
              <w:bottom w:val="single" w:sz="4" w:space="0" w:color="auto"/>
            </w:tcBorders>
            <w:shd w:val="clear" w:color="auto" w:fill="00FF99"/>
          </w:tcPr>
          <w:p w:rsidR="003B04D4" w:rsidRPr="001B3341" w:rsidRDefault="003B04D4" w:rsidP="003B04D4">
            <w:pPr>
              <w:pStyle w:val="ListParagraph"/>
              <w:numPr>
                <w:ilvl w:val="0"/>
                <w:numId w:val="11"/>
              </w:numPr>
              <w:ind w:left="34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:rsidR="003B04D4" w:rsidRDefault="00624FFF" w:rsidP="003B04D4">
            <w:pPr>
              <w:pStyle w:val="QuestionStyle"/>
            </w:pPr>
            <w:r>
              <w:rPr>
                <w:noProof/>
                <w:lang w:eastAsia="en-AU"/>
              </w:rPr>
              <w:object w:dxaOrig="1440" w:dyaOrig="1440">
                <v:shape id="_x0000_s1080" type="#_x0000_t75" style="position:absolute;margin-left:249.6pt;margin-top:-2.4pt;width:160.9pt;height:100.3pt;z-index:251710976;mso-position-horizontal-relative:text;mso-position-vertical-relative:text">
                  <v:imagedata r:id="rId58" o:title=""/>
                </v:shape>
                <o:OLEObject Type="Embed" ProgID="FXDraw3.Document" ShapeID="_x0000_s1080" DrawAspect="Content" ObjectID="_1460096268" r:id="rId146"/>
              </w:object>
            </w:r>
            <w:r w:rsidR="003B04D4">
              <w:t>What is the area of this rectangle?</w:t>
            </w:r>
          </w:p>
          <w:p w:rsidR="003B04D4" w:rsidRPr="003D51D7" w:rsidRDefault="003D51D7" w:rsidP="003B04D4">
            <w:pPr>
              <w:pStyle w:val="QuestionStyle"/>
              <w:rPr>
                <w:position w:val="-2"/>
              </w:rPr>
            </w:pPr>
            <w:r>
              <w:t xml:space="preserve"> </w:t>
            </w:r>
            <w:r w:rsidRPr="003D51D7">
              <w:rPr>
                <w:color w:val="FF0000"/>
                <w:position w:val="-2"/>
              </w:rPr>
              <w:object w:dxaOrig="1946" w:dyaOrig="276">
                <v:shape id="_x0000_i1052" type="#_x0000_t75" style="width:96.7pt;height:14.4pt" o:ole="">
                  <v:imagedata r:id="rId147" o:title=""/>
                </v:shape>
                <o:OLEObject Type="Embed" ProgID="FXE300.Equation" ShapeID="_x0000_i1052" DrawAspect="Content" ObjectID="_1460096226" r:id="rId148"/>
              </w:object>
            </w:r>
            <w:r w:rsidRPr="003D51D7">
              <w:rPr>
                <w:position w:val="-2"/>
              </w:rPr>
              <w:t xml:space="preserve"> </w:t>
            </w:r>
          </w:p>
          <w:p w:rsidR="003B04D4" w:rsidRDefault="003B04D4" w:rsidP="003B04D4">
            <w:pPr>
              <w:pStyle w:val="QuestionStyle"/>
            </w:pPr>
          </w:p>
          <w:p w:rsidR="003B04D4" w:rsidRPr="0013023C" w:rsidRDefault="003B04D4" w:rsidP="003B04D4">
            <w:pPr>
              <w:rPr>
                <w:rFonts w:ascii="Times New Roman" w:hAnsi="Times New Roman"/>
              </w:rPr>
            </w:pPr>
            <w:r w:rsidRPr="0013023C">
              <w:rPr>
                <w:rFonts w:ascii="Times New Roman" w:hAnsi="Times New Roman"/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27008" behindDoc="0" locked="0" layoutInCell="1" allowOverlap="1" wp14:anchorId="4AEF9E06" wp14:editId="658E2C50">
                      <wp:simplePos x="0" y="0"/>
                      <wp:positionH relativeFrom="column">
                        <wp:posOffset>1200150</wp:posOffset>
                      </wp:positionH>
                      <wp:positionV relativeFrom="paragraph">
                        <wp:posOffset>43815</wp:posOffset>
                      </wp:positionV>
                      <wp:extent cx="754380" cy="373380"/>
                      <wp:effectExtent l="0" t="0" r="26670" b="26670"/>
                      <wp:wrapNone/>
                      <wp:docPr id="200" name="Rectangle 20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54380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2A0B27" w:rsidRPr="003A7010" w:rsidRDefault="002A0B27" w:rsidP="003B04D4">
                                  <w:pPr>
                                    <w:jc w:val="center"/>
                                    <w:rPr>
                                      <w:rFonts w:ascii="Times New Roman" w:hAnsi="Times New Roman"/>
                                      <w:color w:val="000000" w:themeColor="text1"/>
                                      <w:sz w:val="36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color w:val="000000" w:themeColor="text1"/>
                                      <w:sz w:val="36"/>
                                      <w:szCs w:val="28"/>
                                    </w:rPr>
                                    <w:t>90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AEF9E06" id="Rectangle 200" o:spid="_x0000_s1055" style="position:absolute;margin-left:94.5pt;margin-top:3.45pt;width:59.4pt;height:29.4pt;z-index:251627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FLkRpAIAAKQFAAAOAAAAZHJzL2Uyb0RvYy54bWysVFFv2yAQfp+0/4B4X+2kydpGdaqoVadJ&#10;VRu1nfpMMMSWMMeAxM5+/Q6wnair9jAtDw5wd99xH9/d9U3XKLIX1tWgCzo5yykRmkNZ621Bf7ze&#10;f7mkxHmmS6ZAi4IehKM3y8+frluzEFOoQJXCEgTRbtGaglbem0WWOV6JhrkzMEKjUYJtmMet3Wal&#10;ZS2iNyqb5vnXrAVbGgtcOIend8lIlxFfSsH9k5ROeKIKinfz8WvjdxO+2fKaLbaWmarm/TXYP9yi&#10;YbXGpCPUHfOM7Gz9B1RTcwsOpD/j0GQgZc1FrAGrmeTvqnmpmBGxFiTHmZEm9/9g+eN+bUldFhTZ&#10;pESzBh/pGWljeqsECYdIUWvcAj1fzNr2O4fLUG8nbRP+sRLSRVoPI62i84Tj4cV8dn6J4BxN5xfn&#10;YY0o2THYWOe/CWhIWBTUYvpIJts/OJ9cB5eQS8N9rRSes4XSpEXZXeXzPEY4UHUZrMEYRSRulSV7&#10;hs/vu0mf98QLb6E0XiZUmGqKK39QIuE/C4n0YBXTlCAI84jJOBfaT5KpYqVIqeY5/oZkQ0QsWWkE&#10;DMgSLzli9wCDZwIZsBMBvX8IFVHXY3Bf+d+Cx4iYGbQfg5tag/2oMoVV9ZmT/0BSoiaw5LtNF6Vz&#10;GV3D0QbKA+rJQmo0Z/h9jW/6wJxfM4udhTLAaeGf8CMV4NtBv6KkAvvro/Pgj4JHKyUtdmpB3c8d&#10;s4IS9V1jK1xNZrPQ2nEzm19McWNPLZtTi941t4BqmOBcMjwug79Xw1JaaN5wqKxCVjQxzTF3Qbm3&#10;w+bWpwmCY4mL1Sq6YTsb5h/0i+EBPBAdNPvavTFremF77IhHGLqaLd7pO/mGSA2rnQdZR/Efee2f&#10;AEdB1FI/tsKsOd1Hr+NwXf4GAAD//wMAUEsDBBQABgAIAAAAIQDt8yo/3QAAAAgBAAAPAAAAZHJz&#10;L2Rvd25yZXYueG1sTI/LTsMwEEX3SPyDNUjsqA0VfYQ4FSoPiYpNA5vunHgaR8TjKHbT8PcMK1he&#10;3dGdc/LN5Dsx4hDbQBpuZwoEUh1sS42Gz4+XmxWImAxZ0wVCDd8YYVNcXuQms+FMexzL1AgeoZgZ&#10;DS6lPpMy1g69ibPQI3F3DIM3iePQSDuYM4/7Tt4ptZDetMQfnOlx67D+Kk9ew7Gv5u+H/UGV1dtu&#10;+/xqnXwandbXV9PjA4iEU/o7hl98RoeCmapwIhtFx3m1ZpekYbEGwf1cLVml4ny/BFnk8r9A8QMA&#10;AP//AwBQSwECLQAUAAYACAAAACEAtoM4kv4AAADhAQAAEwAAAAAAAAAAAAAAAAAAAAAAW0NvbnRl&#10;bnRfVHlwZXNdLnhtbFBLAQItABQABgAIAAAAIQA4/SH/1gAAAJQBAAALAAAAAAAAAAAAAAAAAC8B&#10;AABfcmVscy8ucmVsc1BLAQItABQABgAIAAAAIQALFLkRpAIAAKQFAAAOAAAAAAAAAAAAAAAAAC4C&#10;AABkcnMvZTJvRG9jLnhtbFBLAQItABQABgAIAAAAIQDt8yo/3QAAAAgBAAAPAAAAAAAAAAAAAAAA&#10;AP4EAABkcnMvZG93bnJldi54bWxQSwUGAAAAAAQABADzAAAACAYAAAAA&#10;" filled="f" strokecolor="black [3213]" strokeweight="1.5pt">
                      <v:textbox>
                        <w:txbxContent>
                          <w:p w:rsidR="002A0B27" w:rsidRPr="003A7010" w:rsidRDefault="002A0B27" w:rsidP="003B04D4">
                            <w:pPr>
                              <w:jc w:val="center"/>
                              <w:rPr>
                                <w:rFonts w:ascii="Times New Roman" w:hAnsi="Times New Roman"/>
                                <w:color w:val="000000" w:themeColor="text1"/>
                                <w:sz w:val="36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0000" w:themeColor="text1"/>
                                <w:sz w:val="36"/>
                                <w:szCs w:val="28"/>
                              </w:rPr>
                              <w:t>90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:rsidR="003B04D4" w:rsidRDefault="003B04D4" w:rsidP="003B04D4">
            <w:pPr>
              <w:pStyle w:val="QuestionStyle"/>
            </w:pPr>
            <w:r w:rsidRPr="0013023C">
              <w:rPr>
                <w:sz w:val="32"/>
                <w:szCs w:val="32"/>
              </w:rPr>
              <w:t xml:space="preserve">                              </w:t>
            </w:r>
            <w:r>
              <w:rPr>
                <w:sz w:val="32"/>
                <w:szCs w:val="32"/>
              </w:rPr>
              <w:t xml:space="preserve">        </w:t>
            </w:r>
            <w:r w:rsidRPr="0013023C">
              <w:rPr>
                <w:sz w:val="32"/>
                <w:szCs w:val="32"/>
              </w:rPr>
              <w:t xml:space="preserve"> </w:t>
            </w:r>
            <w:r>
              <w:rPr>
                <w:sz w:val="32"/>
                <w:szCs w:val="32"/>
              </w:rPr>
              <w:t xml:space="preserve"> </w:t>
            </w:r>
            <w:r w:rsidRPr="0013023C">
              <w:rPr>
                <w:sz w:val="32"/>
                <w:szCs w:val="32"/>
              </w:rPr>
              <w:t>m</w:t>
            </w:r>
            <w:r w:rsidRPr="00F93005">
              <w:rPr>
                <w:sz w:val="32"/>
                <w:szCs w:val="32"/>
                <w:vertAlign w:val="superscript"/>
              </w:rPr>
              <w:t>2</w:t>
            </w:r>
            <w:r>
              <w:rPr>
                <w:sz w:val="32"/>
                <w:szCs w:val="32"/>
              </w:rPr>
              <w:t>.</w:t>
            </w:r>
          </w:p>
          <w:p w:rsidR="003B04D4" w:rsidRDefault="003B04D4" w:rsidP="003B04D4">
            <w:pPr>
              <w:pStyle w:val="QuestionStyle"/>
            </w:pPr>
          </w:p>
          <w:p w:rsidR="003B04D4" w:rsidRDefault="003B04D4" w:rsidP="003B04D4">
            <w:pPr>
              <w:pStyle w:val="QuestionStyle"/>
            </w:pPr>
          </w:p>
        </w:tc>
      </w:tr>
      <w:tr w:rsidR="003B04D4" w:rsidTr="003B04D4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top w:w="113" w:type="dxa"/>
            <w:bottom w:w="85" w:type="dxa"/>
          </w:tblCellMar>
        </w:tblPrEx>
        <w:trPr>
          <w:cantSplit/>
          <w:trHeight w:val="851"/>
        </w:trPr>
        <w:tc>
          <w:tcPr>
            <w:tcW w:w="952" w:type="dxa"/>
            <w:gridSpan w:val="2"/>
            <w:tcBorders>
              <w:top w:val="single" w:sz="4" w:space="0" w:color="auto"/>
              <w:bottom w:val="single" w:sz="4" w:space="0" w:color="auto"/>
            </w:tcBorders>
            <w:shd w:val="clear" w:color="auto" w:fill="00FF99"/>
          </w:tcPr>
          <w:p w:rsidR="003B04D4" w:rsidRPr="001B3341" w:rsidRDefault="003B04D4" w:rsidP="003B04D4">
            <w:pPr>
              <w:pStyle w:val="ListParagraph"/>
              <w:numPr>
                <w:ilvl w:val="0"/>
                <w:numId w:val="11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:rsidR="003B04D4" w:rsidRDefault="00624FFF" w:rsidP="003B04D4">
            <w:pPr>
              <w:pStyle w:val="QuestionStyle"/>
            </w:pPr>
            <w:r>
              <w:rPr>
                <w:noProof/>
                <w:sz w:val="12"/>
                <w:szCs w:val="12"/>
                <w:lang w:eastAsia="en-AU"/>
              </w:rPr>
              <w:object w:dxaOrig="1440" w:dyaOrig="1440">
                <v:shape id="_x0000_s1081" type="#_x0000_t75" style="position:absolute;margin-left:232.8pt;margin-top:7.85pt;width:166.9pt;height:97.6pt;z-index:251712000;mso-position-horizontal-relative:text;mso-position-vertical-relative:text">
                  <v:imagedata r:id="rId60" o:title=""/>
                </v:shape>
                <o:OLEObject Type="Embed" ProgID="FXDraw3.Document" ShapeID="_x0000_s1081" DrawAspect="Content" ObjectID="_1460096269" r:id="rId149"/>
              </w:object>
            </w:r>
            <w:r w:rsidR="003B04D4">
              <w:t>Find the area of this triangle.</w:t>
            </w:r>
          </w:p>
          <w:p w:rsidR="003B04D4" w:rsidRPr="00460C07" w:rsidRDefault="003B04D4" w:rsidP="003B04D4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3B04D4" w:rsidRPr="00460C07" w:rsidRDefault="003B04D4" w:rsidP="003B04D4">
            <w:pPr>
              <w:rPr>
                <w:rFonts w:ascii="Times New Roman" w:hAnsi="Times New Roman"/>
                <w:sz w:val="24"/>
                <w:szCs w:val="24"/>
              </w:rPr>
            </w:pPr>
            <w:r w:rsidRPr="00460C07"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29056" behindDoc="0" locked="0" layoutInCell="1" allowOverlap="1" wp14:anchorId="7534D88A" wp14:editId="07641A6D">
                      <wp:simplePos x="0" y="0"/>
                      <wp:positionH relativeFrom="column">
                        <wp:posOffset>245110</wp:posOffset>
                      </wp:positionH>
                      <wp:positionV relativeFrom="paragraph">
                        <wp:posOffset>24765</wp:posOffset>
                      </wp:positionV>
                      <wp:extent cx="163830" cy="899160"/>
                      <wp:effectExtent l="0" t="0" r="26670" b="15240"/>
                      <wp:wrapNone/>
                      <wp:docPr id="201" name="Group 20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63830" cy="899160"/>
                                <a:chOff x="0" y="0"/>
                                <a:chExt cx="171450" cy="944880"/>
                              </a:xfrm>
                            </wpg:grpSpPr>
                            <wps:wsp>
                              <wps:cNvPr id="202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83058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03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04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27432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05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55626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chemeClr val="tx1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69C9653E" id="Group 201" o:spid="_x0000_s1026" style="position:absolute;margin-left:19.3pt;margin-top:1.95pt;width:12.9pt;height:70.8pt;z-index:251629056;mso-width-relative:margin;mso-height-relative:margin" coordsize="1714,94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ncfxAgMAAGYOAAAOAAAAZHJzL2Uyb0RvYy54bWzsV81y2yAQvnem78Bwb2TZsmxrImcy+ZvO&#10;pG2mSR8AA/ppJaCALbtP3wXJihOnhyZTTw/WAbPALrsfH+vl9GxdV2jFtSmlSHF4MsCICypZKfIU&#10;f3u4/jDFyFgiGKmk4CnecIPP5u/fnTYq4UNZyIpxjcCIMEmjUlxYq5IgMLTgNTEnUnEBk5nUNbEg&#10;6jxgmjRgva6C4WAQB43UTGlJuTEwetlO4rm3n2Wc2i9ZZrhFVYrBN+tb7duFa4P5KUlyTVRR0s4N&#10;8govalIK2LQ3dUksQUtd7pmqS6qlkZk9obIOZJaVlPsYIJpw8CyaGy2XyseSJ02uepgA2mc4vdos&#10;/by606hkKYb9MRKkhkPy+yI3APA0Kk9g1Y1W9+pOdwN5K7mI15mu3S/EgtYe2E0PLF9bRGEwjEfT&#10;EcBPYWo6m4VxBzwt4HT2tGhxtdWbhNG405tF0XTq9YLtpoHzrXelUUAh84iSeRtK9wVR3INvXPw9&#10;SsMtSudLK/0iNGpx8uscSA4Oo24l/WGQkBcFETk/11o2BScM3PK4gvM7Ck4woIoWzSfJ4AwIWPeM&#10;ehFfQHPcgkGSHuQdsMIwGg2egkUSpY294bJGrpNiIJdgX+GG+G3I6tZYz2DWsYCw7xhldQX3YUUq&#10;FMZxPHGBAvzdYuhtbfqQZVWy67KqvKDzxUWlEaim+Np/nbLZXVYJ1AAgwwl4u29jY3oTcOeZbB4g&#10;WIwqYixMAM3895JdH5y/3A7zK8F835KyavvgeiUgli3ujucmWUi2gTPQss0TkNegU0j9C6MGckSK&#10;zc8l0Rw8+CjgHGdhFLmk4oVoPBmCoHdnFrszRFAwlWIIoO1e2DYRLZUu8wJ2Cj0EQjpmZaV1WD96&#10;1QnA8NbXA1B9tE/16OBU71LFkeXt1Xtye44s/4t/0z8l9Gif5eODs3w4iUaQPnyWOlL9SPV/U7uM&#10;96keH5zq43E83BaA/ynV3euD96WHXbcFGxR1x9LlraWLr9nhMePryO7h5V5Lu7IvdR6fh/PfAAAA&#10;//8DAFBLAwQUAAYACAAAACEA42eGRt0AAAAHAQAADwAAAGRycy9kb3ducmV2LnhtbEyOQUvDQBCF&#10;74L/YRnBm93EJqHGbEop6qkItoJ4m2anSWh2N2S3SfrvHU96Gh7v481XrGfTiZEG3zqrIF5EIMhW&#10;Tre2VvB5eH1YgfABrcbOWVJwJQ/r8vamwFy7yX7QuA+14BHrc1TQhNDnUvqqIYN+4Xqy3J3cYDBw&#10;HGqpB5x43HTyMYoyabC1/KHBnrYNVef9xSh4m3DaLOOXcXc+ba/fh/T9axeTUvd38+YZRKA5/MHw&#10;q8/qULLT0V2s9qJTsFxlTPJ9AsF1liQgjowlaQqyLOR///IHAAD//wMAUEsBAi0AFAAGAAgAAAAh&#10;ALaDOJL+AAAA4QEAABMAAAAAAAAAAAAAAAAAAAAAAFtDb250ZW50X1R5cGVzXS54bWxQSwECLQAU&#10;AAYACAAAACEAOP0h/9YAAACUAQAACwAAAAAAAAAAAAAAAAAvAQAAX3JlbHMvLnJlbHNQSwECLQAU&#10;AAYACAAAACEATJ3H8QIDAABmDgAADgAAAAAAAAAAAAAAAAAuAgAAZHJzL2Uyb0RvYy54bWxQSwEC&#10;LQAUAAYACAAAACEA42eGRt0AAAAHAQAADwAAAAAAAAAAAAAAAABcBQAAZHJzL2Rvd25yZXYueG1s&#10;UEsFBgAAAAAEAAQA8wAAAGYGAAAAAA==&#10;">
                      <v:roundrect id="AutoShape 3" o:spid="_x0000_s1027" style="position:absolute;top:8305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u5OVsYA&#10;AADcAAAADwAAAGRycy9kb3ducmV2LnhtbESPQWvCQBSE70L/w/IKvUizMYeapllFKpZ6EWqLvT6y&#10;r0lo9m3Irkn017uC4HGYmW+YfDmaRvTUudqyglkUgyAurK65VPDzvXlOQTiPrLGxTApO5GC5eJjk&#10;mGk78Bf1e1+KAGGXoYLK+zaT0hUVGXSRbYmD92c7gz7IrpS6wyHATSOTOH6RBmsOCxW29F5R8b8/&#10;GgXpKTWH/rD7+KUtD+vzTs9X01elnh7H1RsIT6O/h2/tT60giRO4nglHQC4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u5OVsYAAADcAAAADwAAAAAAAAAAAAAAAACYAgAAZHJz&#10;L2Rvd25yZXYueG1sUEsFBgAAAAAEAAQA9QAAAIsDAAAAAA==&#10;" strokecolor="windowText" strokeweight="1pt"/>
                      <v:roundrect id="AutoShape 4" o:spid="_x0000_s1028" style="position:absolute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aLrzcYA&#10;AADcAAAADwAAAGRycy9kb3ducmV2LnhtbESPQWvCQBSE70L/w/IKvUizqQUb06wiilIvgrbo9ZF9&#10;TUKzb0N2m8T++q4geBxm5hsmWwymFh21rrKs4CWKQRDnVldcKPj63DwnIJxH1lhbJgUXcrCYP4wy&#10;TLXt+UDd0RciQNilqKD0vkmldHlJBl1kG+LgfdvWoA+yLaRusQ9wU8tJHE+lwYrDQokNrUrKf46/&#10;RkFyScypO+23Z9pxv/7b67fleKbU0+OwfAfhafD38K39oRVM4le4nglHQM7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aLrzcYAAADcAAAADwAAAAAAAAAAAAAAAACYAgAAZHJz&#10;L2Rvd25yZXYueG1sUEsFBgAAAAAEAAQA9QAAAIsDAAAAAA==&#10;" strokecolor="windowText" strokeweight="1pt"/>
                      <v:roundrect id="AutoShape 5" o:spid="_x0000_s1029" style="position:absolute;top:2743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ktzucYA&#10;AADcAAAADwAAAGRycy9kb3ducmV2LnhtbESPQWvCQBSE70L/w/IKvUizqRQb06wiilIvgrbo9ZF9&#10;TUKzb0N2m8T++q4geBxm5hsmWwymFh21rrKs4CWKQRDnVldcKPj63DwnIJxH1lhbJgUXcrCYP4wy&#10;TLXt+UDd0RciQNilqKD0vkmldHlJBl1kG+LgfdvWoA+yLaRusQ9wU8tJHE+lwYrDQokNrUrKf46/&#10;RkFyScypO+23Z9pxv/7b67fleKbU0+OwfAfhafD38K39oRVM4le4nglHQM7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0ktzucYAAADcAAAADwAAAAAAAAAAAAAAAACYAgAAZHJz&#10;L2Rvd25yZXYueG1sUEsFBgAAAAAEAAQA9QAAAIsDAAAAAA==&#10;" strokecolor="windowText" strokeweight="1pt"/>
                      <v:roundrect id="AutoShape 6" o:spid="_x0000_s1030" style="position:absolute;top:5562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n5U1MIA&#10;AADcAAAADwAAAGRycy9kb3ducmV2LnhtbESPQWsCMRSE70L/Q3iF3jSp0NLdGqWIFo+u9tLbY/Pc&#10;Xbp5CUmq8d8bodDjMDPfMItVtqM4U4iDYw3PMwWCuHVm4E7D13E7fQMRE7LB0TFpuFKE1fJhssDa&#10;uAs3dD6kThQIxxo19Cn5WsrY9mQxzpwnLt7JBYupyNBJE/BS4HaUc6VepcWBy0KPntY9tT+HX6th&#10;E0yz/66y9/v82WyDqvyJK62fHvPHO4hEOf2H/9o7o2GuXuB+phwBubw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iflTUwgAAANwAAAAPAAAAAAAAAAAAAAAAAJgCAABkcnMvZG93&#10;bnJldi54bWxQSwUGAAAAAAQABAD1AAAAhwMAAAAA&#10;" fillcolor="black [3213]" strokecolor="windowText" strokeweight="1pt"/>
                    </v:group>
                  </w:pict>
                </mc:Fallback>
              </mc:AlternateContent>
            </w:r>
            <w:r w:rsidRPr="00460C07">
              <w:rPr>
                <w:rFonts w:ascii="Times New Roman" w:hAnsi="Times New Roman"/>
                <w:sz w:val="24"/>
                <w:szCs w:val="24"/>
              </w:rPr>
              <w:t xml:space="preserve">           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28 cm</w:t>
            </w:r>
            <w:r w:rsidRPr="00A00073">
              <w:rPr>
                <w:rFonts w:ascii="Times New Roman" w:hAnsi="Times New Roman"/>
                <w:sz w:val="24"/>
                <w:szCs w:val="24"/>
                <w:vertAlign w:val="superscript"/>
              </w:rPr>
              <w:t>2</w:t>
            </w:r>
          </w:p>
          <w:p w:rsidR="003B04D4" w:rsidRPr="00460C07" w:rsidRDefault="003B04D4" w:rsidP="003B04D4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3B04D4" w:rsidRPr="00460C07" w:rsidRDefault="003B04D4" w:rsidP="003B04D4">
            <w:pPr>
              <w:rPr>
                <w:rFonts w:ascii="Times New Roman" w:hAnsi="Times New Roman"/>
                <w:sz w:val="24"/>
                <w:szCs w:val="24"/>
              </w:rPr>
            </w:pPr>
            <w:r w:rsidRPr="00460C07">
              <w:rPr>
                <w:rFonts w:ascii="Times New Roman" w:hAnsi="Times New Roman"/>
                <w:sz w:val="24"/>
                <w:szCs w:val="24"/>
              </w:rPr>
              <w:t xml:space="preserve">        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 36 cm</w:t>
            </w:r>
            <w:r w:rsidRPr="00A00073">
              <w:rPr>
                <w:rFonts w:ascii="Times New Roman" w:hAnsi="Times New Roman"/>
                <w:sz w:val="24"/>
                <w:szCs w:val="24"/>
                <w:vertAlign w:val="superscript"/>
              </w:rPr>
              <w:t>2</w:t>
            </w:r>
            <w:r w:rsidR="003D51D7">
              <w:rPr>
                <w:rFonts w:ascii="Times New Roman" w:hAnsi="Times New Roman"/>
                <w:sz w:val="24"/>
                <w:szCs w:val="24"/>
                <w:vertAlign w:val="superscript"/>
              </w:rPr>
              <w:t xml:space="preserve">          </w:t>
            </w:r>
          </w:p>
          <w:p w:rsidR="003B04D4" w:rsidRPr="00460C07" w:rsidRDefault="003B04D4" w:rsidP="003B04D4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3B04D4" w:rsidRPr="00460C07" w:rsidRDefault="003B04D4" w:rsidP="003B04D4">
            <w:pPr>
              <w:rPr>
                <w:rFonts w:ascii="Times New Roman" w:hAnsi="Times New Roman"/>
                <w:sz w:val="24"/>
                <w:szCs w:val="24"/>
              </w:rPr>
            </w:pPr>
            <w:r w:rsidRPr="00460C07">
              <w:rPr>
                <w:rFonts w:ascii="Times New Roman" w:hAnsi="Times New Roman"/>
                <w:sz w:val="24"/>
                <w:szCs w:val="24"/>
              </w:rPr>
              <w:t xml:space="preserve">        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96 cm</w:t>
            </w:r>
            <w:r w:rsidRPr="00A00073">
              <w:rPr>
                <w:rFonts w:ascii="Times New Roman" w:hAnsi="Times New Roman"/>
                <w:sz w:val="24"/>
                <w:szCs w:val="24"/>
                <w:vertAlign w:val="superscript"/>
              </w:rPr>
              <w:t>2</w:t>
            </w:r>
          </w:p>
          <w:p w:rsidR="003B04D4" w:rsidRPr="00460C07" w:rsidRDefault="003B04D4" w:rsidP="003B04D4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3B04D4" w:rsidRPr="00460C07" w:rsidRDefault="003B04D4" w:rsidP="003B04D4">
            <w:pPr>
              <w:rPr>
                <w:rFonts w:ascii="Times New Roman" w:hAnsi="Times New Roman"/>
                <w:sz w:val="24"/>
                <w:szCs w:val="24"/>
              </w:rPr>
            </w:pPr>
            <w:r w:rsidRPr="00460C07">
              <w:rPr>
                <w:rFonts w:ascii="Times New Roman" w:hAnsi="Times New Roman"/>
                <w:sz w:val="24"/>
                <w:szCs w:val="24"/>
              </w:rPr>
              <w:t xml:space="preserve">        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192 cm</w:t>
            </w:r>
            <w:r w:rsidRPr="00A00073">
              <w:rPr>
                <w:rFonts w:ascii="Times New Roman" w:hAnsi="Times New Roman"/>
                <w:sz w:val="24"/>
                <w:szCs w:val="24"/>
                <w:vertAlign w:val="superscript"/>
              </w:rPr>
              <w:t>2</w:t>
            </w:r>
          </w:p>
          <w:p w:rsidR="003B04D4" w:rsidRPr="003D51D7" w:rsidRDefault="003D51D7" w:rsidP="003B04D4">
            <w:pPr>
              <w:pStyle w:val="QuestionStyle"/>
              <w:rPr>
                <w:position w:val="-18"/>
              </w:rPr>
            </w:pPr>
            <w:r>
              <w:rPr>
                <w:color w:val="FF0000"/>
                <w:position w:val="-18"/>
                <w:vertAlign w:val="superscript"/>
              </w:rPr>
              <w:t xml:space="preserve">                                                   </w:t>
            </w:r>
            <w:r w:rsidRPr="003D51D7">
              <w:rPr>
                <w:color w:val="FF0000"/>
                <w:position w:val="-18"/>
                <w:vertAlign w:val="superscript"/>
              </w:rPr>
              <w:object w:dxaOrig="2054" w:dyaOrig="510">
                <v:shape id="_x0000_i1053" type="#_x0000_t75" style="width:102.85pt;height:25.7pt" o:ole="">
                  <v:imagedata r:id="rId150" o:title=""/>
                </v:shape>
                <o:OLEObject Type="Embed" ProgID="FXE300.Equation" ShapeID="_x0000_i1053" DrawAspect="Content" ObjectID="_1460096227" r:id="rId151"/>
              </w:object>
            </w:r>
          </w:p>
        </w:tc>
      </w:tr>
      <w:tr w:rsidR="003B04D4" w:rsidTr="003B04D4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top w:w="113" w:type="dxa"/>
            <w:bottom w:w="85" w:type="dxa"/>
          </w:tblCellMar>
        </w:tblPrEx>
        <w:trPr>
          <w:cantSplit/>
          <w:trHeight w:val="851"/>
        </w:trPr>
        <w:tc>
          <w:tcPr>
            <w:tcW w:w="952" w:type="dxa"/>
            <w:gridSpan w:val="2"/>
            <w:tcBorders>
              <w:top w:val="single" w:sz="4" w:space="0" w:color="auto"/>
              <w:bottom w:val="single" w:sz="4" w:space="0" w:color="auto"/>
            </w:tcBorders>
            <w:shd w:val="clear" w:color="auto" w:fill="00FF99"/>
          </w:tcPr>
          <w:p w:rsidR="003B04D4" w:rsidRPr="001B3341" w:rsidRDefault="003B04D4" w:rsidP="003B04D4">
            <w:pPr>
              <w:pStyle w:val="ListParagraph"/>
              <w:numPr>
                <w:ilvl w:val="0"/>
                <w:numId w:val="11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:rsidR="003B04D4" w:rsidRDefault="00624FFF" w:rsidP="003B04D4">
            <w:pPr>
              <w:pStyle w:val="QuestionStyle"/>
            </w:pPr>
            <w:r>
              <w:rPr>
                <w:noProof/>
                <w:lang w:eastAsia="en-AU"/>
              </w:rPr>
              <w:object w:dxaOrig="1440" w:dyaOrig="1440">
                <v:shape id="_x0000_s1082" type="#_x0000_t75" style="position:absolute;margin-left:247.35pt;margin-top:5.25pt;width:171.8pt;height:113.05pt;z-index:251713024;mso-position-horizontal-relative:text;mso-position-vertical-relative:text">
                  <v:imagedata r:id="rId62" o:title=""/>
                </v:shape>
                <o:OLEObject Type="Embed" ProgID="FXDraw3.Document" ShapeID="_x0000_s1082" DrawAspect="Content" ObjectID="_1460096270" r:id="rId152"/>
              </w:object>
            </w:r>
            <w:r w:rsidR="003B04D4">
              <w:t>What is the area of this shape?</w:t>
            </w:r>
          </w:p>
          <w:p w:rsidR="003B04D4" w:rsidRPr="00460C07" w:rsidRDefault="003B04D4" w:rsidP="003B04D4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3B04D4" w:rsidRPr="00460C07" w:rsidRDefault="003B04D4" w:rsidP="003B04D4">
            <w:pPr>
              <w:rPr>
                <w:rFonts w:ascii="Times New Roman" w:hAnsi="Times New Roman"/>
                <w:sz w:val="24"/>
                <w:szCs w:val="24"/>
              </w:rPr>
            </w:pPr>
            <w:r w:rsidRPr="00460C07"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35200" behindDoc="0" locked="0" layoutInCell="1" allowOverlap="1" wp14:anchorId="75F5A774" wp14:editId="6C25F76D">
                      <wp:simplePos x="0" y="0"/>
                      <wp:positionH relativeFrom="column">
                        <wp:posOffset>245110</wp:posOffset>
                      </wp:positionH>
                      <wp:positionV relativeFrom="paragraph">
                        <wp:posOffset>24765</wp:posOffset>
                      </wp:positionV>
                      <wp:extent cx="163830" cy="899160"/>
                      <wp:effectExtent l="0" t="0" r="26670" b="15240"/>
                      <wp:wrapNone/>
                      <wp:docPr id="206" name="Group 20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63830" cy="899160"/>
                                <a:chOff x="0" y="0"/>
                                <a:chExt cx="171450" cy="944880"/>
                              </a:xfrm>
                            </wpg:grpSpPr>
                            <wps:wsp>
                              <wps:cNvPr id="207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83058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08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09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27432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10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55626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chemeClr val="tx1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6AB99A30" id="Group 206" o:spid="_x0000_s1026" style="position:absolute;margin-left:19.3pt;margin-top:1.95pt;width:12.9pt;height:70.8pt;z-index:251635200;mso-width-relative:margin;mso-height-relative:margin" coordsize="1714,94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5Vf6FwMAAGYOAAAOAAAAZHJzL2Uyb0RvYy54bWzsV9ty2yAQfe9M/4HhvZEly7KtiZzJ5Dad&#10;6SXTpB+AJXRpEVDAlt2v74JkRbHTh6STTB+sB4kFdtk9HFbL6dmmZmhNla4ET7B/MsKI8lRkFS8S&#10;/P3++sMMI20IzwgTnCZ4SzU+W7x/d9rImAaiFCyjCoERruNGJrg0Rsaep9OS1kSfCEk5DOZC1cSA&#10;qAovU6QB6zXzgtEo8hqhMqlESrWG3st2EC+c/Tynqfma55oaxBIMvhn3Vu69tG9vcUriQhFZVmnn&#10;BnmBFzWpOCzam7okhqCVqg5M1VWqhBa5OUlF7Yk8r1LqYoBo/NFeNDdKrKSLpYibQvYwAbR7OL3Y&#10;bPplfatQlSU4GEUYcVLDJrl1ke0AeBpZxDDrRsk7eau6jqKVbMSbXNX2C7GgjQN22wNLNwal0OlH&#10;49kY4E9haDaf+1EHfFrC7hxopeXVTm/qh5NObx6Gs5nT83aLeta33pVGAoX0A0r631C6K4mkDnxt&#10;4+9Rmu5QOl8Z4SahcYuTm2dBsnBo+UmkPzXi4qIkvKDnSommpCQDt3w7H5wfKFhBgypaNp9FBntA&#10;wLpj1JP4ApqTFgwS9yAPwPL9cDx6DBaJpdLmhooa2UaCgVw8+wYnxC1D1p+0cQzOOhaQ7AdGec3g&#10;PKwJQ34URVPnOIm7ybARO5suZMGq7LpizAmqWF4whUA1wdfu6ZT1cBrjqAFAgil4e2hjq3sTcOYz&#10;0dxDsBgxog0MAM3c85RdF5w73BbzK565tiEVa9vgOuPdJljcLc91vBTZFvZAiTZPQF6DRinUb4wa&#10;yBEJ1r9WRFHw4COHfZz7YWiTihPCyTQAQQ1HlsMRwlMwlWAIoG1emDYRraSqihJW8h0EXFhm5ZXZ&#10;kaT1qnMWGN76+gZUh9zdJoQHqocW7EfMfW2qd6niyHJLBwB7eHqOLH/G3/RvCX1+yPLJm7M8mIZj&#10;SB8uSx2pfqT6q9QuPvyf9hN6V+MNSpHXTuiTSRTsCsD/lOr29kH70sNs2oJtL/keSxeMnl+6uJod&#10;LjPuZ9ZdvOxtaSi7Uufherj4AwAA//8DAFBLAwQUAAYACAAAACEA42eGRt0AAAAHAQAADwAAAGRy&#10;cy9kb3ducmV2LnhtbEyOQUvDQBCF74L/YRnBm93EJqHGbEop6qkItoJ4m2anSWh2N2S3SfrvHU96&#10;Gh7v481XrGfTiZEG3zqrIF5EIMhWTre2VvB5eH1YgfABrcbOWVJwJQ/r8vamwFy7yX7QuA+14BHr&#10;c1TQhNDnUvqqIYN+4Xqy3J3cYDBwHGqpB5x43HTyMYoyabC1/KHBnrYNVef9xSh4m3DaLOOXcXc+&#10;ba/fh/T9axeTUvd38+YZRKA5/MHwq8/qULLT0V2s9qJTsFxlTPJ9AsF1liQgjowlaQqyLOR///IH&#10;AAD//wMAUEsBAi0AFAAGAAgAAAAhALaDOJL+AAAA4QEAABMAAAAAAAAAAAAAAAAAAAAAAFtDb250&#10;ZW50X1R5cGVzXS54bWxQSwECLQAUAAYACAAAACEAOP0h/9YAAACUAQAACwAAAAAAAAAAAAAAAAAv&#10;AQAAX3JlbHMvLnJlbHNQSwECLQAUAAYACAAAACEAmeVX+hcDAABmDgAADgAAAAAAAAAAAAAAAAAu&#10;AgAAZHJzL2Uyb0RvYy54bWxQSwECLQAUAAYACAAAACEA42eGRt0AAAAHAQAADwAAAAAAAAAAAAAA&#10;AABxBQAAZHJzL2Rvd25yZXYueG1sUEsFBgAAAAAEAAQA8wAAAHsGAAAAAA==&#10;">
                      <v:roundrect id="AutoShape 3" o:spid="_x0000_s1027" style="position:absolute;top:8305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pntzsUA&#10;AADcAAAADwAAAGRycy9kb3ducmV2LnhtbESPQWvCQBSE7wX/w/IEL0U3eqgxuopYLPUiVEWvj+wz&#10;CWbfhuw2if31riD0OMzMN8xi1ZlSNFS7wrKC8SgCQZxaXXCm4HTcDmMQziNrLC2Tgjs5WC17bwtM&#10;tG35h5qDz0SAsEtQQe59lUjp0pwMupGtiIN3tbVBH2SdSV1jG+CmlJMo+pAGCw4LOVa0ySm9HX6N&#10;gvgem3Nz3n9daMft599eT9fvM6UG/W49B+Gp8//hV/tbK5hEU3ieCUdALh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ime3OxQAAANwAAAAPAAAAAAAAAAAAAAAAAJgCAABkcnMv&#10;ZG93bnJldi54bWxQSwUGAAAAAAQABAD1AAAAigMAAAAA&#10;" strokecolor="windowText" strokeweight="1pt"/>
                      <v:roundrect id="AutoShape 4" o:spid="_x0000_s1028" style="position:absolute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wZ5vMIA&#10;AADcAAAADwAAAGRycy9kb3ducmV2LnhtbERPy4rCMBTdD/gP4QpuBk114dRqFHFQnI3gA91emmtb&#10;bG5Kk2mrXz9ZDLg8nPdi1ZlSNFS7wrKC8SgCQZxaXXCm4HLeDmMQziNrLC2Tgic5WC17HwtMtG35&#10;SM3JZyKEsEtQQe59lUjp0pwMupGtiAN3t7VBH2CdSV1jG8JNKSdRNJUGCw4NOVa0ySl9nH6NgvgZ&#10;m2tzPexu9MPt9+ugv9afM6UG/W49B+Gp82/xv3uvFUyisDacCUdALv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TBnm8wgAAANwAAAAPAAAAAAAAAAAAAAAAAJgCAABkcnMvZG93&#10;bnJldi54bWxQSwUGAAAAAAQABAD1AAAAhwMAAAAA&#10;" strokecolor="windowText" strokeweight="1pt"/>
                      <v:roundrect id="AutoShape 5" o:spid="_x0000_s1029" style="position:absolute;top:2743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ErcJ8UA&#10;AADcAAAADwAAAGRycy9kb3ducmV2LnhtbESPQWvCQBSE74L/YXmCF9FNPWiMriKWir0IVdHrI/tM&#10;gtm3IbtNYn99tyD0OMzMN8xq05lSNFS7wrKCt0kEgji1uuBMweX8MY5BOI+ssbRMCp7kYLPu91aY&#10;aNvyFzUnn4kAYZeggtz7KpHSpTkZdBNbEQfvbmuDPsg6k7rGNsBNKadRNJMGCw4LOVa0yyl9nL6N&#10;gvgZm2tzPe5v9Mnt+89Rz7ejhVLDQbddgvDU+f/wq33QCqbRAv7OhCMg1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8StwnxQAAANwAAAAPAAAAAAAAAAAAAAAAAJgCAABkcnMv&#10;ZG93bnJldi54bWxQSwUGAAAAAAQABAD1AAAAigMAAAAA&#10;" strokecolor="windowText" strokeweight="1pt"/>
                      <v:roundrect id="AutoShape 6" o:spid="_x0000_s1030" style="position:absolute;top:5562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9Bhkb4A&#10;AADcAAAADwAAAGRycy9kb3ducmV2LnhtbERPPW/CMBDdK/U/WFeJrTgwoCbFIIQAMRLKwnaKjyRq&#10;fLZsA+bf4wGJ8el9z5fJDOJGPvSWFUzGBQjixuqeWwWnv+33D4gQkTUOlknBgwIsF58fc6y0vXNN&#10;t2NsRQ7hUKGCLkZXSRmajgyGsXXEmbtYbzBm6FupPd5zuBnktChm0mDPuaFDR+uOmv/j1SjYeF0f&#10;zmVy7pB29dYXpbtwqdToK61+QURK8S1+ufdawXSS5+cz+QjIxRM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DfQYZG+AAAA3AAAAA8AAAAAAAAAAAAAAAAAmAIAAGRycy9kb3ducmV2&#10;LnhtbFBLBQYAAAAABAAEAPUAAACDAwAAAAA=&#10;" fillcolor="black [3213]" strokecolor="windowText" strokeweight="1pt"/>
                    </v:group>
                  </w:pict>
                </mc:Fallback>
              </mc:AlternateContent>
            </w:r>
            <w:r w:rsidRPr="00460C07">
              <w:rPr>
                <w:rFonts w:ascii="Times New Roman" w:hAnsi="Times New Roman"/>
                <w:sz w:val="24"/>
                <w:szCs w:val="24"/>
              </w:rPr>
              <w:t xml:space="preserve">           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38 m</w:t>
            </w:r>
            <w:r w:rsidRPr="00A00073">
              <w:rPr>
                <w:rFonts w:ascii="Times New Roman" w:hAnsi="Times New Roman"/>
                <w:sz w:val="24"/>
                <w:szCs w:val="24"/>
                <w:vertAlign w:val="superscript"/>
              </w:rPr>
              <w:t>2</w:t>
            </w:r>
          </w:p>
          <w:p w:rsidR="003B04D4" w:rsidRPr="00460C07" w:rsidRDefault="003D51D7" w:rsidP="003B04D4">
            <w:pPr>
              <w:rPr>
                <w:rFonts w:ascii="Times New Roman" w:hAnsi="Times New Roman"/>
                <w:sz w:val="12"/>
                <w:szCs w:val="12"/>
              </w:rPr>
            </w:pPr>
            <w:r>
              <w:rPr>
                <w:noProof/>
                <w:lang w:eastAsia="en-AU"/>
              </w:rPr>
              <mc:AlternateContent>
                <mc:Choice Requires="wps">
                  <w:drawing>
                    <wp:anchor distT="45720" distB="45720" distL="114300" distR="114300" simplePos="0" relativeHeight="251659776" behindDoc="0" locked="0" layoutInCell="1" allowOverlap="1" wp14:anchorId="2C9910AC" wp14:editId="07216457">
                      <wp:simplePos x="0" y="0"/>
                      <wp:positionH relativeFrom="column">
                        <wp:posOffset>1129030</wp:posOffset>
                      </wp:positionH>
                      <wp:positionV relativeFrom="paragraph">
                        <wp:posOffset>14605</wp:posOffset>
                      </wp:positionV>
                      <wp:extent cx="1813560" cy="1404620"/>
                      <wp:effectExtent l="0" t="0" r="0" b="1270"/>
                      <wp:wrapNone/>
                      <wp:docPr id="253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813560" cy="140462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2A0B27" w:rsidRDefault="002A0B27" w:rsidP="003D51D7">
                                  <w:r w:rsidRPr="003D51D7">
                                    <w:rPr>
                                      <w:color w:val="FF0000"/>
                                      <w:position w:val="-58"/>
                                    </w:rPr>
                                    <w:object w:dxaOrig="2310" w:dyaOrig="740">
                                      <v:shape id="_x0000_i1113" type="#_x0000_t75" style="width:116.25pt;height:37.05pt" o:ole="">
                                        <v:imagedata r:id="rId153" o:title=""/>
                                      </v:shape>
                                      <o:OLEObject Type="Embed" ProgID="FXE300.Equation" ShapeID="_x0000_i1113" DrawAspect="Content" ObjectID="_1460096287" r:id="rId154"/>
                                    </w:object>
                                  </w:r>
                                  <w:r>
                                    <w:t xml:space="preserve"> 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20000</wp14:pctHeight>
                      </wp14:sizeRelV>
                    </wp:anchor>
                  </w:drawing>
                </mc:Choice>
                <mc:Fallback>
                  <w:pict>
                    <v:shape w14:anchorId="2C9910AC" id="_x0000_s1056" type="#_x0000_t202" style="position:absolute;margin-left:88.9pt;margin-top:1.15pt;width:142.8pt;height:110.6pt;z-index:25165977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xr85JAIAACYEAAAOAAAAZHJzL2Uyb0RvYy54bWysU9tuGyEQfa/Uf0C813uJ7Torr6PUqatK&#10;6UVK+gEsy3pRgaGAvZt+fQbWca30rSoPCJjhMHPOYX0zakWOwnkJpqbFLKdEGA6tNPua/njcvVtR&#10;4gMzLVNgRE2fhKc3m7dv1oOtRAk9qFY4giDGV4OtaR+CrbLM815o5mdghcFgB06zgFu3z1rHBkTX&#10;KivzfJkN4FrrgAvv8fRuCtJNwu86wcO3rvMiEFVTrC2k2aW5iXO2WbNq75jtJT+Vwf6hCs2kwUfP&#10;UHcsMHJw8i8oLbkDD12YcdAZdJ3kIvWA3RT5q24eemZF6gXJ8fZMk/9/sPzr8bsjsq1pubiixDCN&#10;Ij2KMZAPMJIy8jNYX2Hag8XEMOIx6px69fYe+E9PDGx7Zvbi1jkYesFarK+IN7OLqxOOjyDN8AVa&#10;fIYdAiSgsXM6kod0EERHnZ7O2sRSeHxyVVwtlhjiGCvm+XxZJvUyVr1ct86HTwI0iYuaOhQ/wbPj&#10;vQ+xHFa9pMTXPCjZ7qRSaeP2zVY5cmRolF0aqYNXacqQoabXi3KRkA3E+8lDWgY0spK6pqs8jsla&#10;kY6Ppk0pgUk1rbESZU78REomcsLYjEmK1Zn3BtonZMzBZFz8aLjowf2mZEDT1tT/OjAnKFGfDbJ+&#10;Xczn0eVpM1+8R4qIu4w0lxFmOELVNFAyLbch/YzEh71FdXYy8RZlnCo51YxmTHSePk50++U+Zf35&#10;3ptnAAAA//8DAFBLAwQUAAYACAAAACEAsEjAjN0AAAAJAQAADwAAAGRycy9kb3ducmV2LnhtbEyP&#10;y07DMBBF90j8gzVI7KhD0gcKcaqKig0LJAoSLN3YiSPssWW7afh7hhVdHt3RvWea7ewsm3RMo0cB&#10;94sCmMbOqxEHAR/vz3cPwFKWqKT1qAX86ATb9vqqkbXyZ3zT0yEPjEow1VKAyTnUnKfOaCfTwgeN&#10;lPU+OpkJ48BVlGcqd5aXRbHmTo5IC0YG/WR09304OQGfzoxqH1+/emWn/Uu/W4U5BiFub+bdI7Cs&#10;5/x/DH/6pA4tOR39CVVilnizIfUsoKyAUb5cV0tgR+KyWgFvG375QfsLAAD//wMAUEsBAi0AFAAG&#10;AAgAAAAhALaDOJL+AAAA4QEAABMAAAAAAAAAAAAAAAAAAAAAAFtDb250ZW50X1R5cGVzXS54bWxQ&#10;SwECLQAUAAYACAAAACEAOP0h/9YAAACUAQAACwAAAAAAAAAAAAAAAAAvAQAAX3JlbHMvLnJlbHNQ&#10;SwECLQAUAAYACAAAACEA58a/OSQCAAAmBAAADgAAAAAAAAAAAAAAAAAuAgAAZHJzL2Uyb0RvYy54&#10;bWxQSwECLQAUAAYACAAAACEAsEjAjN0AAAAJAQAADwAAAAAAAAAAAAAAAAB+BAAAZHJzL2Rvd25y&#10;ZXYueG1sUEsFBgAAAAAEAAQA8wAAAIgFAAAAAA==&#10;" stroked="f">
                      <v:textbox style="mso-fit-shape-to-text:t">
                        <w:txbxContent>
                          <w:p w:rsidR="002A0B27" w:rsidRDefault="002A0B27" w:rsidP="003D51D7">
                            <w:r w:rsidRPr="003D51D7">
                              <w:rPr>
                                <w:color w:val="FF0000"/>
                                <w:position w:val="-58"/>
                              </w:rPr>
                              <w:object w:dxaOrig="2310" w:dyaOrig="740">
                                <v:shape id="_x0000_i1113" type="#_x0000_t75" style="width:116.25pt;height:37.05pt" o:ole="">
                                  <v:imagedata r:id="rId153" o:title=""/>
                                </v:shape>
                                <o:OLEObject Type="Embed" ProgID="FXE300.Equation" ShapeID="_x0000_i1113" DrawAspect="Content" ObjectID="_1460096287" r:id="rId155"/>
                              </w:object>
                            </w:r>
                            <w:r>
                              <w:t xml:space="preserve"> 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:rsidR="003B04D4" w:rsidRPr="00460C07" w:rsidRDefault="003B04D4" w:rsidP="003B04D4">
            <w:pPr>
              <w:rPr>
                <w:rFonts w:ascii="Times New Roman" w:hAnsi="Times New Roman"/>
                <w:sz w:val="24"/>
                <w:szCs w:val="24"/>
              </w:rPr>
            </w:pPr>
            <w:r w:rsidRPr="00460C07">
              <w:rPr>
                <w:rFonts w:ascii="Times New Roman" w:hAnsi="Times New Roman"/>
                <w:sz w:val="24"/>
                <w:szCs w:val="24"/>
              </w:rPr>
              <w:t xml:space="preserve">        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 172 m</w:t>
            </w:r>
            <w:r w:rsidRPr="00A00073">
              <w:rPr>
                <w:rFonts w:ascii="Times New Roman" w:hAnsi="Times New Roman"/>
                <w:sz w:val="24"/>
                <w:szCs w:val="24"/>
                <w:vertAlign w:val="superscript"/>
              </w:rPr>
              <w:t>2</w:t>
            </w:r>
          </w:p>
          <w:p w:rsidR="003B04D4" w:rsidRPr="00460C07" w:rsidRDefault="003B04D4" w:rsidP="003B04D4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3B04D4" w:rsidRPr="00460C07" w:rsidRDefault="003B04D4" w:rsidP="003B04D4">
            <w:pPr>
              <w:rPr>
                <w:rFonts w:ascii="Times New Roman" w:hAnsi="Times New Roman"/>
                <w:sz w:val="24"/>
                <w:szCs w:val="24"/>
              </w:rPr>
            </w:pPr>
            <w:r w:rsidRPr="00460C07">
              <w:rPr>
                <w:rFonts w:ascii="Times New Roman" w:hAnsi="Times New Roman"/>
                <w:sz w:val="24"/>
                <w:szCs w:val="24"/>
              </w:rPr>
              <w:t xml:space="preserve">        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188 m</w:t>
            </w:r>
            <w:r w:rsidRPr="00A00073">
              <w:rPr>
                <w:rFonts w:ascii="Times New Roman" w:hAnsi="Times New Roman"/>
                <w:sz w:val="24"/>
                <w:szCs w:val="24"/>
                <w:vertAlign w:val="superscript"/>
              </w:rPr>
              <w:t>2</w:t>
            </w:r>
          </w:p>
          <w:p w:rsidR="003B04D4" w:rsidRPr="00460C07" w:rsidRDefault="003B04D4" w:rsidP="003B04D4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3B04D4" w:rsidRPr="00460C07" w:rsidRDefault="003B04D4" w:rsidP="003B04D4">
            <w:pPr>
              <w:rPr>
                <w:rFonts w:ascii="Times New Roman" w:hAnsi="Times New Roman"/>
                <w:sz w:val="24"/>
                <w:szCs w:val="24"/>
              </w:rPr>
            </w:pPr>
            <w:r w:rsidRPr="00460C07">
              <w:rPr>
                <w:rFonts w:ascii="Times New Roman" w:hAnsi="Times New Roman"/>
                <w:sz w:val="24"/>
                <w:szCs w:val="24"/>
              </w:rPr>
              <w:t xml:space="preserve">        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252 m</w:t>
            </w:r>
            <w:r w:rsidRPr="00A00073">
              <w:rPr>
                <w:rFonts w:ascii="Times New Roman" w:hAnsi="Times New Roman"/>
                <w:sz w:val="24"/>
                <w:szCs w:val="24"/>
                <w:vertAlign w:val="superscript"/>
              </w:rPr>
              <w:t>2</w:t>
            </w:r>
          </w:p>
          <w:p w:rsidR="003B04D4" w:rsidRDefault="003B04D4" w:rsidP="003B04D4">
            <w:pPr>
              <w:pStyle w:val="QuestionStyle"/>
            </w:pPr>
          </w:p>
          <w:p w:rsidR="003B04D4" w:rsidRDefault="003B04D4" w:rsidP="003B04D4">
            <w:pPr>
              <w:pStyle w:val="QuestionStyle"/>
            </w:pPr>
          </w:p>
        </w:tc>
      </w:tr>
      <w:tr w:rsidR="003B04D4" w:rsidTr="003B04D4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top w:w="113" w:type="dxa"/>
            <w:bottom w:w="85" w:type="dxa"/>
          </w:tblCellMar>
        </w:tblPrEx>
        <w:trPr>
          <w:cantSplit/>
          <w:trHeight w:val="851"/>
        </w:trPr>
        <w:tc>
          <w:tcPr>
            <w:tcW w:w="952" w:type="dxa"/>
            <w:gridSpan w:val="2"/>
            <w:tcBorders>
              <w:top w:val="single" w:sz="4" w:space="0" w:color="auto"/>
              <w:bottom w:val="single" w:sz="4" w:space="0" w:color="auto"/>
            </w:tcBorders>
            <w:shd w:val="clear" w:color="auto" w:fill="00FF99"/>
          </w:tcPr>
          <w:p w:rsidR="003B04D4" w:rsidRPr="001B3341" w:rsidRDefault="003B04D4" w:rsidP="003B04D4">
            <w:pPr>
              <w:pStyle w:val="ListParagraph"/>
              <w:numPr>
                <w:ilvl w:val="0"/>
                <w:numId w:val="11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:rsidR="003B04D4" w:rsidRDefault="003B04D4" w:rsidP="003B04D4">
            <w:pPr>
              <w:pStyle w:val="QuestionStyle"/>
            </w:pPr>
            <w:r>
              <w:t>How many square metres are there in a square kilometre?</w:t>
            </w:r>
          </w:p>
          <w:p w:rsidR="003B04D4" w:rsidRPr="00460C07" w:rsidRDefault="003B04D4" w:rsidP="003B04D4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3B04D4" w:rsidRPr="00460C07" w:rsidRDefault="003D51D7" w:rsidP="003B04D4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noProof/>
                <w:lang w:eastAsia="en-AU"/>
              </w:rPr>
              <mc:AlternateContent>
                <mc:Choice Requires="wps">
                  <w:drawing>
                    <wp:anchor distT="45720" distB="45720" distL="114300" distR="114300" simplePos="0" relativeHeight="251660800" behindDoc="0" locked="0" layoutInCell="1" allowOverlap="1" wp14:anchorId="1586AD11" wp14:editId="6AAA2EC1">
                      <wp:simplePos x="0" y="0"/>
                      <wp:positionH relativeFrom="column">
                        <wp:posOffset>2515870</wp:posOffset>
                      </wp:positionH>
                      <wp:positionV relativeFrom="paragraph">
                        <wp:posOffset>169545</wp:posOffset>
                      </wp:positionV>
                      <wp:extent cx="1813560" cy="784860"/>
                      <wp:effectExtent l="0" t="0" r="0" b="0"/>
                      <wp:wrapNone/>
                      <wp:docPr id="254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813560" cy="78486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2A0B27" w:rsidRDefault="002A0B27" w:rsidP="003D51D7">
                                  <w:r w:rsidRPr="003D51D7">
                                    <w:rPr>
                                      <w:color w:val="FF0000"/>
                                      <w:position w:val="-32"/>
                                    </w:rPr>
                                    <w:object w:dxaOrig="2538" w:dyaOrig="600">
                                      <v:shape id="_x0000_i1114" type="#_x0000_t75" style="width:127.55pt;height:29.85pt" o:ole="">
                                        <v:imagedata r:id="rId156" o:title=""/>
                                      </v:shape>
                                      <o:OLEObject Type="Embed" ProgID="FXE300.Equation" ShapeID="_x0000_i1114" DrawAspect="Content" ObjectID="_1460096288" r:id="rId157"/>
                                    </w:object>
                                  </w:r>
                                  <w:r>
                                    <w:t xml:space="preserve"> 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586AD11" id="_x0000_s1057" type="#_x0000_t202" style="position:absolute;margin-left:198.1pt;margin-top:13.35pt;width:142.8pt;height:61.8pt;z-index:2516608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Al62JAIAACUEAAAOAAAAZHJzL2Uyb0RvYy54bWysU81u2zAMvg/YOwi6L07SpHWNOEWXLsOA&#10;7gdo9wC0LMfCZFGTlNjd05eS0zTbbsN0EEiR/Eh+pFY3Q6fZQTqv0JR8NplyJo3AWpldyb8/bt/l&#10;nPkApgaNRpb8SXp+s377ZtXbQs6xRV1LxwjE+KK3JW9DsEWWedHKDvwErTRkbNB1EEh1u6x20BN6&#10;p7P5dHqZ9ehq61BI7+n1bjTydcJvGinC16bxMjBdcqotpNulu4p3tl5BsXNgWyWOZcA/VNGBMpT0&#10;BHUHAdjeqb+gOiUcemzCRGCXYdMoIVMP1M1s+kc3Dy1YmXohcrw90eT/H6z4cvjmmKpLPl8uODPQ&#10;0ZAe5RDYexzYPPLTW1+Q24MlxzDQM8059ertPYofnhnctGB28tY57FsJNdU3i5HZWeiI4yNI1X/G&#10;mtLAPmACGhrXRfKIDkboNKen02xiKSKmzGcXy0syCbJd5Yuc5JgCipdo63z4KLFjUSi5o9kndDjc&#10;+zC6vrjEZB61qrdK66S4XbXRjh2A9mSbzhH9NzdtWF/y6+V8mZANxniChqJTgfZYq67k+TSeGA5F&#10;ZOODqZMcQOlRpqK1OdITGRm5CUM1pEnkFzE4cldh/USEORz3lv4ZCS26X5z1tLMl9z/34CRn+pMh&#10;0q9ni0Vc8qQslldzUty5pTq3gBEEVfLA2ShuQvoYsW6DtzScRiXeXis51ky7mJg//pu47Od68nr9&#10;3etnAAAA//8DAFBLAwQUAAYACAAAACEAG/TYc94AAAAKAQAADwAAAGRycy9kb3ducmV2LnhtbEyP&#10;QU7DMBBF90jcwRokNog6TanThjgVIIHYtvQATjxNIuJxFLtNenuGFSxH8/T/+8Vudr244Bg6TxqW&#10;iwQEUu1tR42G49f74wZEiIas6T2hhisG2JW3N4XJrZ9oj5dDbASHUMiNhjbGIZcy1C06ExZ+QOLf&#10;yY/ORD7HRtrRTBzuepkmiZLOdMQNrRnwrcX6+3B2Gk6f08N6O1Uf8Zjtn9Sr6bLKX7W+v5tfnkFE&#10;nOMfDL/6rA4lO1X+TDaIXsNqq1JGNaQqA8GA2ix5S8XkOlmBLAv5f0L5AwAA//8DAFBLAQItABQA&#10;BgAIAAAAIQC2gziS/gAAAOEBAAATAAAAAAAAAAAAAAAAAAAAAABbQ29udGVudF9UeXBlc10ueG1s&#10;UEsBAi0AFAAGAAgAAAAhADj9If/WAAAAlAEAAAsAAAAAAAAAAAAAAAAALwEAAF9yZWxzLy5yZWxz&#10;UEsBAi0AFAAGAAgAAAAhAH8CXrYkAgAAJQQAAA4AAAAAAAAAAAAAAAAALgIAAGRycy9lMm9Eb2Mu&#10;eG1sUEsBAi0AFAAGAAgAAAAhABv02HPeAAAACgEAAA8AAAAAAAAAAAAAAAAAfgQAAGRycy9kb3du&#10;cmV2LnhtbFBLBQYAAAAABAAEAPMAAACJBQAAAAA=&#10;" stroked="f">
                      <v:textbox>
                        <w:txbxContent>
                          <w:p w:rsidR="002A0B27" w:rsidRDefault="002A0B27" w:rsidP="003D51D7">
                            <w:r w:rsidRPr="003D51D7">
                              <w:rPr>
                                <w:color w:val="FF0000"/>
                                <w:position w:val="-32"/>
                              </w:rPr>
                              <w:object w:dxaOrig="2538" w:dyaOrig="600">
                                <v:shape id="_x0000_i1114" type="#_x0000_t75" style="width:127.55pt;height:29.85pt" o:ole="">
                                  <v:imagedata r:id="rId156" o:title=""/>
                                </v:shape>
                                <o:OLEObject Type="Embed" ProgID="FXE300.Equation" ShapeID="_x0000_i1114" DrawAspect="Content" ObjectID="_1460096288" r:id="rId158"/>
                              </w:object>
                            </w:r>
                            <w:r>
                              <w:t xml:space="preserve"> 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3B04D4" w:rsidRPr="00460C07"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36224" behindDoc="0" locked="0" layoutInCell="1" allowOverlap="1" wp14:anchorId="774344C2" wp14:editId="6AB1C76D">
                      <wp:simplePos x="0" y="0"/>
                      <wp:positionH relativeFrom="column">
                        <wp:posOffset>245110</wp:posOffset>
                      </wp:positionH>
                      <wp:positionV relativeFrom="paragraph">
                        <wp:posOffset>24765</wp:posOffset>
                      </wp:positionV>
                      <wp:extent cx="163830" cy="899160"/>
                      <wp:effectExtent l="0" t="0" r="26670" b="15240"/>
                      <wp:wrapNone/>
                      <wp:docPr id="211" name="Group 21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63830" cy="899160"/>
                                <a:chOff x="0" y="0"/>
                                <a:chExt cx="171450" cy="944880"/>
                              </a:xfrm>
                            </wpg:grpSpPr>
                            <wps:wsp>
                              <wps:cNvPr id="212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83058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chemeClr val="tx1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13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14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27432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15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55626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39D7B7B2" id="Group 211" o:spid="_x0000_s1026" style="position:absolute;margin-left:19.3pt;margin-top:1.95pt;width:12.9pt;height:70.8pt;z-index:251636224;mso-width-relative:margin;mso-height-relative:margin" coordsize="1714,94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xuzZAQMAAGYOAAAOAAAAZHJzL2Uyb0RvYy54bWzsl91u2yAUx+8n7R0Q96tjx3YSq05V9UuT&#10;uq1auwcgBn9sNjAgcbKn3wE7btp0F+ukqNLiCwcMHM758ecETs/WTY1WTOlK8BT7JyOMGM8ErXiR&#10;4m8P1x+mGGlDOCW14CzFG6bx2fz9u9NWJiwQpagpUwiMcJ20MsWlMTLxPJ2VrCH6REjGoTEXqiEG&#10;qqrwqCItWG9qLxiNYq8VikolMqY1fL3sGvHc2c9zlpkvea6ZQXWKwTfj3sq9F/btzU9JUigiyyrr&#10;3SCv8KIhFYdJB1OXxBC0VNWeqabKlNAiNyeZaDyR51XGXAwQjT96Fs2NEkvpYimStpADJkD7jNOr&#10;zWafV3cKVTTFge9jxEkDi+TmRfYD4GllkUCvGyXv5Z3qPxRdzUa8zlVjfyEWtHZgNwNYtjYog49+&#10;PJ6OAX8GTdPZzI978FkJq7M3KiuvtuMmfhj142ZhOJ26cd52Us/6NrjSSpCQfqSk/43SfUkkc/C1&#10;jX+gFGwpnS+NcJ3QuOPk+llIFoeWtyL7oREXFyXhBTtXSrQlIxTcclzB+Z0BtqJhKFq0nwSFNSBg&#10;3SnqRb5AM+pgkGSAvAPL98Px6CkskkilzQ0TDbKFFIO4OP0KO8RNQ1a32jgF014FhH7HKG9q2A8r&#10;UiM/juOJDRTw952htLXpQhZ1Ra+runYVu4PZRa0QDE6xWXdBA5jdXjVHLfAIJuDsvomNHsbDlqei&#10;fYBYMaqJNtAAKnNP79MTuy42t7ct8itOXdmQqu7K4HnNIZQtditznSwE3cASKNGlCUhrUCiF+oVR&#10;CykixfrnkigGHnzksIwzPwxtTnGVMJoEUFG7LYvdFsIzMAUkMOqKF6bLQ0upqqKEmXyHgAsrrLwy&#10;FvWjV30FBN75egClj/eVHh5c6X2meKMiV8VikOi1e15S41HlGL1ZlYf7Ko8OrvJgEo4hfbgsdZS6&#10;zXzP/iiOCf0vzo1/OrpE+1KPDy71KIqD7fnvKPX/TuruzA6XGbfF+4uXvS3t1t1Z5/F6OP8NAAD/&#10;/wMAUEsDBBQABgAIAAAAIQDjZ4ZG3QAAAAcBAAAPAAAAZHJzL2Rvd25yZXYueG1sTI5BS8NAEIXv&#10;gv9hGcGb3cQmocZsSinqqQi2gnibZqdJaHY3ZLdJ+u8dT3oaHu/jzVesZ9OJkQbfOqsgXkQgyFZO&#10;t7ZW8Hl4fViB8AGtxs5ZUnAlD+vy9qbAXLvJftC4D7XgEetzVNCE0OdS+qohg37herLcndxgMHAc&#10;aqkHnHjcdPIxijJpsLX8ocGetg1V5/3FKHibcNos45dxdz5tr9+H9P1rF5NS93fz5hlEoDn8wfCr&#10;z+pQstPRXaz2olOwXGVM8n0CwXWWJCCOjCVpCrIs5H//8gcAAP//AwBQSwECLQAUAAYACAAAACEA&#10;toM4kv4AAADhAQAAEwAAAAAAAAAAAAAAAAAAAAAAW0NvbnRlbnRfVHlwZXNdLnhtbFBLAQItABQA&#10;BgAIAAAAIQA4/SH/1gAAAJQBAAALAAAAAAAAAAAAAAAAAC8BAABfcmVscy8ucmVsc1BLAQItABQA&#10;BgAIAAAAIQBvxuzZAQMAAGYOAAAOAAAAAAAAAAAAAAAAAC4CAABkcnMvZTJvRG9jLnhtbFBLAQIt&#10;ABQABgAIAAAAIQDjZ4ZG3QAAAAcBAAAPAAAAAAAAAAAAAAAAAFsFAABkcnMvZG93bnJldi54bWxQ&#10;SwUGAAAAAAQABADzAAAAZQYAAAAA&#10;">
                      <v:roundrect id="AutoShape 3" o:spid="_x0000_s1027" style="position:absolute;top:8305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E5afcIA&#10;AADcAAAADwAAAGRycy9kb3ducmV2LnhtbESPQWsCMRSE70L/Q3gFb5p1D9LdGkVKLT266qW3x+a5&#10;u7h5CUmq6b83QsHjMDPfMKtNMqO4kg+DZQWLeQGCuLV64E7B6bibvYEIEVnjaJkU/FGAzfplssJa&#10;2xs3dD3ETmQIhxoV9DG6WsrQ9mQwzK0jzt7ZeoMxS99J7fGW4WaUZVEspcGB80KPjj56ai+HX6Pg&#10;0+tm/1Ml5/bpq9n5onJnrpSavqbtO4hIKT7D/+1vraBclPA4k4+AXN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oTlp9wgAAANwAAAAPAAAAAAAAAAAAAAAAAJgCAABkcnMvZG93&#10;bnJldi54bWxQSwUGAAAAAAQABAD1AAAAhwMAAAAA&#10;" fillcolor="black [3213]" strokecolor="windowText" strokeweight="1pt"/>
                      <v:roundrect id="AutoShape 4" o:spid="_x0000_s1028" style="position:absolute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Ht9EMUA&#10;AADcAAAADwAAAGRycy9kb3ducmV2LnhtbESPQWvCQBSE74X+h+UVvJS6UaGN0VVEUfQi1IpeH9nX&#10;JDT7NmTXJPrrXUHocZiZb5jpvDOlaKh2hWUFg34Egji1uuBMwfFn/RGDcB5ZY2mZFFzJwXz2+jLF&#10;RNuWv6k5+EwECLsEFeTeV4mULs3JoOvbijh4v7Y26IOsM6lrbAPclHIYRZ/SYMFhIceKljmlf4eL&#10;URBfY3NqTvvNmXbcrm57/bV4HyvVe+sWExCeOv8ffra3WsFwMILHmXAE5OwO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Ye30QxQAAANwAAAAPAAAAAAAAAAAAAAAAAJgCAABkcnMv&#10;ZG93bnJldi54bWxQSwUGAAAAAAQABAD1AAAAigMAAAAA&#10;" strokecolor="windowText" strokeweight="1pt"/>
                      <v:roundrect id="AutoShape 5" o:spid="_x0000_s1029" style="position:absolute;top:2743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5LlZMUA&#10;AADcAAAADwAAAGRycy9kb3ducmV2LnhtbESPQWvCQBSE74X+h+UVvJS6UaSN0VVEUfQi1IpeH9nX&#10;JDT7NmTXJPrrXUHocZiZb5jpvDOlaKh2hWUFg34Egji1uuBMwfFn/RGDcB5ZY2mZFFzJwXz2+jLF&#10;RNuWv6k5+EwECLsEFeTeV4mULs3JoOvbijh4v7Y26IOsM6lrbAPclHIYRZ/SYMFhIceKljmlf4eL&#10;URBfY3NqTvvNmXbcrm57/bV4HyvVe+sWExCeOv8ffra3WsFwMILHmXAE5OwO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XkuVkxQAAANwAAAAPAAAAAAAAAAAAAAAAAJgCAABkcnMv&#10;ZG93bnJldi54bWxQSwUGAAAAAAQABAD1AAAAigMAAAAA&#10;" strokecolor="windowText" strokeweight="1pt"/>
                      <v:roundrect id="AutoShape 6" o:spid="_x0000_s1030" style="position:absolute;top:5562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N5A/8UA&#10;AADcAAAADwAAAGRycy9kb3ducmV2LnhtbESPQWvCQBSE74X+h+UVvJS6UbCN0VVEUfQi1IpeH9nX&#10;JDT7NmTXJPrrXUHocZiZb5jpvDOlaKh2hWUFg34Egji1uuBMwfFn/RGDcB5ZY2mZFFzJwXz2+jLF&#10;RNuWv6k5+EwECLsEFeTeV4mULs3JoOvbijh4v7Y26IOsM6lrbAPclHIYRZ/SYMFhIceKljmlf4eL&#10;URBfY3NqTvvNmXbcrm57/bV4HyvVe+sWExCeOv8ffra3WsFwMILHmXAE5OwO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43kD/xQAAANwAAAAPAAAAAAAAAAAAAAAAAJgCAABkcnMv&#10;ZG93bnJldi54bWxQSwUGAAAAAAQABAD1AAAAigMAAAAA&#10;" strokecolor="windowText" strokeweight="1pt"/>
                    </v:group>
                  </w:pict>
                </mc:Fallback>
              </mc:AlternateContent>
            </w:r>
            <w:r w:rsidR="003B04D4" w:rsidRPr="00460C07">
              <w:rPr>
                <w:rFonts w:ascii="Times New Roman" w:hAnsi="Times New Roman"/>
                <w:sz w:val="24"/>
                <w:szCs w:val="24"/>
              </w:rPr>
              <w:t xml:space="preserve">             </w:t>
            </w:r>
            <w:r w:rsidR="003B04D4">
              <w:rPr>
                <w:rFonts w:ascii="Times New Roman" w:hAnsi="Times New Roman"/>
                <w:sz w:val="24"/>
                <w:szCs w:val="24"/>
              </w:rPr>
              <w:t xml:space="preserve">  1 000 m</w:t>
            </w:r>
            <w:r w:rsidR="003B04D4" w:rsidRPr="00A00073">
              <w:rPr>
                <w:rFonts w:ascii="Times New Roman" w:hAnsi="Times New Roman"/>
                <w:sz w:val="24"/>
                <w:szCs w:val="24"/>
                <w:vertAlign w:val="superscript"/>
              </w:rPr>
              <w:t>2</w:t>
            </w:r>
          </w:p>
          <w:p w:rsidR="003B04D4" w:rsidRPr="00460C07" w:rsidRDefault="003B04D4" w:rsidP="003B04D4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3B04D4" w:rsidRPr="00460C07" w:rsidRDefault="003B04D4" w:rsidP="003B04D4">
            <w:pPr>
              <w:rPr>
                <w:rFonts w:ascii="Times New Roman" w:hAnsi="Times New Roman"/>
                <w:sz w:val="24"/>
                <w:szCs w:val="24"/>
              </w:rPr>
            </w:pPr>
            <w:r w:rsidRPr="00460C07">
              <w:rPr>
                <w:rFonts w:ascii="Times New Roman" w:hAnsi="Times New Roman"/>
                <w:sz w:val="24"/>
                <w:szCs w:val="24"/>
              </w:rPr>
              <w:t xml:space="preserve">        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 10 000 m</w:t>
            </w:r>
            <w:r w:rsidRPr="00A00073">
              <w:rPr>
                <w:rFonts w:ascii="Times New Roman" w:hAnsi="Times New Roman"/>
                <w:sz w:val="24"/>
                <w:szCs w:val="24"/>
                <w:vertAlign w:val="superscript"/>
              </w:rPr>
              <w:t>2</w:t>
            </w:r>
          </w:p>
          <w:p w:rsidR="003B04D4" w:rsidRPr="00460C07" w:rsidRDefault="003B04D4" w:rsidP="003B04D4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3B04D4" w:rsidRPr="00460C07" w:rsidRDefault="003B04D4" w:rsidP="003B04D4">
            <w:pPr>
              <w:rPr>
                <w:rFonts w:ascii="Times New Roman" w:hAnsi="Times New Roman"/>
                <w:sz w:val="24"/>
                <w:szCs w:val="24"/>
              </w:rPr>
            </w:pPr>
            <w:r w:rsidRPr="00460C07">
              <w:rPr>
                <w:rFonts w:ascii="Times New Roman" w:hAnsi="Times New Roman"/>
                <w:sz w:val="24"/>
                <w:szCs w:val="24"/>
              </w:rPr>
              <w:t xml:space="preserve">        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 100 000 m</w:t>
            </w:r>
            <w:r w:rsidRPr="00A00073">
              <w:rPr>
                <w:rFonts w:ascii="Times New Roman" w:hAnsi="Times New Roman"/>
                <w:sz w:val="24"/>
                <w:szCs w:val="24"/>
                <w:vertAlign w:val="superscript"/>
              </w:rPr>
              <w:t>2</w:t>
            </w:r>
          </w:p>
          <w:p w:rsidR="003B04D4" w:rsidRPr="00460C07" w:rsidRDefault="003B04D4" w:rsidP="003B04D4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3B04D4" w:rsidRPr="00460C07" w:rsidRDefault="003B04D4" w:rsidP="003B04D4">
            <w:pPr>
              <w:rPr>
                <w:rFonts w:ascii="Times New Roman" w:hAnsi="Times New Roman"/>
                <w:sz w:val="24"/>
                <w:szCs w:val="24"/>
              </w:rPr>
            </w:pPr>
            <w:r w:rsidRPr="00460C07">
              <w:rPr>
                <w:rFonts w:ascii="Times New Roman" w:hAnsi="Times New Roman"/>
                <w:sz w:val="24"/>
                <w:szCs w:val="24"/>
              </w:rPr>
              <w:t xml:space="preserve">        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 1000 000 m</w:t>
            </w:r>
            <w:r w:rsidRPr="00A00073">
              <w:rPr>
                <w:rFonts w:ascii="Times New Roman" w:hAnsi="Times New Roman"/>
                <w:sz w:val="24"/>
                <w:szCs w:val="24"/>
                <w:vertAlign w:val="superscript"/>
              </w:rPr>
              <w:t>2</w:t>
            </w:r>
          </w:p>
          <w:p w:rsidR="003B04D4" w:rsidRDefault="003B04D4" w:rsidP="003B04D4">
            <w:pPr>
              <w:pStyle w:val="QuestionStyle"/>
            </w:pPr>
          </w:p>
        </w:tc>
      </w:tr>
      <w:tr w:rsidR="003B04D4" w:rsidTr="003B04D4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top w:w="113" w:type="dxa"/>
            <w:bottom w:w="85" w:type="dxa"/>
          </w:tblCellMar>
        </w:tblPrEx>
        <w:trPr>
          <w:cantSplit/>
          <w:trHeight w:val="851"/>
        </w:trPr>
        <w:tc>
          <w:tcPr>
            <w:tcW w:w="952" w:type="dxa"/>
            <w:gridSpan w:val="2"/>
            <w:tcBorders>
              <w:top w:val="single" w:sz="4" w:space="0" w:color="auto"/>
              <w:bottom w:val="single" w:sz="4" w:space="0" w:color="auto"/>
            </w:tcBorders>
            <w:shd w:val="clear" w:color="auto" w:fill="FFFF99"/>
          </w:tcPr>
          <w:p w:rsidR="003B04D4" w:rsidRPr="001B3341" w:rsidRDefault="003B04D4" w:rsidP="003B04D4">
            <w:pPr>
              <w:pStyle w:val="ListParagraph"/>
              <w:numPr>
                <w:ilvl w:val="0"/>
                <w:numId w:val="11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:rsidR="003B04D4" w:rsidRDefault="00624FFF" w:rsidP="003B04D4">
            <w:pPr>
              <w:pStyle w:val="QuestionStyle"/>
            </w:pPr>
            <w:r>
              <w:rPr>
                <w:noProof/>
                <w:lang w:eastAsia="en-AU"/>
              </w:rPr>
              <w:object w:dxaOrig="1440" w:dyaOrig="1440">
                <v:shape id="_x0000_s1083" type="#_x0000_t75" style="position:absolute;margin-left:229.65pt;margin-top:-2.75pt;width:207.4pt;height:105.5pt;z-index:251714048;mso-position-horizontal-relative:text;mso-position-vertical-relative:text">
                  <v:imagedata r:id="rId64" o:title=""/>
                </v:shape>
                <o:OLEObject Type="Embed" ProgID="FXDraw3.Document" ShapeID="_x0000_s1083" DrawAspect="Content" ObjectID="_1460096271" r:id="rId159"/>
              </w:object>
            </w:r>
            <w:r w:rsidR="003B04D4">
              <w:t>What is the area of the parallelogram shown?</w:t>
            </w:r>
          </w:p>
          <w:p w:rsidR="003B04D4" w:rsidRPr="00332C22" w:rsidRDefault="003B04D4" w:rsidP="003B04D4">
            <w:pPr>
              <w:pStyle w:val="QuestionStyle"/>
              <w:rPr>
                <w:sz w:val="12"/>
                <w:szCs w:val="12"/>
              </w:rPr>
            </w:pPr>
          </w:p>
          <w:p w:rsidR="003B04D4" w:rsidRPr="00460C07" w:rsidRDefault="003D51D7" w:rsidP="003B04D4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noProof/>
                <w:lang w:eastAsia="en-AU"/>
              </w:rPr>
              <mc:AlternateContent>
                <mc:Choice Requires="wps">
                  <w:drawing>
                    <wp:anchor distT="45720" distB="45720" distL="114300" distR="114300" simplePos="0" relativeHeight="251661824" behindDoc="0" locked="0" layoutInCell="1" allowOverlap="1" wp14:anchorId="6FC0AA8E" wp14:editId="4D5C0777">
                      <wp:simplePos x="0" y="0"/>
                      <wp:positionH relativeFrom="column">
                        <wp:posOffset>1220470</wp:posOffset>
                      </wp:positionH>
                      <wp:positionV relativeFrom="paragraph">
                        <wp:posOffset>52705</wp:posOffset>
                      </wp:positionV>
                      <wp:extent cx="1584960" cy="525780"/>
                      <wp:effectExtent l="0" t="0" r="0" b="7620"/>
                      <wp:wrapNone/>
                      <wp:docPr id="255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584960" cy="52578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2A0B27" w:rsidRDefault="002A0B27" w:rsidP="003D51D7">
                                  <w:r w:rsidRPr="003D51D7">
                                    <w:rPr>
                                      <w:color w:val="FF0000"/>
                                      <w:position w:val="-34"/>
                                    </w:rPr>
                                    <w:object w:dxaOrig="1518" w:dyaOrig="499">
                                      <v:shape id="_x0000_i1115" type="#_x0000_t75" style="width:76.1pt;height:24.7pt" o:ole="">
                                        <v:imagedata r:id="rId160" o:title=""/>
                                      </v:shape>
                                      <o:OLEObject Type="Embed" ProgID="FXE300.Equation" ShapeID="_x0000_i1115" DrawAspect="Content" ObjectID="_1460096289" r:id="rId161"/>
                                    </w:object>
                                  </w:r>
                                  <w:r>
                                    <w:t xml:space="preserve"> 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FC0AA8E" id="_x0000_s1058" type="#_x0000_t202" style="position:absolute;margin-left:96.1pt;margin-top:4.15pt;width:124.8pt;height:41.4pt;z-index:2516618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iCUAIwIAACUEAAAOAAAAZHJzL2Uyb0RvYy54bWysU9uO2yAQfa/Uf0C8N06seDex4qy22aaq&#10;tL1Iu/0AjHGMCgwFEjv9+g44SaPdt1V5QAwznJk5Z1jdDVqRg3BegqnobDKlRBgOjTS7iv583n5Y&#10;UOIDMw1TYERFj8LTu/X7d6veliKHDlQjHEEQ48veVrQLwZZZ5nknNPMTsMKgswWnWUDT7bLGsR7R&#10;tcry6fQm68E11gEX3uPtw+ik64TftoKH723rRSCqolhbSLtLex33bL1i5c4x20l+KoO9oQrNpMGk&#10;F6gHFhjZO/kKSkvuwEMbJhx0Bm0ruUg9YDez6YtunjpmReoFyfH2QpP/f7D82+GHI7KpaF4UlBim&#10;UaRnMQTyEQaSR35660sMe7IYGAa8Rp1Tr94+Av/liYFNx8xO3DsHfSdYg/XN4svs6umI4yNI3X+F&#10;BtOwfYAENLROR/KQDoLoqNPxok0shceUxWK+vEEXR1+RF7eLJF7GyvNr63z4LECTeKioQ+0TOjs8&#10;+hCrYeU5JCbzoGSzlUolw+3qjXLkwHBOtmmlBl6EKUP6ii4xfUI2EN+nEdIy4BwrqSu6mMY1TlZk&#10;45NpUkhgUo1nrESZEz2RkZGbMNRDUmIxP9NeQ3NEwhyMc4v/DA8duD+U9DizFfW/98wJStQXg6Qv&#10;Z/N5HPJkzIvbHA137amvPcxwhKpooGQ8bkL6GJEPA/coTisTb1HFsZJTzTiLic7Tv4nDfm2nqH+/&#10;e/0XAAD//wMAUEsDBBQABgAIAAAAIQDA+iwp3QAAAAgBAAAPAAAAZHJzL2Rvd25yZXYueG1sTI9B&#10;T4NAFITvJv6HzWvixdgFxLYgS6Mmml5b+wMe7BZI2beE3Rb6732e9DiZycw3xXa2vbia0XeOFMTL&#10;CISh2umOGgXH78+nDQgfkDT2joyCm/GwLe/vCsy1m2hvrofQCC4hn6OCNoQhl9LXrbHol24wxN7J&#10;jRYDy7GResSJy20vkyhaSYsd8UKLg/loTX0+XKyC0256fMmm6isc1/t09Y7dunI3pR4W89sriGDm&#10;8BeGX3xGh5KZKnch7UXPOksSjirYPINgP01jvlIpyOIYZFnI/wfKHwAAAP//AwBQSwECLQAUAAYA&#10;CAAAACEAtoM4kv4AAADhAQAAEwAAAAAAAAAAAAAAAAAAAAAAW0NvbnRlbnRfVHlwZXNdLnhtbFBL&#10;AQItABQABgAIAAAAIQA4/SH/1gAAAJQBAAALAAAAAAAAAAAAAAAAAC8BAABfcmVscy8ucmVsc1BL&#10;AQItABQABgAIAAAAIQCViCUAIwIAACUEAAAOAAAAAAAAAAAAAAAAAC4CAABkcnMvZTJvRG9jLnht&#10;bFBLAQItABQABgAIAAAAIQDA+iwp3QAAAAgBAAAPAAAAAAAAAAAAAAAAAH0EAABkcnMvZG93bnJl&#10;di54bWxQSwUGAAAAAAQABADzAAAAhwUAAAAA&#10;" stroked="f">
                      <v:textbox>
                        <w:txbxContent>
                          <w:p w:rsidR="002A0B27" w:rsidRDefault="002A0B27" w:rsidP="003D51D7">
                            <w:r w:rsidRPr="003D51D7">
                              <w:rPr>
                                <w:color w:val="FF0000"/>
                                <w:position w:val="-34"/>
                              </w:rPr>
                              <w:object w:dxaOrig="1518" w:dyaOrig="499">
                                <v:shape id="_x0000_i1115" type="#_x0000_t75" style="width:76.1pt;height:24.7pt" o:ole="">
                                  <v:imagedata r:id="rId160" o:title=""/>
                                </v:shape>
                                <o:OLEObject Type="Embed" ProgID="FXE300.Equation" ShapeID="_x0000_i1115" DrawAspect="Content" ObjectID="_1460096289" r:id="rId162"/>
                              </w:object>
                            </w:r>
                            <w:r>
                              <w:t xml:space="preserve"> 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3B04D4" w:rsidRPr="00460C07"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38272" behindDoc="0" locked="0" layoutInCell="1" allowOverlap="1" wp14:anchorId="7A51B6DD" wp14:editId="2BE12BB5">
                      <wp:simplePos x="0" y="0"/>
                      <wp:positionH relativeFrom="column">
                        <wp:posOffset>245110</wp:posOffset>
                      </wp:positionH>
                      <wp:positionV relativeFrom="paragraph">
                        <wp:posOffset>24765</wp:posOffset>
                      </wp:positionV>
                      <wp:extent cx="163830" cy="899160"/>
                      <wp:effectExtent l="0" t="0" r="26670" b="15240"/>
                      <wp:wrapNone/>
                      <wp:docPr id="216" name="Group 21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63830" cy="899160"/>
                                <a:chOff x="0" y="0"/>
                                <a:chExt cx="171450" cy="944880"/>
                              </a:xfrm>
                            </wpg:grpSpPr>
                            <wps:wsp>
                              <wps:cNvPr id="218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83058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19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chemeClr val="tx1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20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27432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21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55626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5733B584" id="Group 216" o:spid="_x0000_s1026" style="position:absolute;margin-left:19.3pt;margin-top:1.95pt;width:12.9pt;height:70.8pt;z-index:251638272;mso-width-relative:margin;mso-height-relative:margin" coordsize="1714,94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7e06CwMAAGYOAAAOAAAAZHJzL2Uyb0RvYy54bWzsV1tvmzAUfp+0/2D5fSUQQhJUUlW9aVK3&#10;VWv3AxxsLhvYnu2EZL9+x4ZQmvSpU6t2Kg/g2zn+zufPB/v4ZFNXaM2ULgVPsH80wojxVNCS5wn+&#10;cXf5aYaRNoRTUgnOErxlGp8sPn44bmTMAlGIijKFwAnXcSMTXBgjY8/TacFqoo+EZBw6M6FqYqCq&#10;co8q0oD3uvKC0SjyGqGoVCJlWkPreduJF85/lrHUfMsyzQyqEgzYjHsr917at7c4JnGuiCzKtINB&#10;noCiJiWHSXtX58QQtFLlgau6TJXQIjNHqag9kWVlylwMEI0/2ovmSomVdLHkcZPLniagdo+nJ7tN&#10;v65vFCppggM/woiTGhbJzYtsA9DTyDyGUVdK3sob1TXkbc1GvMlUbb8QC9o4Yrc9sWxjUAqNfjSe&#10;jYH+FLpm87kfdcSnBazOgVVaXOzspn446ezmYTibOTtvN6lnsfVQGgkS0vcs6X9j6bYgkjnytY2/&#10;ZwkE3bJ0ujLCDULjlic3zpJk6dDyWqS/NOLirCA8Z6dKiaZghAIs344H8AMDW9FgipbNF0FhDQh4&#10;d4p6lF9gc9KSQeKe5AFZvh+ORw/JIrFU2lwxUSNbSDCIi9PvsEPcNGR9rY1TMO3iI/QnRlldwX5Y&#10;kwr5URRNHXASd4NhIXY+XciiKullWVWuovLlWaUQmCb40j2dsR4OqzhqgJBgCmgPfWx17wL2PBXN&#10;HQSLUUW0gQ6QmXse8+uCc5vbcn7BqSsbUlZtGaBXvFsEy7vVuY6Xgm5hDZRo8wTkNSgUQv3BqIEc&#10;kWD9e0UUAwSfOazj3A9Dm1RcJZxMA6ioYc9y2EN4Cq4SDAG0xTPTJqKVVGVewEy+o4ALq6ysNDuR&#10;tKg6sKDwFusLSH1+KPXQkv1Auc8t9S5VvFKV2/8U60VqNu3WBk7eRf42RG737H4+n7y4yINpOAYk&#10;Lkm9UqW/53OM3nY+D/xDqXdHvMFJ5Lnz+WQSBbvz37vU7T9+72/xfx9d3JkdLjMu7u7iZW9Lw7o7&#10;6txfDxd/AQAA//8DAFBLAwQUAAYACAAAACEA42eGRt0AAAAHAQAADwAAAGRycy9kb3ducmV2Lnht&#10;bEyOQUvDQBCF74L/YRnBm93EJqHGbEop6qkItoJ4m2anSWh2N2S3SfrvHU96Gh7v481XrGfTiZEG&#10;3zqrIF5EIMhWTre2VvB5eH1YgfABrcbOWVJwJQ/r8vamwFy7yX7QuA+14BHrc1TQhNDnUvqqIYN+&#10;4Xqy3J3cYDBwHGqpB5x43HTyMYoyabC1/KHBnrYNVef9xSh4m3DaLOOXcXc+ba/fh/T9axeTUvd3&#10;8+YZRKA5/MHwq8/qULLT0V2s9qJTsFxlTPJ9AsF1liQgjowlaQqyLOR///IHAAD//wMAUEsBAi0A&#10;FAAGAAgAAAAhALaDOJL+AAAA4QEAABMAAAAAAAAAAAAAAAAAAAAAAFtDb250ZW50X1R5cGVzXS54&#10;bWxQSwECLQAUAAYACAAAACEAOP0h/9YAAACUAQAACwAAAAAAAAAAAAAAAAAvAQAAX3JlbHMvLnJl&#10;bHNQSwECLQAUAAYACAAAACEAZu3tOgsDAABmDgAADgAAAAAAAAAAAAAAAAAuAgAAZHJzL2Uyb0Rv&#10;Yy54bWxQSwECLQAUAAYACAAAACEA42eGRt0AAAAHAQAADwAAAAAAAAAAAAAAAABlBQAAZHJzL2Rv&#10;d25yZXYueG1sUEsFBgAAAAAEAAQA8wAAAG8GAAAAAA==&#10;">
                      <v:roundrect id="AutoShape 3" o:spid="_x0000_s1027" style="position:absolute;top:8305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t/vYcMA&#10;AADcAAAADwAAAGRycy9kb3ducmV2LnhtbERPy2rCQBTdF/yH4Qpuik7Mok1TJ0EslnYjqEW3l8xt&#10;EszcCZlpHv36zqLg8nDem3w0jeipc7VlBetVBIK4sLrmUsHXeb9MQDiPrLGxTAomcpBns4cNptoO&#10;fKT+5EsRQtilqKDyvk2ldEVFBt3KtsSB+7adQR9gV0rd4RDCTSPjKHqSBmsODRW2tKuouJ1+jIJk&#10;Ssylvxzer/TJw9vvQT9vH1+UWszH7SsIT6O/i//dH1pBvA5rw5lwBGT2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1t/vYcMAAADcAAAADwAAAAAAAAAAAAAAAACYAgAAZHJzL2Rv&#10;d25yZXYueG1sUEsFBgAAAAAEAAQA9QAAAIgDAAAAAA==&#10;" strokecolor="windowText" strokeweight="1pt"/>
                      <v:roundrect id="AutoShape 4" o:spid="_x0000_s1028" style="position:absolute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urIDMEA&#10;AADcAAAADwAAAGRycy9kb3ducmV2LnhtbESPQWsCMRSE74L/IbxCb5rVQ+muRilFpUdXvXh7bJ67&#10;SzcvIYma/nsjFDwOM/MNs1wnM4gb+dBbVjCbFiCIG6t7bhWcjtvJJ4gQkTUOlknBHwVYr8ajJVba&#10;3rmm2yG2IkM4VKigi9FVUoamI4Nhah1x9i7WG4xZ+lZqj/cMN4OcF8WHNNhzXujQ0XdHze/hahRs&#10;vK735zI5t0+7euuL0l24VOr9LX0tQERK8RX+b/9oBfNZCc8z+QjI1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bqyAzBAAAA3AAAAA8AAAAAAAAAAAAAAAAAmAIAAGRycy9kb3du&#10;cmV2LnhtbFBLBQYAAAAABAAEAPUAAACGAwAAAAA=&#10;" fillcolor="black [3213]" strokecolor="windowText" strokeweight="1pt"/>
                      <v:roundrect id="AutoShape 5" o:spid="_x0000_s1029" style="position:absolute;top:2743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sUp2sMA&#10;AADcAAAADwAAAGRycy9kb3ducmV2LnhtbERPTWvCQBC9F/oflin0UnTTHDSm2YhUKvYimBZ7HbLT&#10;JDQ7G7JrEv313YPg8fG+s/VkWjFQ7xrLCl7nEQji0uqGKwXfXx+zBITzyBpby6TgQg7W+eNDhqm2&#10;Ix9pKHwlQgi7FBXU3neplK6syaCb2444cL+2N+gD7CupexxDuGllHEULabDh0FBjR+81lX/F2ShI&#10;Lok5DafD7oc+edxeD3q5eVkp9fw0bd5AeJr8XXxz77WCOA7zw5lwBGT+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5sUp2sMAAADcAAAADwAAAAAAAAAAAAAAAACYAgAAZHJzL2Rv&#10;d25yZXYueG1sUEsFBgAAAAAEAAQA9QAAAIgDAAAAAA==&#10;" strokecolor="windowText" strokeweight="1pt"/>
                      <v:roundrect id="AutoShape 6" o:spid="_x0000_s1030" style="position:absolute;top:5562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YmMQcYA&#10;AADcAAAADwAAAGRycy9kb3ducmV2LnhtbESPT2vCQBTE70K/w/IKXqRuzEHT6CrSUrEXwT/o9ZF9&#10;TUKzb0N2m0Q/vVsQPA4z8xtmsepNJVpqXGlZwWQcgSDOrC45V3A6fr0lIJxH1lhZJgVXcrBavgwW&#10;mGrb8Z7ag89FgLBLUUHhfZ1K6bKCDLqxrYmD92Mbgz7IJpe6wS7ATSXjKJpKgyWHhQJr+igo+z38&#10;GQXJNTHn9rzbXOibu8/bTs/Wo3elhq/9eg7CU++f4Ud7qxXE8QT+z4QjIJd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YmMQcYAAADcAAAADwAAAAAAAAAAAAAAAACYAgAAZHJz&#10;L2Rvd25yZXYueG1sUEsFBgAAAAAEAAQA9QAAAIsDAAAAAA==&#10;" strokecolor="windowText" strokeweight="1pt"/>
                    </v:group>
                  </w:pict>
                </mc:Fallback>
              </mc:AlternateContent>
            </w:r>
            <w:r w:rsidR="003B04D4" w:rsidRPr="00460C07">
              <w:rPr>
                <w:rFonts w:ascii="Times New Roman" w:hAnsi="Times New Roman"/>
                <w:sz w:val="24"/>
                <w:szCs w:val="24"/>
              </w:rPr>
              <w:t xml:space="preserve">             </w:t>
            </w:r>
            <w:r w:rsidR="003B04D4">
              <w:rPr>
                <w:rFonts w:ascii="Times New Roman" w:hAnsi="Times New Roman"/>
                <w:sz w:val="24"/>
                <w:szCs w:val="24"/>
              </w:rPr>
              <w:t xml:space="preserve"> 198 m</w:t>
            </w:r>
            <w:r w:rsidR="003B04D4" w:rsidRPr="00A00073">
              <w:rPr>
                <w:rFonts w:ascii="Times New Roman" w:hAnsi="Times New Roman"/>
                <w:sz w:val="24"/>
                <w:szCs w:val="24"/>
                <w:vertAlign w:val="superscript"/>
              </w:rPr>
              <w:t>2</w:t>
            </w:r>
          </w:p>
          <w:p w:rsidR="003B04D4" w:rsidRPr="00460C07" w:rsidRDefault="003B04D4" w:rsidP="003B04D4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3B04D4" w:rsidRPr="00460C07" w:rsidRDefault="003B04D4" w:rsidP="003B04D4">
            <w:pPr>
              <w:rPr>
                <w:rFonts w:ascii="Times New Roman" w:hAnsi="Times New Roman"/>
                <w:sz w:val="24"/>
                <w:szCs w:val="24"/>
              </w:rPr>
            </w:pPr>
            <w:r w:rsidRPr="00460C07">
              <w:rPr>
                <w:rFonts w:ascii="Times New Roman" w:hAnsi="Times New Roman"/>
                <w:sz w:val="24"/>
                <w:szCs w:val="24"/>
              </w:rPr>
              <w:t xml:space="preserve">        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216 m</w:t>
            </w:r>
            <w:r w:rsidRPr="00A00073">
              <w:rPr>
                <w:rFonts w:ascii="Times New Roman" w:hAnsi="Times New Roman"/>
                <w:sz w:val="24"/>
                <w:szCs w:val="24"/>
                <w:vertAlign w:val="superscript"/>
              </w:rPr>
              <w:t>2</w:t>
            </w:r>
          </w:p>
          <w:p w:rsidR="003B04D4" w:rsidRPr="00460C07" w:rsidRDefault="003B04D4" w:rsidP="003B04D4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3B04D4" w:rsidRPr="00460C07" w:rsidRDefault="003B04D4" w:rsidP="003B04D4">
            <w:pPr>
              <w:rPr>
                <w:rFonts w:ascii="Times New Roman" w:hAnsi="Times New Roman"/>
                <w:sz w:val="24"/>
                <w:szCs w:val="24"/>
              </w:rPr>
            </w:pPr>
            <w:r w:rsidRPr="00460C07">
              <w:rPr>
                <w:rFonts w:ascii="Times New Roman" w:hAnsi="Times New Roman"/>
                <w:sz w:val="24"/>
                <w:szCs w:val="24"/>
              </w:rPr>
              <w:t xml:space="preserve">        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414 m</w:t>
            </w:r>
            <w:r w:rsidRPr="00A00073">
              <w:rPr>
                <w:rFonts w:ascii="Times New Roman" w:hAnsi="Times New Roman"/>
                <w:sz w:val="24"/>
                <w:szCs w:val="24"/>
                <w:vertAlign w:val="superscript"/>
              </w:rPr>
              <w:t>2</w:t>
            </w:r>
          </w:p>
          <w:p w:rsidR="003B04D4" w:rsidRPr="00460C07" w:rsidRDefault="003B04D4" w:rsidP="003B04D4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3B04D4" w:rsidRDefault="003B04D4" w:rsidP="003B04D4">
            <w:pPr>
              <w:pStyle w:val="QuestionStyle"/>
            </w:pPr>
            <w:r w:rsidRPr="00460C07">
              <w:t xml:space="preserve">          </w:t>
            </w:r>
            <w:r>
              <w:t xml:space="preserve">    2 376 m</w:t>
            </w:r>
            <w:r w:rsidRPr="00A00073">
              <w:rPr>
                <w:vertAlign w:val="superscript"/>
              </w:rPr>
              <w:t>2</w:t>
            </w:r>
          </w:p>
          <w:p w:rsidR="003B04D4" w:rsidRDefault="003B04D4" w:rsidP="003B04D4">
            <w:pPr>
              <w:pStyle w:val="QuestionStyle"/>
            </w:pPr>
          </w:p>
        </w:tc>
      </w:tr>
      <w:tr w:rsidR="003B04D4" w:rsidTr="003B04D4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top w:w="113" w:type="dxa"/>
            <w:bottom w:w="85" w:type="dxa"/>
          </w:tblCellMar>
        </w:tblPrEx>
        <w:trPr>
          <w:cantSplit/>
          <w:trHeight w:val="851"/>
        </w:trPr>
        <w:tc>
          <w:tcPr>
            <w:tcW w:w="952" w:type="dxa"/>
            <w:gridSpan w:val="2"/>
            <w:tcBorders>
              <w:top w:val="single" w:sz="4" w:space="0" w:color="auto"/>
              <w:bottom w:val="single" w:sz="4" w:space="0" w:color="auto"/>
            </w:tcBorders>
            <w:shd w:val="clear" w:color="auto" w:fill="FFFF99"/>
          </w:tcPr>
          <w:p w:rsidR="003B04D4" w:rsidRPr="001B3341" w:rsidRDefault="003B04D4" w:rsidP="003B04D4">
            <w:pPr>
              <w:pStyle w:val="ListParagraph"/>
              <w:numPr>
                <w:ilvl w:val="0"/>
                <w:numId w:val="11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:rsidR="003B04D4" w:rsidRDefault="00624FFF" w:rsidP="003B04D4">
            <w:pPr>
              <w:pStyle w:val="QuestionStyle"/>
            </w:pPr>
            <w:r>
              <w:rPr>
                <w:noProof/>
                <w:lang w:eastAsia="en-AU"/>
              </w:rPr>
              <w:object w:dxaOrig="1440" w:dyaOrig="1440">
                <v:shape id="_x0000_s1084" type="#_x0000_t75" style="position:absolute;margin-left:266.25pt;margin-top:-3.7pt;width:127.35pt;height:132.95pt;z-index:251715072;mso-position-horizontal-relative:text;mso-position-vertical-relative:text">
                  <v:imagedata r:id="rId66" o:title=""/>
                </v:shape>
                <o:OLEObject Type="Embed" ProgID="FXDraw3.Document" ShapeID="_x0000_s1084" DrawAspect="Content" ObjectID="_1460096272" r:id="rId163"/>
              </w:object>
            </w:r>
            <w:r w:rsidR="003B04D4">
              <w:t>A sign is in the shape of a rhombus.</w:t>
            </w:r>
          </w:p>
          <w:p w:rsidR="003B04D4" w:rsidRPr="00012E01" w:rsidRDefault="003B04D4" w:rsidP="003B04D4">
            <w:pPr>
              <w:pStyle w:val="QuestionStyle"/>
              <w:rPr>
                <w:sz w:val="12"/>
                <w:szCs w:val="12"/>
              </w:rPr>
            </w:pPr>
          </w:p>
          <w:p w:rsidR="003B04D4" w:rsidRDefault="003B04D4" w:rsidP="003B04D4">
            <w:pPr>
              <w:pStyle w:val="QuestionStyle"/>
            </w:pPr>
            <w:r>
              <w:t>What is its area?</w:t>
            </w:r>
          </w:p>
          <w:p w:rsidR="003B04D4" w:rsidRPr="00332C22" w:rsidRDefault="003B04D4" w:rsidP="003B04D4">
            <w:pPr>
              <w:pStyle w:val="QuestionStyle"/>
              <w:rPr>
                <w:sz w:val="12"/>
                <w:szCs w:val="12"/>
              </w:rPr>
            </w:pPr>
          </w:p>
          <w:p w:rsidR="003B04D4" w:rsidRPr="00460C07" w:rsidRDefault="003D51D7" w:rsidP="003B04D4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noProof/>
                <w:lang w:eastAsia="en-AU"/>
              </w:rPr>
              <mc:AlternateContent>
                <mc:Choice Requires="wps">
                  <w:drawing>
                    <wp:anchor distT="45720" distB="45720" distL="114300" distR="114300" simplePos="0" relativeHeight="251662848" behindDoc="0" locked="0" layoutInCell="1" allowOverlap="1" wp14:anchorId="2E153A15" wp14:editId="7F620374">
                      <wp:simplePos x="0" y="0"/>
                      <wp:positionH relativeFrom="column">
                        <wp:posOffset>1365250</wp:posOffset>
                      </wp:positionH>
                      <wp:positionV relativeFrom="paragraph">
                        <wp:posOffset>49530</wp:posOffset>
                      </wp:positionV>
                      <wp:extent cx="1813560" cy="1404620"/>
                      <wp:effectExtent l="0" t="0" r="0" b="1270"/>
                      <wp:wrapNone/>
                      <wp:docPr id="256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813560" cy="140462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2A0B27" w:rsidRDefault="002A0B27" w:rsidP="003D51D7">
                                  <w:r w:rsidRPr="003D51D7">
                                    <w:rPr>
                                      <w:color w:val="FF0000"/>
                                      <w:position w:val="-48"/>
                                    </w:rPr>
                                    <w:object w:dxaOrig="1950" w:dyaOrig="783">
                                      <v:shape id="_x0000_i1116" type="#_x0000_t75" style="width:97.7pt;height:39.1pt" o:ole="">
                                        <v:imagedata r:id="rId164" o:title=""/>
                                      </v:shape>
                                      <o:OLEObject Type="Embed" ProgID="FXE300.Equation" ShapeID="_x0000_i1116" DrawAspect="Content" ObjectID="_1460096290" r:id="rId165"/>
                                    </w:object>
                                  </w:r>
                                  <w:r>
                                    <w:t xml:space="preserve"> 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20000</wp14:pctHeight>
                      </wp14:sizeRelV>
                    </wp:anchor>
                  </w:drawing>
                </mc:Choice>
                <mc:Fallback>
                  <w:pict>
                    <v:shape w14:anchorId="2E153A15" id="_x0000_s1059" type="#_x0000_t202" style="position:absolute;margin-left:107.5pt;margin-top:3.9pt;width:142.8pt;height:110.6pt;z-index:25166284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ocauJQIAACYEAAAOAAAAZHJzL2Uyb0RvYy54bWysU9uO2yAQfa/Uf0C8N3bcOM1acVbbbFNV&#10;2l6k3X4AxjhGBYYCib39+g44SaPtW1UeEDDDYeacw/p21IochfMSTE3ns5wSYTi00uxr+v1p92ZF&#10;iQ/MtEyBETV9Fp7ebl6/Wg+2EgX0oFrhCIIYXw22pn0Itsoyz3uhmZ+BFQaDHTjNAm7dPmsdGxBd&#10;q6zI82U2gGutAy68x9P7KUg3Cb/rBA9fu86LQFRNsbaQZpfmJs7ZZs2qvWO2l/xUBvuHKjSTBh+9&#10;QN2zwMjByb+gtOQOPHRhxkFn0HWSi9QDdjPPX3Tz2DMrUi9IjrcXmvz/g+Vfjt8ckW1Ni3JJiWEa&#10;RXoSYyDvYSRF5GewvsK0R4uJYcRj1Dn16u0D8B+eGNj2zOzFnXMw9IK1WN883syurk44PoI0w2do&#10;8Rl2CJCAxs7pSB7SQRAddXq+aBNL4fHJ1fxtucQQx9h8kS+WRVIvY9X5unU+fBSgSVzU1KH4CZ4d&#10;H3yI5bDqnBJf86Bku5NKpY3bN1vlyJGhUXZppA5epClDhprelEWZkA3E+8lDWgY0spK6pqs8jsla&#10;kY4Ppk0pgUk1rbESZU78REomcsLYjEmKVXnmvYH2GRlzMBkXPxouenC/KBnQtDX1Pw/MCUrUJ4Os&#10;38wXi+jytFmU75Ai4q4jzXWEGY5QNQ2UTMttSD8j8WHvUJ2dTLxFGadKTjWjGROdp48T3X69T1l/&#10;vvfmNwAAAP//AwBQSwMEFAAGAAgAAAAhADgVROLdAAAACQEAAA8AAABkcnMvZG93bnJldi54bWxM&#10;j8tOwzAQRfdI/IM1SOyo00jhEeJUFRUbFki0SLB040kcYY8j203D3zOsYDk6o3vPbTaLd2LGmMZA&#10;CtarAgRSF8xIg4L3w/PNPYiUNRntAqGCb0ywaS8vGl2bcKY3nPd5EBxCqdYKbM5TLWXqLHqdVmFC&#10;YtaH6HXmMw7SRH3mcO9kWRS30uuRuMHqCZ8sdl/7k1fw4e1odvH1szdu3r3022pa4qTU9dWyfQSR&#10;ccl/z/Crz+rQstMxnMgk4RSU64q3ZAV3vIB5xW0gjgzKhwJk28j/C9ofAAAA//8DAFBLAQItABQA&#10;BgAIAAAAIQC2gziS/gAAAOEBAAATAAAAAAAAAAAAAAAAAAAAAABbQ29udGVudF9UeXBlc10ueG1s&#10;UEsBAi0AFAAGAAgAAAAhADj9If/WAAAAlAEAAAsAAAAAAAAAAAAAAAAALwEAAF9yZWxzLy5yZWxz&#10;UEsBAi0AFAAGAAgAAAAhAHqhxq4lAgAAJgQAAA4AAAAAAAAAAAAAAAAALgIAAGRycy9lMm9Eb2Mu&#10;eG1sUEsBAi0AFAAGAAgAAAAhADgVROLdAAAACQEAAA8AAAAAAAAAAAAAAAAAfwQAAGRycy9kb3du&#10;cmV2LnhtbFBLBQYAAAAABAAEAPMAAACJBQAAAAA=&#10;" stroked="f">
                      <v:textbox style="mso-fit-shape-to-text:t">
                        <w:txbxContent>
                          <w:p w:rsidR="002A0B27" w:rsidRDefault="002A0B27" w:rsidP="003D51D7">
                            <w:r w:rsidRPr="003D51D7">
                              <w:rPr>
                                <w:color w:val="FF0000"/>
                                <w:position w:val="-48"/>
                              </w:rPr>
                              <w:object w:dxaOrig="1950" w:dyaOrig="783">
                                <v:shape id="_x0000_i1116" type="#_x0000_t75" style="width:97.7pt;height:39.1pt" o:ole="">
                                  <v:imagedata r:id="rId164" o:title=""/>
                                </v:shape>
                                <o:OLEObject Type="Embed" ProgID="FXE300.Equation" ShapeID="_x0000_i1116" DrawAspect="Content" ObjectID="_1460096290" r:id="rId166"/>
                              </w:object>
                            </w:r>
                            <w:r>
                              <w:t xml:space="preserve"> 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3B04D4" w:rsidRPr="00460C07"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40320" behindDoc="0" locked="0" layoutInCell="1" allowOverlap="1" wp14:anchorId="47D58C7A" wp14:editId="667B05A6">
                      <wp:simplePos x="0" y="0"/>
                      <wp:positionH relativeFrom="column">
                        <wp:posOffset>245110</wp:posOffset>
                      </wp:positionH>
                      <wp:positionV relativeFrom="paragraph">
                        <wp:posOffset>24765</wp:posOffset>
                      </wp:positionV>
                      <wp:extent cx="163830" cy="899160"/>
                      <wp:effectExtent l="0" t="0" r="26670" b="15240"/>
                      <wp:wrapNone/>
                      <wp:docPr id="222" name="Group 22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63830" cy="899160"/>
                                <a:chOff x="0" y="0"/>
                                <a:chExt cx="171450" cy="944880"/>
                              </a:xfrm>
                            </wpg:grpSpPr>
                            <wps:wsp>
                              <wps:cNvPr id="223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83058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24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25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27432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26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55626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chemeClr val="tx1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22D3ECDB" id="Group 222" o:spid="_x0000_s1026" style="position:absolute;margin-left:19.3pt;margin-top:1.95pt;width:12.9pt;height:70.8pt;z-index:251640320;mso-width-relative:margin;mso-height-relative:margin" coordsize="1714,94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UCWtDAMAAGYOAAAOAAAAZHJzL2Uyb0RvYy54bWzsV9ty2yAQfe9M/4HhvZEly7KtiZzJ5Dad&#10;6SXTpB+AAV1aCShgy+nXd0Gy4sTpQ9JJpg/Wg8QCu+weDqvl+GTT1GjNtamkyHB4NMKICypZJYoM&#10;f7+9/DDDyFgiGKml4Bm+4wafLN6/O25VyiNZyppxjcCIMGmrMlxaq9IgMLTkDTFHUnEBg7nUDbEg&#10;6iJgmrRgvamDaDRKglZqprSk3BjoPe8G8cLbz3NO7dc8N9yiOsPgm/Vv7d9L9w4WxyQtNFFlRXs3&#10;yAu8aEglYNHB1DmxBK10tWeqqaiWRub2iMomkHleUe5jgGjC0aNorrRcKR9LkbaFGmACaB/h9GKz&#10;9Mv6WqOKZTiKIowEaWCT/LrIdQA8rSpSmHWl1Y261n1H0Uku4k2uG/eFWNDGA3s3AMs3FlHoDJPx&#10;bAzwUxiazedh0gNPS9idPS1aXmz1pmE86fXmcTybeb1gu2jgfBtcaRVQyNyjZP4NpZuSKO7BNy7+&#10;AaXxFqXTlZV+Ehp3OPl5DiQHh1GfJP1pkJBnJREFP9VatiUnDNwK3XxwfkfBCQZU0bL9LBnsAQHr&#10;nlFP4gtoTjowSDqAvANWGMbj0UOwSKq0sVdcNsg1MgzkEuwbnBC/DFl/MtYzmPUsIOwHRnlTw3lY&#10;kxqFSZJMveMk7SfDRmxt+pBlXbHLqq69oIvlWa0RqGb40j+9stmdVgvUAiDRFLzdt3FnBhNw5pls&#10;byFYjGpiLAwAzfzzlF0fnD/cDvMLwXzbkqru2uB6LfpNcLg7npt0Kdkd7IGWXZ6AvAaNUurfGLWQ&#10;IzJsfq2I5uDBRwH7OA/j2CUVL8STaQSC3h1Z7o4QQcFUhiGArnlmu0S0UroqSlgp9BAI6ZiVV3ZL&#10;ks6r3llgeOfrG1A93qd67MB+wNzXpnqfKg4sd3QAsHdPz4Hlz/ib/i2hT/ZZPnlzlkfTeAzpw2ep&#10;A9UPVH+d2iXZp3ry5lSfTJJoWwD+p1R3tw8+lB520xVsj5LvoXTB6Pmli6/Z4TLjf2b9xcvdlnZl&#10;X+rcXw8XfwAAAP//AwBQSwMEFAAGAAgAAAAhAONnhkbdAAAABwEAAA8AAABkcnMvZG93bnJldi54&#10;bWxMjkFLw0AQhe+C/2EZwZvdxCahxmxKKeqpCLaCeJtmp0lodjdkt0n67x1Pehoe7+PNV6xn04mR&#10;Bt86qyBeRCDIVk63tlbweXh9WIHwAa3GzllScCUP6/L2psBcu8l+0LgPteAR63NU0ITQ51L6qiGD&#10;fuF6styd3GAwcBxqqQeceNx08jGKMmmwtfyhwZ62DVXn/cUoeJtw2izjl3F3Pm2v34f0/WsXk1L3&#10;d/PmGUSgOfzB8KvP6lCy09FdrPaiU7BcZUzyfQLBdZYkII6MJWkKsizkf//yBwAA//8DAFBLAQIt&#10;ABQABgAIAAAAIQC2gziS/gAAAOEBAAATAAAAAAAAAAAAAAAAAAAAAABbQ29udGVudF9UeXBlc10u&#10;eG1sUEsBAi0AFAAGAAgAAAAhADj9If/WAAAAlAEAAAsAAAAAAAAAAAAAAAAALwEAAF9yZWxzLy5y&#10;ZWxzUEsBAi0AFAAGAAgAAAAhAJtQJa0MAwAAZg4AAA4AAAAAAAAAAAAAAAAALgIAAGRycy9lMm9E&#10;b2MueG1sUEsBAi0AFAAGAAgAAAAhAONnhkbdAAAABwEAAA8AAAAAAAAAAAAAAAAAZgUAAGRycy9k&#10;b3ducmV2LnhtbFBLBQYAAAAABAAEAPMAAABwBgAAAAA=&#10;">
                      <v:roundrect id="AutoShape 3" o:spid="_x0000_s1027" style="position:absolute;top:8305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he3rcYA&#10;AADcAAAADwAAAGRycy9kb3ducmV2LnhtbESPQWvCQBSE74L/YXlCL1I3RtA0uoooLe1FqBZ7fWSf&#10;STD7NmS3SfTXdwsFj8PMfMOsNr2pREuNKy0rmE4iEMSZ1SXnCr5Or88JCOeRNVaWScGNHGzWw8EK&#10;U207/qT26HMRIOxSVFB4X6dSuqwgg25ia+LgXWxj0AfZ5FI32AW4qWQcRXNpsOSwUGBNu4Ky6/HH&#10;KEhuiTm358PbN31wt78f9GI7flHqadRvlyA89f4R/m+/awVxPIO/M+EIyPU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he3rcYAAADcAAAADwAAAAAAAAAAAAAAAACYAgAAZHJz&#10;L2Rvd25yZXYueG1sUEsFBgAAAAAEAAQA9QAAAIsDAAAAAA==&#10;" strokecolor="windowText" strokeweight="1pt"/>
                      <v:roundrect id="AutoShape 4" o:spid="_x0000_s1028" style="position:absolute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f4v2cYA&#10;AADcAAAADwAAAGRycy9kb3ducmV2LnhtbESPQWvCQBSE74L/YXlCL1I3BtE0uoooLe1FqBZ7fWSf&#10;STD7NmS3SfTXdwsFj8PMfMOsNr2pREuNKy0rmE4iEMSZ1SXnCr5Or88JCOeRNVaWScGNHGzWw8EK&#10;U207/qT26HMRIOxSVFB4X6dSuqwgg25ia+LgXWxj0AfZ5FI32AW4qWQcRXNpsOSwUGBNu4Ky6/HH&#10;KEhuiTm358PbN31wt78f9GI7flHqadRvlyA89f4R/m+/awVxPIO/M+EIyPU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f4v2cYAAADcAAAADwAAAAAAAAAAAAAAAACYAgAAZHJz&#10;L2Rvd25yZXYueG1sUEsFBgAAAAAEAAQA9QAAAIsDAAAAAA==&#10;" strokecolor="windowText" strokeweight="1pt"/>
                      <v:roundrect id="AutoShape 5" o:spid="_x0000_s1029" style="position:absolute;top:2743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rKKQsYA&#10;AADcAAAADwAAAGRycy9kb3ducmV2LnhtbESPQWvCQBSE74L/YXlCL1I3BtQ0uoooLe1FqBZ7fWSf&#10;STD7NmS3SfTXdwsFj8PMfMOsNr2pREuNKy0rmE4iEMSZ1SXnCr5Or88JCOeRNVaWScGNHGzWw8EK&#10;U207/qT26HMRIOxSVFB4X6dSuqwgg25ia+LgXWxj0AfZ5FI32AW4qWQcRXNpsOSwUGBNu4Ky6/HH&#10;KEhuiTm358PbN31wt78f9GI7flHqadRvlyA89f4R/m+/awVxPIO/M+EIyPU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9rKKQsYAAADcAAAADwAAAAAAAAAAAAAAAACYAgAAZHJz&#10;L2Rvd25yZXYueG1sUEsFBgAAAAAEAAQA9QAAAIsDAAAAAA==&#10;" strokecolor="windowText" strokeweight="1pt"/>
                      <v:roundrect id="AutoShape 6" o:spid="_x0000_s1030" style="position:absolute;top:5562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RmWw8MA&#10;AADcAAAADwAAAGRycy9kb3ducmV2LnhtbESPzWrDMBCE74G+g9hCb4lcH0LsRg6hNKXHOM2lt8Va&#10;/xBrJSQ1Ud++KgR6HGbmG2a7S2YWV/JhsqzgeVWAIO6snnhQcP48LDcgQkTWOFsmBT8UYNc8LLZY&#10;a3vjlq6nOIgM4VCjgjFGV0sZupEMhpV1xNnrrTcYs/SD1B5vGW5mWRbFWhqcOC+M6Oh1pO5y+jYK&#10;3rxuj19Vcu6Y3tuDLyrXc6XU02Pav4CIlOJ/+N7+0ArKcg1/Z/IRkM0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RmWw8MAAADcAAAADwAAAAAAAAAAAAAAAACYAgAAZHJzL2Rv&#10;d25yZXYueG1sUEsFBgAAAAAEAAQA9QAAAIgDAAAAAA==&#10;" fillcolor="black [3213]" strokecolor="windowText" strokeweight="1pt"/>
                    </v:group>
                  </w:pict>
                </mc:Fallback>
              </mc:AlternateContent>
            </w:r>
            <w:r w:rsidR="003B04D4" w:rsidRPr="00460C07">
              <w:rPr>
                <w:rFonts w:ascii="Times New Roman" w:hAnsi="Times New Roman"/>
                <w:sz w:val="24"/>
                <w:szCs w:val="24"/>
              </w:rPr>
              <w:t xml:space="preserve">             </w:t>
            </w:r>
            <w:r w:rsidR="003B04D4">
              <w:rPr>
                <w:rFonts w:ascii="Times New Roman" w:hAnsi="Times New Roman"/>
                <w:sz w:val="24"/>
                <w:szCs w:val="24"/>
              </w:rPr>
              <w:t xml:space="preserve"> 240 cm</w:t>
            </w:r>
            <w:r w:rsidR="003B04D4" w:rsidRPr="00A00073">
              <w:rPr>
                <w:rFonts w:ascii="Times New Roman" w:hAnsi="Times New Roman"/>
                <w:sz w:val="24"/>
                <w:szCs w:val="24"/>
                <w:vertAlign w:val="superscript"/>
              </w:rPr>
              <w:t>2</w:t>
            </w:r>
          </w:p>
          <w:p w:rsidR="003B04D4" w:rsidRPr="00460C07" w:rsidRDefault="003B04D4" w:rsidP="003B04D4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3B04D4" w:rsidRPr="00460C07" w:rsidRDefault="003B04D4" w:rsidP="003B04D4">
            <w:pPr>
              <w:rPr>
                <w:rFonts w:ascii="Times New Roman" w:hAnsi="Times New Roman"/>
                <w:sz w:val="24"/>
                <w:szCs w:val="24"/>
              </w:rPr>
            </w:pPr>
            <w:r w:rsidRPr="00460C07">
              <w:rPr>
                <w:rFonts w:ascii="Times New Roman" w:hAnsi="Times New Roman"/>
                <w:sz w:val="24"/>
                <w:szCs w:val="24"/>
              </w:rPr>
              <w:t xml:space="preserve">        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480 cm</w:t>
            </w:r>
            <w:r w:rsidRPr="00A00073">
              <w:rPr>
                <w:rFonts w:ascii="Times New Roman" w:hAnsi="Times New Roman"/>
                <w:sz w:val="24"/>
                <w:szCs w:val="24"/>
                <w:vertAlign w:val="superscript"/>
              </w:rPr>
              <w:t>2</w:t>
            </w:r>
          </w:p>
          <w:p w:rsidR="003B04D4" w:rsidRPr="00460C07" w:rsidRDefault="003B04D4" w:rsidP="003B04D4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3B04D4" w:rsidRPr="00460C07" w:rsidRDefault="003B04D4" w:rsidP="003B04D4">
            <w:pPr>
              <w:rPr>
                <w:rFonts w:ascii="Times New Roman" w:hAnsi="Times New Roman"/>
                <w:sz w:val="24"/>
                <w:szCs w:val="24"/>
              </w:rPr>
            </w:pPr>
            <w:r w:rsidRPr="00460C07">
              <w:rPr>
                <w:rFonts w:ascii="Times New Roman" w:hAnsi="Times New Roman"/>
                <w:sz w:val="24"/>
                <w:szCs w:val="24"/>
              </w:rPr>
              <w:t xml:space="preserve">        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720 cm</w:t>
            </w:r>
            <w:r w:rsidRPr="00A00073">
              <w:rPr>
                <w:rFonts w:ascii="Times New Roman" w:hAnsi="Times New Roman"/>
                <w:sz w:val="24"/>
                <w:szCs w:val="24"/>
                <w:vertAlign w:val="superscript"/>
              </w:rPr>
              <w:t>2</w:t>
            </w:r>
          </w:p>
          <w:p w:rsidR="003B04D4" w:rsidRPr="00460C07" w:rsidRDefault="003B04D4" w:rsidP="003B04D4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3B04D4" w:rsidRDefault="003B04D4" w:rsidP="003B04D4">
            <w:pPr>
              <w:pStyle w:val="QuestionStyle"/>
            </w:pPr>
            <w:r w:rsidRPr="00460C07">
              <w:t xml:space="preserve">          </w:t>
            </w:r>
            <w:r>
              <w:t xml:space="preserve">    1 440 cm</w:t>
            </w:r>
            <w:r w:rsidRPr="00A00073">
              <w:rPr>
                <w:vertAlign w:val="superscript"/>
              </w:rPr>
              <w:t>2</w:t>
            </w:r>
          </w:p>
          <w:p w:rsidR="003B04D4" w:rsidRDefault="003B04D4" w:rsidP="003B04D4">
            <w:pPr>
              <w:pStyle w:val="QuestionStyle"/>
            </w:pPr>
          </w:p>
        </w:tc>
      </w:tr>
      <w:tr w:rsidR="003B04D4" w:rsidTr="003B04D4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top w:w="113" w:type="dxa"/>
            <w:bottom w:w="85" w:type="dxa"/>
          </w:tblCellMar>
        </w:tblPrEx>
        <w:trPr>
          <w:cantSplit/>
          <w:trHeight w:val="851"/>
        </w:trPr>
        <w:tc>
          <w:tcPr>
            <w:tcW w:w="952" w:type="dxa"/>
            <w:gridSpan w:val="2"/>
            <w:tcBorders>
              <w:top w:val="single" w:sz="4" w:space="0" w:color="auto"/>
              <w:bottom w:val="single" w:sz="4" w:space="0" w:color="auto"/>
            </w:tcBorders>
            <w:shd w:val="clear" w:color="auto" w:fill="FFFF99"/>
          </w:tcPr>
          <w:p w:rsidR="003B04D4" w:rsidRPr="001B3341" w:rsidRDefault="003B04D4" w:rsidP="003B04D4">
            <w:pPr>
              <w:pStyle w:val="ListParagraph"/>
              <w:numPr>
                <w:ilvl w:val="0"/>
                <w:numId w:val="11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:rsidR="003B04D4" w:rsidRDefault="00624FFF" w:rsidP="003B04D4">
            <w:pPr>
              <w:pStyle w:val="QuestionStyle"/>
            </w:pPr>
            <w:r>
              <w:rPr>
                <w:noProof/>
                <w:lang w:eastAsia="en-AU"/>
              </w:rPr>
              <w:object w:dxaOrig="1440" w:dyaOrig="1440">
                <v:shape id="_x0000_s1085" type="#_x0000_t75" style="position:absolute;margin-left:259.35pt;margin-top:-1.75pt;width:160.25pt;height:113.2pt;z-index:251716096;mso-position-horizontal-relative:text;mso-position-vertical-relative:text">
                  <v:imagedata r:id="rId68" o:title=""/>
                </v:shape>
                <o:OLEObject Type="Embed" ProgID="FXDraw3.Document" ShapeID="_x0000_s1085" DrawAspect="Content" ObjectID="_1460096273" r:id="rId167"/>
              </w:object>
            </w:r>
            <w:r w:rsidR="003B04D4">
              <w:t>The window shown is in the shape of a trapezium</w:t>
            </w:r>
          </w:p>
          <w:p w:rsidR="003B04D4" w:rsidRPr="00012E01" w:rsidRDefault="003D51D7" w:rsidP="003B04D4">
            <w:pPr>
              <w:pStyle w:val="QuestionStyle"/>
              <w:rPr>
                <w:sz w:val="12"/>
                <w:szCs w:val="12"/>
              </w:rPr>
            </w:pPr>
            <w:r>
              <w:rPr>
                <w:noProof/>
                <w:lang w:eastAsia="en-AU"/>
              </w:rPr>
              <mc:AlternateContent>
                <mc:Choice Requires="wps">
                  <w:drawing>
                    <wp:anchor distT="45720" distB="45720" distL="114300" distR="114300" simplePos="0" relativeHeight="251663872" behindDoc="0" locked="0" layoutInCell="1" allowOverlap="1" wp14:anchorId="3F2A3A90" wp14:editId="5215816D">
                      <wp:simplePos x="0" y="0"/>
                      <wp:positionH relativeFrom="column">
                        <wp:posOffset>1250950</wp:posOffset>
                      </wp:positionH>
                      <wp:positionV relativeFrom="paragraph">
                        <wp:posOffset>24765</wp:posOffset>
                      </wp:positionV>
                      <wp:extent cx="1813560" cy="1404620"/>
                      <wp:effectExtent l="0" t="0" r="0" b="1270"/>
                      <wp:wrapNone/>
                      <wp:docPr id="257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813560" cy="140462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2A0B27" w:rsidRDefault="002A0B27" w:rsidP="003D51D7">
                                  <w:r w:rsidRPr="003D51D7">
                                    <w:rPr>
                                      <w:color w:val="FF0000"/>
                                      <w:position w:val="-74"/>
                                    </w:rPr>
                                    <w:object w:dxaOrig="1836" w:dyaOrig="1044">
                                      <v:shape id="_x0000_i1117" type="#_x0000_t75" style="width:91.55pt;height:52.45pt" o:ole="">
                                        <v:imagedata r:id="rId168" o:title=""/>
                                      </v:shape>
                                      <o:OLEObject Type="Embed" ProgID="FXE300.Equation" ShapeID="_x0000_i1117" DrawAspect="Content" ObjectID="_1460096291" r:id="rId169"/>
                                    </w:object>
                                  </w:r>
                                  <w:r>
                                    <w:t xml:space="preserve"> 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20000</wp14:pctHeight>
                      </wp14:sizeRelV>
                    </wp:anchor>
                  </w:drawing>
                </mc:Choice>
                <mc:Fallback>
                  <w:pict>
                    <v:shape w14:anchorId="3F2A3A90" id="_x0000_s1060" type="#_x0000_t202" style="position:absolute;margin-left:98.5pt;margin-top:1.95pt;width:142.8pt;height:110.6pt;z-index:25166387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nIEPJQIAACYEAAAOAAAAZHJzL2Uyb0RvYy54bWysU9uO2yAQfa/Uf0C8N3bcJJu14qy22aaq&#10;tL1Iu/0AjHGMCgwFEjv9+h1wkkbbt6o8IGCGw8w5h9XdoBU5COclmIpOJzklwnBopNlV9Mfz9t2S&#10;Eh+YaZgCIyp6FJ7erd++WfW2FAV0oBrhCIIYX/a2ol0ItswyzzuhmZ+AFQaDLTjNAm7dLmsc6xFd&#10;q6zI80XWg2usAy68x9OHMUjXCb9tBQ/f2taLQFRFsbaQZpfmOs7ZesXKnWO2k/xUBvuHKjSTBh+9&#10;QD2wwMjeyb+gtOQOPLRhwkFn0LaSi9QDdjPNX3Xz1DErUi9IjrcXmvz/g+VfD98dkU1Fi/kNJYZp&#10;FOlZDIF8gIEUkZ/e+hLTniwmhgGPUefUq7ePwH96YmDTMbMT985B3wnWYH3TeDO7ujri+AhS91+g&#10;wWfYPkACGlqnI3lIB0F01Ol40SaWwuOTy+n7+QJDHGPTWT5bFEm9jJXn69b58EmAJnFRUYfiJ3h2&#10;ePQhlsPKc0p8zYOSzVYqlTZuV2+UIweGRtmmkTp4laYM6St6Oy/mCdlAvJ88pGVAIyupK7rM4xit&#10;Fen4aJqUEphU4xorUebET6RkJCcM9ZCkWC7OvNfQHJExB6Nx8aPhogP3m5IeTVtR/2vPnKBEfTbI&#10;+u10NosuT5vZ/AYpIu46Ul9HmOEIVdFAybjchPQzEh/2HtXZysRblHGs5FQzmjHRefo40e3X+5T1&#10;53uvXwAAAP//AwBQSwMEFAAGAAgAAAAhACudNqLeAAAACQEAAA8AAABkcnMvZG93bnJldi54bWxM&#10;j8tOwzAURPdI/IN1kdhRp4G+QpyqomLDAomCVJZufBNH+CXbTcPfc1nBcjSjmTP1drKGjRjT4J2A&#10;+awAhq71anC9gI/357s1sJSlU9J4hwK+McG2ub6qZaX8xb3heMg9oxKXKilA5xwqzlOr0co08wEd&#10;eZ2PVmaSsecqyguVW8PLolhyKwdHC1oGfNLYfh3OVsDR6kHt4+tnp8y4f+l2izDFIMTtzbR7BJZx&#10;yn9h+MUndGiI6eTPTiVmSG9W9CULuN8AI/9hXS6BnQSU5WIOvKn5/wfNDwAAAP//AwBQSwECLQAU&#10;AAYACAAAACEAtoM4kv4AAADhAQAAEwAAAAAAAAAAAAAAAAAAAAAAW0NvbnRlbnRfVHlwZXNdLnht&#10;bFBLAQItABQABgAIAAAAIQA4/SH/1gAAAJQBAAALAAAAAAAAAAAAAAAAAC8BAABfcmVscy8ucmVs&#10;c1BLAQItABQABgAIAAAAIQC4nIEPJQIAACYEAAAOAAAAAAAAAAAAAAAAAC4CAABkcnMvZTJvRG9j&#10;LnhtbFBLAQItABQABgAIAAAAIQArnTai3gAAAAkBAAAPAAAAAAAAAAAAAAAAAH8EAABkcnMvZG93&#10;bnJldi54bWxQSwUGAAAAAAQABADzAAAAigUAAAAA&#10;" stroked="f">
                      <v:textbox style="mso-fit-shape-to-text:t">
                        <w:txbxContent>
                          <w:p w:rsidR="002A0B27" w:rsidRDefault="002A0B27" w:rsidP="003D51D7">
                            <w:r w:rsidRPr="003D51D7">
                              <w:rPr>
                                <w:color w:val="FF0000"/>
                                <w:position w:val="-74"/>
                              </w:rPr>
                              <w:object w:dxaOrig="1836" w:dyaOrig="1044">
                                <v:shape id="_x0000_i1117" type="#_x0000_t75" style="width:91.55pt;height:52.45pt" o:ole="">
                                  <v:imagedata r:id="rId168" o:title=""/>
                                </v:shape>
                                <o:OLEObject Type="Embed" ProgID="FXE300.Equation" ShapeID="_x0000_i1117" DrawAspect="Content" ObjectID="_1460096291" r:id="rId170"/>
                              </w:object>
                            </w:r>
                            <w:r>
                              <w:t xml:space="preserve"> 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:rsidR="003B04D4" w:rsidRDefault="003B04D4" w:rsidP="003B04D4">
            <w:pPr>
              <w:pStyle w:val="QuestionStyle"/>
            </w:pPr>
            <w:r>
              <w:t>What is its area?</w:t>
            </w:r>
          </w:p>
          <w:p w:rsidR="003B04D4" w:rsidRDefault="003B04D4" w:rsidP="003B04D4">
            <w:pPr>
              <w:rPr>
                <w:rFonts w:ascii="Times New Roman" w:hAnsi="Times New Roman"/>
              </w:rPr>
            </w:pPr>
          </w:p>
          <w:p w:rsidR="003B04D4" w:rsidRDefault="003B04D4" w:rsidP="003B04D4">
            <w:pPr>
              <w:rPr>
                <w:rFonts w:ascii="Times New Roman" w:hAnsi="Times New Roman"/>
              </w:rPr>
            </w:pPr>
          </w:p>
          <w:p w:rsidR="003D51D7" w:rsidRPr="0013023C" w:rsidRDefault="003D51D7" w:rsidP="003B04D4">
            <w:pPr>
              <w:rPr>
                <w:rFonts w:ascii="Times New Roman" w:hAnsi="Times New Roman"/>
              </w:rPr>
            </w:pPr>
          </w:p>
          <w:p w:rsidR="003B04D4" w:rsidRDefault="003B04D4" w:rsidP="003B04D4">
            <w:pPr>
              <w:rPr>
                <w:rFonts w:ascii="Times New Roman" w:hAnsi="Times New Roman"/>
                <w:sz w:val="32"/>
                <w:szCs w:val="32"/>
              </w:rPr>
            </w:pPr>
            <w:r w:rsidRPr="0013023C">
              <w:rPr>
                <w:rFonts w:ascii="Times New Roman" w:hAnsi="Times New Roman"/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42368" behindDoc="0" locked="0" layoutInCell="1" allowOverlap="1" wp14:anchorId="1EACF046" wp14:editId="6B8A7FC6">
                      <wp:simplePos x="0" y="0"/>
                      <wp:positionH relativeFrom="column">
                        <wp:posOffset>1131570</wp:posOffset>
                      </wp:positionH>
                      <wp:positionV relativeFrom="paragraph">
                        <wp:posOffset>58420</wp:posOffset>
                      </wp:positionV>
                      <wp:extent cx="754380" cy="373380"/>
                      <wp:effectExtent l="0" t="0" r="26670" b="26670"/>
                      <wp:wrapNone/>
                      <wp:docPr id="227" name="Rectangle 22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54380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2A0B27" w:rsidRPr="003A7010" w:rsidRDefault="002A0B27" w:rsidP="003B04D4">
                                  <w:pPr>
                                    <w:jc w:val="center"/>
                                    <w:rPr>
                                      <w:rFonts w:ascii="Times New Roman" w:hAnsi="Times New Roman"/>
                                      <w:color w:val="000000" w:themeColor="text1"/>
                                      <w:sz w:val="36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color w:val="000000" w:themeColor="text1"/>
                                      <w:sz w:val="36"/>
                                      <w:szCs w:val="28"/>
                                    </w:rPr>
                                    <w:t>192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EACF046" id="Rectangle 227" o:spid="_x0000_s1061" style="position:absolute;margin-left:89.1pt;margin-top:4.6pt;width:59.4pt;height:29.4pt;z-index:251642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afShpgIAAKQFAAAOAAAAZHJzL2Uyb0RvYy54bWysVFFv2yAQfp+0/4B4X52kydJadaqoVadJ&#10;VRu1nfpMMMSWMMeAxM5+/Q6w3air9jAtDw5wd99xH9/d1XXXKHIQ1tWgCzo9m1AiNIey1ruC/ni5&#10;+3JBifNMl0yBFgU9CkevV58/XbUmFzOoQJXCEgTRLm9NQSvvTZ5ljleiYe4MjNBolGAb5nFrd1lp&#10;WYvojcpmk8nXrAVbGgtcOIent8lIVxFfSsH9o5ROeKIKinfz8Wvjdxu+2eqK5TvLTFXz/hrsH27R&#10;sFpj0hHqlnlG9rb+A6qpuQUH0p9xaDKQsuYi1oDVTCfvqnmumBGxFiTHmZEm9/9g+cNhY0ldFnQ2&#10;W1KiWYOP9IS0Mb1TgoRDpKg1LkfPZ7Ox/c7hMtTbSduEf6yEdJHW40ir6DzheLhczM8vkHyOpvPl&#10;eVgjSvYWbKzz3wQ0JCwKajF9JJMd7p1ProNLyKXhrlYKz1muNGlRdpeTxSRGOFB1GazBGEUkbpQl&#10;B4bP77tpn/fEC2+hNF4mVJhqiit/VCLhPwmJ9GAVs5QgCPMNk3EutJ8mU8VKkVItJvgbkg0RsWSl&#10;ETAgS7zkiN0DDJ4JZMBOBPT+IVREXY/BfeV/Cx4jYmbQfgxuag32o8oUVtVnTv4DSYmawJLvtl2U&#10;zsUoki2UR9SThdRozvC7Gt/0njm/YRY7C2WA08I/4kcqwLeDfkVJBfbXR+fBHwWPVkpa7NSCup97&#10;ZgUl6rvGVriczuehteNmvljOcGNPLdtTi943N4BqmOJcMjwug79Xw1JaaF5xqKxDVjQxzTF3Qbm3&#10;w+bGpwmCY4mL9Tq6YTsb5u/1s+EBPBAdNPvSvTJremF77IgHGLqa5e/0nXxDpIb13oOso/gD1YnX&#10;/glwFEQt9WMrzJrTffR6G66r3wAAAP//AwBQSwMEFAAGAAgAAAAhACsIQWjeAAAACAEAAA8AAABk&#10;cnMvZG93bnJldi54bWxMj81OwzAQhO9IvIO1SNyoQ5DaNMSpUPmRirg0cOnNibdxRLyOYjcNb8/2&#10;BKfVaEaz3xSb2fViwjF0nhTcLxIQSI03HbUKvj5f7zIQIWoyuveECn4wwKa8vip0bvyZ9jhVsRVc&#10;QiHXCmyMQy5laCw6HRZ+QGLv6EenI8uxlWbUZy53vUyTZCmd7og/WD3g1mLzXZ2cguNQP3wc9oek&#10;qnfv25c3Y+XzZJW6vZmfHkFEnONfGC74jA4lM9X+RCaInvUqSzmqYM2H/XS94m21gmWWgCwL+X9A&#10;+QsAAP//AwBQSwECLQAUAAYACAAAACEAtoM4kv4AAADhAQAAEwAAAAAAAAAAAAAAAAAAAAAAW0Nv&#10;bnRlbnRfVHlwZXNdLnhtbFBLAQItABQABgAIAAAAIQA4/SH/1gAAAJQBAAALAAAAAAAAAAAAAAAA&#10;AC8BAABfcmVscy8ucmVsc1BLAQItABQABgAIAAAAIQCZafShpgIAAKQFAAAOAAAAAAAAAAAAAAAA&#10;AC4CAABkcnMvZTJvRG9jLnhtbFBLAQItABQABgAIAAAAIQArCEFo3gAAAAgBAAAPAAAAAAAAAAAA&#10;AAAAAAAFAABkcnMvZG93bnJldi54bWxQSwUGAAAAAAQABADzAAAACwYAAAAA&#10;" filled="f" strokecolor="black [3213]" strokeweight="1.5pt">
                      <v:textbox>
                        <w:txbxContent>
                          <w:p w:rsidR="002A0B27" w:rsidRPr="003A7010" w:rsidRDefault="002A0B27" w:rsidP="003B04D4">
                            <w:pPr>
                              <w:jc w:val="center"/>
                              <w:rPr>
                                <w:rFonts w:ascii="Times New Roman" w:hAnsi="Times New Roman"/>
                                <w:color w:val="000000" w:themeColor="text1"/>
                                <w:sz w:val="36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0000" w:themeColor="text1"/>
                                <w:sz w:val="36"/>
                                <w:szCs w:val="28"/>
                              </w:rPr>
                              <w:t>192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Pr="0013023C">
              <w:rPr>
                <w:rFonts w:ascii="Times New Roman" w:hAnsi="Times New Roman"/>
                <w:sz w:val="32"/>
                <w:szCs w:val="32"/>
              </w:rPr>
              <w:t xml:space="preserve">                                   </w:t>
            </w:r>
          </w:p>
          <w:p w:rsidR="003B04D4" w:rsidRPr="00A00073" w:rsidRDefault="003B04D4" w:rsidP="003B04D4">
            <w:pPr>
              <w:rPr>
                <w:rFonts w:ascii="Times New Roman" w:hAnsi="Times New Roman"/>
                <w:sz w:val="32"/>
                <w:szCs w:val="32"/>
              </w:rPr>
            </w:pPr>
            <w:r>
              <w:rPr>
                <w:rFonts w:ascii="Times New Roman" w:hAnsi="Times New Roman"/>
                <w:sz w:val="32"/>
                <w:szCs w:val="32"/>
              </w:rPr>
              <w:t xml:space="preserve">          </w:t>
            </w:r>
            <w:r w:rsidRPr="0013023C">
              <w:rPr>
                <w:rFonts w:ascii="Times New Roman" w:hAnsi="Times New Roman"/>
                <w:sz w:val="32"/>
                <w:szCs w:val="32"/>
              </w:rPr>
              <w:t xml:space="preserve">                            </w:t>
            </w:r>
            <w:r>
              <w:rPr>
                <w:rFonts w:ascii="Times New Roman" w:hAnsi="Times New Roman"/>
                <w:sz w:val="32"/>
                <w:szCs w:val="32"/>
              </w:rPr>
              <w:t>c</w:t>
            </w:r>
            <w:r w:rsidRPr="0013023C">
              <w:rPr>
                <w:rFonts w:ascii="Times New Roman" w:hAnsi="Times New Roman"/>
                <w:sz w:val="32"/>
                <w:szCs w:val="32"/>
              </w:rPr>
              <w:t>m</w:t>
            </w:r>
            <w:r w:rsidRPr="00A00073">
              <w:rPr>
                <w:rFonts w:ascii="Times New Roman" w:hAnsi="Times New Roman"/>
                <w:sz w:val="32"/>
                <w:szCs w:val="32"/>
                <w:vertAlign w:val="superscript"/>
              </w:rPr>
              <w:t>2</w:t>
            </w:r>
            <w:r>
              <w:rPr>
                <w:rFonts w:ascii="Times New Roman" w:hAnsi="Times New Roman"/>
                <w:sz w:val="32"/>
                <w:szCs w:val="32"/>
              </w:rPr>
              <w:t>.</w:t>
            </w:r>
          </w:p>
          <w:p w:rsidR="003B04D4" w:rsidRDefault="003B04D4" w:rsidP="003B04D4">
            <w:pPr>
              <w:pStyle w:val="QuestionStyle"/>
            </w:pPr>
          </w:p>
          <w:p w:rsidR="003B04D4" w:rsidRDefault="003B04D4" w:rsidP="003B04D4">
            <w:pPr>
              <w:pStyle w:val="QuestionStyle"/>
            </w:pPr>
          </w:p>
        </w:tc>
      </w:tr>
      <w:tr w:rsidR="003B04D4" w:rsidTr="003B04D4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top w:w="113" w:type="dxa"/>
            <w:bottom w:w="85" w:type="dxa"/>
          </w:tblCellMar>
        </w:tblPrEx>
        <w:trPr>
          <w:cantSplit/>
          <w:trHeight w:val="851"/>
        </w:trPr>
        <w:tc>
          <w:tcPr>
            <w:tcW w:w="952" w:type="dxa"/>
            <w:gridSpan w:val="2"/>
            <w:tcBorders>
              <w:top w:val="single" w:sz="4" w:space="0" w:color="auto"/>
              <w:bottom w:val="single" w:sz="4" w:space="0" w:color="auto"/>
            </w:tcBorders>
            <w:shd w:val="clear" w:color="auto" w:fill="FFFF99"/>
          </w:tcPr>
          <w:p w:rsidR="003B04D4" w:rsidRPr="001B3341" w:rsidRDefault="003B04D4" w:rsidP="003B04D4">
            <w:pPr>
              <w:pStyle w:val="ListParagraph"/>
              <w:numPr>
                <w:ilvl w:val="0"/>
                <w:numId w:val="11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:rsidR="003B04D4" w:rsidRDefault="00624FFF" w:rsidP="003B04D4">
            <w:pPr>
              <w:pStyle w:val="QuestionStyle"/>
            </w:pPr>
            <w:r>
              <w:rPr>
                <w:noProof/>
                <w:lang w:eastAsia="en-AU"/>
              </w:rPr>
              <w:object w:dxaOrig="1440" w:dyaOrig="1440">
                <v:shape id="_x0000_s1086" type="#_x0000_t75" style="position:absolute;margin-left:261.8pt;margin-top:0;width:171.7pt;height:124.8pt;z-index:251717120;mso-position-horizontal-relative:text;mso-position-vertical-relative:text">
                  <v:imagedata r:id="rId70" o:title=""/>
                </v:shape>
                <o:OLEObject Type="Embed" ProgID="FXDraw3.Document" ShapeID="_x0000_s1086" DrawAspect="Content" ObjectID="_1460096274" r:id="rId171"/>
              </w:object>
            </w:r>
            <w:r w:rsidR="003B04D4">
              <w:t>What is the area of the kite ABCD?</w:t>
            </w:r>
          </w:p>
          <w:p w:rsidR="003B04D4" w:rsidRDefault="003B04D4" w:rsidP="003B04D4">
            <w:pPr>
              <w:rPr>
                <w:rFonts w:ascii="Times New Roman" w:hAnsi="Times New Roman"/>
              </w:rPr>
            </w:pPr>
            <w:bookmarkStart w:id="0" w:name="_GoBack"/>
            <w:bookmarkEnd w:id="0"/>
          </w:p>
          <w:p w:rsidR="003B04D4" w:rsidRPr="0013023C" w:rsidRDefault="003B04D4" w:rsidP="003B04D4">
            <w:pPr>
              <w:rPr>
                <w:rFonts w:ascii="Times New Roman" w:hAnsi="Times New Roman"/>
              </w:rPr>
            </w:pPr>
          </w:p>
          <w:p w:rsidR="003B04D4" w:rsidRDefault="003B04D4" w:rsidP="003B04D4">
            <w:pPr>
              <w:rPr>
                <w:rFonts w:ascii="Times New Roman" w:hAnsi="Times New Roman"/>
                <w:sz w:val="32"/>
                <w:szCs w:val="32"/>
              </w:rPr>
            </w:pPr>
            <w:r w:rsidRPr="0013023C">
              <w:rPr>
                <w:rFonts w:ascii="Times New Roman" w:hAnsi="Times New Roman"/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44416" behindDoc="0" locked="0" layoutInCell="1" allowOverlap="1" wp14:anchorId="470D0E72" wp14:editId="5AF00A59">
                      <wp:simplePos x="0" y="0"/>
                      <wp:positionH relativeFrom="column">
                        <wp:posOffset>1131570</wp:posOffset>
                      </wp:positionH>
                      <wp:positionV relativeFrom="paragraph">
                        <wp:posOffset>58420</wp:posOffset>
                      </wp:positionV>
                      <wp:extent cx="754380" cy="373380"/>
                      <wp:effectExtent l="0" t="0" r="26670" b="26670"/>
                      <wp:wrapNone/>
                      <wp:docPr id="228" name="Rectangle 22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54380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2A0B27" w:rsidRPr="003A7010" w:rsidRDefault="00D2458D" w:rsidP="003B04D4">
                                  <w:pPr>
                                    <w:jc w:val="center"/>
                                    <w:rPr>
                                      <w:rFonts w:ascii="Times New Roman" w:hAnsi="Times New Roman"/>
                                      <w:color w:val="000000" w:themeColor="text1"/>
                                      <w:sz w:val="36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color w:val="000000" w:themeColor="text1"/>
                                      <w:sz w:val="36"/>
                                      <w:szCs w:val="28"/>
                                    </w:rPr>
                                    <w:t>5</w:t>
                                  </w:r>
                                  <w:r w:rsidR="002A0B27">
                                    <w:rPr>
                                      <w:rFonts w:ascii="Times New Roman" w:hAnsi="Times New Roman"/>
                                      <w:color w:val="000000" w:themeColor="text1"/>
                                      <w:sz w:val="36"/>
                                      <w:szCs w:val="28"/>
                                    </w:rPr>
                                    <w:t>6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70D0E72" id="Rectangle 228" o:spid="_x0000_s1062" style="position:absolute;margin-left:89.1pt;margin-top:4.6pt;width:59.4pt;height:29.4pt;z-index:251644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qsVWpQIAAKQFAAAOAAAAZHJzL2Uyb0RvYy54bWysVFFP2zAQfp+0/2D5fSQt7YCIFFUgpkkI&#10;EDDx7Dp2E8nxebbbpPv1O9tJqBjaw7Q+pLbv7jvf5+/u8qpvFdkL6xrQJZ2d5JQIzaFq9LakP15u&#10;v5xT4jzTFVOgRUkPwtGr1edPl50pxBxqUJWwBEG0KzpT0tp7U2SZ47VomTsBIzQaJdiWedzabVZZ&#10;1iF6q7J5nn/NOrCVscCFc3h6k4x0FfGlFNw/SOmEJ6qkeDcfvzZ+N+GbrS5ZsbXM1A0frsH+4RYt&#10;azQmnaBumGdkZ5s/oNqGW3Ag/QmHNgMpGy5iDVjNLH9XzXPNjIi1IDnOTDS5/wfL7/ePljRVSedz&#10;fCrNWnykJ6SN6a0SJBwiRZ1xBXo+m0c77BwuQ729tG34x0pIH2k9TLSK3hOOh2fLxek5ks/RdHp2&#10;GtaIkr0FG+v8NwEtCYuSWkwfyWT7O+eT6+gScmm4bZTCc1YoTTqU3UW+zGOEA9VUwRqMUUTiWlmy&#10;Z/j8vp8NeY+88BZK42VChammuPIHJRL+k5BID1YxTwmCMN8wGedC+1ky1awSKdUyx9+YbIyIJSuN&#10;gAFZ4iUn7AFg9EwgI3YiYPAPoSLqegoeKv9b8BQRM4P2U3DbaLAfVaawqiFz8h9JStQElny/6aN0&#10;zieRbKA6oJ4spEZzht82+KZ3zPlHZrGzUAY4LfwDfqQCfDsYVpTUYH99dB78UfBopaTDTi2p+7lj&#10;VlCivmtshYvZYhFaO24Wy7M5buyxZXNs0bv2GlANM5xLhsdl8PdqXEoL7SsOlXXIiiamOeYuKfd2&#10;3Fz7NEFwLHGxXkc3bGfD/J1+NjyAB6KDZl/6V2bNIGyPHXEPY1ez4p2+k2+I1LDeeZBNFH+gOvE6&#10;PAGOgqilYWyFWXO8j15vw3X1GwAA//8DAFBLAwQUAAYACAAAACEAKwhBaN4AAAAIAQAADwAAAGRy&#10;cy9kb3ducmV2LnhtbEyPzU7DMBCE70i8g7VI3KhDkNo0xKlQ+ZGKuDRw6c2Jt3FEvI5iNw1vz/YE&#10;p9VoRrPfFJvZ9WLCMXSeFNwvEhBIjTcdtQq+Pl/vMhAhajK694QKfjDApry+KnRu/Jn2OFWxFVxC&#10;IdcKbIxDLmVoLDodFn5AYu/oR6cjy7GVZtRnLne9TJNkKZ3uiD9YPeDWYvNdnZyC41A/fBz2h6Sq&#10;d+/blzdj5fNklbq9mZ8eQUSc418YLviMDiUz1f5EJoie9SpLOapgzYf9dL3ibbWCZZaALAv5f0D5&#10;CwAA//8DAFBLAQItABQABgAIAAAAIQC2gziS/gAAAOEBAAATAAAAAAAAAAAAAAAAAAAAAABbQ29u&#10;dGVudF9UeXBlc10ueG1sUEsBAi0AFAAGAAgAAAAhADj9If/WAAAAlAEAAAsAAAAAAAAAAAAAAAAA&#10;LwEAAF9yZWxzLy5yZWxzUEsBAi0AFAAGAAgAAAAhAJGqxValAgAApAUAAA4AAAAAAAAAAAAAAAAA&#10;LgIAAGRycy9lMm9Eb2MueG1sUEsBAi0AFAAGAAgAAAAhACsIQWjeAAAACAEAAA8AAAAAAAAAAAAA&#10;AAAA/wQAAGRycy9kb3ducmV2LnhtbFBLBQYAAAAABAAEAPMAAAAKBgAAAAA=&#10;" filled="f" strokecolor="black [3213]" strokeweight="1.5pt">
                      <v:textbox>
                        <w:txbxContent>
                          <w:p w:rsidR="002A0B27" w:rsidRPr="003A7010" w:rsidRDefault="00D2458D" w:rsidP="003B04D4">
                            <w:pPr>
                              <w:jc w:val="center"/>
                              <w:rPr>
                                <w:rFonts w:ascii="Times New Roman" w:hAnsi="Times New Roman"/>
                                <w:color w:val="000000" w:themeColor="text1"/>
                                <w:sz w:val="36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0000" w:themeColor="text1"/>
                                <w:sz w:val="36"/>
                                <w:szCs w:val="28"/>
                              </w:rPr>
                              <w:t>5</w:t>
                            </w:r>
                            <w:r w:rsidR="002A0B27">
                              <w:rPr>
                                <w:rFonts w:ascii="Times New Roman" w:hAnsi="Times New Roman"/>
                                <w:color w:val="000000" w:themeColor="text1"/>
                                <w:sz w:val="36"/>
                                <w:szCs w:val="28"/>
                              </w:rPr>
                              <w:t>6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Pr="0013023C">
              <w:rPr>
                <w:rFonts w:ascii="Times New Roman" w:hAnsi="Times New Roman"/>
                <w:sz w:val="32"/>
                <w:szCs w:val="32"/>
              </w:rPr>
              <w:t xml:space="preserve">                                   </w:t>
            </w:r>
          </w:p>
          <w:p w:rsidR="003B04D4" w:rsidRPr="00A00073" w:rsidRDefault="003B04D4" w:rsidP="003B04D4">
            <w:pPr>
              <w:rPr>
                <w:rFonts w:ascii="Times New Roman" w:hAnsi="Times New Roman"/>
                <w:sz w:val="32"/>
                <w:szCs w:val="32"/>
              </w:rPr>
            </w:pPr>
            <w:r>
              <w:rPr>
                <w:rFonts w:ascii="Times New Roman" w:hAnsi="Times New Roman"/>
                <w:sz w:val="32"/>
                <w:szCs w:val="32"/>
              </w:rPr>
              <w:t xml:space="preserve">         </w:t>
            </w:r>
            <w:r w:rsidRPr="0013023C">
              <w:rPr>
                <w:rFonts w:ascii="Times New Roman" w:hAnsi="Times New Roman"/>
                <w:sz w:val="32"/>
                <w:szCs w:val="32"/>
              </w:rPr>
              <w:t xml:space="preserve"> </w:t>
            </w:r>
            <w:r>
              <w:rPr>
                <w:rFonts w:ascii="Times New Roman" w:hAnsi="Times New Roman"/>
                <w:sz w:val="32"/>
                <w:szCs w:val="32"/>
              </w:rPr>
              <w:t>Area =</w:t>
            </w:r>
            <w:r w:rsidRPr="0013023C">
              <w:rPr>
                <w:rFonts w:ascii="Times New Roman" w:hAnsi="Times New Roman"/>
                <w:sz w:val="32"/>
                <w:szCs w:val="32"/>
              </w:rPr>
              <w:t xml:space="preserve">   </w:t>
            </w:r>
            <w:r>
              <w:rPr>
                <w:rFonts w:ascii="Times New Roman" w:hAnsi="Times New Roman"/>
                <w:sz w:val="32"/>
                <w:szCs w:val="32"/>
              </w:rPr>
              <w:t xml:space="preserve"> </w:t>
            </w:r>
            <w:r w:rsidRPr="0013023C">
              <w:rPr>
                <w:rFonts w:ascii="Times New Roman" w:hAnsi="Times New Roman"/>
                <w:sz w:val="32"/>
                <w:szCs w:val="32"/>
              </w:rPr>
              <w:t xml:space="preserve">              </w:t>
            </w:r>
            <w:r>
              <w:rPr>
                <w:rFonts w:ascii="Times New Roman" w:hAnsi="Times New Roman"/>
                <w:sz w:val="32"/>
                <w:szCs w:val="32"/>
              </w:rPr>
              <w:t>c</w:t>
            </w:r>
            <w:r w:rsidRPr="0013023C">
              <w:rPr>
                <w:rFonts w:ascii="Times New Roman" w:hAnsi="Times New Roman"/>
                <w:sz w:val="32"/>
                <w:szCs w:val="32"/>
              </w:rPr>
              <w:t>m</w:t>
            </w:r>
            <w:r w:rsidRPr="00A00073">
              <w:rPr>
                <w:rFonts w:ascii="Times New Roman" w:hAnsi="Times New Roman"/>
                <w:sz w:val="32"/>
                <w:szCs w:val="32"/>
                <w:vertAlign w:val="superscript"/>
              </w:rPr>
              <w:t>2</w:t>
            </w:r>
            <w:r>
              <w:rPr>
                <w:rFonts w:ascii="Times New Roman" w:hAnsi="Times New Roman"/>
                <w:sz w:val="32"/>
                <w:szCs w:val="32"/>
              </w:rPr>
              <w:t>.</w:t>
            </w:r>
          </w:p>
          <w:p w:rsidR="003B04D4" w:rsidRDefault="00D2458D" w:rsidP="003B04D4">
            <w:pPr>
              <w:pStyle w:val="QuestionStyle"/>
            </w:pPr>
            <w:r>
              <w:rPr>
                <w:noProof/>
                <w:lang w:eastAsia="en-AU"/>
              </w:rPr>
              <mc:AlternateContent>
                <mc:Choice Requires="wps">
                  <w:drawing>
                    <wp:anchor distT="45720" distB="45720" distL="114300" distR="114300" simplePos="0" relativeHeight="251664896" behindDoc="0" locked="0" layoutInCell="1" allowOverlap="1" wp14:anchorId="0BC6B071" wp14:editId="606BA39C">
                      <wp:simplePos x="0" y="0"/>
                      <wp:positionH relativeFrom="column">
                        <wp:posOffset>619125</wp:posOffset>
                      </wp:positionH>
                      <wp:positionV relativeFrom="paragraph">
                        <wp:posOffset>33655</wp:posOffset>
                      </wp:positionV>
                      <wp:extent cx="1813560" cy="1404620"/>
                      <wp:effectExtent l="0" t="0" r="0" b="1270"/>
                      <wp:wrapNone/>
                      <wp:docPr id="258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813560" cy="140462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2A0B27" w:rsidRDefault="002D0809" w:rsidP="003D51D7">
                                  <w:r w:rsidRPr="002D0809">
                                    <w:rPr>
                                      <w:color w:val="FF0000"/>
                                      <w:position w:val="-48"/>
                                    </w:rPr>
                                    <w:object w:dxaOrig="1829" w:dyaOrig="783">
                                      <v:shape id="_x0000_i1118" type="#_x0000_t75" style="width:91.55pt;height:39.1pt" o:ole="">
                                        <v:imagedata r:id="rId172" o:title=""/>
                                      </v:shape>
                                      <o:OLEObject Type="Embed" ProgID="FXE300.Equation" ShapeID="_x0000_i1118" DrawAspect="Content" ObjectID="_1460096292" r:id="rId173"/>
                                    </w:object>
                                  </w:r>
                                  <w:r w:rsidR="002A0B27">
                                    <w:t xml:space="preserve"> 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20000</wp14:pctHeight>
                      </wp14:sizeRelV>
                    </wp:anchor>
                  </w:drawing>
                </mc:Choice>
                <mc:Fallback>
                  <w:pict>
                    <v:shape w14:anchorId="0BC6B071" id="_x0000_s1063" type="#_x0000_t202" style="position:absolute;margin-left:48.75pt;margin-top:2.65pt;width:142.8pt;height:110.6pt;z-index:25166489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iI81JAIAACYEAAAOAAAAZHJzL2Uyb0RvYy54bWysU9uO2yAQfa/Uf0C8N3bcJE2sOKtttqkq&#10;bS/Sbj8AYxyjAkOBxE6/vgNO0mj7VpUHBMxwmDnnsL4btCJH4bwEU9HpJKdEGA6NNPuKfn/evVlS&#10;4gMzDVNgREVPwtO7zetX696WooAOVCMcQRDjy95WtAvBllnmeSc08xOwwmCwBadZwK3bZ41jPaJr&#10;lRV5vsh6cI11wIX3ePowBukm4bet4OFr23oRiKoo1hbS7NJcxznbrFm5d8x2kp/LYP9QhWbS4KNX&#10;qAcWGDk4+ReUltyBhzZMOOgM2lZykXrAbqb5i26eOmZF6gXJ8fZKk/9/sPzL8ZsjsqloMUepDNMo&#10;0rMYAnkPAykiP731JaY9WUwMAx6jzqlXbx+B//DEwLZjZi/unYO+E6zB+qbxZnZzdcTxEaTuP0OD&#10;z7BDgAQ0tE5H8pAOguio0+mqTSyFxyeX07fzBYY4xqazfLYoknoZKy/XrfPhowBN4qKiDsVP8Oz4&#10;6EMsh5WXlPiaByWbnVQqbdy+3ipHjgyNsksjdfAiTRnSV3Q1L+YJ2UC8nzykZUAjK6kruszjGK0V&#10;6fhgmpQSmFTjGitR5sxPpGQkJwz1kKRYri6819CckDEHo3Hxo+GiA/eLkh5NW1H/88CcoER9Msj6&#10;ajqbRZenzWz+Diki7jZS30aY4QhV0UDJuNyG9DMSH/Ye1dnJxFuUcazkXDOaMdF5/jjR7bf7lPXn&#10;e29+AwAA//8DAFBLAwQUAAYACAAAACEAF7PRWN4AAAAIAQAADwAAAGRycy9kb3ducmV2LnhtbEyP&#10;zU7DMBCE70i8g7VI3KjTRCltyKaqqLhwQKIg0aMbb+KI+Ee2m4a3x5zocTSjmW/q7axHNpEPgzUI&#10;y0UGjExr5WB6hM+Pl4c1sBCFkWK0hhB+KMC2ub2pRSXtxbzTdIg9SyUmVAJBxegqzkOrSIuwsI5M&#10;8jrrtYhJ+p5LLy6pXI88z7IV12IwaUEJR8+K2u/DWSN8aTXIvX87dnKc9q/drnSzd4j3d/PuCVik&#10;Of6H4Q8/oUOTmE72bGRgI8LmsUxJhLIAluxiXSyBnRDyfFUCb2p+faD5BQAA//8DAFBLAQItABQA&#10;BgAIAAAAIQC2gziS/gAAAOEBAAATAAAAAAAAAAAAAAAAAAAAAABbQ29udGVudF9UeXBlc10ueG1s&#10;UEsBAi0AFAAGAAgAAAAhADj9If/WAAAAlAEAAAsAAAAAAAAAAAAAAAAALwEAAF9yZWxzLy5yZWxz&#10;UEsBAi0AFAAGAAgAAAAhAHGIjzUkAgAAJgQAAA4AAAAAAAAAAAAAAAAALgIAAGRycy9lMm9Eb2Mu&#10;eG1sUEsBAi0AFAAGAAgAAAAhABez0VjeAAAACAEAAA8AAAAAAAAAAAAAAAAAfgQAAGRycy9kb3du&#10;cmV2LnhtbFBLBQYAAAAABAAEAPMAAACJBQAAAAA=&#10;" stroked="f">
                      <v:textbox style="mso-fit-shape-to-text:t">
                        <w:txbxContent>
                          <w:p w:rsidR="002A0B27" w:rsidRDefault="002D0809" w:rsidP="003D51D7">
                            <w:r w:rsidRPr="002D0809">
                              <w:rPr>
                                <w:color w:val="FF0000"/>
                                <w:position w:val="-48"/>
                              </w:rPr>
                              <w:object w:dxaOrig="1829" w:dyaOrig="783">
                                <v:shape id="_x0000_i1118" type="#_x0000_t75" style="width:91.55pt;height:39.1pt" o:ole="">
                                  <v:imagedata r:id="rId172" o:title=""/>
                                </v:shape>
                                <o:OLEObject Type="Embed" ProgID="FXE300.Equation" ShapeID="_x0000_i1118" DrawAspect="Content" ObjectID="_1460096292" r:id="rId174"/>
                              </w:object>
                            </w:r>
                            <w:r w:rsidR="002A0B27">
                              <w:t xml:space="preserve"> 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:rsidR="003B04D4" w:rsidRDefault="003B04D4" w:rsidP="003B04D4">
            <w:pPr>
              <w:pStyle w:val="QuestionStyle"/>
            </w:pPr>
          </w:p>
          <w:p w:rsidR="003B04D4" w:rsidRDefault="003B04D4" w:rsidP="003B04D4">
            <w:pPr>
              <w:pStyle w:val="QuestionStyle"/>
            </w:pPr>
          </w:p>
          <w:p w:rsidR="003B04D4" w:rsidRDefault="003B04D4" w:rsidP="003B04D4">
            <w:pPr>
              <w:pStyle w:val="QuestionStyle"/>
            </w:pPr>
          </w:p>
        </w:tc>
      </w:tr>
      <w:tr w:rsidR="003B04D4" w:rsidTr="003B04D4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top w:w="113" w:type="dxa"/>
            <w:bottom w:w="85" w:type="dxa"/>
          </w:tblCellMar>
        </w:tblPrEx>
        <w:trPr>
          <w:cantSplit/>
          <w:trHeight w:val="851"/>
        </w:trPr>
        <w:tc>
          <w:tcPr>
            <w:tcW w:w="952" w:type="dxa"/>
            <w:gridSpan w:val="2"/>
            <w:tcBorders>
              <w:top w:val="single" w:sz="4" w:space="0" w:color="auto"/>
              <w:bottom w:val="single" w:sz="4" w:space="0" w:color="auto"/>
            </w:tcBorders>
            <w:shd w:val="clear" w:color="auto" w:fill="FFFF99"/>
          </w:tcPr>
          <w:p w:rsidR="003B04D4" w:rsidRPr="001B3341" w:rsidRDefault="003B04D4" w:rsidP="003B04D4">
            <w:pPr>
              <w:pStyle w:val="ListParagraph"/>
              <w:numPr>
                <w:ilvl w:val="0"/>
                <w:numId w:val="11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:rsidR="003B04D4" w:rsidRDefault="00624FFF" w:rsidP="003B04D4">
            <w:pPr>
              <w:pStyle w:val="QuestionStyle"/>
            </w:pPr>
            <w:r>
              <w:rPr>
                <w:noProof/>
                <w:lang w:eastAsia="en-AU"/>
              </w:rPr>
              <w:object w:dxaOrig="1440" w:dyaOrig="1440">
                <v:shape id="_x0000_s1087" type="#_x0000_t75" style="position:absolute;margin-left:280.8pt;margin-top:2.5pt;width:118.3pt;height:118.45pt;z-index:251718144;mso-position-horizontal-relative:text;mso-position-vertical-relative:text">
                  <v:imagedata r:id="rId72" o:title=""/>
                </v:shape>
                <o:OLEObject Type="Embed" ProgID="FXDraw3.Document" ShapeID="_x0000_s1087" DrawAspect="Content" ObjectID="_1460096275" r:id="rId175"/>
              </w:object>
            </w:r>
            <w:r w:rsidR="003B04D4">
              <w:t>The circular plate has a diameter of 18 cm.</w:t>
            </w:r>
          </w:p>
          <w:p w:rsidR="003B04D4" w:rsidRPr="00E934C7" w:rsidRDefault="003B04D4" w:rsidP="003B04D4">
            <w:pPr>
              <w:pStyle w:val="QuestionStyle"/>
              <w:rPr>
                <w:sz w:val="12"/>
                <w:szCs w:val="12"/>
              </w:rPr>
            </w:pPr>
          </w:p>
          <w:p w:rsidR="003B04D4" w:rsidRDefault="003B04D4" w:rsidP="003B04D4">
            <w:pPr>
              <w:pStyle w:val="QuestionStyle"/>
            </w:pPr>
            <w:r>
              <w:t>What is its area?</w:t>
            </w:r>
          </w:p>
          <w:p w:rsidR="003B04D4" w:rsidRPr="00332C22" w:rsidRDefault="003D51D7" w:rsidP="003B04D4">
            <w:pPr>
              <w:pStyle w:val="QuestionStyle"/>
              <w:rPr>
                <w:sz w:val="12"/>
                <w:szCs w:val="12"/>
              </w:rPr>
            </w:pPr>
            <w:r>
              <w:rPr>
                <w:noProof/>
                <w:lang w:eastAsia="en-AU"/>
              </w:rPr>
              <mc:AlternateContent>
                <mc:Choice Requires="wps">
                  <w:drawing>
                    <wp:anchor distT="45720" distB="45720" distL="114300" distR="114300" simplePos="0" relativeHeight="251665920" behindDoc="0" locked="0" layoutInCell="1" allowOverlap="1" wp14:anchorId="58401728" wp14:editId="2DC534A5">
                      <wp:simplePos x="0" y="0"/>
                      <wp:positionH relativeFrom="column">
                        <wp:posOffset>1464310</wp:posOffset>
                      </wp:positionH>
                      <wp:positionV relativeFrom="paragraph">
                        <wp:posOffset>85090</wp:posOffset>
                      </wp:positionV>
                      <wp:extent cx="1813560" cy="1404620"/>
                      <wp:effectExtent l="0" t="0" r="0" b="1270"/>
                      <wp:wrapNone/>
                      <wp:docPr id="259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813560" cy="140462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2A0B27" w:rsidRDefault="002A0B27" w:rsidP="003D51D7">
                                  <w:r w:rsidRPr="003D51D7">
                                    <w:rPr>
                                      <w:color w:val="FF0000"/>
                                      <w:position w:val="-66"/>
                                    </w:rPr>
                                    <w:object w:dxaOrig="1590" w:dyaOrig="838">
                                      <v:shape id="_x0000_i1119" type="#_x0000_t75" style="width:79.2pt;height:42.15pt" o:ole="">
                                        <v:imagedata r:id="rId176" o:title=""/>
                                      </v:shape>
                                      <o:OLEObject Type="Embed" ProgID="FXE300.Equation" ShapeID="_x0000_i1119" DrawAspect="Content" ObjectID="_1460096293" r:id="rId177"/>
                                    </w:object>
                                  </w:r>
                                  <w:r>
                                    <w:t xml:space="preserve"> 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20000</wp14:pctHeight>
                      </wp14:sizeRelV>
                    </wp:anchor>
                  </w:drawing>
                </mc:Choice>
                <mc:Fallback>
                  <w:pict>
                    <v:shape w14:anchorId="58401728" id="_x0000_s1064" type="#_x0000_t202" style="position:absolute;margin-left:115.3pt;margin-top:6.7pt;width:142.8pt;height:110.6pt;z-index:25166592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pv4VJAIAACYEAAAOAAAAZHJzL2Uyb0RvYy54bWysU9uO2yAQfa/Uf0C8N3bcJE2sOKtttqkq&#10;bS/Sbj8AYxyjAkOBxE6/fgeczUbbt6p+QOCZOZw5c1jfDFqRo3BegqnodJJTIgyHRpp9RX8+7t4t&#10;KfGBmYYpMKKiJ+Hpzebtm3VvS1FAB6oRjiCI8WVvK9qFYMss87wTmvkJWGEw2ILTLODR7bPGsR7R&#10;tcqKPF9kPbjGOuDCe/x7NwbpJuG3reDhe9t6EYiqKHILaXVpreOabdas3DtmO8nPNNg/sNBMGrz0&#10;AnXHAiMHJ/+C0pI78NCGCQedQdtKLlIP2M00f9XNQ8esSL2gON5eZPL/D5Z/O/5wRDYVLeYrSgzT&#10;OKRHMQTyEQZSRH1660tMe7CYGAb8jXNOvXp7D/yXJwa2HTN7cesc9J1gDfKbxsrsqnTE8RGk7r9C&#10;g9ewQ4AENLROR/FQDoLoOKfTZTaRCo9XLqfv5wsMcYxNZ/lsUaTpZax8LrfOh88CNImbijocfoJn&#10;x3sfIh1WPqfE2zwo2eykUung9vVWOXJkaJRd+lIHr9KUIX1FV/NinpANxPrkIS0DGllJXdFlHr/R&#10;WlGOT6ZJKYFJNe6RiTJnfaIkozhhqIc0ilUqjuLV0JxQMQejcfGh4aYD94eSHk1bUf/7wJygRH0x&#10;qPpqOptFl6fDbP4BJSLuOlJfR5jhCFXRQMm43Yb0MpIe9hans5NJtxcmZ85oxiTn+eFEt1+fU9bL&#10;8948AQAA//8DAFBLAwQUAAYACAAAACEAE9xkHt4AAAAKAQAADwAAAGRycy9kb3ducmV2LnhtbEyP&#10;y07DMBBF90j8gzVI7KjTtI1QiFNVVGxYINEiwdKNJ3GEX7LdNPw90xUsR+fq3jPNdraGTRjT6J2A&#10;5aIAhq7zanSDgI/jy8MjsJSlU9J4hwJ+MMG2vb1pZK38xb3jdMgDoxKXailA5xxqzlOn0cq08AEd&#10;sd5HKzOdceAqyguVW8PLoqi4laOjBS0DPmvsvg9nK+DT6lHt49tXr8y0f+13mzDHIMT93bx7ApZx&#10;zn9huOqTOrTkdPJnpxIzAspVUVGUwGoNjAKbZVUCO13JugLeNvz/C+0vAAAA//8DAFBLAQItABQA&#10;BgAIAAAAIQC2gziS/gAAAOEBAAATAAAAAAAAAAAAAAAAAAAAAABbQ29udGVudF9UeXBlc10ueG1s&#10;UEsBAi0AFAAGAAgAAAAhADj9If/WAAAAlAEAAAsAAAAAAAAAAAAAAAAALwEAAF9yZWxzLy5yZWxz&#10;UEsBAi0AFAAGAAgAAAAhAI2m/hUkAgAAJgQAAA4AAAAAAAAAAAAAAAAALgIAAGRycy9lMm9Eb2Mu&#10;eG1sUEsBAi0AFAAGAAgAAAAhABPcZB7eAAAACgEAAA8AAAAAAAAAAAAAAAAAfgQAAGRycy9kb3du&#10;cmV2LnhtbFBLBQYAAAAABAAEAPMAAACJBQAAAAA=&#10;" stroked="f">
                      <v:textbox style="mso-fit-shape-to-text:t">
                        <w:txbxContent>
                          <w:p w:rsidR="002A0B27" w:rsidRDefault="002A0B27" w:rsidP="003D51D7">
                            <w:r w:rsidRPr="003D51D7">
                              <w:rPr>
                                <w:color w:val="FF0000"/>
                                <w:position w:val="-66"/>
                              </w:rPr>
                              <w:object w:dxaOrig="1590" w:dyaOrig="838">
                                <v:shape id="_x0000_i1119" type="#_x0000_t75" style="width:79.2pt;height:42.15pt" o:ole="">
                                  <v:imagedata r:id="rId176" o:title=""/>
                                </v:shape>
                                <o:OLEObject Type="Embed" ProgID="FXE300.Equation" ShapeID="_x0000_i1119" DrawAspect="Content" ObjectID="_1460096293" r:id="rId178"/>
                              </w:object>
                            </w:r>
                            <w:r>
                              <w:t xml:space="preserve"> 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:rsidR="003B04D4" w:rsidRPr="00460C07" w:rsidRDefault="003B04D4" w:rsidP="003B04D4">
            <w:pPr>
              <w:rPr>
                <w:rFonts w:ascii="Times New Roman" w:hAnsi="Times New Roman"/>
                <w:sz w:val="24"/>
                <w:szCs w:val="24"/>
              </w:rPr>
            </w:pPr>
            <w:r w:rsidRPr="00460C07"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45440" behindDoc="0" locked="0" layoutInCell="1" allowOverlap="1" wp14:anchorId="19CDCC63" wp14:editId="0726AAEA">
                      <wp:simplePos x="0" y="0"/>
                      <wp:positionH relativeFrom="column">
                        <wp:posOffset>245110</wp:posOffset>
                      </wp:positionH>
                      <wp:positionV relativeFrom="paragraph">
                        <wp:posOffset>24765</wp:posOffset>
                      </wp:positionV>
                      <wp:extent cx="163830" cy="899160"/>
                      <wp:effectExtent l="0" t="0" r="26670" b="15240"/>
                      <wp:wrapNone/>
                      <wp:docPr id="229" name="Group 22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63830" cy="899160"/>
                                <a:chOff x="0" y="0"/>
                                <a:chExt cx="171450" cy="944880"/>
                              </a:xfrm>
                            </wpg:grpSpPr>
                            <wps:wsp>
                              <wps:cNvPr id="230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83058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31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32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27432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chemeClr val="tx1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33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55626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3483203E" id="Group 229" o:spid="_x0000_s1026" style="position:absolute;margin-left:19.3pt;margin-top:1.95pt;width:12.9pt;height:70.8pt;z-index:251645440;mso-width-relative:margin;mso-height-relative:margin" coordsize="1714,94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YFMlDwMAAGYOAAAOAAAAZHJzL2Uyb0RvYy54bWzsV81y2yAQvnem78Bwb2TJsmxrImcy+ZvO&#10;pG2mSR8AI/TTIqCALTtP3wXJjhOnh6aTTA7WQWKBXXa//VjB8cmq4WjJtKmlyHB4NMCICSrzWpQZ&#10;/nF3+WmCkbFE5IRLwTK8ZgafzD5+OG5VyiJZSZ4zjcCIMGmrMlxZq9IgMLRiDTFHUjEBg4XUDbEg&#10;6jLINWnBesODaDBIglbqXGlJmTHQe94N4pm3XxSM2m9FYZhFPMPgm/Vv7d9z9w5mxyQtNVFVTXs3&#10;yAu8aEgtYNGtqXNiCVroes9UU1MtjSzsEZVNIIuipszHANGEgyfRXGm5UD6WMm1LtYUJoH2C04vN&#10;0q/LG43qPMNRNMVIkAaS5NdFrgPgaVWZwqwrrW7Vje47yk5yEa8K3bgvxIJWHtj1Fli2sohCZ5gM&#10;J0OAn8LQZDoNkx54WkF29rRodbHRG4fxqNebxvFk4vWCzaKB823rSquAQuYBJfN/KN1WRDEPvnHx&#10;b1ByYXQonS6s9JPQsMPJz3MgOTiMupb0l0FCnlVElOxUa9lWjOTgVujmg/M7Ck4woIrm7ReZQw4I&#10;WPeMehZfQHPUgUHSLcg7YIVhPBw8BoukSht7xWSDXCPDQC6Rf4cd4pchy2tjPYPzPj6S/8SoaDjs&#10;hyXhKEySZOwdJ2k/GRKxselDlrzOL2vOvaDL+RnXCFQzfOmfXtnsTuMCtQBINAZv922szdYE7Plc&#10;tncQLEacGAsDQDP/PGfXB+c3t8P8QuS+bUnNuza4zkWfBIe747lJ5zJfQw607OoE1DVoVFLfY9RC&#10;jciw+b0gmoEHnwXkcRrGsSsqXohH4wgEvTsy3x0hgoKpDEMAXfPMdoVooXRdVrBS6CEQ0jGrqO2G&#10;JJ1XvbPA8M7XN6B6uE/12IH9iLmvTfW+VBxY7ugAYO/ungPL/+Fv+reCHu2zfPTmLI/G8RDKh69S&#10;75Tq7kjGtvXYrrq/2BNGHuo5Ru+2ng/3mZ68OdNHoyTanP/eKdMPRxeMXuvo4s/scJnxP7P+4uVu&#10;S7uyP+o8XA9nfwAAAP//AwBQSwMEFAAGAAgAAAAhAONnhkbdAAAABwEAAA8AAABkcnMvZG93bnJl&#10;di54bWxMjkFLw0AQhe+C/2EZwZvdxCahxmxKKeqpCLaCeJtmp0lodjdkt0n67x1Pehoe7+PNV6xn&#10;04mRBt86qyBeRCDIVk63tlbweXh9WIHwAa3GzllScCUP6/L2psBcu8l+0LgPteAR63NU0ITQ51L6&#10;qiGDfuF6styd3GAwcBxqqQeceNx08jGKMmmwtfyhwZ62DVXn/cUoeJtw2izjl3F3Pm2v34f0/WsX&#10;k1L3d/PmGUSgOfzB8KvP6lCy09FdrPaiU7BcZUzyfQLBdZYkII6MJWkKsizkf//yBwAA//8DAFBL&#10;AQItABQABgAIAAAAIQC2gziS/gAAAOEBAAATAAAAAAAAAAAAAAAAAAAAAABbQ29udGVudF9UeXBl&#10;c10ueG1sUEsBAi0AFAAGAAgAAAAhADj9If/WAAAAlAEAAAsAAAAAAAAAAAAAAAAALwEAAF9yZWxz&#10;Ly5yZWxzUEsBAi0AFAAGAAgAAAAhAE1gUyUPAwAAZg4AAA4AAAAAAAAAAAAAAAAALgIAAGRycy9l&#10;Mm9Eb2MueG1sUEsBAi0AFAAGAAgAAAAhAONnhkbdAAAABwEAAA8AAAAAAAAAAAAAAAAAaQUAAGRy&#10;cy9kb3ducmV2LnhtbFBLBQYAAAAABAAEAPMAAABzBgAAAAA=&#10;">
                      <v:roundrect id="AutoShape 3" o:spid="_x0000_s1027" style="position:absolute;top:8305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xy/B8IA&#10;AADcAAAADwAAAGRycy9kb3ducmV2LnhtbERPTWvCQBC9C/0PyxS8iG5qwcboKlKx6EWoil6H7DQJ&#10;zc6G7JpEf717EDw+3vd82ZlSNFS7wrKCj1EEgji1uuBMwem4GcYgnEfWWFomBTdysFy89eaYaNvy&#10;LzUHn4kQwi5BBbn3VSKlS3My6Ea2Ig7cn60N+gDrTOoa2xBuSjmOook0WHBoyLGi75zS/8PVKIhv&#10;sTk35/3PhXbcru97/bUaTJXqv3erGQhPnX+Jn+6tVjD+DPPDmXAE5OI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jHL8HwgAAANwAAAAPAAAAAAAAAAAAAAAAAJgCAABkcnMvZG93&#10;bnJldi54bWxQSwUGAAAAAAQABAD1AAAAhwMAAAAA&#10;" strokecolor="windowText" strokeweight="1pt"/>
                      <v:roundrect id="AutoShape 4" o:spid="_x0000_s1028" style="position:absolute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FAanMUA&#10;AADcAAAADwAAAGRycy9kb3ducmV2LnhtbESPQWvCQBSE74X+h+UVvJS6UaGN0VVEUfQi1IpeH9nX&#10;JDT7NmTXJPrrXUHocZiZb5jpvDOlaKh2hWUFg34Egji1uuBMwfFn/RGDcB5ZY2mZFFzJwXz2+jLF&#10;RNuWv6k5+EwECLsEFeTeV4mULs3JoOvbijh4v7Y26IOsM6lrbAPclHIYRZ/SYMFhIceKljmlf4eL&#10;URBfY3NqTvvNmXbcrm57/bV4HyvVe+sWExCeOv8ffra3WsFwNIDHmXAE5OwO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MUBqcxQAAANwAAAAPAAAAAAAAAAAAAAAAAJgCAABkcnMv&#10;ZG93bnJldi54bWxQSwUGAAAAAAQABAD1AAAAigMAAAAA&#10;" strokecolor="windowText" strokeweight="1pt"/>
                      <v:roundrect id="AutoShape 5" o:spid="_x0000_s1029" style="position:absolute;top:2743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/sGHcIA&#10;AADcAAAADwAAAGRycy9kb3ducmV2LnhtbESPQWsCMRSE7wX/Q3iCt5p1heKuRpFSS4+u9tLbY/Pc&#10;Xdy8hCTV9N83hYLHYWa+YTa7ZEZxIx8GywoW8wIEcWv1wJ2Cz/PheQUiRGSNo2VS8EMBdtvJ0wZr&#10;be/c0O0UO5EhHGpU0MfoailD25PBMLeOOHsX6w3GLH0ntcd7hptRlkXxIg0OnBd6dPTaU3s9fRsF&#10;b143x68qOXdM783BF5W7cKXUbJr2axCRUnyE/9sfWkG5LOHvTD4Ccvs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j+wYdwgAAANwAAAAPAAAAAAAAAAAAAAAAAJgCAABkcnMvZG93&#10;bnJldi54bWxQSwUGAAAAAAQABAD1AAAAhwMAAAAA&#10;" fillcolor="black [3213]" strokecolor="windowText" strokeweight="1pt"/>
                      <v:roundrect id="AutoShape 6" o:spid="_x0000_s1030" style="position:absolute;top:5562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84hcMYA&#10;AADcAAAADwAAAGRycy9kb3ducmV2LnhtbESPQWvCQBSE74X+h+UVvJS6UaGN0U0QpUUvQq3o9ZF9&#10;TUKzb0N2m8T+elcQehxm5htmmQ2mFh21rrKsYDKOQBDnVldcKDh+vb/EIJxH1lhbJgUXcpCljw9L&#10;TLTt+ZO6gy9EgLBLUEHpfZNI6fKSDLqxbYiD921bgz7ItpC6xT7ATS2nUfQqDVYcFkpsaF1S/nP4&#10;NQriS2xO3Wn/caYd95u/vX5bPc+VGj0NqwUIT4P/D9/bW61gOpvB7Uw4AjK9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84hcMYAAADcAAAADwAAAAAAAAAAAAAAAACYAgAAZHJz&#10;L2Rvd25yZXYueG1sUEsFBgAAAAAEAAQA9QAAAIsDAAAAAA==&#10;" strokecolor="windowText" strokeweight="1pt"/>
                    </v:group>
                  </w:pict>
                </mc:Fallback>
              </mc:AlternateContent>
            </w:r>
            <w:r w:rsidRPr="00460C07">
              <w:rPr>
                <w:rFonts w:ascii="Times New Roman" w:hAnsi="Times New Roman"/>
                <w:sz w:val="24"/>
                <w:szCs w:val="24"/>
              </w:rPr>
              <w:t xml:space="preserve">             </w:t>
            </w:r>
            <w:r w:rsidR="003D51D7">
              <w:rPr>
                <w:rFonts w:ascii="Times New Roman" w:hAnsi="Times New Roman"/>
                <w:sz w:val="24"/>
                <w:szCs w:val="24"/>
              </w:rPr>
              <w:t xml:space="preserve"> 127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2A0B27">
              <w:rPr>
                <w:rFonts w:ascii="Times New Roman" w:hAnsi="Times New Roman"/>
                <w:sz w:val="24"/>
                <w:szCs w:val="24"/>
              </w:rPr>
              <w:t>c</w:t>
            </w:r>
            <w:r>
              <w:rPr>
                <w:rFonts w:ascii="Times New Roman" w:hAnsi="Times New Roman"/>
                <w:sz w:val="24"/>
                <w:szCs w:val="24"/>
              </w:rPr>
              <w:t>m</w:t>
            </w:r>
            <w:r w:rsidRPr="00A00073">
              <w:rPr>
                <w:rFonts w:ascii="Times New Roman" w:hAnsi="Times New Roman"/>
                <w:sz w:val="24"/>
                <w:szCs w:val="24"/>
                <w:vertAlign w:val="superscript"/>
              </w:rPr>
              <w:t>2</w:t>
            </w:r>
          </w:p>
          <w:p w:rsidR="003B04D4" w:rsidRPr="00460C07" w:rsidRDefault="003B04D4" w:rsidP="003B04D4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3B04D4" w:rsidRPr="00460C07" w:rsidRDefault="003B04D4" w:rsidP="003B04D4">
            <w:pPr>
              <w:rPr>
                <w:rFonts w:ascii="Times New Roman" w:hAnsi="Times New Roman"/>
                <w:sz w:val="24"/>
                <w:szCs w:val="24"/>
              </w:rPr>
            </w:pPr>
            <w:r w:rsidRPr="00460C07">
              <w:rPr>
                <w:rFonts w:ascii="Times New Roman" w:hAnsi="Times New Roman"/>
                <w:sz w:val="24"/>
                <w:szCs w:val="24"/>
              </w:rPr>
              <w:t xml:space="preserve">          </w:t>
            </w:r>
            <w:r w:rsidR="003D51D7">
              <w:rPr>
                <w:rFonts w:ascii="Times New Roman" w:hAnsi="Times New Roman"/>
                <w:sz w:val="24"/>
                <w:szCs w:val="24"/>
              </w:rPr>
              <w:t xml:space="preserve">    254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2A0B27">
              <w:rPr>
                <w:rFonts w:ascii="Times New Roman" w:hAnsi="Times New Roman"/>
                <w:sz w:val="24"/>
                <w:szCs w:val="24"/>
              </w:rPr>
              <w:t>c</w:t>
            </w:r>
            <w:r>
              <w:rPr>
                <w:rFonts w:ascii="Times New Roman" w:hAnsi="Times New Roman"/>
                <w:sz w:val="24"/>
                <w:szCs w:val="24"/>
              </w:rPr>
              <w:t>m</w:t>
            </w:r>
            <w:r w:rsidRPr="00A00073">
              <w:rPr>
                <w:rFonts w:ascii="Times New Roman" w:hAnsi="Times New Roman"/>
                <w:sz w:val="24"/>
                <w:szCs w:val="24"/>
                <w:vertAlign w:val="superscript"/>
              </w:rPr>
              <w:t>2</w:t>
            </w:r>
          </w:p>
          <w:p w:rsidR="003B04D4" w:rsidRPr="00460C07" w:rsidRDefault="003B04D4" w:rsidP="003B04D4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3B04D4" w:rsidRPr="00460C07" w:rsidRDefault="003B04D4" w:rsidP="003B04D4">
            <w:pPr>
              <w:rPr>
                <w:rFonts w:ascii="Times New Roman" w:hAnsi="Times New Roman"/>
                <w:sz w:val="24"/>
                <w:szCs w:val="24"/>
              </w:rPr>
            </w:pPr>
            <w:r w:rsidRPr="00460C07">
              <w:rPr>
                <w:rFonts w:ascii="Times New Roman" w:hAnsi="Times New Roman"/>
                <w:sz w:val="24"/>
                <w:szCs w:val="24"/>
              </w:rPr>
              <w:t xml:space="preserve">          </w:t>
            </w:r>
            <w:r w:rsidR="003D51D7">
              <w:rPr>
                <w:rFonts w:ascii="Times New Roman" w:hAnsi="Times New Roman"/>
                <w:sz w:val="24"/>
                <w:szCs w:val="24"/>
              </w:rPr>
              <w:t xml:space="preserve">    509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2A0B27">
              <w:rPr>
                <w:rFonts w:ascii="Times New Roman" w:hAnsi="Times New Roman"/>
                <w:sz w:val="24"/>
                <w:szCs w:val="24"/>
              </w:rPr>
              <w:t>c</w:t>
            </w:r>
            <w:r>
              <w:rPr>
                <w:rFonts w:ascii="Times New Roman" w:hAnsi="Times New Roman"/>
                <w:sz w:val="24"/>
                <w:szCs w:val="24"/>
              </w:rPr>
              <w:t>m</w:t>
            </w:r>
            <w:r w:rsidRPr="00A00073">
              <w:rPr>
                <w:rFonts w:ascii="Times New Roman" w:hAnsi="Times New Roman"/>
                <w:sz w:val="24"/>
                <w:szCs w:val="24"/>
                <w:vertAlign w:val="superscript"/>
              </w:rPr>
              <w:t>2</w:t>
            </w:r>
          </w:p>
          <w:p w:rsidR="003B04D4" w:rsidRPr="00460C07" w:rsidRDefault="003B04D4" w:rsidP="003B04D4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3B04D4" w:rsidRDefault="003B04D4" w:rsidP="003B04D4">
            <w:pPr>
              <w:pStyle w:val="QuestionStyle"/>
            </w:pPr>
            <w:r w:rsidRPr="00460C07">
              <w:t xml:space="preserve">          </w:t>
            </w:r>
            <w:r w:rsidR="003D51D7">
              <w:t xml:space="preserve">    1 018</w:t>
            </w:r>
            <w:r>
              <w:t xml:space="preserve"> </w:t>
            </w:r>
            <w:r w:rsidR="002A0B27">
              <w:t>c</w:t>
            </w:r>
            <w:r>
              <w:t>m</w:t>
            </w:r>
            <w:r w:rsidRPr="00A00073">
              <w:rPr>
                <w:vertAlign w:val="superscript"/>
              </w:rPr>
              <w:t>2</w:t>
            </w:r>
          </w:p>
          <w:p w:rsidR="003B04D4" w:rsidRDefault="003B04D4" w:rsidP="003B04D4">
            <w:pPr>
              <w:pStyle w:val="QuestionStyle"/>
            </w:pPr>
          </w:p>
        </w:tc>
      </w:tr>
      <w:tr w:rsidR="003B04D4" w:rsidRPr="00905BAD" w:rsidTr="003B04D4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top w:w="113" w:type="dxa"/>
            <w:bottom w:w="85" w:type="dxa"/>
          </w:tblCellMar>
        </w:tblPrEx>
        <w:trPr>
          <w:cantSplit/>
          <w:trHeight w:val="851"/>
        </w:trPr>
        <w:tc>
          <w:tcPr>
            <w:tcW w:w="952" w:type="dxa"/>
            <w:gridSpan w:val="2"/>
            <w:tcBorders>
              <w:top w:val="single" w:sz="4" w:space="0" w:color="auto"/>
              <w:bottom w:val="single" w:sz="4" w:space="0" w:color="auto"/>
            </w:tcBorders>
            <w:shd w:val="clear" w:color="auto" w:fill="FFCCCC"/>
          </w:tcPr>
          <w:p w:rsidR="003B04D4" w:rsidRPr="001B3341" w:rsidRDefault="003B04D4" w:rsidP="003B04D4">
            <w:pPr>
              <w:pStyle w:val="ListParagraph"/>
              <w:numPr>
                <w:ilvl w:val="0"/>
                <w:numId w:val="11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:rsidR="003B04D4" w:rsidRDefault="003B04D4" w:rsidP="003B04D4">
            <w:pPr>
              <w:pStyle w:val="QuestionStyle"/>
            </w:pPr>
            <w:r>
              <w:t>A circle has an area of 18 m</w:t>
            </w:r>
            <w:r>
              <w:rPr>
                <w:vertAlign w:val="superscript"/>
              </w:rPr>
              <w:t>2</w:t>
            </w:r>
            <w:r>
              <w:t>.</w:t>
            </w:r>
          </w:p>
          <w:p w:rsidR="003B04D4" w:rsidRDefault="00AA2799" w:rsidP="003B04D4">
            <w:pPr>
              <w:pStyle w:val="QuestionStyle"/>
            </w:pPr>
            <w:r>
              <w:rPr>
                <w:noProof/>
                <w:lang w:eastAsia="en-AU"/>
              </w:rPr>
              <mc:AlternateContent>
                <mc:Choice Requires="wps">
                  <w:drawing>
                    <wp:anchor distT="45720" distB="45720" distL="114300" distR="114300" simplePos="0" relativeHeight="251666944" behindDoc="0" locked="0" layoutInCell="1" allowOverlap="1" wp14:anchorId="3D77FDC6" wp14:editId="3F4F5AC3">
                      <wp:simplePos x="0" y="0"/>
                      <wp:positionH relativeFrom="column">
                        <wp:posOffset>3803650</wp:posOffset>
                      </wp:positionH>
                      <wp:positionV relativeFrom="paragraph">
                        <wp:posOffset>94615</wp:posOffset>
                      </wp:positionV>
                      <wp:extent cx="1813560" cy="1404620"/>
                      <wp:effectExtent l="0" t="0" r="0" b="1270"/>
                      <wp:wrapNone/>
                      <wp:docPr id="272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813560" cy="140462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2A0B27" w:rsidRDefault="002A0B27" w:rsidP="003D51D7">
                                  <w:r w:rsidRPr="00AA2799">
                                    <w:rPr>
                                      <w:color w:val="FF0000"/>
                                      <w:position w:val="-144"/>
                                    </w:rPr>
                                    <w:object w:dxaOrig="2442" w:dyaOrig="1674">
                                      <v:shape id="_x0000_i1120" type="#_x0000_t75" style="width:122.4pt;height:84.35pt" o:ole="">
                                        <v:imagedata r:id="rId179" o:title=""/>
                                      </v:shape>
                                      <o:OLEObject Type="Embed" ProgID="FXE300.Equation" ShapeID="_x0000_i1120" DrawAspect="Content" ObjectID="_1460096294" r:id="rId180"/>
                                    </w:object>
                                  </w:r>
                                  <w:r>
                                    <w:t xml:space="preserve"> 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20000</wp14:pctHeight>
                      </wp14:sizeRelV>
                    </wp:anchor>
                  </w:drawing>
                </mc:Choice>
                <mc:Fallback>
                  <w:pict>
                    <v:shape w14:anchorId="3D77FDC6" id="_x0000_s1065" type="#_x0000_t202" style="position:absolute;margin-left:299.5pt;margin-top:7.45pt;width:142.8pt;height:110.6pt;z-index:25166694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Js2wJAIAACYEAAAOAAAAZHJzL2Uyb0RvYy54bWysU9uO2yAQfa/Uf0C8N3bcJJtYcVbbbFNV&#10;2l6k3X4AxjhGBYYCiZ1+fQeczUbbt6o8IGCGw5kzh/XtoBU5CuclmIpOJzklwnBopNlX9MfT7t2S&#10;Eh+YaZgCIyp6Ep7ebt6+Wfe2FAV0oBrhCIIYX/a2ol0ItswyzzuhmZ+AFQaDLTjNAm7dPmsc6xFd&#10;q6zI80XWg2usAy68x9P7MUg3Cb9tBQ/f2taLQFRFkVtIs0tzHedss2bl3jHbSX6mwf6BhWbS4KMX&#10;qHsWGDk4+ReUltyBhzZMOOgM2lZykWrAaqb5q2oeO2ZFqgXF8fYik/9/sPzr8bsjsqlocVNQYpjG&#10;Jj2JIZAPMJAi6tNbX2Lao8XEMOAx9jnV6u0D8J+eGNh2zOzFnXPQd4I1yG8ab2ZXV0ccH0Hq/gs0&#10;+Aw7BEhAQ+t0FA/lIIiOfTpdehOp8Pjkcvp+vsAQx9h0ls8WRepexsrn69b58EmAJnFRUYfNT/Ds&#10;+OBDpMPK55T4mgclm51UKm3cvt4qR44MjbJLI1XwKk0Z0ld0NS/mCdlAvJ88pGVAIyupK7rM4xit&#10;FeX4aJqUEphU4xqZKHPWJ0oyihOGekitWCX1ong1NCdUzMFoXPxouOjA/aakR9NW1P86MCcoUZ8N&#10;qr6azmbR5Wkzm9+gRMRdR+rrCDMcoSoaKBmX25B+RtLD3mF3djLp9sLkzBnNmOQ8f5zo9ut9ynr5&#10;3ps/AAAA//8DAFBLAwQUAAYACAAAACEA2fd86+AAAAAKAQAADwAAAGRycy9kb3ducmV2LnhtbEyP&#10;zU7DMBCE70i8g7VI3KjT0kZJGqeqqLhwQKIg0aMbb+II/0S2m4a3ZznBcTSjmW/q3WwNmzDEwTsB&#10;y0UGDF3r1eB6AR/vzw8FsJikU9J4hwK+McKuub2pZaX81b3hdEw9oxIXKylApzRWnMdWo5Vx4Ud0&#10;5HU+WJlIhp6rIK9Ubg1fZVnOrRwcLWg54pPG9ut4sQI+rR7UIbyeOmWmw0u334xzGIW4v5v3W2AJ&#10;5/QXhl98QoeGmM7+4lRkRsCmLOlLImNdAqNAUaxzYGcBq8d8Cbyp+f8LzQ8AAAD//wMAUEsBAi0A&#10;FAAGAAgAAAAhALaDOJL+AAAA4QEAABMAAAAAAAAAAAAAAAAAAAAAAFtDb250ZW50X1R5cGVzXS54&#10;bWxQSwECLQAUAAYACAAAACEAOP0h/9YAAACUAQAACwAAAAAAAAAAAAAAAAAvAQAAX3JlbHMvLnJl&#10;bHNQSwECLQAUAAYACAAAACEAyybNsCQCAAAmBAAADgAAAAAAAAAAAAAAAAAuAgAAZHJzL2Uyb0Rv&#10;Yy54bWxQSwECLQAUAAYACAAAACEA2fd86+AAAAAKAQAADwAAAAAAAAAAAAAAAAB+BAAAZHJzL2Rv&#10;d25yZXYueG1sUEsFBgAAAAAEAAQA8wAAAIsFAAAAAA==&#10;" stroked="f">
                      <v:textbox style="mso-fit-shape-to-text:t">
                        <w:txbxContent>
                          <w:p w:rsidR="002A0B27" w:rsidRDefault="002A0B27" w:rsidP="003D51D7">
                            <w:r w:rsidRPr="00AA2799">
                              <w:rPr>
                                <w:color w:val="FF0000"/>
                                <w:position w:val="-144"/>
                              </w:rPr>
                              <w:object w:dxaOrig="2442" w:dyaOrig="1674">
                                <v:shape id="_x0000_i1120" type="#_x0000_t75" style="width:122.4pt;height:84.35pt" o:ole="">
                                  <v:imagedata r:id="rId179" o:title=""/>
                                </v:shape>
                                <o:OLEObject Type="Embed" ProgID="FXE300.Equation" ShapeID="_x0000_i1120" DrawAspect="Content" ObjectID="_1460096294" r:id="rId181"/>
                              </w:object>
                            </w:r>
                            <w:r>
                              <w:t xml:space="preserve"> 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3B04D4">
              <w:t>What is its radius, correct to the nearest half centimetre?</w:t>
            </w:r>
          </w:p>
          <w:p w:rsidR="003B04D4" w:rsidRDefault="003B04D4" w:rsidP="003B04D4">
            <w:pPr>
              <w:pStyle w:val="QuestionStyle"/>
            </w:pPr>
          </w:p>
          <w:p w:rsidR="003B04D4" w:rsidRPr="0013023C" w:rsidRDefault="003B04D4" w:rsidP="003B04D4">
            <w:pPr>
              <w:rPr>
                <w:rFonts w:ascii="Times New Roman" w:hAnsi="Times New Roman"/>
              </w:rPr>
            </w:pPr>
          </w:p>
          <w:p w:rsidR="003B04D4" w:rsidRDefault="003B04D4" w:rsidP="003B04D4">
            <w:pPr>
              <w:rPr>
                <w:rFonts w:ascii="Times New Roman" w:hAnsi="Times New Roman"/>
                <w:sz w:val="32"/>
                <w:szCs w:val="32"/>
              </w:rPr>
            </w:pPr>
            <w:r w:rsidRPr="0013023C">
              <w:rPr>
                <w:rFonts w:ascii="Times New Roman" w:hAnsi="Times New Roman"/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46464" behindDoc="0" locked="0" layoutInCell="1" allowOverlap="1" wp14:anchorId="42B6A43D" wp14:editId="73C79F1C">
                      <wp:simplePos x="0" y="0"/>
                      <wp:positionH relativeFrom="column">
                        <wp:posOffset>1162050</wp:posOffset>
                      </wp:positionH>
                      <wp:positionV relativeFrom="paragraph">
                        <wp:posOffset>126365</wp:posOffset>
                      </wp:positionV>
                      <wp:extent cx="754380" cy="373380"/>
                      <wp:effectExtent l="0" t="0" r="26670" b="26670"/>
                      <wp:wrapNone/>
                      <wp:docPr id="234" name="Rectangle 23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54380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2A0B27" w:rsidRPr="003A7010" w:rsidRDefault="002A0B27" w:rsidP="003B04D4">
                                  <w:pPr>
                                    <w:jc w:val="center"/>
                                    <w:rPr>
                                      <w:rFonts w:ascii="Times New Roman" w:hAnsi="Times New Roman"/>
                                      <w:color w:val="000000" w:themeColor="text1"/>
                                      <w:sz w:val="36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color w:val="000000" w:themeColor="text1"/>
                                      <w:sz w:val="36"/>
                                      <w:szCs w:val="28"/>
                                    </w:rPr>
                                    <w:t>2.5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2B6A43D" id="Rectangle 234" o:spid="_x0000_s1066" style="position:absolute;margin-left:91.5pt;margin-top:9.95pt;width:59.4pt;height:29.4pt;z-index:251646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9Oa9pgIAAKQFAAAOAAAAZHJzL2Uyb0RvYy54bWysVE1v2zAMvQ/YfxB0X+18rW1QpwhadBhQ&#10;tEXboWdFlmIDsqhJSuzs14+SbCfoih2G5eBIIvkoPj3y6rprFNkL62rQBZ2c5ZQIzaGs9bagP17v&#10;vlxQ4jzTJVOgRUEPwtHr1edPV61ZiilUoEphCYJot2xNQSvvzTLLHK9Ew9wZGKHRKME2zOPWbrPS&#10;shbRG5VN8/xr1oItjQUunMPT22Skq4gvpeD+UUonPFEFxbv5+LXxuwnfbHXFllvLTFXz/hrsH27R&#10;sFpj0hHqlnlGdrb+A6qpuQUH0p9xaDKQsuYi1oDVTPJ31bxUzIhYC5LjzEiT+3+w/GH/ZEldFnQ6&#10;m1OiWYOP9Iy0Mb1VgoRDpKg1bomeL+bJ9juHy1BvJ20T/rES0kVaDyOtovOE4+H5Yj67QPI5mmbn&#10;s7BGlOwYbKzz3wQ0JCwKajF9JJPt751ProNLyKXhrlYKz9lSadKi7C7zRR4jHKi6DNZgjCISN8qS&#10;PcPn992kz3vihbdQGi8TKkw1xZU/KJHwn4VEerCKaUoQhHnEZJwL7SfJVLFSpFSLHH9DsiEilqw0&#10;AgZkiZccsXuAwTOBDNiJgN4/hIqo6zG4r/xvwWNEzAzaj8FNrcF+VJnCqvrMyX8gKVETWPLdpovS&#10;uZwG13C0gfKAerKQGs0Zflfjm94z55+Yxc5CGeC08I/4kQrw7aBfUVKB/fXRefBHwaOVkhY7taDu&#10;545ZQYn6rrEVLifzeWjtuJkvzqe4saeWzalF75obQDVMcC4ZHpfB36thKS00bzhU1iErmpjmmLug&#10;3Nthc+PTBMGxxMV6Hd2wnQ3z9/rF8AAeiA6afe3emDW9sD12xAMMXc2W7/SdfEOkhvXOg6yj+I+8&#10;9k+AoyBqqR9bYdac7qPXcbiufgMAAP//AwBQSwMEFAAGAAgAAAAhAE7IeK/fAAAACQEAAA8AAABk&#10;cnMvZG93bnJldi54bWxMj81OwzAQhO9IvIO1SNyoUyLRNI1TofIjgbg0cOnNibdx1HgdxW4a3p7l&#10;BLcd7WhmvmI7u15MOIbOk4LlIgGB1HjTUavg6/PlLgMRoiaje0+o4BsDbMvrq0Lnxl9oj1MVW8Eh&#10;FHKtwMY45FKGxqLTYeEHJP4d/eh0ZDm20oz6wuGul/dJ8iCd7ogbrB5wZ7E5VWen4DjU6cdhf0iq&#10;+u199/xqrHyarFK3N/PjBkTEOf6Z4Xc+T4eSN9X+TCaInnWWMkvkY70GwYY0WTJLrWCVrUCWhfxP&#10;UP4AAAD//wMAUEsBAi0AFAAGAAgAAAAhALaDOJL+AAAA4QEAABMAAAAAAAAAAAAAAAAAAAAAAFtD&#10;b250ZW50X1R5cGVzXS54bWxQSwECLQAUAAYACAAAACEAOP0h/9YAAACUAQAACwAAAAAAAAAAAAAA&#10;AAAvAQAAX3JlbHMvLnJlbHNQSwECLQAUAAYACAAAACEAW/TmvaYCAACkBQAADgAAAAAAAAAAAAAA&#10;AAAuAgAAZHJzL2Uyb0RvYy54bWxQSwECLQAUAAYACAAAACEATsh4r98AAAAJAQAADwAAAAAAAAAA&#10;AAAAAAAABQAAZHJzL2Rvd25yZXYueG1sUEsFBgAAAAAEAAQA8wAAAAwGAAAAAA==&#10;" filled="f" strokecolor="black [3213]" strokeweight="1.5pt">
                      <v:textbox>
                        <w:txbxContent>
                          <w:p w:rsidR="002A0B27" w:rsidRPr="003A7010" w:rsidRDefault="002A0B27" w:rsidP="003B04D4">
                            <w:pPr>
                              <w:jc w:val="center"/>
                              <w:rPr>
                                <w:rFonts w:ascii="Times New Roman" w:hAnsi="Times New Roman"/>
                                <w:color w:val="000000" w:themeColor="text1"/>
                                <w:sz w:val="36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0000" w:themeColor="text1"/>
                                <w:sz w:val="36"/>
                                <w:szCs w:val="28"/>
                              </w:rPr>
                              <w:t>2.5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Pr="0013023C">
              <w:rPr>
                <w:rFonts w:ascii="Times New Roman" w:hAnsi="Times New Roman"/>
                <w:sz w:val="32"/>
                <w:szCs w:val="32"/>
              </w:rPr>
              <w:t xml:space="preserve">                                   </w:t>
            </w:r>
          </w:p>
          <w:p w:rsidR="003B04D4" w:rsidRDefault="003B04D4" w:rsidP="003B04D4">
            <w:pPr>
              <w:pStyle w:val="QuestionStyle"/>
            </w:pPr>
            <w:r>
              <w:rPr>
                <w:sz w:val="32"/>
                <w:szCs w:val="32"/>
              </w:rPr>
              <w:t xml:space="preserve">       Radius =</w:t>
            </w:r>
            <w:r w:rsidRPr="0013023C">
              <w:rPr>
                <w:sz w:val="32"/>
                <w:szCs w:val="32"/>
              </w:rPr>
              <w:t xml:space="preserve">   </w:t>
            </w:r>
            <w:r>
              <w:rPr>
                <w:sz w:val="32"/>
                <w:szCs w:val="32"/>
              </w:rPr>
              <w:t xml:space="preserve"> </w:t>
            </w:r>
            <w:r w:rsidRPr="0013023C">
              <w:rPr>
                <w:sz w:val="32"/>
                <w:szCs w:val="32"/>
              </w:rPr>
              <w:t xml:space="preserve">              </w:t>
            </w:r>
            <w:r>
              <w:rPr>
                <w:sz w:val="32"/>
                <w:szCs w:val="32"/>
              </w:rPr>
              <w:t>c</w:t>
            </w:r>
            <w:r w:rsidRPr="0013023C">
              <w:rPr>
                <w:sz w:val="32"/>
                <w:szCs w:val="32"/>
              </w:rPr>
              <w:t>m</w:t>
            </w:r>
          </w:p>
          <w:p w:rsidR="003B04D4" w:rsidRDefault="003B04D4" w:rsidP="003B04D4">
            <w:pPr>
              <w:pStyle w:val="QuestionStyle"/>
            </w:pPr>
          </w:p>
          <w:p w:rsidR="003B04D4" w:rsidRPr="00905BAD" w:rsidRDefault="003B04D4" w:rsidP="003B04D4">
            <w:pPr>
              <w:pStyle w:val="QuestionStyle"/>
            </w:pPr>
          </w:p>
        </w:tc>
      </w:tr>
      <w:tr w:rsidR="003B04D4" w:rsidTr="003B04D4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top w:w="113" w:type="dxa"/>
            <w:bottom w:w="85" w:type="dxa"/>
          </w:tblCellMar>
        </w:tblPrEx>
        <w:trPr>
          <w:cantSplit/>
          <w:trHeight w:val="851"/>
        </w:trPr>
        <w:tc>
          <w:tcPr>
            <w:tcW w:w="952" w:type="dxa"/>
            <w:gridSpan w:val="2"/>
            <w:tcBorders>
              <w:top w:val="single" w:sz="4" w:space="0" w:color="auto"/>
              <w:bottom w:val="single" w:sz="4" w:space="0" w:color="auto"/>
            </w:tcBorders>
            <w:shd w:val="clear" w:color="auto" w:fill="FFCCCC"/>
          </w:tcPr>
          <w:p w:rsidR="003B04D4" w:rsidRPr="001B3341" w:rsidRDefault="003B04D4" w:rsidP="003B04D4">
            <w:pPr>
              <w:pStyle w:val="ListParagraph"/>
              <w:numPr>
                <w:ilvl w:val="0"/>
                <w:numId w:val="11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:rsidR="003B04D4" w:rsidRDefault="00624FFF" w:rsidP="003B04D4">
            <w:pPr>
              <w:pStyle w:val="QuestionStyle"/>
              <w:ind w:right="4428"/>
            </w:pPr>
            <w:r>
              <w:rPr>
                <w:noProof/>
                <w:lang w:eastAsia="en-AU"/>
              </w:rPr>
              <w:object w:dxaOrig="1440" w:dyaOrig="1440">
                <v:shape id="_x0000_s1088" type="#_x0000_t75" style="position:absolute;margin-left:212.4pt;margin-top:6.6pt;width:242.1pt;height:142.05pt;z-index:251719168;mso-position-horizontal-relative:text;mso-position-vertical-relative:text">
                  <v:imagedata r:id="rId182" o:title=""/>
                </v:shape>
                <o:OLEObject Type="Embed" ProgID="FXDraw3.Document" ShapeID="_x0000_s1088" DrawAspect="Content" ObjectID="_1460096276" r:id="rId183"/>
              </w:object>
            </w:r>
            <w:r w:rsidR="003B04D4">
              <w:t>Find the area of the plot of la</w:t>
            </w:r>
            <w:r w:rsidR="00AA2799">
              <w:t>nd which is shaded (to the nearest tenth of a hectare</w:t>
            </w:r>
            <w:r w:rsidR="003B04D4">
              <w:t>).</w:t>
            </w:r>
          </w:p>
          <w:p w:rsidR="003B04D4" w:rsidRDefault="00AA2799" w:rsidP="003B04D4">
            <w:pPr>
              <w:pStyle w:val="QuestionStyle"/>
            </w:pPr>
            <w:r>
              <w:rPr>
                <w:noProof/>
                <w:lang w:eastAsia="en-AU"/>
              </w:rPr>
              <mc:AlternateContent>
                <mc:Choice Requires="wps">
                  <w:drawing>
                    <wp:anchor distT="45720" distB="45720" distL="114300" distR="114300" simplePos="0" relativeHeight="251667968" behindDoc="0" locked="0" layoutInCell="1" allowOverlap="1" wp14:anchorId="0F1E6103" wp14:editId="1B7C655E">
                      <wp:simplePos x="0" y="0"/>
                      <wp:positionH relativeFrom="column">
                        <wp:posOffset>1270</wp:posOffset>
                      </wp:positionH>
                      <wp:positionV relativeFrom="paragraph">
                        <wp:posOffset>46990</wp:posOffset>
                      </wp:positionV>
                      <wp:extent cx="2575560" cy="891540"/>
                      <wp:effectExtent l="0" t="0" r="0" b="3810"/>
                      <wp:wrapNone/>
                      <wp:docPr id="273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575560" cy="89154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2A0B27" w:rsidRDefault="002A0B27" w:rsidP="00AA2799">
                                  <w:r w:rsidRPr="00AA2799">
                                    <w:rPr>
                                      <w:color w:val="FF0000"/>
                                      <w:position w:val="-96"/>
                                    </w:rPr>
                                    <w:object w:dxaOrig="3114" w:dyaOrig="1238">
                                      <v:shape id="_x0000_i1121" type="#_x0000_t75" style="width:156.35pt;height:61.7pt" o:ole="">
                                        <v:imagedata r:id="rId184" o:title=""/>
                                      </v:shape>
                                      <o:OLEObject Type="Embed" ProgID="FXE300.Equation" ShapeID="_x0000_i1121" DrawAspect="Content" ObjectID="_1460096295" r:id="rId185"/>
                                    </w:object>
                                  </w:r>
                                  <w:r>
                                    <w:t xml:space="preserve"> 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F1E6103" id="_x0000_s1067" type="#_x0000_t202" style="position:absolute;margin-left:.1pt;margin-top:3.7pt;width:202.8pt;height:70.2pt;z-index:2516679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P8chJAIAACUEAAAOAAAAZHJzL2Uyb0RvYy54bWysU9uO2yAQfa/Uf0C8N0688WZjxVlts01V&#10;aXuRdvsBGOMYFRgKJHb69R1wkkbbt6o8IIYZDmfOzKzuB63IQTgvwVR0NplSIgyHRppdRb+/bN/d&#10;UeIDMw1TYERFj8LT+/XbN6veliKHDlQjHEEQ48veVrQLwZZZ5nknNPMTsMKgswWnWUDT7bLGsR7R&#10;tcry6fQ268E11gEX3uPt4+ik64TftoKHr23rRSCqosgtpN2lvY57tl6xcueY7SQ/0WD/wEIzafDT&#10;C9QjC4zsnfwLSkvuwEMbJhx0Bm0ruUg5YDaz6atsnjtmRcoFxfH2IpP/f7D8y+GbI7KpaL64ocQw&#10;jUV6EUMg72EgedSnt77EsGeLgWHAa6xzytXbJ+A/PDGw6ZjZiQfnoO8Ea5DfLL7Mrp6OOD6C1P1n&#10;aPAbtg+QgIbW6SgeykEQHet0vNQmUuF4mReLorhFF0ff3XJWzFPxMlaeX1vnw0cBmsRDRR3WPqGz&#10;w5MPkQ0rzyHxMw9KNlupVDLcrt4oRw4M+2SbVkrgVZgypK/ossiLhGwgvk8tpGXAPlZSI7lpXGNn&#10;RTU+mCaFBCbVeEYmypzkiYqM2oShHlIlljdn2WtojiiYg7Fvcc7w0IH7RUmPPVtR/3PPnKBEfTIo&#10;+nI2R1VISMa8WORouGtPfe1hhiNURQMl43ET0mBEPQw8YHFamXSLVRyZnDhjLyY5T3MTm/3aTlF/&#10;pnv9GwAA//8DAFBLAwQUAAYACAAAACEAajjZedsAAAAGAQAADwAAAGRycy9kb3ducmV2LnhtbEyP&#10;y07DMBBF90j8gzVIbBB1qNKmhDgVIIHY9vEBk3iaRMTjKHab9O8ZVrAc3aN7zxTb2fXqQmPoPBt4&#10;WiSgiGtvO24MHA8fjxtQISJb7D2TgSsF2Ja3NwXm1k+8o8s+NkpKOORooI1xyLUOdUsOw8IPxJKd&#10;/Ogwyjk22o44Sbnr9TJJ1tphx7LQ4kDvLdXf+7MzcPqaHlbPU/UZj9kuXb9hl1X+asz93fz6AirS&#10;HP9g+NUXdSjFqfJntkH1BpbCGchSUBKmyUr+qIRKsw3ostD/9csfAAAA//8DAFBLAQItABQABgAI&#10;AAAAIQC2gziS/gAAAOEBAAATAAAAAAAAAAAAAAAAAAAAAABbQ29udGVudF9UeXBlc10ueG1sUEsB&#10;Ai0AFAAGAAgAAAAhADj9If/WAAAAlAEAAAsAAAAAAAAAAAAAAAAALwEAAF9yZWxzLy5yZWxzUEsB&#10;Ai0AFAAGAAgAAAAhADM/xyEkAgAAJQQAAA4AAAAAAAAAAAAAAAAALgIAAGRycy9lMm9Eb2MueG1s&#10;UEsBAi0AFAAGAAgAAAAhAGo42XnbAAAABgEAAA8AAAAAAAAAAAAAAAAAfgQAAGRycy9kb3ducmV2&#10;LnhtbFBLBQYAAAAABAAEAPMAAACGBQAAAAA=&#10;" stroked="f">
                      <v:textbox>
                        <w:txbxContent>
                          <w:p w:rsidR="002A0B27" w:rsidRDefault="002A0B27" w:rsidP="00AA2799">
                            <w:r w:rsidRPr="00AA2799">
                              <w:rPr>
                                <w:color w:val="FF0000"/>
                                <w:position w:val="-96"/>
                              </w:rPr>
                              <w:object w:dxaOrig="3114" w:dyaOrig="1238">
                                <v:shape id="_x0000_i1121" type="#_x0000_t75" style="width:156.35pt;height:61.7pt" o:ole="">
                                  <v:imagedata r:id="rId184" o:title=""/>
                                </v:shape>
                                <o:OLEObject Type="Embed" ProgID="FXE300.Equation" ShapeID="_x0000_i1121" DrawAspect="Content" ObjectID="_1460096295" r:id="rId186"/>
                              </w:object>
                            </w:r>
                            <w:r>
                              <w:t xml:space="preserve"> 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:rsidR="003B04D4" w:rsidRDefault="003B04D4" w:rsidP="003B04D4">
            <w:pPr>
              <w:pStyle w:val="QuestionStyle"/>
            </w:pPr>
          </w:p>
          <w:p w:rsidR="003B04D4" w:rsidRDefault="003B04D4" w:rsidP="003B04D4">
            <w:pPr>
              <w:pStyle w:val="QuestionStyle"/>
            </w:pPr>
          </w:p>
          <w:p w:rsidR="003B04D4" w:rsidRDefault="003B04D4" w:rsidP="003B04D4">
            <w:pPr>
              <w:pStyle w:val="QuestionStyle"/>
            </w:pPr>
          </w:p>
          <w:p w:rsidR="003B04D4" w:rsidRPr="0013023C" w:rsidRDefault="003B04D4" w:rsidP="003B04D4">
            <w:pPr>
              <w:rPr>
                <w:rFonts w:ascii="Times New Roman" w:hAnsi="Times New Roman"/>
              </w:rPr>
            </w:pPr>
          </w:p>
          <w:p w:rsidR="003B04D4" w:rsidRDefault="003B04D4" w:rsidP="003B04D4">
            <w:pPr>
              <w:rPr>
                <w:rFonts w:ascii="Times New Roman" w:hAnsi="Times New Roman"/>
                <w:sz w:val="32"/>
                <w:szCs w:val="32"/>
              </w:rPr>
            </w:pPr>
            <w:r w:rsidRPr="0013023C">
              <w:rPr>
                <w:rFonts w:ascii="Times New Roman" w:hAnsi="Times New Roman"/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48512" behindDoc="0" locked="0" layoutInCell="1" allowOverlap="1" wp14:anchorId="70B1FD6B" wp14:editId="7753E1F6">
                      <wp:simplePos x="0" y="0"/>
                      <wp:positionH relativeFrom="column">
                        <wp:posOffset>1131570</wp:posOffset>
                      </wp:positionH>
                      <wp:positionV relativeFrom="paragraph">
                        <wp:posOffset>95885</wp:posOffset>
                      </wp:positionV>
                      <wp:extent cx="754380" cy="373380"/>
                      <wp:effectExtent l="0" t="0" r="26670" b="26670"/>
                      <wp:wrapNone/>
                      <wp:docPr id="235" name="Rectangle 23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54380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2A0B27" w:rsidRPr="003A7010" w:rsidRDefault="002A0B27" w:rsidP="003B04D4">
                                  <w:pPr>
                                    <w:jc w:val="center"/>
                                    <w:rPr>
                                      <w:rFonts w:ascii="Times New Roman" w:hAnsi="Times New Roman"/>
                                      <w:color w:val="000000" w:themeColor="text1"/>
                                      <w:sz w:val="36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color w:val="000000" w:themeColor="text1"/>
                                      <w:sz w:val="36"/>
                                      <w:szCs w:val="28"/>
                                    </w:rPr>
                                    <w:t>4.6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0B1FD6B" id="Rectangle 235" o:spid="_x0000_s1068" style="position:absolute;margin-left:89.1pt;margin-top:7.55pt;width:59.4pt;height:29.4pt;z-index:251648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DXGepgIAAKQFAAAOAAAAZHJzL2Uyb0RvYy54bWysVE1v2zAMvQ/YfxB0X+18rW1QpwhadBhQ&#10;tEXboWdFlmIDsqhJSuzs14+SbCfoih2G5eBIIvkoPj3y6rprFNkL62rQBZ2c5ZQIzaGs9bagP17v&#10;vlxQ4jzTJVOgRUEPwtHr1edPV61ZiilUoEphCYJot2xNQSvvzTLLHK9Ew9wZGKHRKME2zOPWbrPS&#10;shbRG5VN8/xr1oItjQUunMPT22Skq4gvpeD+UUonPFEFxbv5+LXxuwnfbHXFllvLTFXz/hrsH27R&#10;sFpj0hHqlnlGdrb+A6qpuQUH0p9xaDKQsuYi1oDVTPJ31bxUzIhYC5LjzEiT+3+w/GH/ZEldFnQ6&#10;W1CiWYOP9Iy0Mb1VgoRDpKg1bomeL+bJ9juHy1BvJ20T/rES0kVaDyOtovOE4+H5Yj67QPI5mmbn&#10;s7BGlOwYbKzz3wQ0JCwKajF9JJPt751ProNLyKXhrlYKz9lSadKi7C7zRR4jHKi6DNZgjCISN8qS&#10;PcPn992kz3vihbdQGi8TKkw1xZU/KJHwn4VEerCKaUoQhHnEZJwL7SfJVLFSpFSLHH9DsiEilqw0&#10;AgZkiZccsXuAwTOBDNiJgN4/hIqo6zG4r/xvwWNEzAzaj8FNrcF+VJnCqvrMyX8gKVETWPLdpovS&#10;uZwH13C0gfKAerKQGs0Zflfjm94z55+Yxc5CGeC08I/4kQrw7aBfUVKB/fXRefBHwaOVkhY7taDu&#10;545ZQYn6rrEVLifzeWjtuJkvzqe4saeWzalF75obQDVMcC4ZHpfB36thKS00bzhU1iErmpjmmLug&#10;3Nthc+PTBMGxxMV6Hd2wnQ3z9/rF8AAeiA6afe3emDW9sD12xAMMXc2W7/SdfEOkhvXOg6yj+I+8&#10;9k+AoyBqqR9bYdac7qPXcbiufgMAAP//AwBQSwMEFAAGAAgAAAAhAFFjeWbfAAAACQEAAA8AAABk&#10;cnMvZG93bnJldi54bWxMj8tOwzAQRfdI/IM1SOyo01SQNsSpUHlIIDYNbLpz4mkcEY+j2E3D3zOs&#10;YDdXc3QfxXZ2vZhwDJ0nBctFAgKp8aajVsHnx/PNGkSImozuPaGCbwywLS8vCp0bf6Y9TlVsBZtQ&#10;yLUCG+OQSxkai06HhR+Q+Hf0o9OR5dhKM+ozm7tepklyJ53uiBOsHnBnsfmqTk7BcahX74f9Ianq&#10;17fd04ux8nGySl1fzQ/3ICLO8Q+G3/pcHUruVPsTmSB61tk6ZZSP2yUIBtJNxuNqBdlqA7Is5P8F&#10;5Q8AAAD//wMAUEsBAi0AFAAGAAgAAAAhALaDOJL+AAAA4QEAABMAAAAAAAAAAAAAAAAAAAAAAFtD&#10;b250ZW50X1R5cGVzXS54bWxQSwECLQAUAAYACAAAACEAOP0h/9YAAACUAQAACwAAAAAAAAAAAAAA&#10;AAAvAQAAX3JlbHMvLnJlbHNQSwECLQAUAAYACAAAACEAkA1xnqYCAACkBQAADgAAAAAAAAAAAAAA&#10;AAAuAgAAZHJzL2Uyb0RvYy54bWxQSwECLQAUAAYACAAAACEAUWN5Zt8AAAAJAQAADwAAAAAAAAAA&#10;AAAAAAAABQAAZHJzL2Rvd25yZXYueG1sUEsFBgAAAAAEAAQA8wAAAAwGAAAAAA==&#10;" filled="f" strokecolor="black [3213]" strokeweight="1.5pt">
                      <v:textbox>
                        <w:txbxContent>
                          <w:p w:rsidR="002A0B27" w:rsidRPr="003A7010" w:rsidRDefault="002A0B27" w:rsidP="003B04D4">
                            <w:pPr>
                              <w:jc w:val="center"/>
                              <w:rPr>
                                <w:rFonts w:ascii="Times New Roman" w:hAnsi="Times New Roman"/>
                                <w:color w:val="000000" w:themeColor="text1"/>
                                <w:sz w:val="36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0000" w:themeColor="text1"/>
                                <w:sz w:val="36"/>
                                <w:szCs w:val="28"/>
                              </w:rPr>
                              <w:t>4.6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Pr="0013023C">
              <w:rPr>
                <w:rFonts w:ascii="Times New Roman" w:hAnsi="Times New Roman"/>
                <w:sz w:val="32"/>
                <w:szCs w:val="32"/>
              </w:rPr>
              <w:t xml:space="preserve">                                   </w:t>
            </w:r>
          </w:p>
          <w:p w:rsidR="003B04D4" w:rsidRDefault="003B04D4" w:rsidP="003B04D4">
            <w:pPr>
              <w:pStyle w:val="QuestionStyle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         </w:t>
            </w:r>
            <w:r w:rsidRPr="0013023C">
              <w:rPr>
                <w:sz w:val="32"/>
                <w:szCs w:val="32"/>
              </w:rPr>
              <w:t xml:space="preserve"> </w:t>
            </w:r>
            <w:r>
              <w:rPr>
                <w:sz w:val="32"/>
                <w:szCs w:val="32"/>
              </w:rPr>
              <w:t>Area =</w:t>
            </w:r>
            <w:r w:rsidRPr="0013023C">
              <w:rPr>
                <w:sz w:val="32"/>
                <w:szCs w:val="32"/>
              </w:rPr>
              <w:t xml:space="preserve">   </w:t>
            </w:r>
            <w:r>
              <w:rPr>
                <w:sz w:val="32"/>
                <w:szCs w:val="32"/>
              </w:rPr>
              <w:t xml:space="preserve"> </w:t>
            </w:r>
            <w:r w:rsidRPr="0013023C">
              <w:rPr>
                <w:sz w:val="32"/>
                <w:szCs w:val="32"/>
              </w:rPr>
              <w:t xml:space="preserve">              </w:t>
            </w:r>
            <w:r>
              <w:rPr>
                <w:sz w:val="32"/>
                <w:szCs w:val="32"/>
              </w:rPr>
              <w:t>ha</w:t>
            </w:r>
          </w:p>
          <w:p w:rsidR="003B04D4" w:rsidRDefault="003B04D4" w:rsidP="003B04D4">
            <w:pPr>
              <w:pStyle w:val="QuestionStyle"/>
            </w:pPr>
          </w:p>
          <w:p w:rsidR="003B04D4" w:rsidRDefault="003B04D4" w:rsidP="003B04D4">
            <w:pPr>
              <w:pStyle w:val="QuestionStyle"/>
            </w:pPr>
          </w:p>
        </w:tc>
      </w:tr>
      <w:tr w:rsidR="003B04D4" w:rsidTr="003B04D4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top w:w="113" w:type="dxa"/>
            <w:bottom w:w="85" w:type="dxa"/>
          </w:tblCellMar>
        </w:tblPrEx>
        <w:trPr>
          <w:cantSplit/>
          <w:trHeight w:val="851"/>
        </w:trPr>
        <w:tc>
          <w:tcPr>
            <w:tcW w:w="952" w:type="dxa"/>
            <w:gridSpan w:val="2"/>
            <w:tcBorders>
              <w:top w:val="single" w:sz="4" w:space="0" w:color="auto"/>
              <w:bottom w:val="single" w:sz="4" w:space="0" w:color="auto"/>
            </w:tcBorders>
            <w:shd w:val="clear" w:color="auto" w:fill="FFCCCC"/>
          </w:tcPr>
          <w:p w:rsidR="003B04D4" w:rsidRPr="001B3341" w:rsidRDefault="003B04D4" w:rsidP="003B04D4">
            <w:pPr>
              <w:pStyle w:val="ListParagraph"/>
              <w:numPr>
                <w:ilvl w:val="0"/>
                <w:numId w:val="11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:rsidR="003B04D4" w:rsidRDefault="00624FFF" w:rsidP="003B04D4">
            <w:pPr>
              <w:ind w:right="4286"/>
              <w:rPr>
                <w:rFonts w:ascii="Times New Roman" w:hAnsi="Times New Roman"/>
                <w:sz w:val="24"/>
                <w:szCs w:val="24"/>
              </w:rPr>
            </w:pPr>
            <w:r>
              <w:object w:dxaOrig="1440" w:dyaOrig="1440">
                <v:shape id="_x0000_s1089" type="#_x0000_t75" style="position:absolute;margin-left:266.45pt;margin-top:-2.95pt;width:135.55pt;height:137.6pt;z-index:251720192;mso-position-horizontal-relative:text;mso-position-vertical-relative:text">
                  <v:imagedata r:id="rId76" o:title=""/>
                </v:shape>
                <o:OLEObject Type="Embed" ProgID="FXDraw3.Document" ShapeID="_x0000_s1089" DrawAspect="Content" ObjectID="_1460096277" r:id="rId187"/>
              </w:object>
            </w:r>
            <w:r w:rsidR="003B04D4">
              <w:rPr>
                <w:rFonts w:ascii="Times New Roman" w:hAnsi="Times New Roman"/>
                <w:sz w:val="24"/>
                <w:szCs w:val="24"/>
              </w:rPr>
              <w:t>What is the area of this sector of a circle (correct to one decimal place)?</w:t>
            </w:r>
          </w:p>
          <w:p w:rsidR="003B04D4" w:rsidRDefault="003B04D4" w:rsidP="003B04D4">
            <w:pPr>
              <w:ind w:right="4286"/>
              <w:rPr>
                <w:rFonts w:ascii="Times New Roman" w:hAnsi="Times New Roman"/>
                <w:sz w:val="12"/>
                <w:szCs w:val="12"/>
              </w:rPr>
            </w:pPr>
          </w:p>
          <w:p w:rsidR="003B04D4" w:rsidRDefault="003B04D4" w:rsidP="003B04D4">
            <w:pPr>
              <w:ind w:right="4287"/>
              <w:rPr>
                <w:rFonts w:ascii="Times New Roman" w:hAnsi="Times New Roman"/>
                <w:position w:val="-8"/>
                <w:sz w:val="24"/>
                <w:szCs w:val="24"/>
              </w:rPr>
            </w:pPr>
            <w:r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50560" behindDoc="0" locked="0" layoutInCell="1" allowOverlap="1" wp14:anchorId="081FB57B" wp14:editId="4381D526">
                      <wp:simplePos x="0" y="0"/>
                      <wp:positionH relativeFrom="column">
                        <wp:posOffset>304165</wp:posOffset>
                      </wp:positionH>
                      <wp:positionV relativeFrom="paragraph">
                        <wp:posOffset>18415</wp:posOffset>
                      </wp:positionV>
                      <wp:extent cx="171450" cy="906145"/>
                      <wp:effectExtent l="0" t="0" r="19050" b="27305"/>
                      <wp:wrapNone/>
                      <wp:docPr id="236" name="Group 23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71450" cy="905510"/>
                                <a:chOff x="0" y="0"/>
                                <a:chExt cx="171450" cy="944880"/>
                              </a:xfrm>
                            </wpg:grpSpPr>
                            <wps:wsp>
                              <wps:cNvPr id="237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83058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38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chemeClr val="tx1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39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27432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40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55626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36CB4F0D" id="Group 236" o:spid="_x0000_s1026" style="position:absolute;margin-left:23.95pt;margin-top:1.45pt;width:13.5pt;height:71.35pt;z-index:251650560;mso-height-relative:margin" coordsize="1714,94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lNul6wIAABIOAAAOAAAAZHJzL2Uyb0RvYy54bWzsV21v2yAQ/j5p/wHxffVL7CS16lRV3zSp&#10;26p1+wEE45cNAwMSp/v1O7CTuk0/TJ1WdVPzgXDAHXcPD+fj6HjTcrRm2jRS5Dg6CDFigsqiEVWO&#10;v365eDfHyFgiCsKlYDm+ZQYfL96+OepUxmJZS14wjcCIMFmnclxbq7IgMLRmLTEHUjEBk6XULbEg&#10;6iooNOnAesuDOAynQSd1obSkzBgYPesn8cLbL0tG7aeyNMwinmPwzfpW+3bp2mBxRLJKE1U3dHCD&#10;PMGLljQCNt2ZOiOWoJVu9ky1DdXSyNIeUNkGsiwbynwMEE0UPojmUsuV8rFUWVepHUwA7QOcnmyW&#10;flxfa9QUOY4nU4wEaeGQ/L7IDQA8naoyWHWp1Y261sNA1Usu4k2pW/cPsaCNB/Z2ByzbWERhMJpF&#10;SQrwU5g6DNM0GoCnNZzOnhatzx/TS5L53OsF200D59vOlU4BhcwdSubPULqpiWIefOPi36E026J0&#10;srLSL0KTHie/zoHk4DDqStLvBgl5WhNRsROtZVczUoBbkVsPzo8UnGBAFS27D7KAMyBg3TPqUXzn&#10;kzDtwSDZYyBHUTIJ74NFMqWNvWSyRa6TYyCXKD7DDfHbkPWVsZ7BxcACUnzDqGw53Ic14SiaTqcz&#10;7zjJhsVwEFubPmTJm+Ki4dwLulqeco1ANccX/jcom/EyLlAHgMQz8HbfhssCbGfFbnrgANyxCR+H&#10;v8cO3nNR+L4lDe/74CUXA94OYkdpky1lcQtwa9mnBEhh0Kml/olRB+kgx+bHimiGEX8v4MgOoyRx&#10;+cMLSTqLQdDjmeV4hggKpnJsMeq7p7bPOSulm6qGnSIfrZCORGVjt3zovRqcBTL3vj4DqyFN93f/&#10;jtXJs7N6yAovlNC/RcZXPr8MPh/u8zl9dj7Hs2QCicLnoxdK6tcs/Q9lafcFepilhxptVEr87doj&#10;Tafx9JXVvsr5v2sPX1/DwwPqkXsvm7Hsa5W7p9ziFwAAAP//AwBQSwMEFAAGAAgAAAAhAH42Y4je&#10;AAAABwEAAA8AAABkcnMvZG93bnJldi54bWxMjk1Lw0AQhu+C/2EZwZvdpKYfxmxKKeqpFGwF6W2a&#10;nSah2d2Q3Sbpv3c86elleB/eebLVaBrRU+drZxXEkwgE2cLp2pYKvg7vT0sQPqDV2DhLCm7kYZXf&#10;32WYajfYT+r3oRQ8Yn2KCqoQ2lRKX1Rk0E9cS5a7s+sMBj67UuoOBx43jZxG0VwarC1/qLClTUXF&#10;ZX81Cj4GHNbP8Vu/vZw3t+NhtvvexqTU48O4fgURaAx/MPzqszrk7HRyV6u9aBQkixcmFUw5uF4k&#10;nCfGktkcZJ7J//75DwAAAP//AwBQSwECLQAUAAYACAAAACEAtoM4kv4AAADhAQAAEwAAAAAAAAAA&#10;AAAAAAAAAAAAW0NvbnRlbnRfVHlwZXNdLnhtbFBLAQItABQABgAIAAAAIQA4/SH/1gAAAJQBAAAL&#10;AAAAAAAAAAAAAAAAAC8BAABfcmVscy8ucmVsc1BLAQItABQABgAIAAAAIQBblNul6wIAABIOAAAO&#10;AAAAAAAAAAAAAAAAAC4CAABkcnMvZTJvRG9jLnhtbFBLAQItABQABgAIAAAAIQB+NmOI3gAAAAcB&#10;AAAPAAAAAAAAAAAAAAAAAEUFAABkcnMvZG93bnJldi54bWxQSwUGAAAAAAQABADzAAAAUAYAAAAA&#10;">
                      <v:roundrect id="AutoShape 3" o:spid="_x0000_s1027" style="position:absolute;top:8305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oC3McQA&#10;AADcAAAADwAAAGRycy9kb3ducmV2LnhtbESPT2sCMRTE7wW/Q3iCt5pVqcrWKFpQSm/+PT+S52bp&#10;5mXZpO7qp28KBY/DzPyGWaw6V4kbNaH0rGA0zEAQa29KLhScjtvXOYgQkQ1WnknBnQKslr2XBebG&#10;t7yn2yEWIkE45KjAxljnUgZtyWEY+po4eVffOIxJNoU0DbYJ7io5zrKpdFhyWrBY04cl/X34cQq+&#10;tH2bP7rdxbTT62S931zO2u+UGvS79TuISF18hv/bn0bBeDKDvzPpCMjl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6AtzHEAAAA3AAAAA8AAAAAAAAAAAAAAAAAmAIAAGRycy9k&#10;b3ducmV2LnhtbFBLBQYAAAAABAAEAPUAAACJAwAAAAA=&#10;" strokecolor="black [3213]" strokeweight="1pt"/>
                      <v:roundrect id="AutoShape 4" o:spid="_x0000_s1028" style="position:absolute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nqTF8EA&#10;AADcAAAADwAAAGRycy9kb3ducmV2LnhtbERPy4rCMBTdC/MP4Qqzs2kdEKlG0RFhVoKPGbeX5toU&#10;m5vSpNrx681CcHk47/myt7W4UesrxwqyJAVBXDhdcangdNyOpiB8QNZYOyYF/+RhufgYzDHX7s57&#10;uh1CKWII+xwVmBCaXEpfGLLoE9cQR+7iWoshwraUusV7DLe1HKfpRFqsODYYbOjbUHE9dFYBP8z6&#10;PD2vsx12m79j538nlzRT6nPYr2YgAvXhLX65f7SC8VdcG8/EIyAXT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Z6kxfBAAAA3AAAAA8AAAAAAAAAAAAAAAAAmAIAAGRycy9kb3du&#10;cmV2LnhtbFBLBQYAAAAABAAEAPUAAACGAwAAAAA=&#10;" fillcolor="black [3213]" strokecolor="black [3213]" strokeweight="1pt"/>
                      <v:roundrect id="AutoShape 5" o:spid="_x0000_s1029" style="position:absolute;top:2743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FOG2MQA&#10;AADcAAAADwAAAGRycy9kb3ducmV2LnhtbESPT2sCMRTE7wW/Q3iCt5pVqejWKFpQSm/+PT+S52bp&#10;5mXZpO7qp28KBY/DzPyGWaw6V4kbNaH0rGA0zEAQa29KLhScjtvXGYgQkQ1WnknBnQKslr2XBebG&#10;t7yn2yEWIkE45KjAxljnUgZtyWEY+po4eVffOIxJNoU0DbYJ7io5zrKpdFhyWrBY04cl/X34cQq+&#10;tH2bPbrdxbTT62S931zO2u+UGvS79TuISF18hv/bn0bBeDKHvzPpCMjl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BThtjEAAAA3AAAAA8AAAAAAAAAAAAAAAAAmAIAAGRycy9k&#10;b3ducmV2LnhtbFBLBQYAAAAABAAEAPUAAACJAwAAAAA=&#10;" strokecolor="black [3213]" strokeweight="1pt"/>
                      <v:roundrect id="AutoShape 6" o:spid="_x0000_s1030" style="position:absolute;top:5562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W9cOMEA&#10;AADcAAAADwAAAGRycy9kb3ducmV2LnhtbERPy2oCMRTdF/oP4Ra6q5n6Qkaj2IJS3Dk+1pfkOhmc&#10;3AyT1Jn2681CcHk478Wqd7W4URsqzwo+BxkIYu1NxaWC42HzMQMRIrLB2jMp+KMAq+XrywJz4zve&#10;062IpUghHHJUYGNscimDtuQwDHxDnLiLbx3GBNtSmha7FO5qOcyyqXRYcWqw2NC3JX0tfp2CnbaT&#10;2X+/PZtuehmt91/nk/Zbpd7f+vUcRKQ+PsUP949RMByn+elMOgJyeQ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lvXDjBAAAA3AAAAA8AAAAAAAAAAAAAAAAAmAIAAGRycy9kb3du&#10;cmV2LnhtbFBLBQYAAAAABAAEAPUAAACGAwAAAAA=&#10;" strokecolor="black [3213]" strokeweight="1pt"/>
                    </v:group>
                  </w:pict>
                </mc:Fallback>
              </mc:AlternateConten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              56.5 cm</w:t>
            </w:r>
            <w:r>
              <w:rPr>
                <w:rFonts w:ascii="Times New Roman" w:hAnsi="Times New Roman"/>
                <w:sz w:val="24"/>
                <w:szCs w:val="24"/>
                <w:vertAlign w:val="superscript"/>
              </w:rPr>
              <w:t>2</w:t>
            </w:r>
          </w:p>
          <w:p w:rsidR="003B04D4" w:rsidRDefault="00AA2799" w:rsidP="003B04D4">
            <w:pPr>
              <w:ind w:right="4287"/>
              <w:rPr>
                <w:rFonts w:ascii="Times New Roman" w:hAnsi="Times New Roman"/>
                <w:position w:val="-8"/>
                <w:sz w:val="12"/>
                <w:szCs w:val="12"/>
              </w:rPr>
            </w:pPr>
            <w:r>
              <w:rPr>
                <w:noProof/>
                <w:lang w:eastAsia="en-AU"/>
              </w:rPr>
              <mc:AlternateContent>
                <mc:Choice Requires="wps">
                  <w:drawing>
                    <wp:anchor distT="45720" distB="45720" distL="114300" distR="114300" simplePos="0" relativeHeight="251668992" behindDoc="0" locked="0" layoutInCell="1" allowOverlap="1" wp14:anchorId="42E1D838" wp14:editId="6D30B5F5">
                      <wp:simplePos x="0" y="0"/>
                      <wp:positionH relativeFrom="column">
                        <wp:posOffset>1449070</wp:posOffset>
                      </wp:positionH>
                      <wp:positionV relativeFrom="paragraph">
                        <wp:posOffset>68580</wp:posOffset>
                      </wp:positionV>
                      <wp:extent cx="1836420" cy="1043940"/>
                      <wp:effectExtent l="0" t="0" r="0" b="3810"/>
                      <wp:wrapNone/>
                      <wp:docPr id="276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836420" cy="104394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2A0B27" w:rsidRDefault="002A0B27" w:rsidP="00AA2799">
                                  <w:r w:rsidRPr="00AA2799">
                                    <w:rPr>
                                      <w:color w:val="FF0000"/>
                                      <w:position w:val="-118"/>
                                    </w:rPr>
                                    <w:object w:dxaOrig="2598" w:dyaOrig="1496">
                                      <v:shape id="_x0000_i1122" type="#_x0000_t75" style="width:129.6pt;height:75.1pt" o:ole="">
                                        <v:imagedata r:id="rId188" o:title=""/>
                                      </v:shape>
                                      <o:OLEObject Type="Embed" ProgID="FXE300.Equation" ShapeID="_x0000_i1122" DrawAspect="Content" ObjectID="_1460096296" r:id="rId189"/>
                                    </w:object>
                                  </w:r>
                                  <w:r>
                                    <w:t xml:space="preserve"> 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2E1D838" id="_x0000_s1069" type="#_x0000_t202" style="position:absolute;margin-left:114.1pt;margin-top:5.4pt;width:144.6pt;height:82.2pt;z-index:2516689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9t0rJQIAACYEAAAOAAAAZHJzL2Uyb0RvYy54bWysU9uO2yAQfa/Uf0C8N3a8STax4qy22aaq&#10;tL1Iu/0AjHGMCgwFEnv79R1wkkbbt6o8IGCGw5lzhvXdoBU5CuclmIpOJzklwnBopNlX9Pvz7t2S&#10;Eh+YaZgCIyr6Ijy927x9s+5tKQroQDXCEQQxvuxtRbsQbJllnndCMz8BKwwGW3CaBdy6fdY41iO6&#10;VlmR54usB9dYB1x4j6cPY5BuEn7bCh6+tq0XgaiKIreQZpfmOs7ZZs3KvWO2k/xEg/0DC82kwUcv&#10;UA8sMHJw8i8oLbkDD22YcNAZtK3kItWA1UzzV9U8dcyKVAuK4+1FJv//YPmX4zdHZFPR4nZBiWEa&#10;TXoWQyDvYSBF1Ke3vsS0J4uJYcBj9DnV6u0j8B+eGNh2zOzFvXPQd4I1yG8ab2ZXV0ccH0Hq/jM0&#10;+Aw7BEhAQ+t0FA/lIIiOPr1cvIlUeHxyebOYFRjiGJvms5vVLLmXsfJ83TofPgrQJC4q6tD8BM+O&#10;jz5EOqw8p8TXPCjZ7KRSaeP29VY5cmTYKLs0UgWv0pQhfUVX82KekA3E+6mHtAzYyErqii7zOMbW&#10;inJ8ME1KCUyqcY1MlDnpEyUZxQlDPSQrVvOz7jU0L6iYg7Fx8aPhogP3i5Iem7ai/ueBOUGJ+mRQ&#10;9dV0hqqQkDaz+W3Uy11H6usIMxyhKhooGZfbkH5G1MPAPbrTyqRbtHFkcuKMzZjkPH2c2O3X+5T1&#10;53tvfgMAAP//AwBQSwMEFAAGAAgAAAAhACJc9q7eAAAACgEAAA8AAABkcnMvZG93bnJldi54bWxM&#10;j8FOwzAQRO9I/IO1lbgg6tRqmhLiVIAE4trSD9jEbhI1Xkex26R/z3KC4848zc4Uu9n14mrH0HnS&#10;sFomICzV3nTUaDh+fzxtQYSIZLD3ZDXcbIBdeX9XYG78RHt7PcRGcAiFHDW0MQ65lKFurcOw9IMl&#10;9k5+dBj5HBtpRpw43PVSJclGOuyIP7Q42PfW1ufDxWk4fU2P6fNUfcZjtl9v3rDLKn/T+mExv76A&#10;iHaOfzD81ufqUHKnyl/IBNFrUGqrGGUj4QkMpKtsDaJiIUsVyLKQ/yeUPwAAAP//AwBQSwECLQAU&#10;AAYACAAAACEAtoM4kv4AAADhAQAAEwAAAAAAAAAAAAAAAAAAAAAAW0NvbnRlbnRfVHlwZXNdLnht&#10;bFBLAQItABQABgAIAAAAIQA4/SH/1gAAAJQBAAALAAAAAAAAAAAAAAAAAC8BAABfcmVscy8ucmVs&#10;c1BLAQItABQABgAIAAAAIQBH9t0rJQIAACYEAAAOAAAAAAAAAAAAAAAAAC4CAABkcnMvZTJvRG9j&#10;LnhtbFBLAQItABQABgAIAAAAIQAiXPau3gAAAAoBAAAPAAAAAAAAAAAAAAAAAH8EAABkcnMvZG93&#10;bnJldi54bWxQSwUGAAAAAAQABADzAAAAigUAAAAA&#10;" stroked="f">
                      <v:textbox>
                        <w:txbxContent>
                          <w:p w:rsidR="002A0B27" w:rsidRDefault="002A0B27" w:rsidP="00AA2799">
                            <w:r w:rsidRPr="00AA2799">
                              <w:rPr>
                                <w:color w:val="FF0000"/>
                                <w:position w:val="-118"/>
                              </w:rPr>
                              <w:object w:dxaOrig="2598" w:dyaOrig="1496">
                                <v:shape id="_x0000_i1122" type="#_x0000_t75" style="width:129.6pt;height:75.1pt" o:ole="">
                                  <v:imagedata r:id="rId188" o:title=""/>
                                </v:shape>
                                <o:OLEObject Type="Embed" ProgID="FXE300.Equation" ShapeID="_x0000_i1122" DrawAspect="Content" ObjectID="_1460096296" r:id="rId190"/>
                              </w:object>
                            </w:r>
                            <w:r>
                              <w:t xml:space="preserve"> 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:rsidR="003B04D4" w:rsidRDefault="003B04D4" w:rsidP="003B04D4">
            <w:pPr>
              <w:ind w:right="4287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        113.1 cm</w:t>
            </w:r>
            <w:r>
              <w:rPr>
                <w:rFonts w:ascii="Times New Roman" w:hAnsi="Times New Roman"/>
                <w:sz w:val="24"/>
                <w:szCs w:val="24"/>
                <w:vertAlign w:val="superscript"/>
              </w:rPr>
              <w:t>2</w:t>
            </w:r>
          </w:p>
          <w:p w:rsidR="003B04D4" w:rsidRDefault="003B04D4" w:rsidP="003B04D4">
            <w:pPr>
              <w:ind w:right="4287"/>
              <w:rPr>
                <w:rFonts w:ascii="Times New Roman" w:hAnsi="Times New Roman"/>
                <w:sz w:val="12"/>
                <w:szCs w:val="12"/>
              </w:rPr>
            </w:pPr>
          </w:p>
          <w:p w:rsidR="003B04D4" w:rsidRDefault="003B04D4" w:rsidP="003B04D4">
            <w:pPr>
              <w:ind w:right="4287"/>
              <w:rPr>
                <w:rFonts w:ascii="Times New Roman" w:hAnsi="Times New Roman"/>
                <w:position w:val="-8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        226.2 cm</w:t>
            </w:r>
            <w:r>
              <w:rPr>
                <w:rFonts w:ascii="Times New Roman" w:hAnsi="Times New Roman"/>
                <w:sz w:val="24"/>
                <w:szCs w:val="24"/>
                <w:vertAlign w:val="superscript"/>
              </w:rPr>
              <w:t>2</w:t>
            </w:r>
          </w:p>
          <w:p w:rsidR="003B04D4" w:rsidRDefault="003B04D4" w:rsidP="003B04D4">
            <w:pPr>
              <w:ind w:right="4287"/>
              <w:rPr>
                <w:rFonts w:ascii="Times New Roman" w:hAnsi="Times New Roman"/>
                <w:sz w:val="12"/>
                <w:szCs w:val="12"/>
              </w:rPr>
            </w:pPr>
          </w:p>
          <w:p w:rsidR="003B04D4" w:rsidRDefault="003B04D4" w:rsidP="003B04D4">
            <w:pPr>
              <w:ind w:right="4287"/>
              <w:rPr>
                <w:rFonts w:ascii="Times New Roman" w:hAnsi="Times New Roman"/>
                <w:position w:val="-8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        453.4 cm</w:t>
            </w:r>
            <w:r>
              <w:rPr>
                <w:rFonts w:ascii="Times New Roman" w:hAnsi="Times New Roman"/>
                <w:sz w:val="24"/>
                <w:szCs w:val="24"/>
                <w:vertAlign w:val="superscript"/>
              </w:rPr>
              <w:t>2</w:t>
            </w:r>
          </w:p>
          <w:p w:rsidR="003B04D4" w:rsidRDefault="003B04D4" w:rsidP="003B04D4">
            <w:pPr>
              <w:pStyle w:val="QuestionStyle"/>
            </w:pPr>
          </w:p>
          <w:p w:rsidR="003B04D4" w:rsidRDefault="003B04D4" w:rsidP="003B04D4">
            <w:pPr>
              <w:pStyle w:val="QuestionStyle"/>
            </w:pPr>
          </w:p>
        </w:tc>
      </w:tr>
      <w:tr w:rsidR="003B04D4" w:rsidTr="003B04D4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top w:w="113" w:type="dxa"/>
            <w:bottom w:w="85" w:type="dxa"/>
          </w:tblCellMar>
        </w:tblPrEx>
        <w:trPr>
          <w:cantSplit/>
          <w:trHeight w:val="851"/>
        </w:trPr>
        <w:tc>
          <w:tcPr>
            <w:tcW w:w="952" w:type="dxa"/>
            <w:gridSpan w:val="2"/>
            <w:tcBorders>
              <w:top w:val="single" w:sz="4" w:space="0" w:color="auto"/>
              <w:bottom w:val="single" w:sz="4" w:space="0" w:color="auto"/>
            </w:tcBorders>
            <w:shd w:val="clear" w:color="auto" w:fill="FFCCCC"/>
          </w:tcPr>
          <w:p w:rsidR="003B04D4" w:rsidRPr="001B3341" w:rsidRDefault="003B04D4" w:rsidP="003B04D4">
            <w:pPr>
              <w:pStyle w:val="ListParagraph"/>
              <w:numPr>
                <w:ilvl w:val="0"/>
                <w:numId w:val="11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:rsidR="003B04D4" w:rsidRDefault="003B04D4" w:rsidP="003B04D4">
            <w:pPr>
              <w:pStyle w:val="QuestionStyle"/>
              <w:ind w:right="4711"/>
            </w:pPr>
            <w:r>
              <w:t>A greeting card is moulded in the shape of a trapezium with a rhomboid window in it.</w:t>
            </w:r>
          </w:p>
          <w:p w:rsidR="003B04D4" w:rsidRPr="00905BAD" w:rsidRDefault="00624FFF" w:rsidP="003B04D4">
            <w:pPr>
              <w:pStyle w:val="QuestionStyle"/>
              <w:ind w:right="4711"/>
              <w:rPr>
                <w:sz w:val="12"/>
                <w:szCs w:val="12"/>
              </w:rPr>
            </w:pPr>
            <w:r>
              <w:rPr>
                <w:noProof/>
                <w:sz w:val="12"/>
                <w:szCs w:val="12"/>
                <w:lang w:eastAsia="en-AU"/>
              </w:rPr>
              <w:object w:dxaOrig="1440" w:dyaOrig="1440">
                <v:shape id="_x0000_s1090" type="#_x0000_t75" style="position:absolute;margin-left:208.2pt;margin-top:4.95pt;width:247.4pt;height:122.45pt;z-index:251721216;mso-position-horizontal-relative:text;mso-position-vertical-relative:text">
                  <v:imagedata r:id="rId191" o:title=""/>
                </v:shape>
                <o:OLEObject Type="Embed" ProgID="FXDraw3.Document" ShapeID="_x0000_s1090" DrawAspect="Content" ObjectID="_1460096278" r:id="rId192"/>
              </w:object>
            </w:r>
          </w:p>
          <w:p w:rsidR="003B04D4" w:rsidRDefault="003B04D4" w:rsidP="003B04D4">
            <w:pPr>
              <w:pStyle w:val="QuestionStyle"/>
              <w:ind w:right="4711"/>
            </w:pPr>
            <w:r>
              <w:t>The card is shown as it is produced, before folding along the line indicated.</w:t>
            </w:r>
          </w:p>
          <w:p w:rsidR="003B04D4" w:rsidRDefault="003B04D4" w:rsidP="003B04D4">
            <w:pPr>
              <w:pStyle w:val="QuestionStyle"/>
              <w:ind w:right="4711"/>
            </w:pPr>
          </w:p>
          <w:p w:rsidR="003B04D4" w:rsidRDefault="003B04D4" w:rsidP="003B04D4">
            <w:pPr>
              <w:pStyle w:val="QuestionStyle"/>
              <w:ind w:right="4711"/>
            </w:pPr>
            <w:r>
              <w:t>It is shown overlaid by a 1 cm grid.</w:t>
            </w:r>
          </w:p>
          <w:p w:rsidR="003B04D4" w:rsidRPr="00905BAD" w:rsidRDefault="003B04D4" w:rsidP="003B04D4">
            <w:pPr>
              <w:pStyle w:val="QuestionStyle"/>
              <w:rPr>
                <w:sz w:val="12"/>
                <w:szCs w:val="12"/>
              </w:rPr>
            </w:pPr>
          </w:p>
          <w:p w:rsidR="003B04D4" w:rsidRDefault="003B04D4" w:rsidP="003B04D4">
            <w:pPr>
              <w:pStyle w:val="QuestionStyle"/>
            </w:pPr>
            <w:r>
              <w:t>What is the area of the card?</w:t>
            </w:r>
          </w:p>
          <w:p w:rsidR="003B04D4" w:rsidRDefault="003B04D4" w:rsidP="003B04D4">
            <w:pPr>
              <w:pStyle w:val="QuestionStyle"/>
            </w:pPr>
          </w:p>
          <w:p w:rsidR="003B04D4" w:rsidRDefault="003B04D4" w:rsidP="003B04D4">
            <w:pPr>
              <w:rPr>
                <w:rFonts w:ascii="Times New Roman" w:hAnsi="Times New Roman"/>
                <w:sz w:val="32"/>
                <w:szCs w:val="32"/>
              </w:rPr>
            </w:pPr>
            <w:r w:rsidRPr="0013023C">
              <w:rPr>
                <w:rFonts w:ascii="Times New Roman" w:hAnsi="Times New Roman"/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51584" behindDoc="0" locked="0" layoutInCell="1" allowOverlap="1" wp14:anchorId="7070FAFF" wp14:editId="3959EF4A">
                      <wp:simplePos x="0" y="0"/>
                      <wp:positionH relativeFrom="column">
                        <wp:posOffset>1131570</wp:posOffset>
                      </wp:positionH>
                      <wp:positionV relativeFrom="paragraph">
                        <wp:posOffset>58420</wp:posOffset>
                      </wp:positionV>
                      <wp:extent cx="754380" cy="373380"/>
                      <wp:effectExtent l="0" t="0" r="26670" b="26670"/>
                      <wp:wrapNone/>
                      <wp:docPr id="241" name="Rectangle 24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54380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2A0B27" w:rsidRPr="003A7010" w:rsidRDefault="002A0B27" w:rsidP="003B04D4">
                                  <w:pPr>
                                    <w:jc w:val="center"/>
                                    <w:rPr>
                                      <w:rFonts w:ascii="Times New Roman" w:hAnsi="Times New Roman"/>
                                      <w:color w:val="000000" w:themeColor="text1"/>
                                      <w:sz w:val="36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color w:val="000000" w:themeColor="text1"/>
                                      <w:sz w:val="36"/>
                                      <w:szCs w:val="28"/>
                                    </w:rPr>
                                    <w:t>188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070FAFF" id="Rectangle 241" o:spid="_x0000_s1070" style="position:absolute;margin-left:89.1pt;margin-top:4.6pt;width:59.4pt;height:29.4pt;z-index:251651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FOxopAIAAKQFAAAOAAAAZHJzL2Uyb0RvYy54bWysVE1v2zAMvQ/YfxB0X+2kST+MOkXQosOA&#10;oi3aDj0rshQLkEVNUmJnv36U7DhBW+wwLAdHEslHvSeSV9ddo8lWOK/AlHRyklMiDIdKmXVJf77e&#10;fbugxAdmKqbBiJLuhKfXi69frlpbiCnUoCvhCIIYX7S2pHUItsgyz2vRMH8CVhg0SnANC7h166xy&#10;rEX0RmfTPD/LWnCVdcCF93h62xvpIuFLKXh4lNKLQHRJ8W4hfV36ruI3W1yxYu2YrRUfrsH+4RYN&#10;UwaTjlC3LDCyceoDVKO4Aw8ynHBoMpBScZE4IJtJ/o7NS82sSFxQHG9Hmfz/g+UP2ydHVFXS6WxC&#10;iWENPtIzysbMWgsSD1Gi1voCPV/skxt2HpeRbyddE/+RCemSrLtRVtEFwvHwfD47vUDxOZpOz0/j&#10;GlGyQ7B1PnwX0JC4KKnD9ElMtr33oXfdu8RcBu6U1njOCm1Ii2V3mc/zFOFBqypaozEVkbjRjmwZ&#10;Pn/oEhfMe+SFO23wMpFhzymtwk6LHv9ZSJQHWUz7BLEwD5iMc2HCpDfVrBJ9qnmOv4HkeItEWRsE&#10;jMgSLzliDwCfY/cCDP4xVKS6HoMH5n8LHiNSZjBhDG6UAfcZM42shsy9/16kXpqoUuhWXSqdy7Po&#10;Go9WUO2wnhz0jeYtv1P4pvfMhyfmsLOwDHBahEf8SA34djCsKKnB/f7sPPpjwaOVkhY7taT+14Y5&#10;QYn+YbAVLiezWWzttJnNz6e4cceW1bHFbJobwGrAYsfbpWX0D3q/lA6aNxwqy5gVTcxwzF1SHtx+&#10;cxP6CYJjiYvlMrlhO1sW7s2L5RE8Ch1r9rV7Y84OhR2wIx5g39WseFffvW+MNLDcBJAqFf9B1+EJ&#10;cBSkWhrGVpw1x/vkdRiuiz8AAAD//wMAUEsDBBQABgAIAAAAIQArCEFo3gAAAAgBAAAPAAAAZHJz&#10;L2Rvd25yZXYueG1sTI/NTsMwEITvSLyDtUjcqEOQ2jTEqVD5kYq4NHDpzYm3cUS8jmI3DW/P9gSn&#10;1WhGs98Um9n1YsIxdJ4U3C8SEEiNNx21Cr4+X+8yECFqMrr3hAp+MMCmvL4qdG78mfY4VbEVXEIh&#10;1wpsjEMuZWgsOh0WfkBi7+hHpyPLsZVm1Gcud71Mk2Qpne6IP1g94NZi812dnILjUD98HPaHpKp3&#10;79uXN2Pl82SVur2Znx5BRJzjXxgu+IwOJTPV/kQmiJ71Kks5qmDNh/10veJttYJlloAsC/l/QPkL&#10;AAD//wMAUEsBAi0AFAAGAAgAAAAhALaDOJL+AAAA4QEAABMAAAAAAAAAAAAAAAAAAAAAAFtDb250&#10;ZW50X1R5cGVzXS54bWxQSwECLQAUAAYACAAAACEAOP0h/9YAAACUAQAACwAAAAAAAAAAAAAAAAAv&#10;AQAAX3JlbHMvLnJlbHNQSwECLQAUAAYACAAAACEAfhTsaKQCAACkBQAADgAAAAAAAAAAAAAAAAAu&#10;AgAAZHJzL2Uyb0RvYy54bWxQSwECLQAUAAYACAAAACEAKwhBaN4AAAAIAQAADwAAAAAAAAAAAAAA&#10;AAD+BAAAZHJzL2Rvd25yZXYueG1sUEsFBgAAAAAEAAQA8wAAAAkGAAAAAA==&#10;" filled="f" strokecolor="black [3213]" strokeweight="1.5pt">
                      <v:textbox>
                        <w:txbxContent>
                          <w:p w:rsidR="002A0B27" w:rsidRPr="003A7010" w:rsidRDefault="002A0B27" w:rsidP="003B04D4">
                            <w:pPr>
                              <w:jc w:val="center"/>
                              <w:rPr>
                                <w:rFonts w:ascii="Times New Roman" w:hAnsi="Times New Roman"/>
                                <w:color w:val="000000" w:themeColor="text1"/>
                                <w:sz w:val="36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0000" w:themeColor="text1"/>
                                <w:sz w:val="36"/>
                                <w:szCs w:val="28"/>
                              </w:rPr>
                              <w:t>188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Pr="0013023C">
              <w:rPr>
                <w:rFonts w:ascii="Times New Roman" w:hAnsi="Times New Roman"/>
                <w:sz w:val="32"/>
                <w:szCs w:val="32"/>
              </w:rPr>
              <w:t xml:space="preserve">                                   </w:t>
            </w:r>
          </w:p>
          <w:p w:rsidR="003B04D4" w:rsidRPr="00A00073" w:rsidRDefault="002D77AD" w:rsidP="003B04D4">
            <w:pPr>
              <w:rPr>
                <w:rFonts w:ascii="Times New Roman" w:hAnsi="Times New Roman"/>
                <w:sz w:val="32"/>
                <w:szCs w:val="32"/>
              </w:rPr>
            </w:pPr>
            <w:r>
              <w:rPr>
                <w:noProof/>
                <w:lang w:eastAsia="en-AU"/>
              </w:rPr>
              <mc:AlternateContent>
                <mc:Choice Requires="wps">
                  <w:drawing>
                    <wp:anchor distT="45720" distB="45720" distL="114300" distR="114300" simplePos="0" relativeHeight="251670016" behindDoc="0" locked="0" layoutInCell="1" allowOverlap="1" wp14:anchorId="061F567D" wp14:editId="7B45B606">
                      <wp:simplePos x="0" y="0"/>
                      <wp:positionH relativeFrom="column">
                        <wp:posOffset>2816307</wp:posOffset>
                      </wp:positionH>
                      <wp:positionV relativeFrom="paragraph">
                        <wp:posOffset>175895</wp:posOffset>
                      </wp:positionV>
                      <wp:extent cx="2575560" cy="1158240"/>
                      <wp:effectExtent l="0" t="0" r="0" b="3810"/>
                      <wp:wrapNone/>
                      <wp:docPr id="277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575560" cy="115824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2A0B27" w:rsidRDefault="002A0B27" w:rsidP="00AA2799">
                                  <w:r w:rsidRPr="00F972EB">
                                    <w:rPr>
                                      <w:color w:val="FF0000"/>
                                      <w:position w:val="-136"/>
                                    </w:rPr>
                                    <w:object w:dxaOrig="3774" w:dyaOrig="1538">
                                      <v:shape id="_x0000_i1123" type="#_x0000_t75" style="width:189.25pt;height:77.15pt" o:ole="">
                                        <v:imagedata r:id="rId193" o:title=""/>
                                      </v:shape>
                                      <o:OLEObject Type="Embed" ProgID="FXE300.Equation" ShapeID="_x0000_i1123" DrawAspect="Content" ObjectID="_1460096297" r:id="rId194"/>
                                    </w:object>
                                  </w:r>
                                  <w:r>
                                    <w:t xml:space="preserve"> 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61F567D" id="_x0000_s1071" type="#_x0000_t202" style="position:absolute;margin-left:221.75pt;margin-top:13.85pt;width:202.8pt;height:91.2pt;z-index:2516700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g7GZJQIAACYEAAAOAAAAZHJzL2Uyb0RvYy54bWysU9uO2yAQfa/Uf0C8N06seJNYcVbbbFNV&#10;2l6k3X4AxjhGBYYCiZ1+fQecpNH2rSoPiGGGw8w5M+v7QStyFM5LMBWdTaaUCMOhkWZf0e8vu3dL&#10;SnxgpmEKjKjoSXh6v3n7Zt3bUuTQgWqEIwhifNnbinYh2DLLPO+EZn4CVhh0tuA0C2i6fdY41iO6&#10;Vlk+nd5lPbjGOuDCe7x9HJ10k/DbVvDwtW29CERVFHMLaXdpr+Oebdas3DtmO8nPabB/yEIzafDT&#10;K9QjC4wcnPwLSkvuwEMbJhx0Bm0ruUg1YDWz6atqnjtmRaoFyfH2SpP/f7D8y/GbI7KpaL5YUGKY&#10;RpFexBDIexhIHvnprS8x7NliYBjwGnVOtXr7BPyHJwa2HTN78eAc9J1gDeY3iy+zm6cjjo8gdf8Z&#10;GvyGHQIkoKF1OpKHdBBER51OV21iKhwv82JRFHfo4uibzYplPk/qZay8PLfOh48CNImHijoUP8Gz&#10;45MPMR1WXkLibx6UbHZSqWS4fb1VjhwZNsourVTBqzBlSF/RVZEXCdlAfJ96SMuAjaykruhyGtfY&#10;WpGOD6ZJIYFJNZ4xE2XO/ERKRnLCUA9JitXiwnsNzQkZczA2Lg4aHjpwvyjpsWkr6n8emBOUqE8G&#10;WV/N5sgKCcmYF4scDXfrqW89zHCEqmigZDxuQ5qMyIeBB1SnlYm3KOOYyTlnbMZE53lwYrff2inq&#10;z3hvfgMAAP//AwBQSwMEFAAGAAgAAAAhAB0HdEbeAAAACgEAAA8AAABkcnMvZG93bnJldi54bWxM&#10;j8FOg0AQhu8mvsNmTLwYu1BpaZGlURON19Y+wABTILKzhN0W+vaOJz3OzJd/vj/fzbZXFxp959hA&#10;vIhAEVeu7rgxcPx6f9yA8gG5xt4xGbiSh11xe5NjVruJ93Q5hEZJCPsMDbQhDJnWvmrJol+4gVhu&#10;JzdaDDKOja5HnCTc9noZRWttsWP50OJAby1V34ezNXD6nB5W26n8CMd0n6xfsUtLdzXm/m5+eQYV&#10;aA5/MPzqizoU4lS6M9de9QaS5GklqIFlmoISYJNsY1ClLOIoBl3k+n+F4gcAAP//AwBQSwECLQAU&#10;AAYACAAAACEAtoM4kv4AAADhAQAAEwAAAAAAAAAAAAAAAAAAAAAAW0NvbnRlbnRfVHlwZXNdLnht&#10;bFBLAQItABQABgAIAAAAIQA4/SH/1gAAAJQBAAALAAAAAAAAAAAAAAAAAC8BAABfcmVscy8ucmVs&#10;c1BLAQItABQABgAIAAAAIQDmg7GZJQIAACYEAAAOAAAAAAAAAAAAAAAAAC4CAABkcnMvZTJvRG9j&#10;LnhtbFBLAQItABQABgAIAAAAIQAdB3RG3gAAAAoBAAAPAAAAAAAAAAAAAAAAAH8EAABkcnMvZG93&#10;bnJldi54bWxQSwUGAAAAAAQABADzAAAAigUAAAAA&#10;" stroked="f">
                      <v:textbox>
                        <w:txbxContent>
                          <w:p w:rsidR="002A0B27" w:rsidRDefault="002A0B27" w:rsidP="00AA2799">
                            <w:r w:rsidRPr="00F972EB">
                              <w:rPr>
                                <w:color w:val="FF0000"/>
                                <w:position w:val="-136"/>
                              </w:rPr>
                              <w:object w:dxaOrig="3774" w:dyaOrig="1538">
                                <v:shape id="_x0000_i1123" type="#_x0000_t75" style="width:189.25pt;height:77.15pt" o:ole="">
                                  <v:imagedata r:id="rId193" o:title=""/>
                                </v:shape>
                                <o:OLEObject Type="Embed" ProgID="FXE300.Equation" ShapeID="_x0000_i1123" DrawAspect="Content" ObjectID="_1460096297" r:id="rId195"/>
                              </w:object>
                            </w:r>
                            <w:r>
                              <w:t xml:space="preserve"> 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3B04D4">
              <w:rPr>
                <w:rFonts w:ascii="Times New Roman" w:hAnsi="Times New Roman"/>
                <w:sz w:val="32"/>
                <w:szCs w:val="32"/>
              </w:rPr>
              <w:t xml:space="preserve">         </w:t>
            </w:r>
            <w:r w:rsidR="003B04D4" w:rsidRPr="0013023C">
              <w:rPr>
                <w:rFonts w:ascii="Times New Roman" w:hAnsi="Times New Roman"/>
                <w:sz w:val="32"/>
                <w:szCs w:val="32"/>
              </w:rPr>
              <w:t xml:space="preserve"> </w:t>
            </w:r>
            <w:r w:rsidR="003B04D4">
              <w:rPr>
                <w:rFonts w:ascii="Times New Roman" w:hAnsi="Times New Roman"/>
                <w:sz w:val="32"/>
                <w:szCs w:val="32"/>
              </w:rPr>
              <w:t>Area =</w:t>
            </w:r>
            <w:r w:rsidR="003B04D4" w:rsidRPr="0013023C">
              <w:rPr>
                <w:rFonts w:ascii="Times New Roman" w:hAnsi="Times New Roman"/>
                <w:sz w:val="32"/>
                <w:szCs w:val="32"/>
              </w:rPr>
              <w:t xml:space="preserve">   </w:t>
            </w:r>
            <w:r w:rsidR="003B04D4">
              <w:rPr>
                <w:rFonts w:ascii="Times New Roman" w:hAnsi="Times New Roman"/>
                <w:sz w:val="32"/>
                <w:szCs w:val="32"/>
              </w:rPr>
              <w:t xml:space="preserve"> </w:t>
            </w:r>
            <w:r w:rsidR="003B04D4" w:rsidRPr="0013023C">
              <w:rPr>
                <w:rFonts w:ascii="Times New Roman" w:hAnsi="Times New Roman"/>
                <w:sz w:val="32"/>
                <w:szCs w:val="32"/>
              </w:rPr>
              <w:t xml:space="preserve">              </w:t>
            </w:r>
            <w:r w:rsidR="003B04D4">
              <w:rPr>
                <w:rFonts w:ascii="Times New Roman" w:hAnsi="Times New Roman"/>
                <w:sz w:val="32"/>
                <w:szCs w:val="32"/>
              </w:rPr>
              <w:t>c</w:t>
            </w:r>
            <w:r w:rsidR="003B04D4" w:rsidRPr="0013023C">
              <w:rPr>
                <w:rFonts w:ascii="Times New Roman" w:hAnsi="Times New Roman"/>
                <w:sz w:val="32"/>
                <w:szCs w:val="32"/>
              </w:rPr>
              <w:t>m</w:t>
            </w:r>
            <w:r w:rsidR="003B04D4" w:rsidRPr="00A00073">
              <w:rPr>
                <w:rFonts w:ascii="Times New Roman" w:hAnsi="Times New Roman"/>
                <w:sz w:val="32"/>
                <w:szCs w:val="32"/>
                <w:vertAlign w:val="superscript"/>
              </w:rPr>
              <w:t>2</w:t>
            </w:r>
            <w:r w:rsidR="003B04D4">
              <w:rPr>
                <w:rFonts w:ascii="Times New Roman" w:hAnsi="Times New Roman"/>
                <w:sz w:val="32"/>
                <w:szCs w:val="32"/>
              </w:rPr>
              <w:t>.</w:t>
            </w:r>
          </w:p>
          <w:p w:rsidR="003B04D4" w:rsidRDefault="003B04D4" w:rsidP="003B04D4">
            <w:pPr>
              <w:pStyle w:val="QuestionStyle"/>
            </w:pPr>
            <w:r>
              <w:t xml:space="preserve">  </w:t>
            </w:r>
          </w:p>
          <w:p w:rsidR="00AA2799" w:rsidRDefault="002D0809" w:rsidP="003B04D4">
            <w:pPr>
              <w:pStyle w:val="QuestionStyle"/>
            </w:pPr>
            <w:r>
              <w:t xml:space="preserve">   </w:t>
            </w:r>
          </w:p>
          <w:p w:rsidR="00AA2799" w:rsidRDefault="00AA2799" w:rsidP="003B04D4">
            <w:pPr>
              <w:pStyle w:val="QuestionStyle"/>
            </w:pPr>
          </w:p>
          <w:p w:rsidR="00AA2799" w:rsidRDefault="00AA2799" w:rsidP="003B04D4">
            <w:pPr>
              <w:pStyle w:val="QuestionStyle"/>
            </w:pPr>
          </w:p>
          <w:p w:rsidR="00AA2799" w:rsidRDefault="00AA2799" w:rsidP="003B04D4">
            <w:pPr>
              <w:pStyle w:val="QuestionStyle"/>
            </w:pPr>
          </w:p>
          <w:p w:rsidR="00AA2799" w:rsidRDefault="00AA2799" w:rsidP="003B04D4">
            <w:pPr>
              <w:pStyle w:val="QuestionStyle"/>
            </w:pPr>
          </w:p>
        </w:tc>
      </w:tr>
      <w:tr w:rsidR="003B04D4" w:rsidTr="003B04D4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top w:w="113" w:type="dxa"/>
            <w:bottom w:w="85" w:type="dxa"/>
          </w:tblCellMar>
        </w:tblPrEx>
        <w:trPr>
          <w:cantSplit/>
          <w:trHeight w:val="851"/>
        </w:trPr>
        <w:tc>
          <w:tcPr>
            <w:tcW w:w="952" w:type="dxa"/>
            <w:gridSpan w:val="2"/>
            <w:tcBorders>
              <w:top w:val="single" w:sz="4" w:space="0" w:color="auto"/>
              <w:bottom w:val="single" w:sz="4" w:space="0" w:color="auto"/>
            </w:tcBorders>
            <w:shd w:val="clear" w:color="auto" w:fill="FFCCCC"/>
          </w:tcPr>
          <w:p w:rsidR="003B04D4" w:rsidRPr="001B3341" w:rsidRDefault="003B04D4" w:rsidP="003B04D4">
            <w:pPr>
              <w:pStyle w:val="ListParagraph"/>
              <w:numPr>
                <w:ilvl w:val="0"/>
                <w:numId w:val="11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:rsidR="003B04D4" w:rsidRDefault="00624FFF" w:rsidP="003B04D4">
            <w:pPr>
              <w:pStyle w:val="QuestionStyle"/>
            </w:pPr>
            <w:r>
              <w:rPr>
                <w:noProof/>
                <w:lang w:eastAsia="en-AU"/>
              </w:rPr>
              <w:object w:dxaOrig="1440" w:dyaOrig="1440">
                <v:shape id="_x0000_s1091" type="#_x0000_t75" style="position:absolute;margin-left:289.8pt;margin-top:3.45pt;width:162.65pt;height:139.7pt;z-index:251722240;mso-position-horizontal-relative:text;mso-position-vertical-relative:text">
                  <v:imagedata r:id="rId80" o:title=""/>
                </v:shape>
                <o:OLEObject Type="Embed" ProgID="FXDraw3.Document" ShapeID="_x0000_s1091" DrawAspect="Content" ObjectID="_1460096279" r:id="rId196"/>
              </w:object>
            </w:r>
            <w:r w:rsidR="003B04D4">
              <w:t xml:space="preserve">The rear wall of a chapel is in the shape shown. </w:t>
            </w:r>
          </w:p>
          <w:p w:rsidR="003B04D4" w:rsidRPr="008F28A6" w:rsidRDefault="003B04D4" w:rsidP="003B04D4">
            <w:pPr>
              <w:pStyle w:val="QuestionStyle"/>
              <w:rPr>
                <w:sz w:val="12"/>
                <w:szCs w:val="12"/>
              </w:rPr>
            </w:pPr>
          </w:p>
          <w:p w:rsidR="003B04D4" w:rsidRPr="008F28A6" w:rsidRDefault="003B04D4" w:rsidP="003B04D4">
            <w:pPr>
              <w:ind w:right="4286"/>
              <w:rPr>
                <w:rFonts w:ascii="Times New Roman" w:hAnsi="Times New Roman"/>
                <w:sz w:val="24"/>
                <w:szCs w:val="24"/>
              </w:rPr>
            </w:pPr>
            <w:r w:rsidRPr="008F28A6">
              <w:rPr>
                <w:rFonts w:ascii="Times New Roman" w:hAnsi="Times New Roman"/>
                <w:sz w:val="24"/>
                <w:szCs w:val="24"/>
              </w:rPr>
              <w:t xml:space="preserve">What is the area of the wall </w:t>
            </w:r>
            <w:r>
              <w:rPr>
                <w:rFonts w:ascii="Times New Roman" w:hAnsi="Times New Roman"/>
                <w:sz w:val="24"/>
                <w:szCs w:val="24"/>
              </w:rPr>
              <w:t>(correct to two</w:t>
            </w:r>
            <w:r w:rsidRPr="008F28A6">
              <w:rPr>
                <w:rFonts w:ascii="Times New Roman" w:hAnsi="Times New Roman"/>
                <w:sz w:val="24"/>
                <w:szCs w:val="24"/>
              </w:rPr>
              <w:t xml:space="preserve"> decimal place</w:t>
            </w:r>
            <w:r>
              <w:rPr>
                <w:rFonts w:ascii="Times New Roman" w:hAnsi="Times New Roman"/>
                <w:sz w:val="24"/>
                <w:szCs w:val="24"/>
              </w:rPr>
              <w:t>s</w:t>
            </w:r>
            <w:r w:rsidRPr="008F28A6">
              <w:rPr>
                <w:rFonts w:ascii="Times New Roman" w:hAnsi="Times New Roman"/>
                <w:sz w:val="24"/>
                <w:szCs w:val="24"/>
              </w:rPr>
              <w:t>)?</w:t>
            </w:r>
          </w:p>
          <w:p w:rsidR="003B04D4" w:rsidRPr="008F28A6" w:rsidRDefault="002D77AD" w:rsidP="003B04D4">
            <w:pPr>
              <w:ind w:right="4286"/>
              <w:rPr>
                <w:rFonts w:ascii="Times New Roman" w:hAnsi="Times New Roman"/>
                <w:sz w:val="12"/>
                <w:szCs w:val="12"/>
              </w:rPr>
            </w:pPr>
            <w:r>
              <w:rPr>
                <w:noProof/>
                <w:lang w:eastAsia="en-AU"/>
              </w:rPr>
              <mc:AlternateContent>
                <mc:Choice Requires="wps">
                  <w:drawing>
                    <wp:anchor distT="45720" distB="45720" distL="114300" distR="114300" simplePos="0" relativeHeight="251671040" behindDoc="0" locked="0" layoutInCell="1" allowOverlap="1" wp14:anchorId="325E63CE" wp14:editId="6A27B4B1">
                      <wp:simplePos x="0" y="0"/>
                      <wp:positionH relativeFrom="column">
                        <wp:posOffset>1670050</wp:posOffset>
                      </wp:positionH>
                      <wp:positionV relativeFrom="paragraph">
                        <wp:posOffset>65405</wp:posOffset>
                      </wp:positionV>
                      <wp:extent cx="1988820" cy="891540"/>
                      <wp:effectExtent l="0" t="0" r="0" b="3810"/>
                      <wp:wrapNone/>
                      <wp:docPr id="278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988820" cy="89154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2A0B27" w:rsidRDefault="002A0B27" w:rsidP="002D77AD">
                                  <w:r w:rsidRPr="002D77AD">
                                    <w:rPr>
                                      <w:color w:val="FF0000"/>
                                      <w:position w:val="-72"/>
                                    </w:rPr>
                                    <w:object w:dxaOrig="2886" w:dyaOrig="998">
                                      <v:shape id="_x0000_i1124" type="#_x0000_t75" style="width:145.05pt;height:50.4pt" o:ole="">
                                        <v:imagedata r:id="rId197" o:title=""/>
                                      </v:shape>
                                      <o:OLEObject Type="Embed" ProgID="FXE300.Equation" ShapeID="_x0000_i1124" DrawAspect="Content" ObjectID="_1460096298" r:id="rId198"/>
                                    </w:object>
                                  </w:r>
                                  <w:r>
                                    <w:t xml:space="preserve"> 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25E63CE" id="_x0000_s1072" type="#_x0000_t202" style="position:absolute;margin-left:131.5pt;margin-top:5.15pt;width:156.6pt;height:70.2pt;z-index:2516710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zMUGIgIAACUEAAAOAAAAZHJzL2Uyb0RvYy54bWysU9Fu2yAUfZ+0f0C8L06sZHWsOFWXLtOk&#10;rpvU9gMwxjEacBmQ2NnX74KTLOreqvGAgHs5nHvOZXU7aEUOwnkJpqKzyZQSYTg00uwq+vK8/VBQ&#10;4gMzDVNgREWPwtPb9ft3q96WIocOVCMcQRDjy95WtAvBllnmeSc08xOwwmCwBadZwK3bZY1jPaJr&#10;leXT6cesB9dYB1x4j6f3Y5CuE37bCh6+t60XgaiKIreQZpfmOs7ZesXKnWO2k/xEg72BhWbS4KMX&#10;qHsWGNk7+Q+UltyBhzZMOOgM2lZykWrAambTV9U8dcyKVAuK4+1FJv//YPnj4YcjsqlofoNWGabR&#10;pGcxBPIJBpJHfXrrS0x7spgYBjxGn1Ot3j4A/+mJgU3HzE7cOQd9J1iD/GbxZnZ1dcTxEaTuv0GD&#10;z7B9gAQ0tE5H8VAOgujo0/HiTaTC45PLoihyDHGMFcvZYp7My1h5vm2dD18EaBIXFXXofUJnhwcf&#10;IhtWnlPiYx6UbLZSqbRxu3qjHDkw7JNtGqmAV2nKkL6iy0W+SMgG4v3UQloG7GMlNZKbxjF2VlTj&#10;s2lSSmBSjWtkosxJnqjIqE0Y6iE5sSzOstfQHFEwB2Pf4j/DRQfuNyU99mxF/a89c4IS9dWg6MvZ&#10;HFUhIW3mi5sol7uO1NcRZjhCVTRQMi43IX2MqIeBOzSnlUm36OLI5MQZezHJefo3sdmv9ynr7+9e&#10;/wEAAP//AwBQSwMEFAAGAAgAAAAhAB0OMBzeAAAACgEAAA8AAABkcnMvZG93bnJldi54bWxMj8FO&#10;wzAQRO9I/IO1SFwQtUlJAiFOBUggri39gE28TSJiO4rdJv17lhM97sxo9k25WewgTjSF3jsNDysF&#10;glzjTe9aDfvvj/snECGiMzh4RxrOFGBTXV+VWBg/uy2ddrEVXOJCgRq6GMdCytB0ZDGs/EiOvYOf&#10;LEY+p1aaCWcut4NMlMqkxd7xhw5Heu+o+dkdrYbD13yXPs/1Z9zn28fsDfu89metb2+W1xcQkZb4&#10;H4Y/fEaHiplqf3QmiEFDkq15S2RDrUFwIM2zBETNQqpykFUpLydUvwAAAP//AwBQSwECLQAUAAYA&#10;CAAAACEAtoM4kv4AAADhAQAAEwAAAAAAAAAAAAAAAAAAAAAAW0NvbnRlbnRfVHlwZXNdLnhtbFBL&#10;AQItABQABgAIAAAAIQA4/SH/1gAAAJQBAAALAAAAAAAAAAAAAAAAAC8BAABfcmVscy8ucmVsc1BL&#10;AQItABQABgAIAAAAIQCyzMUGIgIAACUEAAAOAAAAAAAAAAAAAAAAAC4CAABkcnMvZTJvRG9jLnht&#10;bFBLAQItABQABgAIAAAAIQAdDjAc3gAAAAoBAAAPAAAAAAAAAAAAAAAAAHwEAABkcnMvZG93bnJl&#10;di54bWxQSwUGAAAAAAQABADzAAAAhwUAAAAA&#10;" stroked="f">
                      <v:textbox>
                        <w:txbxContent>
                          <w:p w:rsidR="002A0B27" w:rsidRDefault="002A0B27" w:rsidP="002D77AD">
                            <w:r w:rsidRPr="002D77AD">
                              <w:rPr>
                                <w:color w:val="FF0000"/>
                                <w:position w:val="-72"/>
                              </w:rPr>
                              <w:object w:dxaOrig="2886" w:dyaOrig="998">
                                <v:shape id="_x0000_i1124" type="#_x0000_t75" style="width:145.05pt;height:50.4pt" o:ole="">
                                  <v:imagedata r:id="rId197" o:title=""/>
                                </v:shape>
                                <o:OLEObject Type="Embed" ProgID="FXE300.Equation" ShapeID="_x0000_i1124" DrawAspect="Content" ObjectID="_1460096298" r:id="rId199"/>
                              </w:object>
                            </w:r>
                            <w:r>
                              <w:t xml:space="preserve"> 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:rsidR="003B04D4" w:rsidRPr="008F28A6" w:rsidRDefault="003B04D4" w:rsidP="003B04D4">
            <w:pPr>
              <w:ind w:right="4287"/>
              <w:rPr>
                <w:rFonts w:ascii="Times New Roman" w:hAnsi="Times New Roman"/>
                <w:position w:val="-8"/>
                <w:sz w:val="24"/>
                <w:szCs w:val="24"/>
              </w:rPr>
            </w:pPr>
            <w:r w:rsidRPr="008F28A6">
              <w:rPr>
                <w:rFonts w:ascii="Times New Roman" w:hAnsi="Times New Roman"/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52608" behindDoc="0" locked="0" layoutInCell="1" allowOverlap="1" wp14:anchorId="061ADC20" wp14:editId="4F7B5C44">
                      <wp:simplePos x="0" y="0"/>
                      <wp:positionH relativeFrom="column">
                        <wp:posOffset>304165</wp:posOffset>
                      </wp:positionH>
                      <wp:positionV relativeFrom="paragraph">
                        <wp:posOffset>18415</wp:posOffset>
                      </wp:positionV>
                      <wp:extent cx="171450" cy="906145"/>
                      <wp:effectExtent l="0" t="0" r="19050" b="27305"/>
                      <wp:wrapNone/>
                      <wp:docPr id="242" name="Group 24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71450" cy="905510"/>
                                <a:chOff x="0" y="0"/>
                                <a:chExt cx="171450" cy="944880"/>
                              </a:xfrm>
                            </wpg:grpSpPr>
                            <wps:wsp>
                              <wps:cNvPr id="243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83058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chemeClr val="tx1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44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45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27432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46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55626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4FDFF4AB" id="Group 242" o:spid="_x0000_s1026" style="position:absolute;margin-left:23.95pt;margin-top:1.45pt;width:13.5pt;height:71.35pt;z-index:251652608;mso-height-relative:margin" coordsize="1714,94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KvnO4AIAABIOAAAOAAAAZHJzL2Uyb0RvYy54bWzsV+1u2yAU/T9p74D4vzp2bCe16lRVvzSp&#10;26p1ewCC8ceGgQGJ0z79LthJ06aTpk6Kqin54XD5uJx7OFxfn5yuWo6WTJtGihyHRyOMmKCyaESV&#10;4+/frj5MMTKWiIJwKViO75nBp7P37046lbFI1pIXTCNwIkzWqRzX1qosCAytWUvMkVRMwGApdUss&#10;mLoKCk068N7yIBqN0qCTulBaUmYM9F70g3jm/Zclo/ZLWRpmEc8xYLP+qf1z7p7B7IRklSaqbugA&#10;g7wCRUsaAZtuXF0QS9BCNzuu2oZqaWRpj6hsA1mWDWU+BogmHD2L5lrLhfKxVFlXqQ1NQO0znl7t&#10;ln5e3mrUFDmO4ggjQVo4JL8vch1AT6eqDGZda3WnbvXQUfWWi3hV6tb9Qyxo5Ym93xDLVhZR6Awn&#10;YZwA/RSGjkdJEg7E0xpOZ2cVrS9fWhfH06lfF6w3DRy2DZROgYTMI0vm31i6q4linnzj4t+wNF6z&#10;dLaw0k9C454nP8+R5Ogw6kbSnwYJeV4TUbEzrWVXM1IArNDNB/BbC5xhYCmad59kAWdAwLtX1Iv8&#10;TsejpCeDZC+RHIbxePSULJIpbew1ky1yjRyDuETxFW6I34Ysb4z1Ci4GFZDiB0Zly+E+LAlHYZqm&#10;Ew+cZMNkOIi1Tx+y5E1x1XDuDXeD2TnXCBbn2K76oIGY7VlcoA74iCYA9pUufBj+Gjt2L0Xh25Y0&#10;vG8DSC4Guh3DTtEmm8viHtjWss8IkMGgUUv9gFEH2SDH5teCaIYR/yjgxI7DOHbpwxtxMonA0Nsj&#10;8+0RIii4gqAx6pvntk85C6WbqoadQh+tkE5DZWPXcuhRDWBByz3WPYg63hV1vHdRD0nhjepZV/ON&#10;mq/8b7gMB0G/QUEnu4JO9i7oaBKPIVP4hHRQNbxtDmn67wq/P9Ue6a6q072rOknSKD2o2lc5/3fx&#10;4etr+PCAguTJl8227YuVx0+52W8AAAD//wMAUEsDBBQABgAIAAAAIQB+NmOI3gAAAAcBAAAPAAAA&#10;ZHJzL2Rvd25yZXYueG1sTI5NS8NAEIbvgv9hGcGb3aSmH8ZsSinqqRRsBeltmp0modndkN0m6b93&#10;POnpZXgf3nmy1Wga0VPna2cVxJMIBNnC6dqWCr4O709LED6g1dg4Swpu5GGV399lmGo32E/q96EU&#10;PGJ9igqqENpUSl9UZNBPXEuWu7PrDAY+u1LqDgceN42cRtFcGqwtf6iwpU1FxWV/NQo+BhzWz/Fb&#10;v72cN7fjYbb73sak1OPDuH4FEWgMfzD86rM65Ox0clervWgUJIsXJhVMObheJJwnxpLZHGSeyf/+&#10;+Q8AAAD//wMAUEsBAi0AFAAGAAgAAAAhALaDOJL+AAAA4QEAABMAAAAAAAAAAAAAAAAAAAAAAFtD&#10;b250ZW50X1R5cGVzXS54bWxQSwECLQAUAAYACAAAACEAOP0h/9YAAACUAQAACwAAAAAAAAAAAAAA&#10;AAAvAQAAX3JlbHMvLnJlbHNQSwECLQAUAAYACAAAACEARCr5zuACAAASDgAADgAAAAAAAAAAAAAA&#10;AAAuAgAAZHJzL2Uyb0RvYy54bWxQSwECLQAUAAYACAAAACEAfjZjiN4AAAAHAQAADwAAAAAAAAAA&#10;AAAAAAA6BQAAZHJzL2Rvd25yZXYueG1sUEsFBgAAAAAEAAQA8wAAAEUGAAAAAA==&#10;">
                      <v:roundrect id="AutoShape 3" o:spid="_x0000_s1027" style="position:absolute;top:8305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NhyG8QA&#10;AADcAAAADwAAAGRycy9kb3ducmV2LnhtbESPW4vCMBSE3xf8D+EI+7amdReRahQvLOzTwnp9PTTH&#10;pticlCbV6q/fCIKPw8x8w0znna3EhRpfOlaQDhIQxLnTJRcKdtvvjzEIH5A1Vo5JwY08zGe9tylm&#10;2l35jy6bUIgIYZ+hAhNCnUnpc0MW/cDVxNE7ucZiiLIppG7wGuG2ksMkGUmLJccFgzWtDOXnTWsV&#10;8N0sj+PjMv3Fdn3Ytn4/OiWpUu/9bjEBEagLr/Cz/aMVDL8+4XEmHgE5+w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DYchvEAAAA3AAAAA8AAAAAAAAAAAAAAAAAmAIAAGRycy9k&#10;b3ducmV2LnhtbFBLBQYAAAAABAAEAPUAAACJAwAAAAA=&#10;" fillcolor="black [3213]" strokecolor="black [3213]" strokeweight="1pt"/>
                      <v:roundrect id="AutoShape 4" o:spid="_x0000_s1028" style="position:absolute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lRaO8QA&#10;AADcAAAADwAAAGRycy9kb3ducmV2LnhtbESPQWsCMRSE7wX/Q3hCbzVbqyJbo6igiDdt6/mRPDdL&#10;Ny/LJrrb/nojCB6HmfmGmS06V4krNaH0rOB9kIEg1t6UXCj4/tq8TUGEiGyw8kwK/ijAYt57mWFu&#10;fMsHuh5jIRKEQ44KbIx1LmXQlhyGga+Jk3f2jcOYZFNI02Cb4K6SwyybSIclpwWLNa0t6d/jxSnY&#10;azue/nfbk2kn54/lYXX60X6r1Gu/W36CiNTFZ/jR3hkFw9EI7mfSEZDzG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ZUWjvEAAAA3AAAAA8AAAAAAAAAAAAAAAAAmAIAAGRycy9k&#10;b3ducmV2LnhtbFBLBQYAAAAABAAEAPUAAACJAwAAAAA=&#10;" strokecolor="black [3213]" strokeweight="1pt"/>
                      <v:roundrect id="AutoShape 5" o:spid="_x0000_s1029" style="position:absolute;top:2743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Rj/oMQA&#10;AADcAAAADwAAAGRycy9kb3ducmV2LnhtbESPQWsCMRSE74L/ITyhN81qVWRrFBUq4k3ben4kz83i&#10;5mXZpO62v94UCh6HmfmGWa47V4k7NaH0rGA8ykAQa29KLhR8frwPFyBCRDZYeSYFPxRgver3lpgb&#10;3/KJ7udYiAThkKMCG2OdSxm0JYdh5Gvi5F194zAm2RTSNNgmuKvkJMvm0mHJacFiTTtL+nb+dgqO&#10;2s4Wv93+Ytr59XVz2l6+tN8r9TLoNm8gInXxGf5vH4yCyXQGf2fSEZCr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kY/6DEAAAA3AAAAA8AAAAAAAAAAAAAAAAAmAIAAGRycy9k&#10;b3ducmV2LnhtbFBLBQYAAAAABAAEAPUAAACJAwAAAAA=&#10;" strokecolor="black [3213]" strokeweight="1pt"/>
                      <v:roundrect id="AutoShape 6" o:spid="_x0000_s1030" style="position:absolute;top:5562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cph18QA&#10;AADcAAAADwAAAGRycy9kb3ducmV2LnhtbESPQWsCMRSE74X+h/AEb92s2i6yGsUKSulN23p+JM/N&#10;4uZl2UR37a9vCoUeh5n5hlmuB9eIG3Wh9qxgkuUgiLU3NVcKPj92T3MQISIbbDyTgjsFWK8eH5ZY&#10;Gt/zgW7HWIkE4VCiAhtjW0oZtCWHIfMtcfLOvnMYk+wqaTrsE9w1cprnhXRYc1qw2NLWkr4cr07B&#10;u7Yv8+9hfzJ9cZ5tDq+nL+33So1Hw2YBItIQ/8N/7TejYPpcwO+ZdATk6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nKYdfEAAAA3AAAAA8AAAAAAAAAAAAAAAAAmAIAAGRycy9k&#10;b3ducmV2LnhtbFBLBQYAAAAABAAEAPUAAACJAwAAAAA=&#10;" strokecolor="black [3213]" strokeweight="1pt"/>
                    </v:group>
                  </w:pict>
                </mc:Fallback>
              </mc:AlternateContent>
            </w:r>
            <w:r w:rsidRPr="008F28A6">
              <w:rPr>
                <w:rFonts w:ascii="Times New Roman" w:hAnsi="Times New Roman"/>
                <w:sz w:val="24"/>
                <w:szCs w:val="24"/>
              </w:rPr>
              <w:t xml:space="preserve">                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62.34 </w:t>
            </w:r>
            <w:r w:rsidRPr="008F28A6">
              <w:rPr>
                <w:rFonts w:ascii="Times New Roman" w:hAnsi="Times New Roman"/>
                <w:sz w:val="24"/>
                <w:szCs w:val="24"/>
              </w:rPr>
              <w:t>m</w:t>
            </w:r>
            <w:r w:rsidRPr="008F28A6">
              <w:rPr>
                <w:rFonts w:ascii="Times New Roman" w:hAnsi="Times New Roman"/>
                <w:sz w:val="24"/>
                <w:szCs w:val="24"/>
                <w:vertAlign w:val="superscript"/>
              </w:rPr>
              <w:t>2</w:t>
            </w:r>
          </w:p>
          <w:p w:rsidR="003B04D4" w:rsidRPr="008F28A6" w:rsidRDefault="003B04D4" w:rsidP="003B04D4">
            <w:pPr>
              <w:ind w:right="4287"/>
              <w:rPr>
                <w:rFonts w:ascii="Times New Roman" w:hAnsi="Times New Roman"/>
                <w:position w:val="-8"/>
                <w:sz w:val="12"/>
                <w:szCs w:val="12"/>
              </w:rPr>
            </w:pPr>
          </w:p>
          <w:p w:rsidR="003B04D4" w:rsidRPr="008F28A6" w:rsidRDefault="003B04D4" w:rsidP="003B04D4">
            <w:pPr>
              <w:ind w:right="4287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          68.04 </w:t>
            </w:r>
            <w:r w:rsidRPr="008F28A6">
              <w:rPr>
                <w:rFonts w:ascii="Times New Roman" w:hAnsi="Times New Roman"/>
                <w:sz w:val="24"/>
                <w:szCs w:val="24"/>
              </w:rPr>
              <w:t>m</w:t>
            </w:r>
            <w:r w:rsidRPr="008F28A6">
              <w:rPr>
                <w:rFonts w:ascii="Times New Roman" w:hAnsi="Times New Roman"/>
                <w:sz w:val="24"/>
                <w:szCs w:val="24"/>
                <w:vertAlign w:val="superscript"/>
              </w:rPr>
              <w:t>2</w:t>
            </w:r>
          </w:p>
          <w:p w:rsidR="003B04D4" w:rsidRPr="008F28A6" w:rsidRDefault="003B04D4" w:rsidP="003B04D4">
            <w:pPr>
              <w:ind w:right="4287"/>
              <w:rPr>
                <w:rFonts w:ascii="Times New Roman" w:hAnsi="Times New Roman"/>
                <w:sz w:val="12"/>
                <w:szCs w:val="12"/>
              </w:rPr>
            </w:pPr>
          </w:p>
          <w:p w:rsidR="003B04D4" w:rsidRPr="008F28A6" w:rsidRDefault="003B04D4" w:rsidP="003B04D4">
            <w:pPr>
              <w:ind w:right="4287"/>
              <w:rPr>
                <w:rFonts w:ascii="Times New Roman" w:hAnsi="Times New Roman"/>
                <w:position w:val="-8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          124.69 </w:t>
            </w:r>
            <w:r w:rsidRPr="008F28A6">
              <w:rPr>
                <w:rFonts w:ascii="Times New Roman" w:hAnsi="Times New Roman"/>
                <w:sz w:val="24"/>
                <w:szCs w:val="24"/>
              </w:rPr>
              <w:t>m</w:t>
            </w:r>
            <w:r w:rsidRPr="008F28A6">
              <w:rPr>
                <w:rFonts w:ascii="Times New Roman" w:hAnsi="Times New Roman"/>
                <w:sz w:val="24"/>
                <w:szCs w:val="24"/>
                <w:vertAlign w:val="superscript"/>
              </w:rPr>
              <w:t>2</w:t>
            </w:r>
          </w:p>
          <w:p w:rsidR="003B04D4" w:rsidRPr="008F28A6" w:rsidRDefault="003B04D4" w:rsidP="003B04D4">
            <w:pPr>
              <w:ind w:right="4287"/>
              <w:rPr>
                <w:rFonts w:ascii="Times New Roman" w:hAnsi="Times New Roman"/>
                <w:sz w:val="12"/>
                <w:szCs w:val="12"/>
              </w:rPr>
            </w:pPr>
          </w:p>
          <w:p w:rsidR="003B04D4" w:rsidRPr="008F28A6" w:rsidRDefault="003B04D4" w:rsidP="003B04D4">
            <w:pPr>
              <w:ind w:right="4287"/>
              <w:rPr>
                <w:rFonts w:ascii="Times New Roman" w:hAnsi="Times New Roman"/>
                <w:position w:val="-8"/>
                <w:sz w:val="24"/>
                <w:szCs w:val="24"/>
              </w:rPr>
            </w:pPr>
            <w:r w:rsidRPr="008F28A6">
              <w:rPr>
                <w:rFonts w:ascii="Times New Roman" w:hAnsi="Times New Roman"/>
                <w:sz w:val="24"/>
                <w:szCs w:val="24"/>
              </w:rPr>
              <w:t xml:space="preserve">              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130.38 </w:t>
            </w:r>
            <w:r w:rsidRPr="008F28A6">
              <w:rPr>
                <w:rFonts w:ascii="Times New Roman" w:hAnsi="Times New Roman"/>
                <w:sz w:val="24"/>
                <w:szCs w:val="24"/>
              </w:rPr>
              <w:t>m</w:t>
            </w:r>
            <w:r w:rsidRPr="008F28A6">
              <w:rPr>
                <w:rFonts w:ascii="Times New Roman" w:hAnsi="Times New Roman"/>
                <w:sz w:val="24"/>
                <w:szCs w:val="24"/>
                <w:vertAlign w:val="superscript"/>
              </w:rPr>
              <w:t>2</w:t>
            </w:r>
          </w:p>
          <w:p w:rsidR="003B04D4" w:rsidRDefault="003B04D4" w:rsidP="003B04D4">
            <w:pPr>
              <w:pStyle w:val="QuestionStyle"/>
            </w:pPr>
          </w:p>
        </w:tc>
      </w:tr>
    </w:tbl>
    <w:p w:rsidR="00C71E16" w:rsidRPr="00C71E16" w:rsidRDefault="00C71E16" w:rsidP="00F972EB">
      <w:pPr>
        <w:rPr>
          <w:rFonts w:asciiTheme="majorHAnsi" w:hAnsiTheme="majorHAnsi"/>
          <w:sz w:val="24"/>
          <w:szCs w:val="24"/>
        </w:rPr>
      </w:pPr>
    </w:p>
    <w:sectPr w:rsidR="00C71E16" w:rsidRPr="00C71E16" w:rsidSect="009D24C3">
      <w:pgSz w:w="11906" w:h="16838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24FFF" w:rsidRDefault="00624FFF" w:rsidP="00C868AD">
      <w:r>
        <w:separator/>
      </w:r>
    </w:p>
  </w:endnote>
  <w:endnote w:type="continuationSeparator" w:id="0">
    <w:p w:rsidR="00624FFF" w:rsidRDefault="00624FFF" w:rsidP="00C868A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263114950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2A0B27" w:rsidRDefault="002A0B27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D2458D">
          <w:rPr>
            <w:noProof/>
          </w:rPr>
          <w:t>14</w:t>
        </w:r>
        <w:r>
          <w:rPr>
            <w:noProof/>
          </w:rPr>
          <w:fldChar w:fldCharType="end"/>
        </w:r>
      </w:p>
    </w:sdtContent>
  </w:sdt>
  <w:p w:rsidR="002A0B27" w:rsidRDefault="002A0B27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447382391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2A0B27" w:rsidRDefault="002A0B27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624FFF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:rsidR="002A0B27" w:rsidRDefault="002A0B27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24FFF" w:rsidRDefault="00624FFF" w:rsidP="00C868AD">
      <w:r>
        <w:separator/>
      </w:r>
    </w:p>
  </w:footnote>
  <w:footnote w:type="continuationSeparator" w:id="0">
    <w:p w:rsidR="00624FFF" w:rsidRDefault="00624FFF" w:rsidP="00C868AD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A0B27" w:rsidRPr="00C868AD" w:rsidRDefault="00624FFF">
    <w:pPr>
      <w:pStyle w:val="Header"/>
      <w:rPr>
        <w:u w:val="single"/>
      </w:rPr>
    </w:pPr>
    <w:sdt>
      <w:sdtPr>
        <w:rPr>
          <w:u w:val="single"/>
        </w:rPr>
        <w:alias w:val="Title"/>
        <w:tag w:val=""/>
        <w:id w:val="-1708797571"/>
        <w:placeholder>
          <w:docPart w:val="E0D29F81FEFD477AA2A5D84726F5A3D7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 w:rsidR="002A0B27">
          <w:rPr>
            <w:u w:val="single"/>
          </w:rPr>
          <w:t>Area</w:t>
        </w:r>
      </w:sdtContent>
    </w:sdt>
    <w:r w:rsidR="002A0B27">
      <w:rPr>
        <w:u w:val="single"/>
      </w:rPr>
      <w:tab/>
      <w:t>Test</w:t>
    </w:r>
    <w:r w:rsidR="002A0B27">
      <w:rPr>
        <w:u w:val="single"/>
      </w:rPr>
      <w:tab/>
      <w:t>2014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A0B27" w:rsidRDefault="002A0B27" w:rsidP="005C44C0">
    <w:pPr>
      <w:pStyle w:val="Header"/>
      <w:jc w:val="center"/>
      <w:rPr>
        <w:rFonts w:asciiTheme="majorHAnsi" w:hAnsiTheme="majorHAnsi"/>
        <w:i/>
        <w:sz w:val="52"/>
        <w:szCs w:val="52"/>
      </w:rPr>
    </w:pPr>
    <w:r w:rsidRPr="00C71E16">
      <w:rPr>
        <w:rFonts w:asciiTheme="majorHAnsi" w:hAnsiTheme="majorHAnsi"/>
        <w:i/>
        <w:sz w:val="52"/>
        <w:szCs w:val="52"/>
      </w:rPr>
      <w:t>High School</w:t>
    </w:r>
  </w:p>
  <w:p w:rsidR="002A0B27" w:rsidRPr="00C71E16" w:rsidRDefault="002A0B27" w:rsidP="00C71E16">
    <w:pPr>
      <w:pStyle w:val="Header"/>
      <w:jc w:val="center"/>
      <w:rPr>
        <w:rFonts w:asciiTheme="majorHAnsi" w:hAnsiTheme="majorHAnsi"/>
        <w:i/>
        <w:sz w:val="52"/>
        <w:szCs w:val="52"/>
      </w:rPr>
    </w:pPr>
    <w:r>
      <w:rPr>
        <w:rFonts w:asciiTheme="majorHAnsi" w:hAnsiTheme="majorHAnsi"/>
        <w:i/>
        <w:sz w:val="52"/>
        <w:szCs w:val="52"/>
      </w:rPr>
      <w:t>Mathematics Test 2014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040318"/>
    <w:multiLevelType w:val="hybridMultilevel"/>
    <w:tmpl w:val="F98C3858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30D1B96"/>
    <w:multiLevelType w:val="hybridMultilevel"/>
    <w:tmpl w:val="F98C3858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3A22566"/>
    <w:multiLevelType w:val="hybridMultilevel"/>
    <w:tmpl w:val="D47E62EA"/>
    <w:lvl w:ilvl="0" w:tplc="A5B46AF8">
      <w:start w:val="1"/>
      <w:numFmt w:val="decimal"/>
      <w:lvlText w:val="%1."/>
      <w:lvlJc w:val="left"/>
      <w:pPr>
        <w:ind w:left="720" w:hanging="360"/>
      </w:pPr>
      <w:rPr>
        <w:rFonts w:hint="default"/>
        <w:spacing w:val="0"/>
        <w:w w:val="100"/>
        <w:position w:val="0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43C764F"/>
    <w:multiLevelType w:val="hybridMultilevel"/>
    <w:tmpl w:val="D47E62EA"/>
    <w:lvl w:ilvl="0" w:tplc="A5B46AF8">
      <w:start w:val="1"/>
      <w:numFmt w:val="decimal"/>
      <w:lvlText w:val="%1."/>
      <w:lvlJc w:val="left"/>
      <w:pPr>
        <w:ind w:left="720" w:hanging="360"/>
      </w:pPr>
      <w:rPr>
        <w:rFonts w:hint="default"/>
        <w:spacing w:val="0"/>
        <w:w w:val="100"/>
        <w:position w:val="0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4A36D28"/>
    <w:multiLevelType w:val="hybridMultilevel"/>
    <w:tmpl w:val="D47E62EA"/>
    <w:lvl w:ilvl="0" w:tplc="A5B46AF8">
      <w:start w:val="1"/>
      <w:numFmt w:val="decimal"/>
      <w:lvlText w:val="%1."/>
      <w:lvlJc w:val="left"/>
      <w:pPr>
        <w:ind w:left="720" w:hanging="360"/>
      </w:pPr>
      <w:rPr>
        <w:rFonts w:hint="default"/>
        <w:spacing w:val="0"/>
        <w:w w:val="100"/>
        <w:position w:val="0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70008AB"/>
    <w:multiLevelType w:val="hybridMultilevel"/>
    <w:tmpl w:val="F98C3858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AFC6A82"/>
    <w:multiLevelType w:val="hybridMultilevel"/>
    <w:tmpl w:val="D47E62EA"/>
    <w:lvl w:ilvl="0" w:tplc="A5B46AF8">
      <w:start w:val="1"/>
      <w:numFmt w:val="decimal"/>
      <w:lvlText w:val="%1."/>
      <w:lvlJc w:val="left"/>
      <w:pPr>
        <w:ind w:left="720" w:hanging="360"/>
      </w:pPr>
      <w:rPr>
        <w:rFonts w:hint="default"/>
        <w:spacing w:val="0"/>
        <w:w w:val="100"/>
        <w:position w:val="0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6EBA2DE3"/>
    <w:multiLevelType w:val="hybridMultilevel"/>
    <w:tmpl w:val="4FEC9AA8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7AE32378"/>
    <w:multiLevelType w:val="hybridMultilevel"/>
    <w:tmpl w:val="F98C3858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7CD60237"/>
    <w:multiLevelType w:val="hybridMultilevel"/>
    <w:tmpl w:val="D47E62EA"/>
    <w:lvl w:ilvl="0" w:tplc="A5B46AF8">
      <w:start w:val="1"/>
      <w:numFmt w:val="decimal"/>
      <w:lvlText w:val="%1."/>
      <w:lvlJc w:val="left"/>
      <w:pPr>
        <w:ind w:left="720" w:hanging="360"/>
      </w:pPr>
      <w:rPr>
        <w:rFonts w:hint="default"/>
        <w:spacing w:val="0"/>
        <w:w w:val="100"/>
        <w:position w:val="0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2"/>
  </w:num>
  <w:num w:numId="3">
    <w:abstractNumId w:val="3"/>
  </w:num>
  <w:num w:numId="4">
    <w:abstractNumId w:val="1"/>
  </w:num>
  <w:num w:numId="5">
    <w:abstractNumId w:val="5"/>
  </w:num>
  <w:num w:numId="6">
    <w:abstractNumId w:val="0"/>
  </w:num>
  <w:num w:numId="7">
    <w:abstractNumId w:val="7"/>
  </w:num>
  <w:num w:numId="8">
    <w:abstractNumId w:val="8"/>
  </w:num>
  <w:num w:numId="9">
    <w:abstractNumId w:val="7"/>
  </w:num>
  <w:num w:numId="10">
    <w:abstractNumId w:val="6"/>
  </w:num>
  <w:num w:numId="1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3"/>
  <w:attachedTemplate r:id="rId1"/>
  <w:defaultTabStop w:val="720"/>
  <w:clickAndTypeStyle w:val="QuestionStyle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D5F78"/>
    <w:rsid w:val="00012E01"/>
    <w:rsid w:val="00014ADF"/>
    <w:rsid w:val="000176AA"/>
    <w:rsid w:val="000C4CAD"/>
    <w:rsid w:val="000E3AA0"/>
    <w:rsid w:val="00110126"/>
    <w:rsid w:val="00135B26"/>
    <w:rsid w:val="0013612E"/>
    <w:rsid w:val="00165882"/>
    <w:rsid w:val="0018287C"/>
    <w:rsid w:val="001C4F24"/>
    <w:rsid w:val="001D51F7"/>
    <w:rsid w:val="001D65F1"/>
    <w:rsid w:val="001F156E"/>
    <w:rsid w:val="00216994"/>
    <w:rsid w:val="00246314"/>
    <w:rsid w:val="00246E23"/>
    <w:rsid w:val="002A0B27"/>
    <w:rsid w:val="002B2828"/>
    <w:rsid w:val="002C1F1F"/>
    <w:rsid w:val="002C4FE4"/>
    <w:rsid w:val="002D0809"/>
    <w:rsid w:val="002D77AD"/>
    <w:rsid w:val="002F71E5"/>
    <w:rsid w:val="00325745"/>
    <w:rsid w:val="00332C22"/>
    <w:rsid w:val="003B04D4"/>
    <w:rsid w:val="003D41FF"/>
    <w:rsid w:val="003D51D7"/>
    <w:rsid w:val="003F3344"/>
    <w:rsid w:val="00413DF5"/>
    <w:rsid w:val="00460B7C"/>
    <w:rsid w:val="00474558"/>
    <w:rsid w:val="004A64CB"/>
    <w:rsid w:val="004E1D1E"/>
    <w:rsid w:val="00566FFC"/>
    <w:rsid w:val="00591FD0"/>
    <w:rsid w:val="005B261E"/>
    <w:rsid w:val="005C44C0"/>
    <w:rsid w:val="005F4C24"/>
    <w:rsid w:val="00604D11"/>
    <w:rsid w:val="00624FFF"/>
    <w:rsid w:val="00641052"/>
    <w:rsid w:val="00641EA7"/>
    <w:rsid w:val="00667642"/>
    <w:rsid w:val="006718CF"/>
    <w:rsid w:val="00695BDD"/>
    <w:rsid w:val="006A0722"/>
    <w:rsid w:val="007403DD"/>
    <w:rsid w:val="00751177"/>
    <w:rsid w:val="007B3348"/>
    <w:rsid w:val="007D39B1"/>
    <w:rsid w:val="00845ACB"/>
    <w:rsid w:val="00853748"/>
    <w:rsid w:val="008B1DB3"/>
    <w:rsid w:val="008B7480"/>
    <w:rsid w:val="008C68D7"/>
    <w:rsid w:val="008D4402"/>
    <w:rsid w:val="008E4E6D"/>
    <w:rsid w:val="008F28A6"/>
    <w:rsid w:val="008F3E43"/>
    <w:rsid w:val="00905BAD"/>
    <w:rsid w:val="0092079B"/>
    <w:rsid w:val="00937C3B"/>
    <w:rsid w:val="0098729A"/>
    <w:rsid w:val="009A5487"/>
    <w:rsid w:val="009D24C3"/>
    <w:rsid w:val="00A00073"/>
    <w:rsid w:val="00A23965"/>
    <w:rsid w:val="00A252B0"/>
    <w:rsid w:val="00A81533"/>
    <w:rsid w:val="00A824D7"/>
    <w:rsid w:val="00A94E3F"/>
    <w:rsid w:val="00AA2799"/>
    <w:rsid w:val="00AB0C62"/>
    <w:rsid w:val="00AF79D2"/>
    <w:rsid w:val="00B0317F"/>
    <w:rsid w:val="00B26BD8"/>
    <w:rsid w:val="00B64059"/>
    <w:rsid w:val="00B663BE"/>
    <w:rsid w:val="00B850EA"/>
    <w:rsid w:val="00BC0959"/>
    <w:rsid w:val="00BE233F"/>
    <w:rsid w:val="00C17E11"/>
    <w:rsid w:val="00C42BE5"/>
    <w:rsid w:val="00C56E1E"/>
    <w:rsid w:val="00C71E16"/>
    <w:rsid w:val="00C868AD"/>
    <w:rsid w:val="00C90E8B"/>
    <w:rsid w:val="00CA11C9"/>
    <w:rsid w:val="00CA296A"/>
    <w:rsid w:val="00CD5F78"/>
    <w:rsid w:val="00D03A78"/>
    <w:rsid w:val="00D2458D"/>
    <w:rsid w:val="00D45A04"/>
    <w:rsid w:val="00D667E2"/>
    <w:rsid w:val="00D74EC3"/>
    <w:rsid w:val="00D95422"/>
    <w:rsid w:val="00DA6E53"/>
    <w:rsid w:val="00E934C7"/>
    <w:rsid w:val="00EB1449"/>
    <w:rsid w:val="00EB4EF7"/>
    <w:rsid w:val="00F705A3"/>
    <w:rsid w:val="00F71785"/>
    <w:rsid w:val="00F93005"/>
    <w:rsid w:val="00F972EB"/>
    <w:rsid w:val="00FB2C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99"/>
    <o:shapelayout v:ext="edit">
      <o:idmap v:ext="edit" data="1"/>
    </o:shapelayout>
  </w:shapeDefaults>
  <w:decimalSymbol w:val="."/>
  <w:listSeparator w:val=","/>
  <w15:docId w15:val="{43F82182-D9F1-490B-AA3D-31BF57CE6E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35B26"/>
    <w:rPr>
      <w:rFonts w:ascii="Calibri" w:eastAsia="Calibri" w:hAnsi="Calibri" w:cs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3F334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325745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325745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F3E4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F3E43"/>
    <w:rPr>
      <w:rFonts w:ascii="Tahoma" w:eastAsia="Calibri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C868AD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868AD"/>
    <w:rPr>
      <w:rFonts w:ascii="Calibri" w:eastAsia="Calibri" w:hAnsi="Calibri" w:cs="Times New Roman"/>
    </w:rPr>
  </w:style>
  <w:style w:type="paragraph" w:styleId="Footer">
    <w:name w:val="footer"/>
    <w:basedOn w:val="Normal"/>
    <w:link w:val="FooterChar"/>
    <w:uiPriority w:val="99"/>
    <w:unhideWhenUsed/>
    <w:rsid w:val="00C868AD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868AD"/>
    <w:rPr>
      <w:rFonts w:ascii="Calibri" w:eastAsia="Calibri" w:hAnsi="Calibri" w:cs="Times New Roman"/>
    </w:rPr>
  </w:style>
  <w:style w:type="paragraph" w:customStyle="1" w:styleId="LongerQuestions">
    <w:name w:val="Longer Questions"/>
    <w:basedOn w:val="Normal"/>
    <w:link w:val="LongerQuestionsChar"/>
    <w:autoRedefine/>
    <w:qFormat/>
    <w:rsid w:val="00591FD0"/>
    <w:rPr>
      <w:rFonts w:ascii="Times New Roman" w:hAnsi="Times New Roman"/>
      <w:sz w:val="24"/>
      <w:szCs w:val="24"/>
    </w:rPr>
  </w:style>
  <w:style w:type="paragraph" w:customStyle="1" w:styleId="QuestionStyle">
    <w:name w:val="Question Style"/>
    <w:basedOn w:val="Normal"/>
    <w:link w:val="QuestionStyleChar"/>
    <w:autoRedefine/>
    <w:qFormat/>
    <w:rsid w:val="00591FD0"/>
    <w:rPr>
      <w:rFonts w:ascii="Times New Roman" w:hAnsi="Times New Roman"/>
      <w:sz w:val="24"/>
      <w:szCs w:val="24"/>
    </w:rPr>
  </w:style>
  <w:style w:type="character" w:customStyle="1" w:styleId="LongerQuestionsChar">
    <w:name w:val="Longer Questions Char"/>
    <w:basedOn w:val="DefaultParagraphFont"/>
    <w:link w:val="LongerQuestions"/>
    <w:rsid w:val="00591FD0"/>
    <w:rPr>
      <w:rFonts w:ascii="Times New Roman" w:eastAsia="Calibri" w:hAnsi="Times New Roman" w:cs="Times New Roman"/>
      <w:sz w:val="24"/>
      <w:szCs w:val="24"/>
    </w:rPr>
  </w:style>
  <w:style w:type="character" w:customStyle="1" w:styleId="QuestionStyleChar">
    <w:name w:val="Question Style Char"/>
    <w:basedOn w:val="DefaultParagraphFont"/>
    <w:link w:val="QuestionStyle"/>
    <w:rsid w:val="00591FD0"/>
    <w:rPr>
      <w:rFonts w:ascii="Times New Roman" w:eastAsia="Calibri" w:hAnsi="Times New Roman" w:cs="Times New Roman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3F3344"/>
    <w:rPr>
      <w:rFonts w:asciiTheme="majorHAnsi" w:eastAsiaTheme="majorEastAsia" w:hAnsiTheme="majorHAnsi" w:cstheme="majorBidi"/>
      <w:sz w:val="32"/>
      <w:szCs w:val="32"/>
    </w:rPr>
  </w:style>
  <w:style w:type="paragraph" w:styleId="NoSpacing">
    <w:name w:val="No Spacing"/>
    <w:uiPriority w:val="1"/>
    <w:qFormat/>
    <w:rsid w:val="003F3344"/>
    <w:rPr>
      <w:rFonts w:ascii="Calibri" w:eastAsia="Calibri" w:hAnsi="Calibri" w:cs="Times New Roman"/>
    </w:rPr>
  </w:style>
  <w:style w:type="character" w:styleId="PlaceholderText">
    <w:name w:val="Placeholder Text"/>
    <w:basedOn w:val="DefaultParagraphFont"/>
    <w:uiPriority w:val="99"/>
    <w:semiHidden/>
    <w:rsid w:val="00C42BE5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67211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331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004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oleObject" Target="embeddings/oleObject59.bin"/><Relationship Id="rId21" Type="http://schemas.openxmlformats.org/officeDocument/2006/relationships/oleObject" Target="embeddings/oleObject7.bin"/><Relationship Id="rId42" Type="http://schemas.openxmlformats.org/officeDocument/2006/relationships/image" Target="media/image18.png"/><Relationship Id="rId63" Type="http://schemas.openxmlformats.org/officeDocument/2006/relationships/oleObject" Target="embeddings/oleObject26.bin"/><Relationship Id="rId84" Type="http://schemas.openxmlformats.org/officeDocument/2006/relationships/image" Target="media/image37.png"/><Relationship Id="rId138" Type="http://schemas.openxmlformats.org/officeDocument/2006/relationships/image" Target="media/image51.png"/><Relationship Id="rId159" Type="http://schemas.openxmlformats.org/officeDocument/2006/relationships/oleObject" Target="embeddings/oleObject91.bin"/><Relationship Id="rId170" Type="http://schemas.openxmlformats.org/officeDocument/2006/relationships/oleObject" Target="embeddings/oleObject99.bin"/><Relationship Id="rId191" Type="http://schemas.openxmlformats.org/officeDocument/2006/relationships/image" Target="media/image67.png"/><Relationship Id="rId196" Type="http://schemas.openxmlformats.org/officeDocument/2006/relationships/oleObject" Target="embeddings/oleObject117.bin"/><Relationship Id="rId200" Type="http://schemas.openxmlformats.org/officeDocument/2006/relationships/fontTable" Target="fontTable.xml"/><Relationship Id="rId16" Type="http://schemas.openxmlformats.org/officeDocument/2006/relationships/image" Target="media/image5.png"/><Relationship Id="rId107" Type="http://schemas.openxmlformats.org/officeDocument/2006/relationships/oleObject" Target="embeddings/oleObject51.bin"/><Relationship Id="rId11" Type="http://schemas.openxmlformats.org/officeDocument/2006/relationships/oleObject" Target="embeddings/oleObject2.bin"/><Relationship Id="rId32" Type="http://schemas.openxmlformats.org/officeDocument/2006/relationships/image" Target="media/image13.png"/><Relationship Id="rId37" Type="http://schemas.openxmlformats.org/officeDocument/2006/relationships/oleObject" Target="embeddings/oleObject15.bin"/><Relationship Id="rId53" Type="http://schemas.openxmlformats.org/officeDocument/2006/relationships/oleObject" Target="embeddings/oleObject23.bin"/><Relationship Id="rId58" Type="http://schemas.openxmlformats.org/officeDocument/2006/relationships/image" Target="media/image24.png"/><Relationship Id="rId74" Type="http://schemas.openxmlformats.org/officeDocument/2006/relationships/image" Target="media/image32.png"/><Relationship Id="rId79" Type="http://schemas.openxmlformats.org/officeDocument/2006/relationships/oleObject" Target="embeddings/oleObject34.bin"/><Relationship Id="rId102" Type="http://schemas.openxmlformats.org/officeDocument/2006/relationships/oleObject" Target="embeddings/oleObject48.bin"/><Relationship Id="rId123" Type="http://schemas.openxmlformats.org/officeDocument/2006/relationships/oleObject" Target="embeddings/oleObject64.bin"/><Relationship Id="rId128" Type="http://schemas.openxmlformats.org/officeDocument/2006/relationships/oleObject" Target="embeddings/oleObject68.bin"/><Relationship Id="rId144" Type="http://schemas.openxmlformats.org/officeDocument/2006/relationships/image" Target="media/image53.png"/><Relationship Id="rId149" Type="http://schemas.openxmlformats.org/officeDocument/2006/relationships/oleObject" Target="embeddings/oleObject84.bin"/><Relationship Id="rId5" Type="http://schemas.openxmlformats.org/officeDocument/2006/relationships/webSettings" Target="webSettings.xml"/><Relationship Id="rId90" Type="http://schemas.openxmlformats.org/officeDocument/2006/relationships/image" Target="media/image39.png"/><Relationship Id="rId95" Type="http://schemas.openxmlformats.org/officeDocument/2006/relationships/image" Target="media/image41.png"/><Relationship Id="rId160" Type="http://schemas.openxmlformats.org/officeDocument/2006/relationships/image" Target="media/image58.png"/><Relationship Id="rId165" Type="http://schemas.openxmlformats.org/officeDocument/2006/relationships/oleObject" Target="embeddings/oleObject95.bin"/><Relationship Id="rId181" Type="http://schemas.openxmlformats.org/officeDocument/2006/relationships/oleObject" Target="embeddings/oleObject107.bin"/><Relationship Id="rId186" Type="http://schemas.openxmlformats.org/officeDocument/2006/relationships/oleObject" Target="embeddings/oleObject110.bin"/><Relationship Id="rId22" Type="http://schemas.openxmlformats.org/officeDocument/2006/relationships/image" Target="media/image8.png"/><Relationship Id="rId27" Type="http://schemas.openxmlformats.org/officeDocument/2006/relationships/oleObject" Target="embeddings/oleObject10.bin"/><Relationship Id="rId43" Type="http://schemas.openxmlformats.org/officeDocument/2006/relationships/oleObject" Target="embeddings/oleObject18.bin"/><Relationship Id="rId48" Type="http://schemas.openxmlformats.org/officeDocument/2006/relationships/image" Target="media/image21.png"/><Relationship Id="rId64" Type="http://schemas.openxmlformats.org/officeDocument/2006/relationships/image" Target="media/image27.png"/><Relationship Id="rId69" Type="http://schemas.openxmlformats.org/officeDocument/2006/relationships/oleObject" Target="embeddings/oleObject29.bin"/><Relationship Id="rId113" Type="http://schemas.openxmlformats.org/officeDocument/2006/relationships/image" Target="media/image47.png"/><Relationship Id="rId118" Type="http://schemas.openxmlformats.org/officeDocument/2006/relationships/oleObject" Target="embeddings/oleObject60.bin"/><Relationship Id="rId134" Type="http://schemas.openxmlformats.org/officeDocument/2006/relationships/oleObject" Target="embeddings/oleObject73.bin"/><Relationship Id="rId139" Type="http://schemas.openxmlformats.org/officeDocument/2006/relationships/oleObject" Target="embeddings/oleObject77.bin"/><Relationship Id="rId80" Type="http://schemas.openxmlformats.org/officeDocument/2006/relationships/image" Target="media/image35.png"/><Relationship Id="rId85" Type="http://schemas.openxmlformats.org/officeDocument/2006/relationships/oleObject" Target="embeddings/oleObject37.bin"/><Relationship Id="rId150" Type="http://schemas.openxmlformats.org/officeDocument/2006/relationships/image" Target="media/image55.png"/><Relationship Id="rId155" Type="http://schemas.openxmlformats.org/officeDocument/2006/relationships/oleObject" Target="embeddings/oleObject88.bin"/><Relationship Id="rId171" Type="http://schemas.openxmlformats.org/officeDocument/2006/relationships/oleObject" Target="embeddings/oleObject100.bin"/><Relationship Id="rId176" Type="http://schemas.openxmlformats.org/officeDocument/2006/relationships/image" Target="media/image62.png"/><Relationship Id="rId192" Type="http://schemas.openxmlformats.org/officeDocument/2006/relationships/oleObject" Target="embeddings/oleObject114.bin"/><Relationship Id="rId197" Type="http://schemas.openxmlformats.org/officeDocument/2006/relationships/image" Target="media/image69.png"/><Relationship Id="rId201" Type="http://schemas.openxmlformats.org/officeDocument/2006/relationships/glossaryDocument" Target="glossary/document.xml"/><Relationship Id="rId12" Type="http://schemas.openxmlformats.org/officeDocument/2006/relationships/image" Target="media/image3.png"/><Relationship Id="rId17" Type="http://schemas.openxmlformats.org/officeDocument/2006/relationships/oleObject" Target="embeddings/oleObject5.bin"/><Relationship Id="rId33" Type="http://schemas.openxmlformats.org/officeDocument/2006/relationships/oleObject" Target="embeddings/oleObject13.bin"/><Relationship Id="rId38" Type="http://schemas.openxmlformats.org/officeDocument/2006/relationships/image" Target="media/image16.png"/><Relationship Id="rId59" Type="http://schemas.openxmlformats.org/officeDocument/2006/relationships/oleObject" Target="embeddings/oleObject24.bin"/><Relationship Id="rId103" Type="http://schemas.openxmlformats.org/officeDocument/2006/relationships/oleObject" Target="embeddings/oleObject49.bin"/><Relationship Id="rId108" Type="http://schemas.openxmlformats.org/officeDocument/2006/relationships/oleObject" Target="embeddings/oleObject52.bin"/><Relationship Id="rId124" Type="http://schemas.openxmlformats.org/officeDocument/2006/relationships/oleObject" Target="embeddings/oleObject65.bin"/><Relationship Id="rId129" Type="http://schemas.openxmlformats.org/officeDocument/2006/relationships/oleObject" Target="embeddings/oleObject69.bin"/><Relationship Id="rId54" Type="http://schemas.openxmlformats.org/officeDocument/2006/relationships/header" Target="header1.xml"/><Relationship Id="rId70" Type="http://schemas.openxmlformats.org/officeDocument/2006/relationships/image" Target="media/image30.png"/><Relationship Id="rId75" Type="http://schemas.openxmlformats.org/officeDocument/2006/relationships/oleObject" Target="embeddings/oleObject32.bin"/><Relationship Id="rId91" Type="http://schemas.openxmlformats.org/officeDocument/2006/relationships/oleObject" Target="embeddings/oleObject41.bin"/><Relationship Id="rId96" Type="http://schemas.openxmlformats.org/officeDocument/2006/relationships/oleObject" Target="embeddings/oleObject44.bin"/><Relationship Id="rId140" Type="http://schemas.openxmlformats.org/officeDocument/2006/relationships/oleObject" Target="embeddings/oleObject78.bin"/><Relationship Id="rId145" Type="http://schemas.openxmlformats.org/officeDocument/2006/relationships/oleObject" Target="embeddings/oleObject81.bin"/><Relationship Id="rId161" Type="http://schemas.openxmlformats.org/officeDocument/2006/relationships/oleObject" Target="embeddings/oleObject92.bin"/><Relationship Id="rId166" Type="http://schemas.openxmlformats.org/officeDocument/2006/relationships/oleObject" Target="embeddings/oleObject96.bin"/><Relationship Id="rId182" Type="http://schemas.openxmlformats.org/officeDocument/2006/relationships/image" Target="media/image64.png"/><Relationship Id="rId187" Type="http://schemas.openxmlformats.org/officeDocument/2006/relationships/oleObject" Target="embeddings/oleObject111.bin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oleObject" Target="embeddings/oleObject8.bin"/><Relationship Id="rId28" Type="http://schemas.openxmlformats.org/officeDocument/2006/relationships/image" Target="media/image11.png"/><Relationship Id="rId49" Type="http://schemas.openxmlformats.org/officeDocument/2006/relationships/oleObject" Target="embeddings/oleObject21.bin"/><Relationship Id="rId114" Type="http://schemas.openxmlformats.org/officeDocument/2006/relationships/oleObject" Target="embeddings/oleObject56.bin"/><Relationship Id="rId119" Type="http://schemas.openxmlformats.org/officeDocument/2006/relationships/oleObject" Target="embeddings/oleObject61.bin"/><Relationship Id="rId44" Type="http://schemas.openxmlformats.org/officeDocument/2006/relationships/image" Target="media/image19.png"/><Relationship Id="rId60" Type="http://schemas.openxmlformats.org/officeDocument/2006/relationships/image" Target="media/image25.png"/><Relationship Id="rId65" Type="http://schemas.openxmlformats.org/officeDocument/2006/relationships/oleObject" Target="embeddings/oleObject27.bin"/><Relationship Id="rId81" Type="http://schemas.openxmlformats.org/officeDocument/2006/relationships/oleObject" Target="embeddings/oleObject35.bin"/><Relationship Id="rId86" Type="http://schemas.openxmlformats.org/officeDocument/2006/relationships/oleObject" Target="embeddings/oleObject38.bin"/><Relationship Id="rId130" Type="http://schemas.openxmlformats.org/officeDocument/2006/relationships/oleObject" Target="embeddings/oleObject70.bin"/><Relationship Id="rId135" Type="http://schemas.openxmlformats.org/officeDocument/2006/relationships/oleObject" Target="embeddings/oleObject74.bin"/><Relationship Id="rId151" Type="http://schemas.openxmlformats.org/officeDocument/2006/relationships/oleObject" Target="embeddings/oleObject85.bin"/><Relationship Id="rId156" Type="http://schemas.openxmlformats.org/officeDocument/2006/relationships/image" Target="media/image57.png"/><Relationship Id="rId177" Type="http://schemas.openxmlformats.org/officeDocument/2006/relationships/oleObject" Target="embeddings/oleObject104.bin"/><Relationship Id="rId198" Type="http://schemas.openxmlformats.org/officeDocument/2006/relationships/oleObject" Target="embeddings/oleObject118.bin"/><Relationship Id="rId172" Type="http://schemas.openxmlformats.org/officeDocument/2006/relationships/image" Target="media/image61.png"/><Relationship Id="rId193" Type="http://schemas.openxmlformats.org/officeDocument/2006/relationships/image" Target="media/image68.png"/><Relationship Id="rId202" Type="http://schemas.openxmlformats.org/officeDocument/2006/relationships/theme" Target="theme/theme1.xml"/><Relationship Id="rId13" Type="http://schemas.openxmlformats.org/officeDocument/2006/relationships/oleObject" Target="embeddings/oleObject3.bin"/><Relationship Id="rId18" Type="http://schemas.openxmlformats.org/officeDocument/2006/relationships/image" Target="media/image6.png"/><Relationship Id="rId39" Type="http://schemas.openxmlformats.org/officeDocument/2006/relationships/oleObject" Target="embeddings/oleObject16.bin"/><Relationship Id="rId109" Type="http://schemas.openxmlformats.org/officeDocument/2006/relationships/oleObject" Target="embeddings/oleObject53.bin"/><Relationship Id="rId34" Type="http://schemas.openxmlformats.org/officeDocument/2006/relationships/image" Target="media/image14.png"/><Relationship Id="rId50" Type="http://schemas.openxmlformats.org/officeDocument/2006/relationships/image" Target="media/image22.png"/><Relationship Id="rId55" Type="http://schemas.openxmlformats.org/officeDocument/2006/relationships/footer" Target="footer1.xml"/><Relationship Id="rId76" Type="http://schemas.openxmlformats.org/officeDocument/2006/relationships/image" Target="media/image33.png"/><Relationship Id="rId97" Type="http://schemas.openxmlformats.org/officeDocument/2006/relationships/oleObject" Target="embeddings/oleObject45.bin"/><Relationship Id="rId104" Type="http://schemas.openxmlformats.org/officeDocument/2006/relationships/image" Target="media/image44.png"/><Relationship Id="rId120" Type="http://schemas.openxmlformats.org/officeDocument/2006/relationships/oleObject" Target="embeddings/oleObject62.bin"/><Relationship Id="rId125" Type="http://schemas.openxmlformats.org/officeDocument/2006/relationships/oleObject" Target="embeddings/oleObject66.bin"/><Relationship Id="rId141" Type="http://schemas.openxmlformats.org/officeDocument/2006/relationships/oleObject" Target="embeddings/oleObject79.bin"/><Relationship Id="rId146" Type="http://schemas.openxmlformats.org/officeDocument/2006/relationships/oleObject" Target="embeddings/oleObject82.bin"/><Relationship Id="rId167" Type="http://schemas.openxmlformats.org/officeDocument/2006/relationships/oleObject" Target="embeddings/oleObject97.bin"/><Relationship Id="rId188" Type="http://schemas.openxmlformats.org/officeDocument/2006/relationships/image" Target="media/image66.png"/><Relationship Id="rId7" Type="http://schemas.openxmlformats.org/officeDocument/2006/relationships/endnotes" Target="endnotes.xml"/><Relationship Id="rId71" Type="http://schemas.openxmlformats.org/officeDocument/2006/relationships/oleObject" Target="embeddings/oleObject30.bin"/><Relationship Id="rId92" Type="http://schemas.openxmlformats.org/officeDocument/2006/relationships/oleObject" Target="embeddings/oleObject42.bin"/><Relationship Id="rId162" Type="http://schemas.openxmlformats.org/officeDocument/2006/relationships/oleObject" Target="embeddings/oleObject93.bin"/><Relationship Id="rId183" Type="http://schemas.openxmlformats.org/officeDocument/2006/relationships/oleObject" Target="embeddings/oleObject108.bin"/><Relationship Id="rId2" Type="http://schemas.openxmlformats.org/officeDocument/2006/relationships/numbering" Target="numbering.xml"/><Relationship Id="rId29" Type="http://schemas.openxmlformats.org/officeDocument/2006/relationships/oleObject" Target="embeddings/oleObject11.bin"/><Relationship Id="rId24" Type="http://schemas.openxmlformats.org/officeDocument/2006/relationships/image" Target="media/image9.png"/><Relationship Id="rId40" Type="http://schemas.openxmlformats.org/officeDocument/2006/relationships/image" Target="media/image17.png"/><Relationship Id="rId45" Type="http://schemas.openxmlformats.org/officeDocument/2006/relationships/oleObject" Target="embeddings/oleObject19.bin"/><Relationship Id="rId66" Type="http://schemas.openxmlformats.org/officeDocument/2006/relationships/image" Target="media/image28.png"/><Relationship Id="rId87" Type="http://schemas.openxmlformats.org/officeDocument/2006/relationships/image" Target="media/image38.png"/><Relationship Id="rId110" Type="http://schemas.openxmlformats.org/officeDocument/2006/relationships/image" Target="media/image46.png"/><Relationship Id="rId115" Type="http://schemas.openxmlformats.org/officeDocument/2006/relationships/oleObject" Target="embeddings/oleObject57.bin"/><Relationship Id="rId131" Type="http://schemas.openxmlformats.org/officeDocument/2006/relationships/oleObject" Target="embeddings/oleObject71.bin"/><Relationship Id="rId136" Type="http://schemas.openxmlformats.org/officeDocument/2006/relationships/oleObject" Target="embeddings/oleObject75.bin"/><Relationship Id="rId157" Type="http://schemas.openxmlformats.org/officeDocument/2006/relationships/oleObject" Target="embeddings/oleObject89.bin"/><Relationship Id="rId178" Type="http://schemas.openxmlformats.org/officeDocument/2006/relationships/oleObject" Target="embeddings/oleObject105.bin"/><Relationship Id="rId61" Type="http://schemas.openxmlformats.org/officeDocument/2006/relationships/oleObject" Target="embeddings/oleObject25.bin"/><Relationship Id="rId82" Type="http://schemas.openxmlformats.org/officeDocument/2006/relationships/image" Target="media/image36.png"/><Relationship Id="rId152" Type="http://schemas.openxmlformats.org/officeDocument/2006/relationships/oleObject" Target="embeddings/oleObject86.bin"/><Relationship Id="rId173" Type="http://schemas.openxmlformats.org/officeDocument/2006/relationships/oleObject" Target="embeddings/oleObject101.bin"/><Relationship Id="rId194" Type="http://schemas.openxmlformats.org/officeDocument/2006/relationships/oleObject" Target="embeddings/oleObject115.bin"/><Relationship Id="rId199" Type="http://schemas.openxmlformats.org/officeDocument/2006/relationships/oleObject" Target="embeddings/oleObject119.bin"/><Relationship Id="rId19" Type="http://schemas.openxmlformats.org/officeDocument/2006/relationships/oleObject" Target="embeddings/oleObject6.bin"/><Relationship Id="rId14" Type="http://schemas.openxmlformats.org/officeDocument/2006/relationships/image" Target="media/image4.png"/><Relationship Id="rId30" Type="http://schemas.openxmlformats.org/officeDocument/2006/relationships/image" Target="media/image12.png"/><Relationship Id="rId35" Type="http://schemas.openxmlformats.org/officeDocument/2006/relationships/oleObject" Target="embeddings/oleObject14.bin"/><Relationship Id="rId56" Type="http://schemas.openxmlformats.org/officeDocument/2006/relationships/header" Target="header2.xml"/><Relationship Id="rId77" Type="http://schemas.openxmlformats.org/officeDocument/2006/relationships/oleObject" Target="embeddings/oleObject33.bin"/><Relationship Id="rId100" Type="http://schemas.openxmlformats.org/officeDocument/2006/relationships/oleObject" Target="embeddings/oleObject47.bin"/><Relationship Id="rId105" Type="http://schemas.openxmlformats.org/officeDocument/2006/relationships/oleObject" Target="embeddings/oleObject50.bin"/><Relationship Id="rId126" Type="http://schemas.openxmlformats.org/officeDocument/2006/relationships/oleObject" Target="embeddings/oleObject67.bin"/><Relationship Id="rId147" Type="http://schemas.openxmlformats.org/officeDocument/2006/relationships/image" Target="media/image54.png"/><Relationship Id="rId168" Type="http://schemas.openxmlformats.org/officeDocument/2006/relationships/image" Target="media/image60.png"/><Relationship Id="rId8" Type="http://schemas.openxmlformats.org/officeDocument/2006/relationships/image" Target="media/image1.png"/><Relationship Id="rId51" Type="http://schemas.openxmlformats.org/officeDocument/2006/relationships/oleObject" Target="embeddings/oleObject22.bin"/><Relationship Id="rId72" Type="http://schemas.openxmlformats.org/officeDocument/2006/relationships/image" Target="media/image31.png"/><Relationship Id="rId93" Type="http://schemas.openxmlformats.org/officeDocument/2006/relationships/image" Target="media/image40.png"/><Relationship Id="rId98" Type="http://schemas.openxmlformats.org/officeDocument/2006/relationships/image" Target="media/image42.png"/><Relationship Id="rId121" Type="http://schemas.openxmlformats.org/officeDocument/2006/relationships/oleObject" Target="embeddings/oleObject63.bin"/><Relationship Id="rId142" Type="http://schemas.openxmlformats.org/officeDocument/2006/relationships/image" Target="media/image52.png"/><Relationship Id="rId163" Type="http://schemas.openxmlformats.org/officeDocument/2006/relationships/oleObject" Target="embeddings/oleObject94.bin"/><Relationship Id="rId184" Type="http://schemas.openxmlformats.org/officeDocument/2006/relationships/image" Target="media/image65.png"/><Relationship Id="rId189" Type="http://schemas.openxmlformats.org/officeDocument/2006/relationships/oleObject" Target="embeddings/oleObject112.bin"/><Relationship Id="rId3" Type="http://schemas.openxmlformats.org/officeDocument/2006/relationships/styles" Target="styles.xml"/><Relationship Id="rId25" Type="http://schemas.openxmlformats.org/officeDocument/2006/relationships/oleObject" Target="embeddings/oleObject9.bin"/><Relationship Id="rId46" Type="http://schemas.openxmlformats.org/officeDocument/2006/relationships/image" Target="media/image20.png"/><Relationship Id="rId67" Type="http://schemas.openxmlformats.org/officeDocument/2006/relationships/oleObject" Target="embeddings/oleObject28.bin"/><Relationship Id="rId116" Type="http://schemas.openxmlformats.org/officeDocument/2006/relationships/oleObject" Target="embeddings/oleObject58.bin"/><Relationship Id="rId137" Type="http://schemas.openxmlformats.org/officeDocument/2006/relationships/oleObject" Target="embeddings/oleObject76.bin"/><Relationship Id="rId158" Type="http://schemas.openxmlformats.org/officeDocument/2006/relationships/oleObject" Target="embeddings/oleObject90.bin"/><Relationship Id="rId20" Type="http://schemas.openxmlformats.org/officeDocument/2006/relationships/image" Target="media/image7.png"/><Relationship Id="rId41" Type="http://schemas.openxmlformats.org/officeDocument/2006/relationships/oleObject" Target="embeddings/oleObject17.bin"/><Relationship Id="rId62" Type="http://schemas.openxmlformats.org/officeDocument/2006/relationships/image" Target="media/image26.png"/><Relationship Id="rId83" Type="http://schemas.openxmlformats.org/officeDocument/2006/relationships/oleObject" Target="embeddings/oleObject36.bin"/><Relationship Id="rId88" Type="http://schemas.openxmlformats.org/officeDocument/2006/relationships/oleObject" Target="embeddings/oleObject39.bin"/><Relationship Id="rId111" Type="http://schemas.openxmlformats.org/officeDocument/2006/relationships/oleObject" Target="embeddings/oleObject54.bin"/><Relationship Id="rId132" Type="http://schemas.openxmlformats.org/officeDocument/2006/relationships/oleObject" Target="embeddings/oleObject72.bin"/><Relationship Id="rId153" Type="http://schemas.openxmlformats.org/officeDocument/2006/relationships/image" Target="media/image56.png"/><Relationship Id="rId174" Type="http://schemas.openxmlformats.org/officeDocument/2006/relationships/oleObject" Target="embeddings/oleObject102.bin"/><Relationship Id="rId179" Type="http://schemas.openxmlformats.org/officeDocument/2006/relationships/image" Target="media/image63.png"/><Relationship Id="rId195" Type="http://schemas.openxmlformats.org/officeDocument/2006/relationships/oleObject" Target="embeddings/oleObject116.bin"/><Relationship Id="rId190" Type="http://schemas.openxmlformats.org/officeDocument/2006/relationships/oleObject" Target="embeddings/oleObject113.bin"/><Relationship Id="rId15" Type="http://schemas.openxmlformats.org/officeDocument/2006/relationships/oleObject" Target="embeddings/oleObject4.bin"/><Relationship Id="rId36" Type="http://schemas.openxmlformats.org/officeDocument/2006/relationships/image" Target="media/image15.png"/><Relationship Id="rId57" Type="http://schemas.openxmlformats.org/officeDocument/2006/relationships/footer" Target="footer2.xml"/><Relationship Id="rId106" Type="http://schemas.openxmlformats.org/officeDocument/2006/relationships/image" Target="media/image45.png"/><Relationship Id="rId127" Type="http://schemas.openxmlformats.org/officeDocument/2006/relationships/image" Target="media/image49.png"/><Relationship Id="rId10" Type="http://schemas.openxmlformats.org/officeDocument/2006/relationships/image" Target="media/image2.png"/><Relationship Id="rId31" Type="http://schemas.openxmlformats.org/officeDocument/2006/relationships/oleObject" Target="embeddings/oleObject12.bin"/><Relationship Id="rId52" Type="http://schemas.openxmlformats.org/officeDocument/2006/relationships/image" Target="media/image23.png"/><Relationship Id="rId73" Type="http://schemas.openxmlformats.org/officeDocument/2006/relationships/oleObject" Target="embeddings/oleObject31.bin"/><Relationship Id="rId78" Type="http://schemas.openxmlformats.org/officeDocument/2006/relationships/image" Target="media/image34.png"/><Relationship Id="rId94" Type="http://schemas.openxmlformats.org/officeDocument/2006/relationships/oleObject" Target="embeddings/oleObject43.bin"/><Relationship Id="rId99" Type="http://schemas.openxmlformats.org/officeDocument/2006/relationships/oleObject" Target="embeddings/oleObject46.bin"/><Relationship Id="rId101" Type="http://schemas.openxmlformats.org/officeDocument/2006/relationships/image" Target="media/image43.png"/><Relationship Id="rId122" Type="http://schemas.openxmlformats.org/officeDocument/2006/relationships/image" Target="media/image48.png"/><Relationship Id="rId143" Type="http://schemas.openxmlformats.org/officeDocument/2006/relationships/oleObject" Target="embeddings/oleObject80.bin"/><Relationship Id="rId148" Type="http://schemas.openxmlformats.org/officeDocument/2006/relationships/oleObject" Target="embeddings/oleObject83.bin"/><Relationship Id="rId164" Type="http://schemas.openxmlformats.org/officeDocument/2006/relationships/image" Target="media/image59.png"/><Relationship Id="rId169" Type="http://schemas.openxmlformats.org/officeDocument/2006/relationships/oleObject" Target="embeddings/oleObject98.bin"/><Relationship Id="rId185" Type="http://schemas.openxmlformats.org/officeDocument/2006/relationships/oleObject" Target="embeddings/oleObject109.bin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80" Type="http://schemas.openxmlformats.org/officeDocument/2006/relationships/oleObject" Target="embeddings/oleObject106.bin"/><Relationship Id="rId26" Type="http://schemas.openxmlformats.org/officeDocument/2006/relationships/image" Target="media/image10.png"/><Relationship Id="rId47" Type="http://schemas.openxmlformats.org/officeDocument/2006/relationships/oleObject" Target="embeddings/oleObject20.bin"/><Relationship Id="rId68" Type="http://schemas.openxmlformats.org/officeDocument/2006/relationships/image" Target="media/image29.png"/><Relationship Id="rId89" Type="http://schemas.openxmlformats.org/officeDocument/2006/relationships/oleObject" Target="embeddings/oleObject40.bin"/><Relationship Id="rId112" Type="http://schemas.openxmlformats.org/officeDocument/2006/relationships/oleObject" Target="embeddings/oleObject55.bin"/><Relationship Id="rId133" Type="http://schemas.openxmlformats.org/officeDocument/2006/relationships/image" Target="media/image50.png"/><Relationship Id="rId154" Type="http://schemas.openxmlformats.org/officeDocument/2006/relationships/oleObject" Target="embeddings/oleObject87.bin"/><Relationship Id="rId175" Type="http://schemas.openxmlformats.org/officeDocument/2006/relationships/oleObject" Target="embeddings/oleObject103.bin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Garry\Documents\WME%20Pty%20Ltd%2012\Draft%20Products\Draft%20Products%202014\2014%20WME%20Mathematics%20Assessment%20Bank\2014%20Templates\Year%207%208%20Test%20Template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E0D29F81FEFD477AA2A5D84726F5A3D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46710CA-9635-46F4-B472-CEAC333F2180}"/>
      </w:docPartPr>
      <w:docPartBody>
        <w:p w:rsidR="008220B6" w:rsidRDefault="00E41E7F">
          <w:pPr>
            <w:pStyle w:val="E0D29F81FEFD477AA2A5D84726F5A3D7"/>
          </w:pPr>
          <w:r w:rsidRPr="00E85C0B">
            <w:rPr>
              <w:rStyle w:val="PlaceholderText"/>
            </w:rPr>
            <w:t>[Title]</w:t>
          </w:r>
        </w:p>
      </w:docPartBody>
    </w:docPart>
    <w:docPart>
      <w:docPartPr>
        <w:name w:val="5165C5FA57964502A79C04C54874EA5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658CDD4-D476-4F58-A0C4-CEAA25BD67F3}"/>
      </w:docPartPr>
      <w:docPartBody>
        <w:p w:rsidR="008220B6" w:rsidRDefault="00E41E7F">
          <w:pPr>
            <w:pStyle w:val="5165C5FA57964502A79C04C54874EA50"/>
          </w:pPr>
          <w:r w:rsidRPr="00E85C0B">
            <w:rPr>
              <w:rStyle w:val="PlaceholderText"/>
            </w:rPr>
            <w:t>[Title]</w:t>
          </w:r>
        </w:p>
      </w:docPartBody>
    </w:docPart>
    <w:docPart>
      <w:docPartPr>
        <w:name w:val="3FFED1D17D5A416388F32009DECA2D7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FDFDA14-02BE-4C67-914B-A1E8769A405B}"/>
      </w:docPartPr>
      <w:docPartBody>
        <w:p w:rsidR="008220B6" w:rsidRDefault="00E41E7F">
          <w:pPr>
            <w:pStyle w:val="3FFED1D17D5A416388F32009DECA2D73"/>
          </w:pPr>
          <w:r w:rsidRPr="00D642CA">
            <w:rPr>
              <w:rStyle w:val="PlaceholderText"/>
            </w:rPr>
            <w:t>[Title]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41E7F"/>
    <w:rsid w:val="00705201"/>
    <w:rsid w:val="008220B6"/>
    <w:rsid w:val="00920EC8"/>
    <w:rsid w:val="00E41E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AU" w:eastAsia="en-A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customStyle="1" w:styleId="E0D29F81FEFD477AA2A5D84726F5A3D7">
    <w:name w:val="E0D29F81FEFD477AA2A5D84726F5A3D7"/>
  </w:style>
  <w:style w:type="paragraph" w:customStyle="1" w:styleId="5165C5FA57964502A79C04C54874EA50">
    <w:name w:val="5165C5FA57964502A79C04C54874EA50"/>
  </w:style>
  <w:style w:type="paragraph" w:customStyle="1" w:styleId="794001DED170454CB40D2C1AE1AC306F">
    <w:name w:val="794001DED170454CB40D2C1AE1AC306F"/>
  </w:style>
  <w:style w:type="paragraph" w:customStyle="1" w:styleId="3FFED1D17D5A416388F32009DECA2D73">
    <w:name w:val="3FFED1D17D5A416388F32009DECA2D73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69E37D5-3ECD-4C57-BFF2-F2BC64ADB2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Year 7 8 Test Template.dotx</Template>
  <TotalTime>5</TotalTime>
  <Pages>16</Pages>
  <Words>1837</Words>
  <Characters>10472</Characters>
  <Application>Microsoft Office Word</Application>
  <DocSecurity>0</DocSecurity>
  <Lines>87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Area</vt:lpstr>
    </vt:vector>
  </TitlesOfParts>
  <Company>Toshiba</Company>
  <LinksUpToDate>false</LinksUpToDate>
  <CharactersWithSpaces>12285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Area</dc:title>
  <dc:creator>Garry</dc:creator>
  <cp:lastModifiedBy>Garry</cp:lastModifiedBy>
  <cp:revision>3</cp:revision>
  <cp:lastPrinted>2014-03-14T22:33:00Z</cp:lastPrinted>
  <dcterms:created xsi:type="dcterms:W3CDTF">2014-04-24T13:22:00Z</dcterms:created>
  <dcterms:modified xsi:type="dcterms:W3CDTF">2014-04-26T23:16:00Z</dcterms:modified>
</cp:coreProperties>
</file>