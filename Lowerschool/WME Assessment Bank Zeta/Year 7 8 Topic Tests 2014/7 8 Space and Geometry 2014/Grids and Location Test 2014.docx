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52"/>
        <w:gridCol w:w="183"/>
        <w:gridCol w:w="5527"/>
        <w:gridCol w:w="3545"/>
      </w:tblGrid>
      <w:tr w:rsidR="00325745" w:rsidTr="00C42BE5">
        <w:trPr>
          <w:cantSplit/>
          <w:trHeight w:val="851"/>
        </w:trPr>
        <w:tc>
          <w:tcPr>
            <w:tcW w:w="1135" w:type="dxa"/>
            <w:gridSpan w:val="2"/>
            <w:shd w:val="clear" w:color="auto" w:fill="00FFFF"/>
            <w:vAlign w:val="center"/>
          </w:tcPr>
          <w:p w:rsidR="00325745" w:rsidRDefault="00325745" w:rsidP="00325745">
            <w:pPr>
              <w:jc w:val="center"/>
              <w:rPr>
                <w:sz w:val="36"/>
                <w:szCs w:val="36"/>
              </w:rPr>
            </w:pPr>
            <w:r w:rsidRPr="00325745">
              <w:rPr>
                <w:sz w:val="36"/>
                <w:szCs w:val="36"/>
              </w:rPr>
              <w:t>Year</w:t>
            </w:r>
          </w:p>
          <w:p w:rsidR="00C868AD" w:rsidRPr="00325745" w:rsidRDefault="003B12E2" w:rsidP="003B12E2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7</w:t>
            </w:r>
          </w:p>
        </w:tc>
        <w:tc>
          <w:tcPr>
            <w:tcW w:w="5527" w:type="dxa"/>
            <w:shd w:val="clear" w:color="auto" w:fill="00FFFF"/>
          </w:tcPr>
          <w:sdt>
            <w:sdtPr>
              <w:rPr>
                <w:rFonts w:asciiTheme="majorHAnsi" w:hAnsiTheme="majorHAnsi"/>
                <w:i/>
                <w:sz w:val="52"/>
                <w:szCs w:val="52"/>
              </w:rPr>
              <w:alias w:val="Title"/>
              <w:tag w:val=""/>
              <w:id w:val="1338033075"/>
              <w:placeholder>
                <w:docPart w:val="0617D6FF79FE4D98882E9F65FA07EA3E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p w:rsidR="001D51F7" w:rsidRPr="005C44C0" w:rsidRDefault="003B12E2" w:rsidP="007403DD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Grids and Location</w:t>
                </w:r>
              </w:p>
            </w:sdtContent>
          </w:sdt>
        </w:tc>
        <w:tc>
          <w:tcPr>
            <w:tcW w:w="3545" w:type="dxa"/>
            <w:shd w:val="clear" w:color="auto" w:fill="0D0D0D" w:themeFill="text1" w:themeFillTint="F2"/>
          </w:tcPr>
          <w:p w:rsidR="00325745" w:rsidRDefault="00325745" w:rsidP="00B850EA">
            <w:pPr>
              <w:jc w:val="center"/>
              <w:rPr>
                <w:color w:val="FFFFFF" w:themeColor="background1"/>
                <w:sz w:val="36"/>
                <w:szCs w:val="36"/>
              </w:rPr>
            </w:pPr>
            <w:r>
              <w:rPr>
                <w:color w:val="FFFFFF" w:themeColor="background1"/>
                <w:sz w:val="36"/>
                <w:szCs w:val="36"/>
              </w:rPr>
              <w:t>Calculator</w:t>
            </w:r>
            <w:r w:rsidR="00291F84">
              <w:rPr>
                <w:color w:val="FFFFFF" w:themeColor="background1"/>
                <w:sz w:val="36"/>
                <w:szCs w:val="36"/>
              </w:rPr>
              <w:t xml:space="preserve"> Allowed</w:t>
            </w:r>
          </w:p>
          <w:p w:rsidR="00853748" w:rsidRPr="00325745" w:rsidRDefault="00291F84" w:rsidP="00B850EA">
            <w:pPr>
              <w:jc w:val="center"/>
              <w:rPr>
                <w:sz w:val="36"/>
                <w:szCs w:val="36"/>
              </w:rPr>
            </w:pPr>
            <w:r>
              <w:rPr>
                <w:color w:val="FFFFFF" w:themeColor="background1"/>
                <w:sz w:val="36"/>
                <w:szCs w:val="36"/>
              </w:rPr>
              <w:t>Test</w:t>
            </w:r>
          </w:p>
        </w:tc>
      </w:tr>
      <w:tr w:rsidR="00853748" w:rsidTr="00C42BE5">
        <w:trPr>
          <w:cantSplit/>
          <w:trHeight w:val="851"/>
        </w:trPr>
        <w:tc>
          <w:tcPr>
            <w:tcW w:w="6662" w:type="dxa"/>
            <w:gridSpan w:val="3"/>
            <w:shd w:val="clear" w:color="auto" w:fill="00FFFF"/>
          </w:tcPr>
          <w:p w:rsidR="003B12E2" w:rsidRDefault="003B12E2" w:rsidP="003B12E2">
            <w:pPr>
              <w:rPr>
                <w:b/>
                <w:sz w:val="16"/>
                <w:szCs w:val="16"/>
              </w:rPr>
            </w:pPr>
            <w:r>
              <w:rPr>
                <w:b/>
                <w:sz w:val="20"/>
                <w:szCs w:val="20"/>
              </w:rPr>
              <w:t>Skills and Knowledge Assessed:</w:t>
            </w:r>
          </w:p>
          <w:p w:rsidR="003B12E2" w:rsidRDefault="003B12E2" w:rsidP="003B12E2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Use a grid reference system to describe locations. Describe routes using landmarks and </w:t>
            </w:r>
          </w:p>
          <w:p w:rsidR="00853748" w:rsidRPr="00C56E1E" w:rsidRDefault="003B12E2" w:rsidP="003B12E2">
            <w:pPr>
              <w:pStyle w:val="ListParagrap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directional language (ACMMG113)</w:t>
            </w:r>
          </w:p>
        </w:tc>
        <w:tc>
          <w:tcPr>
            <w:tcW w:w="3545" w:type="dxa"/>
            <w:vAlign w:val="center"/>
          </w:tcPr>
          <w:p w:rsidR="00853748" w:rsidRPr="00325745" w:rsidRDefault="00853748" w:rsidP="003F3344">
            <w:pPr>
              <w:rPr>
                <w:sz w:val="36"/>
                <w:szCs w:val="36"/>
              </w:rPr>
            </w:pPr>
            <w:r w:rsidRPr="00325745">
              <w:t>N</w:t>
            </w:r>
            <w:r>
              <w:t>ame___________________</w:t>
            </w:r>
          </w:p>
        </w:tc>
      </w:tr>
      <w:tr w:rsidR="00325745" w:rsidTr="00A824D7">
        <w:trPr>
          <w:cantSplit/>
          <w:trHeight w:val="851"/>
        </w:trPr>
        <w:tc>
          <w:tcPr>
            <w:tcW w:w="10207" w:type="dxa"/>
            <w:gridSpan w:val="4"/>
          </w:tcPr>
          <w:p w:rsidR="00641052" w:rsidRPr="007E3E86" w:rsidRDefault="00641052" w:rsidP="00641052">
            <w:pPr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Answer all questions in the spaces provided on this test paper by:</w:t>
            </w:r>
          </w:p>
          <w:p w:rsidR="00641052" w:rsidRPr="007E3E86" w:rsidRDefault="00641052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641052" w:rsidRPr="007E3E86" w:rsidRDefault="00641052" w:rsidP="00641052">
            <w:pPr>
              <w:ind w:firstLine="1418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or</w:t>
            </w:r>
          </w:p>
          <w:p w:rsidR="00641052" w:rsidRPr="007E3E86" w:rsidRDefault="00641052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Shading in the bubble for the correct answer from the four choices provided.</w:t>
            </w:r>
          </w:p>
          <w:p w:rsidR="00325745" w:rsidRDefault="00641052" w:rsidP="00641052">
            <w:pPr>
              <w:rPr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 xml:space="preserve">Show any working out on the test paper.  Calculators are </w:t>
            </w:r>
            <w:r w:rsidRPr="007E3E86">
              <w:rPr>
                <w:rFonts w:asciiTheme="majorHAnsi" w:hAnsiTheme="majorHAnsi"/>
                <w:b/>
                <w:i/>
                <w:sz w:val="24"/>
                <w:szCs w:val="24"/>
              </w:rPr>
              <w:t>not</w:t>
            </w: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 xml:space="preserve"> allowed.</w:t>
            </w:r>
          </w:p>
        </w:tc>
      </w:tr>
      <w:tr w:rsidR="0066774C" w:rsidTr="00C42BE5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00FF99"/>
          </w:tcPr>
          <w:p w:rsidR="0066774C" w:rsidRPr="001B3341" w:rsidRDefault="0066774C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66774C" w:rsidRPr="00A90D26" w:rsidRDefault="0066774C" w:rsidP="00F36416">
            <w:pPr>
              <w:pStyle w:val="QuestionStyle"/>
              <w:rPr>
                <w:noProof/>
                <w:lang w:eastAsia="en-AU"/>
              </w:rPr>
            </w:pPr>
            <w:r w:rsidRPr="00A90D26">
              <w:rPr>
                <w:noProof/>
                <w:lang w:eastAsia="en-AU"/>
              </w:rPr>
              <w:t>Suzie and Karl are facing one another.</w:t>
            </w:r>
          </w:p>
          <w:p w:rsidR="0066774C" w:rsidRPr="00A90D26" w:rsidRDefault="0066774C" w:rsidP="00F36416">
            <w:pPr>
              <w:pStyle w:val="QuestionStyle"/>
              <w:rPr>
                <w:noProof/>
                <w:lang w:eastAsia="en-AU"/>
              </w:rPr>
            </w:pPr>
          </w:p>
          <w:p w:rsidR="0066774C" w:rsidRPr="00A90D26" w:rsidRDefault="0066774C" w:rsidP="00F36416">
            <w:pPr>
              <w:pStyle w:val="QuestionStyle"/>
              <w:rPr>
                <w:noProof/>
                <w:lang w:eastAsia="en-AU"/>
              </w:rPr>
            </w:pPr>
            <w:r w:rsidRPr="00A90D26">
              <w:rPr>
                <w:noProof/>
                <w:lang w:eastAsia="en-AU"/>
              </w:rPr>
              <w:t>Karl is facing north-west.</w:t>
            </w:r>
          </w:p>
          <w:p w:rsidR="0066774C" w:rsidRPr="00A90D26" w:rsidRDefault="0066774C" w:rsidP="00F36416">
            <w:pPr>
              <w:pStyle w:val="QuestionStyle"/>
              <w:rPr>
                <w:noProof/>
                <w:lang w:eastAsia="en-AU"/>
              </w:rPr>
            </w:pPr>
          </w:p>
          <w:p w:rsidR="0066774C" w:rsidRPr="00A90D26" w:rsidRDefault="0066774C" w:rsidP="00F36416">
            <w:pPr>
              <w:pStyle w:val="QuestionStyle"/>
              <w:rPr>
                <w:noProof/>
                <w:lang w:eastAsia="en-AU"/>
              </w:rPr>
            </w:pPr>
            <w:r w:rsidRPr="00A90D26">
              <w:rPr>
                <w:noProof/>
                <w:lang w:eastAsia="en-AU"/>
              </w:rPr>
              <w:t>What direction is Suzie facing?</w:t>
            </w:r>
          </w:p>
          <w:p w:rsidR="0066774C" w:rsidRDefault="0066774C" w:rsidP="00F36416">
            <w:pPr>
              <w:pStyle w:val="QuestionStyle"/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78AE5A43" wp14:editId="53C9A756">
                      <wp:simplePos x="0" y="0"/>
                      <wp:positionH relativeFrom="column">
                        <wp:posOffset>454660</wp:posOffset>
                      </wp:positionH>
                      <wp:positionV relativeFrom="paragraph">
                        <wp:posOffset>148590</wp:posOffset>
                      </wp:positionV>
                      <wp:extent cx="2057400" cy="373380"/>
                      <wp:effectExtent l="0" t="0" r="19050" b="26670"/>
                      <wp:wrapNone/>
                      <wp:docPr id="26" name="Rectangl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DC37E3D" id="Rectangle 26" o:spid="_x0000_s1026" style="position:absolute;margin-left:35.8pt;margin-top:11.7pt;width:162pt;height:29.4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" filled="f" strokecolor="black [3213]" strokeweight="1.5pt"/>
                  </w:pict>
                </mc:Fallback>
              </mc:AlternateContent>
            </w:r>
          </w:p>
          <w:p w:rsidR="0066774C" w:rsidRDefault="0066774C" w:rsidP="00F36416">
            <w:pPr>
              <w:pStyle w:val="QuestionStyle"/>
              <w:rPr>
                <w:noProof/>
                <w:lang w:eastAsia="en-AU"/>
              </w:rPr>
            </w:pPr>
          </w:p>
          <w:p w:rsidR="0066774C" w:rsidRDefault="0066774C" w:rsidP="00F36416">
            <w:pPr>
              <w:pStyle w:val="QuestionStyle"/>
              <w:rPr>
                <w:noProof/>
                <w:lang w:eastAsia="en-AU"/>
              </w:rPr>
            </w:pPr>
          </w:p>
          <w:p w:rsidR="0066774C" w:rsidRDefault="0066774C" w:rsidP="00F36416">
            <w:pPr>
              <w:pStyle w:val="QuestionStyle"/>
              <w:rPr>
                <w:noProof/>
                <w:lang w:eastAsia="en-AU"/>
              </w:rPr>
            </w:pPr>
          </w:p>
        </w:tc>
      </w:tr>
      <w:tr w:rsidR="00325745" w:rsidTr="00C42BE5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00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F54C6C" w:rsidRDefault="00872BD1" w:rsidP="00001FBC">
            <w:pPr>
              <w:ind w:right="4853"/>
              <w:rPr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22912" behindDoc="0" locked="0" layoutInCell="1" allowOverlap="1" wp14:anchorId="1AD286CF" wp14:editId="198A6089">
                      <wp:simplePos x="0" y="0"/>
                      <wp:positionH relativeFrom="column">
                        <wp:posOffset>3274060</wp:posOffset>
                      </wp:positionH>
                      <wp:positionV relativeFrom="paragraph">
                        <wp:posOffset>269875</wp:posOffset>
                      </wp:positionV>
                      <wp:extent cx="0" cy="1543050"/>
                      <wp:effectExtent l="0" t="0" r="19050" b="19050"/>
                      <wp:wrapNone/>
                      <wp:docPr id="76" name="Straight Connector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54305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>
                                    <a:lumMod val="85000"/>
                                    <a:lumOff val="15000"/>
                                  </a:schemeClr>
                                </a:solidFill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21BD191" id="Straight Connector 76" o:spid="_x0000_s1026" style="position:absolute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257.8pt,21.25pt" to="257.8pt,14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" strokecolor="#272727 [2749]">
                      <v:stroke dashstyle="dash"/>
                    </v:line>
                  </w:pict>
                </mc:Fallback>
              </mc:AlternateContent>
            </w: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18816" behindDoc="0" locked="0" layoutInCell="1" allowOverlap="1" wp14:anchorId="6CA6171F" wp14:editId="3AD1F8AC">
                      <wp:simplePos x="0" y="0"/>
                      <wp:positionH relativeFrom="column">
                        <wp:posOffset>2854960</wp:posOffset>
                      </wp:positionH>
                      <wp:positionV relativeFrom="paragraph">
                        <wp:posOffset>262255</wp:posOffset>
                      </wp:positionV>
                      <wp:extent cx="857250" cy="1543050"/>
                      <wp:effectExtent l="0" t="0" r="0" b="0"/>
                      <wp:wrapNone/>
                      <wp:docPr id="75" name="Rectangle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0" cy="1543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CAACFE" id="Rectangle 75" o:spid="_x0000_s1026" style="position:absolute;margin-left:224.8pt;margin-top:20.65pt;width:67.5pt;height:121.5pt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" fillcolor="#d8d8d8 [2732]" stroked="f" strokeweight="2pt"/>
                  </w:pict>
                </mc:Fallback>
              </mc:AlternateContent>
            </w:r>
            <w:r w:rsidR="00F54C6C">
              <w:rPr>
                <w:sz w:val="24"/>
                <w:szCs w:val="24"/>
              </w:rPr>
              <w:t>The car is trav</w:t>
            </w:r>
            <w:r w:rsidR="00001FBC">
              <w:rPr>
                <w:sz w:val="24"/>
                <w:szCs w:val="24"/>
              </w:rPr>
              <w:t>elling west along Kerma Crescent</w:t>
            </w:r>
            <w:r w:rsidR="00F54C6C">
              <w:rPr>
                <w:sz w:val="24"/>
                <w:szCs w:val="24"/>
              </w:rPr>
              <w:t xml:space="preserve"> and is </w:t>
            </w:r>
            <w:r w:rsidR="00001FBC">
              <w:rPr>
                <w:sz w:val="24"/>
                <w:szCs w:val="24"/>
              </w:rPr>
              <w:t>about to turn right into Petra Avenue.</w:t>
            </w:r>
          </w:p>
          <w:p w:rsidR="00F54C6C" w:rsidRDefault="00872BD1" w:rsidP="00001FBC">
            <w:pPr>
              <w:ind w:right="4853"/>
              <w:rPr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27008" behindDoc="0" locked="0" layoutInCell="1" allowOverlap="1" wp14:anchorId="243DB46E" wp14:editId="6E3FA08C">
                      <wp:simplePos x="0" y="0"/>
                      <wp:positionH relativeFrom="column">
                        <wp:posOffset>3907155</wp:posOffset>
                      </wp:positionH>
                      <wp:positionV relativeFrom="paragraph">
                        <wp:posOffset>20320</wp:posOffset>
                      </wp:positionV>
                      <wp:extent cx="1685925" cy="335280"/>
                      <wp:effectExtent l="0" t="0" r="0" b="0"/>
                      <wp:wrapNone/>
                      <wp:docPr id="307" name="Text Box 3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5925" cy="3352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50F63" w:rsidRDefault="00350F63" w:rsidP="00F54C6C">
                                  <w:pPr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Kerma Crescent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43DB46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07" o:spid="_x0000_s1026" type="#_x0000_t202" style="position:absolute;margin-left:307.65pt;margin-top:1.6pt;width:132.75pt;height:26.4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" filled="f" stroked="f">
                      <v:textbox>
                        <w:txbxContent>
                          <w:p w:rsidR="00350F63" w:rsidRDefault="00350F63" w:rsidP="00F54C6C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Kerma Crescent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31104" behindDoc="0" locked="0" layoutInCell="1" allowOverlap="1" wp14:anchorId="19FF0ABB" wp14:editId="684B62C0">
                      <wp:simplePos x="0" y="0"/>
                      <wp:positionH relativeFrom="column">
                        <wp:posOffset>2272030</wp:posOffset>
                      </wp:positionH>
                      <wp:positionV relativeFrom="paragraph">
                        <wp:posOffset>301625</wp:posOffset>
                      </wp:positionV>
                      <wp:extent cx="1619250" cy="447675"/>
                      <wp:effectExtent l="0" t="0" r="0" b="0"/>
                      <wp:wrapNone/>
                      <wp:docPr id="78" name="Text Box 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619250" cy="4476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50F63" w:rsidRDefault="00350F63" w:rsidP="00F54C6C">
                                  <w:pPr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Petra Avenue.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FF0ABB" id="Text Box 78" o:spid="_x0000_s1027" type="#_x0000_t202" style="position:absolute;margin-left:178.9pt;margin-top:23.75pt;width:127.5pt;height:35.25pt;rotation:-90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" filled="f" stroked="f">
                      <v:textbox>
                        <w:txbxContent>
                          <w:p w:rsidR="00350F63" w:rsidRDefault="00350F63" w:rsidP="00F54C6C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Petra Avenue.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35200" behindDoc="0" locked="0" layoutInCell="1" allowOverlap="1" wp14:anchorId="2F185025" wp14:editId="52C76099">
                      <wp:simplePos x="0" y="0"/>
                      <wp:positionH relativeFrom="column">
                        <wp:posOffset>3176905</wp:posOffset>
                      </wp:positionH>
                      <wp:positionV relativeFrom="paragraph">
                        <wp:posOffset>314960</wp:posOffset>
                      </wp:positionV>
                      <wp:extent cx="609600" cy="617220"/>
                      <wp:effectExtent l="0" t="3810" r="15240" b="15240"/>
                      <wp:wrapNone/>
                      <wp:docPr id="77" name="Bent Arrow 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609600" cy="617220"/>
                              </a:xfrm>
                              <a:prstGeom prst="ben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C12A97" id="Bent Arrow 77" o:spid="_x0000_s1026" style="position:absolute;margin-left:250.15pt;margin-top:24.8pt;width:48pt;height:48.6pt;rotation:-90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coordsize="609600,617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" path="m,617220l,342900c,195606,119406,76200,266700,76200r190500,l457200,,609600,152400,457200,304800r,-76200l266700,228600v-63126,,-114300,51174,-114300,114300l152400,617220,,617220xe" fillcolor="#4f81bd [3204]" strokecolor="#243f60 [1604]" strokeweight="2pt">
                      <v:path arrowok="t" o:connecttype="custom" o:connectlocs="0,617220;0,342900;266700,76200;457200,76200;457200,0;609600,152400;457200,304800;457200,228600;266700,228600;152400,342900;152400,617220;0,617220" o:connectangles="0,0,0,0,0,0,0,0,0,0,0,0"/>
                    </v:shape>
                  </w:pict>
                </mc:Fallback>
              </mc:AlternateContent>
            </w: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14720" behindDoc="0" locked="0" layoutInCell="1" allowOverlap="1" wp14:anchorId="45D1C086" wp14:editId="1AD3A096">
                      <wp:simplePos x="0" y="0"/>
                      <wp:positionH relativeFrom="column">
                        <wp:posOffset>3712210</wp:posOffset>
                      </wp:positionH>
                      <wp:positionV relativeFrom="paragraph">
                        <wp:posOffset>26035</wp:posOffset>
                      </wp:positionV>
                      <wp:extent cx="2057400" cy="990600"/>
                      <wp:effectExtent l="0" t="0" r="0" b="0"/>
                      <wp:wrapNone/>
                      <wp:docPr id="72" name="Rectangle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0" cy="990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47D85CF" id="Rectangle 72" o:spid="_x0000_s1026" style="position:absolute;margin-left:292.3pt;margin-top:2.05pt;width:162pt;height:78pt;z-index:25161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" fillcolor="#d8d8d8 [2732]" stroked="f" strokeweight="2pt"/>
                  </w:pict>
                </mc:Fallback>
              </mc:AlternateContent>
            </w:r>
            <w:r w:rsidR="00F54C6C">
              <w:rPr>
                <w:sz w:val="24"/>
                <w:szCs w:val="24"/>
              </w:rPr>
              <w:t>What direction will it be tra</w:t>
            </w:r>
            <w:r w:rsidR="006D3CCF">
              <w:rPr>
                <w:sz w:val="24"/>
                <w:szCs w:val="24"/>
              </w:rPr>
              <w:t>velling after it has turned right</w:t>
            </w:r>
            <w:r w:rsidR="00F54C6C">
              <w:rPr>
                <w:sz w:val="24"/>
                <w:szCs w:val="24"/>
              </w:rPr>
              <w:t>?</w:t>
            </w:r>
          </w:p>
          <w:p w:rsidR="00F54C6C" w:rsidRDefault="00F54C6C" w:rsidP="00F54C6C">
            <w:pPr>
              <w:rPr>
                <w:sz w:val="12"/>
                <w:szCs w:val="12"/>
              </w:rPr>
            </w:pPr>
          </w:p>
          <w:p w:rsidR="00F54C6C" w:rsidRDefault="00350F63" w:rsidP="00F54C6C">
            <w:pPr>
              <w:rPr>
                <w:sz w:val="24"/>
                <w:szCs w:val="24"/>
              </w:rPr>
            </w:pPr>
            <w:r>
              <w:object w:dxaOrig="1440" w:dyaOrig="14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2" type="#_x0000_t75" style="position:absolute;margin-left:327.25pt;margin-top:10.15pt;width:58.25pt;height:32pt;z-index:251676672;mso-position-horizontal-relative:text;mso-position-vertical-relative:text">
                  <v:imagedata r:id="rId8" o:title=""/>
                </v:shape>
                <o:OLEObject Type="Embed" ProgID="FXDraw.Graphic" ShapeID="_x0000_s1032" DrawAspect="Content" ObjectID="_1459807692" r:id="rId9"/>
              </w:object>
            </w:r>
            <w:r w:rsidR="00872BD1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39296" behindDoc="0" locked="0" layoutInCell="1" allowOverlap="1" wp14:anchorId="707BB2ED" wp14:editId="548C1F03">
                      <wp:simplePos x="0" y="0"/>
                      <wp:positionH relativeFrom="column">
                        <wp:posOffset>3305810</wp:posOffset>
                      </wp:positionH>
                      <wp:positionV relativeFrom="paragraph">
                        <wp:posOffset>125095</wp:posOffset>
                      </wp:positionV>
                      <wp:extent cx="2510790" cy="0"/>
                      <wp:effectExtent l="0" t="0" r="0" b="19050"/>
                      <wp:wrapNone/>
                      <wp:docPr id="73" name="Straight Connector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1079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07A2AB6" id="Straight Connector 73" o:spid="_x0000_s1026" style="position:absolute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260.3pt,9.85pt" to="458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" strokecolor="#0d0d0d [3069]" strokeweight="1pt">
                      <v:stroke dashstyle="dash"/>
                    </v:line>
                  </w:pict>
                </mc:Fallback>
              </mc:AlternateContent>
            </w:r>
            <w:r w:rsidR="00F54C6C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3392" behindDoc="0" locked="0" layoutInCell="1" allowOverlap="1" wp14:anchorId="1E8EAC1B" wp14:editId="626D3E81">
                      <wp:simplePos x="0" y="0"/>
                      <wp:positionH relativeFrom="column">
                        <wp:posOffset>239395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44" name="Group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F54C6C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F54C6C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F54C6C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F54C6C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E8EAC1B" id="Group 44" o:spid="_x0000_s1028" style="position:absolute;margin-left:18.85pt;margin-top:.9pt;width:13.5pt;height:74.4pt;z-index:251643392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">
                      <v:roundrect id="AutoShape 3" o:spid="_x0000_s1029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qMYcMA&#10;AADaAAAADwAAAGRycy9kb3ducmV2LnhtbESPQWvCQBSE74L/YXmCF6kbPbQxuoooSnsR1KLXR/Y1&#10;Cc2+Ddk1if56t1DwOMzMN8xi1ZlSNFS7wrKCyTgCQZxaXXCm4Pu8e4tBOI+ssbRMCu7kYLXs9xaY&#10;aNvykZqTz0SAsEtQQe59lUjp0pwMurGtiIP3Y2uDPsg6k7rGNsBNKadR9C4NFhwWcqxok1P6e7oZ&#10;BfE9Npfmcthf6Yvb7eOgP9ajmVLDQbeeg/DU+Vf4v/2pFczg70q4AXL5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vqMYcMAAADaAAAADwAAAAAAAAAAAAAAAACYAgAAZHJzL2Rv&#10;d25yZXYueG1sUEsFBgAAAAAEAAQA9QAAAIgDAAAAAA==&#10;" strokecolor="windowText" strokeweight="1pt">
                        <v:textbox>
                          <w:txbxContent>
                            <w:p w:rsidR="00350F63" w:rsidRDefault="00350F63" w:rsidP="00F54C6C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30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bgK8UA&#10;AADbAAAADwAAAGRycy9kb3ducmV2LnhtbESPQWvCQBCF7wX/wzJCL6Vu2kObRlcRi2IvglrsdciO&#10;STA7G7JrEvvrO4eCtxnem/e+mS0GV6uO2lB5NvAySUAR595WXBj4Pq6fU1AhIlusPZOBGwVYzEcP&#10;M8ys73lP3SEWSkI4ZGigjLHJtA55SQ7DxDfEop196zDK2hbatthLuKv1a5K8aYcVS0OJDa1Kyi+H&#10;qzOQ3lJ36k67zQ99cf/5u7Pvy6cPYx7Hw3IKKtIQ7+b/660VfKGXX2QAP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tuArxQAAANsAAAAPAAAAAAAAAAAAAAAAAJgCAABkcnMv&#10;ZG93bnJldi54bWxQSwUGAAAAAAQABAD1AAAAigMAAAAA&#10;" strokecolor="windowText" strokeweight="1pt">
                        <v:textbox>
                          <w:txbxContent>
                            <w:p w:rsidR="00350F63" w:rsidRDefault="00350F63" w:rsidP="00F54C6C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31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PdxMMA&#10;AADbAAAADwAAAGRycy9kb3ducmV2LnhtbERPTWvCQBC9C/0PyxS8iG7qwcaYjUhLRS9Creh1yI5J&#10;aHY2ZLdJ7K/vCgVv83ifk64HU4uOWldZVvAyi0AQ51ZXXCg4fX1MYxDOI2usLZOCGzlYZ0+jFBNt&#10;e/6k7ugLEULYJaig9L5JpHR5SQbdzDbEgbva1qAPsC2kbrEP4aaW8yhaSIMVh4YSG3orKf8+/hgF&#10;8S025+582F5oz/3770G/biZLpcbPw2YFwtPgH+J/906H+Qu4/xIOkN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BPdxMMAAADbAAAADwAAAAAAAAAAAAAAAACYAgAAZHJzL2Rv&#10;d25yZXYueG1sUEsFBgAAAAAEAAQA9QAAAIgDAAAAAA==&#10;" strokecolor="windowText" strokeweight="1pt">
                        <v:textbox>
                          <w:txbxContent>
                            <w:p w:rsidR="00350F63" w:rsidRDefault="00350F63" w:rsidP="00F54C6C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32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94X8MA&#10;AADbAAAADwAAAGRycy9kb3ducmV2LnhtbERPTWvCQBC9C/0PyxS8iG70oGmajUilYi9C06LXITtN&#10;QrOzIbtNor++Wyh4m8f7nHQ7mkb01LnasoLlIgJBXFhdc6ng8+N1HoNwHlljY5kUXMnBNnuYpJho&#10;O/A79bkvRQhhl6CCyvs2kdIVFRl0C9sSB+7LdgZ9gF0pdYdDCDeNXEXRWhqsOTRU2NJLRcV3/mMU&#10;xNfYnPvz6XChNx72t5Pe7GZPSk0fx90zCE+jv4v/3Ucd5m/g75dwgMx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194X8MAAADbAAAADwAAAAAAAAAAAAAAAACYAgAAZHJzL2Rv&#10;d25yZXYueG1sUEsFBgAAAAAEAAQA9QAAAIgDAAAAAA==&#10;" strokecolor="windowText" strokeweight="1pt">
                        <v:textbox>
                          <w:txbxContent>
                            <w:p w:rsidR="00350F63" w:rsidRDefault="00350F63" w:rsidP="00F54C6C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 w:rsidR="00001FBC">
              <w:rPr>
                <w:sz w:val="24"/>
                <w:szCs w:val="24"/>
              </w:rPr>
              <w:t xml:space="preserve">              north</w:t>
            </w:r>
          </w:p>
          <w:p w:rsidR="00F54C6C" w:rsidRDefault="00F54C6C" w:rsidP="00F54C6C">
            <w:pPr>
              <w:rPr>
                <w:sz w:val="12"/>
                <w:szCs w:val="12"/>
              </w:rPr>
            </w:pPr>
          </w:p>
          <w:p w:rsidR="00F54C6C" w:rsidRDefault="00F54C6C" w:rsidP="00F54C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north-west</w:t>
            </w:r>
          </w:p>
          <w:p w:rsidR="00F54C6C" w:rsidRDefault="00F54C6C" w:rsidP="00F54C6C">
            <w:pPr>
              <w:rPr>
                <w:sz w:val="12"/>
                <w:szCs w:val="12"/>
              </w:rPr>
            </w:pPr>
          </w:p>
          <w:p w:rsidR="00F54C6C" w:rsidRDefault="00001FBC" w:rsidP="00F54C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south</w:t>
            </w:r>
          </w:p>
          <w:p w:rsidR="00F54C6C" w:rsidRDefault="00F54C6C" w:rsidP="00F54C6C">
            <w:pPr>
              <w:rPr>
                <w:sz w:val="12"/>
                <w:szCs w:val="12"/>
              </w:rPr>
            </w:pPr>
          </w:p>
          <w:p w:rsidR="00F54C6C" w:rsidRDefault="00001FBC" w:rsidP="00F54C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</w:t>
            </w:r>
            <w:r w:rsidR="00F54C6C">
              <w:rPr>
                <w:sz w:val="24"/>
                <w:szCs w:val="24"/>
              </w:rPr>
              <w:t>west</w:t>
            </w:r>
          </w:p>
          <w:p w:rsidR="00325745" w:rsidRDefault="00325745" w:rsidP="00F36416">
            <w:pPr>
              <w:pStyle w:val="QuestionStyle"/>
            </w:pPr>
          </w:p>
        </w:tc>
      </w:tr>
      <w:tr w:rsidR="0032574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F676C" w:rsidRDefault="00350F63" w:rsidP="00A74E1C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en-AU"/>
              </w:rPr>
              <w:object w:dxaOrig="1440" w:dyaOrig="1440">
                <v:shape id="_x0000_s1045" type="#_x0000_t75" style="position:absolute;margin-left:285.65pt;margin-top:4.15pt;width:76.85pt;height:129pt;z-index:251678720;mso-position-horizontal-relative:text;mso-position-vertical-relative:text">
                  <v:imagedata r:id="rId10" o:title=""/>
                </v:shape>
                <o:OLEObject Type="Embed" ProgID="FXDraw.Graphic" ShapeID="_x0000_s1045" DrawAspect="Content" ObjectID="_1459807693" r:id="rId11"/>
              </w:object>
            </w:r>
            <w:r w:rsidR="00A74E1C">
              <w:rPr>
                <w:sz w:val="24"/>
                <w:szCs w:val="24"/>
              </w:rPr>
              <w:t xml:space="preserve">Greg was riding his bike in a south-west direction. </w:t>
            </w:r>
          </w:p>
          <w:p w:rsidR="007F676C" w:rsidRPr="007F676C" w:rsidRDefault="007F676C" w:rsidP="00A74E1C">
            <w:pPr>
              <w:rPr>
                <w:sz w:val="12"/>
                <w:szCs w:val="12"/>
              </w:rPr>
            </w:pPr>
          </w:p>
          <w:p w:rsidR="007F676C" w:rsidRDefault="00A74E1C" w:rsidP="00A74E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He then made two </w:t>
            </w:r>
            <w:r w:rsidR="007F676C">
              <w:rPr>
                <w:sz w:val="24"/>
                <w:szCs w:val="24"/>
              </w:rPr>
              <w:t>90</w:t>
            </w:r>
            <w:r w:rsidR="007F676C">
              <w:rPr>
                <w:sz w:val="24"/>
                <w:szCs w:val="24"/>
                <w:vertAlign w:val="superscript"/>
              </w:rPr>
              <w:t>o</w:t>
            </w:r>
            <w:r w:rsidR="007F676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left hand turns. </w:t>
            </w:r>
          </w:p>
          <w:p w:rsidR="007F676C" w:rsidRPr="007F676C" w:rsidRDefault="007F676C" w:rsidP="00A74E1C">
            <w:pPr>
              <w:rPr>
                <w:sz w:val="12"/>
                <w:szCs w:val="12"/>
              </w:rPr>
            </w:pPr>
          </w:p>
          <w:p w:rsidR="00A74E1C" w:rsidRDefault="007F676C" w:rsidP="00A74E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What direction was </w:t>
            </w:r>
            <w:r w:rsidR="00A74E1C">
              <w:rPr>
                <w:sz w:val="24"/>
                <w:szCs w:val="24"/>
              </w:rPr>
              <w:t>he travelling then?</w:t>
            </w:r>
          </w:p>
          <w:p w:rsidR="007F676C" w:rsidRDefault="007F676C" w:rsidP="00A74E1C">
            <w:pPr>
              <w:rPr>
                <w:sz w:val="24"/>
                <w:szCs w:val="24"/>
              </w:rPr>
            </w:pPr>
          </w:p>
          <w:p w:rsidR="00A74E1C" w:rsidRDefault="00A74E1C" w:rsidP="00A74E1C">
            <w:pPr>
              <w:rPr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9536" behindDoc="0" locked="0" layoutInCell="1" allowOverlap="1" wp14:anchorId="78DCF85C" wp14:editId="5030E7B1">
                      <wp:simplePos x="0" y="0"/>
                      <wp:positionH relativeFrom="column">
                        <wp:posOffset>207010</wp:posOffset>
                      </wp:positionH>
                      <wp:positionV relativeFrom="paragraph">
                        <wp:posOffset>151765</wp:posOffset>
                      </wp:positionV>
                      <wp:extent cx="2057400" cy="373380"/>
                      <wp:effectExtent l="0" t="0" r="19050" b="26670"/>
                      <wp:wrapNone/>
                      <wp:docPr id="116" name="Rectangle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C271F7B" id="Rectangle 116" o:spid="_x0000_s1026" style="position:absolute;margin-left:16.3pt;margin-top:11.95pt;width:162pt;height:29.4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" filled="f" strokecolor="black [3213]" strokeweight="1.5pt"/>
                  </w:pict>
                </mc:Fallback>
              </mc:AlternateContent>
            </w:r>
          </w:p>
          <w:p w:rsidR="00A74E1C" w:rsidRDefault="00A74E1C" w:rsidP="00A74E1C">
            <w:pPr>
              <w:rPr>
                <w:sz w:val="24"/>
                <w:szCs w:val="24"/>
              </w:rPr>
            </w:pPr>
          </w:p>
          <w:p w:rsidR="003D41FF" w:rsidRDefault="003D41FF" w:rsidP="00F36416">
            <w:pPr>
              <w:pStyle w:val="QuestionStyle"/>
            </w:pPr>
          </w:p>
          <w:p w:rsidR="007F676C" w:rsidRDefault="007F676C" w:rsidP="00F36416">
            <w:pPr>
              <w:pStyle w:val="QuestionStyle"/>
            </w:pPr>
          </w:p>
          <w:p w:rsidR="007F676C" w:rsidRDefault="007F676C" w:rsidP="00F36416">
            <w:pPr>
              <w:pStyle w:val="QuestionStyle"/>
            </w:pPr>
          </w:p>
        </w:tc>
      </w:tr>
      <w:tr w:rsidR="00723C6A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723C6A" w:rsidRPr="001B3341" w:rsidRDefault="00723C6A" w:rsidP="00723C6A">
            <w:pPr>
              <w:pStyle w:val="ListParagraph"/>
              <w:ind w:left="57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23C6A" w:rsidRPr="00350F63" w:rsidRDefault="00350F63" w:rsidP="00723C6A">
            <w:pPr>
              <w:rPr>
                <w:sz w:val="36"/>
                <w:szCs w:val="36"/>
              </w:rPr>
            </w:pPr>
            <w:r w:rsidRPr="00350F63">
              <w:rPr>
                <w:noProof/>
                <w:sz w:val="36"/>
                <w:szCs w:val="36"/>
                <w:lang w:eastAsia="en-AU"/>
              </w:rPr>
              <w:object w:dxaOrig="1440" w:dyaOrig="1440">
                <v:shape id="_x0000_s1076" type="#_x0000_t75" style="position:absolute;margin-left:23.5pt;margin-top:-5.1pt;width:421.3pt;height:420.1pt;z-index:251691008;mso-position-horizontal-relative:text;mso-position-vertical-relative:text" filled="t" fillcolor="white [3212]" stroked="t" strokecolor="#1f497d [3215]">
                  <v:imagedata r:id="rId12" o:title=""/>
                </v:shape>
                <o:OLEObject Type="Embed" ProgID="FXDraw.Graphic" ShapeID="_x0000_s1076" DrawAspect="Content" ObjectID="_1459807694" r:id="rId13"/>
              </w:object>
            </w:r>
            <w:r w:rsidR="00723C6A" w:rsidRPr="00350F63">
              <w:rPr>
                <w:sz w:val="36"/>
                <w:szCs w:val="36"/>
              </w:rPr>
              <w:t>A</w:t>
            </w:r>
          </w:p>
          <w:p w:rsidR="00723C6A" w:rsidRPr="00A90D26" w:rsidRDefault="00723C6A" w:rsidP="00723C6A">
            <w:pPr>
              <w:rPr>
                <w:sz w:val="36"/>
                <w:szCs w:val="36"/>
              </w:rPr>
            </w:pPr>
          </w:p>
          <w:p w:rsidR="00723C6A" w:rsidRPr="00A90D26" w:rsidRDefault="00723C6A" w:rsidP="00723C6A">
            <w:pPr>
              <w:rPr>
                <w:sz w:val="36"/>
                <w:szCs w:val="36"/>
              </w:rPr>
            </w:pPr>
            <w:r w:rsidRPr="00A90D26">
              <w:rPr>
                <w:sz w:val="36"/>
                <w:szCs w:val="36"/>
              </w:rPr>
              <w:t>B</w:t>
            </w:r>
          </w:p>
          <w:p w:rsidR="00723C6A" w:rsidRPr="00A90D26" w:rsidRDefault="00723C6A" w:rsidP="00723C6A">
            <w:pPr>
              <w:rPr>
                <w:sz w:val="36"/>
                <w:szCs w:val="36"/>
              </w:rPr>
            </w:pPr>
          </w:p>
          <w:p w:rsidR="00723C6A" w:rsidRPr="00A90D26" w:rsidRDefault="00723C6A" w:rsidP="00723C6A">
            <w:pPr>
              <w:rPr>
                <w:sz w:val="36"/>
                <w:szCs w:val="36"/>
              </w:rPr>
            </w:pPr>
            <w:r w:rsidRPr="00A90D26">
              <w:rPr>
                <w:sz w:val="36"/>
                <w:szCs w:val="36"/>
              </w:rPr>
              <w:t>C</w:t>
            </w:r>
          </w:p>
          <w:p w:rsidR="00723C6A" w:rsidRPr="00A90D26" w:rsidRDefault="00723C6A" w:rsidP="00723C6A">
            <w:pPr>
              <w:rPr>
                <w:sz w:val="36"/>
                <w:szCs w:val="36"/>
              </w:rPr>
            </w:pPr>
          </w:p>
          <w:p w:rsidR="00723C6A" w:rsidRPr="00A90D26" w:rsidRDefault="00723C6A" w:rsidP="00723C6A">
            <w:pPr>
              <w:rPr>
                <w:sz w:val="36"/>
                <w:szCs w:val="36"/>
              </w:rPr>
            </w:pPr>
            <w:r w:rsidRPr="00A90D26">
              <w:rPr>
                <w:sz w:val="36"/>
                <w:szCs w:val="36"/>
              </w:rPr>
              <w:t>D</w:t>
            </w:r>
          </w:p>
          <w:p w:rsidR="00723C6A" w:rsidRPr="00A90D26" w:rsidRDefault="00723C6A" w:rsidP="00723C6A">
            <w:pPr>
              <w:rPr>
                <w:sz w:val="36"/>
                <w:szCs w:val="36"/>
              </w:rPr>
            </w:pPr>
          </w:p>
          <w:p w:rsidR="00723C6A" w:rsidRPr="00A90D26" w:rsidRDefault="00723C6A" w:rsidP="00723C6A">
            <w:pPr>
              <w:rPr>
                <w:sz w:val="36"/>
                <w:szCs w:val="36"/>
              </w:rPr>
            </w:pPr>
            <w:r w:rsidRPr="00A90D26">
              <w:rPr>
                <w:sz w:val="36"/>
                <w:szCs w:val="36"/>
              </w:rPr>
              <w:t>E</w:t>
            </w:r>
          </w:p>
          <w:p w:rsidR="00723C6A" w:rsidRPr="00A90D26" w:rsidRDefault="00723C6A" w:rsidP="00723C6A">
            <w:pPr>
              <w:rPr>
                <w:sz w:val="36"/>
                <w:szCs w:val="36"/>
              </w:rPr>
            </w:pPr>
          </w:p>
          <w:p w:rsidR="00723C6A" w:rsidRPr="00A90D26" w:rsidRDefault="00723C6A" w:rsidP="00723C6A">
            <w:pPr>
              <w:rPr>
                <w:sz w:val="36"/>
                <w:szCs w:val="36"/>
              </w:rPr>
            </w:pPr>
            <w:r w:rsidRPr="00A90D26">
              <w:rPr>
                <w:sz w:val="36"/>
                <w:szCs w:val="36"/>
              </w:rPr>
              <w:t>F</w:t>
            </w:r>
          </w:p>
          <w:p w:rsidR="00723C6A" w:rsidRPr="00A90D26" w:rsidRDefault="00723C6A" w:rsidP="00723C6A">
            <w:pPr>
              <w:rPr>
                <w:sz w:val="36"/>
                <w:szCs w:val="36"/>
              </w:rPr>
            </w:pPr>
          </w:p>
          <w:p w:rsidR="00723C6A" w:rsidRPr="00A90D26" w:rsidRDefault="00723C6A" w:rsidP="00723C6A">
            <w:pPr>
              <w:rPr>
                <w:sz w:val="36"/>
                <w:szCs w:val="36"/>
              </w:rPr>
            </w:pPr>
            <w:r w:rsidRPr="00A90D26">
              <w:rPr>
                <w:sz w:val="36"/>
                <w:szCs w:val="36"/>
              </w:rPr>
              <w:t>G</w:t>
            </w:r>
          </w:p>
          <w:p w:rsidR="00723C6A" w:rsidRPr="00A90D26" w:rsidRDefault="00723C6A" w:rsidP="00723C6A">
            <w:pPr>
              <w:rPr>
                <w:sz w:val="36"/>
                <w:szCs w:val="36"/>
              </w:rPr>
            </w:pPr>
          </w:p>
          <w:p w:rsidR="00723C6A" w:rsidRPr="00A90D26" w:rsidRDefault="00723C6A" w:rsidP="00723C6A">
            <w:pPr>
              <w:rPr>
                <w:sz w:val="36"/>
                <w:szCs w:val="36"/>
              </w:rPr>
            </w:pPr>
            <w:r w:rsidRPr="00A90D26">
              <w:rPr>
                <w:sz w:val="36"/>
                <w:szCs w:val="36"/>
              </w:rPr>
              <w:t>H</w:t>
            </w:r>
          </w:p>
          <w:p w:rsidR="00723C6A" w:rsidRPr="00A90D26" w:rsidRDefault="00723C6A" w:rsidP="00723C6A">
            <w:pPr>
              <w:rPr>
                <w:sz w:val="36"/>
                <w:szCs w:val="36"/>
              </w:rPr>
            </w:pPr>
          </w:p>
          <w:p w:rsidR="00723C6A" w:rsidRPr="00A90D26" w:rsidRDefault="00723C6A" w:rsidP="00723C6A">
            <w:pPr>
              <w:rPr>
                <w:sz w:val="36"/>
                <w:szCs w:val="36"/>
              </w:rPr>
            </w:pPr>
            <w:r w:rsidRPr="00A90D26">
              <w:rPr>
                <w:sz w:val="36"/>
                <w:szCs w:val="36"/>
              </w:rPr>
              <w:t>I</w:t>
            </w:r>
          </w:p>
          <w:p w:rsidR="00723C6A" w:rsidRPr="00A90D26" w:rsidRDefault="00723C6A" w:rsidP="00723C6A">
            <w:pPr>
              <w:rPr>
                <w:sz w:val="36"/>
                <w:szCs w:val="36"/>
              </w:rPr>
            </w:pPr>
          </w:p>
          <w:p w:rsidR="00723C6A" w:rsidRDefault="00723C6A" w:rsidP="00723C6A">
            <w:pPr>
              <w:rPr>
                <w:sz w:val="36"/>
                <w:szCs w:val="36"/>
              </w:rPr>
            </w:pPr>
            <w:r w:rsidRPr="00A90D26">
              <w:rPr>
                <w:sz w:val="36"/>
                <w:szCs w:val="36"/>
              </w:rPr>
              <w:t>J</w:t>
            </w:r>
          </w:p>
          <w:p w:rsidR="00350F63" w:rsidRPr="00A90D26" w:rsidRDefault="00350F63" w:rsidP="00723C6A">
            <w:pPr>
              <w:rPr>
                <w:sz w:val="36"/>
                <w:szCs w:val="36"/>
              </w:rPr>
            </w:pPr>
          </w:p>
          <w:p w:rsidR="00723C6A" w:rsidRDefault="00350F63" w:rsidP="00A90D26">
            <w:pPr>
              <w:spacing w:before="12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1         </w:t>
            </w:r>
            <w:r w:rsidR="00723C6A" w:rsidRPr="00A90D26">
              <w:rPr>
                <w:sz w:val="36"/>
                <w:szCs w:val="36"/>
              </w:rPr>
              <w:t xml:space="preserve">2      </w:t>
            </w:r>
            <w:r>
              <w:rPr>
                <w:sz w:val="36"/>
                <w:szCs w:val="36"/>
              </w:rPr>
              <w:t xml:space="preserve">  3       4       5       6     </w:t>
            </w:r>
            <w:r w:rsidR="00723C6A" w:rsidRPr="00A90D26">
              <w:rPr>
                <w:sz w:val="36"/>
                <w:szCs w:val="36"/>
              </w:rPr>
              <w:t xml:space="preserve">  7  </w:t>
            </w:r>
            <w:r>
              <w:rPr>
                <w:sz w:val="36"/>
                <w:szCs w:val="36"/>
              </w:rPr>
              <w:t xml:space="preserve">     8    </w:t>
            </w:r>
            <w:r w:rsidR="00A90D26">
              <w:rPr>
                <w:sz w:val="36"/>
                <w:szCs w:val="36"/>
              </w:rPr>
              <w:t xml:space="preserve"> </w:t>
            </w:r>
            <w:r w:rsidR="00723C6A" w:rsidRPr="00A90D26">
              <w:rPr>
                <w:sz w:val="36"/>
                <w:szCs w:val="36"/>
              </w:rPr>
              <w:t xml:space="preserve">  9</w:t>
            </w:r>
            <w:r w:rsidR="00A90D26">
              <w:rPr>
                <w:sz w:val="36"/>
                <w:szCs w:val="36"/>
              </w:rPr>
              <w:t xml:space="preserve">    </w:t>
            </w:r>
            <w:r>
              <w:rPr>
                <w:sz w:val="36"/>
                <w:szCs w:val="36"/>
              </w:rPr>
              <w:t xml:space="preserve">   10</w:t>
            </w:r>
            <w:r w:rsidR="00723C6A" w:rsidRPr="00A90D26">
              <w:rPr>
                <w:sz w:val="36"/>
                <w:szCs w:val="36"/>
              </w:rPr>
              <w:t xml:space="preserve">   </w:t>
            </w:r>
            <w:r>
              <w:rPr>
                <w:sz w:val="36"/>
                <w:szCs w:val="36"/>
              </w:rPr>
              <w:t xml:space="preserve">                                    </w:t>
            </w:r>
          </w:p>
          <w:p w:rsidR="00350F63" w:rsidRPr="00A90D26" w:rsidRDefault="00350F63" w:rsidP="00A90D26">
            <w:pPr>
              <w:spacing w:before="120"/>
              <w:rPr>
                <w:sz w:val="36"/>
                <w:szCs w:val="36"/>
              </w:rPr>
            </w:pPr>
            <w:r>
              <w:rPr>
                <w:noProof/>
                <w:sz w:val="24"/>
                <w:szCs w:val="24"/>
                <w:lang w:eastAsia="en-AU"/>
              </w:rPr>
              <w:object w:dxaOrig="1440" w:dyaOrig="1440">
                <v:shape id="_x0000_s1103" type="#_x0000_t75" style="position:absolute;margin-left:319.2pt;margin-top:6.9pt;width:59pt;height:65.5pt;z-index:251884032;mso-position-horizontal-relative:text;mso-position-vertical-relative:text">
                  <v:imagedata r:id="rId14" o:title=""/>
                </v:shape>
                <o:OLEObject Type="Embed" ProgID="FXDraw.Graphic" ShapeID="_x0000_s1103" DrawAspect="Content" ObjectID="_1459807695" r:id="rId15"/>
              </w:object>
            </w:r>
            <w:r>
              <w:rPr>
                <w:sz w:val="36"/>
                <w:szCs w:val="36"/>
              </w:rPr>
              <w:t xml:space="preserve">            </w:t>
            </w:r>
          </w:p>
          <w:p w:rsidR="00723C6A" w:rsidRPr="00A90D26" w:rsidRDefault="00350F63" w:rsidP="00723C6A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en-AU"/>
              </w:rPr>
              <w:object w:dxaOrig="1440" w:dyaOrig="1440">
                <v:shape id="_x0000_s1077" type="#_x0000_t75" style="position:absolute;margin-left:34.6pt;margin-top:9.55pt;width:415.35pt;height:113.8pt;z-index:251692032;mso-position-horizontal-relative:text;mso-position-vertical-relative:text" filled="t" fillcolor="white [3212]" strokecolor="#1f497d [3215]">
                  <v:imagedata r:id="rId16" o:title=""/>
                </v:shape>
                <o:OLEObject Type="Embed" ProgID="FXDraw.Graphic" ShapeID="_x0000_s1077" DrawAspect="Content" ObjectID="_1459807696" r:id="rId17"/>
              </w:object>
            </w:r>
          </w:p>
          <w:p w:rsidR="00723C6A" w:rsidRPr="00A90D26" w:rsidRDefault="00723C6A" w:rsidP="00723C6A">
            <w:pPr>
              <w:rPr>
                <w:sz w:val="24"/>
                <w:szCs w:val="24"/>
              </w:rPr>
            </w:pPr>
          </w:p>
          <w:p w:rsidR="00723C6A" w:rsidRDefault="00723C6A" w:rsidP="00723C6A">
            <w:pPr>
              <w:rPr>
                <w:sz w:val="24"/>
                <w:szCs w:val="24"/>
              </w:rPr>
            </w:pPr>
          </w:p>
          <w:p w:rsidR="00A90D26" w:rsidRDefault="00A90D26" w:rsidP="00723C6A">
            <w:pPr>
              <w:rPr>
                <w:sz w:val="24"/>
                <w:szCs w:val="24"/>
              </w:rPr>
            </w:pPr>
          </w:p>
          <w:p w:rsidR="00A90D26" w:rsidRDefault="00A90D26" w:rsidP="00723C6A">
            <w:pPr>
              <w:rPr>
                <w:sz w:val="24"/>
                <w:szCs w:val="24"/>
              </w:rPr>
            </w:pPr>
          </w:p>
          <w:p w:rsidR="00A90D26" w:rsidRDefault="00A90D26" w:rsidP="00723C6A">
            <w:pPr>
              <w:rPr>
                <w:sz w:val="24"/>
                <w:szCs w:val="24"/>
              </w:rPr>
            </w:pPr>
          </w:p>
          <w:p w:rsidR="00A90D26" w:rsidRDefault="00A90D26" w:rsidP="00723C6A">
            <w:pPr>
              <w:rPr>
                <w:sz w:val="24"/>
                <w:szCs w:val="24"/>
              </w:rPr>
            </w:pPr>
          </w:p>
          <w:p w:rsidR="00A90D26" w:rsidRPr="00A90D26" w:rsidRDefault="00A90D26" w:rsidP="00723C6A">
            <w:pPr>
              <w:rPr>
                <w:sz w:val="24"/>
                <w:szCs w:val="24"/>
              </w:rPr>
            </w:pPr>
          </w:p>
          <w:p w:rsidR="00723C6A" w:rsidRPr="00A90D26" w:rsidRDefault="00723C6A" w:rsidP="00723C6A">
            <w:pPr>
              <w:rPr>
                <w:sz w:val="24"/>
                <w:szCs w:val="24"/>
              </w:rPr>
            </w:pPr>
          </w:p>
          <w:p w:rsidR="00723C6A" w:rsidRPr="006D3CCF" w:rsidRDefault="00723C6A" w:rsidP="00F36416">
            <w:pPr>
              <w:pStyle w:val="QuestionStyle"/>
              <w:rPr>
                <w:b/>
              </w:rPr>
            </w:pPr>
            <w:r w:rsidRPr="006D3CCF">
              <w:rPr>
                <w:b/>
              </w:rPr>
              <w:t>Questions 4 – 8 refer to the map above of Hayley town centre.</w:t>
            </w:r>
          </w:p>
        </w:tc>
      </w:tr>
      <w:tr w:rsidR="0032574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F1E62" w:rsidRPr="00A90D26" w:rsidRDefault="004F1E62" w:rsidP="00F36416">
            <w:pPr>
              <w:pStyle w:val="QuestionStyle"/>
            </w:pPr>
            <w:r w:rsidRPr="00A90D26">
              <w:t>The High School is at grid reference 3G.</w:t>
            </w:r>
          </w:p>
          <w:p w:rsidR="00325745" w:rsidRPr="00A90D26" w:rsidRDefault="004F1E62" w:rsidP="00F36416">
            <w:pPr>
              <w:pStyle w:val="QuestionStyle"/>
            </w:pPr>
            <w:r w:rsidRPr="00A90D26">
              <w:t>What can be found at grid reference 7C?</w:t>
            </w:r>
          </w:p>
          <w:p w:rsidR="004F1E62" w:rsidRPr="00A90D26" w:rsidRDefault="004F1E62" w:rsidP="00F36416">
            <w:pPr>
              <w:pStyle w:val="QuestionStyle"/>
            </w:pPr>
            <w:r w:rsidRPr="00A90D26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05856" behindDoc="0" locked="0" layoutInCell="1" allowOverlap="1" wp14:anchorId="1E320AF2" wp14:editId="00DA9DBD">
                      <wp:simplePos x="0" y="0"/>
                      <wp:positionH relativeFrom="column">
                        <wp:posOffset>2550160</wp:posOffset>
                      </wp:positionH>
                      <wp:positionV relativeFrom="paragraph">
                        <wp:posOffset>59690</wp:posOffset>
                      </wp:positionV>
                      <wp:extent cx="2057400" cy="373380"/>
                      <wp:effectExtent l="0" t="0" r="19050" b="26670"/>
                      <wp:wrapNone/>
                      <wp:docPr id="90" name="Rectangle 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10C9EF9" id="Rectangle 90" o:spid="_x0000_s1026" style="position:absolute;margin-left:200.8pt;margin-top:4.7pt;width:162pt;height:29.4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" filled="f" strokecolor="black [3213]" strokeweight="1.5pt"/>
                  </w:pict>
                </mc:Fallback>
              </mc:AlternateContent>
            </w:r>
          </w:p>
          <w:p w:rsidR="004F1E62" w:rsidRPr="00A90D26" w:rsidRDefault="004F1E62" w:rsidP="00F36416">
            <w:pPr>
              <w:pStyle w:val="QuestionStyle"/>
            </w:pPr>
          </w:p>
          <w:p w:rsidR="004F1E62" w:rsidRPr="00A90D26" w:rsidRDefault="004F1E62" w:rsidP="00F36416">
            <w:pPr>
              <w:pStyle w:val="QuestionStyle"/>
            </w:pPr>
          </w:p>
        </w:tc>
      </w:tr>
      <w:tr w:rsidR="0032574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Pr="00A90D26" w:rsidRDefault="004F1E62" w:rsidP="00F36416">
            <w:pPr>
              <w:pStyle w:val="QuestionStyle"/>
            </w:pPr>
            <w:r w:rsidRPr="00A90D26">
              <w:t>What is the grid refe</w:t>
            </w:r>
            <w:r w:rsidR="00FC32D9" w:rsidRPr="00A90D26">
              <w:t>re</w:t>
            </w:r>
            <w:r w:rsidRPr="00A90D26">
              <w:t>nce of the Primary School?</w:t>
            </w:r>
          </w:p>
          <w:p w:rsidR="004F1E62" w:rsidRPr="00A90D26" w:rsidRDefault="004F1E62" w:rsidP="00F36416">
            <w:pPr>
              <w:pStyle w:val="QuestionStyle"/>
            </w:pPr>
          </w:p>
          <w:p w:rsidR="004F1E62" w:rsidRPr="00A90D26" w:rsidRDefault="00FC32D9" w:rsidP="00F36416">
            <w:pPr>
              <w:pStyle w:val="QuestionStyle"/>
            </w:pPr>
            <w:r w:rsidRPr="00A90D26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07904" behindDoc="0" locked="0" layoutInCell="1" allowOverlap="1" wp14:anchorId="16ADB1B0" wp14:editId="2086691B">
                      <wp:simplePos x="0" y="0"/>
                      <wp:positionH relativeFrom="column">
                        <wp:posOffset>292735</wp:posOffset>
                      </wp:positionH>
                      <wp:positionV relativeFrom="paragraph">
                        <wp:posOffset>24130</wp:posOffset>
                      </wp:positionV>
                      <wp:extent cx="4362450" cy="114300"/>
                      <wp:effectExtent l="0" t="0" r="19050" b="19050"/>
                      <wp:wrapNone/>
                      <wp:docPr id="91" name="Group 1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0" y="0"/>
                                <a:chExt cx="43624" cy="1143"/>
                              </a:xfrm>
                            </wpg:grpSpPr>
                            <wps:wsp>
                              <wps:cNvPr id="9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FC32D9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FC32D9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" y="0"/>
                                  <a:ext cx="1715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FC32D9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FC32D9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6ADB1B0" id="Group 109" o:spid="_x0000_s1033" style="position:absolute;margin-left:23.05pt;margin-top:1.9pt;width:343.5pt;height:9pt;z-index:25170790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">
                      <v:roundrect id="AutoShape 3" o:spid="_x0000_s1034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GWcsQA&#10;AADbAAAADwAAAGRycy9kb3ducmV2LnhtbESPQWvCQBSE70L/w/IKXkQ3emhjdBNKZcVbqRbq8Zl9&#10;JqHZt2l21fTfdwsFj8PMfMOsi8G24kq9bxwrmM8SEMSlMw1XCj4OepqC8AHZYOuYFPyQhyJ/GK0x&#10;M+7G73Tdh0pECPsMFdQhdJmUvqzJop+5jjh6Z9dbDFH2lTQ93iLctnKRJE/SYsNxocaOXmsqv/YX&#10;q6BK9dszH3WqP5vNliYa56fNt1Ljx+FlBSLQEO7h//bOKFgu4O9L/AEy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xlnLEAAAA2wAAAA8AAAAAAAAAAAAAAAAAmAIAAGRycy9k&#10;b3ducmV2LnhtbFBLBQYAAAAABAAEAPUAAACJAwAAAAA=&#10;" strokeweight="1pt">
                        <v:textbox>
                          <w:txbxContent>
                            <w:p w:rsidR="00350F63" w:rsidRDefault="00350F63" w:rsidP="00FC32D9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35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0z6cQA&#10;AADbAAAADwAAAGRycy9kb3ducmV2LnhtbESPQWvCQBSE7wX/w/KEXkqzsYKm0VWksqU3qRb0+Jp9&#10;JsHs2zS71fjvu4LQ4zAz3zDzZW8bcabO144VjJIUBHHhTM2lgq+dfs5A+IBssHFMCq7kYbkYPMwx&#10;N+7Cn3TehlJECPscFVQhtLmUvqjIok9cSxy9o+sshii7UpoOLxFuG/mSphNpsea4UGFLbxUVp+2v&#10;VVBmejPlg870vl6/05PG0ff6R6nHYb+agQjUh//wvf1hFLyO4fYl/gC5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99M+nEAAAA2wAAAA8AAAAAAAAAAAAAAAAAmAIAAGRycy9k&#10;b3ducmV2LnhtbFBLBQYAAAAABAAEAPUAAACJAwAAAAA=&#10;" strokeweight="1pt">
                        <v:textbox>
                          <w:txbxContent>
                            <w:p w:rsidR="00350F63" w:rsidRDefault="00350F63" w:rsidP="00FC32D9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36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SrncQA&#10;AADbAAAADwAAAGRycy9kb3ducmV2LnhtbESPQWvCQBSE7wX/w/KEXkqzsYim0VWksqU3qRb0+Jp9&#10;JsHs2zS71fjvu4LQ4zAz3zDzZW8bcabO144VjJIUBHHhTM2lgq+dfs5A+IBssHFMCq7kYbkYPMwx&#10;N+7Cn3TehlJECPscFVQhtLmUvqjIok9cSxy9o+sshii7UpoOLxFuG/mSphNpsea4UGFLbxUVp+2v&#10;VVBmejPlg870vl6/05PG0ff6R6nHYb+agQjUh//wvf1hFLyO4fYl/gC5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CUq53EAAAA2wAAAA8AAAAAAAAAAAAAAAAAmAIAAGRycy9k&#10;b3ducmV2LnhtbFBLBQYAAAAABAAEAPUAAACJAwAAAAA=&#10;" strokeweight="1pt">
                        <v:textbox>
                          <w:txbxContent>
                            <w:p w:rsidR="00350F63" w:rsidRDefault="00350F63" w:rsidP="00FC32D9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37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gOBsQA&#10;AADbAAAADwAAAGRycy9kb3ducmV2LnhtbESPQWvCQBSE7wX/w/KEXkqzsaCm0VWksqU3qRb0+Jp9&#10;JsHs2zS71fjvu4LQ4zAz3zDzZW8bcabO144VjJIUBHHhTM2lgq+dfs5A+IBssHFMCq7kYbkYPMwx&#10;N+7Cn3TehlJECPscFVQhtLmUvqjIok9cSxy9o+sshii7UpoOLxFuG/mSphNpsea4UGFLbxUVp+2v&#10;VVBmejPlg870vl6/05PG0ff6R6nHYb+agQjUh//wvf1hFLyO4fYl/gC5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/YDgbEAAAA2wAAAA8AAAAAAAAAAAAAAAAAmAIAAGRycy9k&#10;b3ducmV2LnhtbFBLBQYAAAAABAAEAPUAAACJAwAAAAA=&#10;" strokeweight="1pt">
                        <v:textbox>
                          <w:txbxContent>
                            <w:p w:rsidR="00350F63" w:rsidRDefault="00350F63" w:rsidP="00FC32D9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 w:rsidR="004F1E62" w:rsidRPr="00A90D26">
              <w:t xml:space="preserve">   </w:t>
            </w:r>
            <w:r w:rsidRPr="00A90D26">
              <w:t xml:space="preserve">     </w:t>
            </w:r>
            <w:r w:rsidR="004F1E62" w:rsidRPr="00A90D26">
              <w:t xml:space="preserve">       </w:t>
            </w:r>
            <w:r w:rsidRPr="00A90D26">
              <w:t>3D</w:t>
            </w:r>
            <w:r w:rsidR="004F1E62" w:rsidRPr="00A90D26">
              <w:t xml:space="preserve">  </w:t>
            </w:r>
            <w:r w:rsidRPr="00A90D26">
              <w:t xml:space="preserve">                             4C</w:t>
            </w:r>
            <w:r w:rsidR="004F1E62" w:rsidRPr="00A90D26">
              <w:t xml:space="preserve"> </w:t>
            </w:r>
            <w:r w:rsidRPr="00A90D26">
              <w:t xml:space="preserve">                           </w:t>
            </w:r>
            <w:r w:rsidR="004F1E62" w:rsidRPr="00A90D26">
              <w:t xml:space="preserve">    </w:t>
            </w:r>
            <w:r w:rsidRPr="00A90D26">
              <w:t>5D</w:t>
            </w:r>
            <w:r w:rsidR="004F1E62" w:rsidRPr="00A90D26">
              <w:t xml:space="preserve">    </w:t>
            </w:r>
            <w:r w:rsidRPr="00A90D26">
              <w:t xml:space="preserve">                           </w:t>
            </w:r>
            <w:r w:rsidR="004F1E62" w:rsidRPr="00A90D26">
              <w:t xml:space="preserve"> 7C</w:t>
            </w:r>
            <w:r w:rsidRPr="00A90D26">
              <w:t xml:space="preserve">                 </w:t>
            </w:r>
          </w:p>
          <w:p w:rsidR="00FC32D9" w:rsidRPr="00A90D26" w:rsidRDefault="00FC32D9" w:rsidP="00F36416">
            <w:pPr>
              <w:pStyle w:val="QuestionStyle"/>
            </w:pPr>
          </w:p>
        </w:tc>
      </w:tr>
      <w:tr w:rsidR="0032574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Pr="00A90D26" w:rsidRDefault="00FC32D9" w:rsidP="00F36416">
            <w:pPr>
              <w:pStyle w:val="QuestionStyle"/>
            </w:pPr>
            <w:r w:rsidRPr="00A90D26">
              <w:t>What feature is north of the Church and east of the Primary School?</w:t>
            </w:r>
          </w:p>
          <w:p w:rsidR="00FC32D9" w:rsidRPr="00A90D26" w:rsidRDefault="00FC32D9" w:rsidP="00FC32D9">
            <w:pPr>
              <w:rPr>
                <w:sz w:val="24"/>
                <w:szCs w:val="24"/>
              </w:rPr>
            </w:pPr>
          </w:p>
          <w:p w:rsidR="00FC32D9" w:rsidRPr="00A90D26" w:rsidRDefault="00FC32D9" w:rsidP="00FC32D9">
            <w:pPr>
              <w:rPr>
                <w:sz w:val="24"/>
                <w:szCs w:val="24"/>
              </w:rPr>
            </w:pPr>
            <w:r w:rsidRPr="00A90D26">
              <w:rPr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10976" behindDoc="0" locked="0" layoutInCell="1" allowOverlap="1" wp14:anchorId="5BA0C3D2" wp14:editId="41853112">
                      <wp:simplePos x="0" y="0"/>
                      <wp:positionH relativeFrom="column">
                        <wp:posOffset>239395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289" name="Group 2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9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FC32D9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FC32D9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FC32D9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FC32D9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BA0C3D2" id="Group 289" o:spid="_x0000_s1038" style="position:absolute;margin-left:18.85pt;margin-top:.9pt;width:13.5pt;height:74.4pt;z-index:251710976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">
                      <v:roundrect id="AutoShape 3" o:spid="_x0000_s1039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rgPcIA&#10;AADcAAAADwAAAGRycy9kb3ducmV2LnhtbERPTYvCMBC9C/sfwizsRTRdD1qrUWRlRS/CuqLXoRnb&#10;YjMpTWyrv94cBI+P9z1fdqYUDdWusKzgexiBIE6tLjhTcPz/HcQgnEfWWFomBXdysFx89OaYaNvy&#10;HzUHn4kQwi5BBbn3VSKlS3My6Ia2Ig7cxdYGfYB1JnWNbQg3pRxF0VgaLDg05FjRT07p9XAzCuJ7&#10;bE7Nab85047b9WOvJ6v+VKmvz241A+Gp82/xy73VCkbTMD+cCUd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euA9wgAAANwAAAAPAAAAAAAAAAAAAAAAAJgCAABkcnMvZG93&#10;bnJldi54bWxQSwUGAAAAAAQABAD1AAAAhwMAAAAA&#10;" strokecolor="windowText" strokeweight="1pt">
                        <v:textbox>
                          <w:txbxContent>
                            <w:p w:rsidR="00350F63" w:rsidRDefault="00350F63" w:rsidP="00FC32D9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40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ZFpsYA&#10;AADcAAAADwAAAGRycy9kb3ducmV2LnhtbESPT2vCQBTE7wW/w/KEXorZ6MHGNKuI0qIXwT/Y6yP7&#10;moRm34bsNon99F2h4HGYmd8w2WowteiodZVlBdMoBkGcW11xoeByfp8kIJxH1lhbJgU3crBajp4y&#10;TLXt+UjdyRciQNilqKD0vkmldHlJBl1kG+LgfdnWoA+yLaRusQ9wU8tZHM+lwYrDQokNbUrKv08/&#10;RkFyS8y1ux4+PmnP/fb3oF/XLwulnsfD+g2Ep8E/wv/tnVYwW0zhfiYcAbn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jZFpsYAAADcAAAADwAAAAAAAAAAAAAAAACYAgAAZHJz&#10;L2Rvd25yZXYueG1sUEsFBgAAAAAEAAQA9QAAAIsDAAAAAA==&#10;" strokecolor="windowText" strokeweight="1pt">
                        <v:textbox>
                          <w:txbxContent>
                            <w:p w:rsidR="00350F63" w:rsidRDefault="00350F63" w:rsidP="00FC32D9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41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Tb0cUA&#10;AADcAAAADwAAAGRycy9kb3ducmV2LnhtbESPQWvCQBSE70L/w/IKXqRuzEFj6ipSqehF0BZ7fWRf&#10;k9Ds25DdJtFf7wqCx2FmvmEWq95UoqXGlZYVTMYRCOLM6pJzBd9fn28JCOeRNVaWScGFHKyWL4MF&#10;ptp2fKT25HMRIOxSVFB4X6dSuqwgg25sa+Lg/drGoA+yyaVusAtwU8k4iqbSYMlhocCaPgrK/k7/&#10;RkFyScy5PR+2P7TnbnM96Nl6NFdq+Nqv30F46v0z/GjvtIJ4HsP9TDgC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5NvRxQAAANwAAAAPAAAAAAAAAAAAAAAAAJgCAABkcnMv&#10;ZG93bnJldi54bWxQSwUGAAAAAAQABAD1AAAAigMAAAAA&#10;" strokecolor="windowText" strokeweight="1pt">
                        <v:textbox>
                          <w:txbxContent>
                            <w:p w:rsidR="00350F63" w:rsidRDefault="00350F63" w:rsidP="00FC32D9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42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h+SscA&#10;AADcAAAADwAAAGRycy9kb3ducmV2LnhtbESPT2vCQBTE7wW/w/KEXorZaKHG6CrS0tJeBP8Qr4/s&#10;Mwlm34bsNon99N2C0OMwM79hVpvB1KKj1lWWFUyjGARxbnXFhYLT8X2SgHAeWWNtmRTcyMFmPXpY&#10;Yaptz3vqDr4QAcIuRQWl900qpctLMugi2xAH72Jbgz7ItpC6xT7ATS1ncfwiDVYcFkps6LWk/Hr4&#10;NgqSW2KyLtt9nOmL+7efnZ5vnxZKPY6H7RKEp8H/h+/tT61gtniGvzPhCM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WofkrHAAAA3AAAAA8AAAAAAAAAAAAAAAAAmAIAAGRy&#10;cy9kb3ducmV2LnhtbFBLBQYAAAAABAAEAPUAAACMAwAAAAA=&#10;" strokecolor="windowText" strokeweight="1pt">
                        <v:textbox>
                          <w:txbxContent>
                            <w:p w:rsidR="00350F63" w:rsidRDefault="00350F63" w:rsidP="00FC32D9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 w:rsidRPr="00A90D26">
              <w:rPr>
                <w:sz w:val="24"/>
                <w:szCs w:val="24"/>
              </w:rPr>
              <w:t xml:space="preserve">               Cricket Ground.</w:t>
            </w:r>
          </w:p>
          <w:p w:rsidR="00FC32D9" w:rsidRPr="00A90D26" w:rsidRDefault="00FC32D9" w:rsidP="00FC32D9">
            <w:pPr>
              <w:rPr>
                <w:sz w:val="12"/>
                <w:szCs w:val="12"/>
              </w:rPr>
            </w:pPr>
          </w:p>
          <w:p w:rsidR="00FC32D9" w:rsidRPr="00A90D26" w:rsidRDefault="00FC32D9" w:rsidP="00FC32D9">
            <w:pPr>
              <w:rPr>
                <w:sz w:val="24"/>
                <w:szCs w:val="24"/>
              </w:rPr>
            </w:pPr>
            <w:r w:rsidRPr="00A90D26">
              <w:rPr>
                <w:sz w:val="24"/>
                <w:szCs w:val="24"/>
              </w:rPr>
              <w:t xml:space="preserve">               High School.</w:t>
            </w:r>
          </w:p>
          <w:p w:rsidR="00FC32D9" w:rsidRPr="00A90D26" w:rsidRDefault="00FC32D9" w:rsidP="00FC32D9">
            <w:pPr>
              <w:rPr>
                <w:sz w:val="12"/>
                <w:szCs w:val="12"/>
              </w:rPr>
            </w:pPr>
          </w:p>
          <w:p w:rsidR="00FC32D9" w:rsidRPr="00A90D26" w:rsidRDefault="00FC32D9" w:rsidP="00FC32D9">
            <w:pPr>
              <w:rPr>
                <w:sz w:val="24"/>
                <w:szCs w:val="24"/>
              </w:rPr>
            </w:pPr>
            <w:r w:rsidRPr="00A90D26">
              <w:rPr>
                <w:sz w:val="24"/>
                <w:szCs w:val="24"/>
              </w:rPr>
              <w:t xml:space="preserve">               Observatory.</w:t>
            </w:r>
          </w:p>
          <w:p w:rsidR="00FC32D9" w:rsidRPr="00A90D26" w:rsidRDefault="00FC32D9" w:rsidP="00FC32D9">
            <w:pPr>
              <w:rPr>
                <w:sz w:val="12"/>
                <w:szCs w:val="12"/>
              </w:rPr>
            </w:pPr>
          </w:p>
          <w:p w:rsidR="00FC32D9" w:rsidRPr="00A90D26" w:rsidRDefault="00FC32D9" w:rsidP="00FC32D9">
            <w:pPr>
              <w:rPr>
                <w:sz w:val="24"/>
                <w:szCs w:val="24"/>
              </w:rPr>
            </w:pPr>
            <w:r w:rsidRPr="00A90D26">
              <w:rPr>
                <w:sz w:val="24"/>
                <w:szCs w:val="24"/>
              </w:rPr>
              <w:t xml:space="preserve">               Swimming Pool.</w:t>
            </w:r>
          </w:p>
          <w:p w:rsidR="00FC32D9" w:rsidRPr="00A90D26" w:rsidRDefault="00FC32D9" w:rsidP="00FC32D9">
            <w:pPr>
              <w:rPr>
                <w:sz w:val="24"/>
                <w:szCs w:val="24"/>
              </w:rPr>
            </w:pPr>
          </w:p>
        </w:tc>
      </w:tr>
      <w:tr w:rsidR="0032574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Pr="00A90D26" w:rsidRDefault="00D32B96" w:rsidP="00F36416">
            <w:pPr>
              <w:pStyle w:val="QuestionStyle"/>
            </w:pPr>
            <w:r w:rsidRPr="00A90D26">
              <w:t>What feature is south-east of the church?</w:t>
            </w:r>
          </w:p>
          <w:p w:rsidR="00D32B96" w:rsidRPr="00A90D26" w:rsidRDefault="00D32B96" w:rsidP="00F36416">
            <w:pPr>
              <w:pStyle w:val="QuestionStyle"/>
            </w:pPr>
          </w:p>
          <w:p w:rsidR="00D32B96" w:rsidRPr="00A90D26" w:rsidRDefault="00D32B96" w:rsidP="00F36416">
            <w:pPr>
              <w:pStyle w:val="QuestionStyle"/>
            </w:pPr>
            <w:r w:rsidRPr="00A90D26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13024" behindDoc="0" locked="0" layoutInCell="1" allowOverlap="1" wp14:anchorId="5911BAAB" wp14:editId="183316AD">
                      <wp:simplePos x="0" y="0"/>
                      <wp:positionH relativeFrom="column">
                        <wp:posOffset>2100580</wp:posOffset>
                      </wp:positionH>
                      <wp:positionV relativeFrom="paragraph">
                        <wp:posOffset>31750</wp:posOffset>
                      </wp:positionV>
                      <wp:extent cx="1695450" cy="403860"/>
                      <wp:effectExtent l="0" t="0" r="19050" b="15240"/>
                      <wp:wrapNone/>
                      <wp:docPr id="294" name="Rectangle 2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95450" cy="403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99CB6A" id="Rectangle 294" o:spid="_x0000_s1026" style="position:absolute;margin-left:165.4pt;margin-top:2.5pt;width:133.5pt;height:31.8pt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"/>
                  </w:pict>
                </mc:Fallback>
              </mc:AlternateContent>
            </w:r>
          </w:p>
          <w:p w:rsidR="00D32B96" w:rsidRPr="00A90D26" w:rsidRDefault="00D32B96" w:rsidP="00F36416">
            <w:pPr>
              <w:pStyle w:val="QuestionStyle"/>
            </w:pPr>
          </w:p>
          <w:p w:rsidR="00D32B96" w:rsidRPr="00A90D26" w:rsidRDefault="00D32B96" w:rsidP="00F36416">
            <w:pPr>
              <w:pStyle w:val="QuestionStyle"/>
            </w:pPr>
          </w:p>
        </w:tc>
      </w:tr>
      <w:tr w:rsidR="00723C6A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723C6A" w:rsidRPr="001B3341" w:rsidRDefault="00723C6A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23C6A" w:rsidRPr="00A90D26" w:rsidRDefault="006D3CCF" w:rsidP="00F36416">
            <w:pPr>
              <w:pStyle w:val="QuestionStyle"/>
            </w:pPr>
            <w:r>
              <w:t>What direction is the Post Office</w:t>
            </w:r>
            <w:r w:rsidR="00D32B96" w:rsidRPr="00A90D26">
              <w:t xml:space="preserve"> from the Cricket Ground?</w:t>
            </w:r>
          </w:p>
          <w:p w:rsidR="00D32B96" w:rsidRPr="00A90D26" w:rsidRDefault="00D32B96" w:rsidP="00F36416">
            <w:pPr>
              <w:pStyle w:val="QuestionStyle"/>
            </w:pPr>
          </w:p>
          <w:p w:rsidR="00D32B96" w:rsidRPr="00A90D26" w:rsidRDefault="00D32B96" w:rsidP="00F36416">
            <w:pPr>
              <w:pStyle w:val="QuestionStyle"/>
            </w:pPr>
            <w:r w:rsidRPr="00A90D26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15072" behindDoc="0" locked="0" layoutInCell="1" allowOverlap="1" wp14:anchorId="33DBA81B" wp14:editId="0CCCEB1A">
                      <wp:simplePos x="0" y="0"/>
                      <wp:positionH relativeFrom="column">
                        <wp:posOffset>292735</wp:posOffset>
                      </wp:positionH>
                      <wp:positionV relativeFrom="paragraph">
                        <wp:posOffset>24130</wp:posOffset>
                      </wp:positionV>
                      <wp:extent cx="4362450" cy="114300"/>
                      <wp:effectExtent l="0" t="0" r="19050" b="19050"/>
                      <wp:wrapNone/>
                      <wp:docPr id="295" name="Group 1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0" y="0"/>
                                <a:chExt cx="43624" cy="1143"/>
                              </a:xfrm>
                            </wpg:grpSpPr>
                            <wps:wsp>
                              <wps:cNvPr id="29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D32B96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D32B96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" y="0"/>
                                  <a:ext cx="1715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D32B96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D32B96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3DBA81B" id="_x0000_s1043" style="position:absolute;margin-left:23.05pt;margin-top:1.9pt;width:343.5pt;height:9pt;z-index:25171507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">
                      <v:roundrect id="AutoShape 3" o:spid="_x0000_s1044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1WQ8UA&#10;AADcAAAADwAAAGRycy9kb3ducmV2LnhtbESPQWvCQBSE70L/w/IKXqRu9KAxdRNKZUtvUluwx9fs&#10;Mwlm38bsVtN/7xYEj8PMfMOsi8G24ky9bxwrmE0TEMSlMw1XCr4+9VMKwgdkg61jUvBHHor8YbTG&#10;zLgLf9B5FyoRIewzVFCH0GVS+rImi37qOuLoHVxvMUTZV9L0eIlw28p5kiykxYbjQo0dvdZUHne/&#10;VkGV6u2Sv3Wq983mjSYaZz+bk1Ljx+HlGUSgIdzDt/a7UTBfLeD/TDwCMr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/VZDxQAAANwAAAAPAAAAAAAAAAAAAAAAAJgCAABkcnMv&#10;ZG93bnJldi54bWxQSwUGAAAAAAQABAD1AAAAigMAAAAA&#10;" strokeweight="1pt">
                        <v:textbox>
                          <w:txbxContent>
                            <w:p w:rsidR="00350F63" w:rsidRDefault="00350F63" w:rsidP="00D32B9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45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Hz2MQA&#10;AADcAAAADwAAAGRycy9kb3ducmV2LnhtbESPQWvCQBSE7wX/w/KEXopu9KBpdBVRVrxJVajHZ/Y1&#10;Cc2+TbOrpv++KxQ8DjPzDTNfdrYWN2p95VjBaJiAIM6dqbhQcDrqQQrCB2SDtWNS8Eseloveyxwz&#10;4+78QbdDKESEsM9QQRlCk0np85Is+qFriKP35VqLIcq2kKbFe4TbWo6TZCItVhwXSmxoXVL+fbha&#10;BUWq91M+61R/VpstvWkcXTY/Sr32u9UMRKAuPMP/7Z1RMH6fwuNMPAJy8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ex89jEAAAA3AAAAA8AAAAAAAAAAAAAAAAAmAIAAGRycy9k&#10;b3ducmV2LnhtbFBLBQYAAAAABAAEAPUAAACJAwAAAAA=&#10;" strokeweight="1pt">
                        <v:textbox>
                          <w:txbxContent>
                            <w:p w:rsidR="00350F63" w:rsidRDefault="00350F63" w:rsidP="00D32B9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46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5nqsEA&#10;AADcAAAADwAAAGRycy9kb3ducmV2LnhtbERPz2vCMBS+C/4P4QleRFM9zK4ziigZu4luMI9vzbMt&#10;Ni+1ybT+9+YgePz4fi9Wna3FlVpfOVYwnSQgiHNnKi4U/HzrcQrCB2SDtWNScCcPq2W/t8DMuBvv&#10;6XoIhYgh7DNUUIbQZFL6vCSLfuIa4sidXGsxRNgW0rR4i+G2lrMkeZMWK44NJTa0KSk/H/6tgiLV&#10;uzkfdap/q+0njTRO/7YXpYaDbv0BIlAXXuKn+8somL3HtfFMPAJy+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YuZ6rBAAAA3AAAAA8AAAAAAAAAAAAAAAAAmAIAAGRycy9kb3du&#10;cmV2LnhtbFBLBQYAAAAABAAEAPUAAACGAwAAAAA=&#10;" strokeweight="1pt">
                        <v:textbox>
                          <w:txbxContent>
                            <w:p w:rsidR="00350F63" w:rsidRDefault="00350F63" w:rsidP="00D32B9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47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LCMcUA&#10;AADcAAAADwAAAGRycy9kb3ducmV2LnhtbESPT2vCQBTE70K/w/IKXqRu9KAxukqpbOmt+Afq8Zl9&#10;JqHZt2l21fjtu4LgcZiZ3zCLVWdrcaHWV44VjIYJCOLcmYoLBfudfktB+IBssHZMCm7kYbV86S0w&#10;M+7KG7psQyEihH2GCsoQmkxKn5dk0Q9dQxy9k2sthijbQpoWrxFuazlOkom0WHFcKLGhj5Ly3+3Z&#10;KihS/T3lg071T7X+pIHG0XH9p1T/tXufgwjUhWf40f4yCsazGdzPxCMgl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YsIxxQAAANwAAAAPAAAAAAAAAAAAAAAAAJgCAABkcnMv&#10;ZG93bnJldi54bWxQSwUGAAAAAAQABAD1AAAAigMAAAAA&#10;" strokeweight="1pt">
                        <v:textbox>
                          <w:txbxContent>
                            <w:p w:rsidR="00350F63" w:rsidRDefault="00350F63" w:rsidP="00D32B9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 w:rsidRPr="00A90D26">
              <w:t xml:space="preserve">               NE                               NW                                SE                                SW                 </w:t>
            </w:r>
          </w:p>
          <w:p w:rsidR="00D32B96" w:rsidRPr="00A90D26" w:rsidRDefault="00D32B96" w:rsidP="00F36416">
            <w:pPr>
              <w:pStyle w:val="QuestionStyle"/>
            </w:pPr>
          </w:p>
        </w:tc>
      </w:tr>
      <w:tr w:rsidR="00723C6A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723C6A" w:rsidRPr="001B3341" w:rsidRDefault="00723C6A" w:rsidP="00723C6A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23C6A" w:rsidRDefault="00723C6A" w:rsidP="00723C6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 w:rsidR="006D3CCF">
              <w:rPr>
                <w:sz w:val="24"/>
                <w:szCs w:val="24"/>
              </w:rPr>
              <w:t>he scale on a map is  1 cm : 10</w:t>
            </w:r>
            <w:r>
              <w:rPr>
                <w:sz w:val="24"/>
                <w:szCs w:val="24"/>
              </w:rPr>
              <w:t xml:space="preserve"> km. Two towns are 45 cm apart on the map. How far apart are they in reality?</w:t>
            </w:r>
          </w:p>
          <w:p w:rsidR="00723C6A" w:rsidRDefault="00723C6A" w:rsidP="00723C6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  <w:p w:rsidR="00723C6A" w:rsidRDefault="00723C6A" w:rsidP="00723C6A">
            <w:pPr>
              <w:rPr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0048" behindDoc="0" locked="0" layoutInCell="1" allowOverlap="1" wp14:anchorId="2FB09B94" wp14:editId="254D53D6">
                      <wp:simplePos x="0" y="0"/>
                      <wp:positionH relativeFrom="column">
                        <wp:posOffset>333375</wp:posOffset>
                      </wp:positionH>
                      <wp:positionV relativeFrom="paragraph">
                        <wp:posOffset>17145</wp:posOffset>
                      </wp:positionV>
                      <wp:extent cx="1019175" cy="403860"/>
                      <wp:effectExtent l="0" t="0" r="28575" b="15240"/>
                      <wp:wrapNone/>
                      <wp:docPr id="70" name="Rectangle 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19175" cy="403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CB68627" id="Rectangle 70" o:spid="_x0000_s1026" style="position:absolute;margin-left:26.25pt;margin-top:1.35pt;width:80.25pt;height:31.8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"/>
                  </w:pict>
                </mc:Fallback>
              </mc:AlternateContent>
            </w:r>
          </w:p>
          <w:p w:rsidR="00723C6A" w:rsidRDefault="00723C6A" w:rsidP="00723C6A">
            <w:pPr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t xml:space="preserve">                                     </w:t>
            </w:r>
            <w:r>
              <w:rPr>
                <w:sz w:val="32"/>
                <w:szCs w:val="32"/>
              </w:rPr>
              <w:t>km</w:t>
            </w:r>
          </w:p>
          <w:p w:rsidR="00723C6A" w:rsidRDefault="00723C6A" w:rsidP="00F36416">
            <w:pPr>
              <w:pStyle w:val="QuestionStyle"/>
            </w:pPr>
          </w:p>
        </w:tc>
      </w:tr>
      <w:tr w:rsidR="00723C6A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723C6A" w:rsidRPr="001B3341" w:rsidRDefault="00723C6A" w:rsidP="00723C6A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23C6A" w:rsidRPr="00A90D26" w:rsidRDefault="00350F63" w:rsidP="00F36416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3511A253">
                <v:shape id="_x0000_s1078" type="#_x0000_t75" style="position:absolute;margin-left:233.8pt;margin-top:-1.3pt;width:196.95pt;height:145.15pt;z-index:251693056;mso-position-horizontal-relative:text;mso-position-vertical-relative:text">
                  <v:imagedata r:id="rId18" o:title=""/>
                </v:shape>
                <o:OLEObject Type="Embed" ProgID="FXDraw.Graphic" ShapeID="_x0000_s1078" DrawAspect="Content" ObjectID="_1459807697" r:id="rId19"/>
              </w:object>
            </w:r>
            <w:r w:rsidR="00723C6A" w:rsidRPr="00A90D26">
              <w:t>The circle is at grid reference D3.</w:t>
            </w:r>
          </w:p>
          <w:p w:rsidR="00723C6A" w:rsidRPr="00A90D26" w:rsidRDefault="00723C6A" w:rsidP="00F36416">
            <w:pPr>
              <w:pStyle w:val="QuestionStyle"/>
            </w:pPr>
          </w:p>
          <w:p w:rsidR="00723C6A" w:rsidRPr="00A90D26" w:rsidRDefault="00723C6A" w:rsidP="00F36416">
            <w:pPr>
              <w:pStyle w:val="QuestionStyle"/>
            </w:pPr>
          </w:p>
          <w:p w:rsidR="00723C6A" w:rsidRPr="00A90D26" w:rsidRDefault="00723C6A" w:rsidP="00F36416">
            <w:pPr>
              <w:pStyle w:val="QuestionStyle"/>
            </w:pPr>
            <w:r w:rsidRPr="00A90D26">
              <w:t>What is the grid reference of the triangle?</w:t>
            </w:r>
          </w:p>
          <w:p w:rsidR="00723C6A" w:rsidRPr="00A90D26" w:rsidRDefault="00723C6A" w:rsidP="00F36416">
            <w:pPr>
              <w:pStyle w:val="QuestionStyle"/>
            </w:pPr>
          </w:p>
          <w:p w:rsidR="00723C6A" w:rsidRDefault="00723C6A" w:rsidP="00F36416">
            <w:pPr>
              <w:pStyle w:val="QuestionStyle"/>
            </w:pPr>
          </w:p>
          <w:p w:rsidR="00723C6A" w:rsidRDefault="00723C6A" w:rsidP="00F36416">
            <w:pPr>
              <w:pStyle w:val="QuestionStyle"/>
            </w:pPr>
          </w:p>
          <w:p w:rsidR="00723C6A" w:rsidRDefault="00723C6A" w:rsidP="00F36416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2096" behindDoc="0" locked="0" layoutInCell="1" allowOverlap="1" wp14:anchorId="2295EEC5" wp14:editId="6CF5AD9E">
                      <wp:simplePos x="0" y="0"/>
                      <wp:positionH relativeFrom="column">
                        <wp:posOffset>561975</wp:posOffset>
                      </wp:positionH>
                      <wp:positionV relativeFrom="paragraph">
                        <wp:posOffset>65405</wp:posOffset>
                      </wp:positionV>
                      <wp:extent cx="1019175" cy="403860"/>
                      <wp:effectExtent l="0" t="0" r="28575" b="15240"/>
                      <wp:wrapNone/>
                      <wp:docPr id="27" name="Rectangle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19175" cy="403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1103581" id="Rectangle 27" o:spid="_x0000_s1026" style="position:absolute;margin-left:44.25pt;margin-top:5.15pt;width:80.25pt;height:31.8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"/>
                  </w:pict>
                </mc:Fallback>
              </mc:AlternateContent>
            </w:r>
          </w:p>
          <w:p w:rsidR="00723C6A" w:rsidRDefault="00723C6A" w:rsidP="00F36416">
            <w:pPr>
              <w:pStyle w:val="QuestionStyle"/>
            </w:pPr>
          </w:p>
          <w:p w:rsidR="00723C6A" w:rsidRDefault="00723C6A" w:rsidP="00F36416">
            <w:pPr>
              <w:pStyle w:val="QuestionStyle"/>
            </w:pPr>
          </w:p>
          <w:p w:rsidR="00723C6A" w:rsidRDefault="00723C6A" w:rsidP="00F36416">
            <w:pPr>
              <w:pStyle w:val="QuestionStyle"/>
            </w:pPr>
          </w:p>
          <w:p w:rsidR="00723C6A" w:rsidRDefault="00723C6A" w:rsidP="00F36416">
            <w:pPr>
              <w:pStyle w:val="QuestionStyle"/>
            </w:pPr>
          </w:p>
        </w:tc>
      </w:tr>
      <w:tr w:rsidR="0032574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43E96" w:rsidRPr="00A90D26" w:rsidRDefault="00350F63" w:rsidP="006D3CCF">
            <w:pPr>
              <w:pStyle w:val="QuestionStyle"/>
              <w:ind w:right="5528"/>
            </w:pPr>
            <w:r>
              <w:rPr>
                <w:noProof/>
                <w:lang w:eastAsia="en-AU"/>
              </w:rPr>
              <w:object w:dxaOrig="1440" w:dyaOrig="1440">
                <v:shape id="_x0000_s1040" type="#_x0000_t75" style="position:absolute;margin-left:184.75pt;margin-top:1.85pt;width:267.6pt;height:156.8pt;z-index:251677696;mso-position-horizontal-relative:text;mso-position-vertical-relative:text">
                  <v:imagedata r:id="rId20" o:title=""/>
                </v:shape>
                <o:OLEObject Type="Embed" ProgID="FXDraw.Graphic" ShapeID="_x0000_s1040" DrawAspect="Content" ObjectID="_1459807698" r:id="rId21"/>
              </w:object>
            </w:r>
            <w:r w:rsidR="00A43E96" w:rsidRPr="00A90D26">
              <w:t>Justin is driving north</w:t>
            </w:r>
            <w:r w:rsidR="00820F79" w:rsidRPr="00A90D26">
              <w:t>-</w:t>
            </w:r>
            <w:r w:rsidR="00A43E96" w:rsidRPr="00A90D26">
              <w:t>west on Fitzroy Drive and is about to make a sharp right turn into Kyneton Road.</w:t>
            </w:r>
          </w:p>
          <w:p w:rsidR="00A43E96" w:rsidRPr="00A90D26" w:rsidRDefault="00A43E96" w:rsidP="006D3CCF">
            <w:pPr>
              <w:pStyle w:val="QuestionStyle"/>
              <w:ind w:right="5528"/>
            </w:pPr>
          </w:p>
          <w:p w:rsidR="00A43E96" w:rsidRDefault="00A43E96" w:rsidP="006D3CCF">
            <w:pPr>
              <w:pStyle w:val="QuestionStyle"/>
              <w:ind w:right="5528"/>
            </w:pPr>
            <w:r w:rsidRPr="00A90D26">
              <w:t xml:space="preserve">What direction will </w:t>
            </w:r>
            <w:r w:rsidR="00387620" w:rsidRPr="00A90D26">
              <w:t>he</w:t>
            </w:r>
            <w:r w:rsidRPr="00A90D26">
              <w:t xml:space="preserve"> </w:t>
            </w:r>
            <w:r w:rsidR="00820F79" w:rsidRPr="00A90D26">
              <w:t xml:space="preserve">be </w:t>
            </w:r>
            <w:r w:rsidRPr="00A90D26">
              <w:t>travelling after the turn</w:t>
            </w:r>
            <w:r>
              <w:t>?</w:t>
            </w:r>
          </w:p>
          <w:p w:rsidR="00820F79" w:rsidRDefault="00820F79" w:rsidP="006D3CCF">
            <w:pPr>
              <w:ind w:right="5528"/>
              <w:rPr>
                <w:sz w:val="12"/>
                <w:szCs w:val="12"/>
              </w:rPr>
            </w:pPr>
          </w:p>
          <w:p w:rsidR="00820F79" w:rsidRDefault="00820F79" w:rsidP="00820F79">
            <w:pPr>
              <w:rPr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5440" behindDoc="0" locked="0" layoutInCell="1" allowOverlap="1" wp14:anchorId="28126D20" wp14:editId="65F13FA9">
                      <wp:simplePos x="0" y="0"/>
                      <wp:positionH relativeFrom="column">
                        <wp:posOffset>239395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3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4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820F79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820F79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820F79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820F79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8126D20" id="Group 3" o:spid="_x0000_s1048" style="position:absolute;margin-left:18.85pt;margin-top:.9pt;width:13.5pt;height:74.4pt;z-index:251645440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">
                      <v:roundrect id="AutoShape 3" o:spid="_x0000_s1049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sj/8QA&#10;AADaAAAADwAAAGRycy9kb3ducmV2LnhtbESPQWvCQBSE70L/w/IKXqRuWsTG1E2QFsVehFqx10f2&#10;NQnNvg3ZNYn+ercgeBxm5htmmQ2mFh21rrKs4HkagSDOra64UHD4Xj/FIJxH1lhbJgVncpClD6Ml&#10;Jtr2/EXd3hciQNglqKD0vkmkdHlJBt3UNsTB+7WtQR9kW0jdYh/gppYvUTSXBisOCyU29F5S/rc/&#10;GQXxOTbH7rjb/NAn9x+XnX5dTRZKjR+H1RsIT4O/h2/trVYwg/8r4QbI9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7I//EAAAA2gAAAA8AAAAAAAAAAAAAAAAAmAIAAGRycy9k&#10;b3ducmV2LnhtbFBLBQYAAAAABAAEAPUAAACJAwAAAAA=&#10;" strokecolor="windowText" strokeweight="1pt">
                        <v:textbox>
                          <w:txbxContent>
                            <w:p w:rsidR="00350F63" w:rsidRDefault="00350F63" w:rsidP="00820F79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50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eGZMQA&#10;AADaAAAADwAAAGRycy9kb3ducmV2LnhtbESPQWvCQBSE70L/w/IKXqRuWtDG1E2QFsVehFqx10f2&#10;NQnNvg3ZNYn+ercgeBxm5htmmQ2mFh21rrKs4HkagSDOra64UHD4Xj/FIJxH1lhbJgVncpClD6Ml&#10;Jtr2/EXd3hciQNglqKD0vkmkdHlJBt3UNsTB+7WtQR9kW0jdYh/gppYvUTSXBisOCyU29F5S/rc/&#10;GQXxOTbH7rjb/NAn9x+XnX5dTRZKjR+H1RsIT4O/h2/trVYwg/8r4QbI9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3hmTEAAAA2gAAAA8AAAAAAAAAAAAAAAAAmAIAAGRycy9k&#10;b3ducmV2LnhtbFBLBQYAAAAABAAEAPUAAACJAwAAAAA=&#10;" strokecolor="windowText" strokeweight="1pt">
                        <v:textbox>
                          <w:txbxContent>
                            <w:p w:rsidR="00350F63" w:rsidRDefault="00350F63" w:rsidP="00820F79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51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UYE8QA&#10;AADaAAAADwAAAGRycy9kb3ducmV2LnhtbESPQWvCQBSE74L/YXlCL6Kb9mDTNBsRi2Ivglr0+si+&#10;JsHs25Bdk9hf3y0UPA4z8w2TLgdTi45aV1lW8DyPQBDnVldcKPg6bWYxCOeRNdaWScGdHCyz8SjF&#10;RNueD9QdfSEChF2CCkrvm0RKl5dk0M1tQxy8b9sa9EG2hdQt9gFuavkSRQtpsOKwUGJD65Ly6/Fm&#10;FMT32Jy78357oU/uP372+nU1fVPqaTKs3kF4Gvwj/N/eaQUL+LsSboD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NlGBPEAAAA2gAAAA8AAAAAAAAAAAAAAAAAmAIAAGRycy9k&#10;b3ducmV2LnhtbFBLBQYAAAAABAAEAPUAAACJAwAAAAA=&#10;" strokecolor="windowText" strokeweight="1pt">
                        <v:textbox>
                          <w:txbxContent>
                            <w:p w:rsidR="00350F63" w:rsidRDefault="00350F63" w:rsidP="00820F79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52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m9iMQA&#10;AADaAAAADwAAAGRycy9kb3ducmV2LnhtbESPQWvCQBSE70L/w/IKXkQ3etA0zUakUrEXoWnR6yP7&#10;moRm34bsNon++m6h4HGYmW+YdDuaRvTUudqyguUiAkFcWF1zqeDz43Ueg3AeWWNjmRRcycE2e5ik&#10;mGg78Dv1uS9FgLBLUEHlfZtI6YqKDLqFbYmD92U7gz7IrpS6wyHATSNXUbSWBmsOCxW29FJR8Z3/&#10;GAXxNTbn/nw6XOiNh/3tpDe72ZNS08dx9wzC0+jv4f/2USvYwN+VcANk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pvYjEAAAA2gAAAA8AAAAAAAAAAAAAAAAAmAIAAGRycy9k&#10;b3ducmV2LnhtbFBLBQYAAAAABAAEAPUAAACJAwAAAAA=&#10;" strokecolor="windowText" strokeweight="1pt">
                        <v:textbox>
                          <w:txbxContent>
                            <w:p w:rsidR="00350F63" w:rsidRDefault="00350F63" w:rsidP="00820F79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sz w:val="24"/>
                <w:szCs w:val="24"/>
              </w:rPr>
              <w:t xml:space="preserve">              north</w:t>
            </w:r>
          </w:p>
          <w:p w:rsidR="00820F79" w:rsidRDefault="00820F79" w:rsidP="00820F79">
            <w:pPr>
              <w:rPr>
                <w:sz w:val="12"/>
                <w:szCs w:val="12"/>
              </w:rPr>
            </w:pPr>
          </w:p>
          <w:p w:rsidR="00820F79" w:rsidRDefault="00820F79" w:rsidP="00820F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east</w:t>
            </w:r>
          </w:p>
          <w:p w:rsidR="00820F79" w:rsidRDefault="00820F79" w:rsidP="00820F79">
            <w:pPr>
              <w:rPr>
                <w:sz w:val="12"/>
                <w:szCs w:val="12"/>
              </w:rPr>
            </w:pPr>
          </w:p>
          <w:p w:rsidR="00820F79" w:rsidRDefault="00820F79" w:rsidP="00820F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south-east</w:t>
            </w:r>
          </w:p>
          <w:p w:rsidR="00820F79" w:rsidRDefault="00820F79" w:rsidP="00820F79">
            <w:pPr>
              <w:rPr>
                <w:sz w:val="12"/>
                <w:szCs w:val="12"/>
              </w:rPr>
            </w:pPr>
          </w:p>
          <w:p w:rsidR="00820F79" w:rsidRDefault="00820F79" w:rsidP="00820F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south</w:t>
            </w:r>
          </w:p>
          <w:p w:rsidR="003D41FF" w:rsidRDefault="003D41FF" w:rsidP="00F36416">
            <w:pPr>
              <w:pStyle w:val="QuestionStyle"/>
            </w:pPr>
          </w:p>
        </w:tc>
      </w:tr>
      <w:tr w:rsidR="000D2F46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0D2F46" w:rsidRPr="001B3341" w:rsidRDefault="000D2F46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D2F46" w:rsidRDefault="00350F63" w:rsidP="0066774C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en-AU"/>
              </w:rPr>
              <w:object w:dxaOrig="1440" w:dyaOrig="1440" w14:anchorId="3BFD0534">
                <v:shape id="_x0000_s1048" type="#_x0000_t75" style="position:absolute;margin-left:285.65pt;margin-top:4.15pt;width:121.35pt;height:81.75pt;z-index:251681792;mso-position-horizontal-relative:text;mso-position-vertical-relative:text">
                  <v:imagedata r:id="rId22" o:title=""/>
                </v:shape>
                <o:OLEObject Type="Embed" ProgID="FXDraw.Graphic" ShapeID="_x0000_s1048" DrawAspect="Content" ObjectID="_1459807699" r:id="rId23"/>
              </w:object>
            </w:r>
            <w:r w:rsidR="000D2F46">
              <w:rPr>
                <w:sz w:val="24"/>
                <w:szCs w:val="24"/>
              </w:rPr>
              <w:t xml:space="preserve">Oliver was riding his bike in a south-east direction. </w:t>
            </w:r>
          </w:p>
          <w:p w:rsidR="000D2F46" w:rsidRPr="007F676C" w:rsidRDefault="000D2F46" w:rsidP="0066774C">
            <w:pPr>
              <w:rPr>
                <w:sz w:val="12"/>
                <w:szCs w:val="12"/>
              </w:rPr>
            </w:pPr>
          </w:p>
          <w:p w:rsidR="000D2F46" w:rsidRDefault="000D2F46" w:rsidP="006677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 then made three 90</w:t>
            </w:r>
            <w:r>
              <w:rPr>
                <w:sz w:val="24"/>
                <w:szCs w:val="24"/>
                <w:vertAlign w:val="superscript"/>
              </w:rPr>
              <w:t>o</w:t>
            </w:r>
            <w:r>
              <w:rPr>
                <w:sz w:val="24"/>
                <w:szCs w:val="24"/>
              </w:rPr>
              <w:t xml:space="preserve"> left hand turns. </w:t>
            </w:r>
          </w:p>
          <w:p w:rsidR="000D2F46" w:rsidRPr="007F676C" w:rsidRDefault="000D2F46" w:rsidP="0066774C">
            <w:pPr>
              <w:rPr>
                <w:sz w:val="12"/>
                <w:szCs w:val="12"/>
              </w:rPr>
            </w:pPr>
          </w:p>
          <w:p w:rsidR="000D2F46" w:rsidRDefault="000D2F46" w:rsidP="006677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What direction was he travelling then?</w:t>
            </w:r>
          </w:p>
          <w:p w:rsidR="000D2F46" w:rsidRDefault="000D2F46" w:rsidP="0066774C">
            <w:pPr>
              <w:rPr>
                <w:sz w:val="24"/>
                <w:szCs w:val="24"/>
              </w:rPr>
            </w:pPr>
          </w:p>
          <w:p w:rsidR="000D2F46" w:rsidRDefault="000D2F46" w:rsidP="0066774C">
            <w:pPr>
              <w:rPr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3632" behindDoc="0" locked="0" layoutInCell="1" allowOverlap="1" wp14:anchorId="2F47E157" wp14:editId="739C8159">
                      <wp:simplePos x="0" y="0"/>
                      <wp:positionH relativeFrom="column">
                        <wp:posOffset>207010</wp:posOffset>
                      </wp:positionH>
                      <wp:positionV relativeFrom="paragraph">
                        <wp:posOffset>151765</wp:posOffset>
                      </wp:positionV>
                      <wp:extent cx="2057400" cy="373380"/>
                      <wp:effectExtent l="0" t="0" r="19050" b="26670"/>
                      <wp:wrapNone/>
                      <wp:docPr id="23" name="Rectangl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8C96D5F" id="Rectangle 23" o:spid="_x0000_s1026" style="position:absolute;margin-left:16.3pt;margin-top:11.95pt;width:162pt;height:29.4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" filled="f" strokecolor="black [3213]" strokeweight="1.5pt"/>
                  </w:pict>
                </mc:Fallback>
              </mc:AlternateContent>
            </w:r>
          </w:p>
          <w:p w:rsidR="000D2F46" w:rsidRDefault="000D2F46" w:rsidP="0066774C">
            <w:pPr>
              <w:rPr>
                <w:sz w:val="24"/>
                <w:szCs w:val="24"/>
              </w:rPr>
            </w:pPr>
          </w:p>
          <w:p w:rsidR="000D2F46" w:rsidRDefault="000D2F46" w:rsidP="00F36416">
            <w:pPr>
              <w:pStyle w:val="QuestionStyle"/>
            </w:pPr>
          </w:p>
          <w:p w:rsidR="000D2F46" w:rsidRDefault="000D2F46" w:rsidP="00F36416">
            <w:pPr>
              <w:pStyle w:val="QuestionStyle"/>
            </w:pPr>
          </w:p>
        </w:tc>
      </w:tr>
      <w:tr w:rsidR="000D2F46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0D2F46" w:rsidRPr="001B3341" w:rsidRDefault="000D2F46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C1D90" w:rsidRDefault="00B15491" w:rsidP="004C1D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scale on a map is  3 cm : 100 km. Two towns are 40</w:t>
            </w:r>
            <w:r w:rsidR="004C1D90">
              <w:rPr>
                <w:sz w:val="24"/>
                <w:szCs w:val="24"/>
              </w:rPr>
              <w:t>0 km apart. How far apart are they on the map?</w:t>
            </w:r>
          </w:p>
          <w:p w:rsidR="004C1D90" w:rsidRDefault="004C1D90" w:rsidP="004C1D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  <w:p w:rsidR="004C1D90" w:rsidRDefault="004C1D90" w:rsidP="004C1D90">
            <w:pPr>
              <w:rPr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4656" behindDoc="0" locked="0" layoutInCell="1" allowOverlap="1" wp14:anchorId="0EC5C1ED" wp14:editId="53AD662E">
                      <wp:simplePos x="0" y="0"/>
                      <wp:positionH relativeFrom="column">
                        <wp:posOffset>333375</wp:posOffset>
                      </wp:positionH>
                      <wp:positionV relativeFrom="paragraph">
                        <wp:posOffset>17145</wp:posOffset>
                      </wp:positionV>
                      <wp:extent cx="1019175" cy="403860"/>
                      <wp:effectExtent l="0" t="0" r="28575" b="15240"/>
                      <wp:wrapNone/>
                      <wp:docPr id="24" name="Rectangle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19175" cy="403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7C00A0" id="Rectangle 24" o:spid="_x0000_s1026" style="position:absolute;margin-left:26.25pt;margin-top:1.35pt;width:80.25pt;height:31.8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"/>
                  </w:pict>
                </mc:Fallback>
              </mc:AlternateContent>
            </w:r>
          </w:p>
          <w:p w:rsidR="004C1D90" w:rsidRDefault="004C1D90" w:rsidP="004C1D90">
            <w:pPr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t xml:space="preserve">                                     </w:t>
            </w:r>
            <w:r w:rsidR="001B2426">
              <w:rPr>
                <w:sz w:val="32"/>
                <w:szCs w:val="32"/>
              </w:rPr>
              <w:t>c</w:t>
            </w:r>
            <w:r>
              <w:rPr>
                <w:sz w:val="32"/>
                <w:szCs w:val="32"/>
              </w:rPr>
              <w:t>m</w:t>
            </w:r>
          </w:p>
          <w:p w:rsidR="000D2F46" w:rsidRDefault="000D2F46" w:rsidP="00F36416">
            <w:pPr>
              <w:pStyle w:val="QuestionStyle"/>
            </w:pPr>
          </w:p>
        </w:tc>
      </w:tr>
      <w:tr w:rsidR="0087602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876025" w:rsidRPr="001B3341" w:rsidRDefault="00876025" w:rsidP="00876025">
            <w:pPr>
              <w:pStyle w:val="ListParagraph"/>
              <w:ind w:left="57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76025" w:rsidRDefault="00350F63">
            <w:pPr>
              <w:ind w:right="6412"/>
              <w:rPr>
                <w:noProof/>
                <w:sz w:val="24"/>
                <w:szCs w:val="24"/>
                <w:lang w:eastAsia="en-AU"/>
              </w:rPr>
            </w:pPr>
            <w:r>
              <w:object w:dxaOrig="1440" w:dyaOrig="1440" w14:anchorId="6521915A">
                <v:shape id="_x0000_s1051" type="#_x0000_t75" style="position:absolute;margin-left:223.5pt;margin-top:-.7pt;width:152.2pt;height:127pt;z-index:251682816;mso-position-horizontal-relative:text;mso-position-vertical-relative:text">
                  <v:imagedata r:id="rId24" o:title=""/>
                </v:shape>
                <o:OLEObject Type="Embed" ProgID="FXDraw.Graphic" ShapeID="_x0000_s1051" DrawAspect="Content" ObjectID="_1459807700" r:id="rId25"/>
              </w:object>
            </w:r>
            <w:r w:rsidR="00876025">
              <w:rPr>
                <w:noProof/>
                <w:sz w:val="24"/>
                <w:szCs w:val="24"/>
                <w:lang w:eastAsia="en-AU"/>
              </w:rPr>
              <w:t xml:space="preserve">Questions 15 – 16 refer to the grid shown. </w:t>
            </w:r>
          </w:p>
          <w:p w:rsidR="00876025" w:rsidRDefault="00876025">
            <w:pPr>
              <w:rPr>
                <w:noProof/>
                <w:sz w:val="24"/>
                <w:szCs w:val="24"/>
                <w:lang w:eastAsia="en-AU"/>
              </w:rPr>
            </w:pPr>
          </w:p>
          <w:p w:rsidR="00876025" w:rsidRDefault="00876025">
            <w:pPr>
              <w:rPr>
                <w:noProof/>
                <w:sz w:val="24"/>
                <w:szCs w:val="24"/>
                <w:lang w:eastAsia="en-AU"/>
              </w:rPr>
            </w:pPr>
          </w:p>
          <w:p w:rsidR="00876025" w:rsidRDefault="00876025">
            <w:pPr>
              <w:rPr>
                <w:noProof/>
                <w:sz w:val="24"/>
                <w:szCs w:val="24"/>
                <w:lang w:eastAsia="en-AU"/>
              </w:rPr>
            </w:pPr>
          </w:p>
          <w:p w:rsidR="00876025" w:rsidRDefault="00876025">
            <w:pPr>
              <w:rPr>
                <w:noProof/>
                <w:sz w:val="24"/>
                <w:szCs w:val="24"/>
                <w:lang w:eastAsia="en-AU"/>
              </w:rPr>
            </w:pPr>
          </w:p>
          <w:p w:rsidR="00876025" w:rsidRDefault="00876025">
            <w:pPr>
              <w:rPr>
                <w:noProof/>
                <w:sz w:val="24"/>
                <w:szCs w:val="24"/>
                <w:lang w:eastAsia="en-AU"/>
              </w:rPr>
            </w:pPr>
          </w:p>
          <w:p w:rsidR="00876025" w:rsidRDefault="00876025">
            <w:pPr>
              <w:rPr>
                <w:noProof/>
                <w:sz w:val="24"/>
                <w:szCs w:val="24"/>
                <w:lang w:eastAsia="en-AU"/>
              </w:rPr>
            </w:pPr>
          </w:p>
          <w:p w:rsidR="00876025" w:rsidRDefault="00876025">
            <w:pPr>
              <w:rPr>
                <w:noProof/>
                <w:sz w:val="24"/>
                <w:szCs w:val="24"/>
                <w:lang w:eastAsia="en-AU"/>
              </w:rPr>
            </w:pPr>
          </w:p>
          <w:p w:rsidR="00876025" w:rsidRDefault="00876025">
            <w:pPr>
              <w:rPr>
                <w:noProof/>
                <w:sz w:val="24"/>
                <w:szCs w:val="24"/>
                <w:lang w:eastAsia="en-AU"/>
              </w:rPr>
            </w:pPr>
          </w:p>
        </w:tc>
      </w:tr>
      <w:tr w:rsidR="0087602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876025" w:rsidRPr="001B3341" w:rsidRDefault="0087602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76025" w:rsidRDefault="00B154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Which point is located at (3, 6</w:t>
            </w:r>
            <w:r w:rsidR="00876025">
              <w:rPr>
                <w:sz w:val="24"/>
                <w:szCs w:val="24"/>
              </w:rPr>
              <w:t>)?</w:t>
            </w:r>
          </w:p>
          <w:p w:rsidR="00876025" w:rsidRDefault="00876025">
            <w:pPr>
              <w:rPr>
                <w:sz w:val="14"/>
                <w:szCs w:val="24"/>
              </w:rPr>
            </w:pPr>
          </w:p>
          <w:p w:rsidR="00876025" w:rsidRDefault="003302CC">
            <w:pPr>
              <w:rPr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84864" behindDoc="0" locked="0" layoutInCell="1" allowOverlap="1" wp14:anchorId="05634473" wp14:editId="4C45B35D">
                      <wp:simplePos x="0" y="0"/>
                      <wp:positionH relativeFrom="column">
                        <wp:posOffset>292735</wp:posOffset>
                      </wp:positionH>
                      <wp:positionV relativeFrom="paragraph">
                        <wp:posOffset>29845</wp:posOffset>
                      </wp:positionV>
                      <wp:extent cx="4362450" cy="114300"/>
                      <wp:effectExtent l="9525" t="8890" r="9525" b="10160"/>
                      <wp:wrapNone/>
                      <wp:docPr id="85" name="Group 1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0" y="0"/>
                                <a:chExt cx="43624" cy="1143"/>
                              </a:xfrm>
                            </wpg:grpSpPr>
                            <wps:wsp>
                              <wps:cNvPr id="8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" y="0"/>
                                  <a:ext cx="1715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5634473" id="_x0000_s1053" style="position:absolute;margin-left:23.05pt;margin-top:2.35pt;width:343.5pt;height:9pt;z-index:25168486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">
                      <v:roundrect id="AutoShape 3" o:spid="_x0000_s1054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MGrMQA&#10;AADbAAAADwAAAGRycy9kb3ducmV2LnhtbESPT2vCQBTE70K/w/KEXqTZ6EFDdBWprPQm/gF7fGZf&#10;k9Ds2zS71fjt3ULB4zAzv2EWq9424kqdrx0rGCcpCOLCmZpLBaejfstA+IBssHFMCu7kYbV8GSww&#10;N+7Ge7oeQikihH2OCqoQ2lxKX1Rk0SeuJY7el+sshii7UpoObxFuGzlJ06m0WHNcqLCl94qK78Ov&#10;VVBmejfjT53pc73Z0kjj+LL5Uep12K/nIAL14Rn+b38YBdkU/r7EH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TBqzEAAAA2wAAAA8AAAAAAAAAAAAAAAAAmAIAAGRycy9k&#10;b3ducmV2LnhtbFBLBQYAAAAABAAEAPUAAACJAwAAAAA=&#10;" strokeweight="1pt">
                        <v:textbox>
                          <w:txbxContent>
                            <w:p w:rsidR="00350F63" w:rsidRDefault="00350F63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55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+jN8QA&#10;AADbAAAADwAAAGRycy9kb3ducmV2LnhtbESPT2vCQBTE70K/w/KEXkqz0UMN0VWkstKb+Afs8Zl9&#10;TUKzb2N21fjtu0LB4zAzv2Fmi9424kqdrx0rGCUpCOLCmZpLBYe9fs9A+IBssHFMCu7kYTF/Gcww&#10;N+7GW7ruQikihH2OCqoQ2lxKX1Rk0SeuJY7ej+sshii7UpoObxFuGzlO0w9psea4UGFLnxUVv7uL&#10;VVBmejPhb53pY71a05vG0Wl1Vup12C+nIAL14Rn+b38ZBdkEHl/iD5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fozfEAAAA2wAAAA8AAAAAAAAAAAAAAAAAmAIAAGRycy9k&#10;b3ducmV2LnhtbFBLBQYAAAAABAAEAPUAAACJAwAAAAA=&#10;" strokeweight="1pt">
                        <v:textbox>
                          <w:txbxContent>
                            <w:p w:rsidR="00350F63" w:rsidRDefault="00350F63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56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A3RcAA&#10;AADbAAAADwAAAGRycy9kb3ducmV2LnhtbERPy4rCMBTdD/gP4QqzGTTVhVOqUUSJzG7wAbq8Nte2&#10;2NzUJmrn781CmOXhvGeLztbiQa2vHCsYDRMQxLkzFRcKDns9SEH4gGywdkwK/sjDYt77mGFm3JO3&#10;9NiFQsQQ9hkqKENoMil9XpJFP3QNceQurrUYImwLaVp8xnBby3GSTKTFimNDiQ2tSsqvu7tVUKT6&#10;95tPOtXHar2hL42j8/qm1Ge/W05BBOrCv/jt/jEK0jg2fok/QM5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AA3RcAAAADbAAAADwAAAAAAAAAAAAAAAACYAgAAZHJzL2Rvd25y&#10;ZXYueG1sUEsFBgAAAAAEAAQA9QAAAIUDAAAAAA==&#10;" strokeweight="1pt">
                        <v:textbox>
                          <w:txbxContent>
                            <w:p w:rsidR="00350F63" w:rsidRDefault="00350F63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57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yS3sQA&#10;AADbAAAADwAAAGRycy9kb3ducmV2LnhtbESPQWvCQBSE74X+h+UVvBTd2EON0U0olRVvRVvQ4zP7&#10;moRm36bZVdN/3xUEj8PMfMMsi8G24ky9bxwrmE4SEMSlMw1XCr4+9TgF4QOywdYxKfgjD0X++LDE&#10;zLgLb+m8C5WIEPYZKqhD6DIpfVmTRT9xHXH0vl1vMUTZV9L0eIlw28qXJHmVFhuOCzV29F5T+bM7&#10;WQVVqj9mfNCp3jerNT1rnB5Xv0qNnoa3BYhAQ7iHb+2NUZDO4fol/gCZ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Mkt7EAAAA2wAAAA8AAAAAAAAAAAAAAAAAmAIAAGRycy9k&#10;b3ducmV2LnhtbFBLBQYAAAAABAAEAPUAAACJAwAAAAA=&#10;" strokeweight="1pt">
                        <v:textbox>
                          <w:txbxContent>
                            <w:p w:rsidR="00350F63" w:rsidRDefault="00350F63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83840" behindDoc="0" locked="0" layoutInCell="1" allowOverlap="1" wp14:anchorId="28FECA7B" wp14:editId="51AAA667">
                      <wp:simplePos x="0" y="0"/>
                      <wp:positionH relativeFrom="column">
                        <wp:posOffset>2076450</wp:posOffset>
                      </wp:positionH>
                      <wp:positionV relativeFrom="paragraph">
                        <wp:posOffset>5193030</wp:posOffset>
                      </wp:positionV>
                      <wp:extent cx="171450" cy="876300"/>
                      <wp:effectExtent l="12065" t="9525" r="6985" b="9525"/>
                      <wp:wrapNone/>
                      <wp:docPr id="80" name="Group 3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71450" cy="876300"/>
                                <a:chOff x="3420" y="8403"/>
                                <a:chExt cx="270" cy="1380"/>
                              </a:xfrm>
                            </wpg:grpSpPr>
                            <wps:wsp>
                              <wps:cNvPr id="81" name="AutoShape 10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8403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2" name="AutoShape 10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8778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3" name="AutoShape 10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91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4" name="AutoShape 10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9603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2E327A2" id="Group 312" o:spid="_x0000_s1026" style="position:absolute;margin-left:163.5pt;margin-top:408.9pt;width:13.5pt;height:69pt;z-index:251683840" coordorigin="3420,8403" coordsize="270,1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">
                      <v:roundrect id="AutoShape 103" o:spid="_x0000_s1027" style="position:absolute;left:3420;top:8403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ZGdsMA&#10;AADbAAAADwAAAGRycy9kb3ducmV2LnhtbESPQWvCQBSE74L/YXmF3syuQoumrlIES2+lqQePr9ln&#10;Esy+jbubmPrr3UKhx2FmvmHW29G2YiAfGsca5pkCQVw603Cl4fC1ny1BhIhssHVMGn4owHYznawx&#10;N+7KnzQUsRIJwiFHDXWMXS5lKGuyGDLXESfv5LzFmKSvpPF4TXDbyoVSz9Jiw2mhxo52NZXnorca&#10;SqN65Y/Dx+r7KRa3ob+wfLto/fgwvr6AiDTG//Bf+91oWM7h90v6AXJ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xZGdsMAAADbAAAADwAAAAAAAAAAAAAAAACYAgAAZHJzL2Rv&#10;d25yZXYueG1sUEsFBgAAAAAEAAQA9QAAAIgDAAAAAA==&#10;"/>
                      <v:roundrect id="AutoShape 104" o:spid="_x0000_s1028" style="position:absolute;left:3420;top:8778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TYAcMA&#10;AADbAAAADwAAAGRycy9kb3ducmV2LnhtbESPQWsCMRSE7wX/Q3iCt5ooWHQ1igiW3kq3Hjw+N8/d&#10;xc3LmmTXbX99Uyj0OMzMN8xmN9hG9ORD7VjDbKpAEBfO1FxqOH0en5cgQkQ22DgmDV8UYLcdPW0w&#10;M+7BH9TnsRQJwiFDDVWMbSZlKCqyGKauJU7e1XmLMUlfSuPxkeC2kXOlXqTFmtNChS0dKipueWc1&#10;FEZ1yp/799VlEfPvvruzfL1rPRkP+zWISEP8D/+134yG5Rx+v6QfIL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8TYAcMAAADbAAAADwAAAAAAAAAAAAAAAACYAgAAZHJzL2Rv&#10;d25yZXYueG1sUEsFBgAAAAAEAAQA9QAAAIgDAAAAAA==&#10;"/>
                      <v:roundrect id="AutoShape 105" o:spid="_x0000_s1029" style="position:absolute;left:3420;top:91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h9msMA&#10;AADbAAAADwAAAGRycy9kb3ducmV2LnhtbESPQWsCMRSE7wX/Q3hCbzWx0qKrUUSo9Fa6evD43Dx3&#10;Fzcva5Jdt/31TaHQ4zAz3zCrzWAb0ZMPtWMN04kCQVw4U3Op4Xh4e5qDCBHZYOOYNHxRgM169LDC&#10;zLg7f1Kfx1IkCIcMNVQxtpmUoajIYpi4ljh5F+ctxiR9KY3He4LbRj4r9Sot1pwWKmxpV1FxzTur&#10;oTCqU/7UfyzOLzH/7rsby/1N68fxsF2CiDTE//Bf+91omM/g90v6AX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Ih9msMAAADbAAAADwAAAAAAAAAAAAAAAACYAgAAZHJzL2Rv&#10;d25yZXYueG1sUEsFBgAAAAAEAAQA9QAAAIgDAAAAAA==&#10;"/>
                      <v:roundrect id="AutoShape 106" o:spid="_x0000_s1030" style="position:absolute;left:3420;top:9603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Hl7sMA&#10;AADbAAAADwAAAGRycy9kb3ducmV2LnhtbESPQWsCMRSE7wX/Q3hCbzWx2KKrUUSo9Fa6evD43Dx3&#10;Fzcva5Jdt/31TaHQ4zAz3zCrzWAb0ZMPtWMN04kCQVw4U3Op4Xh4e5qDCBHZYOOYNHxRgM169LDC&#10;zLg7f1Kfx1IkCIcMNVQxtpmUoajIYpi4ljh5F+ctxiR9KY3He4LbRj4r9Sot1pwWKmxpV1FxzTur&#10;oTCqU/7UfyzOLzH/7rsby/1N68fxsF2CiDTE//Bf+91omM/g90v6AX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2Hl7sMAAADbAAAADwAAAAAAAAAAAAAAAACYAgAAZHJzL2Rv&#10;d25yZXYueG1sUEsFBgAAAAAEAAQA9QAAAIgDAAAAAA==&#10;"/>
                    </v:group>
                  </w:pict>
                </mc:Fallback>
              </mc:AlternateContent>
            </w:r>
            <w:r w:rsidR="00876025">
              <w:rPr>
                <w:sz w:val="24"/>
                <w:szCs w:val="24"/>
              </w:rPr>
              <w:t xml:space="preserve">               A                                  B                                C                                    D</w:t>
            </w:r>
          </w:p>
          <w:p w:rsidR="00876025" w:rsidRDefault="00876025">
            <w:pPr>
              <w:rPr>
                <w:sz w:val="16"/>
                <w:szCs w:val="24"/>
              </w:rPr>
            </w:pPr>
          </w:p>
        </w:tc>
      </w:tr>
      <w:tr w:rsidR="0087602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876025" w:rsidRPr="001B3341" w:rsidRDefault="0087602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76025" w:rsidRDefault="0087602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What are the coordinates of point </w:t>
            </w:r>
            <w:r w:rsidR="00B15491">
              <w:rPr>
                <w:i/>
                <w:sz w:val="24"/>
                <w:szCs w:val="24"/>
              </w:rPr>
              <w:t xml:space="preserve">C </w:t>
            </w:r>
            <w:r>
              <w:rPr>
                <w:sz w:val="24"/>
                <w:szCs w:val="24"/>
              </w:rPr>
              <w:t>?</w:t>
            </w:r>
          </w:p>
          <w:p w:rsidR="00876025" w:rsidRDefault="003302CC">
            <w:pPr>
              <w:rPr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578C216D" wp14:editId="35EB2C96">
                      <wp:simplePos x="0" y="0"/>
                      <wp:positionH relativeFrom="column">
                        <wp:posOffset>3283585</wp:posOffset>
                      </wp:positionH>
                      <wp:positionV relativeFrom="paragraph">
                        <wp:posOffset>40005</wp:posOffset>
                      </wp:positionV>
                      <wp:extent cx="933450" cy="373380"/>
                      <wp:effectExtent l="9525" t="10160" r="9525" b="16510"/>
                      <wp:wrapNone/>
                      <wp:docPr id="79" name="Rectangle 1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3345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8C4E620" id="Rectangle 114" o:spid="_x0000_s1026" style="position:absolute;margin-left:258.55pt;margin-top:3.15pt;width:73.5pt;height:29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" filled="f" strokecolor="black [3213]" strokeweight="1.5pt"/>
                  </w:pict>
                </mc:Fallback>
              </mc:AlternateContent>
            </w:r>
          </w:p>
          <w:p w:rsidR="00876025" w:rsidRDefault="00876025">
            <w:pPr>
              <w:rPr>
                <w:sz w:val="24"/>
                <w:szCs w:val="24"/>
              </w:rPr>
            </w:pPr>
          </w:p>
          <w:p w:rsidR="00876025" w:rsidRDefault="00024AB6" w:rsidP="00024AB6">
            <w:pPr>
              <w:tabs>
                <w:tab w:val="left" w:pos="760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</w:p>
        </w:tc>
      </w:tr>
      <w:tr w:rsidR="000D2F46" w:rsidTr="00723C6A">
        <w:trPr>
          <w:cantSplit/>
          <w:trHeight w:val="4130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0D2F46" w:rsidRPr="001B3341" w:rsidRDefault="000D2F46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D2F46" w:rsidRPr="00F36416" w:rsidRDefault="00350F63" w:rsidP="00B15491">
            <w:pPr>
              <w:pStyle w:val="QuestionStyle"/>
              <w:ind w:right="3685"/>
            </w:pPr>
            <w:r>
              <w:rPr>
                <w:noProof/>
                <w:lang w:eastAsia="en-AU"/>
              </w:rPr>
              <w:object w:dxaOrig="1440" w:dyaOrig="1440">
                <v:shape id="_x0000_s1047" type="#_x0000_t75" style="position:absolute;margin-left:309.4pt;margin-top:-2.55pt;width:108.55pt;height:194.8pt;z-index:251680768;mso-position-horizontal-relative:text;mso-position-vertical-relative:text">
                  <v:imagedata r:id="rId26" o:title=""/>
                </v:shape>
                <o:OLEObject Type="Embed" ProgID="FXDraw.Graphic" ShapeID="_x0000_s1047" DrawAspect="Content" ObjectID="_1459807701" r:id="rId27"/>
              </w:object>
            </w:r>
            <w:r w:rsidR="000D2F46" w:rsidRPr="00F36416">
              <w:t>Mabel is driving south-west on James Rd and is about to veer right into Christie St.</w:t>
            </w:r>
          </w:p>
          <w:p w:rsidR="000D2F46" w:rsidRPr="00F36416" w:rsidRDefault="000D2F46" w:rsidP="00B15491">
            <w:pPr>
              <w:pStyle w:val="QuestionStyle"/>
              <w:ind w:right="3685"/>
            </w:pPr>
          </w:p>
          <w:p w:rsidR="000D2F46" w:rsidRPr="00F36416" w:rsidRDefault="000D2F46" w:rsidP="00B15491">
            <w:pPr>
              <w:pStyle w:val="QuestionStyle"/>
              <w:ind w:right="3685"/>
            </w:pPr>
            <w:r w:rsidRPr="00F36416">
              <w:t>What direction will her car be travelling after the turn?</w:t>
            </w:r>
          </w:p>
          <w:p w:rsidR="000D2F46" w:rsidRPr="00A90D26" w:rsidRDefault="000D2F46" w:rsidP="00F36416">
            <w:pPr>
              <w:pStyle w:val="QuestionStyle"/>
            </w:pPr>
          </w:p>
          <w:p w:rsidR="000D2F46" w:rsidRDefault="000D2F46" w:rsidP="00F36416">
            <w:pPr>
              <w:pStyle w:val="QuestionStyle"/>
            </w:pPr>
          </w:p>
          <w:p w:rsidR="000D2F46" w:rsidRDefault="000D2F46" w:rsidP="00F36416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2608" behindDoc="0" locked="0" layoutInCell="1" allowOverlap="1" wp14:anchorId="1A1A561A" wp14:editId="7F65F497">
                      <wp:simplePos x="0" y="0"/>
                      <wp:positionH relativeFrom="column">
                        <wp:posOffset>130810</wp:posOffset>
                      </wp:positionH>
                      <wp:positionV relativeFrom="paragraph">
                        <wp:posOffset>34290</wp:posOffset>
                      </wp:positionV>
                      <wp:extent cx="2714625" cy="495300"/>
                      <wp:effectExtent l="0" t="0" r="28575" b="19050"/>
                      <wp:wrapNone/>
                      <wp:docPr id="22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14625" cy="4953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B5BD4BB" id="Rectangle 22" o:spid="_x0000_s1026" style="position:absolute;margin-left:10.3pt;margin-top:2.7pt;width:213.75pt;height:39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" filled="f" strokecolor="black [3213]" strokeweight="2pt"/>
                  </w:pict>
                </mc:Fallback>
              </mc:AlternateContent>
            </w:r>
          </w:p>
          <w:p w:rsidR="000D2F46" w:rsidRDefault="000D2F46" w:rsidP="00F36416">
            <w:pPr>
              <w:pStyle w:val="QuestionStyle"/>
            </w:pPr>
          </w:p>
          <w:p w:rsidR="000D2F46" w:rsidRDefault="000D2F46" w:rsidP="00F36416">
            <w:pPr>
              <w:pStyle w:val="QuestionStyle"/>
            </w:pPr>
          </w:p>
          <w:p w:rsidR="000D2F46" w:rsidRDefault="000D2F46" w:rsidP="00F36416">
            <w:pPr>
              <w:pStyle w:val="QuestionStyle"/>
            </w:pPr>
          </w:p>
          <w:p w:rsidR="000D2F46" w:rsidRDefault="000D2F46" w:rsidP="00F36416">
            <w:pPr>
              <w:pStyle w:val="QuestionStyle"/>
            </w:pPr>
          </w:p>
          <w:p w:rsidR="000D2F46" w:rsidRDefault="000D2F46" w:rsidP="00F36416">
            <w:pPr>
              <w:pStyle w:val="QuestionStyle"/>
            </w:pPr>
          </w:p>
          <w:p w:rsidR="00B15491" w:rsidRDefault="00B15491" w:rsidP="00F36416">
            <w:pPr>
              <w:pStyle w:val="QuestionStyle"/>
            </w:pPr>
          </w:p>
          <w:p w:rsidR="00B15491" w:rsidRDefault="00B15491" w:rsidP="00F36416">
            <w:pPr>
              <w:pStyle w:val="QuestionStyle"/>
            </w:pPr>
          </w:p>
          <w:p w:rsidR="00B15491" w:rsidRDefault="00B15491" w:rsidP="00F36416">
            <w:pPr>
              <w:pStyle w:val="QuestionStyle"/>
            </w:pPr>
          </w:p>
        </w:tc>
      </w:tr>
      <w:tr w:rsidR="008F11CE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8F11CE" w:rsidRPr="001B3341" w:rsidRDefault="008F11CE" w:rsidP="008F11CE">
            <w:pPr>
              <w:pStyle w:val="ListParagraph"/>
              <w:ind w:left="57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tbl>
            <w:tblPr>
              <w:tblStyle w:val="TableGrid"/>
              <w:tblW w:w="9180" w:type="dxa"/>
              <w:tblBorders>
                <w:top w:val="none" w:sz="0" w:space="0" w:color="auto"/>
                <w:left w:val="none" w:sz="0" w:space="0" w:color="auto"/>
                <w:bottom w:val="single" w:sz="4" w:space="0" w:color="000000" w:themeColor="text1"/>
                <w:right w:val="none" w:sz="0" w:space="0" w:color="auto"/>
                <w:insideH w:val="single" w:sz="4" w:space="0" w:color="000000" w:themeColor="text1"/>
                <w:insideV w:val="none" w:sz="0" w:space="0" w:color="auto"/>
              </w:tblBorders>
              <w:tblLayout w:type="fixed"/>
              <w:tblCellMar>
                <w:top w:w="170" w:type="dxa"/>
              </w:tblCellMar>
              <w:tblLook w:val="04A0" w:firstRow="1" w:lastRow="0" w:firstColumn="1" w:lastColumn="0" w:noHBand="0" w:noVBand="1"/>
            </w:tblPr>
            <w:tblGrid>
              <w:gridCol w:w="9180"/>
            </w:tblGrid>
            <w:tr w:rsidR="008F11CE" w:rsidTr="00350F63">
              <w:trPr>
                <w:cantSplit/>
              </w:trPr>
              <w:tc>
                <w:tcPr>
                  <w:tcW w:w="9180" w:type="dxa"/>
                  <w:tcBorders>
                    <w:top w:val="nil"/>
                    <w:bottom w:val="nil"/>
                  </w:tcBorders>
                </w:tcPr>
                <w:p w:rsidR="008F11CE" w:rsidRDefault="00350F63" w:rsidP="008F11CE">
                  <w:pPr>
                    <w:rPr>
                      <w:noProof/>
                      <w:sz w:val="24"/>
                      <w:szCs w:val="24"/>
                      <w:lang w:eastAsia="en-AU"/>
                    </w:rPr>
                  </w:pPr>
                  <w:r>
                    <w:rPr>
                      <w:noProof/>
                      <w:lang w:eastAsia="en-AU"/>
                    </w:rPr>
                    <w:object w:dxaOrig="1440" w:dyaOrig="1440" w14:anchorId="52EA793B">
                      <v:shape id="_x0000_s1101" type="#_x0000_t75" style="position:absolute;margin-left:18.55pt;margin-top:8.8pt;width:440.25pt;height:351.15pt;z-index:-251441664;mso-position-horizontal-relative:text;mso-position-vertical-relative:text">
                        <v:imagedata r:id="rId28" o:title=""/>
                      </v:shape>
                      <o:OLEObject Type="Embed" ProgID="FXDraw.Graphic" ShapeID="_x0000_s1101" DrawAspect="Content" ObjectID="_1459807702" r:id="rId29"/>
                    </w:object>
                  </w:r>
                </w:p>
              </w:tc>
            </w:tr>
            <w:tr w:rsidR="008F11CE" w:rsidRPr="00F97437" w:rsidTr="00350F63">
              <w:trPr>
                <w:cantSplit/>
              </w:trPr>
              <w:tc>
                <w:tcPr>
                  <w:tcW w:w="9180" w:type="dxa"/>
                  <w:tcBorders>
                    <w:top w:val="nil"/>
                    <w:bottom w:val="nil"/>
                  </w:tcBorders>
                </w:tcPr>
                <w:p w:rsidR="008F11CE" w:rsidRDefault="008F11CE" w:rsidP="008F11CE">
                  <w:pPr>
                    <w:rPr>
                      <w:sz w:val="24"/>
                      <w:szCs w:val="24"/>
                    </w:rPr>
                  </w:pPr>
                  <w:r>
                    <w:rPr>
                      <w:noProof/>
                      <w:sz w:val="24"/>
                      <w:szCs w:val="24"/>
                      <w:lang w:eastAsia="en-AU"/>
                    </w:rPr>
                    <w:drawing>
                      <wp:anchor distT="0" distB="0" distL="114300" distR="114300" simplePos="0" relativeHeight="251841024" behindDoc="1" locked="0" layoutInCell="1" allowOverlap="1" wp14:anchorId="0A8213B5" wp14:editId="3B3AAF4A">
                        <wp:simplePos x="0" y="0"/>
                        <wp:positionH relativeFrom="column">
                          <wp:posOffset>1047750</wp:posOffset>
                        </wp:positionH>
                        <wp:positionV relativeFrom="paragraph">
                          <wp:posOffset>-3175</wp:posOffset>
                        </wp:positionV>
                        <wp:extent cx="4309745" cy="4355465"/>
                        <wp:effectExtent l="0" t="0" r="0" b="0"/>
                        <wp:wrapNone/>
                        <wp:docPr id="455" name="Picture 4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GRID_0001.bmp"/>
                                <pic:cNvPicPr/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09745" cy="43554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="00350F63">
                    <w:rPr>
                      <w:noProof/>
                      <w:sz w:val="24"/>
                      <w:szCs w:val="24"/>
                      <w:lang w:eastAsia="en-AU"/>
                    </w:rPr>
                    <w:object w:dxaOrig="1440" w:dyaOrig="1440" w14:anchorId="0839B33D">
                      <v:shape id="_x0000_s1099" type="#_x0000_t75" style="position:absolute;margin-left:0;margin-top:0;width:14.15pt;height:14.15pt;z-index:-251445760;mso-position-horizontal-relative:text;mso-position-vertical-relative:text">
                        <v:imagedata r:id="rId31" o:title=""/>
                      </v:shape>
                      <o:OLEObject Type="Embed" ProgID="FXDraw.Graphic" ShapeID="_x0000_s1099" DrawAspect="Content" ObjectID="_1459807703" r:id="rId32"/>
                    </w:object>
                  </w:r>
                </w:p>
                <w:p w:rsidR="008F11CE" w:rsidRDefault="008F11CE" w:rsidP="008F11CE">
                  <w:pPr>
                    <w:rPr>
                      <w:sz w:val="24"/>
                      <w:szCs w:val="24"/>
                    </w:rPr>
                  </w:pPr>
                  <w:r>
                    <w:rPr>
                      <w:noProof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56384" behindDoc="0" locked="0" layoutInCell="1" allowOverlap="1" wp14:anchorId="55638DFC" wp14:editId="674AF029">
                            <wp:simplePos x="0" y="0"/>
                            <wp:positionH relativeFrom="column">
                              <wp:posOffset>2886075</wp:posOffset>
                            </wp:positionH>
                            <wp:positionV relativeFrom="paragraph">
                              <wp:posOffset>88265</wp:posOffset>
                            </wp:positionV>
                            <wp:extent cx="657860" cy="295910"/>
                            <wp:effectExtent l="5715" t="635" r="3175" b="8255"/>
                            <wp:wrapNone/>
                            <wp:docPr id="417" name="Text Box 41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57860" cy="29591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alpha val="49001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350F63" w:rsidRDefault="00350F63" w:rsidP="00395D06">
                                        <w:r w:rsidRPr="00CD15EB">
                                          <w:rPr>
                                            <w:sz w:val="24"/>
                                            <w:szCs w:val="24"/>
                                          </w:rPr>
                                          <w:t>Darwin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5638DFC" id="Text Box 417" o:spid="_x0000_s1058" type="#_x0000_t202" style="position:absolute;margin-left:227.25pt;margin-top:6.95pt;width:51.8pt;height:23.3pt;z-index:25185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" stroked="f">
                            <v:fill opacity="32125f"/>
                            <v:textbox>
                              <w:txbxContent>
                                <w:p w:rsidR="00350F63" w:rsidRDefault="00350F63" w:rsidP="00395D06">
                                  <w:r w:rsidRPr="00CD15EB">
                                    <w:rPr>
                                      <w:sz w:val="24"/>
                                      <w:szCs w:val="24"/>
                                    </w:rPr>
                                    <w:t>Darwin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55360" behindDoc="0" locked="0" layoutInCell="1" allowOverlap="1" wp14:anchorId="40EC3926" wp14:editId="415941FE">
                            <wp:simplePos x="0" y="0"/>
                            <wp:positionH relativeFrom="column">
                              <wp:posOffset>2886075</wp:posOffset>
                            </wp:positionH>
                            <wp:positionV relativeFrom="paragraph">
                              <wp:posOffset>164465</wp:posOffset>
                            </wp:positionV>
                            <wp:extent cx="95250" cy="95250"/>
                            <wp:effectExtent l="5715" t="10160" r="13335" b="8890"/>
                            <wp:wrapNone/>
                            <wp:docPr id="418" name="Oval 41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5250" cy="9525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45B13B15" id="Oval 418" o:spid="_x0000_s1026" style="position:absolute;margin-left:227.25pt;margin-top:12.95pt;width:7.5pt;height:7.5pt;z-index:25185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" fillcolor="black [3213]"/>
                        </w:pict>
                      </mc:Fallback>
                    </mc:AlternateContent>
                  </w:r>
                </w:p>
                <w:p w:rsidR="008F11CE" w:rsidRDefault="008F11CE" w:rsidP="008F11CE">
                  <w:pPr>
                    <w:rPr>
                      <w:sz w:val="24"/>
                      <w:szCs w:val="24"/>
                    </w:rPr>
                  </w:pPr>
                </w:p>
                <w:p w:rsidR="008F11CE" w:rsidRDefault="008F11CE" w:rsidP="008F11CE">
                  <w:pPr>
                    <w:rPr>
                      <w:sz w:val="24"/>
                      <w:szCs w:val="24"/>
                    </w:rPr>
                  </w:pPr>
                </w:p>
                <w:p w:rsidR="008F11CE" w:rsidRDefault="008F11CE" w:rsidP="008F11CE">
                  <w:pPr>
                    <w:rPr>
                      <w:sz w:val="24"/>
                      <w:szCs w:val="24"/>
                    </w:rPr>
                  </w:pP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57408" behindDoc="0" locked="0" layoutInCell="1" allowOverlap="1" wp14:anchorId="1845894A" wp14:editId="3EB09175">
                            <wp:simplePos x="0" y="0"/>
                            <wp:positionH relativeFrom="column">
                              <wp:posOffset>4448810</wp:posOffset>
                            </wp:positionH>
                            <wp:positionV relativeFrom="paragraph">
                              <wp:posOffset>635</wp:posOffset>
                            </wp:positionV>
                            <wp:extent cx="661670" cy="266700"/>
                            <wp:effectExtent l="6350" t="635" r="8255" b="8890"/>
                            <wp:wrapNone/>
                            <wp:docPr id="419" name="Text Box 4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61670" cy="2667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alpha val="39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350F63" w:rsidRDefault="00350F63" w:rsidP="00395D06">
                                        <w:r w:rsidRPr="00CD15EB">
                                          <w:rPr>
                                            <w:sz w:val="24"/>
                                            <w:szCs w:val="24"/>
                                          </w:rPr>
                                          <w:t>Cairns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845894A" id="Text Box 419" o:spid="_x0000_s1059" type="#_x0000_t202" style="position:absolute;margin-left:350.3pt;margin-top:.05pt;width:52.1pt;height:21pt;z-index:25185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" stroked="f">
                            <v:fill opacity="25443f"/>
                            <v:textbox>
                              <w:txbxContent>
                                <w:p w:rsidR="00350F63" w:rsidRDefault="00350F63" w:rsidP="00395D06">
                                  <w:r w:rsidRPr="00CD15EB">
                                    <w:rPr>
                                      <w:sz w:val="24"/>
                                      <w:szCs w:val="24"/>
                                    </w:rPr>
                                    <w:t>Cairns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54336" behindDoc="0" locked="0" layoutInCell="1" allowOverlap="1" wp14:anchorId="16C90A7A" wp14:editId="39A39D0C">
                            <wp:simplePos x="0" y="0"/>
                            <wp:positionH relativeFrom="column">
                              <wp:posOffset>4300855</wp:posOffset>
                            </wp:positionH>
                            <wp:positionV relativeFrom="paragraph">
                              <wp:posOffset>76835</wp:posOffset>
                            </wp:positionV>
                            <wp:extent cx="95250" cy="95250"/>
                            <wp:effectExtent l="10795" t="10160" r="8255" b="8890"/>
                            <wp:wrapNone/>
                            <wp:docPr id="420" name="Oval 42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5250" cy="9525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5490B82A" id="Oval 420" o:spid="_x0000_s1026" style="position:absolute;margin-left:338.65pt;margin-top:6.05pt;width:7.5pt;height:7.5pt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" fillcolor="black [3213]"/>
                        </w:pict>
                      </mc:Fallback>
                    </mc:AlternateContent>
                  </w: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43072" behindDoc="0" locked="0" layoutInCell="1" allowOverlap="1" wp14:anchorId="54CCAE13" wp14:editId="4B3EEB24">
                            <wp:simplePos x="0" y="0"/>
                            <wp:positionH relativeFrom="column">
                              <wp:posOffset>1281430</wp:posOffset>
                            </wp:positionH>
                            <wp:positionV relativeFrom="paragraph">
                              <wp:posOffset>1391285</wp:posOffset>
                            </wp:positionV>
                            <wp:extent cx="95250" cy="95250"/>
                            <wp:effectExtent l="10795" t="10160" r="8255" b="8890"/>
                            <wp:wrapNone/>
                            <wp:docPr id="421" name="Oval 42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5250" cy="9525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621029BC" id="Oval 421" o:spid="_x0000_s1026" style="position:absolute;margin-left:100.9pt;margin-top:109.55pt;width:7.5pt;height:7.5pt;z-index:25184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" fillcolor="black [3213]"/>
                        </w:pict>
                      </mc:Fallback>
                    </mc:AlternateContent>
                  </w: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48192" behindDoc="0" locked="0" layoutInCell="1" allowOverlap="1" wp14:anchorId="47CF8E8F" wp14:editId="009CCC8F">
                            <wp:simplePos x="0" y="0"/>
                            <wp:positionH relativeFrom="column">
                              <wp:posOffset>4544060</wp:posOffset>
                            </wp:positionH>
                            <wp:positionV relativeFrom="paragraph">
                              <wp:posOffset>2334260</wp:posOffset>
                            </wp:positionV>
                            <wp:extent cx="95250" cy="95250"/>
                            <wp:effectExtent l="6350" t="10160" r="12700" b="8890"/>
                            <wp:wrapNone/>
                            <wp:docPr id="422" name="Oval 42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5250" cy="9525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4DFF9D54" id="Oval 422" o:spid="_x0000_s1026" style="position:absolute;margin-left:357.8pt;margin-top:183.8pt;width:7.5pt;height:7.5pt;z-index:2518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" fillcolor="black [3213]"/>
                        </w:pict>
                      </mc:Fallback>
                    </mc:AlternateContent>
                  </w: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49216" behindDoc="0" locked="0" layoutInCell="1" allowOverlap="1" wp14:anchorId="1A603DCD" wp14:editId="792FAF9F">
                            <wp:simplePos x="0" y="0"/>
                            <wp:positionH relativeFrom="column">
                              <wp:posOffset>3138805</wp:posOffset>
                            </wp:positionH>
                            <wp:positionV relativeFrom="paragraph">
                              <wp:posOffset>724535</wp:posOffset>
                            </wp:positionV>
                            <wp:extent cx="95250" cy="95250"/>
                            <wp:effectExtent l="10795" t="10160" r="8255" b="8890"/>
                            <wp:wrapNone/>
                            <wp:docPr id="423" name="Oval 42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5250" cy="9525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2729E12B" id="Oval 423" o:spid="_x0000_s1026" style="position:absolute;margin-left:247.15pt;margin-top:57.05pt;width:7.5pt;height:7.5pt;z-index:25184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" fillcolor="black [3213]"/>
                        </w:pict>
                      </mc:Fallback>
                    </mc:AlternateContent>
                  </w: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50240" behindDoc="0" locked="0" layoutInCell="1" allowOverlap="1" wp14:anchorId="35715D69" wp14:editId="591963ED">
                            <wp:simplePos x="0" y="0"/>
                            <wp:positionH relativeFrom="column">
                              <wp:posOffset>3948430</wp:posOffset>
                            </wp:positionH>
                            <wp:positionV relativeFrom="paragraph">
                              <wp:posOffset>1943735</wp:posOffset>
                            </wp:positionV>
                            <wp:extent cx="95250" cy="95250"/>
                            <wp:effectExtent l="10795" t="10160" r="8255" b="8890"/>
                            <wp:wrapNone/>
                            <wp:docPr id="424" name="Oval 42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5250" cy="9525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71FA9481" id="Oval 424" o:spid="_x0000_s1026" style="position:absolute;margin-left:310.9pt;margin-top:153.05pt;width:7.5pt;height:7.5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" fillcolor="black [3213]"/>
                        </w:pict>
                      </mc:Fallback>
                    </mc:AlternateContent>
                  </w: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51264" behindDoc="0" locked="0" layoutInCell="1" allowOverlap="1" wp14:anchorId="3E1B72AF" wp14:editId="3E0B7984">
                            <wp:simplePos x="0" y="0"/>
                            <wp:positionH relativeFrom="column">
                              <wp:posOffset>4843780</wp:posOffset>
                            </wp:positionH>
                            <wp:positionV relativeFrom="paragraph">
                              <wp:posOffset>2172335</wp:posOffset>
                            </wp:positionV>
                            <wp:extent cx="95250" cy="95250"/>
                            <wp:effectExtent l="10795" t="10160" r="8255" b="8890"/>
                            <wp:wrapNone/>
                            <wp:docPr id="425" name="Oval 42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5250" cy="9525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4789BD4C" id="Oval 425" o:spid="_x0000_s1026" style="position:absolute;margin-left:381.4pt;margin-top:171.05pt;width:7.5pt;height:7.5pt;z-index:25185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" fillcolor="black [3213]"/>
                        </w:pict>
                      </mc:Fallback>
                    </mc:AlternateContent>
                  </w: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42048" behindDoc="0" locked="0" layoutInCell="1" allowOverlap="1" wp14:anchorId="5941A3E7" wp14:editId="4639C4C9">
                            <wp:simplePos x="0" y="0"/>
                            <wp:positionH relativeFrom="column">
                              <wp:posOffset>1976755</wp:posOffset>
                            </wp:positionH>
                            <wp:positionV relativeFrom="paragraph">
                              <wp:posOffset>267335</wp:posOffset>
                            </wp:positionV>
                            <wp:extent cx="95250" cy="95250"/>
                            <wp:effectExtent l="10795" t="10160" r="8255" b="8890"/>
                            <wp:wrapNone/>
                            <wp:docPr id="426" name="Oval 42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5250" cy="9525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68C62AD8" id="Oval 426" o:spid="_x0000_s1026" style="position:absolute;margin-left:155.65pt;margin-top:21.05pt;width:7.5pt;height:7.5pt;z-index:2518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" fillcolor="black [3213]"/>
                        </w:pict>
                      </mc:Fallback>
                    </mc:AlternateContent>
                  </w:r>
                </w:p>
                <w:p w:rsidR="008F11CE" w:rsidRDefault="008F11CE" w:rsidP="008F11CE">
                  <w:pPr>
                    <w:rPr>
                      <w:sz w:val="24"/>
                      <w:szCs w:val="24"/>
                    </w:rPr>
                  </w:pP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69696" behindDoc="0" locked="0" layoutInCell="1" allowOverlap="1" wp14:anchorId="313F3421" wp14:editId="60BF990C">
                            <wp:simplePos x="0" y="0"/>
                            <wp:positionH relativeFrom="column">
                              <wp:posOffset>1386205</wp:posOffset>
                            </wp:positionH>
                            <wp:positionV relativeFrom="paragraph">
                              <wp:posOffset>-3175</wp:posOffset>
                            </wp:positionV>
                            <wp:extent cx="913765" cy="266700"/>
                            <wp:effectExtent l="1270" t="635" r="8890" b="8890"/>
                            <wp:wrapNone/>
                            <wp:docPr id="427" name="Text Box 42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13765" cy="2667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alpha val="39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350F63" w:rsidRDefault="00350F63" w:rsidP="00395D06">
                                        <w:r w:rsidRPr="00CD15EB">
                                          <w:rPr>
                                            <w:sz w:val="24"/>
                                            <w:szCs w:val="24"/>
                                          </w:rPr>
                                          <w:t>Broome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13F3421" id="Text Box 427" o:spid="_x0000_s1060" type="#_x0000_t202" style="position:absolute;margin-left:109.15pt;margin-top:-.25pt;width:71.95pt;height:21pt;z-index:25186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" stroked="f">
                            <v:fill opacity="25443f"/>
                            <v:textbox>
                              <w:txbxContent>
                                <w:p w:rsidR="00350F63" w:rsidRDefault="00350F63" w:rsidP="00395D06">
                                  <w:r w:rsidRPr="00CD15EB">
                                    <w:rPr>
                                      <w:sz w:val="24"/>
                                      <w:szCs w:val="24"/>
                                    </w:rPr>
                                    <w:t>Broome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</w:p>
                <w:p w:rsidR="008F11CE" w:rsidRDefault="008F11CE" w:rsidP="008F11CE">
                  <w:pPr>
                    <w:rPr>
                      <w:sz w:val="24"/>
                      <w:szCs w:val="24"/>
                    </w:rPr>
                  </w:pP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58432" behindDoc="0" locked="0" layoutInCell="1" allowOverlap="1" wp14:anchorId="315F5101" wp14:editId="30B35F91">
                            <wp:simplePos x="0" y="0"/>
                            <wp:positionH relativeFrom="column">
                              <wp:posOffset>4544060</wp:posOffset>
                            </wp:positionH>
                            <wp:positionV relativeFrom="paragraph">
                              <wp:posOffset>12065</wp:posOffset>
                            </wp:positionV>
                            <wp:extent cx="913765" cy="266700"/>
                            <wp:effectExtent l="6350" t="635" r="3810" b="8890"/>
                            <wp:wrapNone/>
                            <wp:docPr id="428" name="Text Box 42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13765" cy="2667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alpha val="39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350F63" w:rsidRDefault="00350F63" w:rsidP="00395D06">
                                        <w:r w:rsidRPr="00CD15EB">
                                          <w:rPr>
                                            <w:sz w:val="24"/>
                                            <w:szCs w:val="24"/>
                                          </w:rPr>
                                          <w:t>Townsville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15F5101" id="Text Box 428" o:spid="_x0000_s1061" type="#_x0000_t202" style="position:absolute;margin-left:357.8pt;margin-top:.95pt;width:71.95pt;height:21pt;z-index:25185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" stroked="f">
                            <v:fill opacity="25443f"/>
                            <v:textbox>
                              <w:txbxContent>
                                <w:p w:rsidR="00350F63" w:rsidRDefault="00350F63" w:rsidP="00395D06">
                                  <w:r w:rsidRPr="00CD15EB">
                                    <w:rPr>
                                      <w:sz w:val="24"/>
                                      <w:szCs w:val="24"/>
                                    </w:rPr>
                                    <w:t>Townsville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53312" behindDoc="0" locked="0" layoutInCell="1" allowOverlap="1" wp14:anchorId="6C660D19" wp14:editId="2211669A">
                            <wp:simplePos x="0" y="0"/>
                            <wp:positionH relativeFrom="column">
                              <wp:posOffset>4405630</wp:posOffset>
                            </wp:positionH>
                            <wp:positionV relativeFrom="paragraph">
                              <wp:posOffset>88265</wp:posOffset>
                            </wp:positionV>
                            <wp:extent cx="95250" cy="95250"/>
                            <wp:effectExtent l="10795" t="10160" r="8255" b="8890"/>
                            <wp:wrapNone/>
                            <wp:docPr id="429" name="Oval 42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5250" cy="9525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1082F8A6" id="Oval 429" o:spid="_x0000_s1026" style="position:absolute;margin-left:346.9pt;margin-top:6.95pt;width:7.5pt;height:7.5pt;z-index:25185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" fillcolor="black [3213]"/>
                        </w:pict>
                      </mc:Fallback>
                    </mc:AlternateContent>
                  </w:r>
                </w:p>
                <w:p w:rsidR="008F11CE" w:rsidRDefault="008F11CE" w:rsidP="008F11CE">
                  <w:pPr>
                    <w:rPr>
                      <w:sz w:val="24"/>
                      <w:szCs w:val="24"/>
                    </w:rPr>
                  </w:pP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83008" behindDoc="0" locked="0" layoutInCell="1" allowOverlap="1" wp14:anchorId="1099F8CA" wp14:editId="7DEA24DC">
                            <wp:simplePos x="0" y="0"/>
                            <wp:positionH relativeFrom="column">
                              <wp:posOffset>1903095</wp:posOffset>
                            </wp:positionH>
                            <wp:positionV relativeFrom="paragraph">
                              <wp:posOffset>151765</wp:posOffset>
                            </wp:positionV>
                            <wp:extent cx="913765" cy="266700"/>
                            <wp:effectExtent l="0" t="0" r="635" b="0"/>
                            <wp:wrapNone/>
                            <wp:docPr id="430" name="Text Box 43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13765" cy="2667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alpha val="39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350F63" w:rsidRDefault="00350F63" w:rsidP="00395D06">
                                        <w:r w:rsidRPr="00CD15EB">
                                          <w:rPr>
                                            <w:sz w:val="24"/>
                                            <w:szCs w:val="24"/>
                                          </w:rPr>
                                          <w:t>Newman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099F8CA" id="Text Box 430" o:spid="_x0000_s1062" type="#_x0000_t202" style="position:absolute;margin-left:149.85pt;margin-top:11.95pt;width:71.95pt;height:21pt;z-index:25188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" stroked="f">
                            <v:fill opacity="25443f"/>
                            <v:textbox>
                              <w:txbxContent>
                                <w:p w:rsidR="00350F63" w:rsidRDefault="00350F63" w:rsidP="00395D06">
                                  <w:r w:rsidRPr="00CD15EB">
                                    <w:rPr>
                                      <w:sz w:val="24"/>
                                      <w:szCs w:val="24"/>
                                    </w:rPr>
                                    <w:t>Newman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60480" behindDoc="0" locked="0" layoutInCell="1" allowOverlap="1" wp14:anchorId="1A951711" wp14:editId="64A2A67D">
                            <wp:simplePos x="0" y="0"/>
                            <wp:positionH relativeFrom="column">
                              <wp:posOffset>3234055</wp:posOffset>
                            </wp:positionH>
                            <wp:positionV relativeFrom="paragraph">
                              <wp:posOffset>103505</wp:posOffset>
                            </wp:positionV>
                            <wp:extent cx="913765" cy="266700"/>
                            <wp:effectExtent l="1270" t="635" r="8890" b="8890"/>
                            <wp:wrapNone/>
                            <wp:docPr id="431" name="Text Box 43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13765" cy="2667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alpha val="39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350F63" w:rsidRDefault="00350F63" w:rsidP="00395D06">
                                        <w:r w:rsidRPr="00CD15EB">
                                          <w:rPr>
                                            <w:sz w:val="24"/>
                                            <w:szCs w:val="24"/>
                                          </w:rPr>
                                          <w:t>Alice</w:t>
                                        </w:r>
                                        <w:r>
                                          <w:t xml:space="preserve"> Springs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A951711" id="Text Box 431" o:spid="_x0000_s1063" type="#_x0000_t202" style="position:absolute;margin-left:254.65pt;margin-top:8.15pt;width:71.95pt;height:21pt;z-index:25186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" stroked="f">
                            <v:fill opacity="25443f"/>
                            <v:textbox>
                              <w:txbxContent>
                                <w:p w:rsidR="00350F63" w:rsidRDefault="00350F63" w:rsidP="00395D06">
                                  <w:r w:rsidRPr="00CD15EB">
                                    <w:rPr>
                                      <w:sz w:val="24"/>
                                      <w:szCs w:val="24"/>
                                    </w:rPr>
                                    <w:t>Alice</w:t>
                                  </w:r>
                                  <w:r>
                                    <w:t xml:space="preserve"> Springs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</w:p>
                <w:p w:rsidR="008F11CE" w:rsidRDefault="008F11CE" w:rsidP="008F11CE">
                  <w:pPr>
                    <w:rPr>
                      <w:sz w:val="24"/>
                      <w:szCs w:val="24"/>
                    </w:rPr>
                  </w:pP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81984" behindDoc="0" locked="0" layoutInCell="1" allowOverlap="1" wp14:anchorId="4ED9F5E8" wp14:editId="1ABB9FB9">
                            <wp:simplePos x="0" y="0"/>
                            <wp:positionH relativeFrom="column">
                              <wp:posOffset>1884045</wp:posOffset>
                            </wp:positionH>
                            <wp:positionV relativeFrom="paragraph">
                              <wp:posOffset>52070</wp:posOffset>
                            </wp:positionV>
                            <wp:extent cx="95250" cy="95250"/>
                            <wp:effectExtent l="0" t="0" r="19050" b="19050"/>
                            <wp:wrapNone/>
                            <wp:docPr id="432" name="Oval 43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5250" cy="9525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1D3A2BB9" id="Oval 432" o:spid="_x0000_s1026" style="position:absolute;margin-left:148.35pt;margin-top:4.1pt;width:7.5pt;height:7.5pt;z-index:25188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" fillcolor="black [3213]"/>
                        </w:pict>
                      </mc:Fallback>
                    </mc:AlternateContent>
                  </w:r>
                </w:p>
                <w:p w:rsidR="008F11CE" w:rsidRDefault="008F11CE" w:rsidP="008F11CE">
                  <w:pPr>
                    <w:rPr>
                      <w:sz w:val="24"/>
                      <w:szCs w:val="24"/>
                    </w:rPr>
                  </w:pPr>
                </w:p>
                <w:p w:rsidR="008F11CE" w:rsidRDefault="008F11CE" w:rsidP="008F11CE">
                  <w:pPr>
                    <w:rPr>
                      <w:sz w:val="24"/>
                      <w:szCs w:val="24"/>
                    </w:rPr>
                  </w:pP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73792" behindDoc="0" locked="0" layoutInCell="1" allowOverlap="1" wp14:anchorId="2AEB38E7" wp14:editId="1CF2AE57">
                            <wp:simplePos x="0" y="0"/>
                            <wp:positionH relativeFrom="column">
                              <wp:posOffset>3232150</wp:posOffset>
                            </wp:positionH>
                            <wp:positionV relativeFrom="paragraph">
                              <wp:posOffset>123553</wp:posOffset>
                            </wp:positionV>
                            <wp:extent cx="913765" cy="266700"/>
                            <wp:effectExtent l="0" t="0" r="635" b="0"/>
                            <wp:wrapNone/>
                            <wp:docPr id="433" name="Text Box 43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13765" cy="2667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alpha val="39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350F63" w:rsidRDefault="00350F63" w:rsidP="00395D06">
                                        <w:r w:rsidRPr="00CD15EB">
                                          <w:rPr>
                                            <w:sz w:val="24"/>
                                            <w:szCs w:val="24"/>
                                          </w:rPr>
                                          <w:t>Birdsville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AEB38E7" id="Text Box 433" o:spid="_x0000_s1064" type="#_x0000_t202" style="position:absolute;margin-left:254.5pt;margin-top:9.75pt;width:71.95pt;height:21pt;z-index:25187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" stroked="f">
                            <v:fill opacity="25443f"/>
                            <v:textbox>
                              <w:txbxContent>
                                <w:p w:rsidR="00350F63" w:rsidRDefault="00350F63" w:rsidP="00395D06">
                                  <w:r w:rsidRPr="00CD15EB">
                                    <w:rPr>
                                      <w:sz w:val="24"/>
                                      <w:szCs w:val="24"/>
                                    </w:rPr>
                                    <w:t>Birdsville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71744" behindDoc="0" locked="0" layoutInCell="1" allowOverlap="1" wp14:anchorId="251710D4" wp14:editId="00ED6AF6">
                            <wp:simplePos x="0" y="0"/>
                            <wp:positionH relativeFrom="column">
                              <wp:posOffset>3800203</wp:posOffset>
                            </wp:positionH>
                            <wp:positionV relativeFrom="paragraph">
                              <wp:posOffset>86360</wp:posOffset>
                            </wp:positionV>
                            <wp:extent cx="95250" cy="95250"/>
                            <wp:effectExtent l="0" t="0" r="19050" b="19050"/>
                            <wp:wrapNone/>
                            <wp:docPr id="434" name="Oval 43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5250" cy="9525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48E07371" id="Oval 434" o:spid="_x0000_s1026" style="position:absolute;margin-left:299.25pt;margin-top:6.8pt;width:7.5pt;height:7.5pt;z-index:25187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" fillcolor="black [3213]"/>
                        </w:pict>
                      </mc:Fallback>
                    </mc:AlternateContent>
                  </w:r>
                </w:p>
                <w:p w:rsidR="008F11CE" w:rsidRDefault="008F11CE" w:rsidP="008F11CE">
                  <w:pPr>
                    <w:rPr>
                      <w:sz w:val="24"/>
                      <w:szCs w:val="24"/>
                    </w:rPr>
                  </w:pP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52288" behindDoc="0" locked="0" layoutInCell="1" allowOverlap="1" wp14:anchorId="2F2D1FF5" wp14:editId="712FC382">
                            <wp:simplePos x="0" y="0"/>
                            <wp:positionH relativeFrom="column">
                              <wp:posOffset>5040993</wp:posOffset>
                            </wp:positionH>
                            <wp:positionV relativeFrom="paragraph">
                              <wp:posOffset>137160</wp:posOffset>
                            </wp:positionV>
                            <wp:extent cx="95250" cy="95250"/>
                            <wp:effectExtent l="0" t="0" r="19050" b="19050"/>
                            <wp:wrapNone/>
                            <wp:docPr id="435" name="Oval 43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5250" cy="9525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2152D48F" id="Oval 435" o:spid="_x0000_s1026" style="position:absolute;margin-left:396.95pt;margin-top:10.8pt;width:7.5pt;height:7.5pt;z-index:25185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" fillcolor="black [3213]"/>
                        </w:pict>
                      </mc:Fallback>
                    </mc:AlternateContent>
                  </w: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67648" behindDoc="0" locked="0" layoutInCell="1" allowOverlap="1" wp14:anchorId="506C3ED6" wp14:editId="63B3697D">
                            <wp:simplePos x="0" y="0"/>
                            <wp:positionH relativeFrom="column">
                              <wp:posOffset>1386205</wp:posOffset>
                            </wp:positionH>
                            <wp:positionV relativeFrom="paragraph">
                              <wp:posOffset>88265</wp:posOffset>
                            </wp:positionV>
                            <wp:extent cx="913765" cy="266700"/>
                            <wp:effectExtent l="1270" t="635" r="8890" b="8890"/>
                            <wp:wrapNone/>
                            <wp:docPr id="436" name="Text Box 43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13765" cy="2667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alpha val="39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350F63" w:rsidRDefault="00350F63" w:rsidP="00395D06">
                                        <w:r w:rsidRPr="00CD15EB">
                                          <w:rPr>
                                            <w:sz w:val="24"/>
                                            <w:szCs w:val="24"/>
                                          </w:rPr>
                                          <w:t>Geraldton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06C3ED6" id="Text Box 436" o:spid="_x0000_s1065" type="#_x0000_t202" style="position:absolute;margin-left:109.15pt;margin-top:6.95pt;width:71.95pt;height:21pt;z-index:25186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" stroked="f">
                            <v:fill opacity="25443f"/>
                            <v:textbox>
                              <w:txbxContent>
                                <w:p w:rsidR="00350F63" w:rsidRDefault="00350F63" w:rsidP="00395D06">
                                  <w:r w:rsidRPr="00CD15EB">
                                    <w:rPr>
                                      <w:sz w:val="24"/>
                                      <w:szCs w:val="24"/>
                                    </w:rPr>
                                    <w:t>Geraldton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59456" behindDoc="0" locked="0" layoutInCell="1" allowOverlap="1" wp14:anchorId="74E2C0C4" wp14:editId="3A0A0FAC">
                            <wp:simplePos x="0" y="0"/>
                            <wp:positionH relativeFrom="column">
                              <wp:posOffset>4319905</wp:posOffset>
                            </wp:positionH>
                            <wp:positionV relativeFrom="paragraph">
                              <wp:posOffset>88265</wp:posOffset>
                            </wp:positionV>
                            <wp:extent cx="695325" cy="266700"/>
                            <wp:effectExtent l="1270" t="635" r="8255" b="8890"/>
                            <wp:wrapNone/>
                            <wp:docPr id="437" name="Text Box 43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95325" cy="2667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alpha val="39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350F63" w:rsidRDefault="00350F63" w:rsidP="00395D06">
                                        <w:r w:rsidRPr="00CD15EB">
                                          <w:rPr>
                                            <w:sz w:val="24"/>
                                            <w:szCs w:val="24"/>
                                          </w:rPr>
                                          <w:t>Brisbane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4E2C0C4" id="Text Box 437" o:spid="_x0000_s1066" type="#_x0000_t202" style="position:absolute;margin-left:340.15pt;margin-top:6.95pt;width:54.75pt;height:21pt;z-index:25185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" stroked="f">
                            <v:fill opacity="25443f"/>
                            <v:textbox>
                              <w:txbxContent>
                                <w:p w:rsidR="00350F63" w:rsidRDefault="00350F63" w:rsidP="00395D06">
                                  <w:r w:rsidRPr="00CD15EB">
                                    <w:rPr>
                                      <w:sz w:val="24"/>
                                      <w:szCs w:val="24"/>
                                    </w:rPr>
                                    <w:t>Brisbane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</w:p>
                <w:p w:rsidR="008F11CE" w:rsidRDefault="008F11CE" w:rsidP="008F11CE">
                  <w:pPr>
                    <w:rPr>
                      <w:sz w:val="24"/>
                      <w:szCs w:val="24"/>
                    </w:rPr>
                  </w:pPr>
                </w:p>
                <w:p w:rsidR="008F11CE" w:rsidRDefault="008F11CE" w:rsidP="008F11CE">
                  <w:pPr>
                    <w:rPr>
                      <w:sz w:val="24"/>
                      <w:szCs w:val="24"/>
                    </w:rPr>
                  </w:pPr>
                </w:p>
                <w:p w:rsidR="008F11CE" w:rsidRDefault="008F11CE" w:rsidP="008F11CE">
                  <w:pPr>
                    <w:rPr>
                      <w:sz w:val="24"/>
                      <w:szCs w:val="24"/>
                    </w:rPr>
                  </w:pP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61504" behindDoc="0" locked="0" layoutInCell="1" allowOverlap="1" wp14:anchorId="2F0805B0" wp14:editId="61CF005C">
                            <wp:simplePos x="0" y="0"/>
                            <wp:positionH relativeFrom="column">
                              <wp:posOffset>4021092</wp:posOffset>
                            </wp:positionH>
                            <wp:positionV relativeFrom="paragraph">
                              <wp:posOffset>94615</wp:posOffset>
                            </wp:positionV>
                            <wp:extent cx="913765" cy="444137"/>
                            <wp:effectExtent l="0" t="0" r="635" b="0"/>
                            <wp:wrapNone/>
                            <wp:docPr id="438" name="Text Box 43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13765" cy="444137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alpha val="39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350F63" w:rsidRDefault="00350F63" w:rsidP="00395D06">
                                        <w:r w:rsidRPr="00CD15EB">
                                          <w:rPr>
                                            <w:sz w:val="24"/>
                                            <w:szCs w:val="24"/>
                                          </w:rPr>
                                          <w:t>Broken</w:t>
                                        </w:r>
                                        <w:r>
                                          <w:t xml:space="preserve"> Hill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F0805B0" id="Text Box 438" o:spid="_x0000_s1067" type="#_x0000_t202" style="position:absolute;margin-left:316.6pt;margin-top:7.45pt;width:71.95pt;height:34.95pt;z-index:25186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" stroked="f">
                            <v:fill opacity="25443f"/>
                            <v:textbox>
                              <w:txbxContent>
                                <w:p w:rsidR="00350F63" w:rsidRDefault="00350F63" w:rsidP="00395D06">
                                  <w:r w:rsidRPr="00CD15EB">
                                    <w:rPr>
                                      <w:sz w:val="24"/>
                                      <w:szCs w:val="24"/>
                                    </w:rPr>
                                    <w:t>Broken</w:t>
                                  </w:r>
                                  <w:r>
                                    <w:t xml:space="preserve"> Hill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66624" behindDoc="0" locked="0" layoutInCell="1" allowOverlap="1" wp14:anchorId="5D4DB7F1" wp14:editId="09966F52">
                            <wp:simplePos x="0" y="0"/>
                            <wp:positionH relativeFrom="column">
                              <wp:posOffset>1510030</wp:posOffset>
                            </wp:positionH>
                            <wp:positionV relativeFrom="paragraph">
                              <wp:posOffset>19685</wp:posOffset>
                            </wp:positionV>
                            <wp:extent cx="913765" cy="266700"/>
                            <wp:effectExtent l="1270" t="635" r="8890" b="8890"/>
                            <wp:wrapNone/>
                            <wp:docPr id="439" name="Text Box 43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13765" cy="2667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alpha val="39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350F63" w:rsidRDefault="00350F63" w:rsidP="00395D06">
                                        <w:r w:rsidRPr="00CD15EB">
                                          <w:rPr>
                                            <w:sz w:val="24"/>
                                            <w:szCs w:val="24"/>
                                          </w:rPr>
                                          <w:t>Perth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D4DB7F1" id="Text Box 439" o:spid="_x0000_s1068" type="#_x0000_t202" style="position:absolute;margin-left:118.9pt;margin-top:1.55pt;width:71.95pt;height:21pt;z-index:25186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" stroked="f">
                            <v:fill opacity="25443f"/>
                            <v:textbox>
                              <w:txbxContent>
                                <w:p w:rsidR="00350F63" w:rsidRDefault="00350F63" w:rsidP="00395D06">
                                  <w:r w:rsidRPr="00CD15EB">
                                    <w:rPr>
                                      <w:sz w:val="24"/>
                                      <w:szCs w:val="24"/>
                                    </w:rPr>
                                    <w:t>Perth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44096" behindDoc="0" locked="0" layoutInCell="1" allowOverlap="1" wp14:anchorId="6B395D4D" wp14:editId="12BD3BE0">
                            <wp:simplePos x="0" y="0"/>
                            <wp:positionH relativeFrom="column">
                              <wp:posOffset>1414780</wp:posOffset>
                            </wp:positionH>
                            <wp:positionV relativeFrom="paragraph">
                              <wp:posOffset>95885</wp:posOffset>
                            </wp:positionV>
                            <wp:extent cx="95250" cy="95250"/>
                            <wp:effectExtent l="10795" t="10160" r="8255" b="8890"/>
                            <wp:wrapNone/>
                            <wp:docPr id="440" name="Oval 44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5250" cy="9525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4F9CA45C" id="Oval 440" o:spid="_x0000_s1026" style="position:absolute;margin-left:111.4pt;margin-top:7.55pt;width:7.5pt;height:7.5pt;z-index:25184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" fillcolor="black [3213]"/>
                        </w:pict>
                      </mc:Fallback>
                    </mc:AlternateContent>
                  </w:r>
                </w:p>
                <w:p w:rsidR="008F11CE" w:rsidRDefault="008F11CE" w:rsidP="008F11CE">
                  <w:pPr>
                    <w:rPr>
                      <w:sz w:val="24"/>
                      <w:szCs w:val="24"/>
                    </w:rPr>
                  </w:pP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80960" behindDoc="0" locked="0" layoutInCell="1" allowOverlap="1" wp14:anchorId="00AEBF3E" wp14:editId="4AEB7036">
                            <wp:simplePos x="0" y="0"/>
                            <wp:positionH relativeFrom="column">
                              <wp:posOffset>3267075</wp:posOffset>
                            </wp:positionH>
                            <wp:positionV relativeFrom="paragraph">
                              <wp:posOffset>4445</wp:posOffset>
                            </wp:positionV>
                            <wp:extent cx="913765" cy="266700"/>
                            <wp:effectExtent l="1270" t="635" r="8890" b="8890"/>
                            <wp:wrapNone/>
                            <wp:docPr id="441" name="Text Box 44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13765" cy="2667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alpha val="39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350F63" w:rsidRDefault="00350F63" w:rsidP="00395D06">
                                        <w:r w:rsidRPr="00CD15EB">
                                          <w:rPr>
                                            <w:sz w:val="24"/>
                                            <w:szCs w:val="24"/>
                                          </w:rPr>
                                          <w:t>Ceduna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0AEBF3E" id="Text Box 441" o:spid="_x0000_s1069" type="#_x0000_t202" style="position:absolute;margin-left:257.25pt;margin-top:.35pt;width:71.95pt;height:21pt;z-index:25188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" stroked="f">
                            <v:fill opacity="25443f"/>
                            <v:textbox>
                              <w:txbxContent>
                                <w:p w:rsidR="00350F63" w:rsidRDefault="00350F63" w:rsidP="00395D06">
                                  <w:r w:rsidRPr="00CD15EB">
                                    <w:rPr>
                                      <w:sz w:val="24"/>
                                      <w:szCs w:val="24"/>
                                    </w:rPr>
                                    <w:t>Ceduna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79936" behindDoc="0" locked="0" layoutInCell="1" allowOverlap="1" wp14:anchorId="453C946B" wp14:editId="4016B925">
                            <wp:simplePos x="0" y="0"/>
                            <wp:positionH relativeFrom="column">
                              <wp:posOffset>3219450</wp:posOffset>
                            </wp:positionH>
                            <wp:positionV relativeFrom="paragraph">
                              <wp:posOffset>74295</wp:posOffset>
                            </wp:positionV>
                            <wp:extent cx="95250" cy="95250"/>
                            <wp:effectExtent l="0" t="0" r="19050" b="19050"/>
                            <wp:wrapNone/>
                            <wp:docPr id="442" name="Oval 44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5250" cy="9525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2B4C07FF" id="Oval 442" o:spid="_x0000_s1026" style="position:absolute;margin-left:253.5pt;margin-top:5.85pt;width:7.5pt;height:7.5pt;z-index:25187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" fillcolor="black [3213]"/>
                        </w:pict>
                      </mc:Fallback>
                    </mc:AlternateContent>
                  </w: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63552" behindDoc="0" locked="0" layoutInCell="1" allowOverlap="1" wp14:anchorId="42C985FA" wp14:editId="482590E0">
                            <wp:simplePos x="0" y="0"/>
                            <wp:positionH relativeFrom="column">
                              <wp:posOffset>4953635</wp:posOffset>
                            </wp:positionH>
                            <wp:positionV relativeFrom="paragraph">
                              <wp:posOffset>139700</wp:posOffset>
                            </wp:positionV>
                            <wp:extent cx="656590" cy="266700"/>
                            <wp:effectExtent l="6350" t="635" r="3810" b="8890"/>
                            <wp:wrapNone/>
                            <wp:docPr id="443" name="Text Box 44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56590" cy="2667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alpha val="39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350F63" w:rsidRDefault="00350F63" w:rsidP="00395D06">
                                        <w:r w:rsidRPr="00CD15EB">
                                          <w:rPr>
                                            <w:sz w:val="24"/>
                                            <w:szCs w:val="24"/>
                                          </w:rPr>
                                          <w:t>Sydney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2C985FA" id="Text Box 443" o:spid="_x0000_s1070" type="#_x0000_t202" style="position:absolute;margin-left:390.05pt;margin-top:11pt;width:51.7pt;height:21pt;z-index:25186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" stroked="f">
                            <v:fill opacity="25443f"/>
                            <v:textbox>
                              <w:txbxContent>
                                <w:p w:rsidR="00350F63" w:rsidRDefault="00350F63" w:rsidP="00395D06">
                                  <w:r w:rsidRPr="00CD15EB">
                                    <w:rPr>
                                      <w:sz w:val="24"/>
                                      <w:szCs w:val="24"/>
                                    </w:rPr>
                                    <w:t>Sydney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</w:p>
                <w:p w:rsidR="008F11CE" w:rsidRDefault="008F11CE" w:rsidP="008F11CE">
                  <w:pPr>
                    <w:rPr>
                      <w:sz w:val="24"/>
                      <w:szCs w:val="24"/>
                    </w:rPr>
                  </w:pP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68672" behindDoc="0" locked="0" layoutInCell="1" allowOverlap="1" wp14:anchorId="6433BF09" wp14:editId="3034980F">
                            <wp:simplePos x="0" y="0"/>
                            <wp:positionH relativeFrom="column">
                              <wp:posOffset>2845435</wp:posOffset>
                            </wp:positionH>
                            <wp:positionV relativeFrom="paragraph">
                              <wp:posOffset>162106</wp:posOffset>
                            </wp:positionV>
                            <wp:extent cx="858339" cy="266700"/>
                            <wp:effectExtent l="0" t="0" r="0" b="0"/>
                            <wp:wrapNone/>
                            <wp:docPr id="444" name="Text Box 44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58339" cy="2667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alpha val="39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350F63" w:rsidRDefault="00350F63" w:rsidP="00395D06">
                                        <w:r w:rsidRPr="00CD15EB">
                                          <w:rPr>
                                            <w:sz w:val="24"/>
                                            <w:szCs w:val="24"/>
                                          </w:rPr>
                                          <w:t>Adelaide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433BF09" id="Text Box 444" o:spid="_x0000_s1071" type="#_x0000_t202" style="position:absolute;margin-left:224.05pt;margin-top:12.75pt;width:67.6pt;height:21pt;z-index:2518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" stroked="f">
                            <v:fill opacity="25443f"/>
                            <v:textbox>
                              <w:txbxContent>
                                <w:p w:rsidR="00350F63" w:rsidRDefault="00350F63" w:rsidP="00395D06">
                                  <w:r w:rsidRPr="00CD15EB">
                                    <w:rPr>
                                      <w:sz w:val="24"/>
                                      <w:szCs w:val="24"/>
                                    </w:rPr>
                                    <w:t>Adelaide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78912" behindDoc="0" locked="0" layoutInCell="1" allowOverlap="1" wp14:anchorId="6CBA3E7B" wp14:editId="3FFBD604">
                            <wp:simplePos x="0" y="0"/>
                            <wp:positionH relativeFrom="column">
                              <wp:posOffset>1838325</wp:posOffset>
                            </wp:positionH>
                            <wp:positionV relativeFrom="paragraph">
                              <wp:posOffset>145415</wp:posOffset>
                            </wp:positionV>
                            <wp:extent cx="913765" cy="266700"/>
                            <wp:effectExtent l="1270" t="635" r="8890" b="8890"/>
                            <wp:wrapNone/>
                            <wp:docPr id="445" name="Text Box 44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13765" cy="2667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alpha val="39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350F63" w:rsidRDefault="00350F63" w:rsidP="00395D06">
                                        <w:r w:rsidRPr="00CD15EB">
                                          <w:rPr>
                                            <w:sz w:val="24"/>
                                            <w:szCs w:val="24"/>
                                          </w:rPr>
                                          <w:t>Albany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CBA3E7B" id="Text Box 445" o:spid="_x0000_s1072" type="#_x0000_t202" style="position:absolute;margin-left:144.75pt;margin-top:11.45pt;width:71.95pt;height:21pt;z-index:25187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" stroked="f">
                            <v:fill opacity="25443f"/>
                            <v:textbox>
                              <w:txbxContent>
                                <w:p w:rsidR="00350F63" w:rsidRDefault="00350F63" w:rsidP="00395D06">
                                  <w:r w:rsidRPr="00CD15EB">
                                    <w:rPr>
                                      <w:sz w:val="24"/>
                                      <w:szCs w:val="24"/>
                                    </w:rPr>
                                    <w:t>Albany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77888" behindDoc="0" locked="0" layoutInCell="1" allowOverlap="1" wp14:anchorId="3B4E2F7F" wp14:editId="4180DF06">
                            <wp:simplePos x="0" y="0"/>
                            <wp:positionH relativeFrom="column">
                              <wp:posOffset>1714500</wp:posOffset>
                            </wp:positionH>
                            <wp:positionV relativeFrom="paragraph">
                              <wp:posOffset>165100</wp:posOffset>
                            </wp:positionV>
                            <wp:extent cx="95250" cy="95250"/>
                            <wp:effectExtent l="0" t="0" r="19050" b="19050"/>
                            <wp:wrapNone/>
                            <wp:docPr id="446" name="Oval 44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5250" cy="9525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75C4908E" id="Oval 446" o:spid="_x0000_s1026" style="position:absolute;margin-left:135pt;margin-top:13pt;width:7.5pt;height:7.5pt;z-index:25187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" fillcolor="black [3213]"/>
                        </w:pict>
                      </mc:Fallback>
                    </mc:AlternateContent>
                  </w: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62528" behindDoc="0" locked="0" layoutInCell="1" allowOverlap="1" wp14:anchorId="07F8B263" wp14:editId="6AE04532">
                            <wp:simplePos x="0" y="0"/>
                            <wp:positionH relativeFrom="column">
                              <wp:posOffset>3905250</wp:posOffset>
                            </wp:positionH>
                            <wp:positionV relativeFrom="paragraph">
                              <wp:posOffset>164465</wp:posOffset>
                            </wp:positionV>
                            <wp:extent cx="743585" cy="266700"/>
                            <wp:effectExtent l="5715" t="635" r="3175" b="8890"/>
                            <wp:wrapNone/>
                            <wp:docPr id="447" name="Text Box 44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743585" cy="2667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alpha val="39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350F63" w:rsidRDefault="00350F63" w:rsidP="00395D06">
                                        <w:r w:rsidRPr="00CD15EB">
                                          <w:rPr>
                                            <w:sz w:val="24"/>
                                            <w:szCs w:val="24"/>
                                          </w:rPr>
                                          <w:t>Canberra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7F8B263" id="Text Box 447" o:spid="_x0000_s1073" type="#_x0000_t202" style="position:absolute;margin-left:307.5pt;margin-top:12.95pt;width:58.55pt;height:21pt;z-index:25186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" stroked="f">
                            <v:fill opacity="25443f"/>
                            <v:textbox>
                              <w:txbxContent>
                                <w:p w:rsidR="00350F63" w:rsidRDefault="00350F63" w:rsidP="00395D06">
                                  <w:r w:rsidRPr="00CD15EB">
                                    <w:rPr>
                                      <w:sz w:val="24"/>
                                      <w:szCs w:val="24"/>
                                    </w:rPr>
                                    <w:t>Canberra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</w:p>
                <w:p w:rsidR="008F11CE" w:rsidRDefault="008F11CE" w:rsidP="008F11CE">
                  <w:pPr>
                    <w:rPr>
                      <w:sz w:val="24"/>
                      <w:szCs w:val="24"/>
                    </w:rPr>
                  </w:pP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45120" behindDoc="0" locked="0" layoutInCell="1" allowOverlap="1" wp14:anchorId="38CB8913" wp14:editId="735665C1">
                            <wp:simplePos x="0" y="0"/>
                            <wp:positionH relativeFrom="column">
                              <wp:posOffset>3643630</wp:posOffset>
                            </wp:positionH>
                            <wp:positionV relativeFrom="paragraph">
                              <wp:posOffset>55880</wp:posOffset>
                            </wp:positionV>
                            <wp:extent cx="95250" cy="95250"/>
                            <wp:effectExtent l="10795" t="10160" r="8255" b="8890"/>
                            <wp:wrapNone/>
                            <wp:docPr id="448" name="Oval 44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5250" cy="9525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0761D836" id="Oval 448" o:spid="_x0000_s1026" style="position:absolute;margin-left:286.9pt;margin-top:4.4pt;width:7.5pt;height:7.5pt;z-index:25184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" fillcolor="black [3213]"/>
                        </w:pict>
                      </mc:Fallback>
                    </mc:AlternateContent>
                  </w:r>
                </w:p>
                <w:p w:rsidR="008F11CE" w:rsidRDefault="008F11CE" w:rsidP="008F11CE">
                  <w:pPr>
                    <w:rPr>
                      <w:sz w:val="24"/>
                      <w:szCs w:val="24"/>
                    </w:rPr>
                  </w:pP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65600" behindDoc="0" locked="0" layoutInCell="1" allowOverlap="1" wp14:anchorId="548AA4BC" wp14:editId="65DE9171">
                            <wp:simplePos x="0" y="0"/>
                            <wp:positionH relativeFrom="column">
                              <wp:posOffset>4300855</wp:posOffset>
                            </wp:positionH>
                            <wp:positionV relativeFrom="paragraph">
                              <wp:posOffset>156845</wp:posOffset>
                            </wp:positionV>
                            <wp:extent cx="913765" cy="266700"/>
                            <wp:effectExtent l="1270" t="635" r="8890" b="8890"/>
                            <wp:wrapNone/>
                            <wp:docPr id="449" name="Text Box 44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13765" cy="2667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alpha val="39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350F63" w:rsidRDefault="00350F63" w:rsidP="00395D06">
                                        <w:r w:rsidRPr="00CD15EB">
                                          <w:rPr>
                                            <w:sz w:val="24"/>
                                            <w:szCs w:val="24"/>
                                          </w:rPr>
                                          <w:t>Melbourne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48AA4BC" id="Text Box 449" o:spid="_x0000_s1074" type="#_x0000_t202" style="position:absolute;margin-left:338.65pt;margin-top:12.35pt;width:71.95pt;height:21pt;z-index:25186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" stroked="f">
                            <v:fill opacity="25443f"/>
                            <v:textbox>
                              <w:txbxContent>
                                <w:p w:rsidR="00350F63" w:rsidRDefault="00350F63" w:rsidP="00395D06">
                                  <w:r w:rsidRPr="00CD15EB">
                                    <w:rPr>
                                      <w:sz w:val="24"/>
                                      <w:szCs w:val="24"/>
                                    </w:rPr>
                                    <w:t>Melbourne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</w:p>
                <w:p w:rsidR="008F11CE" w:rsidRDefault="008F11CE" w:rsidP="008F11CE">
                  <w:pPr>
                    <w:rPr>
                      <w:sz w:val="24"/>
                      <w:szCs w:val="24"/>
                    </w:rPr>
                  </w:pP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47168" behindDoc="0" locked="0" layoutInCell="1" allowOverlap="1" wp14:anchorId="267E9164" wp14:editId="609C6E09">
                            <wp:simplePos x="0" y="0"/>
                            <wp:positionH relativeFrom="column">
                              <wp:posOffset>4224655</wp:posOffset>
                            </wp:positionH>
                            <wp:positionV relativeFrom="paragraph">
                              <wp:posOffset>95885</wp:posOffset>
                            </wp:positionV>
                            <wp:extent cx="95250" cy="95250"/>
                            <wp:effectExtent l="10795" t="10160" r="8255" b="8890"/>
                            <wp:wrapNone/>
                            <wp:docPr id="450" name="Oval 45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5250" cy="9525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7D64C4FE" id="Oval 450" o:spid="_x0000_s1026" style="position:absolute;margin-left:332.65pt;margin-top:7.55pt;width:7.5pt;height:7.5pt;z-index:25184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" fillcolor="black [3213]"/>
                        </w:pict>
                      </mc:Fallback>
                    </mc:AlternateContent>
                  </w:r>
                </w:p>
                <w:p w:rsidR="008F11CE" w:rsidRDefault="00350F63" w:rsidP="008F11CE">
                  <w:pPr>
                    <w:rPr>
                      <w:sz w:val="24"/>
                      <w:szCs w:val="24"/>
                    </w:rPr>
                  </w:pPr>
                  <w:r>
                    <w:rPr>
                      <w:noProof/>
                      <w:sz w:val="24"/>
                      <w:szCs w:val="24"/>
                      <w:lang w:eastAsia="en-AU"/>
                    </w:rPr>
                    <w:object w:dxaOrig="1440" w:dyaOrig="1440" w14:anchorId="289DE6BB">
                      <v:shape id="_x0000_s1100" type="#_x0000_t75" style="position:absolute;margin-left:76.2pt;margin-top:6.75pt;width:86.05pt;height:41.35pt;z-index:251872768">
                        <v:imagedata r:id="rId33" o:title=""/>
                      </v:shape>
                      <o:OLEObject Type="Embed" ProgID="FXDraw.Graphic" ShapeID="_x0000_s1100" DrawAspect="Content" ObjectID="_1459807704" r:id="rId34"/>
                    </w:object>
                  </w:r>
                </w:p>
                <w:p w:rsidR="008F11CE" w:rsidRDefault="008F11CE" w:rsidP="008F11CE">
                  <w:pPr>
                    <w:rPr>
                      <w:sz w:val="24"/>
                      <w:szCs w:val="24"/>
                    </w:rPr>
                  </w:pP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76864" behindDoc="0" locked="0" layoutInCell="1" allowOverlap="1" wp14:anchorId="6C363EC3" wp14:editId="7812A377">
                            <wp:simplePos x="0" y="0"/>
                            <wp:positionH relativeFrom="column">
                              <wp:posOffset>4312920</wp:posOffset>
                            </wp:positionH>
                            <wp:positionV relativeFrom="paragraph">
                              <wp:posOffset>119380</wp:posOffset>
                            </wp:positionV>
                            <wp:extent cx="95250" cy="95250"/>
                            <wp:effectExtent l="0" t="0" r="19050" b="19050"/>
                            <wp:wrapNone/>
                            <wp:docPr id="451" name="Oval 45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5250" cy="9525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52AD620B" id="Oval 451" o:spid="_x0000_s1026" style="position:absolute;margin-left:339.6pt;margin-top:9.4pt;width:7.5pt;height:7.5pt;z-index:25187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" fillcolor="black [3213]"/>
                        </w:pict>
                      </mc:Fallback>
                    </mc:AlternateContent>
                  </w: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75840" behindDoc="0" locked="0" layoutInCell="1" allowOverlap="1" wp14:anchorId="7E160A55" wp14:editId="2E9753B2">
                            <wp:simplePos x="0" y="0"/>
                            <wp:positionH relativeFrom="column">
                              <wp:posOffset>3550920</wp:posOffset>
                            </wp:positionH>
                            <wp:positionV relativeFrom="paragraph">
                              <wp:posOffset>31115</wp:posOffset>
                            </wp:positionV>
                            <wp:extent cx="913765" cy="266700"/>
                            <wp:effectExtent l="0" t="0" r="635" b="0"/>
                            <wp:wrapNone/>
                            <wp:docPr id="452" name="Text Box 45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13765" cy="2667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alpha val="39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350F63" w:rsidRDefault="00350F63" w:rsidP="00395D06">
                                        <w:r w:rsidRPr="00CD15EB">
                                          <w:rPr>
                                            <w:sz w:val="24"/>
                                            <w:szCs w:val="24"/>
                                          </w:rPr>
                                          <w:t>Devonport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E160A55" id="Text Box 452" o:spid="_x0000_s1075" type="#_x0000_t202" style="position:absolute;margin-left:279.6pt;margin-top:2.45pt;width:71.95pt;height:21pt;z-index:25187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" stroked="f">
                            <v:fill opacity="25443f"/>
                            <v:textbox>
                              <w:txbxContent>
                                <w:p w:rsidR="00350F63" w:rsidRDefault="00350F63" w:rsidP="00395D06">
                                  <w:r w:rsidRPr="00CD15EB">
                                    <w:rPr>
                                      <w:sz w:val="24"/>
                                      <w:szCs w:val="24"/>
                                    </w:rPr>
                                    <w:t>Devonport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</w:p>
                <w:p w:rsidR="008F11CE" w:rsidRDefault="008F11CE" w:rsidP="008F11CE">
                  <w:pPr>
                    <w:rPr>
                      <w:sz w:val="24"/>
                      <w:szCs w:val="24"/>
                    </w:rPr>
                  </w:pP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64576" behindDoc="0" locked="0" layoutInCell="1" allowOverlap="1" wp14:anchorId="7E728E08" wp14:editId="0BBFB5DB">
                            <wp:simplePos x="0" y="0"/>
                            <wp:positionH relativeFrom="column">
                              <wp:posOffset>4544060</wp:posOffset>
                            </wp:positionH>
                            <wp:positionV relativeFrom="paragraph">
                              <wp:posOffset>83185</wp:posOffset>
                            </wp:positionV>
                            <wp:extent cx="913765" cy="266700"/>
                            <wp:effectExtent l="6350" t="8255" r="3810" b="1270"/>
                            <wp:wrapNone/>
                            <wp:docPr id="453" name="Text Box 45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13765" cy="2667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alpha val="39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350F63" w:rsidRDefault="00350F63" w:rsidP="00395D06">
                                        <w:r w:rsidRPr="00CD15EB">
                                          <w:rPr>
                                            <w:sz w:val="24"/>
                                            <w:szCs w:val="24"/>
                                          </w:rPr>
                                          <w:t>Hobart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E728E08" id="Text Box 453" o:spid="_x0000_s1076" type="#_x0000_t202" style="position:absolute;margin-left:357.8pt;margin-top:6.55pt;width:71.95pt;height:21pt;z-index:25186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" stroked="f">
                            <v:fill opacity="25443f"/>
                            <v:textbox>
                              <w:txbxContent>
                                <w:p w:rsidR="00350F63" w:rsidRDefault="00350F63" w:rsidP="00395D06">
                                  <w:r w:rsidRPr="00CD15EB">
                                    <w:rPr>
                                      <w:sz w:val="24"/>
                                      <w:szCs w:val="24"/>
                                    </w:rPr>
                                    <w:t>Hobart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</w:p>
                <w:p w:rsidR="008F11CE" w:rsidRDefault="008F11CE" w:rsidP="008F11CE">
                  <w:pPr>
                    <w:rPr>
                      <w:sz w:val="24"/>
                      <w:szCs w:val="24"/>
                    </w:rPr>
                  </w:pP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46144" behindDoc="0" locked="0" layoutInCell="1" allowOverlap="1" wp14:anchorId="54B04A3B" wp14:editId="0A1C91B4">
                            <wp:simplePos x="0" y="0"/>
                            <wp:positionH relativeFrom="column">
                              <wp:posOffset>4448810</wp:posOffset>
                            </wp:positionH>
                            <wp:positionV relativeFrom="paragraph">
                              <wp:posOffset>37465</wp:posOffset>
                            </wp:positionV>
                            <wp:extent cx="95250" cy="95250"/>
                            <wp:effectExtent l="0" t="0" r="19050" b="19050"/>
                            <wp:wrapNone/>
                            <wp:docPr id="454" name="Oval 45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5250" cy="9525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318C1D6C" id="Oval 454" o:spid="_x0000_s1026" style="position:absolute;margin-left:350.3pt;margin-top:2.95pt;width:7.5pt;height:7.5pt;z-index:25184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" fillcolor="black [3213]"/>
                        </w:pict>
                      </mc:Fallback>
                    </mc:AlternateContent>
                  </w:r>
                </w:p>
                <w:p w:rsidR="008F11CE" w:rsidRDefault="008F11CE" w:rsidP="008F11CE">
                  <w:pPr>
                    <w:rPr>
                      <w:sz w:val="24"/>
                      <w:szCs w:val="24"/>
                    </w:rPr>
                  </w:pPr>
                </w:p>
                <w:p w:rsidR="008F11CE" w:rsidRPr="00F97437" w:rsidRDefault="008F11CE" w:rsidP="008F11CE">
                  <w:pPr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Questions 17</w:t>
                  </w:r>
                  <w:r w:rsidRPr="00547EE4">
                    <w:rPr>
                      <w:b/>
                      <w:sz w:val="24"/>
                      <w:szCs w:val="24"/>
                    </w:rPr>
                    <w:t xml:space="preserve"> to </w:t>
                  </w:r>
                  <w:r>
                    <w:rPr>
                      <w:b/>
                      <w:sz w:val="24"/>
                      <w:szCs w:val="24"/>
                    </w:rPr>
                    <w:t>20 refer to the map of Australia</w:t>
                  </w:r>
                  <w:r w:rsidRPr="00547EE4">
                    <w:rPr>
                      <w:b/>
                      <w:sz w:val="24"/>
                      <w:szCs w:val="24"/>
                    </w:rPr>
                    <w:t>.</w:t>
                  </w:r>
                </w:p>
              </w:tc>
            </w:tr>
          </w:tbl>
          <w:p w:rsidR="008F11CE" w:rsidRDefault="008F11CE" w:rsidP="008F11CE">
            <w:pPr>
              <w:pStyle w:val="QuestionStyle"/>
            </w:pPr>
          </w:p>
        </w:tc>
      </w:tr>
      <w:tr w:rsidR="000D2F46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0D2F46" w:rsidRPr="001B3341" w:rsidRDefault="000D2F46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D2F46" w:rsidRPr="00A90D26" w:rsidRDefault="00D32B96" w:rsidP="00F36416">
            <w:pPr>
              <w:pStyle w:val="QuestionStyle"/>
            </w:pPr>
            <w:r w:rsidRPr="00A90D26">
              <w:t>What direction is Adelaide from Devonport?</w:t>
            </w:r>
          </w:p>
          <w:p w:rsidR="00D32B96" w:rsidRPr="00A90D26" w:rsidRDefault="00D32B96" w:rsidP="00F36416">
            <w:pPr>
              <w:pStyle w:val="QuestionStyle"/>
            </w:pPr>
          </w:p>
          <w:p w:rsidR="00D32B96" w:rsidRPr="00A90D26" w:rsidRDefault="008F11CE" w:rsidP="00F36416">
            <w:pPr>
              <w:pStyle w:val="QuestionStyle"/>
            </w:pPr>
            <w:r w:rsidRPr="00A90D26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17120" behindDoc="0" locked="0" layoutInCell="1" allowOverlap="1" wp14:anchorId="050F09C5" wp14:editId="2CF66C83">
                      <wp:simplePos x="0" y="0"/>
                      <wp:positionH relativeFrom="column">
                        <wp:posOffset>2481036</wp:posOffset>
                      </wp:positionH>
                      <wp:positionV relativeFrom="paragraph">
                        <wp:posOffset>-3810</wp:posOffset>
                      </wp:positionV>
                      <wp:extent cx="1776548" cy="373380"/>
                      <wp:effectExtent l="0" t="0" r="14605" b="26670"/>
                      <wp:wrapNone/>
                      <wp:docPr id="300" name="Rectangle 1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76548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1BB5C34" id="Rectangle 114" o:spid="_x0000_s1026" style="position:absolute;margin-left:195.35pt;margin-top:-.3pt;width:139.9pt;height:29.4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" filled="f" strokecolor="black [3213]" strokeweight="1.5pt"/>
                  </w:pict>
                </mc:Fallback>
              </mc:AlternateContent>
            </w:r>
          </w:p>
          <w:p w:rsidR="00D32B96" w:rsidRPr="00A90D26" w:rsidRDefault="00D32B96" w:rsidP="00F36416">
            <w:pPr>
              <w:pStyle w:val="QuestionStyle"/>
            </w:pPr>
          </w:p>
          <w:p w:rsidR="00D32B96" w:rsidRPr="00A90D26" w:rsidRDefault="00D32B96" w:rsidP="00F36416">
            <w:pPr>
              <w:pStyle w:val="QuestionStyle"/>
            </w:pPr>
          </w:p>
        </w:tc>
      </w:tr>
      <w:tr w:rsidR="000D2F46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0D2F46" w:rsidRPr="001B3341" w:rsidRDefault="000D2F46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D2F46" w:rsidRPr="00A90D26" w:rsidRDefault="00024AB6" w:rsidP="00F36416">
            <w:pPr>
              <w:pStyle w:val="QuestionStyle"/>
            </w:pPr>
            <w:r w:rsidRPr="00A90D26">
              <w:t>Newman has a grid reference of C3.</w:t>
            </w:r>
          </w:p>
          <w:p w:rsidR="00024AB6" w:rsidRPr="00A90D26" w:rsidRDefault="00024AB6" w:rsidP="00F36416">
            <w:pPr>
              <w:pStyle w:val="QuestionStyle"/>
            </w:pPr>
            <w:r w:rsidRPr="00A90D26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19168" behindDoc="0" locked="0" layoutInCell="1" allowOverlap="1" wp14:anchorId="3FF6BF4A" wp14:editId="78154B07">
                      <wp:simplePos x="0" y="0"/>
                      <wp:positionH relativeFrom="column">
                        <wp:posOffset>3053080</wp:posOffset>
                      </wp:positionH>
                      <wp:positionV relativeFrom="paragraph">
                        <wp:posOffset>70485</wp:posOffset>
                      </wp:positionV>
                      <wp:extent cx="942975" cy="419100"/>
                      <wp:effectExtent l="0" t="0" r="28575" b="19050"/>
                      <wp:wrapNone/>
                      <wp:docPr id="301" name="Rectangle 3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2975" cy="4191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1EB085A" id="Rectangle 301" o:spid="_x0000_s1026" style="position:absolute;margin-left:240.4pt;margin-top:5.55pt;width:74.25pt;height:33pt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" filled="f" strokecolor="black [3213]" strokeweight="1.5pt"/>
                  </w:pict>
                </mc:Fallback>
              </mc:AlternateContent>
            </w:r>
            <w:r w:rsidRPr="00A90D26">
              <w:t>What is the grid reference of Townsville?</w:t>
            </w:r>
            <w:r w:rsidRPr="00A90D26">
              <w:rPr>
                <w:noProof/>
                <w:lang w:eastAsia="en-AU"/>
              </w:rPr>
              <w:t xml:space="preserve"> </w:t>
            </w:r>
          </w:p>
          <w:p w:rsidR="00024AB6" w:rsidRPr="00A90D26" w:rsidRDefault="00024AB6" w:rsidP="00F36416">
            <w:pPr>
              <w:pStyle w:val="QuestionStyle"/>
            </w:pPr>
          </w:p>
          <w:p w:rsidR="00024AB6" w:rsidRPr="00A90D26" w:rsidRDefault="00024AB6" w:rsidP="00F36416">
            <w:pPr>
              <w:pStyle w:val="QuestionStyle"/>
            </w:pPr>
          </w:p>
        </w:tc>
      </w:tr>
      <w:tr w:rsidR="004C1D90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4C1D90" w:rsidRPr="001B3341" w:rsidRDefault="004C1D90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C1D90" w:rsidRPr="00A90D26" w:rsidRDefault="00024AB6" w:rsidP="00F36416">
            <w:pPr>
              <w:pStyle w:val="QuestionStyle"/>
            </w:pPr>
            <w:r w:rsidRPr="00A90D26">
              <w:t>How far is Perth from Birdsville?</w:t>
            </w:r>
          </w:p>
          <w:p w:rsidR="00024AB6" w:rsidRPr="00A90D26" w:rsidRDefault="00024AB6" w:rsidP="00F36416">
            <w:pPr>
              <w:pStyle w:val="QuestionStyle"/>
            </w:pPr>
            <w:r w:rsidRPr="00A90D26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21216" behindDoc="0" locked="0" layoutInCell="1" allowOverlap="1" wp14:anchorId="15FA57BA" wp14:editId="4004346A">
                      <wp:simplePos x="0" y="0"/>
                      <wp:positionH relativeFrom="column">
                        <wp:posOffset>2931160</wp:posOffset>
                      </wp:positionH>
                      <wp:positionV relativeFrom="paragraph">
                        <wp:posOffset>161290</wp:posOffset>
                      </wp:positionV>
                      <wp:extent cx="942975" cy="419100"/>
                      <wp:effectExtent l="0" t="0" r="28575" b="19050"/>
                      <wp:wrapNone/>
                      <wp:docPr id="302" name="Rectangle 3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2975" cy="4191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317B978" id="Rectangle 302" o:spid="_x0000_s1026" style="position:absolute;margin-left:230.8pt;margin-top:12.7pt;width:74.25pt;height:33pt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" filled="f" strokecolor="black [3213]" strokeweight="1.5pt"/>
                  </w:pict>
                </mc:Fallback>
              </mc:AlternateContent>
            </w:r>
          </w:p>
          <w:p w:rsidR="00024AB6" w:rsidRPr="00A90D26" w:rsidRDefault="00024AB6" w:rsidP="00F36416">
            <w:pPr>
              <w:pStyle w:val="QuestionStyle"/>
            </w:pPr>
          </w:p>
          <w:p w:rsidR="00024AB6" w:rsidRPr="008F11CE" w:rsidRDefault="008F11CE" w:rsidP="00F36416">
            <w:pPr>
              <w:pStyle w:val="QuestionStyle"/>
              <w:rPr>
                <w:sz w:val="28"/>
                <w:szCs w:val="28"/>
              </w:rPr>
            </w:pPr>
            <w:r>
              <w:t xml:space="preserve">                                                                                                         </w:t>
            </w:r>
            <w:r>
              <w:rPr>
                <w:sz w:val="28"/>
                <w:szCs w:val="28"/>
              </w:rPr>
              <w:t>km.</w:t>
            </w:r>
          </w:p>
          <w:p w:rsidR="00024AB6" w:rsidRPr="00A90D26" w:rsidRDefault="00024AB6" w:rsidP="00F36416">
            <w:pPr>
              <w:pStyle w:val="QuestionStyle"/>
            </w:pPr>
          </w:p>
        </w:tc>
      </w:tr>
      <w:tr w:rsidR="004C1D90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4C1D90" w:rsidRPr="001B3341" w:rsidRDefault="004C1D90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C1D90" w:rsidRPr="00F36416" w:rsidRDefault="00B15491" w:rsidP="00F36416">
            <w:pPr>
              <w:pStyle w:val="QuestionStyle"/>
            </w:pPr>
            <w:r>
              <w:t>What city is about 1 5</w:t>
            </w:r>
            <w:r w:rsidR="00024AB6" w:rsidRPr="00F36416">
              <w:t>00 km NW of Canberra?</w:t>
            </w:r>
          </w:p>
          <w:p w:rsidR="003E0576" w:rsidRDefault="003E0576" w:rsidP="003E0576">
            <w:pPr>
              <w:rPr>
                <w:sz w:val="12"/>
                <w:szCs w:val="12"/>
              </w:rPr>
            </w:pPr>
          </w:p>
          <w:p w:rsidR="003E0576" w:rsidRDefault="003E0576" w:rsidP="003E0576">
            <w:pPr>
              <w:rPr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23264" behindDoc="0" locked="0" layoutInCell="1" allowOverlap="1" wp14:anchorId="59FE299D" wp14:editId="068F608D">
                      <wp:simplePos x="0" y="0"/>
                      <wp:positionH relativeFrom="column">
                        <wp:posOffset>239395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303" name="Group 30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304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3E0576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3E0576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3E0576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3E0576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9FE299D" id="Group 303" o:spid="_x0000_s1077" style="position:absolute;margin-left:18.85pt;margin-top:.9pt;width:13.5pt;height:74.4pt;z-index:251723264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">
                      <v:roundrect id="AutoShape 3" o:spid="_x0000_s1078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p8JMYA&#10;AADcAAAADwAAAGRycy9kb3ducmV2LnhtbESPQWvCQBSE74L/YXlCL1I3tsWm0VWkpUUvglHs9ZF9&#10;JsHs25DdJrG/visUPA4z8w2zWPWmEi01rrSsYDqJQBBnVpecKzgePh9jEM4ja6wsk4IrOVgth4MF&#10;Jtp2vKc29bkIEHYJKii8rxMpXVaQQTexNXHwzrYx6INscqkb7ALcVPIpimbSYMlhocCa3gvKLumP&#10;URBfY3NqT7uvb9py9/G706/r8ZtSD6N+PQfhqff38H97oxU8Ry9wOxOOgF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Kp8JMYAAADcAAAADwAAAAAAAAAAAAAAAACYAgAAZHJz&#10;L2Rvd25yZXYueG1sUEsFBgAAAAAEAAQA9QAAAIsDAAAAAA==&#10;" strokecolor="windowText" strokeweight="1pt">
                        <v:textbox>
                          <w:txbxContent>
                            <w:p w:rsidR="00350F63" w:rsidRDefault="00350F63" w:rsidP="003E057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79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bZv8YA&#10;AADcAAAADwAAAGRycy9kb3ducmV2LnhtbESPQWvCQBSE74L/YXlCL1I3ttSm0VWkpUUvglHs9ZF9&#10;JsHs25DdJrG/visUPA4z8w2zWPWmEi01rrSsYDqJQBBnVpecKzgePh9jEM4ja6wsk4IrOVgth4MF&#10;Jtp2vKc29bkIEHYJKii8rxMpXVaQQTexNXHwzrYx6INscqkb7ALcVPIpimbSYMlhocCa3gvKLumP&#10;URBfY3NqT7uvb9py9/G706/r8ZtSD6N+PQfhqff38H97oxU8Ry9wOxOOgF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+bZv8YAAADcAAAADwAAAAAAAAAAAAAAAACYAgAAZHJz&#10;L2Rvd25yZXYueG1sUEsFBgAAAAAEAAQA9QAAAIsDAAAAAA==&#10;" strokecolor="windowText" strokeweight="1pt">
                        <v:textbox>
                          <w:txbxContent>
                            <w:p w:rsidR="00350F63" w:rsidRDefault="00350F63" w:rsidP="003E057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80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RHyMUA&#10;AADcAAAADwAAAGRycy9kb3ducmV2LnhtbESPQWvCQBSE7wX/w/IEL0U3KmiMriItFXsRqqLXR/aZ&#10;BLNvQ3abRH99t1DocZiZb5jVpjOlaKh2hWUF41EEgji1uuBMwfn0MYxBOI+ssbRMCh7kYLPuvaww&#10;0bblL2qOPhMBwi5BBbn3VSKlS3My6Ea2Ig7ezdYGfZB1JnWNbYCbUk6iaCYNFhwWcqzoLaf0fvw2&#10;CuJHbC7N5bC70ie378+Dnm9fF0oN+t12CcJT5//Df+29VjCNZvB7Jhw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NEfIxQAAANwAAAAPAAAAAAAAAAAAAAAAAJgCAABkcnMv&#10;ZG93bnJldi54bWxQSwUGAAAAAAQABAD1AAAAigMAAAAA&#10;" strokecolor="windowText" strokeweight="1pt">
                        <v:textbox>
                          <w:txbxContent>
                            <w:p w:rsidR="00350F63" w:rsidRDefault="00350F63" w:rsidP="003E057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81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d2IcIA&#10;AADcAAAADwAAAGRycy9kb3ducmV2LnhtbERPTWvCQBC9C/6HZYReRDdWsDF1FVEqehFqRa9DdpoE&#10;s7Mhu02iv949CD0+3vdi1ZlSNFS7wrKCyTgCQZxaXXCm4PzzNYpBOI+ssbRMCu7kYLXs9xaYaNvy&#10;NzUnn4kQwi5BBbn3VSKlS3My6Ma2Ig7cr60N+gDrTOoa2xBuSvkeRTNpsODQkGNFm5zS2+nPKIjv&#10;sbk0l+PuSgdut4+j/lgP50q9Dbr1JwhPnf8Xv9x7rWAahbXhTDgCcvk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53YhwgAAANwAAAAPAAAAAAAAAAAAAAAAAJgCAABkcnMvZG93&#10;bnJldi54bWxQSwUGAAAAAAQABAD1AAAAhwMAAAAA&#10;" strokecolor="windowText" strokeweight="1pt">
                        <v:textbox>
                          <w:txbxContent>
                            <w:p w:rsidR="00350F63" w:rsidRDefault="00350F63" w:rsidP="003E057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sz w:val="24"/>
                <w:szCs w:val="24"/>
              </w:rPr>
              <w:t xml:space="preserve">               Alice Springs.</w:t>
            </w:r>
          </w:p>
          <w:p w:rsidR="003E0576" w:rsidRDefault="003E0576" w:rsidP="003E0576">
            <w:pPr>
              <w:rPr>
                <w:sz w:val="12"/>
                <w:szCs w:val="12"/>
              </w:rPr>
            </w:pPr>
          </w:p>
          <w:p w:rsidR="003E0576" w:rsidRDefault="003E0576" w:rsidP="003E057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Birdsville.</w:t>
            </w:r>
          </w:p>
          <w:p w:rsidR="003E0576" w:rsidRDefault="003E0576" w:rsidP="003E0576">
            <w:pPr>
              <w:rPr>
                <w:sz w:val="12"/>
                <w:szCs w:val="12"/>
              </w:rPr>
            </w:pPr>
          </w:p>
          <w:p w:rsidR="003E0576" w:rsidRDefault="003E0576" w:rsidP="003E057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Brisbane.</w:t>
            </w:r>
            <w:r>
              <w:rPr>
                <w:noProof/>
                <w:lang w:eastAsia="en-AU"/>
              </w:rPr>
              <w:t xml:space="preserve"> </w:t>
            </w:r>
          </w:p>
          <w:p w:rsidR="003E0576" w:rsidRDefault="003E0576" w:rsidP="003E0576">
            <w:pPr>
              <w:rPr>
                <w:sz w:val="12"/>
                <w:szCs w:val="12"/>
              </w:rPr>
            </w:pPr>
          </w:p>
          <w:p w:rsidR="003E0576" w:rsidRDefault="003E0576" w:rsidP="003E057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Broken Hill.</w:t>
            </w:r>
          </w:p>
          <w:p w:rsidR="003E0576" w:rsidRDefault="003E0576" w:rsidP="00F36416">
            <w:pPr>
              <w:pStyle w:val="QuestionStyle"/>
            </w:pPr>
          </w:p>
        </w:tc>
      </w:tr>
      <w:tr w:rsidR="00024AB6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024AB6" w:rsidRPr="001B3341" w:rsidRDefault="00024AB6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24AB6" w:rsidRDefault="003E0576" w:rsidP="00F36416">
            <w:pPr>
              <w:pStyle w:val="QuestionStyle"/>
            </w:pPr>
            <w:r>
              <w:t>What is the distance and direction from Ceduna to Newman?</w:t>
            </w:r>
          </w:p>
          <w:p w:rsidR="003E0576" w:rsidRDefault="003E0576" w:rsidP="00F36416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27360" behindDoc="0" locked="0" layoutInCell="1" allowOverlap="1" wp14:anchorId="635192E2" wp14:editId="4B7CC8D5">
                      <wp:simplePos x="0" y="0"/>
                      <wp:positionH relativeFrom="column">
                        <wp:posOffset>2193290</wp:posOffset>
                      </wp:positionH>
                      <wp:positionV relativeFrom="paragraph">
                        <wp:posOffset>173355</wp:posOffset>
                      </wp:positionV>
                      <wp:extent cx="655320" cy="384175"/>
                      <wp:effectExtent l="0" t="0" r="11430" b="15875"/>
                      <wp:wrapNone/>
                      <wp:docPr id="311" name="Rectangle 3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55320" cy="38417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FDBF134" id="Rectangle 311" o:spid="_x0000_s1026" style="position:absolute;margin-left:172.7pt;margin-top:13.65pt;width:51.6pt;height:30.25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" filled="f" strokecolor="black [3213]" strokeweight="1.5pt"/>
                  </w:pict>
                </mc:Fallback>
              </mc:AlternateContent>
            </w:r>
          </w:p>
          <w:p w:rsidR="003E0576" w:rsidRDefault="003E0576" w:rsidP="00F36416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25312" behindDoc="0" locked="0" layoutInCell="1" allowOverlap="1" wp14:anchorId="66B91B29" wp14:editId="6653EC4D">
                      <wp:simplePos x="0" y="0"/>
                      <wp:positionH relativeFrom="column">
                        <wp:posOffset>1159222</wp:posOffset>
                      </wp:positionH>
                      <wp:positionV relativeFrom="paragraph">
                        <wp:posOffset>12245</wp:posOffset>
                      </wp:positionV>
                      <wp:extent cx="655608" cy="384594"/>
                      <wp:effectExtent l="0" t="0" r="11430" b="15875"/>
                      <wp:wrapNone/>
                      <wp:docPr id="309" name="Rectangle 3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55608" cy="384594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8029BFB" id="Rectangle 309" o:spid="_x0000_s1026" style="position:absolute;margin-left:91.3pt;margin-top:.95pt;width:51.6pt;height:30.3pt;z-index: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" filled="f" strokecolor="black [3213]" strokeweight="1.5pt"/>
                  </w:pict>
                </mc:Fallback>
              </mc:AlternateContent>
            </w:r>
          </w:p>
          <w:p w:rsidR="003E0576" w:rsidRPr="00F36416" w:rsidRDefault="003E0576" w:rsidP="00F36416">
            <w:pPr>
              <w:pStyle w:val="QuestionStyle"/>
              <w:rPr>
                <w:sz w:val="32"/>
                <w:szCs w:val="32"/>
              </w:rPr>
            </w:pPr>
            <w:r w:rsidRPr="00F36416">
              <w:t xml:space="preserve">   </w:t>
            </w:r>
            <w:r w:rsidRPr="00F36416">
              <w:rPr>
                <w:sz w:val="32"/>
                <w:szCs w:val="32"/>
              </w:rPr>
              <w:t xml:space="preserve"> Newman is                km               of Ceduna.</w:t>
            </w:r>
            <w:r w:rsidRPr="00F36416">
              <w:rPr>
                <w:noProof/>
                <w:sz w:val="32"/>
                <w:szCs w:val="32"/>
                <w:lang w:eastAsia="en-AU"/>
              </w:rPr>
              <w:t xml:space="preserve"> </w:t>
            </w:r>
          </w:p>
          <w:p w:rsidR="003E0576" w:rsidRDefault="003E0576" w:rsidP="00F36416">
            <w:pPr>
              <w:pStyle w:val="QuestionStyle"/>
            </w:pPr>
          </w:p>
        </w:tc>
      </w:tr>
      <w:tr w:rsidR="000D2F46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0D2F46" w:rsidRPr="001B3341" w:rsidRDefault="000D2F46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D2F46" w:rsidRDefault="00350F63" w:rsidP="00F36416">
            <w:pPr>
              <w:pStyle w:val="QuestionStyle"/>
              <w:ind w:right="5670"/>
            </w:pPr>
            <w:r>
              <w:rPr>
                <w:noProof/>
                <w:lang w:eastAsia="en-AU"/>
              </w:rPr>
              <w:object w:dxaOrig="1440" w:dyaOrig="1440">
                <v:shape id="_x0000_s1046" type="#_x0000_t75" style="position:absolute;margin-left:176.95pt;margin-top:32.75pt;width:267.6pt;height:156.8pt;z-index:251679744;mso-position-horizontal-relative:text;mso-position-vertical-relative:text">
                  <v:imagedata r:id="rId35" o:title=""/>
                </v:shape>
                <o:OLEObject Type="Embed" ProgID="FXDraw.Graphic" ShapeID="_x0000_s1046" DrawAspect="Content" ObjectID="_1459807705" r:id="rId36"/>
              </w:object>
            </w:r>
            <w:r w:rsidR="000D2F46">
              <w:t>Car A is travelling in a south-west direction along Gillard St and is turning left into Rudd Rd.</w:t>
            </w:r>
          </w:p>
          <w:p w:rsidR="000D2F46" w:rsidRPr="00911457" w:rsidRDefault="000D2F46" w:rsidP="00F36416">
            <w:pPr>
              <w:pStyle w:val="QuestionStyle"/>
              <w:ind w:right="5670"/>
            </w:pPr>
          </w:p>
          <w:p w:rsidR="000D2F46" w:rsidRDefault="000D2F46" w:rsidP="00F36416">
            <w:pPr>
              <w:pStyle w:val="QuestionStyle"/>
              <w:ind w:right="5670"/>
            </w:pPr>
            <w:r>
              <w:t xml:space="preserve">Car B is </w:t>
            </w:r>
            <w:r w:rsidR="000074D1">
              <w:t>travelling in the opposite direction along Gillard St and is also turning left into Rudd Rd</w:t>
            </w:r>
            <w:r>
              <w:t>.</w:t>
            </w:r>
          </w:p>
          <w:p w:rsidR="000D2F46" w:rsidRPr="00911457" w:rsidRDefault="000D2F46" w:rsidP="00F36416">
            <w:pPr>
              <w:pStyle w:val="QuestionStyle"/>
              <w:ind w:right="5670"/>
            </w:pPr>
          </w:p>
          <w:p w:rsidR="000D2F46" w:rsidRDefault="000D2F46" w:rsidP="00F36416">
            <w:pPr>
              <w:pStyle w:val="QuestionStyle"/>
              <w:ind w:right="5670"/>
            </w:pPr>
            <w:r>
              <w:t>What direction is car B travelling after the turn?</w:t>
            </w:r>
          </w:p>
          <w:p w:rsidR="000D2F46" w:rsidRDefault="000D2F46" w:rsidP="00F36416">
            <w:pPr>
              <w:pStyle w:val="QuestionStyle"/>
            </w:pPr>
          </w:p>
          <w:p w:rsidR="000D2F46" w:rsidRDefault="000D2F46" w:rsidP="00F36416">
            <w:pPr>
              <w:ind w:right="5670"/>
              <w:rPr>
                <w:sz w:val="12"/>
                <w:szCs w:val="12"/>
              </w:rPr>
            </w:pPr>
          </w:p>
          <w:p w:rsidR="000D2F46" w:rsidRDefault="000D2F46" w:rsidP="00F36416">
            <w:pPr>
              <w:ind w:right="5670"/>
              <w:rPr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0560" behindDoc="0" locked="0" layoutInCell="1" allowOverlap="1" wp14:anchorId="3FEC1BA7" wp14:editId="5FEDAC6F">
                      <wp:simplePos x="0" y="0"/>
                      <wp:positionH relativeFrom="column">
                        <wp:posOffset>239395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8" name="Group 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911457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911457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911457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911457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FEC1BA7" id="Group 8" o:spid="_x0000_s1082" style="position:absolute;margin-left:18.85pt;margin-top:.9pt;width:13.5pt;height:74.4pt;z-index:251650560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">
                      <v:roundrect id="AutoShape 3" o:spid="_x0000_s1083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DsLcUA&#10;AADbAAAADwAAAGRycy9kb3ducmV2LnhtbESPQWvCQBCF7wX/wzJCL6Vu2kObRlcRi2IvglrsdciO&#10;STA7G7JrEvvrO4eCtxnem/e+mS0GV6uO2lB5NvAySUAR595WXBj4Pq6fU1AhIlusPZOBGwVYzEcP&#10;M8ys73lP3SEWSkI4ZGigjLHJtA55SQ7DxDfEop196zDK2hbatthLuKv1a5K8aYcVS0OJDa1Kyi+H&#10;qzOQ3lJ36k67zQ99cf/5u7Pvy6cPYx7Hw3IKKtIQ7+b/660VfIGVX2QAP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wOwtxQAAANsAAAAPAAAAAAAAAAAAAAAAAJgCAABkcnMv&#10;ZG93bnJldi54bWxQSwUGAAAAAAQABAD1AAAAigMAAAAA&#10;" strokecolor="windowText" strokeweight="1pt">
                        <v:textbox>
                          <w:txbxContent>
                            <w:p w:rsidR="00350F63" w:rsidRDefault="00350F63" w:rsidP="00911457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84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xJtsMA&#10;AADbAAAADwAAAGRycy9kb3ducmV2LnhtbERPTWvCQBC9F/oflin0UsymPWiMWUVaWvQiNBW9Dtkx&#10;CWZnQ3abxP76riB4m8f7nGw1mkb01LnasoLXKAZBXFhdc6lg//M5SUA4j6yxsUwKLuRgtXx8yDDV&#10;duBv6nNfihDCLkUFlfdtKqUrKjLoItsSB+5kO4M+wK6UusMhhJtGvsXxVBqsOTRU2NJ7RcU5/zUK&#10;kktiDv1h93WkLQ8ffzs9W7/MlXp+GtcLEJ5Gfxff3Bsd5s/h+ks4QC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YxJtsMAAADbAAAADwAAAAAAAAAAAAAAAACYAgAAZHJzL2Rv&#10;d25yZXYueG1sUEsFBgAAAAAEAAQA9QAAAIgDAAAAAA==&#10;" strokecolor="windowText" strokeweight="1pt">
                        <v:textbox>
                          <w:txbxContent>
                            <w:p w:rsidR="00350F63" w:rsidRDefault="00350F63" w:rsidP="00911457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85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oqlsEA&#10;AADbAAAADwAAAGRycy9kb3ducmV2LnhtbERPy4rCMBTdD/gP4QpuBk114dRqFHFQnI3gA91emmtb&#10;bG5Kk2mrXz9ZDLg8nPdi1ZlSNFS7wrKC8SgCQZxaXXCm4HLeDmMQziNrLC2Tgic5WC17HwtMtG35&#10;SM3JZyKEsEtQQe59lUjp0pwMupGtiAN3t7VBH2CdSV1jG8JNKSdRNJUGCw4NOVa0ySl9nH6NgvgZ&#10;m2tzPexu9MPt9+ugv9afM6UG/W49B+Gp82/xv3uvFUzC+vAl/AC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LaKpbBAAAA2wAAAA8AAAAAAAAAAAAAAAAAmAIAAGRycy9kb3du&#10;cmV2LnhtbFBLBQYAAAAABAAEAPUAAACGAwAAAAA=&#10;" strokecolor="windowText" strokeweight="1pt">
                        <v:textbox>
                          <w:txbxContent>
                            <w:p w:rsidR="00350F63" w:rsidRDefault="00350F63" w:rsidP="00911457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86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aPDcQA&#10;AADbAAAADwAAAGRycy9kb3ducmV2LnhtbESPQWvCQBSE70L/w/IKXkQ3etCYuoq0KHoRaou9PrLP&#10;JJh9G7JrEv31riD0OMzMN8xi1ZlSNFS7wrKC8SgCQZxaXXCm4PdnM4xBOI+ssbRMCm7kYLV86y0w&#10;0bblb2qOPhMBwi5BBbn3VSKlS3My6Ea2Ig7e2dYGfZB1JnWNbYCbUk6iaCoNFhwWcqzoM6f0crwa&#10;BfEtNqfmdNj+0Z7br/tBz9aDuVL99279AcJT5//Dr/ZOK5iM4fkl/A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2Wjw3EAAAA2wAAAA8AAAAAAAAAAAAAAAAAmAIAAGRycy9k&#10;b3ducmV2LnhtbFBLBQYAAAAABAAEAPUAAACJAwAAAAA=&#10;" strokecolor="windowText" strokeweight="1pt">
                        <v:textbox>
                          <w:txbxContent>
                            <w:p w:rsidR="00350F63" w:rsidRDefault="00350F63" w:rsidP="00911457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sz w:val="24"/>
                <w:szCs w:val="24"/>
              </w:rPr>
              <w:t xml:space="preserve">              north-east</w:t>
            </w:r>
          </w:p>
          <w:p w:rsidR="000D2F46" w:rsidRDefault="000D2F46" w:rsidP="00F36416">
            <w:pPr>
              <w:ind w:right="5670"/>
              <w:rPr>
                <w:sz w:val="12"/>
                <w:szCs w:val="12"/>
              </w:rPr>
            </w:pPr>
          </w:p>
          <w:p w:rsidR="000D2F46" w:rsidRDefault="000D2F46" w:rsidP="00F36416">
            <w:pPr>
              <w:ind w:right="567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north-west</w:t>
            </w:r>
          </w:p>
          <w:p w:rsidR="000D2F46" w:rsidRDefault="000D2F46" w:rsidP="00F36416">
            <w:pPr>
              <w:ind w:right="5670"/>
              <w:rPr>
                <w:sz w:val="12"/>
                <w:szCs w:val="12"/>
              </w:rPr>
            </w:pPr>
          </w:p>
          <w:p w:rsidR="000D2F46" w:rsidRDefault="000D2F46" w:rsidP="00F36416">
            <w:pPr>
              <w:ind w:right="567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south-east</w:t>
            </w:r>
          </w:p>
          <w:p w:rsidR="000D2F46" w:rsidRDefault="000D2F46" w:rsidP="00F36416">
            <w:pPr>
              <w:ind w:right="5670"/>
              <w:rPr>
                <w:sz w:val="12"/>
                <w:szCs w:val="12"/>
              </w:rPr>
            </w:pPr>
          </w:p>
          <w:p w:rsidR="000D2F46" w:rsidRDefault="000D2F46" w:rsidP="00F36416">
            <w:pPr>
              <w:ind w:right="567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south-west</w:t>
            </w:r>
          </w:p>
          <w:p w:rsidR="000D2F46" w:rsidRDefault="000D2F46" w:rsidP="00F36416">
            <w:pPr>
              <w:pStyle w:val="QuestionStyle"/>
            </w:pPr>
          </w:p>
        </w:tc>
      </w:tr>
      <w:tr w:rsidR="000D2F46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0D2F46" w:rsidRPr="001B3341" w:rsidRDefault="000D2F46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B2426" w:rsidRDefault="001B2426" w:rsidP="001B24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scale </w:t>
            </w:r>
            <w:r w:rsidR="000074D1">
              <w:rPr>
                <w:sz w:val="24"/>
                <w:szCs w:val="24"/>
              </w:rPr>
              <w:t>on a map is 1 : 2 500. Two houses</w:t>
            </w:r>
            <w:r>
              <w:rPr>
                <w:sz w:val="24"/>
                <w:szCs w:val="24"/>
              </w:rPr>
              <w:t xml:space="preserve"> are 4 cm apart on the map. How far apart are they in reality?</w:t>
            </w:r>
          </w:p>
          <w:p w:rsidR="001B2426" w:rsidRDefault="001B2426" w:rsidP="001B24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  <w:p w:rsidR="001B2426" w:rsidRDefault="001B2426" w:rsidP="001B2426">
            <w:pPr>
              <w:rPr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1" allowOverlap="1" wp14:anchorId="12B4F106" wp14:editId="428F38A3">
                      <wp:simplePos x="0" y="0"/>
                      <wp:positionH relativeFrom="column">
                        <wp:posOffset>333375</wp:posOffset>
                      </wp:positionH>
                      <wp:positionV relativeFrom="paragraph">
                        <wp:posOffset>17145</wp:posOffset>
                      </wp:positionV>
                      <wp:extent cx="1019175" cy="403860"/>
                      <wp:effectExtent l="0" t="0" r="28575" b="15240"/>
                      <wp:wrapNone/>
                      <wp:docPr id="25" name="Rectangle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19175" cy="403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82EF63A" id="Rectangle 25" o:spid="_x0000_s1026" style="position:absolute;margin-left:26.25pt;margin-top:1.35pt;width:80.25pt;height:31.8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"/>
                  </w:pict>
                </mc:Fallback>
              </mc:AlternateContent>
            </w:r>
          </w:p>
          <w:p w:rsidR="001B2426" w:rsidRDefault="001B2426" w:rsidP="001B2426">
            <w:pPr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t xml:space="preserve">                                     </w:t>
            </w:r>
            <w:r w:rsidR="000074D1">
              <w:rPr>
                <w:sz w:val="32"/>
                <w:szCs w:val="32"/>
              </w:rPr>
              <w:t>metres</w:t>
            </w:r>
          </w:p>
          <w:p w:rsidR="000D2F46" w:rsidRDefault="000D2F46" w:rsidP="00F36416">
            <w:pPr>
              <w:pStyle w:val="QuestionStyle"/>
            </w:pPr>
          </w:p>
        </w:tc>
      </w:tr>
      <w:tr w:rsidR="0087602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876025" w:rsidRPr="001B3341" w:rsidRDefault="00876025" w:rsidP="00876025">
            <w:pPr>
              <w:pStyle w:val="ListParagraph"/>
              <w:ind w:left="57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76025" w:rsidRDefault="00350F63" w:rsidP="00180453">
            <w:pPr>
              <w:ind w:right="6412"/>
              <w:rPr>
                <w:noProof/>
                <w:sz w:val="24"/>
                <w:szCs w:val="24"/>
                <w:lang w:eastAsia="en-AU"/>
              </w:rPr>
            </w:pPr>
            <w:r>
              <w:object w:dxaOrig="1440" w:dyaOrig="1440" w14:anchorId="32310E7A">
                <v:shape id="_x0000_s1063" type="#_x0000_t75" style="position:absolute;margin-left:223.5pt;margin-top:-.7pt;width:174.6pt;height:144.75pt;z-index:251686912;mso-position-horizontal-relative:text;mso-position-vertical-relative:text">
                  <v:imagedata r:id="rId37" o:title=""/>
                </v:shape>
                <o:OLEObject Type="Embed" ProgID="FXDraw.Graphic" ShapeID="_x0000_s1063" DrawAspect="Content" ObjectID="_1459807706" r:id="rId38"/>
              </w:object>
            </w:r>
            <w:r w:rsidR="00876025">
              <w:rPr>
                <w:noProof/>
                <w:sz w:val="24"/>
                <w:szCs w:val="24"/>
                <w:lang w:eastAsia="en-AU"/>
              </w:rPr>
              <w:t xml:space="preserve">Questions 25 – 26 refer to the grid shown. </w:t>
            </w:r>
          </w:p>
          <w:p w:rsidR="00876025" w:rsidRDefault="00876025" w:rsidP="00180453">
            <w:pPr>
              <w:rPr>
                <w:noProof/>
                <w:sz w:val="24"/>
                <w:szCs w:val="24"/>
                <w:lang w:eastAsia="en-AU"/>
              </w:rPr>
            </w:pPr>
          </w:p>
          <w:p w:rsidR="00876025" w:rsidRDefault="00876025" w:rsidP="00180453">
            <w:pPr>
              <w:rPr>
                <w:noProof/>
                <w:sz w:val="24"/>
                <w:szCs w:val="24"/>
                <w:lang w:eastAsia="en-AU"/>
              </w:rPr>
            </w:pPr>
          </w:p>
          <w:p w:rsidR="00876025" w:rsidRDefault="00876025" w:rsidP="00180453">
            <w:pPr>
              <w:rPr>
                <w:noProof/>
                <w:sz w:val="24"/>
                <w:szCs w:val="24"/>
                <w:lang w:eastAsia="en-AU"/>
              </w:rPr>
            </w:pPr>
          </w:p>
          <w:p w:rsidR="00876025" w:rsidRDefault="00876025" w:rsidP="00180453">
            <w:pPr>
              <w:rPr>
                <w:noProof/>
                <w:sz w:val="24"/>
                <w:szCs w:val="24"/>
                <w:lang w:eastAsia="en-AU"/>
              </w:rPr>
            </w:pPr>
          </w:p>
          <w:p w:rsidR="00876025" w:rsidRDefault="00876025" w:rsidP="00180453">
            <w:pPr>
              <w:rPr>
                <w:noProof/>
                <w:sz w:val="24"/>
                <w:szCs w:val="24"/>
                <w:lang w:eastAsia="en-AU"/>
              </w:rPr>
            </w:pPr>
          </w:p>
          <w:p w:rsidR="00876025" w:rsidRDefault="00876025" w:rsidP="00876025">
            <w:pPr>
              <w:tabs>
                <w:tab w:val="left" w:pos="3150"/>
              </w:tabs>
              <w:rPr>
                <w:noProof/>
                <w:sz w:val="24"/>
                <w:szCs w:val="24"/>
                <w:lang w:eastAsia="en-AU"/>
              </w:rPr>
            </w:pPr>
            <w:r>
              <w:rPr>
                <w:noProof/>
                <w:sz w:val="24"/>
                <w:szCs w:val="24"/>
                <w:lang w:eastAsia="en-AU"/>
              </w:rPr>
              <w:tab/>
            </w:r>
          </w:p>
          <w:p w:rsidR="00876025" w:rsidRDefault="00876025" w:rsidP="00876025">
            <w:pPr>
              <w:tabs>
                <w:tab w:val="left" w:pos="3150"/>
              </w:tabs>
              <w:rPr>
                <w:noProof/>
                <w:sz w:val="24"/>
                <w:szCs w:val="24"/>
                <w:lang w:eastAsia="en-AU"/>
              </w:rPr>
            </w:pPr>
          </w:p>
          <w:p w:rsidR="00876025" w:rsidRDefault="00876025" w:rsidP="00180453">
            <w:pPr>
              <w:rPr>
                <w:noProof/>
                <w:sz w:val="24"/>
                <w:szCs w:val="24"/>
                <w:lang w:eastAsia="en-AU"/>
              </w:rPr>
            </w:pPr>
          </w:p>
          <w:p w:rsidR="00876025" w:rsidRDefault="00876025" w:rsidP="00180453">
            <w:pPr>
              <w:rPr>
                <w:noProof/>
                <w:sz w:val="24"/>
                <w:szCs w:val="24"/>
                <w:lang w:eastAsia="en-AU"/>
              </w:rPr>
            </w:pPr>
          </w:p>
        </w:tc>
      </w:tr>
      <w:tr w:rsidR="0087602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876025" w:rsidRPr="001B3341" w:rsidRDefault="0087602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76025" w:rsidRDefault="00876025" w:rsidP="001804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Which point is located at (</w:t>
            </w:r>
            <w:r w:rsidR="00784312">
              <w:rPr>
                <w:sz w:val="24"/>
                <w:szCs w:val="24"/>
              </w:rPr>
              <w:t>-3</w:t>
            </w:r>
            <w:r>
              <w:rPr>
                <w:sz w:val="24"/>
                <w:szCs w:val="24"/>
              </w:rPr>
              <w:t xml:space="preserve">, </w:t>
            </w:r>
            <w:r w:rsidR="00784312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)?</w:t>
            </w:r>
          </w:p>
          <w:p w:rsidR="00876025" w:rsidRDefault="00876025" w:rsidP="00180453">
            <w:pPr>
              <w:rPr>
                <w:sz w:val="14"/>
                <w:szCs w:val="24"/>
              </w:rPr>
            </w:pPr>
          </w:p>
          <w:p w:rsidR="00876025" w:rsidRDefault="003302CC" w:rsidP="00180453">
            <w:pPr>
              <w:rPr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88960" behindDoc="0" locked="0" layoutInCell="1" allowOverlap="1" wp14:anchorId="64CAF59A">
                      <wp:simplePos x="0" y="0"/>
                      <wp:positionH relativeFrom="column">
                        <wp:posOffset>292735</wp:posOffset>
                      </wp:positionH>
                      <wp:positionV relativeFrom="paragraph">
                        <wp:posOffset>29845</wp:posOffset>
                      </wp:positionV>
                      <wp:extent cx="4362450" cy="114300"/>
                      <wp:effectExtent l="9525" t="13970" r="9525" b="14605"/>
                      <wp:wrapNone/>
                      <wp:docPr id="67" name="Group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0" y="0"/>
                                <a:chExt cx="43624" cy="1143"/>
                              </a:xfrm>
                            </wpg:grpSpPr>
                            <wps:wsp>
                              <wps:cNvPr id="6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" y="0"/>
                                  <a:ext cx="1715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4CAF59A" id="Group 45" o:spid="_x0000_s1087" style="position:absolute;margin-left:23.05pt;margin-top:2.35pt;width:343.5pt;height:9pt;z-index:251688960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">
                      <v:roundrect id="AutoShape 3" o:spid="_x0000_s1088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zRv8EA&#10;AADbAAAADwAAAGRycy9kb3ducmV2LnhtbERPz2vCMBS+D/wfwhN2GWvqDlq6RpFJxJvMDbbjW/PW&#10;FJuXrola/3tzGHj8+H5Xq9F14kxDaD0rmGU5COLam5YbBZ8f+rkAESKywc4zKbhSgNVy8lBhafyF&#10;3+l8iI1IIRxKVGBj7EspQ23JYch8T5y4Xz84jAkOjTQDXlK46+RLns+lw5ZTg8We3izVx8PJKWgK&#10;vV/wty70V7vZ0pPG2c/mT6nH6bh+BRFpjHfxv3tnFMzT2PQl/QC5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QM0b/BAAAA2wAAAA8AAAAAAAAAAAAAAAAAmAIAAGRycy9kb3du&#10;cmV2LnhtbFBLBQYAAAAABAAEAPUAAACGAwAAAAA=&#10;" strokeweight="1pt">
                        <v:textbox>
                          <w:txbxContent>
                            <w:p w:rsidR="00350F63" w:rsidRDefault="00350F63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89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B0JMQA&#10;AADbAAAADwAAAGRycy9kb3ducmV2LnhtbESPQWvCQBSE74X+h+UVvBTd6EFjdBNKZYu3oi3U4zP7&#10;TEKzb9PsVuO/7wpCj8PMfMOsi8G24ky9bxwrmE4SEMSlMw1XCj4/9DgF4QOywdYxKbiShyJ/fFhj&#10;ZtyFd3Teh0pECPsMFdQhdJmUvqzJop+4jjh6J9dbDFH2lTQ9XiLctnKWJHNpseG4UGNHrzWV3/tf&#10;q6BK9fuCDzrVX83mjZ41To+bH6VGT8PLCkSgIfyH7+2tUTBfwu1L/AEy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AdCTEAAAA2wAAAA8AAAAAAAAAAAAAAAAAmAIAAGRycy9k&#10;b3ducmV2LnhtbFBLBQYAAAAABAAEAPUAAACJAwAAAAA=&#10;" strokeweight="1pt">
                        <v:textbox>
                          <w:txbxContent>
                            <w:p w:rsidR="00350F63" w:rsidRDefault="00350F63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90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/u/8QA&#10;AADbAAAADwAAAGRycy9kb3ducmV2LnhtbESPQWvCQBSE70L/w/IKvRTdpAcNqZtQKlt6k6qgx9fs&#10;axKafRuzq8Z/7xYKHoeZ+YZZlqPtxJkG3zpWkM4SEMSVMy3XCnZbPc1A+IBssHNMCq7koSweJkvM&#10;jbvwF503oRYRwj5HBU0IfS6lrxqy6GeuJ47ejxsshiiHWpoBLxFuO/mSJHNpseW40GBP7w1Vv5uT&#10;VVBner3gg870vl190LPG9Ht1VOrpcXx7BRFoDPfwf/vTKFik8Pcl/gBZ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v7v/EAAAA2wAAAA8AAAAAAAAAAAAAAAAAmAIAAGRycy9k&#10;b3ducmV2LnhtbFBLBQYAAAAABAAEAPUAAACJAwAAAAA=&#10;" strokeweight="1pt">
                        <v:textbox>
                          <w:txbxContent>
                            <w:p w:rsidR="00350F63" w:rsidRDefault="00350F63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91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hNZ8MA&#10;AADbAAAADwAAAGRycy9kb3ducmV2LnhtbESPQWvCQBSE74X+h+UVeim6UURDdJVSWfEm2kI9PrPP&#10;JJh9G7Nbjf/eFYQeh5n5hpktOluLC7W+cqxg0E9AEOfOVFwo+PnWvRSED8gGa8ek4EYeFvPXlxlm&#10;xl15S5ddKESEsM9QQRlCk0np85Is+r5riKN3dK3FEGVbSNPiNcJtLYdJMpYWK44LJTb0VVJ+2v1Z&#10;BUWqNxPe61T/VssVfWgcHJZnpd7fus8piEBd+A8/22ujYDKCx5f4A+T8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JhNZ8MAAADbAAAADwAAAAAAAAAAAAAAAACYAgAAZHJzL2Rv&#10;d25yZXYueG1sUEsFBgAAAAAEAAQA9QAAAIgDAAAAAA==&#10;" strokeweight="1pt">
                        <v:textbox>
                          <w:txbxContent>
                            <w:p w:rsidR="00350F63" w:rsidRDefault="00350F63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 w:rsidR="00784312">
              <w:rPr>
                <w:sz w:val="24"/>
                <w:szCs w:val="24"/>
              </w:rPr>
              <w:t xml:space="preserve">               B</w:t>
            </w:r>
            <w:r w:rsidR="00876025">
              <w:rPr>
                <w:sz w:val="24"/>
                <w:szCs w:val="24"/>
              </w:rPr>
              <w:t xml:space="preserve">   </w:t>
            </w:r>
            <w:r w:rsidR="00784312">
              <w:rPr>
                <w:sz w:val="24"/>
                <w:szCs w:val="24"/>
              </w:rPr>
              <w:t xml:space="preserve">                               </w:t>
            </w:r>
            <w:r w:rsidR="00876025">
              <w:rPr>
                <w:sz w:val="24"/>
                <w:szCs w:val="24"/>
              </w:rPr>
              <w:t xml:space="preserve"> </w:t>
            </w:r>
            <w:r w:rsidR="00784312">
              <w:rPr>
                <w:sz w:val="24"/>
                <w:szCs w:val="24"/>
              </w:rPr>
              <w:t>D                               F</w:t>
            </w:r>
            <w:r w:rsidR="00876025">
              <w:rPr>
                <w:sz w:val="24"/>
                <w:szCs w:val="24"/>
              </w:rPr>
              <w:t xml:space="preserve">                     </w:t>
            </w:r>
            <w:r w:rsidR="00784312">
              <w:rPr>
                <w:sz w:val="24"/>
                <w:szCs w:val="24"/>
              </w:rPr>
              <w:t xml:space="preserve">               H</w:t>
            </w:r>
          </w:p>
          <w:p w:rsidR="00876025" w:rsidRDefault="00876025" w:rsidP="00180453">
            <w:pPr>
              <w:rPr>
                <w:sz w:val="16"/>
                <w:szCs w:val="24"/>
              </w:rPr>
            </w:pPr>
          </w:p>
        </w:tc>
      </w:tr>
      <w:tr w:rsidR="0087602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876025" w:rsidRPr="001B3341" w:rsidRDefault="0087602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76025" w:rsidRDefault="00876025" w:rsidP="001804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What</w:t>
            </w:r>
            <w:r w:rsidR="00723C6A">
              <w:rPr>
                <w:sz w:val="24"/>
                <w:szCs w:val="24"/>
              </w:rPr>
              <w:t xml:space="preserve"> are the coordinates of point E</w:t>
            </w:r>
            <w:r>
              <w:rPr>
                <w:sz w:val="24"/>
                <w:szCs w:val="24"/>
              </w:rPr>
              <w:t>?</w:t>
            </w:r>
          </w:p>
          <w:p w:rsidR="00876025" w:rsidRDefault="003302CC" w:rsidP="00180453">
            <w:pPr>
              <w:rPr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51A5BBDA">
                      <wp:simplePos x="0" y="0"/>
                      <wp:positionH relativeFrom="column">
                        <wp:posOffset>3283585</wp:posOffset>
                      </wp:positionH>
                      <wp:positionV relativeFrom="paragraph">
                        <wp:posOffset>40005</wp:posOffset>
                      </wp:positionV>
                      <wp:extent cx="933450" cy="373380"/>
                      <wp:effectExtent l="9525" t="15240" r="9525" b="11430"/>
                      <wp:wrapNone/>
                      <wp:docPr id="11" name="Rectangle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3345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7B08C1C" id="Rectangle 50" o:spid="_x0000_s1026" style="position:absolute;margin-left:258.55pt;margin-top:3.15pt;width:73.5pt;height:29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" filled="f" strokecolor="black [3213]" strokeweight="1.5pt"/>
                  </w:pict>
                </mc:Fallback>
              </mc:AlternateContent>
            </w:r>
          </w:p>
          <w:p w:rsidR="00876025" w:rsidRDefault="00876025" w:rsidP="00180453">
            <w:pPr>
              <w:rPr>
                <w:sz w:val="24"/>
                <w:szCs w:val="24"/>
              </w:rPr>
            </w:pPr>
          </w:p>
          <w:p w:rsidR="00876025" w:rsidRDefault="00876025" w:rsidP="00180453">
            <w:pPr>
              <w:rPr>
                <w:sz w:val="24"/>
                <w:szCs w:val="24"/>
              </w:rPr>
            </w:pPr>
          </w:p>
        </w:tc>
      </w:tr>
      <w:tr w:rsidR="00723C6A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723C6A" w:rsidRPr="001B3341" w:rsidRDefault="00723C6A" w:rsidP="00723C6A">
            <w:pPr>
              <w:pStyle w:val="ListParagraph"/>
              <w:ind w:left="57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23C6A" w:rsidRDefault="00350F63" w:rsidP="00723C6A">
            <w:r>
              <w:rPr>
                <w:noProof/>
                <w:lang w:eastAsia="en-AU"/>
              </w:rPr>
              <w:object w:dxaOrig="1440" w:dyaOrig="1440">
                <v:shape id="_x0000_s1082" type="#_x0000_t75" style="position:absolute;margin-left:18pt;margin-top:4.45pt;width:421.3pt;height:399.15pt;z-index:251697152;mso-position-horizontal-relative:text;mso-position-vertical-relative:text" strokecolor="black [3213]">
                  <v:imagedata r:id="rId39" o:title=""/>
                </v:shape>
                <o:OLEObject Type="Embed" ProgID="FXDraw.Graphic" ShapeID="_x0000_s1082" DrawAspect="Content" ObjectID="_1459807707" r:id="rId40"/>
              </w:object>
            </w:r>
          </w:p>
          <w:p w:rsidR="00723C6A" w:rsidRDefault="00723C6A" w:rsidP="00723C6A"/>
          <w:p w:rsidR="00723C6A" w:rsidRDefault="00723C6A" w:rsidP="00723C6A"/>
          <w:p w:rsidR="00723C6A" w:rsidRDefault="00723C6A" w:rsidP="00723C6A"/>
          <w:p w:rsidR="00723C6A" w:rsidRDefault="00723C6A" w:rsidP="00723C6A"/>
          <w:p w:rsidR="00723C6A" w:rsidRDefault="00723C6A" w:rsidP="00723C6A"/>
          <w:p w:rsidR="00723C6A" w:rsidRDefault="00723C6A" w:rsidP="00723C6A"/>
          <w:p w:rsidR="00723C6A" w:rsidRDefault="00723C6A" w:rsidP="00723C6A"/>
          <w:p w:rsidR="00723C6A" w:rsidRDefault="00723C6A" w:rsidP="00723C6A"/>
          <w:p w:rsidR="00723C6A" w:rsidRDefault="00723C6A" w:rsidP="00F36416">
            <w:pPr>
              <w:pStyle w:val="QuestionStyle"/>
            </w:pPr>
          </w:p>
          <w:p w:rsidR="00723C6A" w:rsidRDefault="00723C6A" w:rsidP="00F36416">
            <w:pPr>
              <w:pStyle w:val="QuestionStyle"/>
            </w:pPr>
          </w:p>
          <w:p w:rsidR="00723C6A" w:rsidRDefault="00723C6A" w:rsidP="00F36416">
            <w:pPr>
              <w:pStyle w:val="QuestionStyle"/>
            </w:pPr>
          </w:p>
          <w:p w:rsidR="00723C6A" w:rsidRDefault="00723C6A" w:rsidP="00F36416">
            <w:pPr>
              <w:pStyle w:val="QuestionStyle"/>
            </w:pPr>
          </w:p>
          <w:p w:rsidR="00723C6A" w:rsidRDefault="00723C6A" w:rsidP="00F36416">
            <w:pPr>
              <w:pStyle w:val="QuestionStyle"/>
            </w:pPr>
          </w:p>
          <w:p w:rsidR="00723C6A" w:rsidRDefault="00723C6A" w:rsidP="00F36416">
            <w:pPr>
              <w:pStyle w:val="QuestionStyle"/>
            </w:pPr>
          </w:p>
          <w:p w:rsidR="00723C6A" w:rsidRDefault="00723C6A" w:rsidP="00F36416">
            <w:pPr>
              <w:pStyle w:val="QuestionStyle"/>
            </w:pPr>
          </w:p>
          <w:p w:rsidR="00723C6A" w:rsidRDefault="00723C6A" w:rsidP="00F36416">
            <w:pPr>
              <w:pStyle w:val="QuestionStyle"/>
            </w:pPr>
          </w:p>
          <w:p w:rsidR="00723C6A" w:rsidRDefault="00723C6A" w:rsidP="00F36416">
            <w:pPr>
              <w:pStyle w:val="QuestionStyle"/>
            </w:pPr>
          </w:p>
          <w:p w:rsidR="00723C6A" w:rsidRDefault="00723C6A" w:rsidP="00F36416">
            <w:pPr>
              <w:pStyle w:val="QuestionStyle"/>
            </w:pPr>
          </w:p>
          <w:p w:rsidR="00723C6A" w:rsidRDefault="00723C6A" w:rsidP="00F36416">
            <w:pPr>
              <w:pStyle w:val="QuestionStyle"/>
            </w:pPr>
          </w:p>
          <w:p w:rsidR="00723C6A" w:rsidRDefault="00723C6A" w:rsidP="00F36416">
            <w:pPr>
              <w:pStyle w:val="QuestionStyle"/>
            </w:pPr>
          </w:p>
          <w:p w:rsidR="00723C6A" w:rsidRDefault="00723C6A" w:rsidP="00F36416">
            <w:pPr>
              <w:pStyle w:val="QuestionStyle"/>
            </w:pPr>
          </w:p>
          <w:p w:rsidR="00723C6A" w:rsidRDefault="00723C6A" w:rsidP="00F36416">
            <w:pPr>
              <w:pStyle w:val="QuestionStyle"/>
            </w:pPr>
          </w:p>
          <w:p w:rsidR="00723C6A" w:rsidRDefault="00723C6A" w:rsidP="00F36416">
            <w:pPr>
              <w:pStyle w:val="QuestionStyle"/>
            </w:pPr>
          </w:p>
          <w:p w:rsidR="00723C6A" w:rsidRDefault="00723C6A" w:rsidP="00F36416">
            <w:pPr>
              <w:pStyle w:val="QuestionStyle"/>
            </w:pPr>
          </w:p>
          <w:p w:rsidR="00723C6A" w:rsidRDefault="00723C6A" w:rsidP="00F36416">
            <w:pPr>
              <w:pStyle w:val="QuestionStyle"/>
            </w:pPr>
          </w:p>
          <w:p w:rsidR="00723C6A" w:rsidRDefault="00723C6A" w:rsidP="00F36416">
            <w:pPr>
              <w:pStyle w:val="QuestionStyle"/>
            </w:pPr>
          </w:p>
          <w:p w:rsidR="00723C6A" w:rsidRDefault="00723C6A" w:rsidP="00F36416">
            <w:pPr>
              <w:pStyle w:val="QuestionStyle"/>
            </w:pPr>
          </w:p>
          <w:p w:rsidR="00723C6A" w:rsidRDefault="00723C6A" w:rsidP="00F36416">
            <w:pPr>
              <w:pStyle w:val="QuestionStyle"/>
            </w:pPr>
          </w:p>
          <w:p w:rsidR="00723C6A" w:rsidRDefault="00723C6A" w:rsidP="00F36416">
            <w:pPr>
              <w:pStyle w:val="QuestionStyle"/>
            </w:pPr>
          </w:p>
          <w:p w:rsidR="00723C6A" w:rsidRPr="000074D1" w:rsidRDefault="00723C6A" w:rsidP="00F36416">
            <w:pPr>
              <w:pStyle w:val="QuestionStyle"/>
              <w:rPr>
                <w:b/>
              </w:rPr>
            </w:pPr>
            <w:r w:rsidRPr="000074D1">
              <w:rPr>
                <w:b/>
              </w:rPr>
              <w:t>Questions 26 – 30 refer to the map of the Teal Coast.</w:t>
            </w:r>
          </w:p>
        </w:tc>
      </w:tr>
      <w:tr w:rsidR="000D2F46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0D2F46" w:rsidRPr="001B3341" w:rsidRDefault="000D2F46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D2F46" w:rsidRPr="00A90D26" w:rsidRDefault="000074D1" w:rsidP="00F36416">
            <w:pPr>
              <w:pStyle w:val="QuestionStyle"/>
            </w:pPr>
            <w:r>
              <w:t>Give the name</w:t>
            </w:r>
            <w:r w:rsidR="00474372" w:rsidRPr="00A90D26">
              <w:t xml:space="preserve"> of the town which is west of</w:t>
            </w:r>
            <w:r>
              <w:t xml:space="preserve"> Kingsmith and NW of Hawthorn</w:t>
            </w:r>
            <w:r w:rsidR="00474372" w:rsidRPr="00A90D26">
              <w:t>.</w:t>
            </w:r>
          </w:p>
          <w:p w:rsidR="00474372" w:rsidRPr="00A90D26" w:rsidRDefault="00474372" w:rsidP="00F36416">
            <w:pPr>
              <w:pStyle w:val="QuestionStyle"/>
            </w:pPr>
          </w:p>
          <w:p w:rsidR="00474372" w:rsidRPr="00A90D26" w:rsidRDefault="00474372" w:rsidP="00F36416">
            <w:pPr>
              <w:pStyle w:val="QuestionStyle"/>
            </w:pPr>
            <w:r w:rsidRPr="00A90D26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29408" behindDoc="0" locked="0" layoutInCell="1" allowOverlap="1" wp14:anchorId="5BFCED37" wp14:editId="11254235">
                      <wp:simplePos x="0" y="0"/>
                      <wp:positionH relativeFrom="column">
                        <wp:posOffset>2690040</wp:posOffset>
                      </wp:positionH>
                      <wp:positionV relativeFrom="paragraph">
                        <wp:posOffset>49984</wp:posOffset>
                      </wp:positionV>
                      <wp:extent cx="1384663" cy="373380"/>
                      <wp:effectExtent l="0" t="0" r="25400" b="26670"/>
                      <wp:wrapNone/>
                      <wp:docPr id="313" name="Rectangle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4663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2F26CE" id="Rectangle 50" o:spid="_x0000_s1026" style="position:absolute;margin-left:211.8pt;margin-top:3.95pt;width:109.05pt;height:29.4pt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" filled="f" strokecolor="black [3213]" strokeweight="1.5pt"/>
                  </w:pict>
                </mc:Fallback>
              </mc:AlternateContent>
            </w:r>
          </w:p>
          <w:p w:rsidR="00474372" w:rsidRPr="00A90D26" w:rsidRDefault="00474372" w:rsidP="00F36416">
            <w:pPr>
              <w:pStyle w:val="QuestionStyle"/>
            </w:pPr>
          </w:p>
          <w:p w:rsidR="00474372" w:rsidRPr="00A90D26" w:rsidRDefault="00474372" w:rsidP="00F36416">
            <w:pPr>
              <w:pStyle w:val="QuestionStyle"/>
            </w:pPr>
          </w:p>
        </w:tc>
      </w:tr>
      <w:tr w:rsidR="000D2F46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0D2F46" w:rsidRPr="001B3341" w:rsidRDefault="000D2F46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16EDB" w:rsidRPr="00A90D26" w:rsidRDefault="009B249E" w:rsidP="00F36416">
            <w:pPr>
              <w:pStyle w:val="QuestionStyle"/>
            </w:pPr>
            <w:r w:rsidRPr="00A90D26">
              <w:t xml:space="preserve">What town is on the coast of the Teal Sea, </w:t>
            </w:r>
            <w:r w:rsidR="00416EDB" w:rsidRPr="00A90D26">
              <w:t>NW of Justham?</w:t>
            </w:r>
          </w:p>
          <w:p w:rsidR="00416EDB" w:rsidRPr="00A90D26" w:rsidRDefault="00395D06" w:rsidP="00416EDB">
            <w:pPr>
              <w:rPr>
                <w:sz w:val="24"/>
                <w:szCs w:val="24"/>
              </w:rPr>
            </w:pPr>
            <w:r w:rsidRPr="00A90D26">
              <w:rPr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31456" behindDoc="0" locked="0" layoutInCell="1" allowOverlap="1" wp14:anchorId="0E0962F9" wp14:editId="192691B9">
                      <wp:simplePos x="0" y="0"/>
                      <wp:positionH relativeFrom="column">
                        <wp:posOffset>239395</wp:posOffset>
                      </wp:positionH>
                      <wp:positionV relativeFrom="paragraph">
                        <wp:posOffset>160655</wp:posOffset>
                      </wp:positionV>
                      <wp:extent cx="171450" cy="944880"/>
                      <wp:effectExtent l="0" t="0" r="19050" b="26670"/>
                      <wp:wrapNone/>
                      <wp:docPr id="314" name="Group 3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31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416ED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416ED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416ED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416ED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E0962F9" id="Group 314" o:spid="_x0000_s1092" style="position:absolute;margin-left:18.85pt;margin-top:12.65pt;width:13.5pt;height:74.4pt;z-index:251731456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">
                      <v:roundrect id="AutoShape 3" o:spid="_x0000_s1093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9PYsYA&#10;AADcAAAADwAAAGRycy9kb3ducmV2LnhtbESPQWvCQBSE74X+h+UJvRTdqLSmqauIpVIvglH0+sg+&#10;k9Ds25DdJtFf7xYKPQ4z8w0zX/amEi01rrSsYDyKQBBnVpecKzgePocxCOeRNVaWScGVHCwXjw9z&#10;TLTteE9t6nMRIOwSVFB4XydSuqwgg25ka+LgXWxj0AfZ5FI32AW4qeQkil6lwZLDQoE1rQvKvtMf&#10;oyC+xubUnnabM225+7jt9Gz1/KbU06BfvYPw1Pv/8F/7SyuYjl/g90w4AnJ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j9PYsYAAADcAAAADwAAAAAAAAAAAAAAAACYAgAAZHJz&#10;L2Rvd25yZXYueG1sUEsFBgAAAAAEAAQA9QAAAIsDAAAAAA==&#10;" strokecolor="windowText" strokeweight="1pt">
                        <v:textbox>
                          <w:txbxContent>
                            <w:p w:rsidR="00350F63" w:rsidRDefault="00350F63" w:rsidP="00416ED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94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3RFcYA&#10;AADcAAAADwAAAGRycy9kb3ducmV2LnhtbESPQWvCQBSE74L/YXlCL0U3tqBp6iZIi6W9CGqx10f2&#10;mQSzb0N2TWJ/fbcgeBxm5htmlQ2mFh21rrKsYD6LQBDnVldcKPg+bKYxCOeRNdaWScGVHGTpeLTC&#10;RNued9TtfSEChF2CCkrvm0RKl5dk0M1sQxy8k20N+iDbQuoW+wA3tXyKooU0WHFYKLGht5Ly8/5i&#10;FMTX2By74/bjh764f//d6uX68UWph8mwfgXhafD38K39qRU8zxfwfyYcAZ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u3RFcYAAADcAAAADwAAAAAAAAAAAAAAAACYAgAAZHJz&#10;L2Rvd25yZXYueG1sUEsFBgAAAAAEAAQA9QAAAIsDAAAAAA==&#10;" strokecolor="windowText" strokeweight="1pt">
                        <v:textbox>
                          <w:txbxContent>
                            <w:p w:rsidR="00350F63" w:rsidRDefault="00350F63" w:rsidP="00416ED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95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F0jsYA&#10;AADcAAAADwAAAGRycy9kb3ducmV2LnhtbESPQWvCQBSE74L/YXlCL6IbW6hp6iZIi6W9CGqx10f2&#10;mQSzb0N2TWJ/fbcgeBxm5htmlQ2mFh21rrKsYDGPQBDnVldcKPg+bGYxCOeRNdaWScGVHGTpeLTC&#10;RNued9TtfSEChF2CCkrvm0RKl5dk0M1tQxy8k20N+iDbQuoW+wA3tXyMomdpsOKwUGJDbyXl5/3F&#10;KIivsTl2x+3HD31x//671cv19EWph8mwfgXhafD38K39qRU8LZbwfyYcAZ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aF0jsYAAADcAAAADwAAAAAAAAAAAAAAAACYAgAAZHJz&#10;L2Rvd25yZXYueG1sUEsFBgAAAAAEAAQA9QAAAIsDAAAAAA==&#10;" strokecolor="windowText" strokeweight="1pt">
                        <v:textbox>
                          <w:txbxContent>
                            <w:p w:rsidR="00350F63" w:rsidRDefault="00350F63" w:rsidP="00416ED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96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7g/MMA&#10;AADcAAAADwAAAGRycy9kb3ducmV2LnhtbERPTWvCQBC9F/wPywi9lLqxQo1pNiJKpb0IpmKvQ3ZM&#10;gtnZkN0msb++eyh4fLzvdD2aRvTUudqygvksAkFcWF1zqeD09f4cg3AeWWNjmRTcyME6mzykmGg7&#10;8JH63JcihLBLUEHlfZtI6YqKDLqZbYkDd7GdQR9gV0rd4RDCTSNfouhVGqw5NFTY0rai4pr/GAXx&#10;LTbn/nzYf9MnD7vfg15unlZKPU7HzRsIT6O/i//dH1rBYh7WhjPhCMj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D7g/MMAAADcAAAADwAAAAAAAAAAAAAAAACYAgAAZHJzL2Rv&#10;d25yZXYueG1sUEsFBgAAAAAEAAQA9QAAAIgDAAAAAA==&#10;" strokecolor="windowText" strokeweight="1pt">
                        <v:textbox>
                          <w:txbxContent>
                            <w:p w:rsidR="00350F63" w:rsidRDefault="00350F63" w:rsidP="00416ED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</w:p>
          <w:p w:rsidR="00416EDB" w:rsidRPr="00A90D26" w:rsidRDefault="00416EDB" w:rsidP="00416EDB">
            <w:pPr>
              <w:rPr>
                <w:sz w:val="24"/>
                <w:szCs w:val="24"/>
              </w:rPr>
            </w:pPr>
            <w:r w:rsidRPr="00A90D26">
              <w:rPr>
                <w:sz w:val="24"/>
                <w:szCs w:val="24"/>
              </w:rPr>
              <w:t xml:space="preserve">               Durham.</w:t>
            </w:r>
          </w:p>
          <w:p w:rsidR="00416EDB" w:rsidRPr="00395D06" w:rsidRDefault="00416EDB" w:rsidP="00416EDB">
            <w:pPr>
              <w:rPr>
                <w:sz w:val="12"/>
                <w:szCs w:val="12"/>
              </w:rPr>
            </w:pPr>
          </w:p>
          <w:p w:rsidR="00416EDB" w:rsidRPr="00A90D26" w:rsidRDefault="00416EDB" w:rsidP="00416EDB">
            <w:pPr>
              <w:rPr>
                <w:sz w:val="24"/>
                <w:szCs w:val="24"/>
              </w:rPr>
            </w:pPr>
            <w:r w:rsidRPr="00A90D26">
              <w:rPr>
                <w:sz w:val="24"/>
                <w:szCs w:val="24"/>
              </w:rPr>
              <w:t xml:space="preserve">               Fishire.</w:t>
            </w:r>
          </w:p>
          <w:p w:rsidR="00416EDB" w:rsidRPr="00395D06" w:rsidRDefault="00416EDB" w:rsidP="00416EDB">
            <w:pPr>
              <w:rPr>
                <w:sz w:val="12"/>
                <w:szCs w:val="12"/>
              </w:rPr>
            </w:pPr>
          </w:p>
          <w:p w:rsidR="00416EDB" w:rsidRPr="00A90D26" w:rsidRDefault="00416EDB" w:rsidP="00416EDB">
            <w:pPr>
              <w:rPr>
                <w:sz w:val="24"/>
                <w:szCs w:val="24"/>
              </w:rPr>
            </w:pPr>
            <w:r w:rsidRPr="00A90D26">
              <w:rPr>
                <w:sz w:val="24"/>
                <w:szCs w:val="24"/>
              </w:rPr>
              <w:t xml:space="preserve">               Hallam.</w:t>
            </w:r>
            <w:r w:rsidRPr="00A90D26">
              <w:rPr>
                <w:noProof/>
                <w:sz w:val="24"/>
                <w:szCs w:val="24"/>
                <w:lang w:eastAsia="en-AU"/>
              </w:rPr>
              <w:t xml:space="preserve"> </w:t>
            </w:r>
          </w:p>
          <w:p w:rsidR="00416EDB" w:rsidRPr="00395D06" w:rsidRDefault="00416EDB" w:rsidP="00416EDB">
            <w:pPr>
              <w:rPr>
                <w:sz w:val="12"/>
                <w:szCs w:val="12"/>
              </w:rPr>
            </w:pPr>
          </w:p>
          <w:p w:rsidR="00416EDB" w:rsidRPr="00A90D26" w:rsidRDefault="00416EDB" w:rsidP="00416EDB">
            <w:pPr>
              <w:rPr>
                <w:sz w:val="24"/>
                <w:szCs w:val="24"/>
              </w:rPr>
            </w:pPr>
            <w:r w:rsidRPr="00A90D26">
              <w:rPr>
                <w:sz w:val="24"/>
                <w:szCs w:val="24"/>
              </w:rPr>
              <w:t xml:space="preserve">               Malden.</w:t>
            </w:r>
          </w:p>
          <w:p w:rsidR="000D2F46" w:rsidRPr="00A90D26" w:rsidRDefault="009B249E" w:rsidP="00F36416">
            <w:pPr>
              <w:pStyle w:val="QuestionStyle"/>
            </w:pPr>
            <w:r w:rsidRPr="00A90D26">
              <w:t xml:space="preserve"> </w:t>
            </w:r>
          </w:p>
        </w:tc>
      </w:tr>
      <w:tr w:rsidR="000D2F46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0D2F46" w:rsidRPr="001B3341" w:rsidRDefault="000D2F46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80453" w:rsidRPr="00A90D26" w:rsidRDefault="00180453" w:rsidP="00F36416">
            <w:pPr>
              <w:pStyle w:val="QuestionStyle"/>
            </w:pPr>
            <w:r w:rsidRPr="00A90D26">
              <w:t>Edward swam from Justham, due north across Lake Missive?</w:t>
            </w:r>
          </w:p>
          <w:p w:rsidR="00180453" w:rsidRPr="00A90D26" w:rsidRDefault="00180453" w:rsidP="00F36416">
            <w:pPr>
              <w:pStyle w:val="QuestionStyle"/>
            </w:pPr>
            <w:r w:rsidRPr="00A90D26">
              <w:t>How far did he swim?</w:t>
            </w:r>
          </w:p>
          <w:p w:rsidR="00180453" w:rsidRPr="00A90D26" w:rsidRDefault="00180453" w:rsidP="00F36416">
            <w:pPr>
              <w:pStyle w:val="QuestionStyle"/>
            </w:pPr>
          </w:p>
          <w:p w:rsidR="00180453" w:rsidRPr="00A90D26" w:rsidRDefault="00180453" w:rsidP="00F36416">
            <w:pPr>
              <w:pStyle w:val="QuestionStyle"/>
            </w:pPr>
            <w:r w:rsidRPr="00A90D26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33504" behindDoc="0" locked="0" layoutInCell="1" allowOverlap="1" wp14:anchorId="35414FE9" wp14:editId="25A38007">
                      <wp:simplePos x="0" y="0"/>
                      <wp:positionH relativeFrom="column">
                        <wp:posOffset>2510609</wp:posOffset>
                      </wp:positionH>
                      <wp:positionV relativeFrom="paragraph">
                        <wp:posOffset>8799</wp:posOffset>
                      </wp:positionV>
                      <wp:extent cx="933450" cy="373380"/>
                      <wp:effectExtent l="9525" t="15240" r="9525" b="11430"/>
                      <wp:wrapNone/>
                      <wp:docPr id="319" name="Rectangle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3345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873CF13" id="Rectangle 50" o:spid="_x0000_s1026" style="position:absolute;margin-left:197.7pt;margin-top:.7pt;width:73.5pt;height:29.4pt;z-index:2517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" filled="f" strokecolor="black [3213]" strokeweight="1.5pt"/>
                  </w:pict>
                </mc:Fallback>
              </mc:AlternateContent>
            </w:r>
          </w:p>
          <w:p w:rsidR="00180453" w:rsidRPr="00F36416" w:rsidRDefault="00180453" w:rsidP="00F36416">
            <w:pPr>
              <w:pStyle w:val="QuestionStyle"/>
              <w:rPr>
                <w:sz w:val="32"/>
                <w:szCs w:val="32"/>
              </w:rPr>
            </w:pPr>
            <w:r w:rsidRPr="00F36416">
              <w:rPr>
                <w:sz w:val="32"/>
                <w:szCs w:val="32"/>
              </w:rPr>
              <w:t xml:space="preserve">                                                         </w:t>
            </w:r>
            <w:r w:rsidR="00A90D26" w:rsidRPr="00F36416">
              <w:rPr>
                <w:sz w:val="32"/>
                <w:szCs w:val="32"/>
              </w:rPr>
              <w:t xml:space="preserve">         </w:t>
            </w:r>
            <w:r w:rsidRPr="00F36416">
              <w:rPr>
                <w:sz w:val="32"/>
                <w:szCs w:val="32"/>
              </w:rPr>
              <w:t xml:space="preserve">   km.</w:t>
            </w:r>
          </w:p>
          <w:p w:rsidR="000D2F46" w:rsidRPr="00A90D26" w:rsidRDefault="00180453" w:rsidP="00F36416">
            <w:pPr>
              <w:pStyle w:val="QuestionStyle"/>
            </w:pPr>
            <w:r w:rsidRPr="00A90D26">
              <w:t xml:space="preserve"> </w:t>
            </w:r>
          </w:p>
        </w:tc>
      </w:tr>
      <w:tr w:rsidR="000D2F46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0D2F46" w:rsidRPr="001B3341" w:rsidRDefault="000D2F46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D2F46" w:rsidRPr="00A90D26" w:rsidRDefault="00180453" w:rsidP="00F36416">
            <w:pPr>
              <w:pStyle w:val="QuestionStyle"/>
            </w:pPr>
            <w:r w:rsidRPr="00A90D26">
              <w:t>Which two town</w:t>
            </w:r>
            <w:r w:rsidR="00395D06">
              <w:t>s are both about 40</w:t>
            </w:r>
            <w:r w:rsidRPr="00A90D26">
              <w:t>0 km from Tawnton?</w:t>
            </w:r>
          </w:p>
          <w:p w:rsidR="00180453" w:rsidRPr="00A90D26" w:rsidRDefault="00180453" w:rsidP="00F36416">
            <w:pPr>
              <w:pStyle w:val="QuestionStyle"/>
            </w:pPr>
          </w:p>
          <w:p w:rsidR="00180453" w:rsidRPr="00A90D26" w:rsidRDefault="00180453" w:rsidP="00F36416">
            <w:pPr>
              <w:pStyle w:val="QuestionStyle"/>
            </w:pPr>
          </w:p>
          <w:p w:rsidR="00180453" w:rsidRPr="00A90D26" w:rsidRDefault="00F36416" w:rsidP="00F36416">
            <w:pPr>
              <w:pStyle w:val="QuestionStyle"/>
            </w:pPr>
            <w:r w:rsidRPr="00A90D26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37600" behindDoc="0" locked="0" layoutInCell="1" allowOverlap="1" wp14:anchorId="43C85CE1" wp14:editId="789FFCAD">
                      <wp:simplePos x="0" y="0"/>
                      <wp:positionH relativeFrom="column">
                        <wp:posOffset>1934573</wp:posOffset>
                      </wp:positionH>
                      <wp:positionV relativeFrom="paragraph">
                        <wp:posOffset>41275</wp:posOffset>
                      </wp:positionV>
                      <wp:extent cx="1220470" cy="373380"/>
                      <wp:effectExtent l="0" t="0" r="17780" b="26670"/>
                      <wp:wrapNone/>
                      <wp:docPr id="97" name="Rectangle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2047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350F63" w:rsidRDefault="00350F63" w:rsidP="00F36416">
                                  <w:pPr>
                                    <w:jc w:val="center"/>
                                  </w:pP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3C85CE1" id="Rectangle 50" o:spid="_x0000_s1097" style="position:absolute;margin-left:152.35pt;margin-top:3.25pt;width:96.1pt;height:29.4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" filled="f" strokecolor="black [3213]" strokeweight="1.5pt">
                      <v:textbox>
                        <w:txbxContent>
                          <w:p w:rsidR="00350F63" w:rsidRDefault="00350F63" w:rsidP="00F36416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180453" w:rsidRPr="00A90D26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35552" behindDoc="0" locked="0" layoutInCell="1" allowOverlap="1" wp14:anchorId="5FA6A0E8" wp14:editId="1677BE46">
                      <wp:simplePos x="0" y="0"/>
                      <wp:positionH relativeFrom="column">
                        <wp:posOffset>207645</wp:posOffset>
                      </wp:positionH>
                      <wp:positionV relativeFrom="paragraph">
                        <wp:posOffset>25763</wp:posOffset>
                      </wp:positionV>
                      <wp:extent cx="1220470" cy="373380"/>
                      <wp:effectExtent l="0" t="0" r="17780" b="26670"/>
                      <wp:wrapNone/>
                      <wp:docPr id="96" name="Rectangle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2047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8289312" id="Rectangle 50" o:spid="_x0000_s1026" style="position:absolute;margin-left:16.35pt;margin-top:2.05pt;width:96.1pt;height:29.4pt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" filled="f" strokecolor="black [3213]" strokeweight="1.5pt"/>
                  </w:pict>
                </mc:Fallback>
              </mc:AlternateContent>
            </w:r>
          </w:p>
          <w:p w:rsidR="00180453" w:rsidRPr="00F36416" w:rsidRDefault="00180453" w:rsidP="00F36416">
            <w:pPr>
              <w:pStyle w:val="QuestionStyle"/>
              <w:rPr>
                <w:sz w:val="32"/>
                <w:szCs w:val="32"/>
              </w:rPr>
            </w:pPr>
            <w:r w:rsidRPr="00A90D26">
              <w:t xml:space="preserve">                                        </w:t>
            </w:r>
            <w:r w:rsidRPr="00F36416">
              <w:rPr>
                <w:sz w:val="32"/>
                <w:szCs w:val="32"/>
              </w:rPr>
              <w:t xml:space="preserve">and    </w:t>
            </w:r>
          </w:p>
          <w:p w:rsidR="00180453" w:rsidRPr="00A90D26" w:rsidRDefault="00180453" w:rsidP="00F36416">
            <w:pPr>
              <w:pStyle w:val="QuestionStyle"/>
            </w:pPr>
          </w:p>
        </w:tc>
      </w:tr>
      <w:tr w:rsidR="004C1D90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4C1D90" w:rsidRPr="001B3341" w:rsidRDefault="004C1D90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C1D90" w:rsidRPr="00A90D26" w:rsidRDefault="00305A7A" w:rsidP="00F36416">
            <w:pPr>
              <w:pStyle w:val="QuestionStyle"/>
            </w:pPr>
            <w:r w:rsidRPr="00A90D26">
              <w:t>A plane flies from Malden to Rogerston, taking two hours for the trip.</w:t>
            </w:r>
          </w:p>
          <w:p w:rsidR="00305A7A" w:rsidRPr="00A90D26" w:rsidRDefault="00305A7A" w:rsidP="00F36416">
            <w:pPr>
              <w:pStyle w:val="QuestionStyle"/>
            </w:pPr>
            <w:r w:rsidRPr="00A90D26">
              <w:t>What speed and direction does it fly?</w:t>
            </w:r>
          </w:p>
          <w:p w:rsidR="00305A7A" w:rsidRPr="00A90D26" w:rsidRDefault="00305A7A" w:rsidP="00F36416">
            <w:pPr>
              <w:pStyle w:val="QuestionStyle"/>
            </w:pPr>
          </w:p>
          <w:p w:rsidR="00305A7A" w:rsidRPr="00A90D26" w:rsidRDefault="00305A7A" w:rsidP="00F36416">
            <w:pPr>
              <w:pStyle w:val="QuestionStyle"/>
            </w:pPr>
            <w:r w:rsidRPr="00A90D26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39648" behindDoc="0" locked="0" layoutInCell="1" allowOverlap="1" wp14:anchorId="2FD69556" wp14:editId="562BD1DE">
                      <wp:simplePos x="0" y="0"/>
                      <wp:positionH relativeFrom="column">
                        <wp:posOffset>1057184</wp:posOffset>
                      </wp:positionH>
                      <wp:positionV relativeFrom="paragraph">
                        <wp:posOffset>70213</wp:posOffset>
                      </wp:positionV>
                      <wp:extent cx="744583" cy="373380"/>
                      <wp:effectExtent l="0" t="0" r="17780" b="26670"/>
                      <wp:wrapNone/>
                      <wp:docPr id="98" name="Rectangle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44583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01D0A20" id="Rectangle 50" o:spid="_x0000_s1026" style="position:absolute;margin-left:83.25pt;margin-top:5.55pt;width:58.65pt;height:29.4pt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" filled="f" strokecolor="black [3213]" strokeweight="1.5pt"/>
                  </w:pict>
                </mc:Fallback>
              </mc:AlternateContent>
            </w:r>
            <w:r w:rsidRPr="00A90D26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40672" behindDoc="0" locked="0" layoutInCell="1" allowOverlap="1" wp14:anchorId="49921B7F" wp14:editId="0535C117">
                      <wp:simplePos x="0" y="0"/>
                      <wp:positionH relativeFrom="column">
                        <wp:posOffset>3761196</wp:posOffset>
                      </wp:positionH>
                      <wp:positionV relativeFrom="paragraph">
                        <wp:posOffset>70213</wp:posOffset>
                      </wp:positionV>
                      <wp:extent cx="757645" cy="373380"/>
                      <wp:effectExtent l="0" t="0" r="23495" b="26670"/>
                      <wp:wrapNone/>
                      <wp:docPr id="99" name="Rectangle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5764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12B3AF8" id="Rectangle 50" o:spid="_x0000_s1026" style="position:absolute;margin-left:296.15pt;margin-top:5.55pt;width:59.65pt;height:29.4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" filled="f" strokecolor="black [3213]" strokeweight="1.5pt"/>
                  </w:pict>
                </mc:Fallback>
              </mc:AlternateContent>
            </w:r>
          </w:p>
          <w:p w:rsidR="00305A7A" w:rsidRPr="00F36416" w:rsidRDefault="00305A7A" w:rsidP="00F36416">
            <w:pPr>
              <w:pStyle w:val="QuestionStyle"/>
              <w:rPr>
                <w:sz w:val="32"/>
                <w:szCs w:val="32"/>
              </w:rPr>
            </w:pPr>
            <w:r w:rsidRPr="00F36416">
              <w:rPr>
                <w:sz w:val="32"/>
                <w:szCs w:val="32"/>
              </w:rPr>
              <w:t xml:space="preserve">  It flew in a </w:t>
            </w:r>
            <w:r w:rsidR="00A90D26" w:rsidRPr="00F36416">
              <w:rPr>
                <w:sz w:val="32"/>
                <w:szCs w:val="32"/>
              </w:rPr>
              <w:t xml:space="preserve"> </w:t>
            </w:r>
            <w:r w:rsidRPr="00F36416">
              <w:rPr>
                <w:sz w:val="32"/>
                <w:szCs w:val="32"/>
              </w:rPr>
              <w:t xml:space="preserve">                direction at a speed of                   km/h.    </w:t>
            </w:r>
          </w:p>
          <w:p w:rsidR="00305A7A" w:rsidRPr="00A90D26" w:rsidRDefault="00305A7A" w:rsidP="00F36416">
            <w:pPr>
              <w:pStyle w:val="QuestionStyle"/>
            </w:pPr>
          </w:p>
        </w:tc>
      </w:tr>
    </w:tbl>
    <w:p w:rsidR="00D667E2" w:rsidRDefault="00D667E2">
      <w:pPr>
        <w:sectPr w:rsidR="00D667E2" w:rsidSect="00413DF5">
          <w:headerReference w:type="default" r:id="rId41"/>
          <w:footerReference w:type="default" r:id="rId42"/>
          <w:headerReference w:type="first" r:id="rId43"/>
          <w:footerReference w:type="first" r:id="rId44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9D24C3" w:rsidRDefault="009D24C3" w:rsidP="00723C6A">
      <w:pPr>
        <w:rPr>
          <w:sz w:val="36"/>
          <w:szCs w:val="36"/>
        </w:rPr>
        <w:sectPr w:rsidR="009D24C3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A252B0" w:rsidRDefault="00A252B0"/>
    <w:p w:rsidR="003F3344" w:rsidRDefault="003F3344" w:rsidP="009D24C3">
      <w:pPr>
        <w:rPr>
          <w:rFonts w:asciiTheme="majorHAnsi" w:hAnsiTheme="majorHAnsi"/>
          <w:sz w:val="24"/>
          <w:szCs w:val="24"/>
        </w:rPr>
      </w:pPr>
    </w:p>
    <w:p w:rsidR="00723C6A" w:rsidRDefault="00723C6A" w:rsidP="003F3344">
      <w:pPr>
        <w:jc w:val="center"/>
        <w:rPr>
          <w:rFonts w:asciiTheme="majorHAnsi" w:hAnsiTheme="majorHAnsi"/>
          <w:sz w:val="48"/>
          <w:szCs w:val="48"/>
        </w:rPr>
      </w:pPr>
    </w:p>
    <w:p w:rsidR="00723C6A" w:rsidRDefault="00723C6A" w:rsidP="003F3344">
      <w:pPr>
        <w:jc w:val="center"/>
        <w:rPr>
          <w:rFonts w:asciiTheme="majorHAnsi" w:hAnsiTheme="majorHAnsi"/>
          <w:sz w:val="48"/>
          <w:szCs w:val="48"/>
        </w:rPr>
        <w:sectPr w:rsidR="00723C6A" w:rsidSect="003F3344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723C6A" w:rsidRDefault="00723C6A" w:rsidP="003F3344">
      <w:pPr>
        <w:jc w:val="center"/>
        <w:rPr>
          <w:rFonts w:asciiTheme="majorHAnsi" w:hAnsiTheme="majorHAnsi"/>
          <w:sz w:val="48"/>
          <w:szCs w:val="48"/>
        </w:rPr>
      </w:pPr>
    </w:p>
    <w:sdt>
      <w:sdtPr>
        <w:rPr>
          <w:rFonts w:asciiTheme="majorHAnsi" w:hAnsiTheme="majorHAnsi"/>
          <w:sz w:val="48"/>
          <w:szCs w:val="48"/>
        </w:rPr>
        <w:alias w:val="Title"/>
        <w:tag w:val=""/>
        <w:id w:val="745227015"/>
        <w:placeholder>
          <w:docPart w:val="563C3F4CCE3B48D5852EA3C6D0E9A60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:rsidR="001F156E" w:rsidRDefault="003B12E2" w:rsidP="003F3344">
          <w:pPr>
            <w:jc w:val="center"/>
            <w:rPr>
              <w:rFonts w:asciiTheme="majorHAnsi" w:hAnsiTheme="majorHAnsi"/>
              <w:sz w:val="48"/>
              <w:szCs w:val="48"/>
            </w:rPr>
          </w:pPr>
          <w:r>
            <w:rPr>
              <w:rFonts w:asciiTheme="majorHAnsi" w:hAnsiTheme="majorHAnsi"/>
              <w:sz w:val="48"/>
              <w:szCs w:val="48"/>
            </w:rPr>
            <w:t>Grids and Location</w:t>
          </w:r>
        </w:p>
      </w:sdtContent>
    </w:sdt>
    <w:p w:rsidR="003F3344" w:rsidRDefault="003F3344" w:rsidP="003F3344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tbl>
      <w:tblPr>
        <w:tblStyle w:val="TableGrid"/>
        <w:tblW w:w="10207" w:type="dxa"/>
        <w:tblInd w:w="-323" w:type="dxa"/>
        <w:tblLook w:val="04A0" w:firstRow="1" w:lastRow="0" w:firstColumn="1" w:lastColumn="0" w:noHBand="0" w:noVBand="1"/>
      </w:tblPr>
      <w:tblGrid>
        <w:gridCol w:w="206"/>
        <w:gridCol w:w="460"/>
        <w:gridCol w:w="8767"/>
        <w:gridCol w:w="774"/>
      </w:tblGrid>
      <w:tr w:rsidR="003F3344" w:rsidTr="00395D06">
        <w:trPr>
          <w:gridBefore w:val="1"/>
          <w:gridAfter w:val="1"/>
          <w:wBefore w:w="323" w:type="dxa"/>
          <w:wAfter w:w="868" w:type="dxa"/>
        </w:trPr>
        <w:tc>
          <w:tcPr>
            <w:tcW w:w="9016" w:type="dxa"/>
            <w:gridSpan w:val="2"/>
          </w:tcPr>
          <w:p w:rsidR="003F3344" w:rsidRDefault="003F3344" w:rsidP="003F3344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3F3344">
              <w:rPr>
                <w:rStyle w:val="Heading1Char"/>
              </w:rPr>
              <w:t xml:space="preserve">Non Calculator Section  </w:t>
            </w:r>
            <w:r>
              <w:rPr>
                <w:rFonts w:asciiTheme="majorHAnsi" w:hAnsiTheme="majorHAnsi"/>
                <w:sz w:val="24"/>
                <w:szCs w:val="24"/>
              </w:rPr>
              <w:t>( 1 mark each)</w:t>
            </w:r>
          </w:p>
        </w:tc>
      </w:tr>
      <w:tr w:rsidR="00395D06" w:rsidTr="00395D0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bottom w:val="single" w:sz="4" w:space="0" w:color="auto"/>
            </w:tcBorders>
            <w:shd w:val="clear" w:color="auto" w:fill="00FF99"/>
          </w:tcPr>
          <w:p w:rsidR="00395D06" w:rsidRPr="001B3341" w:rsidRDefault="00395D06" w:rsidP="00395D06">
            <w:pPr>
              <w:pStyle w:val="ListParagraph"/>
              <w:numPr>
                <w:ilvl w:val="0"/>
                <w:numId w:val="10"/>
              </w:numPr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bottom w:val="single" w:sz="4" w:space="0" w:color="auto"/>
            </w:tcBorders>
          </w:tcPr>
          <w:p w:rsidR="00395D06" w:rsidRPr="00A90D26" w:rsidRDefault="00395D06" w:rsidP="00350F63">
            <w:pPr>
              <w:pStyle w:val="QuestionStyle"/>
              <w:rPr>
                <w:noProof/>
                <w:lang w:eastAsia="en-AU"/>
              </w:rPr>
            </w:pPr>
            <w:r w:rsidRPr="00A90D26">
              <w:rPr>
                <w:noProof/>
                <w:lang w:eastAsia="en-AU"/>
              </w:rPr>
              <w:t>Suzie and Karl are facing one another.</w:t>
            </w:r>
          </w:p>
          <w:p w:rsidR="00395D06" w:rsidRPr="00A90D26" w:rsidRDefault="00395D06" w:rsidP="00350F63">
            <w:pPr>
              <w:pStyle w:val="QuestionStyle"/>
              <w:rPr>
                <w:noProof/>
                <w:lang w:eastAsia="en-AU"/>
              </w:rPr>
            </w:pPr>
          </w:p>
          <w:p w:rsidR="00395D06" w:rsidRPr="00A90D26" w:rsidRDefault="00395D06" w:rsidP="00350F63">
            <w:pPr>
              <w:pStyle w:val="QuestionStyle"/>
              <w:rPr>
                <w:noProof/>
                <w:lang w:eastAsia="en-AU"/>
              </w:rPr>
            </w:pPr>
            <w:r w:rsidRPr="00A90D26">
              <w:rPr>
                <w:noProof/>
                <w:lang w:eastAsia="en-AU"/>
              </w:rPr>
              <w:t>Karl is facing north-west.</w:t>
            </w:r>
          </w:p>
          <w:p w:rsidR="00395D06" w:rsidRPr="00A90D26" w:rsidRDefault="00395D06" w:rsidP="00350F63">
            <w:pPr>
              <w:pStyle w:val="QuestionStyle"/>
              <w:rPr>
                <w:noProof/>
                <w:lang w:eastAsia="en-AU"/>
              </w:rPr>
            </w:pPr>
          </w:p>
          <w:p w:rsidR="00395D06" w:rsidRPr="00A90D26" w:rsidRDefault="00395D06" w:rsidP="00350F63">
            <w:pPr>
              <w:pStyle w:val="QuestionStyle"/>
              <w:rPr>
                <w:noProof/>
                <w:lang w:eastAsia="en-AU"/>
              </w:rPr>
            </w:pPr>
            <w:r w:rsidRPr="00A90D26">
              <w:rPr>
                <w:noProof/>
                <w:lang w:eastAsia="en-AU"/>
              </w:rPr>
              <w:t>What direction is Suzie facing?</w:t>
            </w:r>
          </w:p>
          <w:p w:rsidR="00395D06" w:rsidRDefault="00395D06" w:rsidP="00350F63">
            <w:pPr>
              <w:pStyle w:val="QuestionStyle"/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42720" behindDoc="0" locked="0" layoutInCell="1" allowOverlap="1" wp14:anchorId="289BDBA2" wp14:editId="7E459730">
                      <wp:simplePos x="0" y="0"/>
                      <wp:positionH relativeFrom="column">
                        <wp:posOffset>454660</wp:posOffset>
                      </wp:positionH>
                      <wp:positionV relativeFrom="paragraph">
                        <wp:posOffset>148590</wp:posOffset>
                      </wp:positionV>
                      <wp:extent cx="2057400" cy="373380"/>
                      <wp:effectExtent l="0" t="0" r="19050" b="26670"/>
                      <wp:wrapNone/>
                      <wp:docPr id="100" name="Rectangle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50F63" w:rsidRPr="00395D06" w:rsidRDefault="00350F63" w:rsidP="00395D06">
                                  <w:pPr>
                                    <w:jc w:val="center"/>
                                    <w:rPr>
                                      <w:szCs w:val="24"/>
                                    </w:rPr>
                                  </w:pPr>
                                  <w:r w:rsidRPr="00395D06">
                                    <w:rPr>
                                      <w:szCs w:val="24"/>
                                    </w:rPr>
                                    <w:t>South-east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89BDBA2" id="Rectangle 100" o:spid="_x0000_s1098" style="position:absolute;margin-left:35.8pt;margin-top:11.7pt;width:162pt;height:29.4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" filled="f" strokecolor="black [3213]" strokeweight="1.5pt">
                      <v:textbox>
                        <w:txbxContent>
                          <w:p w:rsidR="00350F63" w:rsidRPr="00395D06" w:rsidRDefault="00350F63" w:rsidP="00395D06">
                            <w:pPr>
                              <w:jc w:val="center"/>
                              <w:rPr>
                                <w:szCs w:val="24"/>
                              </w:rPr>
                            </w:pPr>
                            <w:r w:rsidRPr="00395D06">
                              <w:rPr>
                                <w:szCs w:val="24"/>
                              </w:rPr>
                              <w:t>South-east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395D06" w:rsidRDefault="00395D06" w:rsidP="00350F63">
            <w:pPr>
              <w:pStyle w:val="QuestionStyle"/>
              <w:rPr>
                <w:noProof/>
                <w:lang w:eastAsia="en-AU"/>
              </w:rPr>
            </w:pPr>
          </w:p>
          <w:p w:rsidR="00395D06" w:rsidRDefault="00395D06" w:rsidP="00350F63">
            <w:pPr>
              <w:pStyle w:val="QuestionStyle"/>
              <w:rPr>
                <w:noProof/>
                <w:lang w:eastAsia="en-AU"/>
              </w:rPr>
            </w:pPr>
          </w:p>
          <w:p w:rsidR="00395D06" w:rsidRDefault="00395D06" w:rsidP="00350F63">
            <w:pPr>
              <w:pStyle w:val="QuestionStyle"/>
              <w:rPr>
                <w:noProof/>
                <w:lang w:eastAsia="en-AU"/>
              </w:rPr>
            </w:pPr>
          </w:p>
        </w:tc>
      </w:tr>
      <w:tr w:rsidR="00395D06" w:rsidTr="00395D0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bottom w:val="single" w:sz="4" w:space="0" w:color="auto"/>
            </w:tcBorders>
            <w:shd w:val="clear" w:color="auto" w:fill="00FF99"/>
          </w:tcPr>
          <w:p w:rsidR="00395D06" w:rsidRPr="001B3341" w:rsidRDefault="00395D06" w:rsidP="00395D06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bottom w:val="single" w:sz="4" w:space="0" w:color="auto"/>
            </w:tcBorders>
          </w:tcPr>
          <w:p w:rsidR="00395D06" w:rsidRDefault="00395D06" w:rsidP="00350F63">
            <w:pPr>
              <w:ind w:right="4853"/>
              <w:rPr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45792" behindDoc="0" locked="0" layoutInCell="1" allowOverlap="1" wp14:anchorId="4EAB7DA3" wp14:editId="23FFBA19">
                      <wp:simplePos x="0" y="0"/>
                      <wp:positionH relativeFrom="column">
                        <wp:posOffset>3274060</wp:posOffset>
                      </wp:positionH>
                      <wp:positionV relativeFrom="paragraph">
                        <wp:posOffset>269875</wp:posOffset>
                      </wp:positionV>
                      <wp:extent cx="0" cy="1543050"/>
                      <wp:effectExtent l="0" t="0" r="19050" b="19050"/>
                      <wp:wrapNone/>
                      <wp:docPr id="101" name="Straight Connector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54305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>
                                    <a:lumMod val="85000"/>
                                    <a:lumOff val="15000"/>
                                  </a:schemeClr>
                                </a:solidFill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982B2CB" id="Straight Connector 101" o:spid="_x0000_s1026" style="position:absolute;z-index:25174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257.8pt,21.25pt" to="257.8pt,14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" strokecolor="#272727 [2749]">
                      <v:stroke dashstyle="dash"/>
                    </v:line>
                  </w:pict>
                </mc:Fallback>
              </mc:AlternateContent>
            </w: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44768" behindDoc="0" locked="0" layoutInCell="1" allowOverlap="1" wp14:anchorId="2493096E" wp14:editId="37DD8B37">
                      <wp:simplePos x="0" y="0"/>
                      <wp:positionH relativeFrom="column">
                        <wp:posOffset>2854960</wp:posOffset>
                      </wp:positionH>
                      <wp:positionV relativeFrom="paragraph">
                        <wp:posOffset>262255</wp:posOffset>
                      </wp:positionV>
                      <wp:extent cx="857250" cy="1543050"/>
                      <wp:effectExtent l="0" t="0" r="0" b="0"/>
                      <wp:wrapNone/>
                      <wp:docPr id="102" name="Rectangle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0" cy="1543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A0F32B7" id="Rectangle 102" o:spid="_x0000_s1026" style="position:absolute;margin-left:224.8pt;margin-top:20.65pt;width:67.5pt;height:121.5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" fillcolor="#d8d8d8 [2732]" stroked="f" strokeweight="2pt"/>
                  </w:pict>
                </mc:Fallback>
              </mc:AlternateContent>
            </w:r>
            <w:r>
              <w:rPr>
                <w:sz w:val="24"/>
                <w:szCs w:val="24"/>
              </w:rPr>
              <w:t>The car is travelling west along Kerma Crescent and is about to turn right into Petra Avenue.</w:t>
            </w:r>
          </w:p>
          <w:p w:rsidR="00395D06" w:rsidRDefault="00395D06" w:rsidP="00350F63">
            <w:pPr>
              <w:ind w:right="4853"/>
              <w:rPr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46816" behindDoc="0" locked="0" layoutInCell="1" allowOverlap="1" wp14:anchorId="4932970B" wp14:editId="34D96793">
                      <wp:simplePos x="0" y="0"/>
                      <wp:positionH relativeFrom="column">
                        <wp:posOffset>3907155</wp:posOffset>
                      </wp:positionH>
                      <wp:positionV relativeFrom="paragraph">
                        <wp:posOffset>20320</wp:posOffset>
                      </wp:positionV>
                      <wp:extent cx="1685925" cy="335280"/>
                      <wp:effectExtent l="0" t="0" r="0" b="0"/>
                      <wp:wrapNone/>
                      <wp:docPr id="103" name="Text Box 1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5925" cy="3352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50F63" w:rsidRDefault="00350F63" w:rsidP="00395D06">
                                  <w:pPr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Kerma Crescent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32970B" id="Text Box 103" o:spid="_x0000_s1099" type="#_x0000_t202" style="position:absolute;margin-left:307.65pt;margin-top:1.6pt;width:132.75pt;height:26.4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" filled="f" stroked="f">
                      <v:textbox>
                        <w:txbxContent>
                          <w:p w:rsidR="00350F63" w:rsidRDefault="00350F63" w:rsidP="00395D06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Kerma Crescent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47840" behindDoc="0" locked="0" layoutInCell="1" allowOverlap="1" wp14:anchorId="13673F6F" wp14:editId="7AF92E4F">
                      <wp:simplePos x="0" y="0"/>
                      <wp:positionH relativeFrom="column">
                        <wp:posOffset>2272030</wp:posOffset>
                      </wp:positionH>
                      <wp:positionV relativeFrom="paragraph">
                        <wp:posOffset>301625</wp:posOffset>
                      </wp:positionV>
                      <wp:extent cx="1619250" cy="447675"/>
                      <wp:effectExtent l="0" t="0" r="0" b="0"/>
                      <wp:wrapNone/>
                      <wp:docPr id="104" name="Text Box 1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619250" cy="4476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50F63" w:rsidRDefault="00350F63" w:rsidP="00395D06">
                                  <w:pPr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Petra Avenue.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673F6F" id="Text Box 104" o:spid="_x0000_s1100" type="#_x0000_t202" style="position:absolute;margin-left:178.9pt;margin-top:23.75pt;width:127.5pt;height:35.25pt;rotation:-90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" filled="f" stroked="f">
                      <v:textbox>
                        <w:txbxContent>
                          <w:p w:rsidR="00350F63" w:rsidRDefault="00350F63" w:rsidP="00395D06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Petra Avenue.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48864" behindDoc="0" locked="0" layoutInCell="1" allowOverlap="1" wp14:anchorId="44727440" wp14:editId="75E29649">
                      <wp:simplePos x="0" y="0"/>
                      <wp:positionH relativeFrom="column">
                        <wp:posOffset>3176905</wp:posOffset>
                      </wp:positionH>
                      <wp:positionV relativeFrom="paragraph">
                        <wp:posOffset>314960</wp:posOffset>
                      </wp:positionV>
                      <wp:extent cx="609600" cy="617220"/>
                      <wp:effectExtent l="0" t="3810" r="15240" b="15240"/>
                      <wp:wrapNone/>
                      <wp:docPr id="105" name="Bent Arrow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609600" cy="617220"/>
                              </a:xfrm>
                              <a:prstGeom prst="ben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A9B693" id="Bent Arrow 105" o:spid="_x0000_s1026" style="position:absolute;margin-left:250.15pt;margin-top:24.8pt;width:48pt;height:48.6pt;rotation:-90;z-index: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coordsize="609600,617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" path="m,617220l,342900c,195606,119406,76200,266700,76200r190500,l457200,,609600,152400,457200,304800r,-76200l266700,228600v-63126,,-114300,51174,-114300,114300l152400,617220,,617220xe" fillcolor="#4f81bd [3204]" strokecolor="#243f60 [1604]" strokeweight="2pt">
                      <v:path arrowok="t" o:connecttype="custom" o:connectlocs="0,617220;0,342900;266700,76200;457200,76200;457200,0;609600,152400;457200,304800;457200,228600;266700,228600;152400,342900;152400,617220;0,617220" o:connectangles="0,0,0,0,0,0,0,0,0,0,0,0"/>
                    </v:shape>
                  </w:pict>
                </mc:Fallback>
              </mc:AlternateContent>
            </w: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43744" behindDoc="0" locked="0" layoutInCell="1" allowOverlap="1" wp14:anchorId="10AC62F6" wp14:editId="405D3555">
                      <wp:simplePos x="0" y="0"/>
                      <wp:positionH relativeFrom="column">
                        <wp:posOffset>3712210</wp:posOffset>
                      </wp:positionH>
                      <wp:positionV relativeFrom="paragraph">
                        <wp:posOffset>26035</wp:posOffset>
                      </wp:positionV>
                      <wp:extent cx="2057400" cy="990600"/>
                      <wp:effectExtent l="0" t="0" r="0" b="0"/>
                      <wp:wrapNone/>
                      <wp:docPr id="106" name="Rectangle 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0" cy="990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B8562B2" id="Rectangle 106" o:spid="_x0000_s1026" style="position:absolute;margin-left:292.3pt;margin-top:2.05pt;width:162pt;height:78pt;z-index:25174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" fillcolor="#d8d8d8 [2732]" stroked="f" strokeweight="2pt"/>
                  </w:pict>
                </mc:Fallback>
              </mc:AlternateContent>
            </w:r>
            <w:r>
              <w:rPr>
                <w:sz w:val="24"/>
                <w:szCs w:val="24"/>
              </w:rPr>
              <w:t>What direction will it be travelling after it has turned right?</w:t>
            </w:r>
          </w:p>
          <w:p w:rsidR="00395D06" w:rsidRDefault="00395D06" w:rsidP="00350F63">
            <w:pPr>
              <w:rPr>
                <w:sz w:val="12"/>
                <w:szCs w:val="12"/>
              </w:rPr>
            </w:pPr>
          </w:p>
          <w:p w:rsidR="00395D06" w:rsidRDefault="00350F63" w:rsidP="00350F63">
            <w:pPr>
              <w:rPr>
                <w:sz w:val="24"/>
                <w:szCs w:val="24"/>
              </w:rPr>
            </w:pPr>
            <w:r>
              <w:object w:dxaOrig="1440" w:dyaOrig="1440">
                <v:shape id="_x0000_s1084" type="#_x0000_t75" style="position:absolute;margin-left:327.25pt;margin-top:10.15pt;width:58.25pt;height:32pt;z-index:251751936;mso-position-horizontal-relative:text;mso-position-vertical-relative:text">
                  <v:imagedata r:id="rId8" o:title=""/>
                </v:shape>
                <o:OLEObject Type="Embed" ProgID="FXDraw.Graphic" ShapeID="_x0000_s1084" DrawAspect="Content" ObjectID="_1459807708" r:id="rId45"/>
              </w:object>
            </w:r>
            <w:r w:rsidR="00395D06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49888" behindDoc="0" locked="0" layoutInCell="1" allowOverlap="1" wp14:anchorId="52D3E009" wp14:editId="2546912A">
                      <wp:simplePos x="0" y="0"/>
                      <wp:positionH relativeFrom="column">
                        <wp:posOffset>3305810</wp:posOffset>
                      </wp:positionH>
                      <wp:positionV relativeFrom="paragraph">
                        <wp:posOffset>125095</wp:posOffset>
                      </wp:positionV>
                      <wp:extent cx="2510790" cy="0"/>
                      <wp:effectExtent l="0" t="0" r="0" b="19050"/>
                      <wp:wrapNone/>
                      <wp:docPr id="107" name="Straight Connector 1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1079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563636E" id="Straight Connector 107" o:spid="_x0000_s1026" style="position:absolute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260.3pt,9.85pt" to="458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" strokecolor="#0d0d0d [3069]" strokeweight="1pt">
                      <v:stroke dashstyle="dash"/>
                    </v:line>
                  </w:pict>
                </mc:Fallback>
              </mc:AlternateContent>
            </w:r>
            <w:r w:rsidR="00395D06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50912" behindDoc="0" locked="0" layoutInCell="1" allowOverlap="1" wp14:anchorId="1F3BAE35" wp14:editId="4F96F8B3">
                      <wp:simplePos x="0" y="0"/>
                      <wp:positionH relativeFrom="column">
                        <wp:posOffset>239395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108" name="Group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0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395D06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C00000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395D06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395D06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395D06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F3BAE35" id="Group 108" o:spid="_x0000_s1101" style="position:absolute;margin-left:18.85pt;margin-top:.9pt;width:13.5pt;height:74.4pt;z-index:251750912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">
                      <v:roundrect id="AutoShape 3" o:spid="_x0000_s1102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2+9W8MA&#10;AADcAAAADwAAAGRycy9kb3ducmV2LnhtbERPS2vCQBC+F/wPywi9FN3owcboKmKx6EXwgV6H7JgE&#10;s7Mhu01if31XKHibj+8582VnStFQ7QrLCkbDCARxanXBmYLzaTOIQTiPrLG0TAoe5GC56L3NMdG2&#10;5QM1R5+JEMIuQQW591UipUtzMuiGtiIO3M3WBn2AdSZ1jW0IN6UcR9FEGiw4NORY0Tqn9H78MQri&#10;R2wuzWX/faUdt1+/e/25+pgq9d7vVjMQnjr/Ev+7tzrMj6bwfCZcI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2+9W8MAAADcAAAADwAAAAAAAAAAAAAAAACYAgAAZHJzL2Rv&#10;d25yZXYueG1sUEsFBgAAAAAEAAQA9QAAAIgDAAAAAA==&#10;" strokecolor="windowText" strokeweight="1pt">
                        <v:textbox>
                          <w:txbxContent>
                            <w:p w:rsidR="00350F63" w:rsidRDefault="00350F63" w:rsidP="00395D0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103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s5QMYA&#10;AADcAAAADwAAAGRycy9kb3ducmV2LnhtbESPQWvCQBCF7wX/wzJCb3WTokWiq4hgaik9mPbibciO&#10;2WB2NmS3mv77zqHQ2wzvzXvfrLej79SNhtgGNpDPMlDEdbAtNwa+Pg9PS1AxIVvsApOBH4qw3Uwe&#10;1ljYcOcT3arUKAnhWKABl1JfaB1rRx7jLPTEol3C4DHJOjTaDniXcN/p5yx70R5blgaHPe0d1dfq&#10;2xuYv74187x6L8v98uN4LseFc35hzON03K1AJRrTv/nv+mgFPxd8eUYm0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hs5QMYAAADcAAAADwAAAAAAAAAAAAAAAACYAgAAZHJz&#10;L2Rvd25yZXYueG1sUEsFBgAAAAAEAAQA9QAAAIsDAAAAAA==&#10;" fillcolor="#c00000" strokecolor="windowText" strokeweight="1pt">
                        <v:textbox>
                          <w:txbxContent>
                            <w:p w:rsidR="00350F63" w:rsidRDefault="00350F63" w:rsidP="00395D0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104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AngMMA&#10;AADcAAAADwAAAGRycy9kb3ducmV2LnhtbERPS2vCQBC+F/wPyxS8FN3Eg42pq4hF0YvgA70O2WkS&#10;mp0N2W0S++u7QsHbfHzPmS97U4mWGldaVhCPIxDEmdUl5wou580oAeE8ssbKMim4k4PlYvAyx1Tb&#10;jo/UnnwuQgi7FBUU3teplC4ryKAb25o4cF+2MegDbHKpG+xCuKnkJIqm0mDJoaHAmtYFZd+nH6Mg&#10;uSfm2l4P2xvtufv8Pej31dtMqeFrv/oA4an3T/G/e6fD/DiGxzPhAr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MAngMMAAADcAAAADwAAAAAAAAAAAAAAAACYAgAAZHJzL2Rv&#10;d25yZXYueG1sUEsFBgAAAAAEAAQA9QAAAIgDAAAAAA==&#10;" strokecolor="windowText" strokeweight="1pt">
                        <v:textbox>
                          <w:txbxContent>
                            <w:p w:rsidR="00350F63" w:rsidRDefault="00350F63" w:rsidP="00395D0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105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K598QA&#10;AADcAAAADwAAAGRycy9kb3ducmV2LnhtbERPTWvCQBC9F/wPywi9FN3ooY0xGxGlpb0IRtHrkJ0m&#10;odnZkN0msb++Wyh4m8f7nHQzmkb01LnasoLFPAJBXFhdc6ngfHqdxSCcR9bYWCYFN3KwySYPKSba&#10;DnykPvelCCHsElRQed8mUrqiIoNublviwH3azqAPsCul7nAI4aaRyyh6lgZrDg0VtrSrqPjKv42C&#10;+BabS385vF3pg4f9z0G/bJ9WSj1Ox+0ahKfR38X/7ncd5i+W8PdMuEB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SuffEAAAA3AAAAA8AAAAAAAAAAAAAAAAAmAIAAGRycy9k&#10;b3ducmV2LnhtbFBLBQYAAAAABAAEAPUAAACJAwAAAAA=&#10;" strokecolor="windowText" strokeweight="1pt">
                        <v:textbox>
                          <w:txbxContent>
                            <w:p w:rsidR="00350F63" w:rsidRDefault="00350F63" w:rsidP="00395D0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 w:rsidR="00395D06">
              <w:rPr>
                <w:sz w:val="24"/>
                <w:szCs w:val="24"/>
              </w:rPr>
              <w:t xml:space="preserve">              north</w:t>
            </w:r>
          </w:p>
          <w:p w:rsidR="00395D06" w:rsidRDefault="00395D06" w:rsidP="00350F63">
            <w:pPr>
              <w:rPr>
                <w:sz w:val="12"/>
                <w:szCs w:val="12"/>
              </w:rPr>
            </w:pPr>
          </w:p>
          <w:p w:rsidR="00395D06" w:rsidRDefault="00395D06" w:rsidP="00350F6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north-west</w:t>
            </w:r>
          </w:p>
          <w:p w:rsidR="00395D06" w:rsidRDefault="00395D06" w:rsidP="00350F63">
            <w:pPr>
              <w:rPr>
                <w:sz w:val="12"/>
                <w:szCs w:val="12"/>
              </w:rPr>
            </w:pPr>
          </w:p>
          <w:p w:rsidR="00395D06" w:rsidRDefault="00395D06" w:rsidP="00350F6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south</w:t>
            </w:r>
          </w:p>
          <w:p w:rsidR="00395D06" w:rsidRDefault="00395D06" w:rsidP="00350F63">
            <w:pPr>
              <w:rPr>
                <w:sz w:val="12"/>
                <w:szCs w:val="12"/>
              </w:rPr>
            </w:pPr>
          </w:p>
          <w:p w:rsidR="00395D06" w:rsidRDefault="00395D06" w:rsidP="00350F6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west</w:t>
            </w:r>
          </w:p>
          <w:p w:rsidR="00395D06" w:rsidRDefault="00395D06" w:rsidP="00350F63">
            <w:pPr>
              <w:pStyle w:val="QuestionStyle"/>
            </w:pPr>
          </w:p>
        </w:tc>
      </w:tr>
      <w:tr w:rsidR="00395D06" w:rsidTr="00395D0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95D06" w:rsidRPr="001B3341" w:rsidRDefault="00395D06" w:rsidP="00395D06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95D06" w:rsidRDefault="00350F63" w:rsidP="00350F63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en-AU"/>
              </w:rPr>
              <w:object w:dxaOrig="1440" w:dyaOrig="1440">
                <v:shape id="_x0000_s1085" type="#_x0000_t75" style="position:absolute;margin-left:285.65pt;margin-top:4.15pt;width:76.85pt;height:129pt;z-index:251753984;mso-position-horizontal-relative:text;mso-position-vertical-relative:text">
                  <v:imagedata r:id="rId10" o:title=""/>
                </v:shape>
                <o:OLEObject Type="Embed" ProgID="FXDraw.Graphic" ShapeID="_x0000_s1085" DrawAspect="Content" ObjectID="_1459807709" r:id="rId46"/>
              </w:object>
            </w:r>
            <w:r w:rsidR="00395D06">
              <w:rPr>
                <w:sz w:val="24"/>
                <w:szCs w:val="24"/>
              </w:rPr>
              <w:t xml:space="preserve">Greg was riding his bike in a south-west direction. </w:t>
            </w:r>
          </w:p>
          <w:p w:rsidR="00395D06" w:rsidRPr="007F676C" w:rsidRDefault="00395D06" w:rsidP="00350F63">
            <w:pPr>
              <w:rPr>
                <w:sz w:val="12"/>
                <w:szCs w:val="12"/>
              </w:rPr>
            </w:pPr>
          </w:p>
          <w:p w:rsidR="00395D06" w:rsidRDefault="00395D06" w:rsidP="00350F6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 then made two 90</w:t>
            </w:r>
            <w:r>
              <w:rPr>
                <w:sz w:val="24"/>
                <w:szCs w:val="24"/>
                <w:vertAlign w:val="superscript"/>
              </w:rPr>
              <w:t>o</w:t>
            </w:r>
            <w:r>
              <w:rPr>
                <w:sz w:val="24"/>
                <w:szCs w:val="24"/>
              </w:rPr>
              <w:t xml:space="preserve"> left hand turns. </w:t>
            </w:r>
          </w:p>
          <w:p w:rsidR="00395D06" w:rsidRPr="007F676C" w:rsidRDefault="00395D06" w:rsidP="00350F63">
            <w:pPr>
              <w:rPr>
                <w:sz w:val="12"/>
                <w:szCs w:val="12"/>
              </w:rPr>
            </w:pPr>
          </w:p>
          <w:p w:rsidR="00395D06" w:rsidRDefault="00395D06" w:rsidP="00350F6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What direction was he travelling then?</w:t>
            </w:r>
          </w:p>
          <w:p w:rsidR="00395D06" w:rsidRDefault="00395D06" w:rsidP="00350F63">
            <w:pPr>
              <w:rPr>
                <w:sz w:val="24"/>
                <w:szCs w:val="24"/>
              </w:rPr>
            </w:pPr>
          </w:p>
          <w:p w:rsidR="00395D06" w:rsidRDefault="00395D06" w:rsidP="00350F63">
            <w:pPr>
              <w:rPr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52960" behindDoc="0" locked="0" layoutInCell="1" allowOverlap="1" wp14:anchorId="586E6AE0" wp14:editId="1F06FCBA">
                      <wp:simplePos x="0" y="0"/>
                      <wp:positionH relativeFrom="column">
                        <wp:posOffset>207010</wp:posOffset>
                      </wp:positionH>
                      <wp:positionV relativeFrom="paragraph">
                        <wp:posOffset>151765</wp:posOffset>
                      </wp:positionV>
                      <wp:extent cx="2057400" cy="373380"/>
                      <wp:effectExtent l="0" t="0" r="19050" b="26670"/>
                      <wp:wrapNone/>
                      <wp:docPr id="113" name="Rectangle 1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50F63" w:rsidRPr="00395D06" w:rsidRDefault="00350F63" w:rsidP="00395D06">
                                  <w:pPr>
                                    <w:jc w:val="center"/>
                                  </w:pPr>
                                  <w:r>
                                    <w:t>North East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6E6AE0" id="Rectangle 113" o:spid="_x0000_s1106" style="position:absolute;margin-left:16.3pt;margin-top:11.95pt;width:162pt;height:29.4pt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" filled="f" strokecolor="black [3213]" strokeweight="1.5pt">
                      <v:textbox>
                        <w:txbxContent>
                          <w:p w:rsidR="00350F63" w:rsidRPr="00395D06" w:rsidRDefault="00350F63" w:rsidP="00395D06">
                            <w:pPr>
                              <w:jc w:val="center"/>
                            </w:pPr>
                            <w:r>
                              <w:t>North East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395D06" w:rsidRDefault="00395D06" w:rsidP="00350F63">
            <w:pPr>
              <w:rPr>
                <w:sz w:val="24"/>
                <w:szCs w:val="24"/>
              </w:rPr>
            </w:pPr>
          </w:p>
          <w:p w:rsidR="00395D06" w:rsidRDefault="00395D06" w:rsidP="00350F63">
            <w:pPr>
              <w:pStyle w:val="QuestionStyle"/>
            </w:pPr>
          </w:p>
          <w:p w:rsidR="00395D06" w:rsidRDefault="00395D06" w:rsidP="00350F63">
            <w:pPr>
              <w:pStyle w:val="QuestionStyle"/>
            </w:pPr>
          </w:p>
          <w:p w:rsidR="00395D06" w:rsidRDefault="00395D06" w:rsidP="00350F63">
            <w:pPr>
              <w:pStyle w:val="QuestionStyle"/>
            </w:pPr>
          </w:p>
        </w:tc>
      </w:tr>
      <w:tr w:rsidR="00395D06" w:rsidRPr="006D3CCF" w:rsidTr="00395D0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95D06" w:rsidRPr="00350F63" w:rsidRDefault="00395D06" w:rsidP="00350F63">
            <w:pPr>
              <w:pStyle w:val="ListParagraph"/>
              <w:ind w:left="57"/>
              <w:rPr>
                <w:sz w:val="36"/>
                <w:szCs w:val="36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95D06" w:rsidRPr="00350F63" w:rsidRDefault="00350F63" w:rsidP="00350F63">
            <w:pPr>
              <w:rPr>
                <w:sz w:val="36"/>
                <w:szCs w:val="36"/>
              </w:rPr>
            </w:pPr>
            <w:r w:rsidRPr="00350F63">
              <w:rPr>
                <w:noProof/>
                <w:sz w:val="36"/>
                <w:szCs w:val="36"/>
                <w:lang w:eastAsia="en-AU"/>
              </w:rPr>
              <w:object w:dxaOrig="1440" w:dyaOrig="1440">
                <v:shape id="_x0000_s1086" type="#_x0000_t75" style="position:absolute;margin-left:30.1pt;margin-top:-4.5pt;width:421.3pt;height:420.1pt;z-index:251755008;mso-position-horizontal-relative:text;mso-position-vertical-relative:text" filled="t" fillcolor="white [3212]" stroked="t" strokecolor="#1f497d [3215]">
                  <v:imagedata r:id="rId12" o:title=""/>
                </v:shape>
                <o:OLEObject Type="Embed" ProgID="FXDraw.Graphic" ShapeID="_x0000_s1086" DrawAspect="Content" ObjectID="_1459807710" r:id="rId47"/>
              </w:object>
            </w:r>
            <w:r w:rsidR="00395D06" w:rsidRPr="00350F63">
              <w:rPr>
                <w:sz w:val="36"/>
                <w:szCs w:val="36"/>
              </w:rPr>
              <w:t>A</w:t>
            </w:r>
          </w:p>
          <w:p w:rsidR="00395D06" w:rsidRPr="00350F63" w:rsidRDefault="00395D06" w:rsidP="00350F63">
            <w:pPr>
              <w:rPr>
                <w:sz w:val="36"/>
                <w:szCs w:val="36"/>
              </w:rPr>
            </w:pPr>
          </w:p>
          <w:p w:rsidR="00395D06" w:rsidRPr="00350F63" w:rsidRDefault="00395D06" w:rsidP="00350F63">
            <w:pPr>
              <w:rPr>
                <w:sz w:val="36"/>
                <w:szCs w:val="36"/>
              </w:rPr>
            </w:pPr>
            <w:r w:rsidRPr="00350F63">
              <w:rPr>
                <w:sz w:val="36"/>
                <w:szCs w:val="36"/>
              </w:rPr>
              <w:t>B</w:t>
            </w:r>
          </w:p>
          <w:p w:rsidR="00395D06" w:rsidRPr="00350F63" w:rsidRDefault="00395D06" w:rsidP="00350F63">
            <w:pPr>
              <w:rPr>
                <w:sz w:val="36"/>
                <w:szCs w:val="36"/>
              </w:rPr>
            </w:pPr>
          </w:p>
          <w:p w:rsidR="00395D06" w:rsidRPr="00350F63" w:rsidRDefault="00395D06" w:rsidP="00350F63">
            <w:pPr>
              <w:rPr>
                <w:sz w:val="36"/>
                <w:szCs w:val="36"/>
              </w:rPr>
            </w:pPr>
            <w:r w:rsidRPr="00350F63">
              <w:rPr>
                <w:sz w:val="36"/>
                <w:szCs w:val="36"/>
              </w:rPr>
              <w:t>C</w:t>
            </w:r>
          </w:p>
          <w:p w:rsidR="00395D06" w:rsidRPr="00350F63" w:rsidRDefault="00395D06" w:rsidP="00350F63">
            <w:pPr>
              <w:rPr>
                <w:sz w:val="36"/>
                <w:szCs w:val="36"/>
              </w:rPr>
            </w:pPr>
          </w:p>
          <w:p w:rsidR="00395D06" w:rsidRPr="00350F63" w:rsidRDefault="00395D06" w:rsidP="00350F63">
            <w:pPr>
              <w:rPr>
                <w:sz w:val="36"/>
                <w:szCs w:val="36"/>
              </w:rPr>
            </w:pPr>
            <w:r w:rsidRPr="00350F63">
              <w:rPr>
                <w:sz w:val="36"/>
                <w:szCs w:val="36"/>
              </w:rPr>
              <w:t>D</w:t>
            </w:r>
          </w:p>
          <w:p w:rsidR="00395D06" w:rsidRPr="00350F63" w:rsidRDefault="00395D06" w:rsidP="00350F63">
            <w:pPr>
              <w:rPr>
                <w:sz w:val="36"/>
                <w:szCs w:val="36"/>
              </w:rPr>
            </w:pPr>
          </w:p>
          <w:p w:rsidR="00395D06" w:rsidRPr="00350F63" w:rsidRDefault="00395D06" w:rsidP="00350F63">
            <w:pPr>
              <w:rPr>
                <w:sz w:val="36"/>
                <w:szCs w:val="36"/>
              </w:rPr>
            </w:pPr>
            <w:r w:rsidRPr="00350F63">
              <w:rPr>
                <w:sz w:val="36"/>
                <w:szCs w:val="36"/>
              </w:rPr>
              <w:t>E</w:t>
            </w:r>
          </w:p>
          <w:p w:rsidR="00395D06" w:rsidRPr="00350F63" w:rsidRDefault="00395D06" w:rsidP="00350F63">
            <w:pPr>
              <w:rPr>
                <w:sz w:val="36"/>
                <w:szCs w:val="36"/>
              </w:rPr>
            </w:pPr>
          </w:p>
          <w:p w:rsidR="00395D06" w:rsidRPr="00350F63" w:rsidRDefault="00395D06" w:rsidP="00350F63">
            <w:pPr>
              <w:rPr>
                <w:sz w:val="36"/>
                <w:szCs w:val="36"/>
              </w:rPr>
            </w:pPr>
            <w:r w:rsidRPr="00350F63">
              <w:rPr>
                <w:sz w:val="36"/>
                <w:szCs w:val="36"/>
              </w:rPr>
              <w:t>F</w:t>
            </w:r>
          </w:p>
          <w:p w:rsidR="00395D06" w:rsidRPr="00350F63" w:rsidRDefault="00395D06" w:rsidP="00350F63">
            <w:pPr>
              <w:rPr>
                <w:sz w:val="36"/>
                <w:szCs w:val="36"/>
              </w:rPr>
            </w:pPr>
          </w:p>
          <w:p w:rsidR="00395D06" w:rsidRPr="00350F63" w:rsidRDefault="00395D06" w:rsidP="00350F63">
            <w:pPr>
              <w:rPr>
                <w:sz w:val="36"/>
                <w:szCs w:val="36"/>
              </w:rPr>
            </w:pPr>
            <w:r w:rsidRPr="00350F63">
              <w:rPr>
                <w:sz w:val="36"/>
                <w:szCs w:val="36"/>
              </w:rPr>
              <w:t>G</w:t>
            </w:r>
          </w:p>
          <w:p w:rsidR="00395D06" w:rsidRPr="00350F63" w:rsidRDefault="00395D06" w:rsidP="00350F63">
            <w:pPr>
              <w:rPr>
                <w:sz w:val="36"/>
                <w:szCs w:val="36"/>
              </w:rPr>
            </w:pPr>
          </w:p>
          <w:p w:rsidR="00395D06" w:rsidRPr="00350F63" w:rsidRDefault="00395D06" w:rsidP="00350F63">
            <w:pPr>
              <w:rPr>
                <w:sz w:val="36"/>
                <w:szCs w:val="36"/>
              </w:rPr>
            </w:pPr>
            <w:r w:rsidRPr="00350F63">
              <w:rPr>
                <w:sz w:val="36"/>
                <w:szCs w:val="36"/>
              </w:rPr>
              <w:t>H</w:t>
            </w:r>
          </w:p>
          <w:p w:rsidR="00395D06" w:rsidRPr="00350F63" w:rsidRDefault="00395D06" w:rsidP="00350F63">
            <w:pPr>
              <w:rPr>
                <w:sz w:val="36"/>
                <w:szCs w:val="36"/>
              </w:rPr>
            </w:pPr>
          </w:p>
          <w:p w:rsidR="00395D06" w:rsidRPr="00350F63" w:rsidRDefault="00395D06" w:rsidP="00350F63">
            <w:pPr>
              <w:rPr>
                <w:sz w:val="36"/>
                <w:szCs w:val="36"/>
              </w:rPr>
            </w:pPr>
            <w:r w:rsidRPr="00350F63">
              <w:rPr>
                <w:sz w:val="36"/>
                <w:szCs w:val="36"/>
              </w:rPr>
              <w:t>I</w:t>
            </w:r>
          </w:p>
          <w:p w:rsidR="00395D06" w:rsidRPr="00350F63" w:rsidRDefault="00395D06" w:rsidP="00350F63">
            <w:pPr>
              <w:rPr>
                <w:sz w:val="36"/>
                <w:szCs w:val="36"/>
              </w:rPr>
            </w:pPr>
          </w:p>
          <w:p w:rsidR="00395D06" w:rsidRPr="00350F63" w:rsidRDefault="00395D06" w:rsidP="00350F63">
            <w:pPr>
              <w:rPr>
                <w:sz w:val="36"/>
                <w:szCs w:val="36"/>
              </w:rPr>
            </w:pPr>
            <w:r w:rsidRPr="00350F63">
              <w:rPr>
                <w:sz w:val="36"/>
                <w:szCs w:val="36"/>
              </w:rPr>
              <w:t>J</w:t>
            </w:r>
          </w:p>
          <w:p w:rsidR="00395D06" w:rsidRDefault="00395D06" w:rsidP="00350F63">
            <w:pPr>
              <w:spacing w:before="120"/>
              <w:rPr>
                <w:sz w:val="36"/>
                <w:szCs w:val="36"/>
              </w:rPr>
            </w:pPr>
            <w:r w:rsidRPr="00350F63">
              <w:rPr>
                <w:sz w:val="36"/>
                <w:szCs w:val="36"/>
              </w:rPr>
              <w:t xml:space="preserve">        1          2         3         4          5        6       7        8        9       </w:t>
            </w:r>
            <w:r w:rsidR="00350F63">
              <w:rPr>
                <w:sz w:val="36"/>
                <w:szCs w:val="36"/>
              </w:rPr>
              <w:t xml:space="preserve">   </w:t>
            </w:r>
          </w:p>
          <w:p w:rsidR="00350F63" w:rsidRPr="00350F63" w:rsidRDefault="00350F63" w:rsidP="00350F63">
            <w:pPr>
              <w:spacing w:before="12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1       2        3        4      5        6       7       8        9      10</w:t>
            </w:r>
          </w:p>
          <w:p w:rsidR="00395D06" w:rsidRPr="00350F63" w:rsidRDefault="00350F63" w:rsidP="00350F63">
            <w:pPr>
              <w:rPr>
                <w:sz w:val="36"/>
                <w:szCs w:val="36"/>
              </w:rPr>
            </w:pPr>
            <w:r w:rsidRPr="00350F63">
              <w:rPr>
                <w:noProof/>
                <w:sz w:val="36"/>
                <w:szCs w:val="36"/>
                <w:lang w:eastAsia="en-AU"/>
              </w:rPr>
              <w:object w:dxaOrig="1440" w:dyaOrig="1440">
                <v:shape id="_x0000_s1087" type="#_x0000_t75" style="position:absolute;margin-left:34.6pt;margin-top:9.55pt;width:415.35pt;height:113.8pt;z-index:251756032;mso-position-horizontal-relative:text;mso-position-vertical-relative:text" filled="t" fillcolor="white [3212]" strokecolor="#1f497d [3215]">
                  <v:imagedata r:id="rId16" o:title=""/>
                </v:shape>
                <o:OLEObject Type="Embed" ProgID="FXDraw.Graphic" ShapeID="_x0000_s1087" DrawAspect="Content" ObjectID="_1459807711" r:id="rId48"/>
              </w:object>
            </w:r>
          </w:p>
          <w:p w:rsidR="00395D06" w:rsidRPr="00350F63" w:rsidRDefault="00395D06" w:rsidP="00350F63">
            <w:pPr>
              <w:rPr>
                <w:sz w:val="36"/>
                <w:szCs w:val="36"/>
              </w:rPr>
            </w:pPr>
          </w:p>
          <w:p w:rsidR="00395D06" w:rsidRPr="00350F63" w:rsidRDefault="00395D06" w:rsidP="00350F63">
            <w:pPr>
              <w:rPr>
                <w:sz w:val="36"/>
                <w:szCs w:val="36"/>
              </w:rPr>
            </w:pPr>
          </w:p>
          <w:p w:rsidR="00395D06" w:rsidRPr="00350F63" w:rsidRDefault="00395D06" w:rsidP="00350F63">
            <w:pPr>
              <w:rPr>
                <w:sz w:val="36"/>
                <w:szCs w:val="36"/>
              </w:rPr>
            </w:pPr>
          </w:p>
          <w:p w:rsidR="00395D06" w:rsidRPr="00350F63" w:rsidRDefault="00395D06" w:rsidP="00350F63">
            <w:pPr>
              <w:rPr>
                <w:sz w:val="36"/>
                <w:szCs w:val="36"/>
              </w:rPr>
            </w:pPr>
          </w:p>
          <w:p w:rsidR="00395D06" w:rsidRPr="00350F63" w:rsidRDefault="00395D06" w:rsidP="00350F63">
            <w:pPr>
              <w:rPr>
                <w:sz w:val="36"/>
                <w:szCs w:val="36"/>
              </w:rPr>
            </w:pPr>
          </w:p>
          <w:p w:rsidR="00395D06" w:rsidRPr="00350F63" w:rsidRDefault="00395D06" w:rsidP="00350F63">
            <w:pPr>
              <w:rPr>
                <w:sz w:val="36"/>
                <w:szCs w:val="36"/>
              </w:rPr>
            </w:pPr>
          </w:p>
          <w:p w:rsidR="00395D06" w:rsidRPr="00350F63" w:rsidRDefault="00395D06" w:rsidP="00350F63">
            <w:pPr>
              <w:rPr>
                <w:sz w:val="36"/>
                <w:szCs w:val="36"/>
              </w:rPr>
            </w:pPr>
          </w:p>
          <w:p w:rsidR="00395D06" w:rsidRPr="00350F63" w:rsidRDefault="00395D06" w:rsidP="00350F63">
            <w:pPr>
              <w:rPr>
                <w:sz w:val="36"/>
                <w:szCs w:val="36"/>
              </w:rPr>
            </w:pPr>
          </w:p>
          <w:p w:rsidR="00395D06" w:rsidRPr="00350F63" w:rsidRDefault="00395D06" w:rsidP="00350F63">
            <w:pPr>
              <w:pStyle w:val="QuestionStyle"/>
              <w:rPr>
                <w:b/>
                <w:sz w:val="28"/>
                <w:szCs w:val="28"/>
              </w:rPr>
            </w:pPr>
            <w:r w:rsidRPr="00350F63">
              <w:rPr>
                <w:b/>
                <w:sz w:val="28"/>
                <w:szCs w:val="28"/>
              </w:rPr>
              <w:t>Questions 4 – 8 refer to the map above of Hayley town centre.</w:t>
            </w:r>
          </w:p>
        </w:tc>
      </w:tr>
      <w:tr w:rsidR="00395D06" w:rsidRPr="00A90D26" w:rsidTr="00395D0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95D06" w:rsidRPr="001B3341" w:rsidRDefault="00395D06" w:rsidP="00395D06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95D06" w:rsidRPr="00A90D26" w:rsidRDefault="00395D06" w:rsidP="00350F63">
            <w:pPr>
              <w:pStyle w:val="QuestionStyle"/>
            </w:pPr>
            <w:r w:rsidRPr="00A90D26">
              <w:t>The High School is at grid reference 3G.</w:t>
            </w:r>
          </w:p>
          <w:p w:rsidR="00395D06" w:rsidRPr="00A90D26" w:rsidRDefault="00395D06" w:rsidP="00350F63">
            <w:pPr>
              <w:pStyle w:val="QuestionStyle"/>
            </w:pPr>
            <w:r w:rsidRPr="00A90D26">
              <w:t>What can be found at grid reference 7C?</w:t>
            </w:r>
          </w:p>
          <w:p w:rsidR="00395D06" w:rsidRPr="00A90D26" w:rsidRDefault="00395D06" w:rsidP="00350F63">
            <w:pPr>
              <w:pStyle w:val="QuestionStyle"/>
            </w:pPr>
            <w:r w:rsidRPr="00A90D26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57056" behindDoc="0" locked="0" layoutInCell="1" allowOverlap="1" wp14:anchorId="2BB05A77" wp14:editId="278B6185">
                      <wp:simplePos x="0" y="0"/>
                      <wp:positionH relativeFrom="column">
                        <wp:posOffset>2550160</wp:posOffset>
                      </wp:positionH>
                      <wp:positionV relativeFrom="paragraph">
                        <wp:posOffset>59690</wp:posOffset>
                      </wp:positionV>
                      <wp:extent cx="2057400" cy="373380"/>
                      <wp:effectExtent l="0" t="0" r="19050" b="26670"/>
                      <wp:wrapNone/>
                      <wp:docPr id="114" name="Rectangle 1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50F63" w:rsidRPr="00395D06" w:rsidRDefault="00350F63" w:rsidP="00395D06">
                                  <w:pPr>
                                    <w:jc w:val="center"/>
                                    <w:rPr>
                                      <w:color w:val="0D0D0D" w:themeColor="text1" w:themeTint="F2"/>
                                    </w:rPr>
                                  </w:pPr>
                                  <w:r w:rsidRPr="00395D06">
                                    <w:rPr>
                                      <w:color w:val="0D0D0D" w:themeColor="text1" w:themeTint="F2"/>
                                    </w:rPr>
                                    <w:t>Bank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BB05A77" id="Rectangle 114" o:spid="_x0000_s1107" style="position:absolute;margin-left:200.8pt;margin-top:4.7pt;width:162pt;height:29.4pt;z-index:25175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" filled="f" strokecolor="black [3213]" strokeweight="1.5pt">
                      <v:textbox>
                        <w:txbxContent>
                          <w:p w:rsidR="00350F63" w:rsidRPr="00395D06" w:rsidRDefault="00350F63" w:rsidP="00395D06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395D06">
                              <w:rPr>
                                <w:color w:val="0D0D0D" w:themeColor="text1" w:themeTint="F2"/>
                              </w:rPr>
                              <w:t>Bank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395D06" w:rsidRPr="00A90D26" w:rsidRDefault="00395D06" w:rsidP="00350F63">
            <w:pPr>
              <w:pStyle w:val="QuestionStyle"/>
            </w:pPr>
          </w:p>
          <w:p w:rsidR="00395D06" w:rsidRPr="00A90D26" w:rsidRDefault="00395D06" w:rsidP="00350F63">
            <w:pPr>
              <w:pStyle w:val="QuestionStyle"/>
            </w:pPr>
          </w:p>
        </w:tc>
      </w:tr>
      <w:tr w:rsidR="00395D06" w:rsidRPr="00A90D26" w:rsidTr="00395D0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95D06" w:rsidRPr="001B3341" w:rsidRDefault="00395D06" w:rsidP="00395D06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95D06" w:rsidRPr="00A90D26" w:rsidRDefault="00395D06" w:rsidP="00350F63">
            <w:pPr>
              <w:pStyle w:val="QuestionStyle"/>
            </w:pPr>
            <w:r w:rsidRPr="00A90D26">
              <w:t>What is the grid reference of the Primary School?</w:t>
            </w:r>
          </w:p>
          <w:p w:rsidR="00395D06" w:rsidRPr="00A90D26" w:rsidRDefault="00395D06" w:rsidP="00350F63">
            <w:pPr>
              <w:pStyle w:val="QuestionStyle"/>
            </w:pPr>
          </w:p>
          <w:p w:rsidR="00395D06" w:rsidRPr="00A90D26" w:rsidRDefault="00395D06" w:rsidP="00350F63">
            <w:pPr>
              <w:pStyle w:val="QuestionStyle"/>
            </w:pPr>
            <w:r w:rsidRPr="00A90D26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58080" behindDoc="0" locked="0" layoutInCell="1" allowOverlap="1" wp14:anchorId="2868029B" wp14:editId="3938AE61">
                      <wp:simplePos x="0" y="0"/>
                      <wp:positionH relativeFrom="column">
                        <wp:posOffset>292735</wp:posOffset>
                      </wp:positionH>
                      <wp:positionV relativeFrom="paragraph">
                        <wp:posOffset>24130</wp:posOffset>
                      </wp:positionV>
                      <wp:extent cx="4362450" cy="114300"/>
                      <wp:effectExtent l="0" t="0" r="19050" b="19050"/>
                      <wp:wrapNone/>
                      <wp:docPr id="115" name="Group 1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0" y="0"/>
                                <a:chExt cx="43624" cy="1143"/>
                              </a:xfrm>
                            </wpg:grpSpPr>
                            <wps:wsp>
                              <wps:cNvPr id="11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395D06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395D06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" y="0"/>
                                  <a:ext cx="1715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395D06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395D06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868029B" id="_x0000_s1108" style="position:absolute;margin-left:23.05pt;margin-top:1.9pt;width:343.5pt;height:9pt;z-index:251758080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">
                      <v:roundrect id="AutoShape 3" o:spid="_x0000_s1109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eR/sMA&#10;AADcAAAADwAAAGRycy9kb3ducmV2LnhtbERPTWvCQBC9C/0PyxR6KbpJDxpSN6FUtvQmVUGP0+w0&#10;Cc3Oxuyq8d+7hYK3ebzPWZaj7cSZBt86VpDOEhDElTMt1wp2Wz3NQPiAbLBzTAqu5KEsHiZLzI27&#10;8BedN6EWMYR9jgqaEPpcSl81ZNHPXE8cuR83WAwRDrU0A15iuO3kS5LMpcWWY0ODPb03VP1uTlZB&#10;nen1gg860/t29UHPGtPv1VGpp8fx7RVEoDHcxf/uTxPnpwv4eyZeII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UeR/sMAAADcAAAADwAAAAAAAAAAAAAAAACYAgAAZHJzL2Rv&#10;d25yZXYueG1sUEsFBgAAAAAEAAQA9QAAAIgDAAAAAA==&#10;" strokeweight="1pt">
                        <v:textbox>
                          <w:txbxContent>
                            <w:p w:rsidR="00350F63" w:rsidRDefault="00350F63" w:rsidP="00395D0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110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O/IsQA&#10;AADcAAAADwAAAGRycy9kb3ducmV2LnhtbESPQW/CMAyF75P2HyJP4jZSOCDUkVZo2iZA4jDGhZvV&#10;mLbQOCUJ0P37+YC0m633/N7nRTm4Tt0oxNazgck4A0VcedtybWD/8/k6BxUTssXOMxn4pQhl8fy0&#10;wNz6O3/TbZdqJSEcczTQpNTnWseqIYdx7Hti0Y4+OEyyhlrbgHcJd52eZtlMO2xZGhrs6b2h6ry7&#10;OgOXcPDV/OML2+3qhPayx/XSbowZvQzLN1CJhvRvflyvrOBPhFaekQl08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jvyLEAAAA3AAAAA8AAAAAAAAAAAAAAAAAmAIAAGRycy9k&#10;b3ducmV2LnhtbFBLBQYAAAAABAAEAPUAAACJAwAAAAA=&#10;" fillcolor="black [3213]" strokeweight="1pt">
                        <v:textbox>
                          <w:txbxContent>
                            <w:p w:rsidR="00350F63" w:rsidRDefault="00350F63" w:rsidP="00395D0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111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SgF8IA&#10;AADcAAAADwAAAGRycy9kb3ducmV2LnhtbERPTWvCQBC9C/0PyxR6kbqJBxtTVymVFW+iLdjjNDsm&#10;wexszG41/ntXKHibx/uc2aK3jThT52vHCtJRAoK4cKbmUsH3l37NQPiAbLBxTAqu5GExfxrMMDfu&#10;wls670IpYgj7HBVUIbS5lL6oyKIfuZY4cgfXWQwRdqU0HV5iuG3kOEkm0mLNsaHClj4rKo67P6ug&#10;zPTmjX90pvf1ckVDjenv8qTUy3P/8Q4iUB8e4n/32sT56RTuz8QL5Pw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lKAXwgAAANwAAAAPAAAAAAAAAAAAAAAAAJgCAABkcnMvZG93&#10;bnJldi54bWxQSwUGAAAAAAQABAD1AAAAhwMAAAAA&#10;" strokeweight="1pt">
                        <v:textbox>
                          <w:txbxContent>
                            <w:p w:rsidR="00350F63" w:rsidRDefault="00350F63" w:rsidP="00395D0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112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LDN8UA&#10;AADcAAAADwAAAGRycy9kb3ducmV2LnhtbESPQW/CMAyF75P4D5GRuEwjhcNWdQSEQJm4obFJcPQa&#10;r61onNJkUP79fJi0m633/N7nxWrwrbpSH5vABmbTDBRxGVzDlYHPD/uUg4oJ2WEbmAzcKcJqOXpY&#10;YOHCjd/pekiVkhCOBRqoU+oKrWNZk8c4DR2xaN+h95hk7SvterxJuG/1PMuetceGpaHGjjY1lefD&#10;jzdQ5Xb/wieb22OzfaNHi7Ov7cWYyXhYv4JKNKR/89/1zgn+XPDlGZlAL3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wsM3xQAAANwAAAAPAAAAAAAAAAAAAAAAAJgCAABkcnMv&#10;ZG93bnJldi54bWxQSwUGAAAAAAQABAD1AAAAigMAAAAA&#10;" strokeweight="1pt">
                        <v:textbox>
                          <w:txbxContent>
                            <w:p w:rsidR="00350F63" w:rsidRDefault="00350F63" w:rsidP="00395D0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 w:rsidRPr="00A90D26">
              <w:t xml:space="preserve">               3D                               4C                                5D                                7C                 </w:t>
            </w:r>
          </w:p>
          <w:p w:rsidR="00395D06" w:rsidRPr="00A90D26" w:rsidRDefault="00395D06" w:rsidP="00350F63">
            <w:pPr>
              <w:pStyle w:val="QuestionStyle"/>
            </w:pPr>
          </w:p>
        </w:tc>
      </w:tr>
      <w:tr w:rsidR="00395D06" w:rsidRPr="00A90D26" w:rsidTr="00395D0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95D06" w:rsidRPr="001B3341" w:rsidRDefault="00395D06" w:rsidP="00395D06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95D06" w:rsidRPr="00A90D26" w:rsidRDefault="00395D06" w:rsidP="00350F63">
            <w:pPr>
              <w:pStyle w:val="QuestionStyle"/>
            </w:pPr>
            <w:r w:rsidRPr="00A90D26">
              <w:t>What feature is north of the Church and east of the Primary School?</w:t>
            </w:r>
          </w:p>
          <w:p w:rsidR="00395D06" w:rsidRPr="00A90D26" w:rsidRDefault="00395D06" w:rsidP="00350F63">
            <w:pPr>
              <w:rPr>
                <w:sz w:val="24"/>
                <w:szCs w:val="24"/>
              </w:rPr>
            </w:pPr>
          </w:p>
          <w:p w:rsidR="00395D06" w:rsidRPr="00A90D26" w:rsidRDefault="00395D06" w:rsidP="00350F63">
            <w:pPr>
              <w:rPr>
                <w:sz w:val="24"/>
                <w:szCs w:val="24"/>
              </w:rPr>
            </w:pPr>
            <w:r w:rsidRPr="00A90D26">
              <w:rPr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59104" behindDoc="0" locked="0" layoutInCell="1" allowOverlap="1" wp14:anchorId="6115EBB9" wp14:editId="21010E12">
                      <wp:simplePos x="0" y="0"/>
                      <wp:positionH relativeFrom="column">
                        <wp:posOffset>239395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121" name="Group 1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2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395D06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395D06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395D06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395D06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115EBB9" id="Group 121" o:spid="_x0000_s1113" style="position:absolute;margin-left:18.85pt;margin-top:.9pt;width:13.5pt;height:74.4pt;z-index:251759104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">
                      <v:roundrect id="AutoShape 3" o:spid="_x0000_s1114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5zSsQA&#10;AADcAAAADwAAAGRycy9kb3ducmV2LnhtbERPTWvCQBC9C/0Pywi9SLMxh5rGrCKVlvYi1BZ7HbJj&#10;EszOhuw2if56tyB4m8f7nHw9mkb01LnasoJ5FIMgLqyuuVTw8/32lIJwHlljY5kUnMnBevUwyTHT&#10;duAv6ve+FCGEXYYKKu/bTEpXVGTQRbYlDtzRdgZ9gF0pdYdDCDeNTOL4WRqsOTRU2NJrRcVp/2cU&#10;pOfUHPrD7v2XPnnYXnZ6sZm9KPU4HTdLEJ5Gfxff3B86zE8S+H8mXC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+c0rEAAAA3AAAAA8AAAAAAAAAAAAAAAAAmAIAAGRycy9k&#10;b3ducmV2LnhtbFBLBQYAAAAABAAEAPUAAACJAwAAAAA=&#10;" strokecolor="windowText" strokeweight="1pt">
                        <v:textbox>
                          <w:txbxContent>
                            <w:p w:rsidR="00350F63" w:rsidRDefault="00350F63" w:rsidP="00395D0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115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N4HcMA&#10;AADcAAAADwAAAGRycy9kb3ducmV2LnhtbESPQWvDMAyF74X+B6PCLmVxmkI3srohFDbaY9Oxs7C1&#10;JCyWg+202b+fB4PdJN77np721WwHcSMfescKNlkOglg703Or4P36+vgMIkRkg4NjUvBNAarDcrHH&#10;0rg7X+jWxFakEA4lKuhiHEspg+7IYsjcSJy0T+ctxrT6VhqP9xRuB1nk+U5a7Dld6HCkY0f6q5ms&#10;Ap+oyZ7C0/otLz5qPDe6bnqlHlZz/QIi0hz/zX/0yaT6xRZ+n0kT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gN4HcMAAADcAAAADwAAAAAAAAAAAAAAAACYAgAAZHJzL2Rv&#10;d25yZXYueG1sUEsFBgAAAAAEAAQA9QAAAIgDAAAAAA==&#10;" fillcolor="#0d0d0d [3069]" strokecolor="windowText" strokeweight="1pt">
                        <v:textbox>
                          <w:txbxContent>
                            <w:p w:rsidR="00350F63" w:rsidRDefault="00350F63" w:rsidP="00395D0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116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tOpcQA&#10;AADcAAAADwAAAGRycy9kb3ducmV2LnhtbERPTWvCQBC9C/6HZQq9iNkoRWPMKtLS0l6Equh1yI5J&#10;aHY2ZLdJ7K/vFgre5vE+J9sOphYdta6yrGAWxSCIc6srLhScjq/TBITzyBpry6TgRg62m/Eow1Tb&#10;nj+pO/hChBB2KSoovW9SKV1ekkEX2YY4cFfbGvQBtoXULfYh3NRyHscLabDi0FBiQ88l5V+Hb6Mg&#10;uSXm3J33bxf64P7lZ6+Xu8lKqceHYbcG4Wnwd/G/+12H+fMn+HsmXC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LbTqXEAAAA3AAAAA8AAAAAAAAAAAAAAAAAmAIAAGRycy9k&#10;b3ducmV2LnhtbFBLBQYAAAAABAAEAPUAAACJAwAAAAA=&#10;" strokecolor="windowText" strokeweight="1pt">
                        <v:textbox>
                          <w:txbxContent>
                            <w:p w:rsidR="00350F63" w:rsidRDefault="00350F63" w:rsidP="00395D0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117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frPsQA&#10;AADcAAAADwAAAGRycy9kb3ducmV2LnhtbERPTWvCQBC9C/6HZQq9iNkoVGPMKtLS0l6Equh1yI5J&#10;aHY2ZLdJ7K/vFgre5vE+J9sOphYdta6yrGAWxSCIc6srLhScjq/TBITzyBpry6TgRg62m/Eow1Tb&#10;nj+pO/hChBB2KSoovW9SKV1ekkEX2YY4cFfbGvQBtoXULfYh3NRyHscLabDi0FBiQ88l5V+Hb6Mg&#10;uSXm3J33bxf64P7lZ6+Xu8lKqceHYbcG4Wnwd/G/+12H+fMn+HsmXC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2X6z7EAAAA3AAAAA8AAAAAAAAAAAAAAAAAmAIAAGRycy9k&#10;b3ducmV2LnhtbFBLBQYAAAAABAAEAPUAAACJAwAAAAA=&#10;" strokecolor="windowText" strokeweight="1pt">
                        <v:textbox>
                          <w:txbxContent>
                            <w:p w:rsidR="00350F63" w:rsidRDefault="00350F63" w:rsidP="00395D0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 w:rsidRPr="00A90D26">
              <w:rPr>
                <w:sz w:val="24"/>
                <w:szCs w:val="24"/>
              </w:rPr>
              <w:t xml:space="preserve">               Cricket Ground.</w:t>
            </w:r>
          </w:p>
          <w:p w:rsidR="00395D06" w:rsidRPr="00A90D26" w:rsidRDefault="00395D06" w:rsidP="00350F63">
            <w:pPr>
              <w:rPr>
                <w:sz w:val="12"/>
                <w:szCs w:val="12"/>
              </w:rPr>
            </w:pPr>
          </w:p>
          <w:p w:rsidR="00395D06" w:rsidRPr="00A90D26" w:rsidRDefault="00395D06" w:rsidP="00350F63">
            <w:pPr>
              <w:rPr>
                <w:sz w:val="24"/>
                <w:szCs w:val="24"/>
              </w:rPr>
            </w:pPr>
            <w:r w:rsidRPr="00A90D26">
              <w:rPr>
                <w:sz w:val="24"/>
                <w:szCs w:val="24"/>
              </w:rPr>
              <w:t xml:space="preserve">               High School.</w:t>
            </w:r>
          </w:p>
          <w:p w:rsidR="00395D06" w:rsidRPr="00A90D26" w:rsidRDefault="00395D06" w:rsidP="00350F63">
            <w:pPr>
              <w:rPr>
                <w:sz w:val="12"/>
                <w:szCs w:val="12"/>
              </w:rPr>
            </w:pPr>
          </w:p>
          <w:p w:rsidR="00395D06" w:rsidRPr="00A90D26" w:rsidRDefault="00395D06" w:rsidP="00350F63">
            <w:pPr>
              <w:rPr>
                <w:sz w:val="24"/>
                <w:szCs w:val="24"/>
              </w:rPr>
            </w:pPr>
            <w:r w:rsidRPr="00A90D26">
              <w:rPr>
                <w:sz w:val="24"/>
                <w:szCs w:val="24"/>
              </w:rPr>
              <w:t xml:space="preserve">               Observatory.</w:t>
            </w:r>
          </w:p>
          <w:p w:rsidR="00395D06" w:rsidRPr="00A90D26" w:rsidRDefault="00395D06" w:rsidP="00350F63">
            <w:pPr>
              <w:rPr>
                <w:sz w:val="12"/>
                <w:szCs w:val="12"/>
              </w:rPr>
            </w:pPr>
          </w:p>
          <w:p w:rsidR="00395D06" w:rsidRPr="00A90D26" w:rsidRDefault="00395D06" w:rsidP="00350F63">
            <w:pPr>
              <w:rPr>
                <w:sz w:val="24"/>
                <w:szCs w:val="24"/>
              </w:rPr>
            </w:pPr>
            <w:r w:rsidRPr="00A90D26">
              <w:rPr>
                <w:sz w:val="24"/>
                <w:szCs w:val="24"/>
              </w:rPr>
              <w:t xml:space="preserve">               Swimming Pool.</w:t>
            </w:r>
          </w:p>
          <w:p w:rsidR="00395D06" w:rsidRPr="00A90D26" w:rsidRDefault="00395D06" w:rsidP="00350F63">
            <w:pPr>
              <w:rPr>
                <w:sz w:val="24"/>
                <w:szCs w:val="24"/>
              </w:rPr>
            </w:pPr>
          </w:p>
        </w:tc>
      </w:tr>
      <w:tr w:rsidR="00395D06" w:rsidRPr="00A90D26" w:rsidTr="00395D0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95D06" w:rsidRPr="001B3341" w:rsidRDefault="00395D06" w:rsidP="00395D06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95D06" w:rsidRPr="00A90D26" w:rsidRDefault="00395D06" w:rsidP="00350F63">
            <w:pPr>
              <w:pStyle w:val="QuestionStyle"/>
            </w:pPr>
            <w:r w:rsidRPr="00A90D26">
              <w:t>What feature is south-east of the church?</w:t>
            </w:r>
          </w:p>
          <w:p w:rsidR="00395D06" w:rsidRPr="00A90D26" w:rsidRDefault="00395D06" w:rsidP="00350F63">
            <w:pPr>
              <w:pStyle w:val="QuestionStyle"/>
            </w:pPr>
          </w:p>
          <w:p w:rsidR="00395D06" w:rsidRPr="00A90D26" w:rsidRDefault="00395D06" w:rsidP="00350F63">
            <w:pPr>
              <w:pStyle w:val="QuestionStyle"/>
            </w:pPr>
            <w:r w:rsidRPr="00A90D26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60128" behindDoc="0" locked="0" layoutInCell="1" allowOverlap="1" wp14:anchorId="4832C861" wp14:editId="5F3E0DFF">
                      <wp:simplePos x="0" y="0"/>
                      <wp:positionH relativeFrom="column">
                        <wp:posOffset>2100580</wp:posOffset>
                      </wp:positionH>
                      <wp:positionV relativeFrom="paragraph">
                        <wp:posOffset>31750</wp:posOffset>
                      </wp:positionV>
                      <wp:extent cx="1695450" cy="403860"/>
                      <wp:effectExtent l="0" t="0" r="19050" b="15240"/>
                      <wp:wrapNone/>
                      <wp:docPr id="126" name="Rectangle 1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95450" cy="403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50F63" w:rsidRPr="00395D06" w:rsidRDefault="00350F63" w:rsidP="00CD15EB">
                                  <w:pPr>
                                    <w:jc w:val="center"/>
                                  </w:pPr>
                                  <w:r>
                                    <w:t>Observatory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832C861" id="Rectangle 126" o:spid="_x0000_s1118" style="position:absolute;margin-left:165.4pt;margin-top:2.5pt;width:133.5pt;height:31.8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">
                      <v:textbox>
                        <w:txbxContent>
                          <w:p w:rsidR="00350F63" w:rsidRPr="00395D06" w:rsidRDefault="00350F63" w:rsidP="00CD15EB">
                            <w:pPr>
                              <w:jc w:val="center"/>
                            </w:pPr>
                            <w:r>
                              <w:t>Observatory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395D06" w:rsidRPr="00A90D26" w:rsidRDefault="00395D06" w:rsidP="00350F63">
            <w:pPr>
              <w:pStyle w:val="QuestionStyle"/>
            </w:pPr>
          </w:p>
          <w:p w:rsidR="00395D06" w:rsidRPr="00A90D26" w:rsidRDefault="00395D06" w:rsidP="00350F63">
            <w:pPr>
              <w:pStyle w:val="QuestionStyle"/>
            </w:pPr>
          </w:p>
        </w:tc>
      </w:tr>
      <w:tr w:rsidR="00395D06" w:rsidRPr="00A90D26" w:rsidTr="00395D0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95D06" w:rsidRPr="001B3341" w:rsidRDefault="00395D06" w:rsidP="00395D06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95D06" w:rsidRPr="00A90D26" w:rsidRDefault="00395D06" w:rsidP="00350F63">
            <w:pPr>
              <w:pStyle w:val="QuestionStyle"/>
            </w:pPr>
            <w:r>
              <w:t>What direction is the Post Office</w:t>
            </w:r>
            <w:r w:rsidRPr="00A90D26">
              <w:t xml:space="preserve"> from the Cricket Ground?</w:t>
            </w:r>
          </w:p>
          <w:p w:rsidR="00395D06" w:rsidRPr="00A90D26" w:rsidRDefault="00395D06" w:rsidP="00350F63">
            <w:pPr>
              <w:pStyle w:val="QuestionStyle"/>
            </w:pPr>
          </w:p>
          <w:p w:rsidR="00395D06" w:rsidRPr="00A90D26" w:rsidRDefault="00395D06" w:rsidP="00350F63">
            <w:pPr>
              <w:pStyle w:val="QuestionStyle"/>
            </w:pPr>
            <w:r w:rsidRPr="00A90D26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61152" behindDoc="0" locked="0" layoutInCell="1" allowOverlap="1" wp14:anchorId="32043244" wp14:editId="660922EF">
                      <wp:simplePos x="0" y="0"/>
                      <wp:positionH relativeFrom="column">
                        <wp:posOffset>292735</wp:posOffset>
                      </wp:positionH>
                      <wp:positionV relativeFrom="paragraph">
                        <wp:posOffset>24130</wp:posOffset>
                      </wp:positionV>
                      <wp:extent cx="4362450" cy="114300"/>
                      <wp:effectExtent l="0" t="0" r="19050" b="19050"/>
                      <wp:wrapNone/>
                      <wp:docPr id="127" name="Group 1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0" y="0"/>
                                <a:chExt cx="43624" cy="1143"/>
                              </a:xfrm>
                            </wpg:grpSpPr>
                            <wps:wsp>
                              <wps:cNvPr id="32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395D06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395D06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" y="0"/>
                                  <a:ext cx="1715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395D06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395D06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2043244" id="_x0000_s1119" style="position:absolute;margin-left:23.05pt;margin-top:1.9pt;width:343.5pt;height:9pt;z-index:25176115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">
                      <v:roundrect id="AutoShape 3" o:spid="_x0000_s1120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/yAMIA&#10;AADcAAAADwAAAGRycy9kb3ducmV2LnhtbERPTYvCMBC9C/sfwix409QKIl2juMsWigdRK8LexmZs&#10;yzaT0kSt/94cBI+P971Y9aYRN+pcbVnBZByBIC6srrlUcMzT0RyE88gaG8uk4EEOVsuPwQITbe+8&#10;p9vBlyKEsEtQQeV9m0jpiooMurFtiQN3sZ1BH2BXSt3hPYSbRsZRNJMGaw4NFbb0U1Hxf7gaBbss&#10;pjz6zf4o/V6fJvk53c42qVLDz379BcJT79/ilzvTCqZxmB/OhCMgl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z/IAwgAAANwAAAAPAAAAAAAAAAAAAAAAAJgCAABkcnMvZG93&#10;bnJldi54bWxQSwUGAAAAAAQABAD1AAAAhwMAAAAA&#10;" fillcolor="#0d0d0d [3069]" strokeweight="1pt">
                        <v:textbox>
                          <w:txbxContent>
                            <w:p w:rsidR="00350F63" w:rsidRDefault="00350F63" w:rsidP="00395D0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121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oITcUA&#10;AADcAAAADwAAAGRycy9kb3ducmV2LnhtbESPQWvCQBSE70L/w/IKXqTZRMGG1FVKZUtvohba42v2&#10;NQnNvk2zq8Z/7wqCx2FmvmEWq8G24ki9bxwryJIUBHHpTMOVgs+9fspB+IBssHVMCs7kYbV8GC2w&#10;MO7EWzruQiUihH2BCuoQukJKX9Zk0SeuI47er+sthij7SpoeTxFuWzlN07m02HBcqLGjt5rKv93B&#10;KqhyvXnmb53rr2b9ThON2c/6X6nx4/D6AiLQEO7hW/vDKJhNM7ieiUdALi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SghNxQAAANwAAAAPAAAAAAAAAAAAAAAAAJgCAABkcnMv&#10;ZG93bnJldi54bWxQSwUGAAAAAAQABAD1AAAAigMAAAAA&#10;" strokeweight="1pt">
                        <v:textbox>
                          <w:txbxContent>
                            <w:p w:rsidR="00350F63" w:rsidRDefault="00350F63" w:rsidP="00395D0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122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iWOsUA&#10;AADcAAAADwAAAGRycy9kb3ducmV2LnhtbESPQWvCQBSE70L/w/IKXqTZGMGG1FVKZUtvohba42v2&#10;NQnNvk2zq8Z/7wqCx2FmvmEWq8G24ki9bxwrmCYpCOLSmYYrBZ97/ZSD8AHZYOuYFJzJw2r5MFpg&#10;YdyJt3TchUpECPsCFdQhdIWUvqzJok9cRxy9X9dbDFH2lTQ9niLctjJL07m02HBcqLGjt5rKv93B&#10;KqhyvXnmb53rr2b9ThON05/1v1Ljx+H1BUSgIdzDt/aHUTDLMrieiUdALi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mJY6xQAAANwAAAAPAAAAAAAAAAAAAAAAAJgCAABkcnMv&#10;ZG93bnJldi54bWxQSwUGAAAAAAQABAD1AAAAigMAAAAA&#10;" strokeweight="1pt">
                        <v:textbox>
                          <w:txbxContent>
                            <w:p w:rsidR="00350F63" w:rsidRDefault="00350F63" w:rsidP="00395D0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123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QzocQA&#10;AADcAAAADwAAAGRycy9kb3ducmV2LnhtbESPQWvCQBSE7wX/w/KEXopuVKghuoooK96KWqjHZ/Y1&#10;Cc2+TbOrxn/fFQoeh5n5hpkvO1uLK7W+cqxgNExAEOfOVFwo+DzqQQrCB2SDtWNScCcPy0XvZY6Z&#10;cTfe0/UQChEh7DNUUIbQZFL6vCSLfuga4uh9u9ZiiLItpGnxFuG2luMkeZcWK44LJTa0Lin/OVys&#10;giLVH1M+6VR/VZstvWkcnTe/Sr32u9UMRKAuPMP/7Z1RMBlP4HEmHgG5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3UM6HEAAAA3AAAAA8AAAAAAAAAAAAAAAAAmAIAAGRycy9k&#10;b3ducmV2LnhtbFBLBQYAAAAABAAEAPUAAACJAwAAAAA=&#10;" strokeweight="1pt">
                        <v:textbox>
                          <w:txbxContent>
                            <w:p w:rsidR="00350F63" w:rsidRDefault="00350F63" w:rsidP="00395D0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 w:rsidRPr="00A90D26">
              <w:t xml:space="preserve">               NE                               NW                                SE                                SW                 </w:t>
            </w:r>
          </w:p>
          <w:p w:rsidR="00395D06" w:rsidRPr="00A90D26" w:rsidRDefault="00395D06" w:rsidP="00350F63">
            <w:pPr>
              <w:pStyle w:val="QuestionStyle"/>
            </w:pPr>
          </w:p>
        </w:tc>
      </w:tr>
      <w:tr w:rsidR="00395D06" w:rsidTr="00395D0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95D06" w:rsidRPr="001B3341" w:rsidRDefault="00395D06" w:rsidP="00395D06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95D06" w:rsidRDefault="00395D06" w:rsidP="00350F6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scale on a map is  1 cm : 10 km. Two towns are 45 cm apart on the map. How far apart are they in reality?</w:t>
            </w:r>
          </w:p>
          <w:p w:rsidR="00395D06" w:rsidRDefault="00395D06" w:rsidP="00350F6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  <w:p w:rsidR="00395D06" w:rsidRDefault="00395D06" w:rsidP="00350F63">
            <w:pPr>
              <w:rPr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62176" behindDoc="0" locked="0" layoutInCell="1" allowOverlap="1" wp14:anchorId="72AA13BB" wp14:editId="01C3D490">
                      <wp:simplePos x="0" y="0"/>
                      <wp:positionH relativeFrom="column">
                        <wp:posOffset>333375</wp:posOffset>
                      </wp:positionH>
                      <wp:positionV relativeFrom="paragraph">
                        <wp:posOffset>17145</wp:posOffset>
                      </wp:positionV>
                      <wp:extent cx="1019175" cy="403860"/>
                      <wp:effectExtent l="0" t="0" r="28575" b="15240"/>
                      <wp:wrapNone/>
                      <wp:docPr id="324" name="Rectangle 3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19175" cy="403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50F63" w:rsidRDefault="00350F63" w:rsidP="00CD15EB">
                                  <w:pPr>
                                    <w:jc w:val="center"/>
                                  </w:pPr>
                                  <w:r>
                                    <w:t>450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2AA13BB" id="Rectangle 324" o:spid="_x0000_s1124" style="position:absolute;margin-left:26.25pt;margin-top:1.35pt;width:80.25pt;height:31.8pt;z-index:25176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">
                      <v:textbox>
                        <w:txbxContent>
                          <w:p w:rsidR="00350F63" w:rsidRDefault="00350F63" w:rsidP="00CD15EB">
                            <w:pPr>
                              <w:jc w:val="center"/>
                            </w:pPr>
                            <w:r>
                              <w:t>450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395D06" w:rsidRDefault="00395D06" w:rsidP="00350F63">
            <w:pPr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t xml:space="preserve">                                     </w:t>
            </w:r>
            <w:r>
              <w:rPr>
                <w:sz w:val="32"/>
                <w:szCs w:val="32"/>
              </w:rPr>
              <w:t>km</w:t>
            </w:r>
          </w:p>
          <w:p w:rsidR="00395D06" w:rsidRDefault="00395D06" w:rsidP="00350F63">
            <w:pPr>
              <w:pStyle w:val="QuestionStyle"/>
            </w:pPr>
          </w:p>
        </w:tc>
      </w:tr>
      <w:tr w:rsidR="00395D06" w:rsidTr="00395D0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95D06" w:rsidRPr="001B3341" w:rsidRDefault="00395D06" w:rsidP="00395D06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95D06" w:rsidRPr="00A90D26" w:rsidRDefault="00350F63" w:rsidP="00350F63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88" type="#_x0000_t75" style="position:absolute;margin-left:233.8pt;margin-top:-1.3pt;width:196.95pt;height:145.15pt;z-index:251764224;mso-position-horizontal-relative:text;mso-position-vertical-relative:text">
                  <v:imagedata r:id="rId18" o:title=""/>
                </v:shape>
                <o:OLEObject Type="Embed" ProgID="FXDraw.Graphic" ShapeID="_x0000_s1088" DrawAspect="Content" ObjectID="_1459807712" r:id="rId49"/>
              </w:object>
            </w:r>
            <w:r w:rsidR="00395D06" w:rsidRPr="00A90D26">
              <w:t>The circle is at grid reference D3.</w:t>
            </w:r>
          </w:p>
          <w:p w:rsidR="00395D06" w:rsidRPr="00A90D26" w:rsidRDefault="00395D06" w:rsidP="00350F63">
            <w:pPr>
              <w:pStyle w:val="QuestionStyle"/>
            </w:pPr>
          </w:p>
          <w:p w:rsidR="00395D06" w:rsidRPr="00A90D26" w:rsidRDefault="00395D06" w:rsidP="00350F63">
            <w:pPr>
              <w:pStyle w:val="QuestionStyle"/>
            </w:pPr>
          </w:p>
          <w:p w:rsidR="00395D06" w:rsidRPr="00A90D26" w:rsidRDefault="00395D06" w:rsidP="00350F63">
            <w:pPr>
              <w:pStyle w:val="QuestionStyle"/>
            </w:pPr>
            <w:r w:rsidRPr="00A90D26">
              <w:t>What is the grid reference of the triangle?</w:t>
            </w:r>
          </w:p>
          <w:p w:rsidR="00395D06" w:rsidRPr="00A90D26" w:rsidRDefault="00395D06" w:rsidP="00350F63">
            <w:pPr>
              <w:pStyle w:val="QuestionStyle"/>
            </w:pPr>
          </w:p>
          <w:p w:rsidR="00395D06" w:rsidRDefault="00395D06" w:rsidP="00350F63">
            <w:pPr>
              <w:pStyle w:val="QuestionStyle"/>
            </w:pPr>
          </w:p>
          <w:p w:rsidR="00395D06" w:rsidRDefault="00395D06" w:rsidP="00350F63">
            <w:pPr>
              <w:pStyle w:val="QuestionStyle"/>
            </w:pPr>
          </w:p>
          <w:p w:rsidR="00395D06" w:rsidRDefault="00395D06" w:rsidP="00350F63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63200" behindDoc="0" locked="0" layoutInCell="1" allowOverlap="1" wp14:anchorId="26CE0405" wp14:editId="487CF9E0">
                      <wp:simplePos x="0" y="0"/>
                      <wp:positionH relativeFrom="column">
                        <wp:posOffset>561975</wp:posOffset>
                      </wp:positionH>
                      <wp:positionV relativeFrom="paragraph">
                        <wp:posOffset>65405</wp:posOffset>
                      </wp:positionV>
                      <wp:extent cx="1019175" cy="403860"/>
                      <wp:effectExtent l="0" t="0" r="28575" b="15240"/>
                      <wp:wrapNone/>
                      <wp:docPr id="325" name="Rectangle 3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19175" cy="403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50F63" w:rsidRDefault="00350F63" w:rsidP="00CD15EB">
                                  <w:pPr>
                                    <w:jc w:val="center"/>
                                  </w:pPr>
                                  <w:r>
                                    <w:t>F1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CE0405" id="Rectangle 325" o:spid="_x0000_s1125" style="position:absolute;margin-left:44.25pt;margin-top:5.15pt;width:80.25pt;height:31.8pt;z-index:25176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">
                      <v:textbox>
                        <w:txbxContent>
                          <w:p w:rsidR="00350F63" w:rsidRDefault="00350F63" w:rsidP="00CD15EB">
                            <w:pPr>
                              <w:jc w:val="center"/>
                            </w:pPr>
                            <w:r>
                              <w:t>F1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395D06" w:rsidRDefault="00395D06" w:rsidP="00350F63">
            <w:pPr>
              <w:pStyle w:val="QuestionStyle"/>
            </w:pPr>
          </w:p>
          <w:p w:rsidR="00395D06" w:rsidRDefault="00395D06" w:rsidP="00350F63">
            <w:pPr>
              <w:pStyle w:val="QuestionStyle"/>
            </w:pPr>
          </w:p>
          <w:p w:rsidR="00395D06" w:rsidRDefault="00395D06" w:rsidP="00350F63">
            <w:pPr>
              <w:pStyle w:val="QuestionStyle"/>
            </w:pPr>
          </w:p>
          <w:p w:rsidR="00395D06" w:rsidRDefault="00395D06" w:rsidP="00350F63">
            <w:pPr>
              <w:pStyle w:val="QuestionStyle"/>
            </w:pPr>
          </w:p>
        </w:tc>
      </w:tr>
      <w:tr w:rsidR="00395D06" w:rsidTr="00395D0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95D06" w:rsidRPr="001B3341" w:rsidRDefault="00395D06" w:rsidP="00395D06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95D06" w:rsidRPr="00A90D26" w:rsidRDefault="00350F63" w:rsidP="00350F63">
            <w:pPr>
              <w:pStyle w:val="QuestionStyle"/>
              <w:ind w:right="5528"/>
            </w:pPr>
            <w:r>
              <w:rPr>
                <w:noProof/>
                <w:lang w:eastAsia="en-AU"/>
              </w:rPr>
              <w:object w:dxaOrig="1440" w:dyaOrig="1440">
                <v:shape id="_x0000_s1089" type="#_x0000_t75" style="position:absolute;margin-left:184.75pt;margin-top:1.85pt;width:267.6pt;height:156.8pt;z-index:251766272;mso-position-horizontal-relative:text;mso-position-vertical-relative:text">
                  <v:imagedata r:id="rId20" o:title=""/>
                </v:shape>
                <o:OLEObject Type="Embed" ProgID="FXDraw.Graphic" ShapeID="_x0000_s1089" DrawAspect="Content" ObjectID="_1459807713" r:id="rId50"/>
              </w:object>
            </w:r>
            <w:r w:rsidR="00395D06" w:rsidRPr="00A90D26">
              <w:t>Justin is driving north-west on Fitzroy Drive and is about to make a sharp right turn into Kyneton Road.</w:t>
            </w:r>
          </w:p>
          <w:p w:rsidR="00395D06" w:rsidRPr="00A90D26" w:rsidRDefault="00395D06" w:rsidP="00350F63">
            <w:pPr>
              <w:pStyle w:val="QuestionStyle"/>
              <w:ind w:right="5528"/>
            </w:pPr>
          </w:p>
          <w:p w:rsidR="00395D06" w:rsidRDefault="00395D06" w:rsidP="00350F63">
            <w:pPr>
              <w:pStyle w:val="QuestionStyle"/>
              <w:ind w:right="5528"/>
            </w:pPr>
            <w:r w:rsidRPr="00A90D26">
              <w:t>What direction will he be travelling after the turn</w:t>
            </w:r>
            <w:r>
              <w:t>?</w:t>
            </w:r>
          </w:p>
          <w:p w:rsidR="00395D06" w:rsidRDefault="00395D06" w:rsidP="00350F63">
            <w:pPr>
              <w:ind w:right="5528"/>
              <w:rPr>
                <w:sz w:val="12"/>
                <w:szCs w:val="12"/>
              </w:rPr>
            </w:pPr>
          </w:p>
          <w:p w:rsidR="00395D06" w:rsidRDefault="00395D06" w:rsidP="00350F63">
            <w:pPr>
              <w:rPr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65248" behindDoc="0" locked="0" layoutInCell="1" allowOverlap="1" wp14:anchorId="42566AD9" wp14:editId="084DE0AD">
                      <wp:simplePos x="0" y="0"/>
                      <wp:positionH relativeFrom="column">
                        <wp:posOffset>239395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326" name="Group 3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32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395D06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395D06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395D06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395D06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2566AD9" id="Group 326" o:spid="_x0000_s1126" style="position:absolute;margin-left:18.85pt;margin-top:.9pt;width:13.5pt;height:74.4pt;z-index:251765248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">
                      <v:roundrect id="AutoShape 3" o:spid="_x0000_s11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2+M8YA&#10;AADcAAAADwAAAGRycy9kb3ducmV2LnhtbESPQWvCQBSE74L/YXlCL6KbWqhp6iZIi6W9CGqx10f2&#10;mQSzb0N2TWJ/fbcgeBxm5htmlQ2mFh21rrKs4HEegSDOra64UPB92MxiEM4ja6wtk4IrOcjS8WiF&#10;ibY976jb+0IECLsEFZTeN4mULi/JoJvbhjh4J9sa9EG2hdQt9gFuarmIomdpsOKwUGJDbyXl5/3F&#10;KIivsTl2x+3HD31x//671cv19EWph8mwfgXhafD38K39qRU8LZbwfyYcAZ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82+M8YAAADcAAAADwAAAAAAAAAAAAAAAACYAgAAZHJz&#10;L2Rvd25yZXYueG1sUEsFBgAAAAAEAAQA9QAAAIsDAAAAAA==&#10;" strokecolor="windowText" strokeweight="1pt">
                        <v:textbox>
                          <w:txbxContent>
                            <w:p w:rsidR="00350F63" w:rsidRDefault="00350F63" w:rsidP="00395D0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1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IqQcIA&#10;AADcAAAADwAAAGRycy9kb3ducmV2LnhtbERPTWvCQBC9C/0PyxS8iG5qwcboKlKx6EWoil6H7DQJ&#10;zc6G7JpEf717EDw+3vd82ZlSNFS7wrKCj1EEgji1uuBMwem4GcYgnEfWWFomBTdysFy89eaYaNvy&#10;LzUHn4kQwi5BBbn3VSKlS3My6Ea2Ig7cn60N+gDrTOoa2xBuSjmOook0WHBoyLGi75zS/8PVKIhv&#10;sTk35/3PhXbcru97/bUaTJXqv3erGQhPnX+Jn+6tVvA5DmvDmXAE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UipBwgAAANwAAAAPAAAAAAAAAAAAAAAAAJgCAABkcnMvZG93&#10;bnJldi54bWxQSwUGAAAAAAQABAD1AAAAhwMAAAAA&#10;" strokecolor="windowText" strokeweight="1pt">
                        <v:textbox>
                          <w:txbxContent>
                            <w:p w:rsidR="00350F63" w:rsidRDefault="00350F63" w:rsidP="00395D0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1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8hFsMA&#10;AADcAAAADwAAAGRycy9kb3ducmV2LnhtbESPwWrDMBBE74X8g9hAL6WW40LTuFaCCTSkxzoh58Xa&#10;2KbWykiy4/x9VSj0OMy8GabYzaYXEznfWVawSlIQxLXVHTcKzqeP5zcQPiBr7C2Tgjt52G0XDwXm&#10;2t74i6YqNCKWsM9RQRvCkEvp65YM+sQOxNG7WmcwROkaqR3eYrnpZZamr9Jgx3GhxYH2LdXf1WgU&#10;uEiN5ujXT4c0u5T4WdVl1Sn1uJzLdxCB5vAf/qOPWsFLtoHfM/EIyO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i8hFsMAAADcAAAADwAAAAAAAAAAAAAAAACYAgAAZHJzL2Rv&#10;d25yZXYueG1sUEsFBgAAAAAEAAQA9QAAAIgDAAAAAA==&#10;" fillcolor="#0d0d0d [3069]" strokecolor="windowText" strokeweight="1pt">
                        <v:textbox>
                          <w:txbxContent>
                            <w:p w:rsidR="00350F63" w:rsidRDefault="00350F63" w:rsidP="00395D0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1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2wmsIA&#10;AADcAAAADwAAAGRycy9kb3ducmV2LnhtbERPTWvCQBC9F/oflil4Kbqpgo3RVaSi6EWoil6H7DQJ&#10;zc6G7JpEf717EDw+3vds0ZlSNFS7wrKCr0EEgji1uuBMwem47scgnEfWWFomBTdysJi/v80w0bbl&#10;X2oOPhMhhF2CCnLvq0RKl+Zk0A1sRRy4P1sb9AHWmdQ1tiHclHIYRWNpsODQkGNFPzml/4erURDf&#10;YnNuzvvNhXbcru57/b38nCjV++iWUxCeOv8SP91brWA0CvPDmXAE5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/bCawgAAANwAAAAPAAAAAAAAAAAAAAAAAJgCAABkcnMvZG93&#10;bnJldi54bWxQSwUGAAAAAAQABAD1AAAAhwMAAAAA&#10;" strokecolor="windowText" strokeweight="1pt">
                        <v:textbox>
                          <w:txbxContent>
                            <w:p w:rsidR="00350F63" w:rsidRDefault="00350F63" w:rsidP="00395D0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sz w:val="24"/>
                <w:szCs w:val="24"/>
              </w:rPr>
              <w:t xml:space="preserve">              north</w:t>
            </w:r>
          </w:p>
          <w:p w:rsidR="00395D06" w:rsidRDefault="00395D06" w:rsidP="00350F63">
            <w:pPr>
              <w:rPr>
                <w:sz w:val="12"/>
                <w:szCs w:val="12"/>
              </w:rPr>
            </w:pPr>
          </w:p>
          <w:p w:rsidR="00395D06" w:rsidRDefault="00395D06" w:rsidP="00350F6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east</w:t>
            </w:r>
          </w:p>
          <w:p w:rsidR="00395D06" w:rsidRDefault="00395D06" w:rsidP="00350F63">
            <w:pPr>
              <w:rPr>
                <w:sz w:val="12"/>
                <w:szCs w:val="12"/>
              </w:rPr>
            </w:pPr>
          </w:p>
          <w:p w:rsidR="00395D06" w:rsidRDefault="00395D06" w:rsidP="00350F6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south-east</w:t>
            </w:r>
          </w:p>
          <w:p w:rsidR="00395D06" w:rsidRDefault="00395D06" w:rsidP="00350F63">
            <w:pPr>
              <w:rPr>
                <w:sz w:val="12"/>
                <w:szCs w:val="12"/>
              </w:rPr>
            </w:pPr>
          </w:p>
          <w:p w:rsidR="00395D06" w:rsidRDefault="00395D06" w:rsidP="00350F6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south</w:t>
            </w:r>
          </w:p>
          <w:p w:rsidR="00395D06" w:rsidRDefault="00395D06" w:rsidP="00350F63">
            <w:pPr>
              <w:pStyle w:val="QuestionStyle"/>
            </w:pPr>
          </w:p>
        </w:tc>
      </w:tr>
      <w:tr w:rsidR="00395D06" w:rsidTr="00395D0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95D06" w:rsidRPr="001B3341" w:rsidRDefault="00395D06" w:rsidP="00395D06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95D06" w:rsidRDefault="00350F63" w:rsidP="00350F63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en-AU"/>
              </w:rPr>
              <w:object w:dxaOrig="1440" w:dyaOrig="1440">
                <v:shape id="_x0000_s1090" type="#_x0000_t75" style="position:absolute;margin-left:285.65pt;margin-top:4.15pt;width:121.35pt;height:81.75pt;z-index:251768320;mso-position-horizontal-relative:text;mso-position-vertical-relative:text">
                  <v:imagedata r:id="rId22" o:title=""/>
                </v:shape>
                <o:OLEObject Type="Embed" ProgID="FXDraw.Graphic" ShapeID="_x0000_s1090" DrawAspect="Content" ObjectID="_1459807714" r:id="rId51"/>
              </w:object>
            </w:r>
            <w:r w:rsidR="00395D06">
              <w:rPr>
                <w:sz w:val="24"/>
                <w:szCs w:val="24"/>
              </w:rPr>
              <w:t xml:space="preserve">Oliver was riding his bike in a south-east direction. </w:t>
            </w:r>
          </w:p>
          <w:p w:rsidR="00395D06" w:rsidRPr="007F676C" w:rsidRDefault="00395D06" w:rsidP="00350F63">
            <w:pPr>
              <w:rPr>
                <w:sz w:val="12"/>
                <w:szCs w:val="12"/>
              </w:rPr>
            </w:pPr>
          </w:p>
          <w:p w:rsidR="00395D06" w:rsidRDefault="00395D06" w:rsidP="00350F6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 then made three 90</w:t>
            </w:r>
            <w:r>
              <w:rPr>
                <w:sz w:val="24"/>
                <w:szCs w:val="24"/>
                <w:vertAlign w:val="superscript"/>
              </w:rPr>
              <w:t>o</w:t>
            </w:r>
            <w:r>
              <w:rPr>
                <w:sz w:val="24"/>
                <w:szCs w:val="24"/>
              </w:rPr>
              <w:t xml:space="preserve"> left hand turns. </w:t>
            </w:r>
          </w:p>
          <w:p w:rsidR="00395D06" w:rsidRPr="007F676C" w:rsidRDefault="00395D06" w:rsidP="00350F63">
            <w:pPr>
              <w:rPr>
                <w:sz w:val="12"/>
                <w:szCs w:val="12"/>
              </w:rPr>
            </w:pPr>
          </w:p>
          <w:p w:rsidR="00395D06" w:rsidRDefault="00395D06" w:rsidP="00350F6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What direction was he travelling then?</w:t>
            </w:r>
          </w:p>
          <w:p w:rsidR="00395D06" w:rsidRDefault="00395D06" w:rsidP="00350F63">
            <w:pPr>
              <w:rPr>
                <w:sz w:val="24"/>
                <w:szCs w:val="24"/>
              </w:rPr>
            </w:pPr>
          </w:p>
          <w:p w:rsidR="00395D06" w:rsidRDefault="00395D06" w:rsidP="00350F63">
            <w:pPr>
              <w:rPr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67296" behindDoc="0" locked="0" layoutInCell="1" allowOverlap="1" wp14:anchorId="03B59B89" wp14:editId="691C97A8">
                      <wp:simplePos x="0" y="0"/>
                      <wp:positionH relativeFrom="column">
                        <wp:posOffset>207010</wp:posOffset>
                      </wp:positionH>
                      <wp:positionV relativeFrom="paragraph">
                        <wp:posOffset>151765</wp:posOffset>
                      </wp:positionV>
                      <wp:extent cx="2057400" cy="373380"/>
                      <wp:effectExtent l="0" t="0" r="19050" b="26670"/>
                      <wp:wrapNone/>
                      <wp:docPr id="331" name="Rectangle 3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50F63" w:rsidRPr="00CD15EB" w:rsidRDefault="00350F63" w:rsidP="00CD15EB">
                                  <w:pPr>
                                    <w:jc w:val="center"/>
                                    <w:rPr>
                                      <w:color w:val="0D0D0D" w:themeColor="text1" w:themeTint="F2"/>
                                    </w:rPr>
                                  </w:pPr>
                                  <w:r w:rsidRPr="00CD15EB">
                                    <w:rPr>
                                      <w:color w:val="0D0D0D" w:themeColor="text1" w:themeTint="F2"/>
                                    </w:rPr>
                                    <w:t>South West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3B59B89" id="Rectangle 331" o:spid="_x0000_s1131" style="position:absolute;margin-left:16.3pt;margin-top:11.95pt;width:162pt;height:29.4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" filled="f" strokecolor="black [3213]" strokeweight="1.5pt">
                      <v:textbox>
                        <w:txbxContent>
                          <w:p w:rsidR="00350F63" w:rsidRPr="00CD15EB" w:rsidRDefault="00350F63" w:rsidP="00CD15EB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CD15EB">
                              <w:rPr>
                                <w:color w:val="0D0D0D" w:themeColor="text1" w:themeTint="F2"/>
                              </w:rPr>
                              <w:t>South West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395D06" w:rsidRDefault="00395D06" w:rsidP="00350F63">
            <w:pPr>
              <w:rPr>
                <w:sz w:val="24"/>
                <w:szCs w:val="24"/>
              </w:rPr>
            </w:pPr>
          </w:p>
          <w:p w:rsidR="00395D06" w:rsidRDefault="00395D06" w:rsidP="00350F63">
            <w:pPr>
              <w:pStyle w:val="QuestionStyle"/>
            </w:pPr>
          </w:p>
          <w:p w:rsidR="00395D06" w:rsidRDefault="00395D06" w:rsidP="00350F63">
            <w:pPr>
              <w:pStyle w:val="QuestionStyle"/>
            </w:pPr>
          </w:p>
          <w:p w:rsidR="00395D06" w:rsidRDefault="00395D06" w:rsidP="00350F63">
            <w:pPr>
              <w:pStyle w:val="QuestionStyle"/>
            </w:pPr>
          </w:p>
        </w:tc>
      </w:tr>
      <w:tr w:rsidR="00395D06" w:rsidTr="00395D0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95D06" w:rsidRPr="001B3341" w:rsidRDefault="00395D06" w:rsidP="00395D06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95D06" w:rsidRDefault="00395D06" w:rsidP="00350F6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scale on a map is  3 cm : 100 km. Two towns are 400 km apart. How far apart are they on the map?</w:t>
            </w:r>
          </w:p>
          <w:p w:rsidR="00395D06" w:rsidRDefault="00395D06" w:rsidP="00350F6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  <w:p w:rsidR="00395D06" w:rsidRDefault="00395D06" w:rsidP="00350F63">
            <w:pPr>
              <w:rPr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69344" behindDoc="0" locked="0" layoutInCell="1" allowOverlap="1" wp14:anchorId="2CC836B0" wp14:editId="17E6C785">
                      <wp:simplePos x="0" y="0"/>
                      <wp:positionH relativeFrom="column">
                        <wp:posOffset>333375</wp:posOffset>
                      </wp:positionH>
                      <wp:positionV relativeFrom="paragraph">
                        <wp:posOffset>17145</wp:posOffset>
                      </wp:positionV>
                      <wp:extent cx="1019175" cy="403860"/>
                      <wp:effectExtent l="0" t="0" r="28575" b="15240"/>
                      <wp:wrapNone/>
                      <wp:docPr id="332" name="Rectangle 3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19175" cy="403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50F63" w:rsidRDefault="00350F63" w:rsidP="00CD15EB">
                                  <w:pPr>
                                    <w:jc w:val="center"/>
                                  </w:pPr>
                                  <w:r>
                                    <w:t>12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CC836B0" id="Rectangle 332" o:spid="_x0000_s1132" style="position:absolute;margin-left:26.25pt;margin-top:1.35pt;width:80.25pt;height:31.8pt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">
                      <v:textbox>
                        <w:txbxContent>
                          <w:p w:rsidR="00350F63" w:rsidRDefault="00350F63" w:rsidP="00CD15EB">
                            <w:pPr>
                              <w:jc w:val="center"/>
                            </w:pPr>
                            <w:r>
                              <w:t>12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395D06" w:rsidRDefault="00395D06" w:rsidP="00350F63">
            <w:pPr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t xml:space="preserve">                                     </w:t>
            </w:r>
            <w:r>
              <w:rPr>
                <w:sz w:val="32"/>
                <w:szCs w:val="32"/>
              </w:rPr>
              <w:t>cm</w:t>
            </w:r>
          </w:p>
          <w:p w:rsidR="00395D06" w:rsidRDefault="00395D06" w:rsidP="00350F63">
            <w:pPr>
              <w:pStyle w:val="QuestionStyle"/>
            </w:pPr>
          </w:p>
        </w:tc>
      </w:tr>
      <w:tr w:rsidR="00395D06" w:rsidTr="00395D0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95D06" w:rsidRPr="001B3341" w:rsidRDefault="00395D06" w:rsidP="00350F63">
            <w:pPr>
              <w:pStyle w:val="ListParagraph"/>
              <w:ind w:left="57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95D06" w:rsidRDefault="00350F63" w:rsidP="00350F63">
            <w:pPr>
              <w:ind w:right="6412"/>
              <w:rPr>
                <w:noProof/>
                <w:sz w:val="24"/>
                <w:szCs w:val="24"/>
                <w:lang w:eastAsia="en-AU"/>
              </w:rPr>
            </w:pPr>
            <w:r>
              <w:object w:dxaOrig="1440" w:dyaOrig="1440">
                <v:shape id="_x0000_s1091" type="#_x0000_t75" style="position:absolute;margin-left:223.5pt;margin-top:-.7pt;width:152.2pt;height:127pt;z-index:251770368;mso-position-horizontal-relative:text;mso-position-vertical-relative:text">
                  <v:imagedata r:id="rId24" o:title=""/>
                </v:shape>
                <o:OLEObject Type="Embed" ProgID="FXDraw.Graphic" ShapeID="_x0000_s1091" DrawAspect="Content" ObjectID="_1459807715" r:id="rId52"/>
              </w:object>
            </w:r>
            <w:r w:rsidR="00395D06">
              <w:rPr>
                <w:noProof/>
                <w:sz w:val="24"/>
                <w:szCs w:val="24"/>
                <w:lang w:eastAsia="en-AU"/>
              </w:rPr>
              <w:t xml:space="preserve">Questions 15 – 16 refer to the grid shown. </w:t>
            </w:r>
          </w:p>
          <w:p w:rsidR="00395D06" w:rsidRDefault="00395D06" w:rsidP="00350F63">
            <w:pPr>
              <w:rPr>
                <w:noProof/>
                <w:sz w:val="24"/>
                <w:szCs w:val="24"/>
                <w:lang w:eastAsia="en-AU"/>
              </w:rPr>
            </w:pPr>
          </w:p>
          <w:p w:rsidR="00395D06" w:rsidRDefault="00395D06" w:rsidP="00350F63">
            <w:pPr>
              <w:rPr>
                <w:noProof/>
                <w:sz w:val="24"/>
                <w:szCs w:val="24"/>
                <w:lang w:eastAsia="en-AU"/>
              </w:rPr>
            </w:pPr>
          </w:p>
          <w:p w:rsidR="00395D06" w:rsidRDefault="00395D06" w:rsidP="00350F63">
            <w:pPr>
              <w:rPr>
                <w:noProof/>
                <w:sz w:val="24"/>
                <w:szCs w:val="24"/>
                <w:lang w:eastAsia="en-AU"/>
              </w:rPr>
            </w:pPr>
          </w:p>
          <w:p w:rsidR="00395D06" w:rsidRDefault="00395D06" w:rsidP="00350F63">
            <w:pPr>
              <w:rPr>
                <w:noProof/>
                <w:sz w:val="24"/>
                <w:szCs w:val="24"/>
                <w:lang w:eastAsia="en-AU"/>
              </w:rPr>
            </w:pPr>
          </w:p>
          <w:p w:rsidR="00395D06" w:rsidRDefault="00395D06" w:rsidP="00350F63">
            <w:pPr>
              <w:rPr>
                <w:noProof/>
                <w:sz w:val="24"/>
                <w:szCs w:val="24"/>
                <w:lang w:eastAsia="en-AU"/>
              </w:rPr>
            </w:pPr>
          </w:p>
          <w:p w:rsidR="00395D06" w:rsidRDefault="00395D06" w:rsidP="00350F63">
            <w:pPr>
              <w:rPr>
                <w:noProof/>
                <w:sz w:val="24"/>
                <w:szCs w:val="24"/>
                <w:lang w:eastAsia="en-AU"/>
              </w:rPr>
            </w:pPr>
          </w:p>
          <w:p w:rsidR="00395D06" w:rsidRDefault="00395D06" w:rsidP="00350F63">
            <w:pPr>
              <w:rPr>
                <w:noProof/>
                <w:sz w:val="24"/>
                <w:szCs w:val="24"/>
                <w:lang w:eastAsia="en-AU"/>
              </w:rPr>
            </w:pPr>
          </w:p>
          <w:p w:rsidR="00395D06" w:rsidRDefault="00395D06" w:rsidP="00350F63">
            <w:pPr>
              <w:rPr>
                <w:noProof/>
                <w:sz w:val="24"/>
                <w:szCs w:val="24"/>
                <w:lang w:eastAsia="en-AU"/>
              </w:rPr>
            </w:pPr>
          </w:p>
        </w:tc>
      </w:tr>
      <w:tr w:rsidR="00395D06" w:rsidTr="00395D0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95D06" w:rsidRPr="001B3341" w:rsidRDefault="00395D06" w:rsidP="00395D06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95D06" w:rsidRDefault="00395D06" w:rsidP="00350F6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Which point is located at (3, 6)?</w:t>
            </w:r>
          </w:p>
          <w:p w:rsidR="00395D06" w:rsidRDefault="00395D06" w:rsidP="00350F63">
            <w:pPr>
              <w:rPr>
                <w:sz w:val="14"/>
                <w:szCs w:val="24"/>
              </w:rPr>
            </w:pPr>
          </w:p>
          <w:p w:rsidR="00395D06" w:rsidRDefault="00395D06" w:rsidP="00350F63">
            <w:pPr>
              <w:rPr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72416" behindDoc="0" locked="0" layoutInCell="1" allowOverlap="1" wp14:anchorId="2C127596" wp14:editId="5B35C66B">
                      <wp:simplePos x="0" y="0"/>
                      <wp:positionH relativeFrom="column">
                        <wp:posOffset>292735</wp:posOffset>
                      </wp:positionH>
                      <wp:positionV relativeFrom="paragraph">
                        <wp:posOffset>29845</wp:posOffset>
                      </wp:positionV>
                      <wp:extent cx="4362450" cy="114300"/>
                      <wp:effectExtent l="0" t="0" r="19050" b="19050"/>
                      <wp:wrapNone/>
                      <wp:docPr id="333" name="Group 1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0" y="0"/>
                                <a:chExt cx="43624" cy="1143"/>
                              </a:xfrm>
                            </wpg:grpSpPr>
                            <wps:wsp>
                              <wps:cNvPr id="334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395D06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395D06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" y="0"/>
                                  <a:ext cx="1715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395D06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395D06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C127596" id="_x0000_s1133" style="position:absolute;margin-left:23.05pt;margin-top:2.35pt;width:343.5pt;height:9pt;z-index:25177241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">
                      <v:roundrect id="AutoShape 3" o:spid="_x0000_s1134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Q9CMUA&#10;AADcAAAADwAAAGRycy9kb3ducmV2LnhtbESPT2vCQBTE70K/w/IKXqRu/IMN0VVE2dJb0Rb0+My+&#10;JqHZtzG7avrtuwXB4zAzv2EWq87W4kqtrxwrGA0TEMS5MxUXCr4+9UsKwgdkg7VjUvBLHlbLp94C&#10;M+NuvKPrPhQiQthnqKAMocmk9HlJFv3QNcTR+3atxRBlW0jT4i3CbS3HSTKTFiuOCyU2tCkp/9lf&#10;rIIi1R+vfNSpPlTbNxpoHJ22Z6X6z916DiJQFx7he/vdKJhMpvB/Jh4B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5D0IxQAAANwAAAAPAAAAAAAAAAAAAAAAAJgCAABkcnMv&#10;ZG93bnJldi54bWxQSwUGAAAAAAQABAD1AAAAigMAAAAA&#10;" strokeweight="1pt">
                        <v:textbox>
                          <w:txbxContent>
                            <w:p w:rsidR="00350F63" w:rsidRDefault="00350F63" w:rsidP="00395D0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135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iYk8UA&#10;AADcAAAADwAAAGRycy9kb3ducmV2LnhtbESPQWvCQBSE70L/w/IKXqRuVLQhuoooW3or2oIen9nX&#10;JDT7NmZXTf99tyB4HGbmG2ax6mwtrtT6yrGC0TABQZw7U3Gh4OtTv6QgfEA2WDsmBb/kYbV86i0w&#10;M+7GO7ruQyEihH2GCsoQmkxKn5dk0Q9dQxy9b9daDFG2hTQt3iLc1nKcJDNpseK4UGJDm5Lyn/3F&#10;KihS/fHKR53qQ7V9o4HG0Wl7Vqr/3K3nIAJ14RG+t9+NgslkCv9n4hG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qJiTxQAAANwAAAAPAAAAAAAAAAAAAAAAAJgCAABkcnMv&#10;ZG93bnJldi54bWxQSwUGAAAAAAQABAD1AAAAigMAAAAA&#10;" strokeweight="1pt">
                        <v:textbox>
                          <w:txbxContent>
                            <w:p w:rsidR="00350F63" w:rsidRDefault="00350F63" w:rsidP="00395D0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136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NZMsUA&#10;AADcAAAADwAAAGRycy9kb3ducmV2LnhtbESPQWvCQBSE70L/w/IKvelGhSCpq9hiIPRQaiIFb8/s&#10;Mwlm34bsqum/7wqCx2FmvmGW68G04kq9aywrmE4iEMSl1Q1XCvZFOl6AcB5ZY2uZFPyRg/XqZbTE&#10;RNsb7+ia+0oECLsEFdTed4mUrqzJoJvYjjh4J9sb9EH2ldQ93gLctHIWRbE02HBYqLGjz5rKc34x&#10;Cn6yGRXRNjtQ+rH5nRbH9Dv+SpV6ex027yA8Df4ZfrQzrWA+j+F+JhwBuf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s1kyxQAAANwAAAAPAAAAAAAAAAAAAAAAAJgCAABkcnMv&#10;ZG93bnJldi54bWxQSwUGAAAAAAQABAD1AAAAigMAAAAA&#10;" fillcolor="#0d0d0d [3069]" strokeweight="1pt">
                        <v:textbox>
                          <w:txbxContent>
                            <w:p w:rsidR="00350F63" w:rsidRDefault="00350F63" w:rsidP="00395D0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137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ajf8UA&#10;AADcAAAADwAAAGRycy9kb3ducmV2LnhtbESPT2vCQBTE70K/w/IKXkQ3KtSQukpRtngr/gE9PrOv&#10;SWj2bcxuNX77rlDwOMzMb5j5srO1uFLrK8cKxqMEBHHuTMWFgsNeD1MQPiAbrB2Tgjt5WC5eenPM&#10;jLvxlq67UIgIYZ+hgjKEJpPS5yVZ9CPXEEfv27UWQ5RtIU2Ltwi3tZwkyZu0WHFcKLGhVUn5z+7X&#10;KihS/TXjk071sVp/0kDj+Ly+KNV/7T7eQQTqwjP8394YBdPpDB5n4hG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NqN/xQAAANwAAAAPAAAAAAAAAAAAAAAAAJgCAABkcnMv&#10;ZG93bnJldi54bWxQSwUGAAAAAAQABAD1AAAAigMAAAAA&#10;" strokeweight="1pt">
                        <v:textbox>
                          <w:txbxContent>
                            <w:p w:rsidR="00350F63" w:rsidRDefault="00350F63" w:rsidP="00395D0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71392" behindDoc="0" locked="0" layoutInCell="1" allowOverlap="1" wp14:anchorId="3909E94A" wp14:editId="4C477D5F">
                      <wp:simplePos x="0" y="0"/>
                      <wp:positionH relativeFrom="column">
                        <wp:posOffset>2076450</wp:posOffset>
                      </wp:positionH>
                      <wp:positionV relativeFrom="paragraph">
                        <wp:posOffset>5193030</wp:posOffset>
                      </wp:positionV>
                      <wp:extent cx="171450" cy="876300"/>
                      <wp:effectExtent l="12065" t="9525" r="6985" b="9525"/>
                      <wp:wrapNone/>
                      <wp:docPr id="338" name="Group 3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71450" cy="876300"/>
                                <a:chOff x="3420" y="8403"/>
                                <a:chExt cx="270" cy="1380"/>
                              </a:xfrm>
                            </wpg:grpSpPr>
                            <wps:wsp>
                              <wps:cNvPr id="339" name="AutoShape 10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8403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0" name="AutoShape 10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8778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1" name="AutoShape 10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91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2" name="AutoShape 10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9603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8D3B053" id="Group 312" o:spid="_x0000_s1026" style="position:absolute;margin-left:163.5pt;margin-top:408.9pt;width:13.5pt;height:69pt;z-index:251771392" coordorigin="3420,8403" coordsize="270,1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">
                      <v:roundrect id="AutoShape 103" o:spid="_x0000_s1027" style="position:absolute;left:3420;top:8403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I5zMQA&#10;AADcAAAADwAAAGRycy9kb3ducmV2LnhtbESPQWsCMRSE7wX/Q3iCt5pYadHVKFJQvJVue/D43Dx3&#10;Fzcva5Jdt/31TaHQ4zAz3zDr7WAb0ZMPtWMNs6kCQVw4U3Op4fNj/7gAESKywcYxafiiANvN6GGN&#10;mXF3fqc+j6VIEA4ZaqhibDMpQ1GRxTB1LXHyLs5bjEn6UhqP9wS3jXxS6kVarDktVNjSa0XFNe+s&#10;hsKoTvlT/7Y8P8f8u+9uLA83rSfjYbcCEWmI/+G/9tFomM+X8HsmHQG5+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7iOczEAAAA3AAAAA8AAAAAAAAAAAAAAAAAmAIAAGRycy9k&#10;b3ducmV2LnhtbFBLBQYAAAAABAAEAPUAAACJAwAAAAA=&#10;"/>
                      <v:roundrect id="AutoShape 104" o:spid="_x0000_s1028" style="position:absolute;left:3420;top:8778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7jLMEA&#10;AADcAAAADwAAAGRycy9kb3ducmV2LnhtbERPPW/CMBDdkfofrKvEBnYLVJBiUFWpFRsidGA84msS&#10;NT4H2wlpf309IDE+ve/1drCN6MmH2rGGp6kCQVw4U3Op4ev4MVmCCBHZYOOYNPxSgO3mYbTGzLgr&#10;H6jPYylSCIcMNVQxtpmUoajIYpi6ljhx385bjAn6UhqP1xRuG/ms1Iu0WHNqqLCl94qKn7yzGgqj&#10;OuVP/X51XsT8r+8uLD8vWo8fh7dXEJGGeBff3DujYTZP89OZdATk5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fe4yzBAAAA3AAAAA8AAAAAAAAAAAAAAAAAmAIAAGRycy9kb3du&#10;cmV2LnhtbFBLBQYAAAAABAAEAPUAAACGAwAAAAA=&#10;"/>
                      <v:roundrect id="AutoShape 105" o:spid="_x0000_s1029" style="position:absolute;left:3420;top:91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JGt8UA&#10;AADcAAAADwAAAGRycy9kb3ducmV2LnhtbESPQWsCMRSE74X+h/AEbzWxaqlbo5SC0pt020OPz83r&#10;7uLmZU2y69ZfbwpCj8PMfMOsNoNtRE8+1I41TCcKBHHhTM2lhq/P7cMziBCRDTaOScMvBdis7+9W&#10;mBl35g/q81iKBOGQoYYqxjaTMhQVWQwT1xIn78d5izFJX0rj8ZzgtpGPSj1JizWnhQpbequoOOad&#10;1VAY1Sn/3e+Xh0XML313Yrk7aT0eDa8vICIN8T98a78bDbP5FP7OpCMg1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kka3xQAAANwAAAAPAAAAAAAAAAAAAAAAAJgCAABkcnMv&#10;ZG93bnJldi54bWxQSwUGAAAAAAQABAD1AAAAigMAAAAA&#10;"/>
                      <v:roundrect id="AutoShape 106" o:spid="_x0000_s1030" style="position:absolute;left:3420;top:9603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DYwMUA&#10;AADcAAAADwAAAGRycy9kb3ducmV2LnhtbESPQWsCMRSE74X+h/AKvdVEa4uuRhGhpTfptgePz81z&#10;d3HzsibZdeuvN4VCj8PMfMMs14NtRE8+1I41jEcKBHHhTM2lhu+vt6cZiBCRDTaOScMPBViv7u+W&#10;mBl34U/q81iKBOGQoYYqxjaTMhQVWQwj1xIn7+i8xZikL6XxeElw28iJUq/SYs1pocKWthUVp7yz&#10;GgqjOuX3/W5+eIn5te/OLN/PWj8+DJsFiEhD/A//tT+MhufpBH7PpCMgV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NjAxQAAANwAAAAPAAAAAAAAAAAAAAAAAJgCAABkcnMv&#10;ZG93bnJldi54bWxQSwUGAAAAAAQABAD1AAAAigMAAAAA&#10;"/>
                    </v:group>
                  </w:pict>
                </mc:Fallback>
              </mc:AlternateContent>
            </w:r>
            <w:r>
              <w:rPr>
                <w:sz w:val="24"/>
                <w:szCs w:val="24"/>
              </w:rPr>
              <w:t xml:space="preserve">               A                                  B                                C                                    D</w:t>
            </w:r>
          </w:p>
          <w:p w:rsidR="00395D06" w:rsidRDefault="00395D06" w:rsidP="00350F63">
            <w:pPr>
              <w:rPr>
                <w:sz w:val="16"/>
                <w:szCs w:val="24"/>
              </w:rPr>
            </w:pPr>
          </w:p>
        </w:tc>
      </w:tr>
      <w:tr w:rsidR="00395D06" w:rsidTr="00395D0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95D06" w:rsidRPr="001B3341" w:rsidRDefault="00395D06" w:rsidP="00395D06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95D06" w:rsidRDefault="00395D06" w:rsidP="00350F6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What are the coordinates of point </w:t>
            </w:r>
            <w:r>
              <w:rPr>
                <w:i/>
                <w:sz w:val="24"/>
                <w:szCs w:val="24"/>
              </w:rPr>
              <w:t xml:space="preserve">C </w:t>
            </w:r>
            <w:r>
              <w:rPr>
                <w:sz w:val="24"/>
                <w:szCs w:val="24"/>
              </w:rPr>
              <w:t>?</w:t>
            </w:r>
          </w:p>
          <w:p w:rsidR="00395D06" w:rsidRDefault="00395D06" w:rsidP="00350F63">
            <w:pPr>
              <w:rPr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73440" behindDoc="0" locked="0" layoutInCell="1" allowOverlap="1" wp14:anchorId="53C5497A" wp14:editId="52A0B180">
                      <wp:simplePos x="0" y="0"/>
                      <wp:positionH relativeFrom="column">
                        <wp:posOffset>3283585</wp:posOffset>
                      </wp:positionH>
                      <wp:positionV relativeFrom="paragraph">
                        <wp:posOffset>40005</wp:posOffset>
                      </wp:positionV>
                      <wp:extent cx="933450" cy="373380"/>
                      <wp:effectExtent l="0" t="0" r="19050" b="26670"/>
                      <wp:wrapNone/>
                      <wp:docPr id="343" name="Rectangle 1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3345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350F63" w:rsidRDefault="00350F63" w:rsidP="00CD15EB">
                                  <w:pPr>
                                    <w:jc w:val="center"/>
                                  </w:pPr>
                                  <w:r>
                                    <w:t>(6,4)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3C5497A" id="_x0000_s1138" style="position:absolute;margin-left:258.55pt;margin-top:3.15pt;width:73.5pt;height:29.4pt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" filled="f" strokecolor="black [3213]" strokeweight="1.5pt">
                      <v:textbox>
                        <w:txbxContent>
                          <w:p w:rsidR="00350F63" w:rsidRDefault="00350F63" w:rsidP="00CD15EB">
                            <w:pPr>
                              <w:jc w:val="center"/>
                            </w:pPr>
                            <w:r>
                              <w:t>(6,4)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395D06" w:rsidRDefault="00395D06" w:rsidP="00350F63">
            <w:pPr>
              <w:rPr>
                <w:sz w:val="24"/>
                <w:szCs w:val="24"/>
              </w:rPr>
            </w:pPr>
          </w:p>
          <w:p w:rsidR="00395D06" w:rsidRDefault="00395D06" w:rsidP="00350F63">
            <w:pPr>
              <w:tabs>
                <w:tab w:val="left" w:pos="760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</w:p>
        </w:tc>
      </w:tr>
      <w:tr w:rsidR="00395D06" w:rsidTr="00395D0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4130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95D06" w:rsidRPr="001B3341" w:rsidRDefault="00395D06" w:rsidP="00395D06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95D06" w:rsidRPr="00F36416" w:rsidRDefault="00350F63" w:rsidP="00350F63">
            <w:pPr>
              <w:pStyle w:val="QuestionStyle"/>
              <w:ind w:right="3685"/>
            </w:pPr>
            <w:r>
              <w:rPr>
                <w:noProof/>
                <w:lang w:eastAsia="en-AU"/>
              </w:rPr>
              <w:object w:dxaOrig="1440" w:dyaOrig="1440">
                <v:shape id="_x0000_s1092" type="#_x0000_t75" style="position:absolute;margin-left:309.4pt;margin-top:-2.55pt;width:108.55pt;height:194.8pt;z-index:251775488;mso-position-horizontal-relative:text;mso-position-vertical-relative:text">
                  <v:imagedata r:id="rId26" o:title=""/>
                </v:shape>
                <o:OLEObject Type="Embed" ProgID="FXDraw.Graphic" ShapeID="_x0000_s1092" DrawAspect="Content" ObjectID="_1459807716" r:id="rId53"/>
              </w:object>
            </w:r>
            <w:r w:rsidR="00395D06" w:rsidRPr="00F36416">
              <w:t>Mabel is driving south-west on James Rd and is about to veer right into Christie St.</w:t>
            </w:r>
          </w:p>
          <w:p w:rsidR="00395D06" w:rsidRPr="00F36416" w:rsidRDefault="00395D06" w:rsidP="00350F63">
            <w:pPr>
              <w:pStyle w:val="QuestionStyle"/>
              <w:ind w:right="3685"/>
            </w:pPr>
          </w:p>
          <w:p w:rsidR="00395D06" w:rsidRPr="00F36416" w:rsidRDefault="00395D06" w:rsidP="00350F63">
            <w:pPr>
              <w:pStyle w:val="QuestionStyle"/>
              <w:ind w:right="3685"/>
            </w:pPr>
            <w:r w:rsidRPr="00F36416">
              <w:t>What direction will her car be travelling after the turn?</w:t>
            </w:r>
          </w:p>
          <w:p w:rsidR="00395D06" w:rsidRPr="00A90D26" w:rsidRDefault="00395D06" w:rsidP="00350F63">
            <w:pPr>
              <w:pStyle w:val="QuestionStyle"/>
            </w:pPr>
          </w:p>
          <w:p w:rsidR="00395D06" w:rsidRDefault="00395D06" w:rsidP="00350F63">
            <w:pPr>
              <w:pStyle w:val="QuestionStyle"/>
            </w:pPr>
          </w:p>
          <w:p w:rsidR="00395D06" w:rsidRDefault="00395D06" w:rsidP="00350F63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74464" behindDoc="0" locked="0" layoutInCell="1" allowOverlap="1" wp14:anchorId="40DAC452" wp14:editId="23AA615F">
                      <wp:simplePos x="0" y="0"/>
                      <wp:positionH relativeFrom="column">
                        <wp:posOffset>130810</wp:posOffset>
                      </wp:positionH>
                      <wp:positionV relativeFrom="paragraph">
                        <wp:posOffset>34290</wp:posOffset>
                      </wp:positionV>
                      <wp:extent cx="2714625" cy="495300"/>
                      <wp:effectExtent l="0" t="0" r="28575" b="19050"/>
                      <wp:wrapNone/>
                      <wp:docPr id="344" name="Rectangle 3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14625" cy="4953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50F63" w:rsidRDefault="00350F63" w:rsidP="00CD15EB">
                                  <w:pPr>
                                    <w:jc w:val="center"/>
                                  </w:pPr>
                                  <w:r>
                                    <w:t>West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0DAC452" id="Rectangle 344" o:spid="_x0000_s1139" style="position:absolute;margin-left:10.3pt;margin-top:2.7pt;width:213.75pt;height:39pt;z-index:2517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" filled="f" strokecolor="black [3213]" strokeweight="2pt">
                      <v:textbox>
                        <w:txbxContent>
                          <w:p w:rsidR="00350F63" w:rsidRDefault="00350F63" w:rsidP="00CD15EB">
                            <w:pPr>
                              <w:jc w:val="center"/>
                            </w:pPr>
                            <w:r>
                              <w:t>West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395D06" w:rsidRDefault="00395D06" w:rsidP="00350F63">
            <w:pPr>
              <w:pStyle w:val="QuestionStyle"/>
            </w:pPr>
          </w:p>
          <w:p w:rsidR="00395D06" w:rsidRDefault="00395D06" w:rsidP="00350F63">
            <w:pPr>
              <w:pStyle w:val="QuestionStyle"/>
            </w:pPr>
          </w:p>
          <w:p w:rsidR="00395D06" w:rsidRDefault="00395D06" w:rsidP="00350F63">
            <w:pPr>
              <w:pStyle w:val="QuestionStyle"/>
            </w:pPr>
          </w:p>
          <w:p w:rsidR="00395D06" w:rsidRDefault="00395D06" w:rsidP="00350F63">
            <w:pPr>
              <w:pStyle w:val="QuestionStyle"/>
            </w:pPr>
          </w:p>
          <w:p w:rsidR="00395D06" w:rsidRDefault="00395D06" w:rsidP="00350F63">
            <w:pPr>
              <w:pStyle w:val="QuestionStyle"/>
            </w:pPr>
          </w:p>
          <w:p w:rsidR="00395D06" w:rsidRDefault="00395D06" w:rsidP="00350F63">
            <w:pPr>
              <w:pStyle w:val="QuestionStyle"/>
            </w:pPr>
          </w:p>
          <w:p w:rsidR="00395D06" w:rsidRDefault="00395D06" w:rsidP="00350F63">
            <w:pPr>
              <w:pStyle w:val="QuestionStyle"/>
            </w:pPr>
          </w:p>
          <w:p w:rsidR="00395D06" w:rsidRDefault="00395D06" w:rsidP="00350F63">
            <w:pPr>
              <w:pStyle w:val="QuestionStyle"/>
            </w:pPr>
          </w:p>
        </w:tc>
      </w:tr>
      <w:tr w:rsidR="00395D06" w:rsidTr="00395D0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95D06" w:rsidRPr="001B3341" w:rsidRDefault="00395D06" w:rsidP="00350F63">
            <w:pPr>
              <w:pStyle w:val="ListParagraph"/>
              <w:ind w:left="57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tbl>
            <w:tblPr>
              <w:tblStyle w:val="TableGrid"/>
              <w:tblW w:w="9180" w:type="dxa"/>
              <w:tblBorders>
                <w:top w:val="none" w:sz="0" w:space="0" w:color="auto"/>
                <w:left w:val="none" w:sz="0" w:space="0" w:color="auto"/>
                <w:bottom w:val="single" w:sz="4" w:space="0" w:color="000000" w:themeColor="text1"/>
                <w:right w:val="none" w:sz="0" w:space="0" w:color="auto"/>
                <w:insideH w:val="single" w:sz="4" w:space="0" w:color="000000" w:themeColor="text1"/>
                <w:insideV w:val="none" w:sz="0" w:space="0" w:color="auto"/>
              </w:tblBorders>
              <w:tblCellMar>
                <w:top w:w="170" w:type="dxa"/>
              </w:tblCellMar>
              <w:tblLook w:val="04A0" w:firstRow="1" w:lastRow="0" w:firstColumn="1" w:lastColumn="0" w:noHBand="0" w:noVBand="1"/>
            </w:tblPr>
            <w:tblGrid>
              <w:gridCol w:w="9180"/>
            </w:tblGrid>
            <w:tr w:rsidR="00395D06" w:rsidTr="00350F63">
              <w:trPr>
                <w:cantSplit/>
              </w:trPr>
              <w:tc>
                <w:tcPr>
                  <w:tcW w:w="9180" w:type="dxa"/>
                  <w:tcBorders>
                    <w:top w:val="nil"/>
                    <w:bottom w:val="nil"/>
                  </w:tcBorders>
                </w:tcPr>
                <w:p w:rsidR="00395D06" w:rsidRDefault="00350F63" w:rsidP="00350F63">
                  <w:pPr>
                    <w:rPr>
                      <w:noProof/>
                      <w:sz w:val="24"/>
                      <w:szCs w:val="24"/>
                      <w:lang w:eastAsia="en-AU"/>
                    </w:rPr>
                  </w:pPr>
                  <w:r>
                    <w:rPr>
                      <w:noProof/>
                      <w:lang w:eastAsia="en-AU"/>
                    </w:rPr>
                    <w:object w:dxaOrig="1440" w:dyaOrig="1440">
                      <v:shape id="_x0000_s1095" type="#_x0000_t75" style="position:absolute;margin-left:18.55pt;margin-top:8.8pt;width:440.25pt;height:351.15pt;z-index:-251506176;mso-position-horizontal-relative:text;mso-position-vertical-relative:text">
                        <v:imagedata r:id="rId28" o:title=""/>
                      </v:shape>
                      <o:OLEObject Type="Embed" ProgID="FXDraw.Graphic" ShapeID="_x0000_s1095" DrawAspect="Content" ObjectID="_1459807717" r:id="rId54"/>
                    </w:object>
                  </w:r>
                </w:p>
              </w:tc>
            </w:tr>
            <w:tr w:rsidR="00395D06" w:rsidRPr="00F97437" w:rsidTr="00350F63">
              <w:trPr>
                <w:cantSplit/>
              </w:trPr>
              <w:tc>
                <w:tcPr>
                  <w:tcW w:w="9180" w:type="dxa"/>
                  <w:tcBorders>
                    <w:top w:val="nil"/>
                    <w:bottom w:val="nil"/>
                  </w:tcBorders>
                </w:tcPr>
                <w:p w:rsidR="00395D06" w:rsidRDefault="00395D06" w:rsidP="00350F63">
                  <w:pPr>
                    <w:rPr>
                      <w:sz w:val="24"/>
                      <w:szCs w:val="24"/>
                    </w:rPr>
                  </w:pPr>
                  <w:r>
                    <w:rPr>
                      <w:noProof/>
                      <w:sz w:val="24"/>
                      <w:szCs w:val="24"/>
                      <w:lang w:eastAsia="en-AU"/>
                    </w:rPr>
                    <w:drawing>
                      <wp:anchor distT="0" distB="0" distL="114300" distR="114300" simplePos="0" relativeHeight="251776512" behindDoc="1" locked="0" layoutInCell="1" allowOverlap="1" wp14:anchorId="200A27AC" wp14:editId="40A0AEA0">
                        <wp:simplePos x="0" y="0"/>
                        <wp:positionH relativeFrom="column">
                          <wp:posOffset>1047750</wp:posOffset>
                        </wp:positionH>
                        <wp:positionV relativeFrom="paragraph">
                          <wp:posOffset>-3175</wp:posOffset>
                        </wp:positionV>
                        <wp:extent cx="4309745" cy="4355465"/>
                        <wp:effectExtent l="0" t="0" r="0" b="0"/>
                        <wp:wrapNone/>
                        <wp:docPr id="416" name="Picture 4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GRID_0001.bmp"/>
                                <pic:cNvPicPr/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09745" cy="43554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="00350F63">
                    <w:rPr>
                      <w:noProof/>
                      <w:sz w:val="24"/>
                      <w:szCs w:val="24"/>
                      <w:lang w:eastAsia="en-AU"/>
                    </w:rPr>
                    <w:object w:dxaOrig="1440" w:dyaOrig="1440">
                      <v:shape id="_x0000_s1093" type="#_x0000_t75" style="position:absolute;margin-left:0;margin-top:0;width:14.15pt;height:14.15pt;z-index:-251510272;mso-position-horizontal-relative:text;mso-position-vertical-relative:text">
                        <v:imagedata r:id="rId31" o:title=""/>
                      </v:shape>
                      <o:OLEObject Type="Embed" ProgID="FXDraw.Graphic" ShapeID="_x0000_s1093" DrawAspect="Content" ObjectID="_1459807718" r:id="rId55"/>
                    </w:object>
                  </w:r>
                </w:p>
                <w:p w:rsidR="00395D06" w:rsidRDefault="00395D06" w:rsidP="00350F63">
                  <w:pPr>
                    <w:rPr>
                      <w:sz w:val="24"/>
                      <w:szCs w:val="24"/>
                    </w:rPr>
                  </w:pPr>
                  <w:r>
                    <w:rPr>
                      <w:noProof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91872" behindDoc="0" locked="0" layoutInCell="1" allowOverlap="1" wp14:anchorId="6F58125A" wp14:editId="20C50BEC">
                            <wp:simplePos x="0" y="0"/>
                            <wp:positionH relativeFrom="column">
                              <wp:posOffset>2886075</wp:posOffset>
                            </wp:positionH>
                            <wp:positionV relativeFrom="paragraph">
                              <wp:posOffset>88265</wp:posOffset>
                            </wp:positionV>
                            <wp:extent cx="657860" cy="295910"/>
                            <wp:effectExtent l="5715" t="635" r="3175" b="8255"/>
                            <wp:wrapNone/>
                            <wp:docPr id="345" name="Text Box 34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57860" cy="29591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alpha val="49001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350F63" w:rsidRDefault="00350F63" w:rsidP="00395D06">
                                        <w:r w:rsidRPr="00CD15EB">
                                          <w:rPr>
                                            <w:sz w:val="24"/>
                                            <w:szCs w:val="24"/>
                                          </w:rPr>
                                          <w:t>Darwin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F58125A" id="Text Box 345" o:spid="_x0000_s1140" type="#_x0000_t202" style="position:absolute;margin-left:227.25pt;margin-top:6.95pt;width:51.8pt;height:23.3pt;z-index:25179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" stroked="f">
                            <v:fill opacity="32125f"/>
                            <v:textbox>
                              <w:txbxContent>
                                <w:p w:rsidR="00350F63" w:rsidRDefault="00350F63" w:rsidP="00395D06">
                                  <w:r w:rsidRPr="00CD15EB">
                                    <w:rPr>
                                      <w:sz w:val="24"/>
                                      <w:szCs w:val="24"/>
                                    </w:rPr>
                                    <w:t>Darwin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90848" behindDoc="0" locked="0" layoutInCell="1" allowOverlap="1" wp14:anchorId="42670EB6" wp14:editId="06AC3BE1">
                            <wp:simplePos x="0" y="0"/>
                            <wp:positionH relativeFrom="column">
                              <wp:posOffset>2886075</wp:posOffset>
                            </wp:positionH>
                            <wp:positionV relativeFrom="paragraph">
                              <wp:posOffset>164465</wp:posOffset>
                            </wp:positionV>
                            <wp:extent cx="95250" cy="95250"/>
                            <wp:effectExtent l="5715" t="10160" r="13335" b="8890"/>
                            <wp:wrapNone/>
                            <wp:docPr id="346" name="Oval 34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5250" cy="9525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1D6454DA" id="Oval 346" o:spid="_x0000_s1026" style="position:absolute;margin-left:227.25pt;margin-top:12.95pt;width:7.5pt;height:7.5pt;z-index:25179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" fillcolor="black [3213]"/>
                        </w:pict>
                      </mc:Fallback>
                    </mc:AlternateContent>
                  </w:r>
                </w:p>
                <w:p w:rsidR="00395D06" w:rsidRDefault="00395D06" w:rsidP="00350F63">
                  <w:pPr>
                    <w:rPr>
                      <w:sz w:val="24"/>
                      <w:szCs w:val="24"/>
                    </w:rPr>
                  </w:pPr>
                </w:p>
                <w:p w:rsidR="00395D06" w:rsidRDefault="00395D06" w:rsidP="00350F63">
                  <w:pPr>
                    <w:rPr>
                      <w:sz w:val="24"/>
                      <w:szCs w:val="24"/>
                    </w:rPr>
                  </w:pPr>
                </w:p>
                <w:p w:rsidR="00395D06" w:rsidRDefault="00395D06" w:rsidP="00350F63">
                  <w:pPr>
                    <w:rPr>
                      <w:sz w:val="24"/>
                      <w:szCs w:val="24"/>
                    </w:rPr>
                  </w:pP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92896" behindDoc="0" locked="0" layoutInCell="1" allowOverlap="1" wp14:anchorId="1881DF76" wp14:editId="49667899">
                            <wp:simplePos x="0" y="0"/>
                            <wp:positionH relativeFrom="column">
                              <wp:posOffset>4448810</wp:posOffset>
                            </wp:positionH>
                            <wp:positionV relativeFrom="paragraph">
                              <wp:posOffset>635</wp:posOffset>
                            </wp:positionV>
                            <wp:extent cx="661670" cy="266700"/>
                            <wp:effectExtent l="6350" t="635" r="8255" b="8890"/>
                            <wp:wrapNone/>
                            <wp:docPr id="347" name="Text Box 34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61670" cy="2667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alpha val="39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350F63" w:rsidRDefault="00350F63" w:rsidP="00395D06">
                                        <w:r w:rsidRPr="00CD15EB">
                                          <w:rPr>
                                            <w:sz w:val="24"/>
                                            <w:szCs w:val="24"/>
                                          </w:rPr>
                                          <w:t>Cairns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881DF76" id="Text Box 347" o:spid="_x0000_s1141" type="#_x0000_t202" style="position:absolute;margin-left:350.3pt;margin-top:.05pt;width:52.1pt;height:21pt;z-index:25179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" stroked="f">
                            <v:fill opacity="25443f"/>
                            <v:textbox>
                              <w:txbxContent>
                                <w:p w:rsidR="00350F63" w:rsidRDefault="00350F63" w:rsidP="00395D06">
                                  <w:r w:rsidRPr="00CD15EB">
                                    <w:rPr>
                                      <w:sz w:val="24"/>
                                      <w:szCs w:val="24"/>
                                    </w:rPr>
                                    <w:t>Cairns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89824" behindDoc="0" locked="0" layoutInCell="1" allowOverlap="1" wp14:anchorId="7B2D7167" wp14:editId="196464DF">
                            <wp:simplePos x="0" y="0"/>
                            <wp:positionH relativeFrom="column">
                              <wp:posOffset>4300855</wp:posOffset>
                            </wp:positionH>
                            <wp:positionV relativeFrom="paragraph">
                              <wp:posOffset>76835</wp:posOffset>
                            </wp:positionV>
                            <wp:extent cx="95250" cy="95250"/>
                            <wp:effectExtent l="10795" t="10160" r="8255" b="8890"/>
                            <wp:wrapNone/>
                            <wp:docPr id="348" name="Oval 34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5250" cy="9525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4E1C56EA" id="Oval 348" o:spid="_x0000_s1026" style="position:absolute;margin-left:338.65pt;margin-top:6.05pt;width:7.5pt;height:7.5pt;z-index:25178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" fillcolor="black [3213]"/>
                        </w:pict>
                      </mc:Fallback>
                    </mc:AlternateContent>
                  </w: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78560" behindDoc="0" locked="0" layoutInCell="1" allowOverlap="1" wp14:anchorId="3B7E7A95" wp14:editId="7E31691D">
                            <wp:simplePos x="0" y="0"/>
                            <wp:positionH relativeFrom="column">
                              <wp:posOffset>1281430</wp:posOffset>
                            </wp:positionH>
                            <wp:positionV relativeFrom="paragraph">
                              <wp:posOffset>1391285</wp:posOffset>
                            </wp:positionV>
                            <wp:extent cx="95250" cy="95250"/>
                            <wp:effectExtent l="10795" t="10160" r="8255" b="8890"/>
                            <wp:wrapNone/>
                            <wp:docPr id="349" name="Oval 34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5250" cy="9525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03774280" id="Oval 349" o:spid="_x0000_s1026" style="position:absolute;margin-left:100.9pt;margin-top:109.55pt;width:7.5pt;height:7.5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" fillcolor="black [3213]"/>
                        </w:pict>
                      </mc:Fallback>
                    </mc:AlternateContent>
                  </w: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83680" behindDoc="0" locked="0" layoutInCell="1" allowOverlap="1" wp14:anchorId="489A6636" wp14:editId="664FF603">
                            <wp:simplePos x="0" y="0"/>
                            <wp:positionH relativeFrom="column">
                              <wp:posOffset>4544060</wp:posOffset>
                            </wp:positionH>
                            <wp:positionV relativeFrom="paragraph">
                              <wp:posOffset>2334260</wp:posOffset>
                            </wp:positionV>
                            <wp:extent cx="95250" cy="95250"/>
                            <wp:effectExtent l="6350" t="10160" r="12700" b="8890"/>
                            <wp:wrapNone/>
                            <wp:docPr id="350" name="Oval 35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5250" cy="9525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564215B8" id="Oval 350" o:spid="_x0000_s1026" style="position:absolute;margin-left:357.8pt;margin-top:183.8pt;width:7.5pt;height:7.5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" fillcolor="black [3213]"/>
                        </w:pict>
                      </mc:Fallback>
                    </mc:AlternateContent>
                  </w: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84704" behindDoc="0" locked="0" layoutInCell="1" allowOverlap="1" wp14:anchorId="249DCD79" wp14:editId="54E06283">
                            <wp:simplePos x="0" y="0"/>
                            <wp:positionH relativeFrom="column">
                              <wp:posOffset>3138805</wp:posOffset>
                            </wp:positionH>
                            <wp:positionV relativeFrom="paragraph">
                              <wp:posOffset>724535</wp:posOffset>
                            </wp:positionV>
                            <wp:extent cx="95250" cy="95250"/>
                            <wp:effectExtent l="10795" t="10160" r="8255" b="8890"/>
                            <wp:wrapNone/>
                            <wp:docPr id="351" name="Oval 35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5250" cy="9525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20E9AA87" id="Oval 351" o:spid="_x0000_s1026" style="position:absolute;margin-left:247.15pt;margin-top:57.05pt;width:7.5pt;height:7.5pt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" fillcolor="black [3213]"/>
                        </w:pict>
                      </mc:Fallback>
                    </mc:AlternateContent>
                  </w: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85728" behindDoc="0" locked="0" layoutInCell="1" allowOverlap="1" wp14:anchorId="3F302756" wp14:editId="3561EFBA">
                            <wp:simplePos x="0" y="0"/>
                            <wp:positionH relativeFrom="column">
                              <wp:posOffset>3948430</wp:posOffset>
                            </wp:positionH>
                            <wp:positionV relativeFrom="paragraph">
                              <wp:posOffset>1943735</wp:posOffset>
                            </wp:positionV>
                            <wp:extent cx="95250" cy="95250"/>
                            <wp:effectExtent l="10795" t="10160" r="8255" b="8890"/>
                            <wp:wrapNone/>
                            <wp:docPr id="352" name="Oval 35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5250" cy="9525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64097D4D" id="Oval 352" o:spid="_x0000_s1026" style="position:absolute;margin-left:310.9pt;margin-top:153.05pt;width:7.5pt;height:7.5pt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" fillcolor="black [3213]"/>
                        </w:pict>
                      </mc:Fallback>
                    </mc:AlternateContent>
                  </w: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86752" behindDoc="0" locked="0" layoutInCell="1" allowOverlap="1" wp14:anchorId="0936721D" wp14:editId="08C47737">
                            <wp:simplePos x="0" y="0"/>
                            <wp:positionH relativeFrom="column">
                              <wp:posOffset>4843780</wp:posOffset>
                            </wp:positionH>
                            <wp:positionV relativeFrom="paragraph">
                              <wp:posOffset>2172335</wp:posOffset>
                            </wp:positionV>
                            <wp:extent cx="95250" cy="95250"/>
                            <wp:effectExtent l="10795" t="10160" r="8255" b="8890"/>
                            <wp:wrapNone/>
                            <wp:docPr id="353" name="Oval 35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5250" cy="9525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39E42A89" id="Oval 353" o:spid="_x0000_s1026" style="position:absolute;margin-left:381.4pt;margin-top:171.05pt;width:7.5pt;height:7.5pt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" fillcolor="black [3213]"/>
                        </w:pict>
                      </mc:Fallback>
                    </mc:AlternateContent>
                  </w: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77536" behindDoc="0" locked="0" layoutInCell="1" allowOverlap="1" wp14:anchorId="741E20B1" wp14:editId="42D90A7B">
                            <wp:simplePos x="0" y="0"/>
                            <wp:positionH relativeFrom="column">
                              <wp:posOffset>1976755</wp:posOffset>
                            </wp:positionH>
                            <wp:positionV relativeFrom="paragraph">
                              <wp:posOffset>267335</wp:posOffset>
                            </wp:positionV>
                            <wp:extent cx="95250" cy="95250"/>
                            <wp:effectExtent l="10795" t="10160" r="8255" b="8890"/>
                            <wp:wrapNone/>
                            <wp:docPr id="354" name="Oval 35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5250" cy="9525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402AD832" id="Oval 354" o:spid="_x0000_s1026" style="position:absolute;margin-left:155.65pt;margin-top:21.05pt;width:7.5pt;height:7.5pt;z-index:25177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" fillcolor="black [3213]"/>
                        </w:pict>
                      </mc:Fallback>
                    </mc:AlternateContent>
                  </w:r>
                </w:p>
                <w:p w:rsidR="00395D06" w:rsidRDefault="00395D06" w:rsidP="00350F63">
                  <w:pPr>
                    <w:rPr>
                      <w:sz w:val="24"/>
                      <w:szCs w:val="24"/>
                    </w:rPr>
                  </w:pP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05184" behindDoc="0" locked="0" layoutInCell="1" allowOverlap="1" wp14:anchorId="1B73E4FB" wp14:editId="482431EC">
                            <wp:simplePos x="0" y="0"/>
                            <wp:positionH relativeFrom="column">
                              <wp:posOffset>1386205</wp:posOffset>
                            </wp:positionH>
                            <wp:positionV relativeFrom="paragraph">
                              <wp:posOffset>-3175</wp:posOffset>
                            </wp:positionV>
                            <wp:extent cx="913765" cy="266700"/>
                            <wp:effectExtent l="1270" t="635" r="8890" b="8890"/>
                            <wp:wrapNone/>
                            <wp:docPr id="355" name="Text Box 35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13765" cy="2667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alpha val="39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350F63" w:rsidRDefault="00350F63" w:rsidP="00395D06">
                                        <w:r w:rsidRPr="00CD15EB">
                                          <w:rPr>
                                            <w:sz w:val="24"/>
                                            <w:szCs w:val="24"/>
                                          </w:rPr>
                                          <w:t>Broome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B73E4FB" id="Text Box 355" o:spid="_x0000_s1142" type="#_x0000_t202" style="position:absolute;margin-left:109.15pt;margin-top:-.25pt;width:71.95pt;height:21pt;z-index:25180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" stroked="f">
                            <v:fill opacity="25443f"/>
                            <v:textbox>
                              <w:txbxContent>
                                <w:p w:rsidR="00350F63" w:rsidRDefault="00350F63" w:rsidP="00395D06">
                                  <w:r w:rsidRPr="00CD15EB">
                                    <w:rPr>
                                      <w:sz w:val="24"/>
                                      <w:szCs w:val="24"/>
                                    </w:rPr>
                                    <w:t>Broome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</w:p>
                <w:p w:rsidR="00395D06" w:rsidRDefault="00395D06" w:rsidP="00350F63">
                  <w:pPr>
                    <w:rPr>
                      <w:sz w:val="24"/>
                      <w:szCs w:val="24"/>
                    </w:rPr>
                  </w:pP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93920" behindDoc="0" locked="0" layoutInCell="1" allowOverlap="1" wp14:anchorId="2F9C022D" wp14:editId="0F0C5137">
                            <wp:simplePos x="0" y="0"/>
                            <wp:positionH relativeFrom="column">
                              <wp:posOffset>4544060</wp:posOffset>
                            </wp:positionH>
                            <wp:positionV relativeFrom="paragraph">
                              <wp:posOffset>12065</wp:posOffset>
                            </wp:positionV>
                            <wp:extent cx="913765" cy="266700"/>
                            <wp:effectExtent l="6350" t="635" r="3810" b="8890"/>
                            <wp:wrapNone/>
                            <wp:docPr id="356" name="Text Box 35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13765" cy="2667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alpha val="39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350F63" w:rsidRDefault="00350F63" w:rsidP="00395D06">
                                        <w:r w:rsidRPr="00CD15EB">
                                          <w:rPr>
                                            <w:sz w:val="24"/>
                                            <w:szCs w:val="24"/>
                                          </w:rPr>
                                          <w:t>Townsville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F9C022D" id="Text Box 356" o:spid="_x0000_s1143" type="#_x0000_t202" style="position:absolute;margin-left:357.8pt;margin-top:.95pt;width:71.95pt;height:21pt;z-index:25179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" stroked="f">
                            <v:fill opacity="25443f"/>
                            <v:textbox>
                              <w:txbxContent>
                                <w:p w:rsidR="00350F63" w:rsidRDefault="00350F63" w:rsidP="00395D06">
                                  <w:r w:rsidRPr="00CD15EB">
                                    <w:rPr>
                                      <w:sz w:val="24"/>
                                      <w:szCs w:val="24"/>
                                    </w:rPr>
                                    <w:t>Townsville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88800" behindDoc="0" locked="0" layoutInCell="1" allowOverlap="1" wp14:anchorId="66946ECA" wp14:editId="676B23FB">
                            <wp:simplePos x="0" y="0"/>
                            <wp:positionH relativeFrom="column">
                              <wp:posOffset>4405630</wp:posOffset>
                            </wp:positionH>
                            <wp:positionV relativeFrom="paragraph">
                              <wp:posOffset>88265</wp:posOffset>
                            </wp:positionV>
                            <wp:extent cx="95250" cy="95250"/>
                            <wp:effectExtent l="10795" t="10160" r="8255" b="8890"/>
                            <wp:wrapNone/>
                            <wp:docPr id="357" name="Oval 35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5250" cy="9525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006765B3" id="Oval 357" o:spid="_x0000_s1026" style="position:absolute;margin-left:346.9pt;margin-top:6.95pt;width:7.5pt;height:7.5pt;z-index:25178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" fillcolor="black [3213]"/>
                        </w:pict>
                      </mc:Fallback>
                    </mc:AlternateContent>
                  </w:r>
                </w:p>
                <w:p w:rsidR="00395D06" w:rsidRDefault="00395D06" w:rsidP="00350F63">
                  <w:pPr>
                    <w:rPr>
                      <w:sz w:val="24"/>
                      <w:szCs w:val="24"/>
                    </w:rPr>
                  </w:pP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18496" behindDoc="0" locked="0" layoutInCell="1" allowOverlap="1" wp14:anchorId="145043E8" wp14:editId="6649C816">
                            <wp:simplePos x="0" y="0"/>
                            <wp:positionH relativeFrom="column">
                              <wp:posOffset>1903095</wp:posOffset>
                            </wp:positionH>
                            <wp:positionV relativeFrom="paragraph">
                              <wp:posOffset>151765</wp:posOffset>
                            </wp:positionV>
                            <wp:extent cx="913765" cy="266700"/>
                            <wp:effectExtent l="0" t="0" r="635" b="0"/>
                            <wp:wrapNone/>
                            <wp:docPr id="358" name="Text Box 35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13765" cy="2667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alpha val="39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350F63" w:rsidRDefault="00350F63" w:rsidP="00395D06">
                                        <w:r w:rsidRPr="00CD15EB">
                                          <w:rPr>
                                            <w:sz w:val="24"/>
                                            <w:szCs w:val="24"/>
                                          </w:rPr>
                                          <w:t>Newman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45043E8" id="Text Box 358" o:spid="_x0000_s1144" type="#_x0000_t202" style="position:absolute;margin-left:149.85pt;margin-top:11.95pt;width:71.95pt;height:21pt;z-index:25181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" stroked="f">
                            <v:fill opacity="25443f"/>
                            <v:textbox>
                              <w:txbxContent>
                                <w:p w:rsidR="00350F63" w:rsidRDefault="00350F63" w:rsidP="00395D06">
                                  <w:r w:rsidRPr="00CD15EB">
                                    <w:rPr>
                                      <w:sz w:val="24"/>
                                      <w:szCs w:val="24"/>
                                    </w:rPr>
                                    <w:t>Newman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95968" behindDoc="0" locked="0" layoutInCell="1" allowOverlap="1" wp14:anchorId="378DE5A9" wp14:editId="59B04CED">
                            <wp:simplePos x="0" y="0"/>
                            <wp:positionH relativeFrom="column">
                              <wp:posOffset>3234055</wp:posOffset>
                            </wp:positionH>
                            <wp:positionV relativeFrom="paragraph">
                              <wp:posOffset>103505</wp:posOffset>
                            </wp:positionV>
                            <wp:extent cx="913765" cy="266700"/>
                            <wp:effectExtent l="1270" t="635" r="8890" b="8890"/>
                            <wp:wrapNone/>
                            <wp:docPr id="359" name="Text Box 35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13765" cy="2667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alpha val="39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350F63" w:rsidRDefault="00350F63" w:rsidP="00395D06">
                                        <w:r w:rsidRPr="00CD15EB">
                                          <w:rPr>
                                            <w:sz w:val="24"/>
                                            <w:szCs w:val="24"/>
                                          </w:rPr>
                                          <w:t>Alice</w:t>
                                        </w:r>
                                        <w:r>
                                          <w:t xml:space="preserve"> Springs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78DE5A9" id="Text Box 359" o:spid="_x0000_s1145" type="#_x0000_t202" style="position:absolute;margin-left:254.65pt;margin-top:8.15pt;width:71.95pt;height:21pt;z-index:25179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" stroked="f">
                            <v:fill opacity="25443f"/>
                            <v:textbox>
                              <w:txbxContent>
                                <w:p w:rsidR="00350F63" w:rsidRDefault="00350F63" w:rsidP="00395D06">
                                  <w:r w:rsidRPr="00CD15EB">
                                    <w:rPr>
                                      <w:sz w:val="24"/>
                                      <w:szCs w:val="24"/>
                                    </w:rPr>
                                    <w:t>Alice</w:t>
                                  </w:r>
                                  <w:r>
                                    <w:t xml:space="preserve"> Springs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</w:p>
                <w:p w:rsidR="00395D06" w:rsidRDefault="00395D06" w:rsidP="00350F63">
                  <w:pPr>
                    <w:rPr>
                      <w:sz w:val="24"/>
                      <w:szCs w:val="24"/>
                    </w:rPr>
                  </w:pP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17472" behindDoc="0" locked="0" layoutInCell="1" allowOverlap="1" wp14:anchorId="5B83F357" wp14:editId="701B493D">
                            <wp:simplePos x="0" y="0"/>
                            <wp:positionH relativeFrom="column">
                              <wp:posOffset>1884045</wp:posOffset>
                            </wp:positionH>
                            <wp:positionV relativeFrom="paragraph">
                              <wp:posOffset>52070</wp:posOffset>
                            </wp:positionV>
                            <wp:extent cx="95250" cy="95250"/>
                            <wp:effectExtent l="0" t="0" r="19050" b="19050"/>
                            <wp:wrapNone/>
                            <wp:docPr id="360" name="Oval 36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5250" cy="9525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143261C7" id="Oval 360" o:spid="_x0000_s1026" style="position:absolute;margin-left:148.35pt;margin-top:4.1pt;width:7.5pt;height:7.5pt;z-index:25181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" fillcolor="black [3213]"/>
                        </w:pict>
                      </mc:Fallback>
                    </mc:AlternateContent>
                  </w:r>
                </w:p>
                <w:p w:rsidR="00395D06" w:rsidRDefault="00395D06" w:rsidP="00350F63">
                  <w:pPr>
                    <w:rPr>
                      <w:sz w:val="24"/>
                      <w:szCs w:val="24"/>
                    </w:rPr>
                  </w:pPr>
                </w:p>
                <w:p w:rsidR="00395D06" w:rsidRDefault="00395D06" w:rsidP="00350F63">
                  <w:pPr>
                    <w:rPr>
                      <w:sz w:val="24"/>
                      <w:szCs w:val="24"/>
                    </w:rPr>
                  </w:pP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09280" behindDoc="0" locked="0" layoutInCell="1" allowOverlap="1" wp14:anchorId="61D593EE" wp14:editId="59990B85">
                            <wp:simplePos x="0" y="0"/>
                            <wp:positionH relativeFrom="column">
                              <wp:posOffset>3232150</wp:posOffset>
                            </wp:positionH>
                            <wp:positionV relativeFrom="paragraph">
                              <wp:posOffset>123553</wp:posOffset>
                            </wp:positionV>
                            <wp:extent cx="913765" cy="266700"/>
                            <wp:effectExtent l="0" t="0" r="635" b="0"/>
                            <wp:wrapNone/>
                            <wp:docPr id="361" name="Text Box 36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13765" cy="2667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alpha val="39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350F63" w:rsidRDefault="00350F63" w:rsidP="00395D06">
                                        <w:r w:rsidRPr="00CD15EB">
                                          <w:rPr>
                                            <w:sz w:val="24"/>
                                            <w:szCs w:val="24"/>
                                          </w:rPr>
                                          <w:t>Birdsville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1D593EE" id="Text Box 361" o:spid="_x0000_s1146" type="#_x0000_t202" style="position:absolute;margin-left:254.5pt;margin-top:9.75pt;width:71.95pt;height:21pt;z-index:25180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" stroked="f">
                            <v:fill opacity="25443f"/>
                            <v:textbox>
                              <w:txbxContent>
                                <w:p w:rsidR="00350F63" w:rsidRDefault="00350F63" w:rsidP="00395D06">
                                  <w:r w:rsidRPr="00CD15EB">
                                    <w:rPr>
                                      <w:sz w:val="24"/>
                                      <w:szCs w:val="24"/>
                                    </w:rPr>
                                    <w:t>Birdsville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07232" behindDoc="0" locked="0" layoutInCell="1" allowOverlap="1" wp14:anchorId="5F5BC308" wp14:editId="5E560251">
                            <wp:simplePos x="0" y="0"/>
                            <wp:positionH relativeFrom="column">
                              <wp:posOffset>3800203</wp:posOffset>
                            </wp:positionH>
                            <wp:positionV relativeFrom="paragraph">
                              <wp:posOffset>86360</wp:posOffset>
                            </wp:positionV>
                            <wp:extent cx="95250" cy="95250"/>
                            <wp:effectExtent l="0" t="0" r="19050" b="19050"/>
                            <wp:wrapNone/>
                            <wp:docPr id="362" name="Oval 36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5250" cy="9525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482C9124" id="Oval 362" o:spid="_x0000_s1026" style="position:absolute;margin-left:299.25pt;margin-top:6.8pt;width:7.5pt;height:7.5pt;z-index:25180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" fillcolor="black [3213]"/>
                        </w:pict>
                      </mc:Fallback>
                    </mc:AlternateContent>
                  </w:r>
                </w:p>
                <w:p w:rsidR="00395D06" w:rsidRDefault="00395D06" w:rsidP="00350F63">
                  <w:pPr>
                    <w:rPr>
                      <w:sz w:val="24"/>
                      <w:szCs w:val="24"/>
                    </w:rPr>
                  </w:pP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87776" behindDoc="0" locked="0" layoutInCell="1" allowOverlap="1" wp14:anchorId="24A3B34C" wp14:editId="3722243B">
                            <wp:simplePos x="0" y="0"/>
                            <wp:positionH relativeFrom="column">
                              <wp:posOffset>5040993</wp:posOffset>
                            </wp:positionH>
                            <wp:positionV relativeFrom="paragraph">
                              <wp:posOffset>137160</wp:posOffset>
                            </wp:positionV>
                            <wp:extent cx="95250" cy="95250"/>
                            <wp:effectExtent l="0" t="0" r="19050" b="19050"/>
                            <wp:wrapNone/>
                            <wp:docPr id="363" name="Oval 36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5250" cy="9525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6814541C" id="Oval 363" o:spid="_x0000_s1026" style="position:absolute;margin-left:396.95pt;margin-top:10.8pt;width:7.5pt;height:7.5pt;z-index:25178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" fillcolor="black [3213]"/>
                        </w:pict>
                      </mc:Fallback>
                    </mc:AlternateContent>
                  </w: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03136" behindDoc="0" locked="0" layoutInCell="1" allowOverlap="1" wp14:anchorId="33D4B90F" wp14:editId="02CC5530">
                            <wp:simplePos x="0" y="0"/>
                            <wp:positionH relativeFrom="column">
                              <wp:posOffset>1386205</wp:posOffset>
                            </wp:positionH>
                            <wp:positionV relativeFrom="paragraph">
                              <wp:posOffset>88265</wp:posOffset>
                            </wp:positionV>
                            <wp:extent cx="913765" cy="266700"/>
                            <wp:effectExtent l="1270" t="635" r="8890" b="8890"/>
                            <wp:wrapNone/>
                            <wp:docPr id="364" name="Text Box 36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13765" cy="2667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alpha val="39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350F63" w:rsidRDefault="00350F63" w:rsidP="00395D06">
                                        <w:r w:rsidRPr="00CD15EB">
                                          <w:rPr>
                                            <w:sz w:val="24"/>
                                            <w:szCs w:val="24"/>
                                          </w:rPr>
                                          <w:t>Geraldton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3D4B90F" id="Text Box 364" o:spid="_x0000_s1147" type="#_x0000_t202" style="position:absolute;margin-left:109.15pt;margin-top:6.95pt;width:71.95pt;height:21pt;z-index:25180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" stroked="f">
                            <v:fill opacity="25443f"/>
                            <v:textbox>
                              <w:txbxContent>
                                <w:p w:rsidR="00350F63" w:rsidRDefault="00350F63" w:rsidP="00395D06">
                                  <w:r w:rsidRPr="00CD15EB">
                                    <w:rPr>
                                      <w:sz w:val="24"/>
                                      <w:szCs w:val="24"/>
                                    </w:rPr>
                                    <w:t>Geraldton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94944" behindDoc="0" locked="0" layoutInCell="1" allowOverlap="1" wp14:anchorId="73ECB2A7" wp14:editId="5A8EB4EB">
                            <wp:simplePos x="0" y="0"/>
                            <wp:positionH relativeFrom="column">
                              <wp:posOffset>4319905</wp:posOffset>
                            </wp:positionH>
                            <wp:positionV relativeFrom="paragraph">
                              <wp:posOffset>88265</wp:posOffset>
                            </wp:positionV>
                            <wp:extent cx="695325" cy="266700"/>
                            <wp:effectExtent l="1270" t="635" r="8255" b="8890"/>
                            <wp:wrapNone/>
                            <wp:docPr id="365" name="Text Box 36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95325" cy="2667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alpha val="39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350F63" w:rsidRDefault="00350F63" w:rsidP="00395D06">
                                        <w:r w:rsidRPr="00CD15EB">
                                          <w:rPr>
                                            <w:sz w:val="24"/>
                                            <w:szCs w:val="24"/>
                                          </w:rPr>
                                          <w:t>Brisbane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3ECB2A7" id="Text Box 365" o:spid="_x0000_s1148" type="#_x0000_t202" style="position:absolute;margin-left:340.15pt;margin-top:6.95pt;width:54.75pt;height:21pt;z-index:25179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" stroked="f">
                            <v:fill opacity="25443f"/>
                            <v:textbox>
                              <w:txbxContent>
                                <w:p w:rsidR="00350F63" w:rsidRDefault="00350F63" w:rsidP="00395D06">
                                  <w:r w:rsidRPr="00CD15EB">
                                    <w:rPr>
                                      <w:sz w:val="24"/>
                                      <w:szCs w:val="24"/>
                                    </w:rPr>
                                    <w:t>Brisbane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</w:p>
                <w:p w:rsidR="00395D06" w:rsidRDefault="00395D06" w:rsidP="00350F63">
                  <w:pPr>
                    <w:rPr>
                      <w:sz w:val="24"/>
                      <w:szCs w:val="24"/>
                    </w:rPr>
                  </w:pPr>
                </w:p>
                <w:p w:rsidR="00395D06" w:rsidRDefault="00395D06" w:rsidP="00350F63">
                  <w:pPr>
                    <w:rPr>
                      <w:sz w:val="24"/>
                      <w:szCs w:val="24"/>
                    </w:rPr>
                  </w:pPr>
                </w:p>
                <w:p w:rsidR="00395D06" w:rsidRDefault="00CD15EB" w:rsidP="00350F63">
                  <w:pPr>
                    <w:rPr>
                      <w:sz w:val="24"/>
                      <w:szCs w:val="24"/>
                    </w:rPr>
                  </w:pP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96992" behindDoc="0" locked="0" layoutInCell="1" allowOverlap="1" wp14:anchorId="5C25BA30" wp14:editId="2E64AB97">
                            <wp:simplePos x="0" y="0"/>
                            <wp:positionH relativeFrom="column">
                              <wp:posOffset>4021092</wp:posOffset>
                            </wp:positionH>
                            <wp:positionV relativeFrom="paragraph">
                              <wp:posOffset>94615</wp:posOffset>
                            </wp:positionV>
                            <wp:extent cx="913765" cy="444137"/>
                            <wp:effectExtent l="0" t="0" r="635" b="0"/>
                            <wp:wrapNone/>
                            <wp:docPr id="367" name="Text Box 36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13765" cy="444137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alpha val="39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350F63" w:rsidRDefault="00350F63" w:rsidP="00395D06">
                                        <w:r w:rsidRPr="00CD15EB">
                                          <w:rPr>
                                            <w:sz w:val="24"/>
                                            <w:szCs w:val="24"/>
                                          </w:rPr>
                                          <w:t>Broken</w:t>
                                        </w:r>
                                        <w:r>
                                          <w:t xml:space="preserve"> Hill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C25BA30" id="Text Box 367" o:spid="_x0000_s1149" type="#_x0000_t202" style="position:absolute;margin-left:316.6pt;margin-top:7.45pt;width:71.95pt;height:34.95pt;z-index:25179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" stroked="f">
                            <v:fill opacity="25443f"/>
                            <v:textbox>
                              <w:txbxContent>
                                <w:p w:rsidR="00350F63" w:rsidRDefault="00350F63" w:rsidP="00395D06">
                                  <w:r w:rsidRPr="00CD15EB">
                                    <w:rPr>
                                      <w:sz w:val="24"/>
                                      <w:szCs w:val="24"/>
                                    </w:rPr>
                                    <w:t>Broken</w:t>
                                  </w:r>
                                  <w:r>
                                    <w:t xml:space="preserve"> Hill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="00395D06"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02112" behindDoc="0" locked="0" layoutInCell="1" allowOverlap="1" wp14:anchorId="610E92BD" wp14:editId="07204976">
                            <wp:simplePos x="0" y="0"/>
                            <wp:positionH relativeFrom="column">
                              <wp:posOffset>1510030</wp:posOffset>
                            </wp:positionH>
                            <wp:positionV relativeFrom="paragraph">
                              <wp:posOffset>19685</wp:posOffset>
                            </wp:positionV>
                            <wp:extent cx="913765" cy="266700"/>
                            <wp:effectExtent l="1270" t="635" r="8890" b="8890"/>
                            <wp:wrapNone/>
                            <wp:docPr id="366" name="Text Box 36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13765" cy="2667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alpha val="39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350F63" w:rsidRDefault="00350F63" w:rsidP="00395D06">
                                        <w:r w:rsidRPr="00CD15EB">
                                          <w:rPr>
                                            <w:sz w:val="24"/>
                                            <w:szCs w:val="24"/>
                                          </w:rPr>
                                          <w:t>Perth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10E92BD" id="Text Box 366" o:spid="_x0000_s1150" type="#_x0000_t202" style="position:absolute;margin-left:118.9pt;margin-top:1.55pt;width:71.95pt;height:21pt;z-index:25180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" stroked="f">
                            <v:fill opacity="25443f"/>
                            <v:textbox>
                              <w:txbxContent>
                                <w:p w:rsidR="00350F63" w:rsidRDefault="00350F63" w:rsidP="00395D06">
                                  <w:r w:rsidRPr="00CD15EB">
                                    <w:rPr>
                                      <w:sz w:val="24"/>
                                      <w:szCs w:val="24"/>
                                    </w:rPr>
                                    <w:t>Perth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="00395D06"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79584" behindDoc="0" locked="0" layoutInCell="1" allowOverlap="1" wp14:anchorId="0C5FDAB0" wp14:editId="545542A4">
                            <wp:simplePos x="0" y="0"/>
                            <wp:positionH relativeFrom="column">
                              <wp:posOffset>1414780</wp:posOffset>
                            </wp:positionH>
                            <wp:positionV relativeFrom="paragraph">
                              <wp:posOffset>95885</wp:posOffset>
                            </wp:positionV>
                            <wp:extent cx="95250" cy="95250"/>
                            <wp:effectExtent l="10795" t="10160" r="8255" b="8890"/>
                            <wp:wrapNone/>
                            <wp:docPr id="368" name="Oval 36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5250" cy="9525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7BE0892B" id="Oval 368" o:spid="_x0000_s1026" style="position:absolute;margin-left:111.4pt;margin-top:7.55pt;width:7.5pt;height:7.5pt;z-index:25177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" fillcolor="black [3213]"/>
                        </w:pict>
                      </mc:Fallback>
                    </mc:AlternateContent>
                  </w:r>
                </w:p>
                <w:p w:rsidR="00395D06" w:rsidRDefault="00395D06" w:rsidP="00350F63">
                  <w:pPr>
                    <w:rPr>
                      <w:sz w:val="24"/>
                      <w:szCs w:val="24"/>
                    </w:rPr>
                  </w:pP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16448" behindDoc="0" locked="0" layoutInCell="1" allowOverlap="1" wp14:anchorId="65EA69F6" wp14:editId="6CF00125">
                            <wp:simplePos x="0" y="0"/>
                            <wp:positionH relativeFrom="column">
                              <wp:posOffset>3267075</wp:posOffset>
                            </wp:positionH>
                            <wp:positionV relativeFrom="paragraph">
                              <wp:posOffset>4445</wp:posOffset>
                            </wp:positionV>
                            <wp:extent cx="913765" cy="266700"/>
                            <wp:effectExtent l="1270" t="635" r="8890" b="8890"/>
                            <wp:wrapNone/>
                            <wp:docPr id="369" name="Text Box 36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13765" cy="2667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alpha val="39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350F63" w:rsidRDefault="00350F63" w:rsidP="00395D06">
                                        <w:r w:rsidRPr="00CD15EB">
                                          <w:rPr>
                                            <w:sz w:val="24"/>
                                            <w:szCs w:val="24"/>
                                          </w:rPr>
                                          <w:t>Ceduna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5EA69F6" id="Text Box 369" o:spid="_x0000_s1151" type="#_x0000_t202" style="position:absolute;margin-left:257.25pt;margin-top:.35pt;width:71.95pt;height:21pt;z-index:2518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" stroked="f">
                            <v:fill opacity="25443f"/>
                            <v:textbox>
                              <w:txbxContent>
                                <w:p w:rsidR="00350F63" w:rsidRDefault="00350F63" w:rsidP="00395D06">
                                  <w:r w:rsidRPr="00CD15EB">
                                    <w:rPr>
                                      <w:sz w:val="24"/>
                                      <w:szCs w:val="24"/>
                                    </w:rPr>
                                    <w:t>Ceduna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15424" behindDoc="0" locked="0" layoutInCell="1" allowOverlap="1" wp14:anchorId="4E68CF2B" wp14:editId="25E07FA9">
                            <wp:simplePos x="0" y="0"/>
                            <wp:positionH relativeFrom="column">
                              <wp:posOffset>3219450</wp:posOffset>
                            </wp:positionH>
                            <wp:positionV relativeFrom="paragraph">
                              <wp:posOffset>74295</wp:posOffset>
                            </wp:positionV>
                            <wp:extent cx="95250" cy="95250"/>
                            <wp:effectExtent l="0" t="0" r="19050" b="19050"/>
                            <wp:wrapNone/>
                            <wp:docPr id="370" name="Oval 37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5250" cy="9525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5B3BB1EF" id="Oval 370" o:spid="_x0000_s1026" style="position:absolute;margin-left:253.5pt;margin-top:5.85pt;width:7.5pt;height:7.5pt;z-index:2518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" fillcolor="black [3213]"/>
                        </w:pict>
                      </mc:Fallback>
                    </mc:AlternateContent>
                  </w: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99040" behindDoc="0" locked="0" layoutInCell="1" allowOverlap="1" wp14:anchorId="308E4479" wp14:editId="5CE593C5">
                            <wp:simplePos x="0" y="0"/>
                            <wp:positionH relativeFrom="column">
                              <wp:posOffset>4953635</wp:posOffset>
                            </wp:positionH>
                            <wp:positionV relativeFrom="paragraph">
                              <wp:posOffset>139700</wp:posOffset>
                            </wp:positionV>
                            <wp:extent cx="656590" cy="266700"/>
                            <wp:effectExtent l="6350" t="635" r="3810" b="8890"/>
                            <wp:wrapNone/>
                            <wp:docPr id="371" name="Text Box 37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56590" cy="2667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alpha val="39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350F63" w:rsidRDefault="00350F63" w:rsidP="00395D06">
                                        <w:r w:rsidRPr="00CD15EB">
                                          <w:rPr>
                                            <w:sz w:val="24"/>
                                            <w:szCs w:val="24"/>
                                          </w:rPr>
                                          <w:t>Sydney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08E4479" id="Text Box 371" o:spid="_x0000_s1152" type="#_x0000_t202" style="position:absolute;margin-left:390.05pt;margin-top:11pt;width:51.7pt;height:21pt;z-index:25179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" stroked="f">
                            <v:fill opacity="25443f"/>
                            <v:textbox>
                              <w:txbxContent>
                                <w:p w:rsidR="00350F63" w:rsidRDefault="00350F63" w:rsidP="00395D06">
                                  <w:r w:rsidRPr="00CD15EB">
                                    <w:rPr>
                                      <w:sz w:val="24"/>
                                      <w:szCs w:val="24"/>
                                    </w:rPr>
                                    <w:t>Sydney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</w:p>
                <w:p w:rsidR="00395D06" w:rsidRDefault="00CD15EB" w:rsidP="00350F63">
                  <w:pPr>
                    <w:rPr>
                      <w:sz w:val="24"/>
                      <w:szCs w:val="24"/>
                    </w:rPr>
                  </w:pP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04160" behindDoc="0" locked="0" layoutInCell="1" allowOverlap="1" wp14:anchorId="7DD4167A" wp14:editId="4C6F4805">
                            <wp:simplePos x="0" y="0"/>
                            <wp:positionH relativeFrom="column">
                              <wp:posOffset>2845435</wp:posOffset>
                            </wp:positionH>
                            <wp:positionV relativeFrom="paragraph">
                              <wp:posOffset>162106</wp:posOffset>
                            </wp:positionV>
                            <wp:extent cx="858339" cy="266700"/>
                            <wp:effectExtent l="0" t="0" r="0" b="0"/>
                            <wp:wrapNone/>
                            <wp:docPr id="374" name="Text Box 37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58339" cy="2667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alpha val="39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350F63" w:rsidRDefault="00350F63" w:rsidP="00395D06">
                                        <w:r w:rsidRPr="00CD15EB">
                                          <w:rPr>
                                            <w:sz w:val="24"/>
                                            <w:szCs w:val="24"/>
                                          </w:rPr>
                                          <w:t>Adelaide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DD4167A" id="Text Box 374" o:spid="_x0000_s1153" type="#_x0000_t202" style="position:absolute;margin-left:224.05pt;margin-top:12.75pt;width:67.6pt;height:21pt;z-index:25180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" stroked="f">
                            <v:fill opacity="25443f"/>
                            <v:textbox>
                              <w:txbxContent>
                                <w:p w:rsidR="00350F63" w:rsidRDefault="00350F63" w:rsidP="00395D06">
                                  <w:r w:rsidRPr="00CD15EB">
                                    <w:rPr>
                                      <w:sz w:val="24"/>
                                      <w:szCs w:val="24"/>
                                    </w:rPr>
                                    <w:t>Adelaide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="00395D06"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14400" behindDoc="0" locked="0" layoutInCell="1" allowOverlap="1" wp14:anchorId="521C50C8" wp14:editId="2353F78D">
                            <wp:simplePos x="0" y="0"/>
                            <wp:positionH relativeFrom="column">
                              <wp:posOffset>1838325</wp:posOffset>
                            </wp:positionH>
                            <wp:positionV relativeFrom="paragraph">
                              <wp:posOffset>145415</wp:posOffset>
                            </wp:positionV>
                            <wp:extent cx="913765" cy="266700"/>
                            <wp:effectExtent l="1270" t="635" r="8890" b="8890"/>
                            <wp:wrapNone/>
                            <wp:docPr id="372" name="Text Box 37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13765" cy="2667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alpha val="39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350F63" w:rsidRDefault="00350F63" w:rsidP="00395D06">
                                        <w:r w:rsidRPr="00CD15EB">
                                          <w:rPr>
                                            <w:sz w:val="24"/>
                                            <w:szCs w:val="24"/>
                                          </w:rPr>
                                          <w:t>Albany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21C50C8" id="Text Box 372" o:spid="_x0000_s1154" type="#_x0000_t202" style="position:absolute;margin-left:144.75pt;margin-top:11.45pt;width:71.95pt;height:21pt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" stroked="f">
                            <v:fill opacity="25443f"/>
                            <v:textbox>
                              <w:txbxContent>
                                <w:p w:rsidR="00350F63" w:rsidRDefault="00350F63" w:rsidP="00395D06">
                                  <w:r w:rsidRPr="00CD15EB">
                                    <w:rPr>
                                      <w:sz w:val="24"/>
                                      <w:szCs w:val="24"/>
                                    </w:rPr>
                                    <w:t>Albany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="00395D06"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13376" behindDoc="0" locked="0" layoutInCell="1" allowOverlap="1" wp14:anchorId="674CAF77" wp14:editId="03F460DE">
                            <wp:simplePos x="0" y="0"/>
                            <wp:positionH relativeFrom="column">
                              <wp:posOffset>1714500</wp:posOffset>
                            </wp:positionH>
                            <wp:positionV relativeFrom="paragraph">
                              <wp:posOffset>165100</wp:posOffset>
                            </wp:positionV>
                            <wp:extent cx="95250" cy="95250"/>
                            <wp:effectExtent l="0" t="0" r="19050" b="19050"/>
                            <wp:wrapNone/>
                            <wp:docPr id="373" name="Oval 37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5250" cy="9525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1CB79793" id="Oval 373" o:spid="_x0000_s1026" style="position:absolute;margin-left:135pt;margin-top:13pt;width:7.5pt;height:7.5pt;z-index: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" fillcolor="black [3213]"/>
                        </w:pict>
                      </mc:Fallback>
                    </mc:AlternateContent>
                  </w:r>
                  <w:r w:rsidR="00395D06"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98016" behindDoc="0" locked="0" layoutInCell="1" allowOverlap="1" wp14:anchorId="49C1C345" wp14:editId="296CFE51">
                            <wp:simplePos x="0" y="0"/>
                            <wp:positionH relativeFrom="column">
                              <wp:posOffset>3905250</wp:posOffset>
                            </wp:positionH>
                            <wp:positionV relativeFrom="paragraph">
                              <wp:posOffset>164465</wp:posOffset>
                            </wp:positionV>
                            <wp:extent cx="743585" cy="266700"/>
                            <wp:effectExtent l="5715" t="635" r="3175" b="8890"/>
                            <wp:wrapNone/>
                            <wp:docPr id="375" name="Text Box 37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743585" cy="2667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alpha val="39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350F63" w:rsidRDefault="00350F63" w:rsidP="00395D06">
                                        <w:r w:rsidRPr="00CD15EB">
                                          <w:rPr>
                                            <w:sz w:val="24"/>
                                            <w:szCs w:val="24"/>
                                          </w:rPr>
                                          <w:t>Canberra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9C1C345" id="Text Box 375" o:spid="_x0000_s1155" type="#_x0000_t202" style="position:absolute;margin-left:307.5pt;margin-top:12.95pt;width:58.55pt;height:21pt;z-index:25179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" stroked="f">
                            <v:fill opacity="25443f"/>
                            <v:textbox>
                              <w:txbxContent>
                                <w:p w:rsidR="00350F63" w:rsidRDefault="00350F63" w:rsidP="00395D06">
                                  <w:r w:rsidRPr="00CD15EB">
                                    <w:rPr>
                                      <w:sz w:val="24"/>
                                      <w:szCs w:val="24"/>
                                    </w:rPr>
                                    <w:t>Canberra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</w:p>
                <w:p w:rsidR="00395D06" w:rsidRDefault="00395D06" w:rsidP="00350F63">
                  <w:pPr>
                    <w:rPr>
                      <w:sz w:val="24"/>
                      <w:szCs w:val="24"/>
                    </w:rPr>
                  </w:pP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80608" behindDoc="0" locked="0" layoutInCell="1" allowOverlap="1" wp14:anchorId="55653181" wp14:editId="26291807">
                            <wp:simplePos x="0" y="0"/>
                            <wp:positionH relativeFrom="column">
                              <wp:posOffset>3643630</wp:posOffset>
                            </wp:positionH>
                            <wp:positionV relativeFrom="paragraph">
                              <wp:posOffset>55880</wp:posOffset>
                            </wp:positionV>
                            <wp:extent cx="95250" cy="95250"/>
                            <wp:effectExtent l="10795" t="10160" r="8255" b="8890"/>
                            <wp:wrapNone/>
                            <wp:docPr id="376" name="Oval 37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5250" cy="9525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51E142BB" id="Oval 376" o:spid="_x0000_s1026" style="position:absolute;margin-left:286.9pt;margin-top:4.4pt;width:7.5pt;height:7.5pt;z-index:25178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" fillcolor="black [3213]"/>
                        </w:pict>
                      </mc:Fallback>
                    </mc:AlternateContent>
                  </w:r>
                </w:p>
                <w:p w:rsidR="00395D06" w:rsidRDefault="00395D06" w:rsidP="00350F63">
                  <w:pPr>
                    <w:rPr>
                      <w:sz w:val="24"/>
                      <w:szCs w:val="24"/>
                    </w:rPr>
                  </w:pP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01088" behindDoc="0" locked="0" layoutInCell="1" allowOverlap="1" wp14:anchorId="118B892E" wp14:editId="311A6BE0">
                            <wp:simplePos x="0" y="0"/>
                            <wp:positionH relativeFrom="column">
                              <wp:posOffset>4300855</wp:posOffset>
                            </wp:positionH>
                            <wp:positionV relativeFrom="paragraph">
                              <wp:posOffset>156845</wp:posOffset>
                            </wp:positionV>
                            <wp:extent cx="913765" cy="266700"/>
                            <wp:effectExtent l="1270" t="635" r="8890" b="8890"/>
                            <wp:wrapNone/>
                            <wp:docPr id="377" name="Text Box 37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13765" cy="2667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alpha val="39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350F63" w:rsidRDefault="00350F63" w:rsidP="00395D06">
                                        <w:r w:rsidRPr="00CD15EB">
                                          <w:rPr>
                                            <w:sz w:val="24"/>
                                            <w:szCs w:val="24"/>
                                          </w:rPr>
                                          <w:t>Melbourne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18B892E" id="Text Box 377" o:spid="_x0000_s1156" type="#_x0000_t202" style="position:absolute;margin-left:338.65pt;margin-top:12.35pt;width:71.95pt;height:21pt;z-index:25180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" stroked="f">
                            <v:fill opacity="25443f"/>
                            <v:textbox>
                              <w:txbxContent>
                                <w:p w:rsidR="00350F63" w:rsidRDefault="00350F63" w:rsidP="00395D06">
                                  <w:r w:rsidRPr="00CD15EB">
                                    <w:rPr>
                                      <w:sz w:val="24"/>
                                      <w:szCs w:val="24"/>
                                    </w:rPr>
                                    <w:t>Melbourne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</w:p>
                <w:p w:rsidR="00395D06" w:rsidRDefault="00395D06" w:rsidP="00350F63">
                  <w:pPr>
                    <w:rPr>
                      <w:sz w:val="24"/>
                      <w:szCs w:val="24"/>
                    </w:rPr>
                  </w:pP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82656" behindDoc="0" locked="0" layoutInCell="1" allowOverlap="1" wp14:anchorId="5DA932C3" wp14:editId="3F0D3A22">
                            <wp:simplePos x="0" y="0"/>
                            <wp:positionH relativeFrom="column">
                              <wp:posOffset>4224655</wp:posOffset>
                            </wp:positionH>
                            <wp:positionV relativeFrom="paragraph">
                              <wp:posOffset>95885</wp:posOffset>
                            </wp:positionV>
                            <wp:extent cx="95250" cy="95250"/>
                            <wp:effectExtent l="10795" t="10160" r="8255" b="8890"/>
                            <wp:wrapNone/>
                            <wp:docPr id="378" name="Oval 37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5250" cy="9525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59689148" id="Oval 378" o:spid="_x0000_s1026" style="position:absolute;margin-left:332.65pt;margin-top:7.55pt;width:7.5pt;height:7.5pt;z-index:25178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" fillcolor="black [3213]"/>
                        </w:pict>
                      </mc:Fallback>
                    </mc:AlternateContent>
                  </w:r>
                </w:p>
                <w:p w:rsidR="00395D06" w:rsidRDefault="00350F63" w:rsidP="00350F63">
                  <w:pPr>
                    <w:rPr>
                      <w:sz w:val="24"/>
                      <w:szCs w:val="24"/>
                    </w:rPr>
                  </w:pPr>
                  <w:r>
                    <w:rPr>
                      <w:noProof/>
                      <w:sz w:val="24"/>
                      <w:szCs w:val="24"/>
                      <w:lang w:eastAsia="en-AU"/>
                    </w:rPr>
                    <w:object w:dxaOrig="1440" w:dyaOrig="1440">
                      <v:shape id="_x0000_s1094" type="#_x0000_t75" style="position:absolute;margin-left:76.2pt;margin-top:6.75pt;width:86.05pt;height:41.35pt;z-index:251808256">
                        <v:imagedata r:id="rId33" o:title=""/>
                      </v:shape>
                      <o:OLEObject Type="Embed" ProgID="FXDraw.Graphic" ShapeID="_x0000_s1094" DrawAspect="Content" ObjectID="_1459807719" r:id="rId56"/>
                    </w:object>
                  </w:r>
                </w:p>
                <w:p w:rsidR="00395D06" w:rsidRDefault="00395D06" w:rsidP="00350F63">
                  <w:pPr>
                    <w:rPr>
                      <w:sz w:val="24"/>
                      <w:szCs w:val="24"/>
                    </w:rPr>
                  </w:pP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12352" behindDoc="0" locked="0" layoutInCell="1" allowOverlap="1" wp14:anchorId="797BF547" wp14:editId="237D9736">
                            <wp:simplePos x="0" y="0"/>
                            <wp:positionH relativeFrom="column">
                              <wp:posOffset>4312920</wp:posOffset>
                            </wp:positionH>
                            <wp:positionV relativeFrom="paragraph">
                              <wp:posOffset>119380</wp:posOffset>
                            </wp:positionV>
                            <wp:extent cx="95250" cy="95250"/>
                            <wp:effectExtent l="0" t="0" r="19050" b="19050"/>
                            <wp:wrapNone/>
                            <wp:docPr id="379" name="Oval 37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5250" cy="9525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297F8E30" id="Oval 379" o:spid="_x0000_s1026" style="position:absolute;margin-left:339.6pt;margin-top:9.4pt;width:7.5pt;height:7.5pt;z-index:25181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" fillcolor="black [3213]"/>
                        </w:pict>
                      </mc:Fallback>
                    </mc:AlternateContent>
                  </w: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11328" behindDoc="0" locked="0" layoutInCell="1" allowOverlap="1" wp14:anchorId="241EB42E" wp14:editId="48F32014">
                            <wp:simplePos x="0" y="0"/>
                            <wp:positionH relativeFrom="column">
                              <wp:posOffset>3550920</wp:posOffset>
                            </wp:positionH>
                            <wp:positionV relativeFrom="paragraph">
                              <wp:posOffset>31115</wp:posOffset>
                            </wp:positionV>
                            <wp:extent cx="913765" cy="266700"/>
                            <wp:effectExtent l="0" t="0" r="635" b="0"/>
                            <wp:wrapNone/>
                            <wp:docPr id="380" name="Text Box 38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13765" cy="2667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alpha val="39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350F63" w:rsidRDefault="00350F63" w:rsidP="00395D06">
                                        <w:r w:rsidRPr="00CD15EB">
                                          <w:rPr>
                                            <w:sz w:val="24"/>
                                            <w:szCs w:val="24"/>
                                          </w:rPr>
                                          <w:t>Devonport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41EB42E" id="Text Box 380" o:spid="_x0000_s1157" type="#_x0000_t202" style="position:absolute;margin-left:279.6pt;margin-top:2.45pt;width:71.95pt;height:21pt;z-index:25181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" stroked="f">
                            <v:fill opacity="25443f"/>
                            <v:textbox>
                              <w:txbxContent>
                                <w:p w:rsidR="00350F63" w:rsidRDefault="00350F63" w:rsidP="00395D06">
                                  <w:r w:rsidRPr="00CD15EB">
                                    <w:rPr>
                                      <w:sz w:val="24"/>
                                      <w:szCs w:val="24"/>
                                    </w:rPr>
                                    <w:t>Devonport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</w:p>
                <w:p w:rsidR="00395D06" w:rsidRDefault="00395D06" w:rsidP="00350F63">
                  <w:pPr>
                    <w:rPr>
                      <w:sz w:val="24"/>
                      <w:szCs w:val="24"/>
                    </w:rPr>
                  </w:pP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00064" behindDoc="0" locked="0" layoutInCell="1" allowOverlap="1" wp14:anchorId="3222712A" wp14:editId="6E5C2030">
                            <wp:simplePos x="0" y="0"/>
                            <wp:positionH relativeFrom="column">
                              <wp:posOffset>4544060</wp:posOffset>
                            </wp:positionH>
                            <wp:positionV relativeFrom="paragraph">
                              <wp:posOffset>83185</wp:posOffset>
                            </wp:positionV>
                            <wp:extent cx="913765" cy="266700"/>
                            <wp:effectExtent l="6350" t="8255" r="3810" b="1270"/>
                            <wp:wrapNone/>
                            <wp:docPr id="381" name="Text Box 38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13765" cy="2667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alpha val="39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350F63" w:rsidRDefault="00350F63" w:rsidP="00395D06">
                                        <w:r w:rsidRPr="00CD15EB">
                                          <w:rPr>
                                            <w:sz w:val="24"/>
                                            <w:szCs w:val="24"/>
                                          </w:rPr>
                                          <w:t>Hobart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222712A" id="Text Box 381" o:spid="_x0000_s1158" type="#_x0000_t202" style="position:absolute;margin-left:357.8pt;margin-top:6.55pt;width:71.95pt;height:21pt;z-index:25180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" stroked="f">
                            <v:fill opacity="25443f"/>
                            <v:textbox>
                              <w:txbxContent>
                                <w:p w:rsidR="00350F63" w:rsidRDefault="00350F63" w:rsidP="00395D06">
                                  <w:r w:rsidRPr="00CD15EB">
                                    <w:rPr>
                                      <w:sz w:val="24"/>
                                      <w:szCs w:val="24"/>
                                    </w:rPr>
                                    <w:t>Hobart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</w:p>
                <w:p w:rsidR="00395D06" w:rsidRDefault="00395D06" w:rsidP="00350F63">
                  <w:pPr>
                    <w:rPr>
                      <w:sz w:val="24"/>
                      <w:szCs w:val="24"/>
                    </w:rPr>
                  </w:pPr>
                  <w:r>
                    <w:rPr>
                      <w:noProof/>
                      <w:sz w:val="24"/>
                      <w:szCs w:val="24"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81632" behindDoc="0" locked="0" layoutInCell="1" allowOverlap="1" wp14:anchorId="5F4BB9A9" wp14:editId="771E7BB5">
                            <wp:simplePos x="0" y="0"/>
                            <wp:positionH relativeFrom="column">
                              <wp:posOffset>4448810</wp:posOffset>
                            </wp:positionH>
                            <wp:positionV relativeFrom="paragraph">
                              <wp:posOffset>37465</wp:posOffset>
                            </wp:positionV>
                            <wp:extent cx="95250" cy="95250"/>
                            <wp:effectExtent l="0" t="0" r="19050" b="19050"/>
                            <wp:wrapNone/>
                            <wp:docPr id="382" name="Oval 38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5250" cy="9525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6637E0C3" id="Oval 382" o:spid="_x0000_s1026" style="position:absolute;margin-left:350.3pt;margin-top:2.95pt;width:7.5pt;height:7.5pt;z-index:25178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" fillcolor="black [3213]"/>
                        </w:pict>
                      </mc:Fallback>
                    </mc:AlternateContent>
                  </w:r>
                </w:p>
                <w:p w:rsidR="00395D06" w:rsidRDefault="00395D06" w:rsidP="00350F63">
                  <w:pPr>
                    <w:rPr>
                      <w:sz w:val="24"/>
                      <w:szCs w:val="24"/>
                    </w:rPr>
                  </w:pPr>
                </w:p>
                <w:p w:rsidR="00395D06" w:rsidRPr="00F97437" w:rsidRDefault="00395D06" w:rsidP="00350F63">
                  <w:pPr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Questions 17</w:t>
                  </w:r>
                  <w:r w:rsidRPr="00547EE4">
                    <w:rPr>
                      <w:b/>
                      <w:sz w:val="24"/>
                      <w:szCs w:val="24"/>
                    </w:rPr>
                    <w:t xml:space="preserve"> to </w:t>
                  </w:r>
                  <w:r>
                    <w:rPr>
                      <w:b/>
                      <w:sz w:val="24"/>
                      <w:szCs w:val="24"/>
                    </w:rPr>
                    <w:t>20 refer to the map of Australia</w:t>
                  </w:r>
                  <w:r w:rsidRPr="00547EE4">
                    <w:rPr>
                      <w:b/>
                      <w:sz w:val="24"/>
                      <w:szCs w:val="24"/>
                    </w:rPr>
                    <w:t>.</w:t>
                  </w:r>
                </w:p>
              </w:tc>
            </w:tr>
          </w:tbl>
          <w:p w:rsidR="00395D06" w:rsidRDefault="00395D06" w:rsidP="00350F63">
            <w:pPr>
              <w:pStyle w:val="QuestionStyle"/>
            </w:pPr>
          </w:p>
        </w:tc>
      </w:tr>
      <w:tr w:rsidR="00395D06" w:rsidRPr="00A90D26" w:rsidTr="00395D0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95D06" w:rsidRPr="001B3341" w:rsidRDefault="00395D06" w:rsidP="00395D06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95D06" w:rsidRPr="00A90D26" w:rsidRDefault="00395D06" w:rsidP="00350F63">
            <w:pPr>
              <w:pStyle w:val="QuestionStyle"/>
            </w:pPr>
            <w:r w:rsidRPr="00A90D26">
              <w:t>What direction is Adelaide from Devonport?</w:t>
            </w:r>
          </w:p>
          <w:p w:rsidR="00395D06" w:rsidRPr="00A90D26" w:rsidRDefault="00395D06" w:rsidP="00350F63">
            <w:pPr>
              <w:pStyle w:val="QuestionStyle"/>
            </w:pPr>
            <w:r w:rsidRPr="00A90D26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19520" behindDoc="0" locked="0" layoutInCell="1" allowOverlap="1" wp14:anchorId="59E6D788" wp14:editId="07E76B01">
                      <wp:simplePos x="0" y="0"/>
                      <wp:positionH relativeFrom="column">
                        <wp:posOffset>1490164</wp:posOffset>
                      </wp:positionH>
                      <wp:positionV relativeFrom="paragraph">
                        <wp:posOffset>158387</wp:posOffset>
                      </wp:positionV>
                      <wp:extent cx="1913164" cy="373380"/>
                      <wp:effectExtent l="0" t="0" r="11430" b="26670"/>
                      <wp:wrapNone/>
                      <wp:docPr id="383" name="Rectangle 1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3164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350F63" w:rsidRDefault="00350F63" w:rsidP="00CD15EB">
                                  <w:pPr>
                                    <w:jc w:val="center"/>
                                  </w:pPr>
                                  <w:r>
                                    <w:t>North West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E6D788" id="_x0000_s1159" style="position:absolute;margin-left:117.35pt;margin-top:12.45pt;width:150.65pt;height:29.4pt;z-index:25181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" filled="f" strokecolor="black [3213]" strokeweight="1.5pt">
                      <v:textbox>
                        <w:txbxContent>
                          <w:p w:rsidR="00350F63" w:rsidRDefault="00350F63" w:rsidP="00CD15EB">
                            <w:pPr>
                              <w:jc w:val="center"/>
                            </w:pPr>
                            <w:r>
                              <w:t>North West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395D06" w:rsidRPr="00A90D26" w:rsidRDefault="00395D06" w:rsidP="00350F63">
            <w:pPr>
              <w:pStyle w:val="QuestionStyle"/>
            </w:pPr>
          </w:p>
          <w:p w:rsidR="00395D06" w:rsidRPr="00A90D26" w:rsidRDefault="00395D06" w:rsidP="00350F63">
            <w:pPr>
              <w:pStyle w:val="QuestionStyle"/>
            </w:pPr>
          </w:p>
          <w:p w:rsidR="00395D06" w:rsidRPr="00A90D26" w:rsidRDefault="00395D06" w:rsidP="00350F63">
            <w:pPr>
              <w:pStyle w:val="QuestionStyle"/>
            </w:pPr>
          </w:p>
        </w:tc>
      </w:tr>
      <w:tr w:rsidR="00395D06" w:rsidRPr="00A90D26" w:rsidTr="00395D0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95D06" w:rsidRPr="001B3341" w:rsidRDefault="00395D06" w:rsidP="00395D06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95D06" w:rsidRPr="00A90D26" w:rsidRDefault="00395D06" w:rsidP="00350F63">
            <w:pPr>
              <w:pStyle w:val="QuestionStyle"/>
            </w:pPr>
            <w:r w:rsidRPr="00A90D26">
              <w:t>Newman has a grid reference of C3.</w:t>
            </w:r>
          </w:p>
          <w:p w:rsidR="00395D06" w:rsidRPr="00A90D26" w:rsidRDefault="00395D06" w:rsidP="00350F63">
            <w:pPr>
              <w:pStyle w:val="QuestionStyle"/>
            </w:pPr>
            <w:r w:rsidRPr="00A90D26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20544" behindDoc="0" locked="0" layoutInCell="1" allowOverlap="1" wp14:anchorId="10B8D00C" wp14:editId="1D121921">
                      <wp:simplePos x="0" y="0"/>
                      <wp:positionH relativeFrom="column">
                        <wp:posOffset>3053080</wp:posOffset>
                      </wp:positionH>
                      <wp:positionV relativeFrom="paragraph">
                        <wp:posOffset>70485</wp:posOffset>
                      </wp:positionV>
                      <wp:extent cx="942975" cy="419100"/>
                      <wp:effectExtent l="0" t="0" r="28575" b="19050"/>
                      <wp:wrapNone/>
                      <wp:docPr id="384" name="Rectangle 3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2975" cy="4191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50F63" w:rsidRDefault="00350F63" w:rsidP="00CD15EB">
                                  <w:pPr>
                                    <w:jc w:val="center"/>
                                  </w:pPr>
                                  <w:r>
                                    <w:t>H2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0B8D00C" id="Rectangle 384" o:spid="_x0000_s1160" style="position:absolute;margin-left:240.4pt;margin-top:5.55pt;width:74.25pt;height:33pt;z-index:25182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" filled="f" strokecolor="black [3213]" strokeweight="1.5pt">
                      <v:textbox>
                        <w:txbxContent>
                          <w:p w:rsidR="00350F63" w:rsidRDefault="00350F63" w:rsidP="00CD15EB">
                            <w:pPr>
                              <w:jc w:val="center"/>
                            </w:pPr>
                            <w:r>
                              <w:t>H2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A90D26">
              <w:t>What is the grid reference of Townsville?</w:t>
            </w:r>
            <w:r w:rsidRPr="00A90D26">
              <w:rPr>
                <w:noProof/>
                <w:lang w:eastAsia="en-AU"/>
              </w:rPr>
              <w:t xml:space="preserve"> </w:t>
            </w:r>
          </w:p>
          <w:p w:rsidR="00395D06" w:rsidRPr="00A90D26" w:rsidRDefault="00395D06" w:rsidP="00350F63">
            <w:pPr>
              <w:pStyle w:val="QuestionStyle"/>
            </w:pPr>
          </w:p>
          <w:p w:rsidR="00395D06" w:rsidRPr="00A90D26" w:rsidRDefault="00395D06" w:rsidP="00350F63">
            <w:pPr>
              <w:pStyle w:val="QuestionStyle"/>
            </w:pPr>
          </w:p>
        </w:tc>
      </w:tr>
      <w:tr w:rsidR="00395D06" w:rsidRPr="00A90D26" w:rsidTr="00395D0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95D06" w:rsidRPr="001B3341" w:rsidRDefault="00395D06" w:rsidP="00395D06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95D06" w:rsidRPr="00A90D26" w:rsidRDefault="00395D06" w:rsidP="00350F63">
            <w:pPr>
              <w:pStyle w:val="QuestionStyle"/>
            </w:pPr>
            <w:r w:rsidRPr="00A90D26">
              <w:t>How far is Perth from Birdsville?</w:t>
            </w:r>
          </w:p>
          <w:p w:rsidR="00395D06" w:rsidRPr="00A90D26" w:rsidRDefault="00395D06" w:rsidP="00350F63">
            <w:pPr>
              <w:pStyle w:val="QuestionStyle"/>
            </w:pPr>
            <w:r w:rsidRPr="00A90D26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21568" behindDoc="0" locked="0" layoutInCell="1" allowOverlap="1" wp14:anchorId="2C802B1F" wp14:editId="4C03085F">
                      <wp:simplePos x="0" y="0"/>
                      <wp:positionH relativeFrom="column">
                        <wp:posOffset>2929255</wp:posOffset>
                      </wp:positionH>
                      <wp:positionV relativeFrom="paragraph">
                        <wp:posOffset>158115</wp:posOffset>
                      </wp:positionV>
                      <wp:extent cx="942975" cy="548640"/>
                      <wp:effectExtent l="0" t="0" r="28575" b="22860"/>
                      <wp:wrapNone/>
                      <wp:docPr id="385" name="Rectangle 3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2975" cy="54864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50F63" w:rsidRDefault="000608C3" w:rsidP="00CD15EB">
                                  <w:pPr>
                                    <w:jc w:val="center"/>
                                  </w:pPr>
                                  <w:r>
                                    <w:t>1625 to</w:t>
                                  </w:r>
                                </w:p>
                                <w:p w:rsidR="000608C3" w:rsidRDefault="000608C3" w:rsidP="00CD15EB">
                                  <w:pPr>
                                    <w:jc w:val="center"/>
                                  </w:pPr>
                                  <w:r>
                                    <w:t>1750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C802B1F" id="Rectangle 385" o:spid="_x0000_s1161" style="position:absolute;margin-left:230.65pt;margin-top:12.45pt;width:74.25pt;height:43.2pt;z-index:25182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" filled="f" strokecolor="black [3213]" strokeweight="1.5pt">
                      <v:textbox>
                        <w:txbxContent>
                          <w:p w:rsidR="00350F63" w:rsidRDefault="000608C3" w:rsidP="00CD15EB">
                            <w:pPr>
                              <w:jc w:val="center"/>
                            </w:pPr>
                            <w:r>
                              <w:t>1625 to</w:t>
                            </w:r>
                          </w:p>
                          <w:p w:rsidR="000608C3" w:rsidRDefault="000608C3" w:rsidP="00CD15EB">
                            <w:pPr>
                              <w:jc w:val="center"/>
                            </w:pPr>
                            <w:r>
                              <w:t>1750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395D06" w:rsidRPr="00A90D26" w:rsidRDefault="000608C3" w:rsidP="00350F63">
            <w:pPr>
              <w:pStyle w:val="QuestionStyle"/>
            </w:pPr>
            <w:r>
              <w:t xml:space="preserve">                      Accept answers with the range</w:t>
            </w:r>
          </w:p>
          <w:p w:rsidR="00395D06" w:rsidRPr="00A90D26" w:rsidRDefault="00CD15EB" w:rsidP="00350F63">
            <w:pPr>
              <w:pStyle w:val="QuestionStyle"/>
            </w:pPr>
            <w:r>
              <w:t xml:space="preserve">                                                                                                        km.</w:t>
            </w:r>
          </w:p>
          <w:p w:rsidR="00395D06" w:rsidRPr="00A90D26" w:rsidRDefault="00395D06" w:rsidP="00350F63">
            <w:pPr>
              <w:pStyle w:val="QuestionStyle"/>
            </w:pPr>
          </w:p>
        </w:tc>
      </w:tr>
      <w:tr w:rsidR="00395D06" w:rsidTr="00395D0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95D06" w:rsidRPr="001B3341" w:rsidRDefault="00395D06" w:rsidP="00395D06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95D06" w:rsidRPr="00F36416" w:rsidRDefault="00395D06" w:rsidP="00350F63">
            <w:pPr>
              <w:pStyle w:val="QuestionStyle"/>
            </w:pPr>
            <w:r>
              <w:t>What city is about 1 5</w:t>
            </w:r>
            <w:r w:rsidRPr="00F36416">
              <w:t>00 km NW of Canberra?</w:t>
            </w:r>
          </w:p>
          <w:p w:rsidR="00395D06" w:rsidRDefault="00395D06" w:rsidP="00350F63">
            <w:pPr>
              <w:rPr>
                <w:sz w:val="12"/>
                <w:szCs w:val="12"/>
              </w:rPr>
            </w:pPr>
          </w:p>
          <w:p w:rsidR="00395D06" w:rsidRDefault="00395D06" w:rsidP="00350F63">
            <w:pPr>
              <w:rPr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822592" behindDoc="0" locked="0" layoutInCell="1" allowOverlap="1" wp14:anchorId="69E8F50D" wp14:editId="290DE577">
                      <wp:simplePos x="0" y="0"/>
                      <wp:positionH relativeFrom="column">
                        <wp:posOffset>239395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386" name="Group 3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38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395D06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395D06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395D06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395D06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9E8F50D" id="Group 386" o:spid="_x0000_s1162" style="position:absolute;margin-left:18.85pt;margin-top:.9pt;width:13.5pt;height:74.4pt;z-index:251822592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">
                      <v:roundrect id="AutoShape 3" o:spid="_x0000_s1163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vhCcYA&#10;AADcAAAADwAAAGRycy9kb3ducmV2LnhtbESPQWvCQBSE70L/w/IEL9JsakFjmlWkxVIvQm3R6yP7&#10;mgSzb0N2TWJ/fbcgeBxm5hsmWw+mFh21rrKs4CmKQRDnVldcKPj+2j4mIJxH1lhbJgVXcrBePYwy&#10;TLXt+ZO6gy9EgLBLUUHpfZNK6fKSDLrINsTB+7GtQR9kW0jdYh/gppazOJ5LgxWHhRIbei0pPx8u&#10;RkFyTcyxO+7fT7Tj/u13rxeb6VKpyXjYvIDwNPh7+Nb+0AqekwX8nwlH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avhCcYAAADcAAAADwAAAAAAAAAAAAAAAACYAgAAZHJz&#10;L2Rvd25yZXYueG1sUEsFBgAAAAAEAAQA9QAAAIsDAAAAAA==&#10;" strokecolor="windowText" strokeweight="1pt">
                        <v:textbox>
                          <w:txbxContent>
                            <w:p w:rsidR="00350F63" w:rsidRDefault="00350F63" w:rsidP="00395D0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164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Xbt74A&#10;AADcAAAADwAAAGRycy9kb3ducmV2LnhtbERPTWvCQBC9F/oflhG8FN3UgpXoKqFQsUdj8TxkxySY&#10;nQ27q8Z/7xwEj4/3vdoMrlNXCrH1bOBzmoEirrxtuTbwf/idLEDFhGyx80wG7hRhs35/W2Fu/Y33&#10;dC1TrSSEY44GmpT6XOtYNeQwTn1PLNzJB4dJYKi1DXiTcNfpWZbNtcOWpaHBnn4aqs7lxRkI4rq4&#10;Xfz+2GazY4F/ZVWUrTHj0VAsQSUa0kv8dO+sga+FrJUzcgT0+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cF27e+AAAA3AAAAA8AAAAAAAAAAAAAAAAAmAIAAGRycy9kb3ducmV2&#10;LnhtbFBLBQYAAAAABAAEAPUAAACDAwAAAAA=&#10;" fillcolor="#0d0d0d [3069]" strokecolor="windowText" strokeweight="1pt">
                        <v:textbox>
                          <w:txbxContent>
                            <w:p w:rsidR="00350F63" w:rsidRDefault="00350F63" w:rsidP="00395D0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165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jQ4MUA&#10;AADcAAAADwAAAGRycy9kb3ducmV2LnhtbESPQWvCQBSE7wX/w/IEL6KbVtAYXUVaWuxFqIpeH9ln&#10;Esy+Ddk1if56t1DocZiZb5jlujOlaKh2hWUFr+MIBHFqdcGZguPhcxSDcB5ZY2mZFNzJwXrVe1li&#10;om3LP9TsfSYChF2CCnLvq0RKl+Zk0I1tRRy8i60N+iDrTOoa2wA3pXyLoqk0WHBYyLGi95zS6/5m&#10;FMT32Jya0+7rTN/cfjx2erYZzpUa9LvNAoSnzv+H/9pbrWASz+H3TDgCcvU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eNDgxQAAANwAAAAPAAAAAAAAAAAAAAAAAJgCAABkcnMv&#10;ZG93bnJldi54bWxQSwUGAAAAAAQABAD1AAAAigMAAAAA&#10;" strokecolor="windowText" strokeweight="1pt">
                        <v:textbox>
                          <w:txbxContent>
                            <w:p w:rsidR="00350F63" w:rsidRDefault="00350F63" w:rsidP="00395D0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166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vvoMMA&#10;AADcAAAADwAAAGRycy9kb3ducmV2LnhtbERPy2rCQBTdF/yH4Ra6KWZiCxpjRpEWS7sRfKDbS+aa&#10;hGbuhMyYxH59ZyG4PJx3thpMLTpqXWVZwSSKQRDnVldcKDgeNuMEhPPIGmvLpOBGDlbL0VOGqbY9&#10;76jb+0KEEHYpKii9b1IpXV6SQRfZhjhwF9sa9AG2hdQt9iHc1PItjqfSYMWhocSGPkrKf/dXoyC5&#10;JebUnbZfZ/rh/vNvq2fr17lSL8/DegHC0+Af4rv7Wyt4n4f54Uw4AnL5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5vvoMMAAADcAAAADwAAAAAAAAAAAAAAAACYAgAAZHJzL2Rv&#10;d25yZXYueG1sUEsFBgAAAAAEAAQA9QAAAIgDAAAAAA==&#10;" strokecolor="windowText" strokeweight="1pt">
                        <v:textbox>
                          <w:txbxContent>
                            <w:p w:rsidR="00350F63" w:rsidRDefault="00350F63" w:rsidP="00395D0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sz w:val="24"/>
                <w:szCs w:val="24"/>
              </w:rPr>
              <w:t xml:space="preserve">               Alice Springs.</w:t>
            </w:r>
          </w:p>
          <w:p w:rsidR="00395D06" w:rsidRDefault="00395D06" w:rsidP="00350F63">
            <w:pPr>
              <w:rPr>
                <w:sz w:val="12"/>
                <w:szCs w:val="12"/>
              </w:rPr>
            </w:pPr>
          </w:p>
          <w:p w:rsidR="00395D06" w:rsidRDefault="00395D06" w:rsidP="00350F6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Birdsville.</w:t>
            </w:r>
          </w:p>
          <w:p w:rsidR="00395D06" w:rsidRDefault="00395D06" w:rsidP="00350F63">
            <w:pPr>
              <w:rPr>
                <w:sz w:val="12"/>
                <w:szCs w:val="12"/>
              </w:rPr>
            </w:pPr>
          </w:p>
          <w:p w:rsidR="00395D06" w:rsidRDefault="00395D06" w:rsidP="00350F6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Brisbane.</w:t>
            </w:r>
            <w:r>
              <w:rPr>
                <w:noProof/>
                <w:lang w:eastAsia="en-AU"/>
              </w:rPr>
              <w:t xml:space="preserve"> </w:t>
            </w:r>
            <w:bookmarkStart w:id="0" w:name="_GoBack"/>
            <w:bookmarkEnd w:id="0"/>
          </w:p>
          <w:p w:rsidR="00395D06" w:rsidRDefault="00395D06" w:rsidP="00350F63">
            <w:pPr>
              <w:rPr>
                <w:sz w:val="12"/>
                <w:szCs w:val="12"/>
              </w:rPr>
            </w:pPr>
          </w:p>
          <w:p w:rsidR="00395D06" w:rsidRDefault="00395D06" w:rsidP="00350F6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Broken Hill.</w:t>
            </w:r>
          </w:p>
          <w:p w:rsidR="00395D06" w:rsidRDefault="00395D06" w:rsidP="00350F63">
            <w:pPr>
              <w:pStyle w:val="QuestionStyle"/>
            </w:pPr>
          </w:p>
        </w:tc>
      </w:tr>
      <w:tr w:rsidR="00395D06" w:rsidTr="00395D0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95D06" w:rsidRPr="001B3341" w:rsidRDefault="00395D06" w:rsidP="00395D06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95D06" w:rsidRDefault="00395D06" w:rsidP="00350F63">
            <w:pPr>
              <w:pStyle w:val="QuestionStyle"/>
            </w:pPr>
            <w:r>
              <w:t>What is the distance and direction from Ceduna to Newman?</w:t>
            </w:r>
          </w:p>
          <w:p w:rsidR="00395D06" w:rsidRDefault="00395D06" w:rsidP="00350F63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24640" behindDoc="0" locked="0" layoutInCell="1" allowOverlap="1" wp14:anchorId="31011C10" wp14:editId="129E5480">
                      <wp:simplePos x="0" y="0"/>
                      <wp:positionH relativeFrom="column">
                        <wp:posOffset>2193290</wp:posOffset>
                      </wp:positionH>
                      <wp:positionV relativeFrom="paragraph">
                        <wp:posOffset>173355</wp:posOffset>
                      </wp:positionV>
                      <wp:extent cx="655320" cy="384175"/>
                      <wp:effectExtent l="0" t="0" r="11430" b="15875"/>
                      <wp:wrapNone/>
                      <wp:docPr id="391" name="Rectangle 3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55320" cy="38417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50F63" w:rsidRDefault="00350F63" w:rsidP="008F11CE">
                                  <w:pPr>
                                    <w:jc w:val="center"/>
                                  </w:pPr>
                                  <w:r>
                                    <w:t>NW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011C10" id="Rectangle 391" o:spid="_x0000_s1167" style="position:absolute;margin-left:172.7pt;margin-top:13.65pt;width:51.6pt;height:30.25pt;z-index:25182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" filled="f" strokecolor="black [3213]" strokeweight="1.5pt">
                      <v:textbox>
                        <w:txbxContent>
                          <w:p w:rsidR="00350F63" w:rsidRDefault="00350F63" w:rsidP="008F11CE">
                            <w:pPr>
                              <w:jc w:val="center"/>
                            </w:pPr>
                            <w:r>
                              <w:t>NW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395D06" w:rsidRDefault="00395D06" w:rsidP="00350F63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23616" behindDoc="0" locked="0" layoutInCell="1" allowOverlap="1" wp14:anchorId="5F1C7F4D" wp14:editId="634C8DC7">
                      <wp:simplePos x="0" y="0"/>
                      <wp:positionH relativeFrom="column">
                        <wp:posOffset>1159222</wp:posOffset>
                      </wp:positionH>
                      <wp:positionV relativeFrom="paragraph">
                        <wp:posOffset>12245</wp:posOffset>
                      </wp:positionV>
                      <wp:extent cx="655608" cy="384594"/>
                      <wp:effectExtent l="0" t="0" r="11430" b="15875"/>
                      <wp:wrapNone/>
                      <wp:docPr id="392" name="Rectangle 3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55608" cy="384594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50F63" w:rsidRDefault="00350F63" w:rsidP="008F11CE">
                                  <w:pPr>
                                    <w:jc w:val="center"/>
                                  </w:pPr>
                                  <w:r>
                                    <w:t>1250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1C7F4D" id="Rectangle 392" o:spid="_x0000_s1168" style="position:absolute;margin-left:91.3pt;margin-top:.95pt;width:51.6pt;height:30.3pt;z-index:25182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" filled="f" strokecolor="black [3213]" strokeweight="1.5pt">
                      <v:textbox>
                        <w:txbxContent>
                          <w:p w:rsidR="00350F63" w:rsidRDefault="00350F63" w:rsidP="008F11CE">
                            <w:pPr>
                              <w:jc w:val="center"/>
                            </w:pPr>
                            <w:r>
                              <w:t>1250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395D06" w:rsidRPr="00F36416" w:rsidRDefault="00395D06" w:rsidP="00350F63">
            <w:pPr>
              <w:pStyle w:val="QuestionStyle"/>
              <w:rPr>
                <w:sz w:val="32"/>
                <w:szCs w:val="32"/>
              </w:rPr>
            </w:pPr>
            <w:r w:rsidRPr="00F36416">
              <w:t xml:space="preserve">   </w:t>
            </w:r>
            <w:r w:rsidRPr="00F36416">
              <w:rPr>
                <w:sz w:val="32"/>
                <w:szCs w:val="32"/>
              </w:rPr>
              <w:t xml:space="preserve"> Newman is                km               of Ceduna.</w:t>
            </w:r>
            <w:r w:rsidRPr="00F36416">
              <w:rPr>
                <w:noProof/>
                <w:sz w:val="32"/>
                <w:szCs w:val="32"/>
                <w:lang w:eastAsia="en-AU"/>
              </w:rPr>
              <w:t xml:space="preserve"> </w:t>
            </w:r>
          </w:p>
          <w:p w:rsidR="00395D06" w:rsidRDefault="00395D06" w:rsidP="00350F63">
            <w:pPr>
              <w:pStyle w:val="QuestionStyle"/>
            </w:pPr>
          </w:p>
        </w:tc>
      </w:tr>
      <w:tr w:rsidR="00395D06" w:rsidTr="00395D0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95D06" w:rsidRPr="001B3341" w:rsidRDefault="00395D06" w:rsidP="00395D06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95D06" w:rsidRDefault="00350F63" w:rsidP="00350F63">
            <w:pPr>
              <w:pStyle w:val="QuestionStyle"/>
              <w:ind w:right="5670"/>
            </w:pPr>
            <w:r>
              <w:rPr>
                <w:noProof/>
                <w:lang w:eastAsia="en-AU"/>
              </w:rPr>
              <w:object w:dxaOrig="1440" w:dyaOrig="1440">
                <v:shape id="_x0000_s1096" type="#_x0000_t75" style="position:absolute;margin-left:176.95pt;margin-top:32.75pt;width:267.6pt;height:156.8pt;z-index:251826688;mso-position-horizontal-relative:text;mso-position-vertical-relative:text">
                  <v:imagedata r:id="rId35" o:title=""/>
                </v:shape>
                <o:OLEObject Type="Embed" ProgID="FXDraw.Graphic" ShapeID="_x0000_s1096" DrawAspect="Content" ObjectID="_1459807720" r:id="rId57"/>
              </w:object>
            </w:r>
            <w:r w:rsidR="00395D06">
              <w:t>Car A is travelling in a south-west direction along Gillard St and is turning left into Rudd Rd.</w:t>
            </w:r>
          </w:p>
          <w:p w:rsidR="00395D06" w:rsidRPr="00911457" w:rsidRDefault="00395D06" w:rsidP="00350F63">
            <w:pPr>
              <w:pStyle w:val="QuestionStyle"/>
              <w:ind w:right="5670"/>
            </w:pPr>
          </w:p>
          <w:p w:rsidR="00395D06" w:rsidRDefault="00395D06" w:rsidP="00350F63">
            <w:pPr>
              <w:pStyle w:val="QuestionStyle"/>
              <w:ind w:right="5670"/>
            </w:pPr>
            <w:r>
              <w:t>Car B is travelling in the opposite direction along Gillard St and is also turning left into Rudd Rd.</w:t>
            </w:r>
          </w:p>
          <w:p w:rsidR="00395D06" w:rsidRPr="00911457" w:rsidRDefault="00395D06" w:rsidP="00350F63">
            <w:pPr>
              <w:pStyle w:val="QuestionStyle"/>
              <w:ind w:right="5670"/>
            </w:pPr>
          </w:p>
          <w:p w:rsidR="00395D06" w:rsidRDefault="00395D06" w:rsidP="00350F63">
            <w:pPr>
              <w:pStyle w:val="QuestionStyle"/>
              <w:ind w:right="5670"/>
            </w:pPr>
            <w:r>
              <w:t>What direction is car B travelling after the turn?</w:t>
            </w:r>
          </w:p>
          <w:p w:rsidR="00395D06" w:rsidRDefault="00395D06" w:rsidP="00350F63">
            <w:pPr>
              <w:pStyle w:val="QuestionStyle"/>
            </w:pPr>
          </w:p>
          <w:p w:rsidR="00395D06" w:rsidRDefault="00395D06" w:rsidP="00350F63">
            <w:pPr>
              <w:ind w:right="5670"/>
              <w:rPr>
                <w:sz w:val="12"/>
                <w:szCs w:val="12"/>
              </w:rPr>
            </w:pPr>
          </w:p>
          <w:p w:rsidR="00395D06" w:rsidRDefault="00395D06" w:rsidP="00350F63">
            <w:pPr>
              <w:ind w:right="5670"/>
              <w:rPr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825664" behindDoc="0" locked="0" layoutInCell="1" allowOverlap="1" wp14:anchorId="3CA9A177" wp14:editId="52A41CB5">
                      <wp:simplePos x="0" y="0"/>
                      <wp:positionH relativeFrom="column">
                        <wp:posOffset>239395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393" name="Group 3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394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395D06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395D06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395D06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395D06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CA9A177" id="Group 393" o:spid="_x0000_s1169" style="position:absolute;margin-left:18.85pt;margin-top:.9pt;width:13.5pt;height:74.4pt;z-index:251825664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">
                      <v:roundrect id="AutoShape 3" o:spid="_x0000_s1170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Dpo8YA&#10;AADcAAAADwAAAGRycy9kb3ducmV2LnhtbESPQWvCQBSE74L/YXlCL1I3aqkxuopYKvUiaIu9PrLP&#10;JJh9G7LbJPrr3UKhx2FmvmGW686UoqHaFZYVjEcRCOLU6oIzBV+f788xCOeRNZaWScGNHKxX/d4S&#10;E21bPlJz8pkIEHYJKsi9rxIpXZqTQTeyFXHwLrY26IOsM6lrbAPclHISRa/SYMFhIceKtjml19OP&#10;URDfYnNuzofdN+25fbsf9GwznCv1NOg2CxCeOv8f/mt/aAXT+Qv8nglHQK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KDpo8YAAADcAAAADwAAAAAAAAAAAAAAAACYAgAAZHJz&#10;L2Rvd25yZXYueG1sUEsFBgAAAAAEAAQA9QAAAIsDAAAAAA==&#10;" strokecolor="windowText" strokeweight="1pt">
                        <v:textbox>
                          <w:txbxContent>
                            <w:p w:rsidR="00350F63" w:rsidRDefault="00350F63" w:rsidP="00395D0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171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xMOMYA&#10;AADcAAAADwAAAGRycy9kb3ducmV2LnhtbESPQWvCQBSE74L/YXlCL1I3Kq0xuopYKvUiaIu9PrLP&#10;JJh9G7LbJPrr3UKhx2FmvmGW686UoqHaFZYVjEcRCOLU6oIzBV+f788xCOeRNZaWScGNHKxX/d4S&#10;E21bPlJz8pkIEHYJKsi9rxIpXZqTQTeyFXHwLrY26IOsM6lrbAPclHISRa/SYMFhIceKtjml19OP&#10;URDfYnNuzofdN+25fbsf9GwznCv1NOg2CxCeOv8f/mt/aAXT+Qv8nglHQK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+xMOMYAAADcAAAADwAAAAAAAAAAAAAAAACYAgAAZHJz&#10;L2Rvd25yZXYueG1sUEsFBgAAAAAEAAQA9QAAAIsDAAAAAA==&#10;" strokecolor="windowText" strokeweight="1pt">
                        <v:textbox>
                          <w:txbxContent>
                            <w:p w:rsidR="00350F63" w:rsidRDefault="00350F63" w:rsidP="00395D0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172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98g8IA&#10;AADcAAAADwAAAGRycy9kb3ducmV2LnhtbESPT4vCMBTE7wt+h/AEL4tNdcE/1ShlYcU9WsXzo3m2&#10;xealJFHrtzcLCx6Hmd8Ms972phV3cr6xrGCSpCCIS6sbrhScjj/jBQgfkDW2lknBkzxsN4OPNWba&#10;PvhA9yJUIpawz1BBHUKXSenLmgz6xHbE0btYZzBE6SqpHT5iuWnlNE1n0mDDcaHGjr5rKq/FzShw&#10;kbqZvZ9/7tLpOcffosyLRqnRsM9XIAL14R3+p/dawddyBn9n4hGQm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D3yDwgAAANwAAAAPAAAAAAAAAAAAAAAAAJgCAABkcnMvZG93&#10;bnJldi54bWxQSwUGAAAAAAQABAD1AAAAhwMAAAAA&#10;" fillcolor="#0d0d0d [3069]" strokecolor="windowText" strokeweight="1pt">
                        <v:textbox>
                          <w:txbxContent>
                            <w:p w:rsidR="00350F63" w:rsidRDefault="00350F63" w:rsidP="00395D0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173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J31MUA&#10;AADcAAAADwAAAGRycy9kb3ducmV2LnhtbESPQWvCQBSE70L/w/IKXqRuqlBjdBVpUexFqBW9PrLP&#10;JDT7NmTXJPrrXUHocZiZb5j5sjOlaKh2hWUF78MIBHFqdcGZgsPv+i0G4TyyxtIyKbiSg+XipTfH&#10;RNuWf6jZ+0wECLsEFeTeV4mULs3JoBvaijh4Z1sb9EHWmdQ1tgFuSjmKog9psOCwkGNFnzmlf/uL&#10;URBfY3NsjrvNib65/brt9GQ1mCrVf+1WMxCeOv8ffra3WsF4OoHHmXAE5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cnfUxQAAANwAAAAPAAAAAAAAAAAAAAAAAJgCAABkcnMv&#10;ZG93bnJldi54bWxQSwUGAAAAAAQABAD1AAAAigMAAAAA&#10;" strokecolor="windowText" strokeweight="1pt">
                        <v:textbox>
                          <w:txbxContent>
                            <w:p w:rsidR="00350F63" w:rsidRDefault="00350F63" w:rsidP="00395D0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sz w:val="24"/>
                <w:szCs w:val="24"/>
              </w:rPr>
              <w:t xml:space="preserve">              north-east</w:t>
            </w:r>
          </w:p>
          <w:p w:rsidR="00395D06" w:rsidRDefault="00395D06" w:rsidP="00350F63">
            <w:pPr>
              <w:ind w:right="5670"/>
              <w:rPr>
                <w:sz w:val="12"/>
                <w:szCs w:val="12"/>
              </w:rPr>
            </w:pPr>
          </w:p>
          <w:p w:rsidR="00395D06" w:rsidRDefault="00395D06" w:rsidP="00350F63">
            <w:pPr>
              <w:ind w:right="567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north-west</w:t>
            </w:r>
          </w:p>
          <w:p w:rsidR="00395D06" w:rsidRDefault="00395D06" w:rsidP="00350F63">
            <w:pPr>
              <w:ind w:right="5670"/>
              <w:rPr>
                <w:sz w:val="12"/>
                <w:szCs w:val="12"/>
              </w:rPr>
            </w:pPr>
          </w:p>
          <w:p w:rsidR="00395D06" w:rsidRDefault="00395D06" w:rsidP="00350F63">
            <w:pPr>
              <w:ind w:right="567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south-east</w:t>
            </w:r>
          </w:p>
          <w:p w:rsidR="00395D06" w:rsidRDefault="00395D06" w:rsidP="00350F63">
            <w:pPr>
              <w:ind w:right="5670"/>
              <w:rPr>
                <w:sz w:val="12"/>
                <w:szCs w:val="12"/>
              </w:rPr>
            </w:pPr>
          </w:p>
          <w:p w:rsidR="00395D06" w:rsidRDefault="00395D06" w:rsidP="00350F63">
            <w:pPr>
              <w:ind w:right="567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south-west</w:t>
            </w:r>
          </w:p>
          <w:p w:rsidR="00395D06" w:rsidRDefault="00395D06" w:rsidP="00350F63">
            <w:pPr>
              <w:pStyle w:val="QuestionStyle"/>
            </w:pPr>
          </w:p>
        </w:tc>
      </w:tr>
      <w:tr w:rsidR="00395D06" w:rsidTr="00395D0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95D06" w:rsidRPr="001B3341" w:rsidRDefault="00395D06" w:rsidP="00395D06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95D06" w:rsidRDefault="00395D06" w:rsidP="00350F6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scale on a map is 1 : 2 500. Two houses are 4 cm apart on the map. How far apart are they in reality?</w:t>
            </w:r>
          </w:p>
          <w:p w:rsidR="00395D06" w:rsidRDefault="00395D06" w:rsidP="00350F6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  <w:p w:rsidR="00395D06" w:rsidRDefault="00395D06" w:rsidP="00350F63">
            <w:pPr>
              <w:rPr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27712" behindDoc="0" locked="0" layoutInCell="1" allowOverlap="1" wp14:anchorId="3FB5CC02" wp14:editId="3C602DF6">
                      <wp:simplePos x="0" y="0"/>
                      <wp:positionH relativeFrom="column">
                        <wp:posOffset>333375</wp:posOffset>
                      </wp:positionH>
                      <wp:positionV relativeFrom="paragraph">
                        <wp:posOffset>17145</wp:posOffset>
                      </wp:positionV>
                      <wp:extent cx="1019175" cy="403860"/>
                      <wp:effectExtent l="0" t="0" r="28575" b="15240"/>
                      <wp:wrapNone/>
                      <wp:docPr id="398" name="Rectangle 3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19175" cy="403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50F63" w:rsidRDefault="00350F63" w:rsidP="008F11CE">
                                  <w:pPr>
                                    <w:jc w:val="center"/>
                                  </w:pPr>
                                  <w:r>
                                    <w:t>100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FB5CC02" id="Rectangle 398" o:spid="_x0000_s1174" style="position:absolute;margin-left:26.25pt;margin-top:1.35pt;width:80.25pt;height:31.8pt;z-index:25182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">
                      <v:textbox>
                        <w:txbxContent>
                          <w:p w:rsidR="00350F63" w:rsidRDefault="00350F63" w:rsidP="008F11CE">
                            <w:pPr>
                              <w:jc w:val="center"/>
                            </w:pPr>
                            <w:r>
                              <w:t>100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395D06" w:rsidRDefault="00395D06" w:rsidP="00350F63">
            <w:pPr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t xml:space="preserve">                                     </w:t>
            </w:r>
            <w:r>
              <w:rPr>
                <w:sz w:val="32"/>
                <w:szCs w:val="32"/>
              </w:rPr>
              <w:t>metres</w:t>
            </w:r>
          </w:p>
          <w:p w:rsidR="00395D06" w:rsidRDefault="00395D06" w:rsidP="00350F63">
            <w:pPr>
              <w:pStyle w:val="QuestionStyle"/>
            </w:pPr>
          </w:p>
        </w:tc>
      </w:tr>
      <w:tr w:rsidR="00395D06" w:rsidTr="00395D0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95D06" w:rsidRPr="001B3341" w:rsidRDefault="00395D06" w:rsidP="00350F63">
            <w:pPr>
              <w:pStyle w:val="ListParagraph"/>
              <w:ind w:left="57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95D06" w:rsidRDefault="00350F63" w:rsidP="00350F63">
            <w:pPr>
              <w:ind w:right="6412"/>
              <w:rPr>
                <w:noProof/>
                <w:sz w:val="24"/>
                <w:szCs w:val="24"/>
                <w:lang w:eastAsia="en-AU"/>
              </w:rPr>
            </w:pPr>
            <w:r>
              <w:object w:dxaOrig="1440" w:dyaOrig="1440">
                <v:shape id="_x0000_s1097" type="#_x0000_t75" style="position:absolute;margin-left:223.5pt;margin-top:-.7pt;width:174.6pt;height:144.75pt;z-index:251828736;mso-position-horizontal-relative:text;mso-position-vertical-relative:text">
                  <v:imagedata r:id="rId37" o:title=""/>
                </v:shape>
                <o:OLEObject Type="Embed" ProgID="FXDraw.Graphic" ShapeID="_x0000_s1097" DrawAspect="Content" ObjectID="_1459807721" r:id="rId58"/>
              </w:object>
            </w:r>
            <w:r w:rsidR="00395D06">
              <w:rPr>
                <w:noProof/>
                <w:sz w:val="24"/>
                <w:szCs w:val="24"/>
                <w:lang w:eastAsia="en-AU"/>
              </w:rPr>
              <w:t xml:space="preserve">Questions 25 – 26 refer to the grid shown. </w:t>
            </w:r>
          </w:p>
          <w:p w:rsidR="00395D06" w:rsidRDefault="00395D06" w:rsidP="00350F63">
            <w:pPr>
              <w:rPr>
                <w:noProof/>
                <w:sz w:val="24"/>
                <w:szCs w:val="24"/>
                <w:lang w:eastAsia="en-AU"/>
              </w:rPr>
            </w:pPr>
          </w:p>
          <w:p w:rsidR="00395D06" w:rsidRDefault="00395D06" w:rsidP="00350F63">
            <w:pPr>
              <w:rPr>
                <w:noProof/>
                <w:sz w:val="24"/>
                <w:szCs w:val="24"/>
                <w:lang w:eastAsia="en-AU"/>
              </w:rPr>
            </w:pPr>
          </w:p>
          <w:p w:rsidR="00395D06" w:rsidRDefault="00395D06" w:rsidP="00350F63">
            <w:pPr>
              <w:rPr>
                <w:noProof/>
                <w:sz w:val="24"/>
                <w:szCs w:val="24"/>
                <w:lang w:eastAsia="en-AU"/>
              </w:rPr>
            </w:pPr>
          </w:p>
          <w:p w:rsidR="00395D06" w:rsidRDefault="00395D06" w:rsidP="00350F63">
            <w:pPr>
              <w:rPr>
                <w:noProof/>
                <w:sz w:val="24"/>
                <w:szCs w:val="24"/>
                <w:lang w:eastAsia="en-AU"/>
              </w:rPr>
            </w:pPr>
          </w:p>
          <w:p w:rsidR="00395D06" w:rsidRDefault="00395D06" w:rsidP="00350F63">
            <w:pPr>
              <w:rPr>
                <w:noProof/>
                <w:sz w:val="24"/>
                <w:szCs w:val="24"/>
                <w:lang w:eastAsia="en-AU"/>
              </w:rPr>
            </w:pPr>
          </w:p>
          <w:p w:rsidR="00395D06" w:rsidRDefault="00395D06" w:rsidP="00350F63">
            <w:pPr>
              <w:tabs>
                <w:tab w:val="left" w:pos="3150"/>
              </w:tabs>
              <w:rPr>
                <w:noProof/>
                <w:sz w:val="24"/>
                <w:szCs w:val="24"/>
                <w:lang w:eastAsia="en-AU"/>
              </w:rPr>
            </w:pPr>
            <w:r>
              <w:rPr>
                <w:noProof/>
                <w:sz w:val="24"/>
                <w:szCs w:val="24"/>
                <w:lang w:eastAsia="en-AU"/>
              </w:rPr>
              <w:tab/>
            </w:r>
          </w:p>
          <w:p w:rsidR="00395D06" w:rsidRDefault="00395D06" w:rsidP="00350F63">
            <w:pPr>
              <w:tabs>
                <w:tab w:val="left" w:pos="3150"/>
              </w:tabs>
              <w:rPr>
                <w:noProof/>
                <w:sz w:val="24"/>
                <w:szCs w:val="24"/>
                <w:lang w:eastAsia="en-AU"/>
              </w:rPr>
            </w:pPr>
          </w:p>
          <w:p w:rsidR="00395D06" w:rsidRDefault="00395D06" w:rsidP="00350F63">
            <w:pPr>
              <w:rPr>
                <w:noProof/>
                <w:sz w:val="24"/>
                <w:szCs w:val="24"/>
                <w:lang w:eastAsia="en-AU"/>
              </w:rPr>
            </w:pPr>
          </w:p>
          <w:p w:rsidR="00395D06" w:rsidRDefault="00395D06" w:rsidP="00350F63">
            <w:pPr>
              <w:rPr>
                <w:noProof/>
                <w:sz w:val="24"/>
                <w:szCs w:val="24"/>
                <w:lang w:eastAsia="en-AU"/>
              </w:rPr>
            </w:pPr>
          </w:p>
        </w:tc>
      </w:tr>
      <w:tr w:rsidR="00395D06" w:rsidTr="00395D0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95D06" w:rsidRPr="001B3341" w:rsidRDefault="00395D06" w:rsidP="00395D06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95D06" w:rsidRDefault="00395D06" w:rsidP="00350F6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Which point is located at (-3, 0)?</w:t>
            </w:r>
          </w:p>
          <w:p w:rsidR="00395D06" w:rsidRDefault="00395D06" w:rsidP="00350F63">
            <w:pPr>
              <w:rPr>
                <w:sz w:val="14"/>
                <w:szCs w:val="24"/>
              </w:rPr>
            </w:pPr>
          </w:p>
          <w:p w:rsidR="00395D06" w:rsidRDefault="00395D06" w:rsidP="00350F63">
            <w:pPr>
              <w:rPr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829760" behindDoc="0" locked="0" layoutInCell="1" allowOverlap="1" wp14:anchorId="049275D6" wp14:editId="01BF3717">
                      <wp:simplePos x="0" y="0"/>
                      <wp:positionH relativeFrom="column">
                        <wp:posOffset>292735</wp:posOffset>
                      </wp:positionH>
                      <wp:positionV relativeFrom="paragraph">
                        <wp:posOffset>29845</wp:posOffset>
                      </wp:positionV>
                      <wp:extent cx="4362450" cy="114300"/>
                      <wp:effectExtent l="0" t="0" r="19050" b="19050"/>
                      <wp:wrapNone/>
                      <wp:docPr id="399" name="Group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0" y="0"/>
                                <a:chExt cx="43624" cy="1143"/>
                              </a:xfrm>
                            </wpg:grpSpPr>
                            <wps:wsp>
                              <wps:cNvPr id="40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395D06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395D06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" y="0"/>
                                  <a:ext cx="1715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395D06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395D06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49275D6" id="_x0000_s1175" style="position:absolute;margin-left:23.05pt;margin-top:2.35pt;width:343.5pt;height:9pt;z-index:251829760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">
                      <v:roundrect id="AutoShape 3" o:spid="_x0000_s1176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k808IA&#10;AADcAAAADwAAAGRycy9kb3ducmV2LnhtbERPy2rCQBTdF/yH4Ra6Kc0kRTSkjkEqI+6KD2iXt5nb&#10;JDRzJ82MGv/eWRRcHs57UY62E2cafOtYQZakIIgrZ1quFRwP+iUH4QOywc4xKbiSh3I5eVhgYdyF&#10;d3Teh1rEEPYFKmhC6AspfdWQRZ+4njhyP26wGCIcamkGvMRw28nXNJ1Jiy3HhgZ7em+o+t2frII6&#10;1x9z/tK5/mzXG3rWmH2v/5R6ehxXbyACjeEu/ndvjYJpGufHM/EIyO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GTzTwgAAANwAAAAPAAAAAAAAAAAAAAAAAJgCAABkcnMvZG93&#10;bnJldi54bWxQSwUGAAAAAAQABAD1AAAAhwMAAAAA&#10;" strokeweight="1pt">
                        <v:textbox>
                          <w:txbxContent>
                            <w:p w:rsidR="00350F63" w:rsidRDefault="00350F63" w:rsidP="00395D0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177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4j5sMA&#10;AADcAAAADwAAAGRycy9kb3ducmV2LnhtbESPQYvCMBSE7wv+h/CEva2pi4hUo4jo4goeVnvx9mie&#10;bbV5qUnU+u+NsOBxmJlvmMmsNbW4kfOVZQX9XgKCOLe64kJBtl99jUD4gKyxtkwKHuRhNu18TDDV&#10;9s5/dNuFQkQI+xQVlCE0qZQ+L8mg79mGOHpH6wyGKF0htcN7hJtafifJUBqsOC6U2NCipPy8uxoF&#10;F3ew+Wj5g9V2fUJ9yfB3rjdKfXbb+RhEoDa8w//ttVYwSPrwOhOPgJw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O4j5sMAAADcAAAADwAAAAAAAAAAAAAAAACYAgAAZHJzL2Rv&#10;d25yZXYueG1sUEsFBgAAAAAEAAQA9QAAAIgDAAAAAA==&#10;" fillcolor="black [3213]" strokeweight="1pt">
                        <v:textbox>
                          <w:txbxContent>
                            <w:p w:rsidR="00350F63" w:rsidRDefault="00350F63" w:rsidP="00395D0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178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cHP8QA&#10;AADcAAAADwAAAGRycy9kb3ducmV2LnhtbESPQWvCQBSE74X+h+UVvBTdKGJDdJWirHgr2oIen9ln&#10;Epp9G7Orxn/fFYQeh5n5hpktOluLK7W+cqxgOEhAEOfOVFwo+PnW/RSED8gGa8ek4E4eFvPXlxlm&#10;xt14S9ddKESEsM9QQRlCk0np85Is+oFriKN3cq3FEGVbSNPiLcJtLUdJMpEWK44LJTa0LCn/3V2s&#10;giLVXx980KneV6s1vWscHldnpXpv3ecURKAu/Ief7Y1RME5G8DgTj4C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HBz/EAAAA3AAAAA8AAAAAAAAAAAAAAAAAmAIAAGRycy9k&#10;b3ducmV2LnhtbFBLBQYAAAAABAAEAPUAAACJAwAAAAA=&#10;" strokeweight="1pt">
                        <v:textbox>
                          <w:txbxContent>
                            <w:p w:rsidR="00350F63" w:rsidRDefault="00350F63" w:rsidP="00395D0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179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uipMUA&#10;AADcAAAADwAAAGRycy9kb3ducmV2LnhtbESPQWvCQBSE74X+h+UVeilmY5U2pK5SlBVvoi3Y42v2&#10;NQnNvo3ZVeO/dwXB4zAz3zCTWW8bcaTO144VDJMUBHHhTM2lgu8vPchA+IBssHFMCs7kYTZ9fJhg&#10;btyJN3TchlJECPscFVQhtLmUvqjIok9cSxy9P9dZDFF2pTQdniLcNvI1Td+kxZrjQoUtzSsq/rcH&#10;q6DM9Pqdf3Smd/ViSS8ah7+LvVLPT/3nB4hAfbiHb+2VUTBOR3A9E4+AnF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y6KkxQAAANwAAAAPAAAAAAAAAAAAAAAAAJgCAABkcnMv&#10;ZG93bnJldi54bWxQSwUGAAAAAAQABAD1AAAAigMAAAAA&#10;" strokeweight="1pt">
                        <v:textbox>
                          <w:txbxContent>
                            <w:p w:rsidR="00350F63" w:rsidRDefault="00350F63" w:rsidP="00395D0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sz w:val="24"/>
                <w:szCs w:val="24"/>
              </w:rPr>
              <w:t xml:space="preserve">               B                                   D                               F                                    H</w:t>
            </w:r>
          </w:p>
          <w:p w:rsidR="00395D06" w:rsidRDefault="00395D06" w:rsidP="00350F63">
            <w:pPr>
              <w:rPr>
                <w:sz w:val="16"/>
                <w:szCs w:val="24"/>
              </w:rPr>
            </w:pPr>
          </w:p>
        </w:tc>
      </w:tr>
      <w:tr w:rsidR="00395D06" w:rsidTr="00395D0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95D06" w:rsidRPr="001B3341" w:rsidRDefault="00395D06" w:rsidP="00395D06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95D06" w:rsidRDefault="00395D06" w:rsidP="00350F6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What are the coordinates of point E?</w:t>
            </w:r>
          </w:p>
          <w:p w:rsidR="00395D06" w:rsidRDefault="00395D06" w:rsidP="00350F63">
            <w:pPr>
              <w:rPr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30784" behindDoc="0" locked="0" layoutInCell="1" allowOverlap="1" wp14:anchorId="68D948E6" wp14:editId="72CE84C8">
                      <wp:simplePos x="0" y="0"/>
                      <wp:positionH relativeFrom="column">
                        <wp:posOffset>3283585</wp:posOffset>
                      </wp:positionH>
                      <wp:positionV relativeFrom="paragraph">
                        <wp:posOffset>40005</wp:posOffset>
                      </wp:positionV>
                      <wp:extent cx="933450" cy="373380"/>
                      <wp:effectExtent l="0" t="0" r="19050" b="26670"/>
                      <wp:wrapNone/>
                      <wp:docPr id="404" name="Rectangle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3345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350F63" w:rsidRDefault="00350F63" w:rsidP="008F11CE">
                                  <w:pPr>
                                    <w:jc w:val="center"/>
                                  </w:pPr>
                                  <w:r>
                                    <w:t>(-3, -2)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8D948E6" id="_x0000_s1180" style="position:absolute;margin-left:258.55pt;margin-top:3.15pt;width:73.5pt;height:29.4pt;z-index:25183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" filled="f" strokecolor="black [3213]" strokeweight="1.5pt">
                      <v:textbox>
                        <w:txbxContent>
                          <w:p w:rsidR="00350F63" w:rsidRDefault="00350F63" w:rsidP="008F11CE">
                            <w:pPr>
                              <w:jc w:val="center"/>
                            </w:pPr>
                            <w:r>
                              <w:t>(-3, -2)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395D06" w:rsidRDefault="00395D06" w:rsidP="00350F63">
            <w:pPr>
              <w:rPr>
                <w:sz w:val="24"/>
                <w:szCs w:val="24"/>
              </w:rPr>
            </w:pPr>
          </w:p>
          <w:p w:rsidR="00395D06" w:rsidRDefault="00395D06" w:rsidP="00350F63">
            <w:pPr>
              <w:rPr>
                <w:sz w:val="24"/>
                <w:szCs w:val="24"/>
              </w:rPr>
            </w:pPr>
          </w:p>
        </w:tc>
      </w:tr>
      <w:tr w:rsidR="00395D06" w:rsidRPr="000074D1" w:rsidTr="00395D0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95D06" w:rsidRPr="001B3341" w:rsidRDefault="00395D06" w:rsidP="00350F63">
            <w:pPr>
              <w:pStyle w:val="ListParagraph"/>
              <w:ind w:left="57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95D06" w:rsidRDefault="00350F63" w:rsidP="00350F63">
            <w:r>
              <w:rPr>
                <w:noProof/>
                <w:lang w:eastAsia="en-AU"/>
              </w:rPr>
              <w:object w:dxaOrig="1440" w:dyaOrig="1440">
                <v:shape id="_x0000_s1098" type="#_x0000_t75" style="position:absolute;margin-left:18pt;margin-top:4.45pt;width:421.3pt;height:399.15pt;z-index:251831808;mso-position-horizontal-relative:text;mso-position-vertical-relative:text" strokecolor="black [3213]">
                  <v:imagedata r:id="rId39" o:title=""/>
                </v:shape>
                <o:OLEObject Type="Embed" ProgID="FXDraw.Graphic" ShapeID="_x0000_s1098" DrawAspect="Content" ObjectID="_1459807722" r:id="rId59"/>
              </w:object>
            </w:r>
          </w:p>
          <w:p w:rsidR="00395D06" w:rsidRDefault="00395D06" w:rsidP="00350F63"/>
          <w:p w:rsidR="00395D06" w:rsidRDefault="00395D06" w:rsidP="00350F63"/>
          <w:p w:rsidR="00395D06" w:rsidRDefault="00395D06" w:rsidP="00350F63"/>
          <w:p w:rsidR="00395D06" w:rsidRDefault="00395D06" w:rsidP="00350F63"/>
          <w:p w:rsidR="00395D06" w:rsidRDefault="00395D06" w:rsidP="00350F63"/>
          <w:p w:rsidR="00395D06" w:rsidRDefault="00395D06" w:rsidP="00350F63"/>
          <w:p w:rsidR="00395D06" w:rsidRDefault="00395D06" w:rsidP="00350F63"/>
          <w:p w:rsidR="00395D06" w:rsidRDefault="00395D06" w:rsidP="00350F63"/>
          <w:p w:rsidR="00395D06" w:rsidRDefault="00395D06" w:rsidP="00350F63">
            <w:pPr>
              <w:pStyle w:val="QuestionStyle"/>
            </w:pPr>
          </w:p>
          <w:p w:rsidR="00395D06" w:rsidRDefault="00395D06" w:rsidP="00350F63">
            <w:pPr>
              <w:pStyle w:val="QuestionStyle"/>
            </w:pPr>
          </w:p>
          <w:p w:rsidR="00395D06" w:rsidRDefault="00395D06" w:rsidP="00350F63">
            <w:pPr>
              <w:pStyle w:val="QuestionStyle"/>
            </w:pPr>
          </w:p>
          <w:p w:rsidR="00395D06" w:rsidRDefault="00395D06" w:rsidP="00350F63">
            <w:pPr>
              <w:pStyle w:val="QuestionStyle"/>
            </w:pPr>
          </w:p>
          <w:p w:rsidR="00395D06" w:rsidRDefault="00395D06" w:rsidP="00350F63">
            <w:pPr>
              <w:pStyle w:val="QuestionStyle"/>
            </w:pPr>
          </w:p>
          <w:p w:rsidR="00395D06" w:rsidRDefault="00395D06" w:rsidP="00350F63">
            <w:pPr>
              <w:pStyle w:val="QuestionStyle"/>
            </w:pPr>
          </w:p>
          <w:p w:rsidR="00395D06" w:rsidRDefault="00395D06" w:rsidP="00350F63">
            <w:pPr>
              <w:pStyle w:val="QuestionStyle"/>
            </w:pPr>
          </w:p>
          <w:p w:rsidR="00395D06" w:rsidRDefault="00395D06" w:rsidP="00350F63">
            <w:pPr>
              <w:pStyle w:val="QuestionStyle"/>
            </w:pPr>
          </w:p>
          <w:p w:rsidR="00395D06" w:rsidRDefault="00395D06" w:rsidP="00350F63">
            <w:pPr>
              <w:pStyle w:val="QuestionStyle"/>
            </w:pPr>
          </w:p>
          <w:p w:rsidR="00395D06" w:rsidRDefault="00395D06" w:rsidP="00350F63">
            <w:pPr>
              <w:pStyle w:val="QuestionStyle"/>
            </w:pPr>
          </w:p>
          <w:p w:rsidR="00395D06" w:rsidRDefault="00395D06" w:rsidP="00350F63">
            <w:pPr>
              <w:pStyle w:val="QuestionStyle"/>
            </w:pPr>
          </w:p>
          <w:p w:rsidR="00395D06" w:rsidRDefault="00395D06" w:rsidP="00350F63">
            <w:pPr>
              <w:pStyle w:val="QuestionStyle"/>
            </w:pPr>
          </w:p>
          <w:p w:rsidR="00395D06" w:rsidRDefault="00395D06" w:rsidP="00350F63">
            <w:pPr>
              <w:pStyle w:val="QuestionStyle"/>
            </w:pPr>
          </w:p>
          <w:p w:rsidR="00395D06" w:rsidRDefault="00395D06" w:rsidP="00350F63">
            <w:pPr>
              <w:pStyle w:val="QuestionStyle"/>
            </w:pPr>
          </w:p>
          <w:p w:rsidR="00395D06" w:rsidRDefault="00395D06" w:rsidP="00350F63">
            <w:pPr>
              <w:pStyle w:val="QuestionStyle"/>
            </w:pPr>
          </w:p>
          <w:p w:rsidR="00395D06" w:rsidRDefault="00395D06" w:rsidP="00350F63">
            <w:pPr>
              <w:pStyle w:val="QuestionStyle"/>
            </w:pPr>
          </w:p>
          <w:p w:rsidR="00395D06" w:rsidRDefault="00395D06" w:rsidP="00350F63">
            <w:pPr>
              <w:pStyle w:val="QuestionStyle"/>
            </w:pPr>
          </w:p>
          <w:p w:rsidR="00395D06" w:rsidRDefault="00395D06" w:rsidP="00350F63">
            <w:pPr>
              <w:pStyle w:val="QuestionStyle"/>
            </w:pPr>
          </w:p>
          <w:p w:rsidR="00395D06" w:rsidRDefault="00395D06" w:rsidP="00350F63">
            <w:pPr>
              <w:pStyle w:val="QuestionStyle"/>
            </w:pPr>
          </w:p>
          <w:p w:rsidR="00395D06" w:rsidRDefault="00395D06" w:rsidP="00350F63">
            <w:pPr>
              <w:pStyle w:val="QuestionStyle"/>
            </w:pPr>
          </w:p>
          <w:p w:rsidR="00395D06" w:rsidRDefault="00395D06" w:rsidP="00350F63">
            <w:pPr>
              <w:pStyle w:val="QuestionStyle"/>
            </w:pPr>
          </w:p>
          <w:p w:rsidR="00395D06" w:rsidRPr="000074D1" w:rsidRDefault="00395D06" w:rsidP="00350F63">
            <w:pPr>
              <w:pStyle w:val="QuestionStyle"/>
              <w:rPr>
                <w:b/>
              </w:rPr>
            </w:pPr>
            <w:r w:rsidRPr="000074D1">
              <w:rPr>
                <w:b/>
              </w:rPr>
              <w:t>Questions 26 – 30 refer to the map of the Teal Coast.</w:t>
            </w:r>
          </w:p>
        </w:tc>
      </w:tr>
      <w:tr w:rsidR="00395D06" w:rsidRPr="00A90D26" w:rsidTr="00395D0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95D06" w:rsidRPr="001B3341" w:rsidRDefault="00395D06" w:rsidP="00395D06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95D06" w:rsidRPr="00A90D26" w:rsidRDefault="00395D06" w:rsidP="00350F63">
            <w:pPr>
              <w:pStyle w:val="QuestionStyle"/>
            </w:pPr>
            <w:r>
              <w:t>Give the name</w:t>
            </w:r>
            <w:r w:rsidRPr="00A90D26">
              <w:t xml:space="preserve"> of the town which is west of</w:t>
            </w:r>
            <w:r>
              <w:t xml:space="preserve"> Kingsmith and NW of Hawthorn</w:t>
            </w:r>
            <w:r w:rsidRPr="00A90D26">
              <w:t>.</w:t>
            </w:r>
          </w:p>
          <w:p w:rsidR="00395D06" w:rsidRPr="00A90D26" w:rsidRDefault="00395D06" w:rsidP="00350F63">
            <w:pPr>
              <w:pStyle w:val="QuestionStyle"/>
            </w:pPr>
          </w:p>
          <w:p w:rsidR="00395D06" w:rsidRPr="00A90D26" w:rsidRDefault="00395D06" w:rsidP="00350F63">
            <w:pPr>
              <w:pStyle w:val="QuestionStyle"/>
            </w:pPr>
            <w:r w:rsidRPr="00A90D26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32832" behindDoc="0" locked="0" layoutInCell="1" allowOverlap="1" wp14:anchorId="56389563" wp14:editId="53C7DFB7">
                      <wp:simplePos x="0" y="0"/>
                      <wp:positionH relativeFrom="column">
                        <wp:posOffset>3048000</wp:posOffset>
                      </wp:positionH>
                      <wp:positionV relativeFrom="paragraph">
                        <wp:posOffset>41910</wp:posOffset>
                      </wp:positionV>
                      <wp:extent cx="1384663" cy="373380"/>
                      <wp:effectExtent l="0" t="0" r="25400" b="26670"/>
                      <wp:wrapNone/>
                      <wp:docPr id="405" name="Rectangle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4663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608C3" w:rsidRPr="000608C3" w:rsidRDefault="000608C3" w:rsidP="000608C3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Portia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6389563" id="_x0000_s1181" style="position:absolute;margin-left:240pt;margin-top:3.3pt;width:109.05pt;height:29.4pt;z-index:25183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" filled="f" strokecolor="black [3213]" strokeweight="1.5pt">
                      <v:textbox>
                        <w:txbxContent>
                          <w:p w:rsidR="000608C3" w:rsidRPr="000608C3" w:rsidRDefault="000608C3" w:rsidP="000608C3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Portia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395D06" w:rsidRPr="00A90D26" w:rsidRDefault="00395D06" w:rsidP="00350F63">
            <w:pPr>
              <w:pStyle w:val="QuestionStyle"/>
            </w:pPr>
          </w:p>
          <w:p w:rsidR="00395D06" w:rsidRPr="00A90D26" w:rsidRDefault="00395D06" w:rsidP="00350F63">
            <w:pPr>
              <w:pStyle w:val="QuestionStyle"/>
            </w:pPr>
          </w:p>
        </w:tc>
      </w:tr>
      <w:tr w:rsidR="00395D06" w:rsidRPr="00A90D26" w:rsidTr="00395D0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95D06" w:rsidRPr="001B3341" w:rsidRDefault="00395D06" w:rsidP="00395D06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95D06" w:rsidRPr="00A90D26" w:rsidRDefault="00395D06" w:rsidP="00350F63">
            <w:pPr>
              <w:pStyle w:val="QuestionStyle"/>
            </w:pPr>
            <w:r w:rsidRPr="00A90D26">
              <w:t>What town is on the coast of the Teal Sea, NW of Justham?</w:t>
            </w:r>
          </w:p>
          <w:p w:rsidR="00395D06" w:rsidRPr="00A90D26" w:rsidRDefault="00395D06" w:rsidP="00350F63">
            <w:pPr>
              <w:rPr>
                <w:sz w:val="24"/>
                <w:szCs w:val="24"/>
              </w:rPr>
            </w:pPr>
            <w:r w:rsidRPr="00A90D26">
              <w:rPr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833856" behindDoc="0" locked="0" layoutInCell="1" allowOverlap="1" wp14:anchorId="0ED4C8C2" wp14:editId="14267F30">
                      <wp:simplePos x="0" y="0"/>
                      <wp:positionH relativeFrom="column">
                        <wp:posOffset>239395</wp:posOffset>
                      </wp:positionH>
                      <wp:positionV relativeFrom="paragraph">
                        <wp:posOffset>160655</wp:posOffset>
                      </wp:positionV>
                      <wp:extent cx="171450" cy="944880"/>
                      <wp:effectExtent l="0" t="0" r="19050" b="26670"/>
                      <wp:wrapNone/>
                      <wp:docPr id="406" name="Group 40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40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395D06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395D06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395D06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50F63" w:rsidRDefault="00350F63" w:rsidP="00395D06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ED4C8C2" id="Group 406" o:spid="_x0000_s1182" style="position:absolute;margin-left:18.85pt;margin-top:12.65pt;width:13.5pt;height:74.4pt;z-index:251833856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">
                      <v:roundrect id="AutoShape 3" o:spid="_x0000_s1183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utwMMA&#10;AADcAAAADwAAAGRycy9kb3ducmV2LnhtbESPQWsCMRSE74X+h/AKvdXEUmp3NUoptfToai/eHpvn&#10;7uLmJSSppv++EQSPw8x8wyxW2Y7iRCEOjjVMJwoEcevMwJ2Gn9366Q1ETMgGR8ek4Y8irJb3dwus&#10;jTtzQ6dt6kSBcKxRQ5+Sr6WMbU8W48R54uIdXLCYigydNAHPBW5H+azUq7Q4cFno0dNHT+1x+2s1&#10;fAbTbPZV9n6Tv5p1UJU/cKX140N+n4NIlNMtfG1/Gw0vagaXM+UI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6utwMMAAADcAAAADwAAAAAAAAAAAAAAAACYAgAAZHJzL2Rv&#10;d25yZXYueG1sUEsFBgAAAAAEAAQA9QAAAIgDAAAAAA==&#10;" fillcolor="black [3213]" strokecolor="windowText" strokeweight="1pt">
                        <v:textbox>
                          <w:txbxContent>
                            <w:p w:rsidR="00350F63" w:rsidRDefault="00350F63" w:rsidP="00395D0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184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27RMIA&#10;AADcAAAADwAAAGRycy9kb3ducmV2LnhtbERPTWvCQBC9C/6HZYReRDcWsTF1FVEqehFqRa9DdpoE&#10;s7Mhu02iv949CD0+3vdi1ZlSNFS7wrKCyTgCQZxaXXCm4PzzNYpBOI+ssbRMCu7kYLXs9xaYaNvy&#10;NzUnn4kQwi5BBbn3VSKlS3My6Ma2Ig7cr60N+gDrTOoa2xBuSvkeRTNpsODQkGNFm5zS2+nPKIjv&#10;sbk0l+PuSgdut4+j/lgP50q9Dbr1JwhPnf8Xv9x7rWAahbXhTDgCcvk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TbtEwgAAANwAAAAPAAAAAAAAAAAAAAAAAJgCAABkcnMvZG93&#10;bnJldi54bWxQSwUGAAAAAAQABAD1AAAAhwMAAAAA&#10;" strokecolor="windowText" strokeweight="1pt">
                        <v:textbox>
                          <w:txbxContent>
                            <w:p w:rsidR="00350F63" w:rsidRDefault="00350F63" w:rsidP="00395D0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185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Ee38YA&#10;AADcAAAADwAAAGRycy9kb3ducmV2LnhtbESPQWvCQBSE70L/w/IKvZRmo5Q2RlcRRakXQVvi9ZF9&#10;TUKzb0N2m8T++q4geBxm5htmvhxMLTpqXWVZwTiKQRDnVldcKPj63L4kIJxH1lhbJgUXcrBcPIzm&#10;mGrb85G6ky9EgLBLUUHpfZNK6fKSDLrINsTB+7atQR9kW0jdYh/gppaTOH6TBisOCyU2tC4p/zn9&#10;GgXJJTFZlx12Z9pzv/k76PfV81Spp8dhNQPhafD38K39oRW8xlO4nglHQC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gEe38YAAADcAAAADwAAAAAAAAAAAAAAAACYAgAAZHJz&#10;L2Rvd25yZXYueG1sUEsFBgAAAAAEAAQA9QAAAIsDAAAAAA==&#10;" strokecolor="windowText" strokeweight="1pt">
                        <v:textbox>
                          <w:txbxContent>
                            <w:p w:rsidR="00350F63" w:rsidRDefault="00350F63" w:rsidP="00395D0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186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Ihn8MA&#10;AADcAAAADwAAAGRycy9kb3ducmV2LnhtbERPTWvCQBC9F/wPywi9lLqxSI1pNiJKpb0IpmKvQ3ZM&#10;gtnZkN0msb++eyh4fLzvdD2aRvTUudqygvksAkFcWF1zqeD09f4cg3AeWWNjmRTcyME6mzykmGg7&#10;8JH63JcihLBLUEHlfZtI6YqKDLqZbYkDd7GdQR9gV0rd4RDCTSNfouhVGqw5NFTY0rai4pr/GAXx&#10;LTbn/nzYf9MnD7vfg15unlZKPU7HzRsIT6O/i//dH1rBYh7mhzPhCMj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uIhn8MAAADcAAAADwAAAAAAAAAAAAAAAACYAgAAZHJzL2Rv&#10;d25yZXYueG1sUEsFBgAAAAAEAAQA9QAAAIgDAAAAAA==&#10;" strokecolor="windowText" strokeweight="1pt">
                        <v:textbox>
                          <w:txbxContent>
                            <w:p w:rsidR="00350F63" w:rsidRDefault="00350F63" w:rsidP="00395D0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</w:p>
          <w:p w:rsidR="00395D06" w:rsidRPr="00A90D26" w:rsidRDefault="00395D06" w:rsidP="00350F63">
            <w:pPr>
              <w:rPr>
                <w:sz w:val="24"/>
                <w:szCs w:val="24"/>
              </w:rPr>
            </w:pPr>
            <w:r w:rsidRPr="00A90D26">
              <w:rPr>
                <w:sz w:val="24"/>
                <w:szCs w:val="24"/>
              </w:rPr>
              <w:t xml:space="preserve">               Durham.</w:t>
            </w:r>
          </w:p>
          <w:p w:rsidR="00395D06" w:rsidRPr="00395D06" w:rsidRDefault="00395D06" w:rsidP="00350F63">
            <w:pPr>
              <w:rPr>
                <w:sz w:val="12"/>
                <w:szCs w:val="12"/>
              </w:rPr>
            </w:pPr>
          </w:p>
          <w:p w:rsidR="00395D06" w:rsidRPr="00A90D26" w:rsidRDefault="00395D06" w:rsidP="00350F63">
            <w:pPr>
              <w:rPr>
                <w:sz w:val="24"/>
                <w:szCs w:val="24"/>
              </w:rPr>
            </w:pPr>
            <w:r w:rsidRPr="00A90D26">
              <w:rPr>
                <w:sz w:val="24"/>
                <w:szCs w:val="24"/>
              </w:rPr>
              <w:t xml:space="preserve">               Fishire.</w:t>
            </w:r>
          </w:p>
          <w:p w:rsidR="00395D06" w:rsidRPr="00395D06" w:rsidRDefault="00395D06" w:rsidP="00350F63">
            <w:pPr>
              <w:rPr>
                <w:sz w:val="12"/>
                <w:szCs w:val="12"/>
              </w:rPr>
            </w:pPr>
          </w:p>
          <w:p w:rsidR="00395D06" w:rsidRPr="00A90D26" w:rsidRDefault="00395D06" w:rsidP="00350F63">
            <w:pPr>
              <w:rPr>
                <w:sz w:val="24"/>
                <w:szCs w:val="24"/>
              </w:rPr>
            </w:pPr>
            <w:r w:rsidRPr="00A90D26">
              <w:rPr>
                <w:sz w:val="24"/>
                <w:szCs w:val="24"/>
              </w:rPr>
              <w:t xml:space="preserve">               Hallam.</w:t>
            </w:r>
            <w:r w:rsidRPr="00A90D26">
              <w:rPr>
                <w:noProof/>
                <w:sz w:val="24"/>
                <w:szCs w:val="24"/>
                <w:lang w:eastAsia="en-AU"/>
              </w:rPr>
              <w:t xml:space="preserve"> </w:t>
            </w:r>
          </w:p>
          <w:p w:rsidR="00395D06" w:rsidRPr="00395D06" w:rsidRDefault="00395D06" w:rsidP="00350F63">
            <w:pPr>
              <w:rPr>
                <w:sz w:val="12"/>
                <w:szCs w:val="12"/>
              </w:rPr>
            </w:pPr>
          </w:p>
          <w:p w:rsidR="00395D06" w:rsidRPr="00A90D26" w:rsidRDefault="00395D06" w:rsidP="00350F63">
            <w:pPr>
              <w:rPr>
                <w:sz w:val="24"/>
                <w:szCs w:val="24"/>
              </w:rPr>
            </w:pPr>
            <w:r w:rsidRPr="00A90D26">
              <w:rPr>
                <w:sz w:val="24"/>
                <w:szCs w:val="24"/>
              </w:rPr>
              <w:t xml:space="preserve">               Malden.</w:t>
            </w:r>
          </w:p>
          <w:p w:rsidR="00395D06" w:rsidRPr="00A90D26" w:rsidRDefault="00395D06" w:rsidP="00350F63">
            <w:pPr>
              <w:pStyle w:val="QuestionStyle"/>
            </w:pPr>
            <w:r w:rsidRPr="00A90D26">
              <w:t xml:space="preserve"> </w:t>
            </w:r>
          </w:p>
        </w:tc>
      </w:tr>
      <w:tr w:rsidR="00395D06" w:rsidRPr="00A90D26" w:rsidTr="00395D0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95D06" w:rsidRPr="001B3341" w:rsidRDefault="00395D06" w:rsidP="00395D06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95D06" w:rsidRPr="00A90D26" w:rsidRDefault="00395D06" w:rsidP="00350F63">
            <w:pPr>
              <w:pStyle w:val="QuestionStyle"/>
            </w:pPr>
            <w:r w:rsidRPr="00A90D26">
              <w:t>Edward swam from Justham, due north across Lake Missive?</w:t>
            </w:r>
          </w:p>
          <w:p w:rsidR="00395D06" w:rsidRPr="00A90D26" w:rsidRDefault="00395D06" w:rsidP="00350F63">
            <w:pPr>
              <w:pStyle w:val="QuestionStyle"/>
            </w:pPr>
            <w:r w:rsidRPr="00A90D26">
              <w:t>How far did he swim?</w:t>
            </w:r>
          </w:p>
          <w:p w:rsidR="00395D06" w:rsidRPr="00A90D26" w:rsidRDefault="00395D06" w:rsidP="00350F63">
            <w:pPr>
              <w:pStyle w:val="QuestionStyle"/>
            </w:pPr>
          </w:p>
          <w:p w:rsidR="00395D06" w:rsidRPr="00A90D26" w:rsidRDefault="00395D06" w:rsidP="00350F63">
            <w:pPr>
              <w:pStyle w:val="QuestionStyle"/>
            </w:pPr>
            <w:r w:rsidRPr="00A90D26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34880" behindDoc="0" locked="0" layoutInCell="1" allowOverlap="1" wp14:anchorId="0CCB13BF" wp14:editId="65C1433A">
                      <wp:simplePos x="0" y="0"/>
                      <wp:positionH relativeFrom="column">
                        <wp:posOffset>2510609</wp:posOffset>
                      </wp:positionH>
                      <wp:positionV relativeFrom="paragraph">
                        <wp:posOffset>8799</wp:posOffset>
                      </wp:positionV>
                      <wp:extent cx="933450" cy="373380"/>
                      <wp:effectExtent l="0" t="0" r="19050" b="26670"/>
                      <wp:wrapNone/>
                      <wp:docPr id="411" name="Rectangle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3345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608C3" w:rsidRDefault="000608C3" w:rsidP="000608C3">
                                  <w:pPr>
                                    <w:jc w:val="center"/>
                                  </w:pPr>
                                  <w:r>
                                    <w:t>125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CCB13BF" id="_x0000_s1187" style="position:absolute;margin-left:197.7pt;margin-top:.7pt;width:73.5pt;height:29.4pt;z-index:25183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" filled="f" strokecolor="black [3213]" strokeweight="1.5pt">
                      <v:textbox>
                        <w:txbxContent>
                          <w:p w:rsidR="000608C3" w:rsidRDefault="000608C3" w:rsidP="000608C3">
                            <w:pPr>
                              <w:jc w:val="center"/>
                            </w:pPr>
                            <w:r>
                              <w:t>125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395D06" w:rsidRPr="00F36416" w:rsidRDefault="00395D06" w:rsidP="00350F63">
            <w:pPr>
              <w:pStyle w:val="QuestionStyle"/>
              <w:rPr>
                <w:sz w:val="32"/>
                <w:szCs w:val="32"/>
              </w:rPr>
            </w:pPr>
            <w:r w:rsidRPr="00F36416">
              <w:rPr>
                <w:sz w:val="32"/>
                <w:szCs w:val="32"/>
              </w:rPr>
              <w:t xml:space="preserve">                                                                     km.</w:t>
            </w:r>
          </w:p>
          <w:p w:rsidR="00395D06" w:rsidRPr="00A90D26" w:rsidRDefault="00395D06" w:rsidP="00350F63">
            <w:pPr>
              <w:pStyle w:val="QuestionStyle"/>
            </w:pPr>
            <w:r w:rsidRPr="00A90D26">
              <w:t xml:space="preserve"> </w:t>
            </w:r>
          </w:p>
        </w:tc>
      </w:tr>
      <w:tr w:rsidR="00395D06" w:rsidRPr="00A90D26" w:rsidTr="00395D0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95D06" w:rsidRPr="001B3341" w:rsidRDefault="00395D06" w:rsidP="00395D06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95D06" w:rsidRPr="00A90D26" w:rsidRDefault="00395D06" w:rsidP="00350F63">
            <w:pPr>
              <w:pStyle w:val="QuestionStyle"/>
            </w:pPr>
            <w:r w:rsidRPr="00A90D26">
              <w:t>Which two town</w:t>
            </w:r>
            <w:r>
              <w:t>s are both about 40</w:t>
            </w:r>
            <w:r w:rsidRPr="00A90D26">
              <w:t>0 km from Tawnton?</w:t>
            </w:r>
          </w:p>
          <w:p w:rsidR="00395D06" w:rsidRPr="00A90D26" w:rsidRDefault="00395D06" w:rsidP="00350F63">
            <w:pPr>
              <w:pStyle w:val="QuestionStyle"/>
            </w:pPr>
          </w:p>
          <w:p w:rsidR="00395D06" w:rsidRPr="00A90D26" w:rsidRDefault="00395D06" w:rsidP="00350F63">
            <w:pPr>
              <w:pStyle w:val="QuestionStyle"/>
            </w:pPr>
          </w:p>
          <w:p w:rsidR="00395D06" w:rsidRPr="00A90D26" w:rsidRDefault="00395D06" w:rsidP="00350F63">
            <w:pPr>
              <w:pStyle w:val="QuestionStyle"/>
            </w:pPr>
            <w:r w:rsidRPr="00A90D26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36928" behindDoc="0" locked="0" layoutInCell="1" allowOverlap="1" wp14:anchorId="38E84A5A" wp14:editId="4279396F">
                      <wp:simplePos x="0" y="0"/>
                      <wp:positionH relativeFrom="column">
                        <wp:posOffset>1934573</wp:posOffset>
                      </wp:positionH>
                      <wp:positionV relativeFrom="paragraph">
                        <wp:posOffset>41275</wp:posOffset>
                      </wp:positionV>
                      <wp:extent cx="1220470" cy="373380"/>
                      <wp:effectExtent l="0" t="0" r="17780" b="26670"/>
                      <wp:wrapNone/>
                      <wp:docPr id="412" name="Rectangle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2047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350F63" w:rsidRDefault="000608C3" w:rsidP="00395D06">
                                  <w:pPr>
                                    <w:jc w:val="center"/>
                                  </w:pPr>
                                  <w:r>
                                    <w:t>Wildville</w:t>
                                  </w:r>
                                  <w:r w:rsidR="00350F63"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8E84A5A" id="_x0000_s1188" style="position:absolute;margin-left:152.35pt;margin-top:3.25pt;width:96.1pt;height:29.4pt;z-index:25183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" filled="f" strokecolor="black [3213]" strokeweight="1.5pt">
                      <v:textbox>
                        <w:txbxContent>
                          <w:p w:rsidR="00350F63" w:rsidRDefault="000608C3" w:rsidP="00395D06">
                            <w:pPr>
                              <w:jc w:val="center"/>
                            </w:pPr>
                            <w:r>
                              <w:t>Wildville</w:t>
                            </w:r>
                            <w:r w:rsidR="00350F63">
                              <w:t xml:space="preserve">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A90D26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35904" behindDoc="0" locked="0" layoutInCell="1" allowOverlap="1" wp14:anchorId="3F9D2FE4" wp14:editId="0C430C22">
                      <wp:simplePos x="0" y="0"/>
                      <wp:positionH relativeFrom="column">
                        <wp:posOffset>207645</wp:posOffset>
                      </wp:positionH>
                      <wp:positionV relativeFrom="paragraph">
                        <wp:posOffset>25763</wp:posOffset>
                      </wp:positionV>
                      <wp:extent cx="1220470" cy="373380"/>
                      <wp:effectExtent l="0" t="0" r="17780" b="26670"/>
                      <wp:wrapNone/>
                      <wp:docPr id="413" name="Rectangle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2047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608C3" w:rsidRDefault="000608C3" w:rsidP="000608C3">
                                  <w:pPr>
                                    <w:jc w:val="center"/>
                                  </w:pPr>
                                  <w:r>
                                    <w:t>Fishire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F9D2FE4" id="_x0000_s1189" style="position:absolute;margin-left:16.35pt;margin-top:2.05pt;width:96.1pt;height:29.4pt;z-index:25183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" filled="f" strokecolor="black [3213]" strokeweight="1.5pt">
                      <v:textbox>
                        <w:txbxContent>
                          <w:p w:rsidR="000608C3" w:rsidRDefault="000608C3" w:rsidP="000608C3">
                            <w:pPr>
                              <w:jc w:val="center"/>
                            </w:pPr>
                            <w:r>
                              <w:t>Fishire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395D06" w:rsidRPr="00F36416" w:rsidRDefault="00395D06" w:rsidP="00350F63">
            <w:pPr>
              <w:pStyle w:val="QuestionStyle"/>
              <w:rPr>
                <w:sz w:val="32"/>
                <w:szCs w:val="32"/>
              </w:rPr>
            </w:pPr>
            <w:r w:rsidRPr="00A90D26">
              <w:t xml:space="preserve">                                        </w:t>
            </w:r>
            <w:r w:rsidRPr="00F36416">
              <w:rPr>
                <w:sz w:val="32"/>
                <w:szCs w:val="32"/>
              </w:rPr>
              <w:t xml:space="preserve">and    </w:t>
            </w:r>
          </w:p>
          <w:p w:rsidR="00395D06" w:rsidRPr="00A90D26" w:rsidRDefault="00395D06" w:rsidP="00350F63">
            <w:pPr>
              <w:pStyle w:val="QuestionStyle"/>
            </w:pPr>
          </w:p>
        </w:tc>
      </w:tr>
      <w:tr w:rsidR="00395D06" w:rsidRPr="00A90D26" w:rsidTr="00395D0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95D06" w:rsidRPr="001B3341" w:rsidRDefault="00395D06" w:rsidP="00395D06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95D06" w:rsidRPr="00A90D26" w:rsidRDefault="00395D06" w:rsidP="00350F63">
            <w:pPr>
              <w:pStyle w:val="QuestionStyle"/>
            </w:pPr>
            <w:r w:rsidRPr="00A90D26">
              <w:t>A plane flies from Malden to Rogerston, taking two hours for the trip.</w:t>
            </w:r>
          </w:p>
          <w:p w:rsidR="00395D06" w:rsidRPr="00A90D26" w:rsidRDefault="00395D06" w:rsidP="00350F63">
            <w:pPr>
              <w:pStyle w:val="QuestionStyle"/>
            </w:pPr>
            <w:r w:rsidRPr="00A90D26">
              <w:t>What speed and direction does it fly?</w:t>
            </w:r>
          </w:p>
          <w:p w:rsidR="00395D06" w:rsidRPr="00A90D26" w:rsidRDefault="00395D06" w:rsidP="00350F63">
            <w:pPr>
              <w:pStyle w:val="QuestionStyle"/>
            </w:pPr>
          </w:p>
          <w:p w:rsidR="00395D06" w:rsidRPr="00A90D26" w:rsidRDefault="00395D06" w:rsidP="00350F63">
            <w:pPr>
              <w:pStyle w:val="QuestionStyle"/>
            </w:pPr>
            <w:r w:rsidRPr="00A90D26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37952" behindDoc="0" locked="0" layoutInCell="1" allowOverlap="1" wp14:anchorId="6D135D04" wp14:editId="1AE44EE1">
                      <wp:simplePos x="0" y="0"/>
                      <wp:positionH relativeFrom="column">
                        <wp:posOffset>1057184</wp:posOffset>
                      </wp:positionH>
                      <wp:positionV relativeFrom="paragraph">
                        <wp:posOffset>70213</wp:posOffset>
                      </wp:positionV>
                      <wp:extent cx="744583" cy="373380"/>
                      <wp:effectExtent l="0" t="0" r="17780" b="26670"/>
                      <wp:wrapNone/>
                      <wp:docPr id="414" name="Rectangle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44583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608C3" w:rsidRDefault="000608C3" w:rsidP="000608C3">
                                  <w:pPr>
                                    <w:jc w:val="center"/>
                                  </w:pPr>
                                  <w:r>
                                    <w:t>SE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D135D04" id="_x0000_s1190" style="position:absolute;margin-left:83.25pt;margin-top:5.55pt;width:58.65pt;height:29.4pt;z-index:25183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" filled="f" strokecolor="black [3213]" strokeweight="1.5pt">
                      <v:textbox>
                        <w:txbxContent>
                          <w:p w:rsidR="000608C3" w:rsidRDefault="000608C3" w:rsidP="000608C3">
                            <w:pPr>
                              <w:jc w:val="center"/>
                            </w:pPr>
                            <w:r>
                              <w:t>SE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A90D26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38976" behindDoc="0" locked="0" layoutInCell="1" allowOverlap="1" wp14:anchorId="43B2BAEC" wp14:editId="3AB9B784">
                      <wp:simplePos x="0" y="0"/>
                      <wp:positionH relativeFrom="column">
                        <wp:posOffset>3761196</wp:posOffset>
                      </wp:positionH>
                      <wp:positionV relativeFrom="paragraph">
                        <wp:posOffset>70213</wp:posOffset>
                      </wp:positionV>
                      <wp:extent cx="757645" cy="373380"/>
                      <wp:effectExtent l="0" t="0" r="23495" b="26670"/>
                      <wp:wrapNone/>
                      <wp:docPr id="415" name="Rectangle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5764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608C3" w:rsidRDefault="000608C3" w:rsidP="000608C3">
                                  <w:pPr>
                                    <w:jc w:val="center"/>
                                  </w:pPr>
                                  <w:r>
                                    <w:t>325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3B2BAEC" id="_x0000_s1191" style="position:absolute;margin-left:296.15pt;margin-top:5.55pt;width:59.65pt;height:29.4p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" filled="f" strokecolor="black [3213]" strokeweight="1.5pt">
                      <v:textbox>
                        <w:txbxContent>
                          <w:p w:rsidR="000608C3" w:rsidRDefault="000608C3" w:rsidP="000608C3">
                            <w:pPr>
                              <w:jc w:val="center"/>
                            </w:pPr>
                            <w:r>
                              <w:t>325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395D06" w:rsidRPr="00F36416" w:rsidRDefault="00395D06" w:rsidP="00350F63">
            <w:pPr>
              <w:pStyle w:val="QuestionStyle"/>
              <w:rPr>
                <w:sz w:val="32"/>
                <w:szCs w:val="32"/>
              </w:rPr>
            </w:pPr>
            <w:r w:rsidRPr="00F36416">
              <w:rPr>
                <w:sz w:val="32"/>
                <w:szCs w:val="32"/>
              </w:rPr>
              <w:t xml:space="preserve">  It flew in a                  direction at a speed of                   km/h.    </w:t>
            </w:r>
          </w:p>
          <w:p w:rsidR="00395D06" w:rsidRPr="00A90D26" w:rsidRDefault="00395D06" w:rsidP="00350F63">
            <w:pPr>
              <w:pStyle w:val="QuestionStyle"/>
            </w:pPr>
          </w:p>
        </w:tc>
      </w:tr>
    </w:tbl>
    <w:p w:rsidR="003F3344" w:rsidRDefault="003F3344" w:rsidP="004A2502">
      <w:pPr>
        <w:rPr>
          <w:rFonts w:asciiTheme="majorHAnsi" w:hAnsiTheme="majorHAnsi"/>
          <w:sz w:val="24"/>
          <w:szCs w:val="24"/>
        </w:rPr>
      </w:pPr>
    </w:p>
    <w:p w:rsidR="004A2502" w:rsidRDefault="004A2502" w:rsidP="004A2502">
      <w:pPr>
        <w:rPr>
          <w:rFonts w:asciiTheme="majorHAnsi" w:hAnsiTheme="majorHAnsi"/>
          <w:sz w:val="24"/>
          <w:szCs w:val="24"/>
        </w:rPr>
      </w:pPr>
    </w:p>
    <w:sectPr w:rsidR="004A2502" w:rsidSect="009D24C3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7F63" w:rsidRDefault="00EB7F63" w:rsidP="00C868AD">
      <w:r>
        <w:separator/>
      </w:r>
    </w:p>
  </w:endnote>
  <w:endnote w:type="continuationSeparator" w:id="0">
    <w:p w:rsidR="00EB7F63" w:rsidRDefault="00EB7F63" w:rsidP="00C86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7501117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50F63" w:rsidRDefault="00350F6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42075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:rsidR="00350F63" w:rsidRDefault="00350F6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800685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50F63" w:rsidRDefault="00350F6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B7F63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350F63" w:rsidRDefault="00350F6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7F63" w:rsidRDefault="00EB7F63" w:rsidP="00C868AD">
      <w:r>
        <w:separator/>
      </w:r>
    </w:p>
  </w:footnote>
  <w:footnote w:type="continuationSeparator" w:id="0">
    <w:p w:rsidR="00EB7F63" w:rsidRDefault="00EB7F63" w:rsidP="00C868A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50F63" w:rsidRPr="00C868AD" w:rsidRDefault="00350F63">
    <w:pPr>
      <w:pStyle w:val="Header"/>
      <w:rPr>
        <w:u w:val="single"/>
      </w:rPr>
    </w:pPr>
    <w:sdt>
      <w:sdtPr>
        <w:rPr>
          <w:u w:val="single"/>
        </w:rPr>
        <w:alias w:val="Title"/>
        <w:tag w:val=""/>
        <w:id w:val="-1976592689"/>
        <w:placeholder>
          <w:docPart w:val="0617D6FF79FE4D98882E9F65FA07EA3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u w:val="single"/>
          </w:rPr>
          <w:t>Grids and Location</w:t>
        </w:r>
      </w:sdtContent>
    </w:sdt>
    <w:r>
      <w:rPr>
        <w:u w:val="single"/>
      </w:rPr>
      <w:t xml:space="preserve">                      </w:t>
    </w:r>
    <w:r>
      <w:rPr>
        <w:u w:val="single"/>
      </w:rPr>
      <w:tab/>
      <w:t>Test</w:t>
    </w:r>
    <w:r>
      <w:rPr>
        <w:u w:val="single"/>
      </w:rPr>
      <w:tab/>
      <w:t xml:space="preserve">2014                                                       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50F63" w:rsidRDefault="00350F63" w:rsidP="00695E05">
    <w:pPr>
      <w:pStyle w:val="Header"/>
      <w:tabs>
        <w:tab w:val="left" w:pos="3828"/>
      </w:tabs>
      <w:jc w:val="center"/>
      <w:rPr>
        <w:rFonts w:asciiTheme="majorHAnsi" w:hAnsiTheme="majorHAnsi"/>
        <w:i/>
        <w:sz w:val="52"/>
        <w:szCs w:val="52"/>
      </w:rPr>
    </w:pPr>
    <w:r w:rsidRPr="00C71E16">
      <w:rPr>
        <w:rFonts w:asciiTheme="majorHAnsi" w:hAnsiTheme="majorHAnsi"/>
        <w:i/>
        <w:sz w:val="52"/>
        <w:szCs w:val="52"/>
      </w:rPr>
      <w:t>High School</w:t>
    </w:r>
  </w:p>
  <w:p w:rsidR="00350F63" w:rsidRPr="00C71E16" w:rsidRDefault="00350F63" w:rsidP="00C71E16">
    <w:pPr>
      <w:pStyle w:val="Header"/>
      <w:jc w:val="center"/>
      <w:rPr>
        <w:rFonts w:asciiTheme="majorHAnsi" w:hAnsiTheme="majorHAnsi"/>
        <w:i/>
        <w:sz w:val="52"/>
        <w:szCs w:val="52"/>
      </w:rPr>
    </w:pPr>
    <w:r>
      <w:rPr>
        <w:rFonts w:asciiTheme="majorHAnsi" w:hAnsiTheme="majorHAnsi"/>
        <w:i/>
        <w:sz w:val="52"/>
        <w:szCs w:val="52"/>
      </w:rPr>
      <w:t>Mathematics Test 2014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B7A190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5"/>
  </w:num>
  <w:num w:numId="6">
    <w:abstractNumId w:val="0"/>
  </w:num>
  <w:num w:numId="7">
    <w:abstractNumId w:val="7"/>
  </w:num>
  <w:num w:numId="8">
    <w:abstractNumId w:val="8"/>
  </w:num>
  <w:num w:numId="9">
    <w:abstractNumId w:val="7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12E2"/>
    <w:rsid w:val="00001FBC"/>
    <w:rsid w:val="000074D1"/>
    <w:rsid w:val="000176AA"/>
    <w:rsid w:val="00024AB6"/>
    <w:rsid w:val="000608C3"/>
    <w:rsid w:val="000C4CAD"/>
    <w:rsid w:val="000D2F46"/>
    <w:rsid w:val="00110126"/>
    <w:rsid w:val="00180453"/>
    <w:rsid w:val="0018287C"/>
    <w:rsid w:val="001A4BA9"/>
    <w:rsid w:val="001B2426"/>
    <w:rsid w:val="001D51F7"/>
    <w:rsid w:val="001F156E"/>
    <w:rsid w:val="00216994"/>
    <w:rsid w:val="00246314"/>
    <w:rsid w:val="002827BC"/>
    <w:rsid w:val="00291F84"/>
    <w:rsid w:val="002C1F1F"/>
    <w:rsid w:val="002F71E5"/>
    <w:rsid w:val="00305A7A"/>
    <w:rsid w:val="00325745"/>
    <w:rsid w:val="003302CC"/>
    <w:rsid w:val="00350F63"/>
    <w:rsid w:val="00387620"/>
    <w:rsid w:val="00395D06"/>
    <w:rsid w:val="003A0B5D"/>
    <w:rsid w:val="003B12E2"/>
    <w:rsid w:val="003D41FF"/>
    <w:rsid w:val="003E0576"/>
    <w:rsid w:val="003F3344"/>
    <w:rsid w:val="00413DF5"/>
    <w:rsid w:val="00416EDB"/>
    <w:rsid w:val="00460B7C"/>
    <w:rsid w:val="00474372"/>
    <w:rsid w:val="00474558"/>
    <w:rsid w:val="004A2502"/>
    <w:rsid w:val="004A64CB"/>
    <w:rsid w:val="004C1D90"/>
    <w:rsid w:val="004E1D1E"/>
    <w:rsid w:val="004F1E62"/>
    <w:rsid w:val="00542075"/>
    <w:rsid w:val="00591FD0"/>
    <w:rsid w:val="00594329"/>
    <w:rsid w:val="005B1FAC"/>
    <w:rsid w:val="005B261E"/>
    <w:rsid w:val="005C44C0"/>
    <w:rsid w:val="00604D11"/>
    <w:rsid w:val="00641052"/>
    <w:rsid w:val="00641EA7"/>
    <w:rsid w:val="00667642"/>
    <w:rsid w:val="0066774C"/>
    <w:rsid w:val="006718CF"/>
    <w:rsid w:val="00695E05"/>
    <w:rsid w:val="006A0722"/>
    <w:rsid w:val="006D3CCF"/>
    <w:rsid w:val="00723C6A"/>
    <w:rsid w:val="007403DD"/>
    <w:rsid w:val="00784312"/>
    <w:rsid w:val="007B3348"/>
    <w:rsid w:val="007D39B1"/>
    <w:rsid w:val="007F676C"/>
    <w:rsid w:val="00820F79"/>
    <w:rsid w:val="00845ACB"/>
    <w:rsid w:val="00853748"/>
    <w:rsid w:val="00872BD1"/>
    <w:rsid w:val="00876025"/>
    <w:rsid w:val="008833F7"/>
    <w:rsid w:val="008B7480"/>
    <w:rsid w:val="008C68D7"/>
    <w:rsid w:val="008C6F05"/>
    <w:rsid w:val="008D4402"/>
    <w:rsid w:val="008F11CE"/>
    <w:rsid w:val="008F3E43"/>
    <w:rsid w:val="00911457"/>
    <w:rsid w:val="00937C3B"/>
    <w:rsid w:val="0098729A"/>
    <w:rsid w:val="009A5487"/>
    <w:rsid w:val="009B249E"/>
    <w:rsid w:val="009D24C3"/>
    <w:rsid w:val="00A23965"/>
    <w:rsid w:val="00A252B0"/>
    <w:rsid w:val="00A43E96"/>
    <w:rsid w:val="00A74E1C"/>
    <w:rsid w:val="00A81533"/>
    <w:rsid w:val="00A824D7"/>
    <w:rsid w:val="00A90D26"/>
    <w:rsid w:val="00AB0C62"/>
    <w:rsid w:val="00AF65E1"/>
    <w:rsid w:val="00B0317F"/>
    <w:rsid w:val="00B15491"/>
    <w:rsid w:val="00B26BD8"/>
    <w:rsid w:val="00B850EA"/>
    <w:rsid w:val="00BC0959"/>
    <w:rsid w:val="00BE233F"/>
    <w:rsid w:val="00C123FB"/>
    <w:rsid w:val="00C17E11"/>
    <w:rsid w:val="00C42BE5"/>
    <w:rsid w:val="00C437D6"/>
    <w:rsid w:val="00C56E1E"/>
    <w:rsid w:val="00C71E16"/>
    <w:rsid w:val="00C73A9B"/>
    <w:rsid w:val="00C868AD"/>
    <w:rsid w:val="00CA11C9"/>
    <w:rsid w:val="00CA296A"/>
    <w:rsid w:val="00CD15EB"/>
    <w:rsid w:val="00D03A78"/>
    <w:rsid w:val="00D32B96"/>
    <w:rsid w:val="00D56E50"/>
    <w:rsid w:val="00D667E2"/>
    <w:rsid w:val="00D95422"/>
    <w:rsid w:val="00DC7ECC"/>
    <w:rsid w:val="00DF2ACA"/>
    <w:rsid w:val="00E32C55"/>
    <w:rsid w:val="00EB1449"/>
    <w:rsid w:val="00EB7F63"/>
    <w:rsid w:val="00F36416"/>
    <w:rsid w:val="00F54C6C"/>
    <w:rsid w:val="00F71785"/>
    <w:rsid w:val="00FC3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B80104C-3FE8-48A8-91E7-9A71D6572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8"/>
        <w:szCs w:val="28"/>
        <w:lang w:val="en-A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5745"/>
  </w:style>
  <w:style w:type="paragraph" w:styleId="Heading1">
    <w:name w:val="heading 1"/>
    <w:basedOn w:val="Normal"/>
    <w:next w:val="Normal"/>
    <w:link w:val="Heading1Char"/>
    <w:uiPriority w:val="9"/>
    <w:qFormat/>
    <w:rsid w:val="003F334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  <w:style w:type="paragraph" w:customStyle="1" w:styleId="LongerQuestions">
    <w:name w:val="Longer Questions"/>
    <w:basedOn w:val="Normal"/>
    <w:link w:val="LongerQuestionsChar"/>
    <w:autoRedefine/>
    <w:qFormat/>
    <w:rsid w:val="00591FD0"/>
    <w:rPr>
      <w:sz w:val="24"/>
      <w:szCs w:val="24"/>
    </w:rPr>
  </w:style>
  <w:style w:type="paragraph" w:customStyle="1" w:styleId="QuestionStyle">
    <w:name w:val="Question Style"/>
    <w:basedOn w:val="Normal"/>
    <w:link w:val="QuestionStyleChar"/>
    <w:autoRedefine/>
    <w:qFormat/>
    <w:rsid w:val="00F36416"/>
    <w:rPr>
      <w:sz w:val="24"/>
      <w:szCs w:val="24"/>
    </w:rPr>
  </w:style>
  <w:style w:type="character" w:customStyle="1" w:styleId="LongerQuestionsChar">
    <w:name w:val="Longer Questions Char"/>
    <w:basedOn w:val="DefaultParagraphFont"/>
    <w:link w:val="LongerQuestions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QuestionStyleChar">
    <w:name w:val="Question Style Char"/>
    <w:basedOn w:val="DefaultParagraphFont"/>
    <w:link w:val="QuestionStyle"/>
    <w:rsid w:val="00F36416"/>
    <w:rPr>
      <w:rFonts w:ascii="Times New Roman" w:eastAsia="Calibri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F3344"/>
    <w:rPr>
      <w:rFonts w:asciiTheme="majorHAnsi" w:eastAsiaTheme="majorEastAsia" w:hAnsiTheme="majorHAnsi" w:cstheme="majorBidi"/>
      <w:sz w:val="32"/>
      <w:szCs w:val="32"/>
    </w:rPr>
  </w:style>
  <w:style w:type="paragraph" w:styleId="NoSpacing">
    <w:name w:val="No Spacing"/>
    <w:uiPriority w:val="1"/>
    <w:qFormat/>
    <w:rsid w:val="003F3344"/>
    <w:rPr>
      <w:rFonts w:ascii="Calibri" w:eastAsia="Calibri" w:hAnsi="Calibri"/>
    </w:rPr>
  </w:style>
  <w:style w:type="character" w:styleId="PlaceholderText">
    <w:name w:val="Placeholder Text"/>
    <w:basedOn w:val="DefaultParagraphFont"/>
    <w:uiPriority w:val="99"/>
    <w:semiHidden/>
    <w:rsid w:val="00C42BE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365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image" Target="media/image17.png"/><Relationship Id="rId21" Type="http://schemas.openxmlformats.org/officeDocument/2006/relationships/oleObject" Target="embeddings/oleObject7.bin"/><Relationship Id="rId34" Type="http://schemas.openxmlformats.org/officeDocument/2006/relationships/oleObject" Target="embeddings/oleObject13.bin"/><Relationship Id="rId42" Type="http://schemas.openxmlformats.org/officeDocument/2006/relationships/footer" Target="footer1.xml"/><Relationship Id="rId47" Type="http://schemas.openxmlformats.org/officeDocument/2006/relationships/oleObject" Target="embeddings/oleObject19.bin"/><Relationship Id="rId50" Type="http://schemas.openxmlformats.org/officeDocument/2006/relationships/oleObject" Target="embeddings/oleObject22.bin"/><Relationship Id="rId55" Type="http://schemas.openxmlformats.org/officeDocument/2006/relationships/oleObject" Target="embeddings/oleObject27.bin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oleObject" Target="embeddings/oleObject11.bin"/><Relationship Id="rId41" Type="http://schemas.openxmlformats.org/officeDocument/2006/relationships/header" Target="header1.xml"/><Relationship Id="rId54" Type="http://schemas.openxmlformats.org/officeDocument/2006/relationships/oleObject" Target="embeddings/oleObject26.bin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32" Type="http://schemas.openxmlformats.org/officeDocument/2006/relationships/oleObject" Target="embeddings/oleObject12.bin"/><Relationship Id="rId37" Type="http://schemas.openxmlformats.org/officeDocument/2006/relationships/image" Target="media/image16.png"/><Relationship Id="rId40" Type="http://schemas.openxmlformats.org/officeDocument/2006/relationships/oleObject" Target="embeddings/oleObject16.bin"/><Relationship Id="rId45" Type="http://schemas.openxmlformats.org/officeDocument/2006/relationships/oleObject" Target="embeddings/oleObject17.bin"/><Relationship Id="rId53" Type="http://schemas.openxmlformats.org/officeDocument/2006/relationships/oleObject" Target="embeddings/oleObject25.bin"/><Relationship Id="rId58" Type="http://schemas.openxmlformats.org/officeDocument/2006/relationships/oleObject" Target="embeddings/oleObject30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wmf"/><Relationship Id="rId36" Type="http://schemas.openxmlformats.org/officeDocument/2006/relationships/oleObject" Target="embeddings/oleObject14.bin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9.bin"/><Relationship Id="rId61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oleObject" Target="embeddings/oleObject6.bin"/><Relationship Id="rId31" Type="http://schemas.openxmlformats.org/officeDocument/2006/relationships/image" Target="media/image13.png"/><Relationship Id="rId44" Type="http://schemas.openxmlformats.org/officeDocument/2006/relationships/footer" Target="footer2.xml"/><Relationship Id="rId52" Type="http://schemas.openxmlformats.org/officeDocument/2006/relationships/oleObject" Target="embeddings/oleObject24.bin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30" Type="http://schemas.openxmlformats.org/officeDocument/2006/relationships/image" Target="media/image12.png"/><Relationship Id="rId35" Type="http://schemas.openxmlformats.org/officeDocument/2006/relationships/image" Target="media/image15.png"/><Relationship Id="rId43" Type="http://schemas.openxmlformats.org/officeDocument/2006/relationships/header" Target="header2.xml"/><Relationship Id="rId48" Type="http://schemas.openxmlformats.org/officeDocument/2006/relationships/oleObject" Target="embeddings/oleObject20.bin"/><Relationship Id="rId56" Type="http://schemas.openxmlformats.org/officeDocument/2006/relationships/oleObject" Target="embeddings/oleObject28.bin"/><Relationship Id="rId8" Type="http://schemas.openxmlformats.org/officeDocument/2006/relationships/image" Target="media/image1.png"/><Relationship Id="rId51" Type="http://schemas.openxmlformats.org/officeDocument/2006/relationships/oleObject" Target="embeddings/oleObject23.bin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image" Target="media/image14.png"/><Relationship Id="rId38" Type="http://schemas.openxmlformats.org/officeDocument/2006/relationships/oleObject" Target="embeddings/oleObject15.bin"/><Relationship Id="rId46" Type="http://schemas.openxmlformats.org/officeDocument/2006/relationships/oleObject" Target="embeddings/oleObject18.bin"/><Relationship Id="rId59" Type="http://schemas.openxmlformats.org/officeDocument/2006/relationships/oleObject" Target="embeddings/oleObject31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Garrys%20data\BACKUP\WME%20Pty%20Ltd\Draft%20Products\2014%20WME%20Mathematics%20Assessment%20Bank\2014%20Templates\Year%207%208%20Test%20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0617D6FF79FE4D98882E9F65FA07EA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90067A-D95D-4602-947B-CE6081A1344A}"/>
      </w:docPartPr>
      <w:docPartBody>
        <w:p w:rsidR="00F5207E" w:rsidRDefault="00B47AEF">
          <w:pPr>
            <w:pStyle w:val="0617D6FF79FE4D98882E9F65FA07EA3E"/>
          </w:pPr>
          <w:r w:rsidRPr="00E85C0B">
            <w:rPr>
              <w:rStyle w:val="PlaceholderText"/>
            </w:rPr>
            <w:t>[Title]</w:t>
          </w:r>
        </w:p>
      </w:docPartBody>
    </w:docPart>
    <w:docPart>
      <w:docPartPr>
        <w:name w:val="563C3F4CCE3B48D5852EA3C6D0E9A6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F078A6-7511-40E1-8490-172FB86B1467}"/>
      </w:docPartPr>
      <w:docPartBody>
        <w:p w:rsidR="00F5207E" w:rsidRDefault="00B47AEF">
          <w:pPr>
            <w:pStyle w:val="563C3F4CCE3B48D5852EA3C6D0E9A604"/>
          </w:pPr>
          <w:r w:rsidRPr="00D642CA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revisionView w:markup="0" w:comments="0" w:insDel="0" w:formatting="0" w:inkAnnotations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AEF"/>
    <w:rsid w:val="00271006"/>
    <w:rsid w:val="005D505E"/>
    <w:rsid w:val="00660C1D"/>
    <w:rsid w:val="00B47AEF"/>
    <w:rsid w:val="00C77ECD"/>
    <w:rsid w:val="00F52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0617D6FF79FE4D98882E9F65FA07EA3E">
    <w:name w:val="0617D6FF79FE4D98882E9F65FA07EA3E"/>
  </w:style>
  <w:style w:type="paragraph" w:customStyle="1" w:styleId="6701B8EBDFE241F7AEF60EB4080DFA1B">
    <w:name w:val="6701B8EBDFE241F7AEF60EB4080DFA1B"/>
  </w:style>
  <w:style w:type="paragraph" w:customStyle="1" w:styleId="3C1E6B0DD7394FD8B40B32FF950BD225">
    <w:name w:val="3C1E6B0DD7394FD8B40B32FF950BD225"/>
  </w:style>
  <w:style w:type="paragraph" w:customStyle="1" w:styleId="563C3F4CCE3B48D5852EA3C6D0E9A604">
    <w:name w:val="563C3F4CCE3B48D5852EA3C6D0E9A60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6FCAC9-EE57-4205-965A-14C614A794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Test Template</Template>
  <TotalTime>0</TotalTime>
  <Pages>18</Pages>
  <Words>1580</Words>
  <Characters>9010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Grids and Location</vt:lpstr>
    </vt:vector>
  </TitlesOfParts>
  <Company>Toshiba</Company>
  <LinksUpToDate>false</LinksUpToDate>
  <CharactersWithSpaces>10569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Grids and Location</dc:title>
  <dc:creator>Garry</dc:creator>
  <cp:lastModifiedBy>Garry Thorn</cp:lastModifiedBy>
  <cp:revision>2</cp:revision>
  <cp:lastPrinted>2013-12-28T12:29:00Z</cp:lastPrinted>
  <dcterms:created xsi:type="dcterms:W3CDTF">2014-04-23T15:20:00Z</dcterms:created>
  <dcterms:modified xsi:type="dcterms:W3CDTF">2014-04-23T15:20:00Z</dcterms:modified>
</cp:coreProperties>
</file>