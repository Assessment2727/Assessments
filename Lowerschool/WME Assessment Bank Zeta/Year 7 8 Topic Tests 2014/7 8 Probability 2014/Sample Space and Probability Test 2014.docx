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83"/>
        <w:gridCol w:w="5527"/>
        <w:gridCol w:w="3545"/>
      </w:tblGrid>
      <w:tr w:rsidR="00325745" w:rsidTr="00B64059">
        <w:trPr>
          <w:cantSplit/>
          <w:trHeight w:val="851"/>
        </w:trPr>
        <w:tc>
          <w:tcPr>
            <w:tcW w:w="1135" w:type="dxa"/>
            <w:gridSpan w:val="2"/>
            <w:shd w:val="clear" w:color="auto" w:fill="DAE7F6"/>
            <w:vAlign w:val="center"/>
          </w:tcPr>
          <w:p w:rsidR="00325745" w:rsidRDefault="00325745" w:rsidP="0032574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BA326F" w:rsidRDefault="00BA326F" w:rsidP="0032574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7</w:t>
            </w:r>
          </w:p>
          <w:p w:rsidR="00C868AD" w:rsidRPr="00325745" w:rsidRDefault="00C868AD" w:rsidP="0032574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5527" w:type="dxa"/>
            <w:shd w:val="clear" w:color="auto" w:fill="DAE7F6"/>
          </w:tcPr>
          <w:sdt>
            <w:sdtPr>
              <w:rPr>
                <w:rFonts w:asciiTheme="majorHAnsi" w:hAnsiTheme="majorHAnsi"/>
                <w:i/>
                <w:sz w:val="52"/>
                <w:szCs w:val="52"/>
              </w:rPr>
              <w:alias w:val="Title"/>
              <w:tag w:val=""/>
              <w:id w:val="1338033075"/>
              <w:placeholder>
                <w:docPart w:val="DA4A2B5F1B9A4C54BB606AA2529E8FDE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1D51F7" w:rsidRPr="005C44C0" w:rsidRDefault="003B696E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Sample Space and Probability</w:t>
                </w:r>
              </w:p>
            </w:sdtContent>
          </w:sdt>
        </w:tc>
        <w:tc>
          <w:tcPr>
            <w:tcW w:w="3545" w:type="dxa"/>
            <w:shd w:val="clear" w:color="auto" w:fill="00206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B64059">
        <w:trPr>
          <w:cantSplit/>
          <w:trHeight w:val="851"/>
        </w:trPr>
        <w:tc>
          <w:tcPr>
            <w:tcW w:w="6662" w:type="dxa"/>
            <w:gridSpan w:val="3"/>
            <w:shd w:val="clear" w:color="auto" w:fill="DAE7F6"/>
          </w:tcPr>
          <w:p w:rsidR="003B696E" w:rsidRPr="003B696E" w:rsidRDefault="003B696E" w:rsidP="003B696E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3B696E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3B696E" w:rsidRPr="003B696E" w:rsidRDefault="003B696E" w:rsidP="00E31D6C">
            <w:pPr>
              <w:numPr>
                <w:ilvl w:val="0"/>
                <w:numId w:val="7"/>
              </w:numPr>
              <w:ind w:left="318" w:hanging="142"/>
              <w:contextualSpacing/>
              <w:rPr>
                <w:rFonts w:ascii="Times New Roman" w:hAnsi="Times New Roman"/>
                <w:sz w:val="16"/>
                <w:szCs w:val="16"/>
              </w:rPr>
            </w:pPr>
            <w:r w:rsidRPr="003B696E">
              <w:rPr>
                <w:rFonts w:ascii="Times New Roman" w:hAnsi="Times New Roman"/>
                <w:sz w:val="16"/>
                <w:szCs w:val="16"/>
              </w:rPr>
              <w:t>Construct sample spaces for single- step experiments with equally likely outcomes (ACMSP167)</w:t>
            </w:r>
          </w:p>
          <w:p w:rsidR="00853748" w:rsidRDefault="003B696E" w:rsidP="00E31D6C">
            <w:pPr>
              <w:pStyle w:val="ListParagraph"/>
              <w:numPr>
                <w:ilvl w:val="0"/>
                <w:numId w:val="7"/>
              </w:numPr>
              <w:ind w:left="318" w:hanging="142"/>
              <w:rPr>
                <w:rFonts w:ascii="Times New Roman" w:hAnsi="Times New Roman"/>
                <w:sz w:val="16"/>
                <w:szCs w:val="16"/>
              </w:rPr>
            </w:pPr>
            <w:r w:rsidRPr="003B696E">
              <w:rPr>
                <w:rFonts w:ascii="Times New Roman" w:hAnsi="Times New Roman"/>
                <w:sz w:val="16"/>
                <w:szCs w:val="16"/>
              </w:rPr>
              <w:t>Assign probabilities to the outcomes of events and determine probabilities for events  (ACMSP168)</w:t>
            </w:r>
          </w:p>
          <w:p w:rsidR="000C02D0" w:rsidRPr="00C56E1E" w:rsidRDefault="000C02D0" w:rsidP="000C02D0">
            <w:pPr>
              <w:pStyle w:val="ListParagraph"/>
              <w:numPr>
                <w:ilvl w:val="0"/>
                <w:numId w:val="7"/>
              </w:numPr>
              <w:ind w:left="318" w:hanging="142"/>
              <w:rPr>
                <w:rFonts w:ascii="Times New Roman" w:hAnsi="Times New Roman"/>
                <w:sz w:val="16"/>
                <w:szCs w:val="16"/>
              </w:rPr>
            </w:pPr>
            <w:r w:rsidRPr="000C02D0">
              <w:rPr>
                <w:rFonts w:ascii="Times New Roman" w:hAnsi="Times New Roman"/>
                <w:sz w:val="16"/>
                <w:szCs w:val="16"/>
              </w:rPr>
              <w:t>Identify complementary events and use the sum of probabilities to solve problems (ACMSP204)</w:t>
            </w:r>
          </w:p>
        </w:tc>
        <w:tc>
          <w:tcPr>
            <w:tcW w:w="3545" w:type="dxa"/>
            <w:shd w:val="clear" w:color="auto" w:fill="DAE7F6"/>
            <w:vAlign w:val="center"/>
          </w:tcPr>
          <w:p w:rsidR="00853748" w:rsidRPr="00325745" w:rsidRDefault="00853748" w:rsidP="003F3344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641052" w:rsidRPr="007E3E86" w:rsidRDefault="00641052" w:rsidP="0064105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Answer all questions in the spaces provided on this test paper by: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41052" w:rsidRPr="007E3E86" w:rsidRDefault="00641052" w:rsidP="00641052">
            <w:pPr>
              <w:ind w:firstLine="1418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or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Shading in the bubble for the correct answer from the four choices provided.</w:t>
            </w:r>
          </w:p>
          <w:p w:rsidR="00325745" w:rsidRDefault="00641052" w:rsidP="00641052">
            <w:pPr>
              <w:rPr>
                <w:rFonts w:ascii="Times New Roman" w:hAnsi="Times New Roman"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Show any working out on the test paper.  Calculators are </w:t>
            </w:r>
            <w:r w:rsidRPr="007E3E86">
              <w:rPr>
                <w:rFonts w:asciiTheme="majorHAnsi" w:hAnsiTheme="majorHAnsi"/>
                <w:b/>
                <w:i/>
                <w:sz w:val="24"/>
                <w:szCs w:val="24"/>
              </w:rPr>
              <w:t>not</w:t>
            </w: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 allowed.</w:t>
            </w:r>
          </w:p>
        </w:tc>
      </w:tr>
      <w:tr w:rsidR="00E31D6C" w:rsidTr="00C42BE5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E31D6C" w:rsidRPr="001B3341" w:rsidRDefault="00E31D6C" w:rsidP="00E31D6C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BA4FBD" w:rsidRDefault="00BA4FBD" w:rsidP="0074315E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  <w:r w:rsidRPr="00585414">
              <w:rPr>
                <w:rFonts w:ascii="Times New Roman" w:hAnsi="Times New Roman"/>
                <w:b/>
                <w:sz w:val="24"/>
                <w:szCs w:val="24"/>
              </w:rPr>
              <w:t>Questions 1 – 3 refer to the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following:</w:t>
            </w:r>
          </w:p>
          <w:p w:rsidR="00E31D6C" w:rsidRDefault="008121FE" w:rsidP="0074315E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1" type="#_x0000_t75" style="position:absolute;margin-left:264.4pt;margin-top:.2pt;width:87.55pt;height:87.35pt;z-index:251663360;mso-position-horizontal-relative:text;mso-position-vertical-relative:text">
                  <v:imagedata r:id="rId8" o:title=""/>
                </v:shape>
                <o:OLEObject Type="Embed" ProgID="FXDraw.Graphic" ShapeID="_x0000_s1031" DrawAspect="Content" ObjectID="_1459802225" r:id="rId9"/>
              </w:object>
            </w:r>
            <w:r w:rsidR="00585414">
              <w:rPr>
                <w:rFonts w:ascii="Times New Roman" w:hAnsi="Times New Roman"/>
                <w:sz w:val="24"/>
                <w:szCs w:val="24"/>
              </w:rPr>
              <w:t>In</w:t>
            </w:r>
            <w:r w:rsidR="00E31D6C">
              <w:rPr>
                <w:rFonts w:ascii="Times New Roman" w:hAnsi="Times New Roman"/>
                <w:sz w:val="24"/>
                <w:szCs w:val="24"/>
              </w:rPr>
              <w:t xml:space="preserve"> an experiment</w:t>
            </w:r>
            <w:r w:rsidR="005854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E35BAA">
              <w:rPr>
                <w:rFonts w:ascii="Times New Roman" w:hAnsi="Times New Roman"/>
                <w:sz w:val="24"/>
                <w:szCs w:val="24"/>
              </w:rPr>
              <w:t xml:space="preserve">Jack </w:t>
            </w:r>
            <w:r w:rsidR="00E31D6C">
              <w:rPr>
                <w:rFonts w:ascii="Times New Roman" w:hAnsi="Times New Roman"/>
                <w:sz w:val="24"/>
                <w:szCs w:val="24"/>
              </w:rPr>
              <w:t>rolls a</w:t>
            </w:r>
            <w:r w:rsidR="00451252">
              <w:rPr>
                <w:rFonts w:ascii="Times New Roman" w:hAnsi="Times New Roman"/>
                <w:sz w:val="24"/>
                <w:szCs w:val="24"/>
              </w:rPr>
              <w:t xml:space="preserve"> cube</w:t>
            </w:r>
            <w:r w:rsidR="00E31D6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4315E">
              <w:rPr>
                <w:rFonts w:ascii="Times New Roman" w:hAnsi="Times New Roman"/>
                <w:sz w:val="24"/>
                <w:szCs w:val="24"/>
              </w:rPr>
              <w:t>which has one</w:t>
            </w:r>
            <w:r w:rsidR="00D351DC">
              <w:rPr>
                <w:rFonts w:ascii="Times New Roman" w:hAnsi="Times New Roman"/>
                <w:sz w:val="24"/>
                <w:szCs w:val="24"/>
              </w:rPr>
              <w:t xml:space="preserve"> red</w:t>
            </w:r>
            <w:r w:rsidR="009D4F5F">
              <w:rPr>
                <w:rFonts w:ascii="Times New Roman" w:hAnsi="Times New Roman"/>
                <w:sz w:val="24"/>
                <w:szCs w:val="24"/>
              </w:rPr>
              <w:t>,</w:t>
            </w:r>
            <w:r w:rsidR="005854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4315E">
              <w:rPr>
                <w:rFonts w:ascii="Times New Roman" w:hAnsi="Times New Roman"/>
                <w:sz w:val="24"/>
                <w:szCs w:val="24"/>
              </w:rPr>
              <w:t>two green and three</w:t>
            </w:r>
            <w:r w:rsidR="00D351DC">
              <w:rPr>
                <w:rFonts w:ascii="Times New Roman" w:hAnsi="Times New Roman"/>
                <w:sz w:val="24"/>
                <w:szCs w:val="24"/>
              </w:rPr>
              <w:t xml:space="preserve"> blue faces.</w:t>
            </w:r>
          </w:p>
          <w:p w:rsidR="00E31D6C" w:rsidRDefault="00E31D6C" w:rsidP="0074315E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</w:p>
          <w:p w:rsidR="00D351DC" w:rsidRDefault="00D351DC" w:rsidP="0074315E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</w:p>
          <w:p w:rsidR="00D351DC" w:rsidRDefault="00D351DC" w:rsidP="0074315E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</w:p>
          <w:p w:rsidR="00E31D6C" w:rsidRDefault="00E31D6C" w:rsidP="0074315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351DC" w:rsidRPr="00585414" w:rsidRDefault="00D351DC" w:rsidP="0074315E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E31D6C" w:rsidTr="00C42BE5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E31D6C" w:rsidRPr="001B3341" w:rsidRDefault="00E31D6C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E31D6C" w:rsidRDefault="00E31D6C" w:rsidP="0074315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List the sample space for the experiment.</w:t>
            </w:r>
          </w:p>
          <w:p w:rsidR="00E31D6C" w:rsidRPr="001C1741" w:rsidRDefault="00E31D6C" w:rsidP="0074315E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</w:p>
          <w:p w:rsidR="00E31D6C" w:rsidRDefault="00E31D6C" w:rsidP="0074315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31D6C" w:rsidRPr="00F97437" w:rsidRDefault="00E31D6C" w:rsidP="0074315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1D6C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E31D6C" w:rsidRPr="001B3341" w:rsidRDefault="00E31D6C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31D6C" w:rsidRDefault="00E31D6C" w:rsidP="0074315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</w:t>
            </w:r>
            <w:r w:rsidR="00E35BAA">
              <w:rPr>
                <w:rFonts w:ascii="Times New Roman" w:hAnsi="Times New Roman"/>
                <w:sz w:val="24"/>
                <w:szCs w:val="24"/>
              </w:rPr>
              <w:t xml:space="preserve"> is the probability that the cube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9D4F5F">
              <w:rPr>
                <w:rFonts w:ascii="Times New Roman" w:hAnsi="Times New Roman"/>
                <w:sz w:val="24"/>
                <w:szCs w:val="24"/>
              </w:rPr>
              <w:t>will show a red face uppermost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E31D6C" w:rsidRDefault="008121FE" w:rsidP="0074315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22FDC884">
                <v:group id="_x0000_s1027" style="position:absolute;margin-left:152.25pt;margin-top:2.7pt;width:38.25pt;height:48.75pt;z-index:251658240" coordorigin="4575,8730" coordsize="765,975">
                  <v:rect id="_x0000_s1028" style="position:absolute;left:4710;top:8730;width:510;height:447">
                    <v:textbox inset="2mm,0,0,0">
                      <w:txbxContent>
                        <w:p w:rsidR="00C86C86" w:rsidRPr="00A35125" w:rsidRDefault="00C86C86" w:rsidP="0074315E">
                          <w:pPr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_x0000_s1029" style="position:absolute;left:4710;top:9282;width:510;height:423">
                    <v:textbox inset="1.5mm,.3mm,0,0">
                      <w:txbxContent>
                        <w:p w:rsidR="00C86C86" w:rsidRPr="00A35125" w:rsidRDefault="00C86C86" w:rsidP="0074315E">
                          <w:pPr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_x0000_s1030" type="#_x0000_t32" style="position:absolute;left:4575;top:9226;width:765;height:0;mso-position-vertical:absolute" o:connectortype="straight" strokeweight="1.5pt"/>
                </v:group>
              </w:pict>
            </w:r>
          </w:p>
          <w:p w:rsidR="00E31D6C" w:rsidRDefault="00E31D6C" w:rsidP="0074315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31D6C" w:rsidRDefault="00E31D6C" w:rsidP="0074315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31D6C" w:rsidRPr="00F97437" w:rsidRDefault="00E31D6C" w:rsidP="0074315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E31D6C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E31D6C" w:rsidRPr="001B3341" w:rsidRDefault="00E31D6C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31D6C" w:rsidRDefault="009D4F5F" w:rsidP="0074315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</w:t>
            </w:r>
            <w:r w:rsidR="00E31D6C">
              <w:rPr>
                <w:rFonts w:ascii="Times New Roman" w:hAnsi="Times New Roman"/>
                <w:sz w:val="24"/>
                <w:szCs w:val="24"/>
              </w:rPr>
              <w:t>he probabi</w:t>
            </w:r>
            <w:r>
              <w:rPr>
                <w:rFonts w:ascii="Times New Roman" w:hAnsi="Times New Roman"/>
                <w:sz w:val="24"/>
                <w:szCs w:val="24"/>
              </w:rPr>
              <w:t>lity that it will show a blue face uppermost?</w:t>
            </w:r>
          </w:p>
          <w:p w:rsidR="00E31D6C" w:rsidRDefault="00E31D6C" w:rsidP="0074315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31D6C" w:rsidRPr="00E50CB6" w:rsidRDefault="00E31D6C" w:rsidP="0074315E">
            <w:pPr>
              <w:rPr>
                <w:rFonts w:ascii="Times New Roman" w:hAnsi="Times New Roman"/>
                <w:position w:val="-30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6C3252FA" wp14:editId="61A6345C">
                      <wp:simplePos x="0" y="0"/>
                      <wp:positionH relativeFrom="column">
                        <wp:posOffset>213418</wp:posOffset>
                      </wp:positionH>
                      <wp:positionV relativeFrom="paragraph">
                        <wp:posOffset>128905</wp:posOffset>
                      </wp:positionV>
                      <wp:extent cx="4362450" cy="114300"/>
                      <wp:effectExtent l="0" t="0" r="19050" b="19050"/>
                      <wp:wrapNone/>
                      <wp:docPr id="17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9B19D2" id="Group 17" o:spid="_x0000_s1026" style="position:absolute;margin-left:16.8pt;margin-top:10.15pt;width:343.5pt;height:9pt;z-index:25166131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5G/8EA&#10;AADaAAAADwAAAGRycy9kb3ducmV2LnhtbESPT2sCMRTE7wW/Q3hCbzWrUpHVKFpQpDf/nh/Jc7O4&#10;eVk2qbv10zcFweMwM79h5svOVeJOTSg9KxgOMhDE2puSCwWn4+ZjCiJEZIOVZ1LwSwGWi97bHHPj&#10;W97T/RALkSAcclRgY6xzKYO25DAMfE2cvKtvHMYkm0KaBtsEd5UcZdlEOiw5LVis6cuSvh1+nIJv&#10;bT+nj257Me3kOl7t15ez9lul3vvdagYiUhdf4Wd7ZxSM4P9KugF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ORv/BAAAA2gAAAA8AAAAAAAAAAAAAAAAAmAIAAGRycy9kb3du&#10;cmV2LnhtbFBLBQYAAAAABAAEAPUAAACGAw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LjZMEA&#10;AADaAAAADwAAAGRycy9kb3ducmV2LnhtbESPT2sCMRTE7wW/Q3iCt5q1UpHVKFpQpDf/nh/Jc7O4&#10;eVk20V399E2h0OMwM79h5svOVeJBTSg9KxgNMxDE2puSCwWn4+Z9CiJEZIOVZ1LwpADLRe9tjrnx&#10;Le/pcYiFSBAOOSqwMda5lEFbchiGviZO3tU3DmOSTSFNg22Cu0p+ZNlEOiw5LVis6cuSvh3uTsG3&#10;tp/TV7e9mHZyHa/268tZ+61Sg363moGI1MX/8F97ZxSM4fdKugFy8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C42TBAAAA2gAAAA8AAAAAAAAAAAAAAAAAmAIAAGRycy9kb3du&#10;cmV2LnhtbFBLBQYAAAAABAAEAPUAAACGAwAAAAA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t7EMMA&#10;AADaAAAADwAAAGRycy9kb3ducmV2LnhtbESPzWrDMBCE74G8g9hAb4mctgnBtRLSQkPpLT/NeZHW&#10;lom1MpYau336qhDIcZiZb5hiM7hGXKkLtWcF81kGglh7U3Ol4HR8n65AhIhssPFMCn4owGY9HhWY&#10;G9/znq6HWIkE4ZCjAhtjm0sZtCWHYeZb4uSVvnMYk+wqaTrsE9w18jHLltJhzWnBYktvlvTl8O0U&#10;fGq7WP0Ou7Ppl+XTdv96/tJ+p9TDZNi+gIg0xHv41v4wCp7h/0q6A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t7EMMAAADaAAAADwAAAAAAAAAAAAAAAACYAgAAZHJzL2Rv&#10;d25yZXYueG1sUEsFBgAAAAAEAAQA9QAAAIg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fei8EA&#10;AADaAAAADwAAAGRycy9kb3ducmV2LnhtbESPT2sCMRTE74V+h/AEbzWrosjWKFZQpDf/nh/Jc7N0&#10;87Jsorv20zcFweMwM79h5svOVeJOTSg9KxgOMhDE2puSCwWn4+ZjBiJEZIOVZ1LwoADLxfvbHHPj&#10;W97T/RALkSAcclRgY6xzKYO25DAMfE2cvKtvHMYkm0KaBtsEd5UcZdlUOiw5LVisaW1J/xxuTsG3&#10;tpPZb7e9mHZ6Ha/2X5ez9lul+r1u9QkiUhdf4Wd7ZxRM4P9KugF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Un3ovBAAAA2gAAAA8AAAAAAAAAAAAAAAAAmAIAAGRycy9kb3du&#10;cmV2LnhtbFBLBQYAAAAABAAEAPUAAACGAwAAAAA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Pr="00E50CB6">
              <w:rPr>
                <w:rFonts w:ascii="Times New Roman" w:hAnsi="Times New Roman"/>
                <w:color w:val="FF0000"/>
                <w:position w:val="-30"/>
                <w:sz w:val="24"/>
                <w:szCs w:val="24"/>
              </w:rPr>
              <w:object w:dxaOrig="7957" w:dyaOrig="632" w14:anchorId="0EE680AE">
                <v:shape id="_x0000_i1025" type="#_x0000_t75" style="width:348pt;height:27.6pt" o:ole="">
                  <v:imagedata r:id="rId10" o:title=""/>
                </v:shape>
                <o:OLEObject Type="Embed" ProgID="FXEquation.Equation" ShapeID="_x0000_i1025" DrawAspect="Content" ObjectID="_1459802139" r:id="rId11"/>
              </w:object>
            </w:r>
            <w:r w:rsidRPr="00E50CB6">
              <w:rPr>
                <w:rFonts w:ascii="Times New Roman" w:hAnsi="Times New Roman"/>
                <w:position w:val="-30"/>
                <w:sz w:val="24"/>
                <w:szCs w:val="24"/>
              </w:rPr>
              <w:t xml:space="preserve"> </w:t>
            </w:r>
          </w:p>
          <w:p w:rsidR="00E31D6C" w:rsidRPr="00EA0195" w:rsidRDefault="00E31D6C" w:rsidP="0074315E">
            <w:pPr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9D4F5F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9D4F5F" w:rsidRPr="001B3341" w:rsidRDefault="009D4F5F" w:rsidP="009D4F5F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A4FBD" w:rsidRDefault="00BA4FBD" w:rsidP="00BA4FBD">
            <w:pPr>
              <w:ind w:right="6271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68480" behindDoc="0" locked="0" layoutInCell="1" allowOverlap="1" wp14:anchorId="40338AB5" wp14:editId="145D2111">
                  <wp:simplePos x="0" y="0"/>
                  <wp:positionH relativeFrom="column">
                    <wp:posOffset>1758415</wp:posOffset>
                  </wp:positionH>
                  <wp:positionV relativeFrom="paragraph">
                    <wp:posOffset>-16460</wp:posOffset>
                  </wp:positionV>
                  <wp:extent cx="3972667" cy="3606229"/>
                  <wp:effectExtent l="0" t="0" r="889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v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633" cy="3610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Questions 4 – 6 </w:t>
            </w:r>
            <w:r w:rsidRPr="00585414">
              <w:rPr>
                <w:rFonts w:ascii="Times New Roman" w:hAnsi="Times New Roman"/>
                <w:b/>
                <w:sz w:val="24"/>
                <w:szCs w:val="24"/>
              </w:rPr>
              <w:t>refer to the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following</w:t>
            </w:r>
          </w:p>
          <w:p w:rsidR="00585414" w:rsidRDefault="00451252" w:rsidP="00BA4FBD">
            <w:pPr>
              <w:ind w:right="627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Mitchell i</w:t>
            </w:r>
            <w:r w:rsidR="00DA69AF">
              <w:rPr>
                <w:rFonts w:ascii="Times New Roman" w:hAnsi="Times New Roman"/>
                <w:sz w:val="24"/>
                <w:szCs w:val="24"/>
              </w:rPr>
              <w:t xml:space="preserve">s asked to pick a day in November for an appointment. He randomly chooses a date.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585414" w:rsidRDefault="00585414" w:rsidP="00BA4FBD">
            <w:pPr>
              <w:ind w:right="6271"/>
              <w:rPr>
                <w:rFonts w:ascii="Times New Roman" w:hAnsi="Times New Roman"/>
                <w:sz w:val="24"/>
                <w:szCs w:val="24"/>
              </w:rPr>
            </w:pPr>
          </w:p>
          <w:p w:rsidR="00585414" w:rsidRDefault="00585414" w:rsidP="00BA4FBD">
            <w:pPr>
              <w:ind w:right="6271"/>
              <w:rPr>
                <w:rFonts w:ascii="Times New Roman" w:hAnsi="Times New Roman"/>
                <w:sz w:val="24"/>
                <w:szCs w:val="24"/>
              </w:rPr>
            </w:pPr>
          </w:p>
          <w:p w:rsidR="00BA4FBD" w:rsidRDefault="00BA4FBD" w:rsidP="00585414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</w:p>
          <w:p w:rsidR="00BA4FBD" w:rsidRDefault="00BA4FBD" w:rsidP="00585414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</w:p>
          <w:p w:rsidR="00BA4FBD" w:rsidRDefault="00BA4FBD" w:rsidP="00585414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</w:p>
          <w:p w:rsidR="00BA4FBD" w:rsidRDefault="00BA4FBD" w:rsidP="00585414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</w:p>
          <w:p w:rsidR="00BA4FBD" w:rsidRDefault="00BA4FBD" w:rsidP="00585414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</w:p>
          <w:p w:rsidR="00BA4FBD" w:rsidRDefault="00BA4FBD" w:rsidP="00585414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</w:p>
          <w:p w:rsidR="00BA4FBD" w:rsidRDefault="00BA4FBD" w:rsidP="00585414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</w:p>
          <w:p w:rsidR="00BA4FBD" w:rsidRDefault="00BA4FBD" w:rsidP="00585414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</w:p>
          <w:p w:rsidR="00CC1865" w:rsidRDefault="00CC1865" w:rsidP="00585414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</w:p>
          <w:p w:rsidR="00CC1865" w:rsidRDefault="00CC1865" w:rsidP="00585414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</w:p>
          <w:p w:rsidR="00BA4FBD" w:rsidRDefault="00BA4FBD" w:rsidP="00585414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</w:p>
          <w:p w:rsidR="00585414" w:rsidRDefault="00585414" w:rsidP="0058541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85414" w:rsidRPr="00F97437" w:rsidRDefault="00585414" w:rsidP="00EE3E8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1D6C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E31D6C" w:rsidRPr="001B3341" w:rsidRDefault="00E31D6C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31D6C" w:rsidRDefault="00BA4FBD" w:rsidP="0074315E">
            <w:pPr>
              <w:rPr>
                <w:rFonts w:ascii="Times New Roman" w:hAnsi="Times New Roman"/>
                <w:noProof/>
                <w:lang w:eastAsia="en-AU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3CA3E73" wp14:editId="10CAA13D">
                      <wp:simplePos x="0" y="0"/>
                      <wp:positionH relativeFrom="column">
                        <wp:posOffset>2641600</wp:posOffset>
                      </wp:positionH>
                      <wp:positionV relativeFrom="paragraph">
                        <wp:posOffset>311785</wp:posOffset>
                      </wp:positionV>
                      <wp:extent cx="754380" cy="373380"/>
                      <wp:effectExtent l="0" t="0" r="26670" b="2667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64EDF7" id="Rectangle 74" o:spid="_x0000_s1026" style="position:absolute;margin-left:208pt;margin-top:24.55pt;width:59.4pt;height:29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>How many outcomes are in the sample space?</w:t>
            </w:r>
            <w:r w:rsidRPr="0013023C">
              <w:rPr>
                <w:rFonts w:ascii="Times New Roman" w:hAnsi="Times New Roman"/>
                <w:noProof/>
                <w:lang w:eastAsia="en-AU"/>
              </w:rPr>
              <w:t xml:space="preserve"> </w:t>
            </w:r>
          </w:p>
          <w:p w:rsidR="00BA4FBD" w:rsidRDefault="00BA4FBD" w:rsidP="0074315E">
            <w:pPr>
              <w:rPr>
                <w:rFonts w:ascii="Times New Roman" w:hAnsi="Times New Roman"/>
                <w:noProof/>
                <w:lang w:eastAsia="en-AU"/>
              </w:rPr>
            </w:pPr>
          </w:p>
          <w:p w:rsidR="00BA4FBD" w:rsidRDefault="00BA4FBD" w:rsidP="0074315E">
            <w:pPr>
              <w:rPr>
                <w:rFonts w:ascii="Times New Roman" w:hAnsi="Times New Roman"/>
                <w:noProof/>
                <w:lang w:eastAsia="en-AU"/>
              </w:rPr>
            </w:pPr>
          </w:p>
          <w:p w:rsidR="00BA4FBD" w:rsidRDefault="00BA4FBD" w:rsidP="0074315E">
            <w:pPr>
              <w:rPr>
                <w:rFonts w:ascii="Times New Roman" w:hAnsi="Times New Roman"/>
                <w:noProof/>
                <w:lang w:eastAsia="en-AU"/>
              </w:rPr>
            </w:pPr>
          </w:p>
          <w:p w:rsidR="00BA4FBD" w:rsidRPr="00F97437" w:rsidRDefault="00BA4FBD" w:rsidP="0074315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A4FBD" w:rsidRDefault="00BA4FBD" w:rsidP="006E075C">
            <w:pPr>
              <w:pStyle w:val="QuestionStyle"/>
            </w:pPr>
            <w:r>
              <w:t>What is the probability that he picks the 11</w:t>
            </w:r>
            <w:r w:rsidRPr="00BA4FBD">
              <w:rPr>
                <w:vertAlign w:val="superscript"/>
              </w:rPr>
              <w:t>th</w:t>
            </w:r>
            <w:r>
              <w:t xml:space="preserve"> of November?</w:t>
            </w:r>
          </w:p>
          <w:p w:rsidR="00BA4FBD" w:rsidRDefault="00BA4FBD" w:rsidP="006E075C">
            <w:pPr>
              <w:pStyle w:val="QuestionStyle"/>
            </w:pPr>
          </w:p>
          <w:p w:rsidR="00BA4FBD" w:rsidRDefault="00BA4FBD" w:rsidP="006E075C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676672" behindDoc="0" locked="0" layoutInCell="1" allowOverlap="1" wp14:anchorId="015A78AD" wp14:editId="06D429A4">
                      <wp:simplePos x="0" y="0"/>
                      <wp:positionH relativeFrom="column">
                        <wp:posOffset>2938780</wp:posOffset>
                      </wp:positionH>
                      <wp:positionV relativeFrom="paragraph">
                        <wp:posOffset>27940</wp:posOffset>
                      </wp:positionV>
                      <wp:extent cx="478155" cy="678180"/>
                      <wp:effectExtent l="0" t="0" r="17145" b="26670"/>
                      <wp:wrapNone/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0" name="Rectangle 10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Rectangle 21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Straight Connector 22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7EAB521" id="Group 9" o:spid="_x0000_s1026" style="position:absolute;margin-left:231.4pt;margin-top:2.2pt;width:37.65pt;height:53.4pt;z-index:251676672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">
                      <v:rect id="Rectangle 10" o:spid="_x0000_s1027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gMVsUA&#10;AADbAAAADwAAAGRycy9kb3ducmV2LnhtbESPT2/CMAzF75P4DpGRuI10IE1TR0AT/8SmXeh24WYa&#10;01RrnKoJpXz7+TBpN1vv+b2fF6vBN6qnLtaBDTxNM1DEZbA1Vwa+v3aPL6BiQrbYBCYDd4qwWo4e&#10;FpjbcOMj9UWqlIRwzNGAS6nNtY6lI49xGlpi0S6h85hk7SptO7xJuG/0LMuetceapcFhS2tH5U9x&#10;9QYu7Xn+eTqesuL8/rHe7q3Tm94ZMxkPb6+gEg3p3/x3fbCCL/Tyiwy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6AxWxQAAANsAAAAPAAAAAAAAAAAAAAAAAJgCAABkcnMv&#10;ZG93bnJldi54bWxQSwUGAAAAAAQABAD1AAAAigMAAAAA&#10;" filled="f" strokecolor="black [3213]" strokeweight="1.5pt"/>
                      <v:rect id="Rectangle 21" o:spid="_x0000_s1028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hjcMQA&#10;AADbAAAADwAAAGRycy9kb3ducmV2LnhtbESPQWvCQBSE74X+h+UJ3upGBSnRVcRqqdJL0l68PbPP&#10;bDD7NmS3Mf33riB4HGbmG2ax6m0tOmp95VjBeJSAIC6crrhU8Puze3sH4QOyxtoxKfgnD6vl68sC&#10;U+2unFGXh1JECPsUFZgQmlRKXxiy6EeuIY7e2bUWQ5RtKXWL1wi3tZwkyUxarDguGGxoY6i45H9W&#10;wbk5Tb+P2THJT/vDZvupjfzojFLDQb+egwjUh2f40f7SCiZjuH+JP0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IY3DEAAAA2wAAAA8AAAAAAAAAAAAAAAAAmAIAAGRycy9k&#10;b3ducmV2LnhtbFBLBQYAAAAABAAEAPUAAACJAwAAAAA=&#10;" filled="f" strokecolor="black [3213]" strokeweight="1.5pt"/>
                      <v:line id="Straight Connector 22" o:spid="_x0000_s1029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cMLcEAAADbAAAADwAAAGRycy9kb3ducmV2LnhtbESPQYvCMBSE7wv+h/CEva2pPchSjaKC&#10;rlere9jbo3k2xealJKnt/vuNsOBxmJlvmNVmtK14kA+NYwXzWQaCuHK64VrB9XL4+AQRIrLG1jEp&#10;+KUAm/XkbYWFdgOf6VHGWiQIhwIVmBi7QspQGbIYZq4jTt7NeYsxSV9L7XFIcNvKPMsW0mLDacFg&#10;R3tD1b3srYKffhf910Vuh3LcH01+aKvefSv1Ph23SxCRxvgK/7dPWkGew/NL+gFy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JwwtwQAAANsAAAAPAAAAAAAAAAAAAAAA&#10;AKECAABkcnMvZG93bnJldi54bWxQSwUGAAAAAAQABAD5AAAAjwMAAAAA&#10;" strokecolor="black [3213]" strokeweight="1.5pt"/>
                    </v:group>
                  </w:pict>
                </mc:Fallback>
              </mc:AlternateContent>
            </w:r>
          </w:p>
          <w:p w:rsidR="00BA4FBD" w:rsidRDefault="00BA4FBD" w:rsidP="006E075C">
            <w:pPr>
              <w:pStyle w:val="QuestionStyle"/>
            </w:pPr>
          </w:p>
          <w:p w:rsidR="00BA4FBD" w:rsidRDefault="00BA4FBD" w:rsidP="006E075C">
            <w:pPr>
              <w:pStyle w:val="QuestionStyle"/>
            </w:pPr>
          </w:p>
          <w:p w:rsidR="00BA4FBD" w:rsidRDefault="00BA4FBD" w:rsidP="006E075C">
            <w:pPr>
              <w:pStyle w:val="QuestionStyle"/>
            </w:pPr>
          </w:p>
          <w:p w:rsidR="00325745" w:rsidRDefault="00BA4FBD" w:rsidP="006E075C">
            <w:pPr>
              <w:pStyle w:val="QuestionStyle"/>
            </w:pPr>
            <w:r>
              <w:t xml:space="preserve"> </w:t>
            </w: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BA4FBD" w:rsidP="006E075C">
            <w:pPr>
              <w:pStyle w:val="QuestionStyle"/>
            </w:pPr>
            <w:r>
              <w:t>What is the probability that he picks a Monday (refer to the calendar shown above)?</w:t>
            </w:r>
          </w:p>
          <w:p w:rsidR="00BA4FBD" w:rsidRDefault="00BA4FBD" w:rsidP="006E075C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674624" behindDoc="0" locked="0" layoutInCell="1" allowOverlap="1" wp14:anchorId="144E332D" wp14:editId="170E05FA">
                      <wp:simplePos x="0" y="0"/>
                      <wp:positionH relativeFrom="column">
                        <wp:posOffset>2917825</wp:posOffset>
                      </wp:positionH>
                      <wp:positionV relativeFrom="paragraph">
                        <wp:posOffset>138430</wp:posOffset>
                      </wp:positionV>
                      <wp:extent cx="478155" cy="678180"/>
                      <wp:effectExtent l="0" t="0" r="17145" b="26670"/>
                      <wp:wrapNone/>
                      <wp:docPr id="78" name="Group 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79" name="Rectangle 79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0" name="Rectangle 80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1" name="Straight Connector 81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1AD218C" id="Group 78" o:spid="_x0000_s1026" style="position:absolute;margin-left:229.75pt;margin-top:10.9pt;width:37.65pt;height:53.4pt;z-index:251674624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">
                      <v:rect id="Rectangle 79" o:spid="_x0000_s1027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1Aa8UA&#10;AADbAAAADwAAAGRycy9kb3ducmV2LnhtbESPT2vCQBTE70K/w/IKvemmLWibukrxHyq9mPbi7Zl9&#10;ZkOzb0N2jfHbu4LgcZiZ3zDjaWcr0VLjS8cKXgcJCOLc6ZILBX+/y/4HCB+QNVaOScGFPEwnT70x&#10;ptqdeUdtFgoRIexTVGBCqFMpfW7Ioh+4mjh6R9dYDFE2hdQNniPcVvItSYbSYslxwWBNM0P5f3ay&#10;Co714f1nv9sn2WGznS1W2sh5a5R6ee6+v0AE6sIjfG+vtYLRJ9y+xB8gJ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DUBrxQAAANsAAAAPAAAAAAAAAAAAAAAAAJgCAABkcnMv&#10;ZG93bnJldi54bWxQSwUGAAAAAAQABAD1AAAAigMAAAAA&#10;" filled="f" strokecolor="black [3213]" strokeweight="1.5pt"/>
                      <v:rect id="Rectangle 80" o:spid="_x0000_s1028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KZ0cIA&#10;AADbAAAADwAAAGRycy9kb3ducmV2LnhtbERPz2vCMBS+D/Y/hDfwtqbbQKQzFnFz6NildRdvz+a1&#10;KTYvpYm1/vfmMNjx4/u9zCfbiZEG3zpW8JKkIIgrp1tuFPwets8LED4ga+wck4IbechXjw9LzLS7&#10;ckFjGRoRQ9hnqMCE0GdS+sqQRZ+4njhytRsshgiHRuoBrzHcdvI1TefSYsuxwWBPG0PVubxYBXV/&#10;evs5Fse0PO2/N59f2siP0Sg1e5rW7yACTeFf/OfeaQWLuD5+iT9Ar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4pnRwgAAANsAAAAPAAAAAAAAAAAAAAAAAJgCAABkcnMvZG93&#10;bnJldi54bWxQSwUGAAAAAAQABAD1AAAAhwMAAAAA&#10;" filled="f" strokecolor="black [3213]" strokeweight="1.5pt"/>
                      <v:line id="Straight Connector 81" o:spid="_x0000_s1029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PNYMEAAADbAAAADwAAAGRycy9kb3ducmV2LnhtbESPQYvCMBSE74L/ITzBm6Z6EKlGUUHd&#10;61b3sLdH82yKzUtJUtv995uFBY/DzHzDbPeDbcSLfKgdK1jMMxDEpdM1Vwrut/NsDSJEZI2NY1Lw&#10;QwH2u/Foi7l2PX/Sq4iVSBAOOSowMba5lKE0ZDHMXUucvIfzFmOSvpLaY5/gtpHLLFtJizWnBYMt&#10;nQyVz6KzCr67Y/TXmzz0xXC6mOW5KTv3pdR0Mhw2ICIN8R3+b39oBesF/H1JP0D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k81gwQAAANsAAAAPAAAAAAAAAAAAAAAA&#10;AKECAABkcnMvZG93bnJldi54bWxQSwUGAAAAAAQABAD5AAAAjwMAAAAA&#10;" strokecolor="black [3213]" strokeweight="1.5pt"/>
                    </v:group>
                  </w:pict>
                </mc:Fallback>
              </mc:AlternateContent>
            </w:r>
          </w:p>
          <w:p w:rsidR="00BA4FBD" w:rsidRDefault="00BA4FBD" w:rsidP="006E075C">
            <w:pPr>
              <w:pStyle w:val="QuestionStyle"/>
            </w:pPr>
          </w:p>
          <w:p w:rsidR="00BA4FBD" w:rsidRDefault="00BA4FBD" w:rsidP="006E075C">
            <w:pPr>
              <w:pStyle w:val="QuestionStyle"/>
            </w:pPr>
          </w:p>
          <w:p w:rsidR="00BA4FBD" w:rsidRDefault="00BA4FBD" w:rsidP="006E075C">
            <w:pPr>
              <w:pStyle w:val="QuestionStyle"/>
            </w:pPr>
          </w:p>
          <w:p w:rsidR="00BA4FBD" w:rsidRDefault="00BA4FBD" w:rsidP="006E075C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25745" w:rsidRPr="001B3341" w:rsidRDefault="00325745" w:rsidP="000C02D0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B244E" w:rsidRPr="000F3F08" w:rsidRDefault="00E665A9" w:rsidP="000F3F08">
            <w:pPr>
              <w:pStyle w:val="QuestionStyle"/>
              <w:ind w:right="4428"/>
              <w:rPr>
                <w:b/>
              </w:rPr>
            </w:pPr>
            <w:r w:rsidRPr="000F3F08">
              <w:rPr>
                <w:b/>
              </w:rPr>
              <w:drawing>
                <wp:anchor distT="0" distB="0" distL="114300" distR="114300" simplePos="0" relativeHeight="251747328" behindDoc="0" locked="0" layoutInCell="1" allowOverlap="1" wp14:anchorId="100801A1" wp14:editId="1E33495B">
                  <wp:simplePos x="0" y="0"/>
                  <wp:positionH relativeFrom="column">
                    <wp:posOffset>3261995</wp:posOffset>
                  </wp:positionH>
                  <wp:positionV relativeFrom="paragraph">
                    <wp:posOffset>13970</wp:posOffset>
                  </wp:positionV>
                  <wp:extent cx="1487805" cy="2033905"/>
                  <wp:effectExtent l="0" t="0" r="0" b="4445"/>
                  <wp:wrapNone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ne shutterstock_103037225.jp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03"/>
                          <a:stretch/>
                        </pic:blipFill>
                        <pic:spPr bwMode="auto">
                          <a:xfrm>
                            <a:off x="0" y="0"/>
                            <a:ext cx="1487805" cy="2033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B244E" w:rsidRPr="000F3F08">
              <w:rPr>
                <w:b/>
              </w:rPr>
              <w:t xml:space="preserve">Questions </w:t>
            </w:r>
            <w:r w:rsidR="000C02D0" w:rsidRPr="000F3F08">
              <w:rPr>
                <w:b/>
              </w:rPr>
              <w:t>7</w:t>
            </w:r>
            <w:r w:rsidR="006B244E" w:rsidRPr="000F3F08">
              <w:rPr>
                <w:b/>
              </w:rPr>
              <w:t xml:space="preserve"> –</w:t>
            </w:r>
            <w:r w:rsidR="000C02D0" w:rsidRPr="000F3F08">
              <w:rPr>
                <w:b/>
              </w:rPr>
              <w:t xml:space="preserve"> 9</w:t>
            </w:r>
            <w:r w:rsidR="006B244E" w:rsidRPr="000F3F08">
              <w:rPr>
                <w:b/>
              </w:rPr>
              <w:t xml:space="preserve"> refer to the following </w:t>
            </w:r>
            <w:r w:rsidR="0074315E" w:rsidRPr="000F3F08">
              <w:rPr>
                <w:b/>
              </w:rPr>
              <w:t>:</w:t>
            </w:r>
          </w:p>
          <w:p w:rsidR="006B244E" w:rsidRDefault="006B244E" w:rsidP="000F3F08">
            <w:pPr>
              <w:pStyle w:val="QuestionStyle"/>
              <w:ind w:right="4428"/>
            </w:pPr>
          </w:p>
          <w:p w:rsidR="006B244E" w:rsidRDefault="006B244E" w:rsidP="000F3F08">
            <w:pPr>
              <w:pStyle w:val="QuestionStyle"/>
              <w:ind w:right="4428"/>
            </w:pPr>
            <w:r>
              <w:t xml:space="preserve">Harry has some games on his phone.  </w:t>
            </w:r>
          </w:p>
          <w:p w:rsidR="006B244E" w:rsidRDefault="006B244E" w:rsidP="000F3F08">
            <w:pPr>
              <w:pStyle w:val="QuestionStyle"/>
              <w:ind w:right="4428"/>
            </w:pPr>
          </w:p>
          <w:p w:rsidR="006B244E" w:rsidRDefault="006B244E" w:rsidP="000F3F08">
            <w:pPr>
              <w:pStyle w:val="QuestionStyle"/>
              <w:ind w:right="4428"/>
            </w:pPr>
            <w:r>
              <w:t xml:space="preserve">Four are shooting games, two are driving games and six are adventure games. </w:t>
            </w:r>
          </w:p>
          <w:p w:rsidR="006B244E" w:rsidRDefault="006B244E" w:rsidP="000F3F08">
            <w:pPr>
              <w:pStyle w:val="QuestionStyle"/>
              <w:ind w:right="4428"/>
            </w:pPr>
          </w:p>
          <w:p w:rsidR="006B244E" w:rsidRDefault="006B244E" w:rsidP="000F3F08">
            <w:pPr>
              <w:pStyle w:val="QuestionStyle"/>
              <w:ind w:right="4428"/>
            </w:pPr>
            <w:r>
              <w:t>He picks a game at random.</w:t>
            </w:r>
          </w:p>
          <w:p w:rsidR="003D41FF" w:rsidRDefault="006B244E" w:rsidP="006E075C">
            <w:pPr>
              <w:pStyle w:val="QuestionStyle"/>
            </w:pPr>
            <w:r>
              <w:t xml:space="preserve">  </w:t>
            </w:r>
          </w:p>
          <w:p w:rsidR="00E665A9" w:rsidRDefault="00E665A9" w:rsidP="006E075C">
            <w:pPr>
              <w:pStyle w:val="QuestionStyle"/>
            </w:pPr>
          </w:p>
          <w:p w:rsidR="00E665A9" w:rsidRDefault="00E665A9" w:rsidP="006E075C">
            <w:pPr>
              <w:pStyle w:val="QuestionStyle"/>
            </w:pPr>
          </w:p>
          <w:p w:rsidR="0074315E" w:rsidRDefault="0074315E" w:rsidP="006E075C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0C02D0" w:rsidP="006E075C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3091EB4F" wp14:editId="68FCFD37">
                      <wp:simplePos x="0" y="0"/>
                      <wp:positionH relativeFrom="column">
                        <wp:posOffset>1765300</wp:posOffset>
                      </wp:positionH>
                      <wp:positionV relativeFrom="paragraph">
                        <wp:posOffset>342265</wp:posOffset>
                      </wp:positionV>
                      <wp:extent cx="754380" cy="373380"/>
                      <wp:effectExtent l="0" t="0" r="26670" b="26670"/>
                      <wp:wrapNone/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C2985F" id="Rectangle 23" o:spid="_x0000_s1026" style="position:absolute;margin-left:139pt;margin-top:26.95pt;width:59.4pt;height:29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" filled="f" strokecolor="black [3213]" strokeweight="1.5pt"/>
                  </w:pict>
                </mc:Fallback>
              </mc:AlternateContent>
            </w:r>
            <w:r w:rsidR="006B244E">
              <w:t>How many outcomes are in the sample space</w:t>
            </w:r>
            <w:r>
              <w:t xml:space="preserve"> for Harry choosing a game</w:t>
            </w:r>
            <w:r w:rsidR="006B244E">
              <w:t>?</w:t>
            </w:r>
          </w:p>
          <w:p w:rsidR="000C02D0" w:rsidRDefault="000C02D0" w:rsidP="006E075C">
            <w:pPr>
              <w:pStyle w:val="QuestionStyle"/>
            </w:pPr>
          </w:p>
          <w:p w:rsidR="000C02D0" w:rsidRDefault="000C02D0" w:rsidP="006E075C">
            <w:pPr>
              <w:pStyle w:val="QuestionStyle"/>
            </w:pPr>
          </w:p>
          <w:p w:rsidR="000C02D0" w:rsidRDefault="000C02D0" w:rsidP="006E075C">
            <w:pPr>
              <w:pStyle w:val="QuestionStyle"/>
            </w:pPr>
          </w:p>
          <w:p w:rsidR="000C02D0" w:rsidRDefault="000C02D0" w:rsidP="006E075C">
            <w:pPr>
              <w:pStyle w:val="QuestionStyle"/>
            </w:pPr>
          </w:p>
        </w:tc>
      </w:tr>
      <w:tr w:rsidR="000C02D0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0C02D0" w:rsidRPr="001B3341" w:rsidRDefault="000C02D0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C02D0" w:rsidRDefault="000C02D0" w:rsidP="006E075C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680768" behindDoc="0" locked="0" layoutInCell="1" allowOverlap="1" wp14:anchorId="4C8B226D" wp14:editId="10B48000">
                      <wp:simplePos x="0" y="0"/>
                      <wp:positionH relativeFrom="column">
                        <wp:posOffset>2397691</wp:posOffset>
                      </wp:positionH>
                      <wp:positionV relativeFrom="paragraph">
                        <wp:posOffset>219687</wp:posOffset>
                      </wp:positionV>
                      <wp:extent cx="478155" cy="678180"/>
                      <wp:effectExtent l="0" t="0" r="17145" b="26670"/>
                      <wp:wrapNone/>
                      <wp:docPr id="24" name="Group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25" name="Rectangle 25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" name="Rectangle 26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Straight Connector 27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D83132C" id="Group 24" o:spid="_x0000_s1026" style="position:absolute;margin-left:188.8pt;margin-top:17.3pt;width:37.65pt;height:53.4pt;z-index:251680768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">
                      <v:rect id="Rectangle 25" o:spid="_x0000_s1027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Nlc8UA&#10;AADbAAAADwAAAGRycy9kb3ducmV2LnhtbESPQWvCQBSE70L/w/IKvdVNLUpJs0qxWlS8mPbi7Zl9&#10;yYZm34bsNsZ/7woFj8PMfMNki8E2oqfO144VvIwTEMSF0zVXCn6+189vIHxA1tg4JgUX8rCYP4wy&#10;TLU784H6PFQiQtinqMCE0KZS+sKQRT92LXH0StdZDFF2ldQdniPcNnKSJDNpsea4YLClpaHiN/+z&#10;Csr29Lo/Ho5JftrulqsvbeRnb5R6ehw+3kEEGsI9/N/eaAWTKdy+xB8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82VzxQAAANsAAAAPAAAAAAAAAAAAAAAAAJgCAABkcnMv&#10;ZG93bnJldi54bWxQSwUGAAAAAAQABAD1AAAAigMAAAAA&#10;" filled="f" strokecolor="black [3213]" strokeweight="1.5pt"/>
                      <v:rect id="Rectangle 26" o:spid="_x0000_s1028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H7BMQA&#10;AADbAAAADwAAAGRycy9kb3ducmV2LnhtbESPT4vCMBTE7wt+h/AEb2uqgizVKOI/3GUvVi/ens2z&#10;KTYvpYm1++03Cwseh5n5DTNfdrYSLTW+dKxgNExAEOdOl1woOJ927x8gfEDWWDkmBT/kYbnovc0x&#10;1e7JR2qzUIgIYZ+iAhNCnUrpc0MW/dDVxNG7ucZiiLIppG7wGeG2kuMkmUqLJccFgzWtDeX37GEV&#10;3Orr5PtyvCTZ9fNrvd1rIzetUWrQ71YzEIG68Ar/tw9awXgKf1/iD5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h+wTEAAAA2wAAAA8AAAAAAAAAAAAAAAAAmAIAAGRycy9k&#10;b3ducmV2LnhtbFBLBQYAAAAABAAEAPUAAACJAwAAAAA=&#10;" filled="f" strokecolor="black [3213]" strokeweight="1.5pt"/>
                      <v:line id="Straight Connector 27" o:spid="_x0000_s1029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CvtcMAAADbAAAADwAAAGRycy9kb3ducmV2LnhtbESPwWrDMBBE74X8g9hCb41cH5riRjZp&#10;IGmudZJDbou1tUytlZHk2P37qBDocZiZN8y6mm0vruRD51jByzIDQdw43XGr4HTcPb+BCBFZY++Y&#10;FPxSgKpcPKyx0G7iL7rWsRUJwqFABSbGoZAyNIYshqUbiJP37bzFmKRvpfY4JbjtZZ5lr9Jix2nB&#10;4EBbQ81PPVoFl/Ej+s+j3Ez1vN2bfNc3ozsr9fQ4b95BRJrjf/jePmgF+Qr+vqQfIMs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hQr7XDAAAA2wAAAA8AAAAAAAAAAAAA&#10;AAAAoQIAAGRycy9kb3ducmV2LnhtbFBLBQYAAAAABAAEAPkAAACRAwAAAAA=&#10;" strokecolor="black [3213]" strokeweight="1.5pt"/>
                    </v:group>
                  </w:pict>
                </mc:Fallback>
              </mc:AlternateContent>
            </w:r>
            <w:r>
              <w:t>What is the probability that Harry chooses a driving game?</w:t>
            </w:r>
            <w:r w:rsidRPr="0013023C">
              <w:t xml:space="preserve"> </w:t>
            </w:r>
          </w:p>
          <w:p w:rsidR="000C02D0" w:rsidRDefault="000C02D0" w:rsidP="006E075C">
            <w:pPr>
              <w:pStyle w:val="QuestionStyle"/>
            </w:pPr>
          </w:p>
          <w:p w:rsidR="000C02D0" w:rsidRDefault="000C02D0" w:rsidP="006E075C">
            <w:pPr>
              <w:pStyle w:val="QuestionStyle"/>
            </w:pPr>
          </w:p>
          <w:p w:rsidR="000C02D0" w:rsidRDefault="000C02D0" w:rsidP="006E075C">
            <w:pPr>
              <w:pStyle w:val="QuestionStyle"/>
            </w:pPr>
          </w:p>
          <w:p w:rsidR="000C02D0" w:rsidRDefault="000C02D0" w:rsidP="006E075C">
            <w:pPr>
              <w:pStyle w:val="QuestionStyle"/>
            </w:pPr>
          </w:p>
          <w:p w:rsidR="000C02D0" w:rsidRDefault="000C02D0" w:rsidP="006E075C">
            <w:pPr>
              <w:pStyle w:val="QuestionStyle"/>
            </w:pPr>
          </w:p>
        </w:tc>
      </w:tr>
      <w:tr w:rsidR="000C02D0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0C02D0" w:rsidRPr="001B3341" w:rsidRDefault="000C02D0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C02D0" w:rsidRDefault="000C02D0" w:rsidP="006E075C">
            <w:pPr>
              <w:pStyle w:val="QuestionStyle"/>
            </w:pPr>
            <w:r>
              <w:t>Wha</w:t>
            </w:r>
            <w:r w:rsidR="0074315E">
              <w:t xml:space="preserve">t is the probability that Harry </w:t>
            </w:r>
            <w:r>
              <w:t>choose</w:t>
            </w:r>
            <w:r w:rsidR="0074315E">
              <w:t>s</w:t>
            </w:r>
            <w:r>
              <w:t xml:space="preserve"> a shooting game?</w:t>
            </w:r>
          </w:p>
          <w:p w:rsidR="000C02D0" w:rsidRPr="000C02D0" w:rsidRDefault="000C02D0" w:rsidP="000C02D0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0C02D0" w:rsidRPr="000C02D0" w:rsidRDefault="000C02D0" w:rsidP="000C02D0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0C02D0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2816" behindDoc="0" locked="0" layoutInCell="1" allowOverlap="1" wp14:anchorId="779F2FA7" wp14:editId="30F40797">
                      <wp:simplePos x="0" y="0"/>
                      <wp:positionH relativeFrom="column">
                        <wp:posOffset>386080</wp:posOffset>
                      </wp:positionH>
                      <wp:positionV relativeFrom="paragraph">
                        <wp:posOffset>118224</wp:posOffset>
                      </wp:positionV>
                      <wp:extent cx="4362450" cy="114300"/>
                      <wp:effectExtent l="0" t="0" r="19050" b="1905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08C21F" id="Group 28" o:spid="_x0000_s1026" style="position:absolute;margin-left:30.4pt;margin-top:9.3pt;width:343.5pt;height:9pt;z-index:25168281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CDC8UA&#10;AADbAAAADwAAAGRycy9kb3ducmV2LnhtbESPQWvCQBSE7wX/w/KEXorZ1EMbY1YRi6VehKro9ZF9&#10;JsHs25Bdk9hf3xUKPQ4z8w2TLQdTi45aV1lW8BrFIIhzqysuFBwPm0kCwnlkjbVlUnAnB8vF6CnD&#10;VNuev6nb+0IECLsUFZTeN6mULi/JoItsQxy8i20N+iDbQuoW+wA3tZzG8Zs0WHFYKLGhdUn5dX8z&#10;CpJ7Yk7dafd5pi33Hz87/b56mSn1PB5WcxCeBv8f/mt/aQXTGTy+h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IML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aBpMUA&#10;AADbAAAADwAAAGRycy9kb3ducmV2LnhtbESPQWvCQBSE70L/w/IEL9JsasH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poGkxQAAANsAAAAPAAAAAAAAAAAAAAAAAJgCAABkcnMv&#10;ZG93bnJldi54bWxQSwUGAAAAAAQABAD1AAAAigM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okP8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6iQ/xQAAANsAAAAPAAAAAAAAAAAAAAAAAJgCAABkcnMv&#10;ZG93bnJldi54bWxQSwUGAAAAAAQABAD1AAAAigM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WwTcEA&#10;AADbAAAADwAAAGRycy9kb3ducmV2LnhtbERPTWvCQBC9C/6HZQQvUjcq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1sE3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  <w:r w:rsidRPr="000C02D0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26" type="#_x0000_t75" style="width:9pt;height:27pt" o:ole="">
                  <v:imagedata r:id="rId14" o:title=""/>
                </v:shape>
                <o:OLEObject Type="Embed" ProgID="FXEquation.Equation" ShapeID="_x0000_i1026" DrawAspect="Content" ObjectID="_1459802140" r:id="rId15"/>
              </w:objec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27" type="#_x0000_t75" style="width:9pt;height:27pt" o:ole="">
                  <v:imagedata r:id="rId16" o:title=""/>
                </v:shape>
                <o:OLEObject Type="Embed" ProgID="FXEquation.Equation" ShapeID="_x0000_i1027" DrawAspect="Content" ObjectID="_1459802141" r:id="rId17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28" type="#_x0000_t75" style="width:9pt;height:27pt" o:ole="">
                  <v:imagedata r:id="rId18" o:title=""/>
                </v:shape>
                <o:OLEObject Type="Embed" ProgID="FXEquation.Equation" ShapeID="_x0000_i1028" DrawAspect="Content" ObjectID="_1459802142" r:id="rId19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29" type="#_x0000_t75" style="width:9pt;height:27pt" o:ole="">
                  <v:imagedata r:id="rId20" o:title=""/>
                </v:shape>
                <o:OLEObject Type="Embed" ProgID="FXEquation.Equation" ShapeID="_x0000_i1029" DrawAspect="Content" ObjectID="_1459802143" r:id="rId21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</w:t>
            </w:r>
          </w:p>
          <w:p w:rsidR="000C02D0" w:rsidRPr="000C02D0" w:rsidRDefault="000C02D0" w:rsidP="006E075C">
            <w:pPr>
              <w:pStyle w:val="QuestionStyle"/>
            </w:pPr>
          </w:p>
        </w:tc>
      </w:tr>
      <w:tr w:rsidR="000C02D0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0C02D0" w:rsidRPr="001B3341" w:rsidRDefault="000C02D0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C02D0" w:rsidRDefault="00042A7C" w:rsidP="006E075C">
            <w:pPr>
              <w:pStyle w:val="QuestionStyle"/>
            </w:pPr>
            <w:r>
              <w:t>Which term would best describe the likelihood of a large meteor hitting the school today?</w:t>
            </w:r>
          </w:p>
          <w:p w:rsidR="00042A7C" w:rsidRPr="00042A7C" w:rsidRDefault="00042A7C" w:rsidP="00042A7C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042A7C" w:rsidRPr="00042A7C" w:rsidRDefault="00042A7C" w:rsidP="00042A7C">
            <w:pPr>
              <w:ind w:left="720"/>
              <w:rPr>
                <w:rFonts w:ascii="Times New Roman" w:hAnsi="Times New Roman"/>
                <w:sz w:val="24"/>
                <w:szCs w:val="24"/>
              </w:rPr>
            </w:pPr>
            <w:r w:rsidRPr="00042A7C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 wp14:anchorId="1CD3F151" wp14:editId="09DD7284">
                      <wp:simplePos x="0" y="0"/>
                      <wp:positionH relativeFrom="column">
                        <wp:posOffset>222885</wp:posOffset>
                      </wp:positionH>
                      <wp:positionV relativeFrom="paragraph">
                        <wp:posOffset>29210</wp:posOffset>
                      </wp:positionV>
                      <wp:extent cx="2247900" cy="390525"/>
                      <wp:effectExtent l="0" t="0" r="19050" b="28575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7900" cy="390525"/>
                                <a:chOff x="0" y="0"/>
                                <a:chExt cx="2247900" cy="390525"/>
                              </a:xfrm>
                            </wpg:grpSpPr>
                            <wps:wsp>
                              <wps:cNvPr id="7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3F7AE3" id="Group 1" o:spid="_x0000_s1026" style="position:absolute;margin-left:17.55pt;margin-top:2.3pt;width:177pt;height:30.75pt;z-index:251684864" coordsize="22479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">
                      <v:roundrect id="AutoShape 3" o:spid="_x0000_s1027" style="position:absolute;left:20764;top:2762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kFi8IA&#10;AADbAAAADwAAAGRycy9kb3ducmV2LnhtbERPy2rCQBTdC/7DcIVuRCd20cTUUYKlpd0EtMVuL5lr&#10;EszcCZlpHv36zqLg8nDeu8NoGtFT52rLCjbrCARxYXXNpYKvz9dVAsJ5ZI2NZVIwkYPDfj7bYart&#10;wCfqz74UIYRdigoq79tUSldUZNCtbUscuKvtDPoAu1LqDocQbhr5GEVP0mDNoaHClo4VFbfzj1GQ&#10;TIm59Jf87Zs+eHj5zXWcLbdKPSzG7BmEp9Hfxf/ud60gDuvDl/AD5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aQWLwgAAANsAAAAPAAAAAAAAAAAAAAAAAJgCAABkcnMvZG93&#10;bnJldi54bWxQSwUGAAAAAAQABAD1AAAAhw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WgEMQA&#10;AADbAAAADwAAAGRycy9kb3ducmV2LnhtbESPQWvCQBSE70L/w/IKvYhu7EFjdBVpaakXwbTo9ZF9&#10;JsHs25DdJtFf7wqCx2FmvmGW695UoqXGlZYVTMYRCOLM6pJzBX+/X6MYhPPIGivLpOBCDtarl8ES&#10;E2073lOb+lwECLsEFRTe14mULivIoBvbmjh4J9sY9EE2udQNdgFuKvkeRVNpsOSwUGBNHwVl5/Tf&#10;KIgvsTm0h933kbbcfV53erYZzpV6e+03CxCeev8MP9o/WsFsAvcv4Q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loBDEAAAA2wAAAA8AAAAAAAAAAAAAAAAAmAIAAGRycy9k&#10;b3ducmV2LnhtbFBLBQYAAAAABAAEAPUAAACJAwAAAAA=&#10;" strokecolor="windowText" strokeweight="1pt"/>
                      <v:roundrect id="AutoShape 5" o:spid="_x0000_s1029" style="position:absolute;top:27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c+Z8QA&#10;AADbAAAADwAAAGRycy9kb3ducmV2LnhtbESPQWvCQBSE7wX/w/IEL0U3eqgxuopYLPUiVEWvj+wz&#10;CWbfhuw2if31riD0OMzMN8xi1ZlSNFS7wrKC8SgCQZxaXXCm4HTcDmMQziNrLC2Tgjs5WC17bwtM&#10;tG35h5qDz0SAsEtQQe59lUjp0pwMupGtiIN3tbVBH2SdSV1jG+CmlJMo+pAGCw4LOVa0ySm9HX6N&#10;gvgem3Nz3n9daMft599eT9fvM6UG/W49B+Gp8//hV/tbK5hO4P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3PmfEAAAA2wAAAA8AAAAAAAAAAAAAAAAAmAIAAGRycy9k&#10;b3ducmV2LnhtbFBLBQYAAAAABAAEAPUAAACJAwAAAAA=&#10;" strokecolor="windowText" strokeweight="1pt"/>
                      <v:roundrect id="AutoShape 6" o:spid="_x0000_s1030" style="position:absolute;left:20764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ub/M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oWz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u5v8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likely</w:t>
            </w: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unlikely</w:t>
            </w: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:rsidR="00042A7C" w:rsidRPr="00042A7C" w:rsidRDefault="00042A7C" w:rsidP="00042A7C">
            <w:pPr>
              <w:ind w:left="720"/>
              <w:rPr>
                <w:rFonts w:ascii="Times New Roman" w:hAnsi="Times New Roman"/>
                <w:sz w:val="12"/>
                <w:szCs w:val="12"/>
              </w:rPr>
            </w:pPr>
          </w:p>
          <w:p w:rsidR="00042A7C" w:rsidRPr="00042A7C" w:rsidRDefault="00042A7C" w:rsidP="00042A7C">
            <w:pPr>
              <w:ind w:left="720"/>
              <w:rPr>
                <w:rFonts w:ascii="Times New Roman" w:hAnsi="Times New Roman"/>
                <w:sz w:val="24"/>
                <w:szCs w:val="24"/>
              </w:rPr>
            </w:pP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extremely unlikely </w:t>
            </w: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impossible</w:t>
            </w: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                         </w:t>
            </w:r>
          </w:p>
          <w:p w:rsidR="00042A7C" w:rsidRPr="00042A7C" w:rsidRDefault="00042A7C" w:rsidP="006E075C">
            <w:pPr>
              <w:pStyle w:val="QuestionStyle"/>
            </w:pPr>
          </w:p>
        </w:tc>
      </w:tr>
      <w:tr w:rsidR="000C02D0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0C02D0" w:rsidRPr="001B3341" w:rsidRDefault="000C02D0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C02D0" w:rsidRDefault="000E32E7" w:rsidP="006E075C">
            <w:pPr>
              <w:pStyle w:val="QuestionStyle"/>
            </w:pPr>
            <w:r>
              <w:t>Which of these events would have a probability of zero?</w:t>
            </w:r>
          </w:p>
          <w:p w:rsidR="000E32E7" w:rsidRPr="000E32E7" w:rsidRDefault="000E32E7" w:rsidP="000E32E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0E32E7" w:rsidRPr="000E32E7" w:rsidRDefault="000E32E7" w:rsidP="000E32E7">
            <w:pPr>
              <w:rPr>
                <w:rFonts w:ascii="Times New Roman" w:hAnsi="Times New Roman"/>
                <w:sz w:val="24"/>
                <w:szCs w:val="24"/>
              </w:rPr>
            </w:pPr>
            <w:r w:rsidRPr="000E32E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3056" behindDoc="0" locked="0" layoutInCell="1" allowOverlap="1" wp14:anchorId="0F7EED60" wp14:editId="136530ED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A53A99" id="Group 44" o:spid="_x0000_s1026" style="position:absolute;margin-left:18.8pt;margin-top:.9pt;width:13.5pt;height:74.4pt;z-index:251693056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JsrsUA&#10;AADbAAAADwAAAGRycy9kb3ducmV2LnhtbESPQWvCQBSE70L/w/IKvUjdVGybpq4iiqIXoVHs9ZF9&#10;TUKzb0N2m0R/vSsUPA4z8w0znfemEi01rrSs4GUUgSDOrC45V3A8rJ9jEM4ja6wsk4IzOZjPHgZT&#10;TLTt+Iva1OciQNglqKDwvk6kdFlBBt3I1sTB+7GNQR9kk0vdYBfgppLjKHqTBksOCwXWtCwo+03/&#10;jIL4HJtTe9pvvmnH3eqy1++L4YdST4/94hOEp97fw//trVYweYX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myu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Dy2cUA&#10;AADbAAAADwAAAGRycy9kb3ducmV2LnhtbESPQWvCQBSE70L/w/IEL9JsKsX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oPLZxQAAANs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xXQsUA&#10;AADbAAAADwAAAGRycy9kb3ducmV2LnhtbESPQWvCQBSE70L/w/IEL9JsKkV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FdC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DMMEA&#10;AADbAAAADwAAAGRycy9kb3ducmV2LnhtbERPTWvCQBC9C/6HZQQvUjeK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zwzD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2D3900">
              <w:rPr>
                <w:rFonts w:ascii="Times New Roman" w:hAnsi="Times New Roman"/>
                <w:sz w:val="24"/>
                <w:szCs w:val="24"/>
              </w:rPr>
              <w:t>Drawing an ace from a normal pack.</w:t>
            </w:r>
          </w:p>
          <w:p w:rsidR="000E32E7" w:rsidRPr="000E32E7" w:rsidRDefault="000E32E7" w:rsidP="000E32E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D3900" w:rsidRPr="000E32E7" w:rsidRDefault="002D3900" w:rsidP="002D3900">
            <w:pPr>
              <w:rPr>
                <w:rFonts w:ascii="Times New Roman" w:hAnsi="Times New Roman"/>
                <w:sz w:val="24"/>
                <w:szCs w:val="24"/>
              </w:rPr>
            </w:pP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Drawing a club from a normal pack.</w:t>
            </w:r>
            <w:r w:rsidR="0074315E">
              <w:rPr>
                <w:noProof/>
                <w:lang w:eastAsia="en-AU"/>
              </w:rPr>
              <w:t xml:space="preserve"> </w:t>
            </w:r>
          </w:p>
          <w:p w:rsidR="002D3900" w:rsidRPr="000E32E7" w:rsidRDefault="002D3900" w:rsidP="002D3900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D3900" w:rsidRPr="000E32E7" w:rsidRDefault="002D3900" w:rsidP="002D3900">
            <w:pPr>
              <w:rPr>
                <w:rFonts w:ascii="Times New Roman" w:hAnsi="Times New Roman"/>
                <w:sz w:val="24"/>
                <w:szCs w:val="24"/>
              </w:rPr>
            </w:pP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Rolling a 1 on a normal die.</w:t>
            </w: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2D3900" w:rsidRPr="000E32E7" w:rsidRDefault="002D3900" w:rsidP="002D3900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0E32E7" w:rsidRDefault="002D3900" w:rsidP="002D3900">
            <w:pPr>
              <w:rPr>
                <w:rFonts w:ascii="Times New Roman" w:hAnsi="Times New Roman"/>
                <w:sz w:val="24"/>
                <w:szCs w:val="24"/>
              </w:rPr>
            </w:pP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Rolling a 7 on a normal die.</w:t>
            </w: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2D3900" w:rsidRPr="002D3900" w:rsidRDefault="002D3900" w:rsidP="002D3900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4315E" w:rsidRDefault="0074315E" w:rsidP="0074315E">
            <w:pPr>
              <w:ind w:left="75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4315E">
              <w:rPr>
                <w:rFonts w:ascii="Times New Roman" w:eastAsia="Times New Roman" w:hAnsi="Times New Roman"/>
                <w:sz w:val="24"/>
                <w:szCs w:val="24"/>
              </w:rPr>
              <w:t>A bag contains 4 red, 5 black, 3 pink, 2 yellow, 2 green and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4 blue marbles. A marble is </w:t>
            </w:r>
            <w:r w:rsidRPr="0074315E">
              <w:rPr>
                <w:rFonts w:ascii="Times New Roman" w:eastAsia="Times New Roman" w:hAnsi="Times New Roman"/>
                <w:sz w:val="24"/>
                <w:szCs w:val="24"/>
              </w:rPr>
              <w:t>drawn at random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from the bag. </w:t>
            </w:r>
          </w:p>
          <w:p w:rsidR="0074315E" w:rsidRDefault="0074315E" w:rsidP="0074315E">
            <w:pPr>
              <w:ind w:left="75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74315E" w:rsidRDefault="0074315E" w:rsidP="0074315E">
            <w:pPr>
              <w:ind w:left="75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9200" behindDoc="0" locked="0" layoutInCell="1" allowOverlap="1" wp14:anchorId="2C12BEA7" wp14:editId="6628DC3D">
                      <wp:simplePos x="0" y="0"/>
                      <wp:positionH relativeFrom="column">
                        <wp:posOffset>2882265</wp:posOffset>
                      </wp:positionH>
                      <wp:positionV relativeFrom="paragraph">
                        <wp:posOffset>47625</wp:posOffset>
                      </wp:positionV>
                      <wp:extent cx="478155" cy="678180"/>
                      <wp:effectExtent l="0" t="0" r="17145" b="26670"/>
                      <wp:wrapNone/>
                      <wp:docPr id="77" name="Group 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82" name="Rectangle 82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" name="Rectangle 83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4" name="Straight Connector 84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F9C3B57" id="Group 77" o:spid="_x0000_s1026" style="position:absolute;margin-left:226.95pt;margin-top:3.75pt;width:37.65pt;height:53.4pt;z-index:251699200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">
                      <v:rect id="Rectangle 82" o:spid="_x0000_s1027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yiPcMA&#10;AADbAAAADwAAAGRycy9kb3ducmV2LnhtbESPQWvCQBSE74L/YXlCb7qpgkjqKkWtVOnF6MXbM/vM&#10;hmbfhuw2xn/vCgWPw8x8w8yXna1ES40vHSt4HyUgiHOnSy4UnI5fwxkIH5A1Vo5JwZ08LBf93hxT&#10;7W58oDYLhYgQ9ikqMCHUqZQ+N2TRj1xNHL2rayyGKJtC6gZvEW4rOU6SqbRYclwwWNPKUP6b/VkF&#10;1/oy+Tkfzkl22e1Xm602ct0apd4G3ecHiEBdeIX/299awWwMzy/x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nyiPcMAAADbAAAADwAAAAAAAAAAAAAAAACYAgAAZHJzL2Rv&#10;d25yZXYueG1sUEsFBgAAAAAEAAQA9QAAAIgDAAAAAA==&#10;" filled="f" strokecolor="black [3213]" strokeweight="1.5pt"/>
                      <v:rect id="Rectangle 83" o:spid="_x0000_s1028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AHpsUA&#10;AADbAAAADwAAAGRycy9kb3ducmV2LnhtbESPT2vCQBTE70K/w/IKvenGCkWia5D0D614SdqLt2f2&#10;mQ1m34bsNqbfvisIHoeZ+Q2zzkbbioF63zhWMJ8lIIgrpxuuFfx8v0+XIHxA1tg6JgV/5CHbPEzW&#10;mGp34YKGMtQiQtinqMCE0KVS+sqQRT9zHXH0Tq63GKLsa6l7vES4beVzkrxIiw3HBYMd5Yaqc/lr&#10;FZy642J/KA5Jefza5W8f2sjXwSj19DhuVyACjeEevrU/tYLlAq5f4g+Qm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MAemxQAAANsAAAAPAAAAAAAAAAAAAAAAAJgCAABkcnMv&#10;ZG93bnJldi54bWxQSwUGAAAAAAQABAD1AAAAigMAAAAA&#10;" filled="f" strokecolor="black [3213]" strokeweight="1.5pt"/>
                      <v:line id="Straight Connector 84" o:spid="_x0000_s1029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Ru+MIAAADbAAAADwAAAGRycy9kb3ducmV2LnhtbESPQYvCMBSE7wv+h/CEva2psixSjaKC&#10;utetuwdvj+bZFJuXkqS2/nuzIHgcZuYbZrkebCNu5EPtWMF0koEgLp2uuVLwe9p/zEGEiKyxcUwK&#10;7hRgvRq9LTHXrucfuhWxEgnCIUcFJsY2lzKUhiyGiWuJk3dx3mJM0ldSe+wT3DZylmVf0mLNacFg&#10;SztD5bXorIJzt43+eJKbvhh2BzPbN2Xn/pR6Hw+bBYhIQ3yFn+1vrWD+Cf9f0g+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uRu+MIAAADbAAAADwAAAAAAAAAAAAAA&#10;AAChAgAAZHJzL2Rvd25yZXYueG1sUEsFBgAAAAAEAAQA+QAAAJADAAAAAA==&#10;" strokecolor="black [3213]" strokeweight="1.5pt"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What is the probability that it is red?</w:t>
            </w:r>
          </w:p>
          <w:p w:rsidR="0074315E" w:rsidRDefault="0074315E" w:rsidP="0074315E">
            <w:pPr>
              <w:ind w:left="75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74315E" w:rsidRDefault="0074315E" w:rsidP="0074315E">
            <w:pPr>
              <w:ind w:left="75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74315E" w:rsidRPr="0074315E" w:rsidRDefault="0074315E" w:rsidP="0074315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325745" w:rsidRDefault="00325745" w:rsidP="006E075C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70275" w:rsidRDefault="00670275" w:rsidP="006E075C">
            <w:pPr>
              <w:pStyle w:val="QuestionStyle"/>
            </w:pPr>
            <w:r>
              <w:t xml:space="preserve">The probability of winning a game is  </w:t>
            </w:r>
            <w:r w:rsidRPr="00670275">
              <w:rPr>
                <w:color w:val="FF0000"/>
                <w:position w:val="-22"/>
              </w:rPr>
              <w:object w:dxaOrig="280" w:dyaOrig="539">
                <v:shape id="_x0000_i1030" type="#_x0000_t75" style="width:13.8pt;height:27pt" o:ole="">
                  <v:imagedata r:id="rId22" o:title=""/>
                </v:shape>
                <o:OLEObject Type="Embed" ProgID="FXEquation.Equation" ShapeID="_x0000_i1030" DrawAspect="Content" ObjectID="_1459802144" r:id="rId23"/>
              </w:object>
            </w:r>
            <w:r>
              <w:t xml:space="preserve">  </w:t>
            </w:r>
          </w:p>
          <w:p w:rsidR="00325745" w:rsidRDefault="00670275" w:rsidP="006E075C">
            <w:pPr>
              <w:pStyle w:val="QuestionStyle"/>
            </w:pPr>
            <w:r>
              <w:t>What is the probability of not winning the game?</w:t>
            </w:r>
          </w:p>
          <w:p w:rsidR="00670275" w:rsidRPr="000C02D0" w:rsidRDefault="00670275" w:rsidP="00670275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670275" w:rsidRPr="000C02D0" w:rsidRDefault="00670275" w:rsidP="00670275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0C02D0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4560" behindDoc="0" locked="0" layoutInCell="1" allowOverlap="1" wp14:anchorId="48960C9E" wp14:editId="3F6ED7EC">
                      <wp:simplePos x="0" y="0"/>
                      <wp:positionH relativeFrom="column">
                        <wp:posOffset>386080</wp:posOffset>
                      </wp:positionH>
                      <wp:positionV relativeFrom="paragraph">
                        <wp:posOffset>118224</wp:posOffset>
                      </wp:positionV>
                      <wp:extent cx="4362450" cy="114300"/>
                      <wp:effectExtent l="0" t="0" r="19050" b="19050"/>
                      <wp:wrapNone/>
                      <wp:docPr id="116" name="Group 1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1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209413" id="Group 116" o:spid="_x0000_s1026" style="position:absolute;margin-left:30.4pt;margin-top:9.3pt;width:343.5pt;height:9pt;z-index:25171456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ab8MA&#10;AADcAAAADwAAAGRycy9kb3ducmV2LnhtbERPTWvCQBC9C/6HZYReRDf2oDF1FVEs7UUwir0O2WkS&#10;mp0N2TWJ/vpuoeBtHu9zVpveVKKlxpWWFcymEQjizOqScwWX82ESg3AeWWNlmRTcycFmPRysMNG2&#10;4xO1qc9FCGGXoILC+zqR0mUFGXRTWxMH7ts2Bn2ATS51g10IN5V8jaK5NFhyaCiwpl1B2U96Mwri&#10;e2yu7fX4/kWf3O0fR73YjpdKvYz67RsIT71/iv/dHzrMny3g75lwgV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Uab8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qOHcYA&#10;AADcAAAADwAAAGRycy9kb3ducmV2LnhtbESPQWvCQBCF7wX/wzJCL0U39mBj6iqitLQXQVvsdciO&#10;STA7G7LbJPrrO4eCtxnem/e+Wa4HV6uO2lB5NjCbJqCIc28rLgx8f71NUlAhIlusPZOBKwVYr0YP&#10;S8ys7/lA3TEWSkI4ZGigjLHJtA55SQ7D1DfEop196zDK2hbatthLuKv1c5LMtcOKpaHEhrYl5Zfj&#10;rzOQXlN36k779x/65H5329uXzdPCmMfxsHkFFWmId/P/9YcV/JnQyjMygV7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fqOHcYAAADcAAAADwAAAAAAAAAAAAAAAACYAgAAZHJz&#10;L2Rvd25yZXYueG1sUEsFBgAAAAAEAAQA9QAAAIsD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YrhsMA&#10;AADcAAAADwAAAGRycy9kb3ducmV2LnhtbERPTWvCQBC9F/wPywheitnooY0xq4hFaS9CVfQ6ZMck&#10;mJ0N2W0S++u7hUJv83ifk60HU4uOWldZVjCLYhDEudUVFwrOp900AeE8ssbaMil4kIP1avSUYapt&#10;z5/UHX0hQgi7FBWU3jeplC4vyaCLbEMcuJttDfoA20LqFvsQbmo5j+MXabDi0FBiQ9uS8vvxyyhI&#10;Hom5dJfD/kof3L99H/Tr5nmh1GQ8bJYgPA3+X/znftdh/mwB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rYrhsMAAADcAAAADwAAAAAAAAAAAAAAAACYAgAAZHJzL2Rv&#10;d25yZXYueG1sUEsFBgAAAAAEAAQA9QAAAIgD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BIpsYA&#10;AADcAAAADwAAAGRycy9kb3ducmV2LnhtbESPQWvCQBCF7wX/wzJCL0U3erAxdRWxtLQXQVvsdciO&#10;STA7G7LbJPrrO4eCtxnem/e+WW0GV6uO2lB5NjCbJqCIc28rLgx8f71NUlAhIlusPZOBKwXYrEcP&#10;K8ys7/lA3TEWSkI4ZGigjLHJtA55SQ7D1DfEop196zDK2hbatthLuKv1PEkW2mHF0lBiQ7uS8svx&#10;1xlIr6k7daf9+w99cv9629vn7dPSmMfxsH0BFWmId/P/9YcV/LngyzMygV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BIps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0C02D0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31" type="#_x0000_t75" style="width:9pt;height:27pt" o:ole="">
                  <v:imagedata r:id="rId24" o:title=""/>
                </v:shape>
                <o:OLEObject Type="Embed" ProgID="FXEquation.Equation" ShapeID="_x0000_i1031" DrawAspect="Content" ObjectID="_1459802145" r:id="rId25"/>
              </w:objec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32" type="#_x0000_t75" style="width:9pt;height:27pt" o:ole="">
                  <v:imagedata r:id="rId26" o:title=""/>
                </v:shape>
                <o:OLEObject Type="Embed" ProgID="FXEquation.Equation" ShapeID="_x0000_i1032" DrawAspect="Content" ObjectID="_1459802146" r:id="rId27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33" type="#_x0000_t75" style="width:9pt;height:27pt" o:ole="">
                  <v:imagedata r:id="rId28" o:title=""/>
                </v:shape>
                <o:OLEObject Type="Embed" ProgID="FXEquation.Equation" ShapeID="_x0000_i1033" DrawAspect="Content" ObjectID="_1459802147" r:id="rId29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34" type="#_x0000_t75" style="width:9pt;height:27pt" o:ole="">
                  <v:imagedata r:id="rId30" o:title=""/>
                </v:shape>
                <o:OLEObject Type="Embed" ProgID="FXEquation.Equation" ShapeID="_x0000_i1034" DrawAspect="Content" ObjectID="_1459802148" r:id="rId31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</w:t>
            </w:r>
          </w:p>
          <w:p w:rsidR="00670275" w:rsidRPr="00DF021E" w:rsidRDefault="00670275" w:rsidP="006E075C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25745" w:rsidRPr="001B3341" w:rsidRDefault="00325745" w:rsidP="00344923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4923" w:rsidRPr="000F3F08" w:rsidRDefault="00697CFA" w:rsidP="000F3F08">
            <w:pPr>
              <w:pStyle w:val="QuestionStyle"/>
              <w:ind w:right="4286"/>
              <w:rPr>
                <w:b/>
              </w:rPr>
            </w:pPr>
            <w:r w:rsidRPr="000F3F08">
              <w:rPr>
                <w:b/>
              </w:rPr>
              <w:drawing>
                <wp:anchor distT="0" distB="0" distL="114300" distR="114300" simplePos="0" relativeHeight="251726848" behindDoc="0" locked="0" layoutInCell="1" allowOverlap="1" wp14:anchorId="1A5E605D" wp14:editId="31A38B48">
                  <wp:simplePos x="0" y="0"/>
                  <wp:positionH relativeFrom="column">
                    <wp:posOffset>3645428</wp:posOffset>
                  </wp:positionH>
                  <wp:positionV relativeFrom="paragraph">
                    <wp:posOffset>27605</wp:posOffset>
                  </wp:positionV>
                  <wp:extent cx="1269300" cy="1905580"/>
                  <wp:effectExtent l="0" t="0" r="7620" b="0"/>
                  <wp:wrapNone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utterstock_109793315 Swimmer 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850" cy="1903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44923" w:rsidRPr="000F3F08">
              <w:rPr>
                <w:b/>
              </w:rPr>
              <w:t>Questions 14 – 15 refer to the following :</w:t>
            </w:r>
          </w:p>
          <w:p w:rsidR="00344923" w:rsidRDefault="00344923" w:rsidP="000F3F08">
            <w:pPr>
              <w:pStyle w:val="QuestionStyle"/>
              <w:ind w:right="4286"/>
            </w:pPr>
          </w:p>
          <w:p w:rsidR="00344923" w:rsidRDefault="00344923" w:rsidP="000F3F08">
            <w:pPr>
              <w:pStyle w:val="QuestionStyle"/>
              <w:ind w:right="4286"/>
            </w:pPr>
            <w:r>
              <w:t xml:space="preserve">Kerrie spend 6 hours each day training for swimming trials. </w:t>
            </w:r>
          </w:p>
          <w:p w:rsidR="00697CFA" w:rsidRDefault="00697CFA" w:rsidP="000F3F08">
            <w:pPr>
              <w:pStyle w:val="QuestionStyle"/>
              <w:ind w:right="4286"/>
            </w:pPr>
          </w:p>
          <w:p w:rsidR="00344923" w:rsidRDefault="00344923" w:rsidP="000F3F08">
            <w:pPr>
              <w:pStyle w:val="QuestionStyle"/>
              <w:ind w:right="4286"/>
            </w:pPr>
            <w:r>
              <w:t>She also spends three hours each day eating and nine hours sleeping.</w:t>
            </w:r>
          </w:p>
          <w:p w:rsidR="00325745" w:rsidRDefault="00325745" w:rsidP="000F3F08">
            <w:pPr>
              <w:pStyle w:val="QuestionStyle"/>
              <w:ind w:right="4286"/>
            </w:pPr>
          </w:p>
          <w:p w:rsidR="00697CFA" w:rsidRDefault="00697CFA" w:rsidP="006E075C">
            <w:pPr>
              <w:pStyle w:val="QuestionStyle"/>
            </w:pPr>
          </w:p>
          <w:p w:rsidR="00697CFA" w:rsidRDefault="00697CFA" w:rsidP="006E075C">
            <w:pPr>
              <w:pStyle w:val="QuestionStyle"/>
            </w:pPr>
          </w:p>
          <w:p w:rsidR="00697CFA" w:rsidRDefault="00697CFA" w:rsidP="006E075C">
            <w:pPr>
              <w:pStyle w:val="QuestionStyle"/>
            </w:pPr>
          </w:p>
          <w:p w:rsidR="00697CFA" w:rsidRDefault="00697CFA" w:rsidP="006E075C">
            <w:pPr>
              <w:pStyle w:val="QuestionStyle"/>
            </w:pPr>
          </w:p>
        </w:tc>
      </w:tr>
      <w:tr w:rsidR="00344923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44923" w:rsidRPr="001B3341" w:rsidRDefault="00344923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4923" w:rsidRDefault="00344923" w:rsidP="006E075C">
            <w:pPr>
              <w:pStyle w:val="QuestionStyle"/>
            </w:pPr>
            <w:r>
              <w:t>Kerrie’s aunt in the UK who has trouble with time zones, rings at all sorts of random times.</w:t>
            </w:r>
          </w:p>
          <w:p w:rsidR="00344923" w:rsidRDefault="00344923" w:rsidP="006E075C">
            <w:pPr>
              <w:pStyle w:val="QuestionStyle"/>
            </w:pPr>
            <w:r>
              <w:t>What is the probability that Kerrie is not sleeping when her aunt rings?</w:t>
            </w:r>
          </w:p>
          <w:p w:rsidR="00344923" w:rsidRPr="000C02D0" w:rsidRDefault="00344923" w:rsidP="00E35BAA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344923" w:rsidRDefault="00344923" w:rsidP="00E35BAA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0C02D0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1728" behindDoc="0" locked="0" layoutInCell="1" allowOverlap="1" wp14:anchorId="6A23052C" wp14:editId="5C8A55C7">
                      <wp:simplePos x="0" y="0"/>
                      <wp:positionH relativeFrom="column">
                        <wp:posOffset>386080</wp:posOffset>
                      </wp:positionH>
                      <wp:positionV relativeFrom="paragraph">
                        <wp:posOffset>118224</wp:posOffset>
                      </wp:positionV>
                      <wp:extent cx="4362450" cy="114300"/>
                      <wp:effectExtent l="0" t="0" r="19050" b="19050"/>
                      <wp:wrapNone/>
                      <wp:docPr id="131" name="Group 1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3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C41FE1" id="Group 131" o:spid="_x0000_s1026" style="position:absolute;margin-left:30.4pt;margin-top:9.3pt;width:343.5pt;height:9pt;z-index:25172172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fll8QA&#10;AADcAAAADwAAAGRycy9kb3ducmV2LnhtbERPTWvCQBC9C/6HZQq9iNloQWPMKtLS0l6Equh1yI5J&#10;aHY2ZLdJ7K/vFgre5vE+J9sOphYdta6yrGAWxSCIc6srLhScjq/TBITzyBpry6TgRg62m/Eow1Tb&#10;nj+pO/hChBB2KSoovW9SKV1ekkEX2YY4cFfbGvQBtoXULfYh3NRyHscLabDi0FBiQ88l5V+Hb6Mg&#10;uSXm3J33bxf64P7lZ6+Xu8lKqceHYbcG4Wnwd/G/+12H+U9z+HsmXC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n5ZfEAAAA3A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tADMMA&#10;AADcAAAADwAAAGRycy9kb3ducmV2LnhtbERPS2vCQBC+F/wPyxR6KbqxQo3RVaSlohfBB3odsmMS&#10;mp0N2W0S/fWuIPQ2H99zZovOlKKh2hWWFQwHEQji1OqCMwXHw08/BuE8ssbSMim4koPFvPcyw0Tb&#10;lnfU7H0mQgi7BBXk3leJlC7NyaAb2Io4cBdbG/QB1pnUNbYh3JTyI4o+pcGCQ0OOFX3llP7u/4yC&#10;+BqbU3Pars604fb7ttXj5ftEqbfXbjkF4anz/+Kne63D/NEIHs+EC+T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OtADMMAAADcAAAADwAAAAAAAAAAAAAAAACYAgAAZHJzL2Rv&#10;d25yZXYueG1sUEsFBgAAAAAEAAQA9QAAAIgD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LYeMQA&#10;AADcAAAADwAAAGRycy9kb3ducmV2LnhtbERPTWvCQBC9C/0PyxR6kbqpljZNXUUURS9Co9jrkJ0m&#10;odnZkN0m0V/vCgVv83ifM533phItNa60rOBlFIEgzqwuOVdwPKyfYxDOI2usLJOCMzmYzx4GU0y0&#10;7fiL2tTnIoSwS1BB4X2dSOmyggy6ka2JA/djG4M+wCaXusEuhJtKjqPoTRosOTQUWNOyoOw3/TMK&#10;4nNsTu1pv/mmHXery16/L4YfSj099otPEJ56fxf/u7c6zJ+8wu2ZcIG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C2HjEAAAA3AAAAA8AAAAAAAAAAAAAAAAAmAIAAGRycy9k&#10;b3ducmV2LnhtbFBLBQYAAAAABAAEAPUAAACJAw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5948QA&#10;AADcAAAADwAAAGRycy9kb3ducmV2LnhtbERPTWvCQBC9C/0PyxR6kbqp0jZNXUUURS9Co9jrkJ0m&#10;odnZkN0m0V/vCgVv83ifM533phItNa60rOBlFIEgzqwuOVdwPKyfYxDOI2usLJOCMzmYzx4GU0y0&#10;7fiL2tTnIoSwS1BB4X2dSOmyggy6ka2JA/djG4M+wCaXusEuhJtKjqPoTRosOTQUWNOyoOw3/TMK&#10;4nNsTu1pv/mmHXery16/L4YfSj099otPEJ56fxf/u7c6zJ+8wu2ZcIG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OfePEAAAA3A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0C02D0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CB6631" w:rsidRPr="000C02D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 w14:anchorId="50EE1765">
                <v:shape id="_x0000_i1035" type="#_x0000_t75" style="width:9pt;height:27pt" o:ole="">
                  <v:imagedata r:id="rId33" o:title=""/>
                </v:shape>
                <o:OLEObject Type="Embed" ProgID="FXEquation.Equation" ShapeID="_x0000_i1035" DrawAspect="Content" ObjectID="_1459802149" r:id="rId34"/>
              </w:objec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="00CB6631" w:rsidRPr="000C02D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36" type="#_x0000_t75" style="width:9pt;height:27pt" o:ole="">
                  <v:imagedata r:id="rId35" o:title=""/>
                </v:shape>
                <o:OLEObject Type="Embed" ProgID="FXEquation.Equation" ShapeID="_x0000_i1036" DrawAspect="Content" ObjectID="_1459802150" r:id="rId36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 w14:anchorId="15CCF786">
                <v:shape id="_x0000_i1037" type="#_x0000_t75" style="width:9pt;height:27pt" o:ole="">
                  <v:imagedata r:id="rId37" o:title=""/>
                </v:shape>
                <o:OLEObject Type="Embed" ProgID="FXEquation.Equation" ShapeID="_x0000_i1037" DrawAspect="Content" ObjectID="_1459802151" r:id="rId38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="00CB6631" w:rsidRPr="000C02D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38" type="#_x0000_t75" style="width:9pt;height:27pt" o:ole="">
                  <v:imagedata r:id="rId39" o:title=""/>
                </v:shape>
                <o:OLEObject Type="Embed" ProgID="FXEquation.Equation" ShapeID="_x0000_i1038" DrawAspect="Content" ObjectID="_1459802152" r:id="rId40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</w:t>
            </w:r>
          </w:p>
          <w:p w:rsidR="00344923" w:rsidRPr="00344923" w:rsidRDefault="00344923" w:rsidP="00E35BAA">
            <w:pPr>
              <w:rPr>
                <w:rFonts w:ascii="Times New Roman" w:hAnsi="Times New Roman"/>
                <w:position w:val="-22"/>
                <w:sz w:val="12"/>
                <w:szCs w:val="12"/>
              </w:rPr>
            </w:pPr>
          </w:p>
        </w:tc>
      </w:tr>
      <w:tr w:rsidR="00CB6631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CB6631" w:rsidRPr="001B3341" w:rsidRDefault="00CB6631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B6631" w:rsidRDefault="00CB6631" w:rsidP="006E075C">
            <w:pPr>
              <w:pStyle w:val="QuestionStyle"/>
            </w:pPr>
            <w:r>
              <w:t>What is the probability that Kerrie is training or sleeping when her aunt rings?</w:t>
            </w:r>
          </w:p>
          <w:p w:rsidR="00CB6631" w:rsidRDefault="00CB6631" w:rsidP="006E075C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725824" behindDoc="0" locked="0" layoutInCell="1" allowOverlap="1" wp14:anchorId="4209A99B" wp14:editId="07BC71E2">
                      <wp:simplePos x="0" y="0"/>
                      <wp:positionH relativeFrom="column">
                        <wp:posOffset>3782060</wp:posOffset>
                      </wp:positionH>
                      <wp:positionV relativeFrom="paragraph">
                        <wp:posOffset>85725</wp:posOffset>
                      </wp:positionV>
                      <wp:extent cx="478155" cy="678180"/>
                      <wp:effectExtent l="0" t="0" r="17145" b="26670"/>
                      <wp:wrapNone/>
                      <wp:docPr id="140" name="Group 1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41" name="Rectangle 141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" name="Rectangle 142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" name="Straight Connector 143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A69BA21" id="Group 140" o:spid="_x0000_s1026" style="position:absolute;margin-left:297.8pt;margin-top:6.75pt;width:37.65pt;height:53.4pt;z-index:251725824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">
                      <v:rect id="Rectangle 141" o:spid="_x0000_s1027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IYlcMA&#10;AADcAAAADwAAAGRycy9kb3ducmV2LnhtbERPS2vCQBC+C/0PyxR6042tSIlZRewDK15MvXgbs5Ns&#10;MDsbstuY/vtuQfA2H99zstVgG9FT52vHCqaTBARx4XTNlYLj98f4FYQPyBobx6Tglzyslg+jDFPt&#10;rnygPg+ViCHsU1RgQmhTKX1hyKKfuJY4cqXrLIYIu0rqDq8x3DbyOUnm0mLNscFgSxtDxSX/sQrK&#10;9vyyPx1OSX7+2m3eP7WRb71R6ulxWC9ABBrCXXxzb3WcP5vC/zPx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KIYlcMAAADcAAAADwAAAAAAAAAAAAAAAACYAgAAZHJzL2Rv&#10;d25yZXYueG1sUEsFBgAAAAAEAAQA9QAAAIgDAAAAAA==&#10;" filled="f" strokecolor="black [3213]" strokeweight="1.5pt"/>
                      <v:rect id="Rectangle 142" o:spid="_x0000_s1028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CG4sMA&#10;AADcAAAADwAAAGRycy9kb3ducmV2LnhtbERPTWvCQBC9F/wPywjedKOWItFVRFtpixejF29jdswG&#10;s7Mhu8b033cLQm/zeJ+zWHW2Ei01vnSsYDxKQBDnTpdcKDgdP4YzED4ga6wck4If8rBa9l4WmGr3&#10;4AO1WShEDGGfogITQp1K6XNDFv3I1cSRu7rGYoiwKaRu8BHDbSUnSfImLZYcGwzWtDGU37K7VXCt&#10;L9P9+XBOssvX9+Z9p43ctkapQb9bz0EE6sK/+On+1HH+6wT+nokX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HCG4sMAAADcAAAADwAAAAAAAAAAAAAAAACYAgAAZHJzL2Rv&#10;d25yZXYueG1sUEsFBgAAAAAEAAQA9QAAAIgDAAAAAA==&#10;" filled="f" strokecolor="black [3213]" strokeweight="1.5pt"/>
                      <v:line id="Straight Connector 143" o:spid="_x0000_s1029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Y18EAAADcAAAADwAAAGRycy9kb3ducmV2LnhtbERPTWsCMRC9F/wPYQRvNauWIqtRVND2&#10;2lUP3obNuFncTJYk627/fVMo9DaP9znr7WAb8SQfascKZtMMBHHpdM2Vgsv5+LoEESKyxsYxKfim&#10;ANvN6GWNuXY9f9GziJVIIRxyVGBibHMpQ2nIYpi6ljhxd+ctxgR9JbXHPoXbRs6z7F1arDk1GGzp&#10;YKh8FJ1VcOv20X+c5a4vhsPJzI9N2bmrUpPxsFuBiDTEf/Gf+1On+W8L+H0mXSA3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p9jXwQAAANwAAAAPAAAAAAAAAAAAAAAA&#10;AKECAABkcnMvZG93bnJldi54bWxQSwUGAAAAAAQABAD5AAAAjwMAAAAA&#10;" strokecolor="black [3213]" strokeweight="1.5pt"/>
                    </v:group>
                  </w:pict>
                </mc:Fallback>
              </mc:AlternateContent>
            </w:r>
          </w:p>
          <w:p w:rsidR="00CB6631" w:rsidRDefault="00CB6631" w:rsidP="006E075C">
            <w:pPr>
              <w:pStyle w:val="QuestionStyle"/>
            </w:pPr>
          </w:p>
          <w:p w:rsidR="00CB6631" w:rsidRDefault="00CB6631" w:rsidP="006E075C">
            <w:pPr>
              <w:pStyle w:val="QuestionStyle"/>
            </w:pPr>
          </w:p>
          <w:p w:rsidR="00CB6631" w:rsidRDefault="00CB6631" w:rsidP="006E075C">
            <w:pPr>
              <w:pStyle w:val="QuestionStyle"/>
            </w:pPr>
          </w:p>
          <w:p w:rsidR="00CB6631" w:rsidRDefault="00CB6631" w:rsidP="006E075C">
            <w:pPr>
              <w:pStyle w:val="QuestionStyle"/>
            </w:pPr>
          </w:p>
        </w:tc>
      </w:tr>
      <w:tr w:rsidR="00344923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44923" w:rsidRPr="001B3341" w:rsidRDefault="00344923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4923" w:rsidRDefault="00344923" w:rsidP="006E075C">
            <w:pPr>
              <w:pStyle w:val="QuestionStyle"/>
            </w:pPr>
            <w:r>
              <w:t>Suzie drops over to visit Kerrie during the hours when she is awake.</w:t>
            </w:r>
          </w:p>
          <w:p w:rsidR="00344923" w:rsidRDefault="00344923" w:rsidP="006E075C">
            <w:pPr>
              <w:pStyle w:val="QuestionStyle"/>
            </w:pPr>
            <w:r>
              <w:t xml:space="preserve">What is the probability that Kerrie is </w:t>
            </w:r>
            <w:r w:rsidR="00697CFA">
              <w:t xml:space="preserve">not </w:t>
            </w:r>
            <w:r>
              <w:t>eating</w:t>
            </w:r>
            <w:r w:rsidR="00697CFA">
              <w:t xml:space="preserve"> or training</w:t>
            </w:r>
            <w:r>
              <w:t xml:space="preserve"> when Suzie visits?</w:t>
            </w:r>
          </w:p>
          <w:p w:rsidR="00344923" w:rsidRDefault="00CB6631" w:rsidP="00CB6631">
            <w:pPr>
              <w:rPr>
                <w:rFonts w:ascii="Times New Roman" w:hAnsi="Times New Roman"/>
                <w:position w:val="-22"/>
                <w:sz w:val="12"/>
                <w:szCs w:val="12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3776" behindDoc="0" locked="0" layoutInCell="1" allowOverlap="1" wp14:anchorId="6369A505" wp14:editId="66EC9A50">
                      <wp:simplePos x="0" y="0"/>
                      <wp:positionH relativeFrom="column">
                        <wp:posOffset>3783965</wp:posOffset>
                      </wp:positionH>
                      <wp:positionV relativeFrom="paragraph">
                        <wp:posOffset>52705</wp:posOffset>
                      </wp:positionV>
                      <wp:extent cx="478155" cy="678180"/>
                      <wp:effectExtent l="0" t="0" r="17145" b="26670"/>
                      <wp:wrapNone/>
                      <wp:docPr id="136" name="Group 1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37" name="Rectangle 137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" name="Rectangle 138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" name="Straight Connector 139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37474D0" id="Group 136" o:spid="_x0000_s1026" style="position:absolute;margin-left:297.95pt;margin-top:4.15pt;width:37.65pt;height:53.4pt;z-index:251723776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">
                      <v:rect id="Rectangle 137" o:spid="_x0000_s1027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FWB8MA&#10;AADcAAAADwAAAGRycy9kb3ducmV2LnhtbERPTWvCQBC9F/oflil4q5tW0BKzitgqVryYevE2ZifZ&#10;YHY2ZNeY/vtuodDbPN7nZMvBNqKnzteOFbyMExDEhdM1VwpOX5vnNxA+IGtsHJOCb/KwXDw+ZJhq&#10;d+cj9XmoRAxhn6ICE0KbSukLQxb92LXEkStdZzFE2FVSd3iP4baRr0kylRZrjg0GW1obKq75zSoo&#10;28vkcD6ek/zyuV9/bLWR771RavQ0rOYgAg3hX/zn3uk4fzKD32fiBXL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AFWB8MAAADcAAAADwAAAAAAAAAAAAAAAACYAgAAZHJzL2Rv&#10;d25yZXYueG1sUEsFBgAAAAAEAAQA9QAAAIgDAAAAAA==&#10;" filled="f" strokecolor="black [3213]" strokeweight="1.5pt"/>
                      <v:rect id="Rectangle 138" o:spid="_x0000_s1028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7CdcUA&#10;AADcAAAADwAAAGRycy9kb3ducmV2LnhtbESPQW/CMAyF70j7D5En7QbpQEKoIyDE2DQmLpRduJnG&#10;NBWNUzVZ6f79fJi0m633/N7n5Xrwjeqpi3VgA8+TDBRxGWzNlYGv09t4ASomZItNYDLwQxHWq4fR&#10;EnMb7nykvkiVkhCOORpwKbW51rF05DFOQkss2jV0HpOsXaVth3cJ942eZtlce6xZGhy2tHVU3opv&#10;b+DaXmaH8/GcFZf953b3bp1+7Z0xT4/D5gVUoiH9m/+uP6zgz4RWnpEJ9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nsJ1xQAAANwAAAAPAAAAAAAAAAAAAAAAAJgCAABkcnMv&#10;ZG93bnJldi54bWxQSwUGAAAAAAQABAD1AAAAigMAAAAA&#10;" filled="f" strokecolor="black [3213]" strokeweight="1.5pt"/>
                      <v:line id="Straight Connector 139" o:spid="_x0000_s1029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mcQMEAAADcAAAADwAAAGRycy9kb3ducmV2LnhtbERPTWsCMRC9F/wPYQRvNatCqatRVND2&#10;2lUP3obNuFncTJYk627/fVMo9DaP9znr7WAb8SQfascKZtMMBHHpdM2Vgsv5+PoOIkRkjY1jUvBN&#10;Abab0csac+16/qJnESuRQjjkqMDE2OZShtKQxTB1LXHi7s5bjAn6SmqPfQq3jZxn2Zu0WHNqMNjS&#10;wVD5KDqr4Nbto/84y11fDIeTmR+bsnNXpSbjYbcCEWmI/+I/96dO8xdL+H0mXSA3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SZxAwQAAANwAAAAPAAAAAAAAAAAAAAAA&#10;AKECAABkcnMvZG93bnJldi54bWxQSwUGAAAAAAQABAD5AAAAjwMAAAAA&#10;" strokecolor="black [3213]" strokeweight="1.5pt"/>
                    </v:group>
                  </w:pict>
                </mc:Fallback>
              </mc:AlternateContent>
            </w:r>
          </w:p>
          <w:p w:rsidR="00CB6631" w:rsidRDefault="00CB6631" w:rsidP="00CB6631">
            <w:pPr>
              <w:rPr>
                <w:rFonts w:ascii="Times New Roman" w:hAnsi="Times New Roman"/>
                <w:position w:val="-22"/>
                <w:sz w:val="12"/>
                <w:szCs w:val="12"/>
              </w:rPr>
            </w:pPr>
          </w:p>
          <w:p w:rsidR="00CB6631" w:rsidRDefault="00CB6631" w:rsidP="00CB6631">
            <w:pPr>
              <w:rPr>
                <w:rFonts w:ascii="Times New Roman" w:hAnsi="Times New Roman"/>
                <w:position w:val="-22"/>
                <w:sz w:val="12"/>
                <w:szCs w:val="12"/>
              </w:rPr>
            </w:pPr>
          </w:p>
          <w:p w:rsidR="00CB6631" w:rsidRDefault="00CB6631" w:rsidP="00CB6631">
            <w:pPr>
              <w:rPr>
                <w:rFonts w:ascii="Times New Roman" w:hAnsi="Times New Roman"/>
                <w:position w:val="-22"/>
                <w:sz w:val="12"/>
                <w:szCs w:val="12"/>
              </w:rPr>
            </w:pPr>
          </w:p>
          <w:p w:rsidR="00CB6631" w:rsidRPr="00344923" w:rsidRDefault="00CB6631" w:rsidP="00CB6631">
            <w:pPr>
              <w:rPr>
                <w:rFonts w:ascii="Times New Roman" w:hAnsi="Times New Roman"/>
                <w:position w:val="-22"/>
                <w:sz w:val="12"/>
                <w:szCs w:val="12"/>
              </w:rPr>
            </w:pPr>
          </w:p>
        </w:tc>
      </w:tr>
      <w:tr w:rsidR="00344923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44923" w:rsidRPr="001B3341" w:rsidRDefault="00344923" w:rsidP="00CB6631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B6631" w:rsidRPr="000F3F08" w:rsidRDefault="00CB6631" w:rsidP="006E075C">
            <w:pPr>
              <w:pStyle w:val="QuestionStyle"/>
              <w:rPr>
                <w:b/>
              </w:rPr>
            </w:pPr>
            <w:r w:rsidRPr="000F3F08">
              <w:rPr>
                <w:b/>
              </w:rPr>
              <w:t>Questions 17 – 18 refer to the following :</w:t>
            </w:r>
          </w:p>
          <w:p w:rsidR="00CB6631" w:rsidRDefault="00CB6631" w:rsidP="006E075C">
            <w:pPr>
              <w:pStyle w:val="QuestionStyle"/>
            </w:pPr>
          </w:p>
          <w:p w:rsidR="00CB6631" w:rsidRDefault="00CB6631" w:rsidP="006E075C">
            <w:pPr>
              <w:pStyle w:val="QuestionStyle"/>
            </w:pPr>
            <w:r>
              <w:t xml:space="preserve">Leisa observes the birds outside her window </w:t>
            </w:r>
            <w:r w:rsidR="00EE160F">
              <w:t xml:space="preserve">for an hour </w:t>
            </w:r>
            <w:r>
              <w:t xml:space="preserve">each morning for a week and records the number of each type of bird. </w:t>
            </w:r>
          </w:p>
          <w:p w:rsidR="00344923" w:rsidRDefault="00CB6631" w:rsidP="006E075C">
            <w:pPr>
              <w:pStyle w:val="QuestionStyle"/>
            </w:pPr>
            <w:r>
              <w:t>The results are recorded in the table below.</w:t>
            </w:r>
          </w:p>
          <w:p w:rsidR="00CB6631" w:rsidRDefault="00CB6631" w:rsidP="006E075C">
            <w:pPr>
              <w:pStyle w:val="QuestionStyle"/>
            </w:pPr>
            <w:r>
              <w:t xml:space="preserve">  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04"/>
              <w:gridCol w:w="1504"/>
              <w:gridCol w:w="1504"/>
              <w:gridCol w:w="1504"/>
              <w:gridCol w:w="1504"/>
              <w:gridCol w:w="1504"/>
            </w:tblGrid>
            <w:tr w:rsidR="00CB6631" w:rsidTr="00CB6631">
              <w:tc>
                <w:tcPr>
                  <w:tcW w:w="1504" w:type="dxa"/>
                </w:tcPr>
                <w:p w:rsidR="00CB6631" w:rsidRDefault="00CB6631" w:rsidP="006E075C">
                  <w:pPr>
                    <w:pStyle w:val="QuestionStyle"/>
                  </w:pPr>
                  <w:r>
                    <w:t>Type of Bird</w:t>
                  </w:r>
                </w:p>
              </w:tc>
              <w:tc>
                <w:tcPr>
                  <w:tcW w:w="1504" w:type="dxa"/>
                </w:tcPr>
                <w:p w:rsidR="00CB6631" w:rsidRDefault="00CB6631" w:rsidP="006E075C">
                  <w:pPr>
                    <w:pStyle w:val="QuestionStyle"/>
                  </w:pPr>
                  <w:r>
                    <w:t>Kookaburra</w:t>
                  </w:r>
                </w:p>
              </w:tc>
              <w:tc>
                <w:tcPr>
                  <w:tcW w:w="1504" w:type="dxa"/>
                </w:tcPr>
                <w:p w:rsidR="00CB6631" w:rsidRDefault="00CB6631" w:rsidP="006E075C">
                  <w:pPr>
                    <w:pStyle w:val="QuestionStyle"/>
                  </w:pPr>
                  <w:r>
                    <w:t>Noisy Miner</w:t>
                  </w:r>
                </w:p>
              </w:tc>
              <w:tc>
                <w:tcPr>
                  <w:tcW w:w="1504" w:type="dxa"/>
                </w:tcPr>
                <w:p w:rsidR="00CB6631" w:rsidRDefault="00CB6631" w:rsidP="006E075C">
                  <w:pPr>
                    <w:pStyle w:val="QuestionStyle"/>
                  </w:pPr>
                  <w:r>
                    <w:t>Shrike Thrush</w:t>
                  </w:r>
                </w:p>
              </w:tc>
              <w:tc>
                <w:tcPr>
                  <w:tcW w:w="1504" w:type="dxa"/>
                </w:tcPr>
                <w:p w:rsidR="00CB6631" w:rsidRDefault="00EE160F" w:rsidP="006E075C">
                  <w:pPr>
                    <w:pStyle w:val="QuestionStyle"/>
                  </w:pPr>
                  <w:r>
                    <w:t>Bower Bird</w:t>
                  </w:r>
                </w:p>
              </w:tc>
              <w:tc>
                <w:tcPr>
                  <w:tcW w:w="1504" w:type="dxa"/>
                </w:tcPr>
                <w:p w:rsidR="00CB6631" w:rsidRDefault="00EE160F" w:rsidP="006E075C">
                  <w:pPr>
                    <w:pStyle w:val="QuestionStyle"/>
                  </w:pPr>
                  <w:r>
                    <w:t>Wattle Bird</w:t>
                  </w:r>
                </w:p>
              </w:tc>
            </w:tr>
            <w:tr w:rsidR="00CB6631" w:rsidTr="00CB6631">
              <w:tc>
                <w:tcPr>
                  <w:tcW w:w="1504" w:type="dxa"/>
                </w:tcPr>
                <w:p w:rsidR="00CB6631" w:rsidRDefault="00CB6631" w:rsidP="006E075C">
                  <w:pPr>
                    <w:pStyle w:val="QuestionStyle"/>
                  </w:pPr>
                  <w:r>
                    <w:t>Number Observed</w:t>
                  </w:r>
                </w:p>
              </w:tc>
              <w:tc>
                <w:tcPr>
                  <w:tcW w:w="1504" w:type="dxa"/>
                </w:tcPr>
                <w:p w:rsidR="00CB6631" w:rsidRDefault="00EE160F" w:rsidP="006E075C">
                  <w:pPr>
                    <w:pStyle w:val="QuestionStyle"/>
                  </w:pPr>
                  <w:r>
                    <w:t>28</w:t>
                  </w:r>
                </w:p>
              </w:tc>
              <w:tc>
                <w:tcPr>
                  <w:tcW w:w="1504" w:type="dxa"/>
                </w:tcPr>
                <w:p w:rsidR="00CB6631" w:rsidRDefault="00EE160F" w:rsidP="006E075C">
                  <w:pPr>
                    <w:pStyle w:val="QuestionStyle"/>
                  </w:pPr>
                  <w:r>
                    <w:t>30</w:t>
                  </w:r>
                </w:p>
              </w:tc>
              <w:tc>
                <w:tcPr>
                  <w:tcW w:w="1504" w:type="dxa"/>
                </w:tcPr>
                <w:p w:rsidR="00CB6631" w:rsidRDefault="00EE160F" w:rsidP="006E075C">
                  <w:pPr>
                    <w:pStyle w:val="QuestionStyle"/>
                  </w:pPr>
                  <w:r>
                    <w:t>42</w:t>
                  </w:r>
                </w:p>
              </w:tc>
              <w:tc>
                <w:tcPr>
                  <w:tcW w:w="1504" w:type="dxa"/>
                </w:tcPr>
                <w:p w:rsidR="00CB6631" w:rsidRDefault="00EE160F" w:rsidP="006E075C">
                  <w:pPr>
                    <w:pStyle w:val="QuestionStyle"/>
                  </w:pPr>
                  <w:r>
                    <w:t>24</w:t>
                  </w:r>
                </w:p>
              </w:tc>
              <w:tc>
                <w:tcPr>
                  <w:tcW w:w="1504" w:type="dxa"/>
                </w:tcPr>
                <w:p w:rsidR="00CB6631" w:rsidRDefault="00EE160F" w:rsidP="006E075C">
                  <w:pPr>
                    <w:pStyle w:val="QuestionStyle"/>
                  </w:pPr>
                  <w:r>
                    <w:t>36</w:t>
                  </w:r>
                </w:p>
              </w:tc>
            </w:tr>
          </w:tbl>
          <w:p w:rsidR="00CB6631" w:rsidRDefault="00CB6631" w:rsidP="006E075C">
            <w:pPr>
              <w:pStyle w:val="QuestionStyle"/>
            </w:pPr>
          </w:p>
          <w:p w:rsidR="00CB6631" w:rsidRDefault="00CB6631" w:rsidP="006E075C">
            <w:pPr>
              <w:pStyle w:val="QuestionStyle"/>
            </w:pPr>
          </w:p>
        </w:tc>
      </w:tr>
      <w:tr w:rsidR="00344923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44923" w:rsidRPr="001B3341" w:rsidRDefault="00344923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4923" w:rsidRDefault="00697CFA" w:rsidP="000F3F08">
            <w:pPr>
              <w:pStyle w:val="QuestionStyle"/>
              <w:ind w:right="4144"/>
            </w:pPr>
            <w:r>
              <mc:AlternateContent>
                <mc:Choice Requires="wpg">
                  <w:drawing>
                    <wp:anchor distT="0" distB="0" distL="114300" distR="114300" simplePos="0" relativeHeight="251729920" behindDoc="0" locked="0" layoutInCell="1" allowOverlap="1" wp14:anchorId="1DE8E5AD" wp14:editId="0ABFE5EF">
                      <wp:simplePos x="0" y="0"/>
                      <wp:positionH relativeFrom="column">
                        <wp:posOffset>2590165</wp:posOffset>
                      </wp:positionH>
                      <wp:positionV relativeFrom="paragraph">
                        <wp:posOffset>621030</wp:posOffset>
                      </wp:positionV>
                      <wp:extent cx="478155" cy="678180"/>
                      <wp:effectExtent l="0" t="0" r="17145" b="26670"/>
                      <wp:wrapNone/>
                      <wp:docPr id="146" name="Group 1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47" name="Rectangle 147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8" name="Rectangle 148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9" name="Straight Connector 149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B852676" id="Group 146" o:spid="_x0000_s1026" style="position:absolute;margin-left:203.95pt;margin-top:48.9pt;width:37.65pt;height:53.4pt;z-index:251729920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">
                      <v:rect id="Rectangle 147" o:spid="_x0000_s1027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clesMA&#10;AADcAAAADwAAAGRycy9kb3ducmV2LnhtbERPS2vCQBC+C/0PyxR6001bsSV1leILlV5Me/E2Zsds&#10;aHY2ZNcY/70rCN7m43vOeNrZSrTU+NKxgtdBAoI4d7rkQsHf77L/CcIHZI2VY1JwIQ/TyVNvjKl2&#10;Z95Rm4VCxBD2KSowIdSplD43ZNEPXE0cuaNrLIYIm0LqBs8x3FbyLUlG0mLJscFgTTND+X92sgqO&#10;9eH9Z7/bJ9lhs50tVtrIeWuUennuvr9ABOrCQ3x3r3WcP/yA2zPxAjm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clesMAAADcAAAADwAAAAAAAAAAAAAAAACYAgAAZHJzL2Rv&#10;d25yZXYueG1sUEsFBgAAAAAEAAQA9QAAAIgDAAAAAA==&#10;" filled="f" strokecolor="black [3213]" strokeweight="1.5pt"/>
                      <v:rect id="Rectangle 148" o:spid="_x0000_s1028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ixCMYA&#10;AADcAAAADwAAAGRycy9kb3ducmV2LnhtbESPS2/CMBCE75X6H6ytxK04fahCAYMQfahUXAhcuC3x&#10;EkfE6yg2If337KFSb7ua2ZlvZ4vBN6qnLtaBDTyNM1DEZbA1Vwb2u8/HCaiYkC02gcnAL0VYzO/v&#10;ZpjbcOUt9UWqlIRwzNGAS6nNtY6lI49xHFpi0U6h85hk7SptO7xKuG/0c5a9aY81S4PDllaOynNx&#10;8QZO7fFlc9gesuK4/ll9fFmn33tnzOhhWE5BJRrSv/nv+tsK/qvQyjMygZ7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ixCMYAAADcAAAADwAAAAAAAAAAAAAAAACYAgAAZHJz&#10;L2Rvd25yZXYueG1sUEsFBgAAAAAEAAQA9QAAAIsDAAAAAA==&#10;" filled="f" strokecolor="black [3213]" strokeweight="1.5pt"/>
                      <v:line id="Straight Connector 149" o:spid="_x0000_s1029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/vPcEAAADcAAAADwAAAGRycy9kb3ducmV2LnhtbERPTWsCMRC9F/wPYQRvNatIqatRVND2&#10;2lUP3obNuFncTJYk627/fVMo9DaP9znr7WAb8SQfascKZtMMBHHpdM2Vgsv5+PoOIkRkjY1jUvBN&#10;Abab0csac+16/qJnESuRQjjkqMDE2OZShtKQxTB1LXHi7s5bjAn6SmqPfQq3jZxn2Zu0WHNqMNjS&#10;wVD5KDqr4Nbto/84y11fDIeTmR+bsnNXpSbjYbcCEWmI/+I/96dO8xdL+H0mXSA3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1T+89wQAAANwAAAAPAAAAAAAAAAAAAAAA&#10;AKECAABkcnMvZG93bnJldi54bWxQSwUGAAAAAAQABAD5AAAAjwMAAAAA&#10;" strokecolor="black [3213]" strokeweight="1.5pt"/>
                    </v:group>
                  </w:pict>
                </mc:Fallback>
              </mc:AlternateContent>
            </w:r>
            <w:r>
              <w:drawing>
                <wp:anchor distT="0" distB="0" distL="114300" distR="114300" simplePos="0" relativeHeight="251727872" behindDoc="0" locked="0" layoutInCell="1" allowOverlap="1" wp14:anchorId="7EE4AB42" wp14:editId="258AEDFA">
                  <wp:simplePos x="0" y="0"/>
                  <wp:positionH relativeFrom="column">
                    <wp:posOffset>3676250</wp:posOffset>
                  </wp:positionH>
                  <wp:positionV relativeFrom="paragraph">
                    <wp:posOffset>-13164</wp:posOffset>
                  </wp:positionV>
                  <wp:extent cx="1803116" cy="1202077"/>
                  <wp:effectExtent l="0" t="0" r="6985" b="0"/>
                  <wp:wrapNone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isy miner shutterstock_121297606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015" cy="1204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E160F">
              <w:t xml:space="preserve">Based on Leisa’s results, what is the probability that the next bird that will appear outside her window in the morning </w:t>
            </w:r>
            <w:r>
              <w:t>is a Noisy Miner</w:t>
            </w:r>
            <w:r w:rsidR="00EE160F">
              <w:t>?</w:t>
            </w:r>
          </w:p>
          <w:p w:rsidR="00EE160F" w:rsidRDefault="00EE160F" w:rsidP="000F3F08">
            <w:pPr>
              <w:pStyle w:val="QuestionStyle"/>
              <w:ind w:right="4144"/>
            </w:pPr>
          </w:p>
          <w:p w:rsidR="00EE160F" w:rsidRDefault="00EE160F" w:rsidP="000F3F08">
            <w:pPr>
              <w:pStyle w:val="QuestionStyle"/>
              <w:ind w:right="4144"/>
            </w:pPr>
          </w:p>
          <w:p w:rsidR="00697CFA" w:rsidRDefault="00697CFA" w:rsidP="006E075C">
            <w:pPr>
              <w:pStyle w:val="QuestionStyle"/>
            </w:pPr>
          </w:p>
          <w:p w:rsidR="000F3F08" w:rsidRDefault="000F3F08" w:rsidP="006E075C">
            <w:pPr>
              <w:pStyle w:val="QuestionStyle"/>
            </w:pPr>
          </w:p>
          <w:p w:rsidR="00EE160F" w:rsidRDefault="00EE160F" w:rsidP="006E075C">
            <w:pPr>
              <w:pStyle w:val="QuestionStyle"/>
            </w:pPr>
          </w:p>
        </w:tc>
      </w:tr>
      <w:tr w:rsidR="00344923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44923" w:rsidRPr="001B3341" w:rsidRDefault="00344923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44923" w:rsidRDefault="00697CFA" w:rsidP="006E075C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731968" behindDoc="0" locked="0" layoutInCell="1" allowOverlap="1" wp14:anchorId="5DD851FB" wp14:editId="4ECDF2EF">
                      <wp:simplePos x="0" y="0"/>
                      <wp:positionH relativeFrom="column">
                        <wp:posOffset>2331085</wp:posOffset>
                      </wp:positionH>
                      <wp:positionV relativeFrom="paragraph">
                        <wp:posOffset>243205</wp:posOffset>
                      </wp:positionV>
                      <wp:extent cx="478155" cy="678180"/>
                      <wp:effectExtent l="0" t="0" r="17145" b="26670"/>
                      <wp:wrapNone/>
                      <wp:docPr id="150" name="Group 1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51" name="Rectangle 151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" name="Rectangle 152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" name="Straight Connector 153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72F5AD1" id="Group 150" o:spid="_x0000_s1026" style="position:absolute;margin-left:183.55pt;margin-top:19.15pt;width:37.65pt;height:53.4pt;z-index:251731968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">
                      <v:rect id="Rectangle 151" o:spid="_x0000_s1027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uOSMMA&#10;AADcAAAADwAAAGRycy9kb3ducmV2LnhtbERPS2vCQBC+C/0PyxR6040tSolZRewDK15MvXgbs5Ns&#10;MDsbstuY/vtuQfA2H99zstVgG9FT52vHCqaTBARx4XTNlYLj98f4FYQPyBobx6Tglzyslg+jDFPt&#10;rnygPg+ViCHsU1RgQmhTKX1hyKKfuJY4cqXrLIYIu0rqDq8x3DbyOUnm0mLNscFgSxtDxSX/sQrK&#10;9vyyPx1OSX7+2m3eP7WRb71R6ulxWC9ABBrCXXxzb3WcP5vC/zPx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uOSMMAAADcAAAADwAAAAAAAAAAAAAAAACYAgAAZHJzL2Rv&#10;d25yZXYueG1sUEsFBgAAAAAEAAQA9QAAAIgDAAAAAA==&#10;" filled="f" strokecolor="black [3213]" strokeweight="1.5pt"/>
                      <v:rect id="Rectangle 152" o:spid="_x0000_s1028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kQP8MA&#10;AADcAAAADwAAAGRycy9kb3ducmV2LnhtbERPTWvCQBC9F/wPywjedKPSItFVRFtpixejF29jdswG&#10;s7Mhu8b033cLQm/zeJ+zWHW2Ei01vnSsYDxKQBDnTpdcKDgdP4YzED4ga6wck4If8rBa9l4WmGr3&#10;4AO1WShEDGGfogITQp1K6XNDFv3I1cSRu7rGYoiwKaRu8BHDbSUnSfImLZYcGwzWtDGU37K7VXCt&#10;L9P9+XBOssvX9+Z9p43ctkapQb9bz0EE6sK/+On+1HH+6wT+nokX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kQP8MAAADcAAAADwAAAAAAAAAAAAAAAACYAgAAZHJzL2Rv&#10;d25yZXYueG1sUEsFBgAAAAAEAAQA9QAAAIgDAAAAAA==&#10;" filled="f" strokecolor="black [3213]" strokeweight="1.5pt"/>
                      <v:line id="Straight Connector 153" o:spid="_x0000_s1029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5OCsEAAADcAAAADwAAAGRycy9kb3ducmV2LnhtbERPTWsCMRC9F/wPYQRvNavSIqtRVND2&#10;2lUP3obNuFncTJYk627/fVMo9DaP9znr7WAb8SQfascKZtMMBHHpdM2Vgsv5+LoEESKyxsYxKfim&#10;ANvN6GWNuXY9f9GziJVIIRxyVGBibHMpQ2nIYpi6ljhxd+ctxgR9JbXHPoXbRs6z7F1arDk1GGzp&#10;YKh8FJ1VcOv20X+c5a4vhsPJzI9N2bmrUpPxsFuBiDTEf/Gf+1On+W8L+H0mXSA3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fk4KwQAAANwAAAAPAAAAAAAAAAAAAAAA&#10;AKECAABkcnMvZG93bnJldi54bWxQSwUGAAAAAAQABAD5AAAAjwMAAAAA&#10;" strokecolor="black [3213]" strokeweight="1.5pt"/>
                    </v:group>
                  </w:pict>
                </mc:Fallback>
              </mc:AlternateContent>
            </w:r>
            <w:r>
              <w:t>What is the probability that the next bird would not be a Kookaburra?</w:t>
            </w:r>
          </w:p>
          <w:p w:rsidR="00697CFA" w:rsidRDefault="00697CFA" w:rsidP="006E075C">
            <w:pPr>
              <w:pStyle w:val="QuestionStyle"/>
            </w:pPr>
          </w:p>
          <w:p w:rsidR="00697CFA" w:rsidRDefault="00697CFA" w:rsidP="006E075C">
            <w:pPr>
              <w:pStyle w:val="QuestionStyle"/>
            </w:pPr>
          </w:p>
          <w:p w:rsidR="00697CFA" w:rsidRDefault="00697CFA" w:rsidP="006E075C">
            <w:pPr>
              <w:pStyle w:val="QuestionStyle"/>
            </w:pPr>
          </w:p>
          <w:p w:rsidR="00697CFA" w:rsidRDefault="00697CFA" w:rsidP="006E075C">
            <w:pPr>
              <w:pStyle w:val="QuestionStyle"/>
            </w:pPr>
          </w:p>
          <w:p w:rsidR="00697CFA" w:rsidRDefault="00697CFA" w:rsidP="006E075C">
            <w:pPr>
              <w:pStyle w:val="QuestionStyle"/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42"/>
          <w:footerReference w:type="default" r:id="rId43"/>
          <w:headerReference w:type="first" r:id="rId44"/>
          <w:footerReference w:type="first" r:id="rId45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325745" w:rsidTr="00B64059">
        <w:trPr>
          <w:cantSplit/>
          <w:trHeight w:val="851"/>
        </w:trPr>
        <w:tc>
          <w:tcPr>
            <w:tcW w:w="1419" w:type="dxa"/>
            <w:gridSpan w:val="2"/>
            <w:shd w:val="clear" w:color="auto" w:fill="DAE7F6"/>
            <w:vAlign w:val="center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BA326F" w:rsidRDefault="00BA326F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7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5243" w:type="dxa"/>
            <w:tcBorders>
              <w:right w:val="single" w:sz="4" w:space="0" w:color="auto"/>
            </w:tcBorders>
            <w:shd w:val="clear" w:color="auto" w:fill="DAE7F6"/>
          </w:tcPr>
          <w:sdt>
            <w:sdtPr>
              <w:rPr>
                <w:rFonts w:ascii="Times New Roman" w:hAnsi="Times New Roman"/>
                <w:i/>
                <w:sz w:val="52"/>
                <w:szCs w:val="52"/>
              </w:rPr>
              <w:alias w:val="Title"/>
              <w:tag w:val=""/>
              <w:id w:val="2118257409"/>
              <w:placeholder>
                <w:docPart w:val="59C92DFE1D7D48A58E75B4E0A6F6C783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1D51F7" w:rsidRPr="002C1F1F" w:rsidRDefault="003B696E" w:rsidP="000C4CAD">
                <w:pPr>
                  <w:ind w:left="720" w:hanging="720"/>
                  <w:jc w:val="center"/>
                  <w:rPr>
                    <w:rFonts w:ascii="Times New Roman" w:hAnsi="Times New Roman"/>
                    <w:i/>
                    <w:sz w:val="52"/>
                    <w:szCs w:val="52"/>
                  </w:rPr>
                </w:pPr>
                <w:r>
                  <w:rPr>
                    <w:rFonts w:ascii="Times New Roman" w:hAnsi="Times New Roman"/>
                    <w:i/>
                    <w:sz w:val="52"/>
                    <w:szCs w:val="52"/>
                  </w:rPr>
                  <w:t>Sample Space and Probability</w:t>
                </w:r>
              </w:p>
            </w:sdtContent>
          </w:sdt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53748" w:rsidRDefault="00853748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B64059">
        <w:trPr>
          <w:cantSplit/>
          <w:trHeight w:val="851"/>
        </w:trPr>
        <w:tc>
          <w:tcPr>
            <w:tcW w:w="6662" w:type="dxa"/>
            <w:gridSpan w:val="3"/>
            <w:shd w:val="clear" w:color="auto" w:fill="DAE7F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DAE7F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641052" w:rsidRPr="007E3E86" w:rsidRDefault="00641052" w:rsidP="0064105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Answer all questions in the spaces provided on this test paper by: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41052" w:rsidRPr="007E3E86" w:rsidRDefault="00641052" w:rsidP="00641052">
            <w:pPr>
              <w:ind w:firstLine="1418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or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Shading in the bubble for the correct answer from the four choices provided.</w:t>
            </w:r>
          </w:p>
          <w:p w:rsidR="00325745" w:rsidRDefault="00641052" w:rsidP="00641052">
            <w:pPr>
              <w:rPr>
                <w:rFonts w:ascii="Times New Roman" w:hAnsi="Times New Roman"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Show any working out on the test paper.  Calculators are</w:t>
            </w:r>
            <w:r>
              <w:rPr>
                <w:rFonts w:asciiTheme="majorHAnsi" w:hAnsiTheme="majorHAnsi"/>
                <w:i/>
                <w:sz w:val="24"/>
                <w:szCs w:val="24"/>
              </w:rPr>
              <w:t xml:space="preserve"> </w:t>
            </w: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allowed.</w:t>
            </w: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D36384">
            <w:pPr>
              <w:pStyle w:val="ListParagraph"/>
              <w:ind w:left="460"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74315E" w:rsidRDefault="0074315E" w:rsidP="006E075C">
            <w:pPr>
              <w:pStyle w:val="QuestionStyle"/>
            </w:pPr>
            <w:r w:rsidRPr="0074315E">
              <w:t xml:space="preserve">Questions </w:t>
            </w:r>
            <w:r>
              <w:t>1</w:t>
            </w:r>
            <w:r w:rsidRPr="0074315E">
              <w:t xml:space="preserve"> </w:t>
            </w:r>
            <w:r>
              <w:t>and</w:t>
            </w:r>
            <w:r w:rsidRPr="0074315E">
              <w:t xml:space="preserve"> </w:t>
            </w:r>
            <w:r>
              <w:t>2</w:t>
            </w:r>
            <w:r w:rsidRPr="0074315E">
              <w:t xml:space="preserve"> refer to the following </w:t>
            </w:r>
            <w:r>
              <w:t xml:space="preserve"> :</w:t>
            </w:r>
          </w:p>
          <w:p w:rsidR="0074315E" w:rsidRPr="0074315E" w:rsidRDefault="0074315E" w:rsidP="006E075C">
            <w:pPr>
              <w:pStyle w:val="QuestionStyle"/>
            </w:pPr>
          </w:p>
          <w:p w:rsidR="0074315E" w:rsidRDefault="0074315E" w:rsidP="006E075C">
            <w:pPr>
              <w:pStyle w:val="QuestionStyle"/>
            </w:pPr>
            <w:r>
              <w:t xml:space="preserve">Five coloured cards are placed face down on a table. </w:t>
            </w:r>
          </w:p>
          <w:p w:rsidR="0074315E" w:rsidRDefault="0074315E" w:rsidP="006E075C">
            <w:pPr>
              <w:pStyle w:val="QuestionStyle"/>
            </w:pPr>
            <w:r>
              <w:t>Two are red and the rest are blue.</w:t>
            </w:r>
          </w:p>
          <w:p w:rsidR="0074315E" w:rsidRDefault="0074315E" w:rsidP="006E075C">
            <w:pPr>
              <w:pStyle w:val="QuestionStyle"/>
            </w:pPr>
            <w:r>
              <w:t>One card is selected at random.</w:t>
            </w:r>
          </w:p>
          <w:p w:rsidR="001D51F7" w:rsidRDefault="0074315E" w:rsidP="006E075C">
            <w:pPr>
              <w:pStyle w:val="QuestionStyle"/>
            </w:pPr>
            <w:r>
              <w:t xml:space="preserve"> </w:t>
            </w: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1D51F7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74315E" w:rsidP="006E075C">
            <w:pPr>
              <w:pStyle w:val="QuestionStyle"/>
            </w:pPr>
            <w:r>
              <w:t xml:space="preserve">Write down the sample space for this experiment. </w:t>
            </w: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74315E" w:rsidP="006E075C">
            <w:pPr>
              <w:pStyle w:val="QuestionStyle"/>
            </w:pPr>
            <w:r>
              <w:t>What is the probability of drawing a blue card?</w:t>
            </w:r>
          </w:p>
          <w:p w:rsidR="00D36384" w:rsidRDefault="00D36384" w:rsidP="006E075C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701248" behindDoc="0" locked="0" layoutInCell="1" allowOverlap="1" wp14:anchorId="4DED921D" wp14:editId="2E0B53D4">
                      <wp:simplePos x="0" y="0"/>
                      <wp:positionH relativeFrom="column">
                        <wp:posOffset>2268855</wp:posOffset>
                      </wp:positionH>
                      <wp:positionV relativeFrom="paragraph">
                        <wp:posOffset>104140</wp:posOffset>
                      </wp:positionV>
                      <wp:extent cx="478155" cy="678180"/>
                      <wp:effectExtent l="0" t="0" r="17145" b="26670"/>
                      <wp:wrapNone/>
                      <wp:docPr id="89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90" name="Rectangle 90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" name="Rectangle 91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2" name="Straight Connector 92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DA66B7F" id="Group 89" o:spid="_x0000_s1026" style="position:absolute;margin-left:178.65pt;margin-top:8.2pt;width:37.65pt;height:53.4pt;z-index:251701248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">
                      <v:rect id="Rectangle 90" o:spid="_x0000_s1027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sPDMIA&#10;AADbAAAADwAAAGRycy9kb3ducmV2LnhtbERPz2vCMBS+C/sfwhvspukciOuMRTo3NvHSbhdvz+bZ&#10;FJuX0mS1/vfLQfD48f1eZaNtxUC9bxwreJ4lIIgrpxuuFfz+fEyXIHxA1tg6JgVX8pCtHyYrTLW7&#10;cEFDGWoRQ9inqMCE0KVS+sqQRT9zHXHkTq63GCLsa6l7vMRw28p5kiykxYZjg8GOckPVufyzCk7d&#10;8WV/KA5Jefze5dtPbeT7YJR6ehw3byACjeEuvrm/tILXuD5+i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Ow8MwgAAANsAAAAPAAAAAAAAAAAAAAAAAJgCAABkcnMvZG93&#10;bnJldi54bWxQSwUGAAAAAAQABAD1AAAAhwMAAAAA&#10;" filled="f" strokecolor="black [3213]" strokeweight="1.5pt"/>
                      <v:rect id="Rectangle 91" o:spid="_x0000_s1028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eql8UA&#10;AADbAAAADwAAAGRycy9kb3ducmV2LnhtbESPQWvCQBSE7wX/w/IEb3WjgmiaVYq2xYoXYy/entmX&#10;bGj2bchuY/rvu4VCj8PMfMNk28E2oqfO144VzKYJCOLC6ZorBR+X18cVCB+QNTaOScE3edhuRg8Z&#10;ptrd+Ux9HioRIexTVGBCaFMpfWHIop+6ljh6pesshii7SuoO7xFuGzlPkqW0WHNcMNjSzlDxmX9Z&#10;BWV7W5yu52uS396Pu5c3beS+N0pNxsPzE4hAQ/gP/7UPWsF6Br9f4g+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d6qXxQAAANsAAAAPAAAAAAAAAAAAAAAAAJgCAABkcnMv&#10;ZG93bnJldi54bWxQSwUGAAAAAAQABAD1AAAAigMAAAAA&#10;" filled="f" strokecolor="black [3213]" strokeweight="1.5pt"/>
                      <v:line id="Straight Connector 92" o:spid="_x0000_s1029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jFysMAAADbAAAADwAAAGRycy9kb3ducmV2LnhtbESPwWrDMBBE74X8g9hCb41cH0rqRjZp&#10;IGmudZJDbou1tUytlZHk2P37qBDocZiZN8y6mm0vruRD51jByzIDQdw43XGr4HTcPa9AhIissXdM&#10;Cn4pQFUuHtZYaDfxF13r2IoE4VCgAhPjUEgZGkMWw9INxMn7dt5iTNK3UnucEtz2Ms+yV2mx47Rg&#10;cKCtoeanHq2Cy/gR/edRbqZ63u5Nvuub0Z2VenqcN+8gIs3xP3xvH7SCtxz+vqQfIMs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uYxcrDAAAA2wAAAA8AAAAAAAAAAAAA&#10;AAAAoQIAAGRycy9kb3ducmV2LnhtbFBLBQYAAAAABAAEAPkAAACRAwAAAAA=&#10;" strokecolor="black [3213]" strokeweight="1.5pt"/>
                    </v:group>
                  </w:pict>
                </mc:Fallback>
              </mc:AlternateContent>
            </w:r>
          </w:p>
          <w:p w:rsidR="00D36384" w:rsidRDefault="00D36384" w:rsidP="006E075C">
            <w:pPr>
              <w:pStyle w:val="QuestionStyle"/>
            </w:pPr>
          </w:p>
          <w:p w:rsidR="00D36384" w:rsidRDefault="00D36384" w:rsidP="006E075C">
            <w:pPr>
              <w:pStyle w:val="QuestionStyle"/>
            </w:pPr>
          </w:p>
          <w:p w:rsidR="00D36384" w:rsidRDefault="00D36384" w:rsidP="006E075C">
            <w:pPr>
              <w:pStyle w:val="QuestionStyle"/>
            </w:pPr>
          </w:p>
          <w:p w:rsidR="0074315E" w:rsidRDefault="0074315E" w:rsidP="006E075C">
            <w:pPr>
              <w:pStyle w:val="QuestionStyle"/>
            </w:pPr>
          </w:p>
        </w:tc>
      </w:tr>
      <w:tr w:rsidR="0032574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36384" w:rsidRDefault="00D36384" w:rsidP="006E075C">
            <w:pPr>
              <w:pStyle w:val="QuestionStyle"/>
            </w:pPr>
            <w:r>
              <w:t>Which of these events could be described as being unlikely to occur in any single experiment?</w:t>
            </w:r>
          </w:p>
          <w:p w:rsidR="00D36384" w:rsidRPr="000E32E7" w:rsidRDefault="00D36384" w:rsidP="00D3638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D36384" w:rsidRPr="000E32E7" w:rsidRDefault="00D36384" w:rsidP="00D36384">
            <w:pPr>
              <w:rPr>
                <w:rFonts w:ascii="Times New Roman" w:hAnsi="Times New Roman"/>
                <w:sz w:val="24"/>
                <w:szCs w:val="24"/>
              </w:rPr>
            </w:pPr>
            <w:r w:rsidRPr="000E32E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3296" behindDoc="0" locked="0" layoutInCell="1" allowOverlap="1" wp14:anchorId="039BB812" wp14:editId="07F14C08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93" name="Group 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9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31005C" id="Group 93" o:spid="_x0000_s1026" style="position:absolute;margin-left:18.8pt;margin-top:.9pt;width:13.5pt;height:74.4pt;z-index:251703296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7lcsQA&#10;AADbAAAADwAAAGRycy9kb3ducmV2LnhtbESPQWvCQBSE7wX/w/IEL6KbFtEYXUVaWuxFqIpeH9ln&#10;Esy+Ddk1if56t1DocZiZb5jlujOlaKh2hWUFr+MIBHFqdcGZguPhcxSDcB5ZY2mZFNzJwXrVe1li&#10;om3LP9TsfSYChF2CCnLvq0RKl+Zk0I1tRRy8i60N+iDrTOoa2wA3pXyLoqk0WHBYyLGi95zS6/5m&#10;FMT32Jya0+7rTN/cfjx2erYZzpUa9LvNAoSnzv+H/9pbrWA+gd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e5XLEAAAA2w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JA6cQA&#10;AADbAAAADwAAAGRycy9kb3ducmV2LnhtbESPQWvCQBSE7wX/w/IEL6KbFtQYXUVaWuxFqIpeH9ln&#10;Esy+Ddk1if56t1DocZiZb5jlujOlaKh2hWUFr+MIBHFqdcGZguPhcxSDcB5ZY2mZFNzJwXrVe1li&#10;om3LP9TsfSYChF2CCnLvq0RKl+Zk0I1tRRy8i60N+iDrTOoa2wA3pXyLoqk0WHBYyLGi95zS6/5m&#10;FMT32Jya0+7rTN/cfjx2erYZzpUa9LvNAoSnzv+H/9pbrWA+gd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SQOnEAAAA2w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DensQA&#10;AADbAAAADwAAAGRycy9kb3ducmV2LnhtbESPQWvCQBSE7wX/w/KEXopu7MHG6CqitNSL0Ch6fWSf&#10;STD7NmS3SfTXu0Khx2FmvmEWq95UoqXGlZYVTMYRCOLM6pJzBcfD5ygG4TyyxsoyKbiRg9Vy8LLA&#10;RNuOf6hNfS4ChF2CCgrv60RKlxVk0I1tTRy8i20M+iCbXOoGuwA3lXyPoqk0WHJYKLCmTUHZNf01&#10;CuJbbE7taf91ph132/tef6zfZkq9Dvv1HISn3v+H/9rfWsFsCs8v4Qf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A3p7EAAAA2wAAAA8AAAAAAAAAAAAAAAAAmAIAAGRycy9k&#10;b3ducmV2LnhtbFBLBQYAAAAABAAEAPUAAACJ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x7BcQA&#10;AADbAAAADwAAAGRycy9kb3ducmV2LnhtbESPQWvCQBSE70L/w/IKXkQ39aAxdRVpUfQiaIteH9nX&#10;JDT7NmTXJPrrXUHwOMzMN8x82ZlSNFS7wrKCj1EEgji1uuBMwe/PehiDcB5ZY2mZFFzJwXLx1ptj&#10;om3LB2qOPhMBwi5BBbn3VSKlS3My6Ea2Ig7en60N+iDrTOoa2wA3pRxH0UQaLDgs5FjRV07p//Fi&#10;FMTX2Jya035zph2337e9nq4GM6X6793qE4Snzr/Cz/ZWK5hN4fEl/A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MewX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Drawing a red ace from a normal pack.</w:t>
            </w:r>
          </w:p>
          <w:p w:rsidR="00D36384" w:rsidRPr="000E32E7" w:rsidRDefault="00D36384" w:rsidP="00D3638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D36384" w:rsidRPr="000E32E7" w:rsidRDefault="00D36384" w:rsidP="00D36384">
            <w:pPr>
              <w:rPr>
                <w:rFonts w:ascii="Times New Roman" w:hAnsi="Times New Roman"/>
                <w:sz w:val="24"/>
                <w:szCs w:val="24"/>
              </w:rPr>
            </w:pP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Drawing a card from a red suit from a normal pack.</w:t>
            </w:r>
            <w:r>
              <w:rPr>
                <w:noProof/>
                <w:lang w:eastAsia="en-AU"/>
              </w:rPr>
              <w:t xml:space="preserve"> </w:t>
            </w:r>
          </w:p>
          <w:p w:rsidR="00D36384" w:rsidRPr="000E32E7" w:rsidRDefault="00D36384" w:rsidP="00D3638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D36384" w:rsidRPr="000E32E7" w:rsidRDefault="00D36384" w:rsidP="00D36384">
            <w:pPr>
              <w:rPr>
                <w:rFonts w:ascii="Times New Roman" w:hAnsi="Times New Roman"/>
                <w:sz w:val="24"/>
                <w:szCs w:val="24"/>
              </w:rPr>
            </w:pP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Rolling a number less than 4 on a normal die.</w:t>
            </w: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D36384" w:rsidRPr="000E32E7" w:rsidRDefault="00D36384" w:rsidP="00D3638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D36384" w:rsidRDefault="00D36384" w:rsidP="00D36384">
            <w:pPr>
              <w:rPr>
                <w:rFonts w:ascii="Times New Roman" w:hAnsi="Times New Roman"/>
                <w:sz w:val="24"/>
                <w:szCs w:val="24"/>
              </w:rPr>
            </w:pP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Rolling a 7 on a normal die.</w:t>
            </w: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325745" w:rsidRPr="00D36384" w:rsidRDefault="00325745" w:rsidP="006E075C">
            <w:pPr>
              <w:pStyle w:val="QuestionStyle"/>
            </w:pPr>
          </w:p>
        </w:tc>
      </w:tr>
      <w:tr w:rsidR="00CC186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CC1865" w:rsidRPr="001B3341" w:rsidRDefault="00CC186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C1865" w:rsidRDefault="00CC1865" w:rsidP="006E075C">
            <w:pPr>
              <w:pStyle w:val="QuestionStyle"/>
            </w:pPr>
            <w:r>
              <w:t>Which probability indicates that there is “less than an even chance” of an event occurring?</w:t>
            </w:r>
          </w:p>
          <w:p w:rsidR="00CC1865" w:rsidRDefault="00CC1865" w:rsidP="006E075C">
            <w:pPr>
              <w:pStyle w:val="QuestionStyle"/>
            </w:pPr>
          </w:p>
          <w:p w:rsidR="00CC1865" w:rsidRDefault="00CC1865" w:rsidP="006E075C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686912" behindDoc="0" locked="0" layoutInCell="1" allowOverlap="1" wp14:anchorId="4EFE78F1" wp14:editId="13728B92">
                      <wp:simplePos x="0" y="0"/>
                      <wp:positionH relativeFrom="column">
                        <wp:posOffset>271780</wp:posOffset>
                      </wp:positionH>
                      <wp:positionV relativeFrom="paragraph">
                        <wp:posOffset>14605</wp:posOffset>
                      </wp:positionV>
                      <wp:extent cx="4362450" cy="114300"/>
                      <wp:effectExtent l="0" t="0" r="19050" b="19050"/>
                      <wp:wrapNone/>
                      <wp:docPr id="30" name="Group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2430" y="3420"/>
                                <a:chExt cx="6870" cy="180"/>
                              </a:xfrm>
                            </wpg:grpSpPr>
                            <wps:wsp>
                              <wps:cNvPr id="31" name="AutoShap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" name="AutoShap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AutoShap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" name="AutoShape 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1651C5E" id="Group 30" o:spid="_x0000_s1026" style="position:absolute;margin-left:21.4pt;margin-top:1.15pt;width:343.5pt;height:9pt;z-index:251686912" coordorigin="2430,3420" coordsize="68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">
                      <v:roundrect id="AutoShape 14" o:spid="_x0000_s1027" style="position:absolute;left:90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mPkcMA&#10;AADbAAAADwAAAGRycy9kb3ducmV2LnhtbESPQWsCMRSE7wX/Q3hCbzWx0qKrUUSo9Fa6evD43Dx3&#10;Fzcva5Jdt/31TaHQ4zAz3zCrzWAb0ZMPtWMN04kCQVw4U3Op4Xh4e5qDCBHZYOOYNHxRgM169LDC&#10;zLg7f1Kfx1IkCIcMNVQxtpmUoajIYpi4ljh5F+ctxiR9KY3He4LbRj4r9Sot1pwWKmxpV1FxzTur&#10;oTCqU/7UfyzOLzH/7rsby/1N68fxsF2CiDTE//Bf+91omE3h90v6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KmPkcMAAADbAAAADwAAAAAAAAAAAAAAAACYAgAAZHJzL2Rv&#10;d25yZXYueG1sUEsFBgAAAAAEAAQA9QAAAIgDAAAAAA==&#10;"/>
                      <v:roundrect id="AutoShape 15" o:spid="_x0000_s1028" style="position:absolute;left:24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sR5sMA&#10;AADbAAAADwAAAGRycy9kb3ducmV2LnhtbESPQWsCMRSE74L/ITyhN020VNrVKCJYeitde+jxuXnd&#10;Xbp5WZPsuu2vbwTB4zAz3zDr7WAb0ZMPtWMN85kCQVw4U3Op4fN4mD6DCBHZYOOYNPxSgO1mPFpj&#10;ZtyFP6jPYykShEOGGqoY20zKUFRkMcxcS5y8b+ctxiR9KY3HS4LbRi6UWkqLNaeFClvaV1T85J3V&#10;UBjVKf/Vv7+cnmL+13dnlq9nrR8mw24FItIQ7+Fb+81oeFzA9Uv6AX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HsR5sMAAADbAAAADwAAAAAAAAAAAAAAAACYAgAAZHJzL2Rv&#10;d25yZXYueG1sUEsFBgAAAAAEAAQA9QAAAIgDAAAAAA==&#10;"/>
                      <v:roundrect id="AutoShape 16" o:spid="_x0000_s1029" style="position:absolute;left:45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e0fcMA&#10;AADbAAAADwAAAGRycy9kb3ducmV2LnhtbESPQWsCMRSE7wX/Q3iCN02sVOxqFCm0eCtdPfT43Lzu&#10;Lt28rEl23fbXN4LQ4zAz3zCb3WAb0ZMPtWMN85kCQVw4U3Op4XR8na5AhIhssHFMGn4owG47ethg&#10;ZtyVP6jPYykShEOGGqoY20zKUFRkMcxcS5y8L+ctxiR9KY3Ha4LbRj4qtZQWa04LFbb0UlHxnXdW&#10;Q2FUp/xn//58for5b99dWL5dtJ6Mh/0aRKQh/ofv7YPRsFjA7Uv6AX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e0fcMAAADbAAAADwAAAAAAAAAAAAAAAACYAgAAZHJzL2Rv&#10;d25yZXYueG1sUEsFBgAAAAAEAAQA9QAAAIgDAAAAAA==&#10;"/>
                      <v:roundrect id="AutoShape 17" o:spid="_x0000_s1030" style="position:absolute;left:67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4sCcQA&#10;AADbAAAADwAAAGRycy9kb3ducmV2LnhtbESPzW7CMBCE75V4B2sr9Vbs/oAgxSBUqVVvqIEDxyVe&#10;kqjxOthOSPv0uBISx9HMfKNZrAbbiJ58qB1reBorEMSFMzWXGnbbj8cZiBCRDTaOScMvBVgtR3cL&#10;zIw78zf1eSxFgnDIUEMVY5tJGYqKLIaxa4mTd3TeYkzSl9J4PCe4beSzUlNpsea0UGFL7xUVP3ln&#10;NRRGdcrv+838MIn5X9+dWH6etH64H9ZvICIN8Ra+tr+MhpdX+P+SfoBc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eLAnEAAAA2wAAAA8AAAAAAAAAAAAAAAAAmAIAAGRycy9k&#10;b3ducmV2LnhtbFBLBQYAAAAABAAEAPUAAACJAwAAAAA=&#10;"/>
                    </v:group>
                  </w:pict>
                </mc:Fallback>
              </mc:AlternateContent>
            </w:r>
            <w:r>
              <w:t xml:space="preserve">              0.2                              0.5                                0.8                                1.0</w:t>
            </w:r>
          </w:p>
          <w:p w:rsidR="00CC1865" w:rsidRDefault="00CC1865" w:rsidP="006E075C">
            <w:pPr>
              <w:pStyle w:val="QuestionStyle"/>
            </w:pPr>
          </w:p>
        </w:tc>
      </w:tr>
      <w:tr w:rsidR="00CC186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CC1865" w:rsidRPr="001B3341" w:rsidRDefault="00CC186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C1865" w:rsidRDefault="00D36384" w:rsidP="006E075C">
            <w:pPr>
              <w:pStyle w:val="QuestionStyle"/>
            </w:pPr>
            <w:r>
              <w:t>A desk has twenty paperclips spread over it.</w:t>
            </w:r>
          </w:p>
          <w:p w:rsidR="00D36384" w:rsidRDefault="00D36384" w:rsidP="006E075C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705344" behindDoc="0" locked="0" layoutInCell="1" allowOverlap="1" wp14:anchorId="2C612799" wp14:editId="2638DDF8">
                      <wp:simplePos x="0" y="0"/>
                      <wp:positionH relativeFrom="column">
                        <wp:posOffset>3584575</wp:posOffset>
                      </wp:positionH>
                      <wp:positionV relativeFrom="paragraph">
                        <wp:posOffset>40005</wp:posOffset>
                      </wp:positionV>
                      <wp:extent cx="478155" cy="678180"/>
                      <wp:effectExtent l="0" t="0" r="17145" b="26670"/>
                      <wp:wrapNone/>
                      <wp:docPr id="98" name="Group 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99" name="Rectangle 99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0" name="Rectangle 100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1" name="Straight Connector 101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EEAFEEB" id="Group 98" o:spid="_x0000_s1026" style="position:absolute;margin-left:282.25pt;margin-top:3.15pt;width:37.65pt;height:53.4pt;z-index:251705344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">
                      <v:rect id="Rectangle 99" o:spid="_x0000_s1027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GmkcQA&#10;AADbAAAADwAAAGRycy9kb3ducmV2LnhtbESPQWvCQBSE7wX/w/KE3urGCkWjq4jW0ooXoxdvz+wz&#10;G8y+DdltTP99VxA8DjPzDTNbdLYSLTW+dKxgOEhAEOdOl1woOB42b2MQPiBrrByTgj/ysJj3XmaY&#10;anfjPbVZKESEsE9RgQmhTqX0uSGLfuBq4uhdXGMxRNkUUjd4i3Bbyfck+ZAWS44LBmtaGcqv2a9V&#10;cKnPo91pf0qy88929fmljVy3RqnXfrecggjUhWf40f7WCiYTuH+JP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BppHEAAAA2wAAAA8AAAAAAAAAAAAAAAAAmAIAAGRycy9k&#10;b3ducmV2LnhtbFBLBQYAAAAABAAEAPUAAACJAwAAAAA=&#10;" filled="f" strokecolor="black [3213]" strokeweight="1.5pt"/>
                      <v:rect id="Rectangle 100" o:spid="_x0000_s1028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QEzsUA&#10;AADcAAAADwAAAGRycy9kb3ducmV2LnhtbESPQU/DMAyF70j8h8hIu7GETUKoLJvQYAgmLitcdvMa&#10;r6lonKoJXfn382HSbrbe83ufF6sxtGqgPjWRLTxMDSjiKrqGaws/35v7J1ApIztsI5OFf0qwWt7e&#10;LLBw8cQ7GspcKwnhVKAFn3NXaJ0qTwHTNHbEoh1jHzDL2tfa9XiS8NDqmTGPOmDD0uCxo7Wn6rf8&#10;CxaO3WH+td/tTXn43K7f3p3Xr4O3dnI3vjyDyjTmq/ly/eEE3wi+PCMT6OUZ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hATOxQAAANwAAAAPAAAAAAAAAAAAAAAAAJgCAABkcnMv&#10;ZG93bnJldi54bWxQSwUGAAAAAAQABAD1AAAAigMAAAAA&#10;" filled="f" strokecolor="black [3213]" strokeweight="1.5pt"/>
                      <v:line id="Straight Connector 101" o:spid="_x0000_s1029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Na+78AAADcAAAADwAAAGRycy9kb3ducmV2LnhtbERPTYvCMBC9L+x/CCN4W1M9iFSjqODq&#10;1boevA3NbFO2mZQktfXfG0HY2zze56w2g23EnXyoHSuYTjIQxKXTNVcKfi6HrwWIEJE1No5JwYMC&#10;bNafHyvMtev5TPciViKFcMhRgYmxzaUMpSGLYeJa4sT9Om8xJugrqT32Kdw2cpZlc2mx5tRgsKW9&#10;ofKv6KyCW7eL/niR274Y9t9mdmjKzl2VGo+G7RJEpCH+i9/uk07zsym8nkkXyPU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VNa+78AAADcAAAADwAAAAAAAAAAAAAAAACh&#10;AgAAZHJzL2Rvd25yZXYueG1sUEsFBgAAAAAEAAQA+QAAAI0DAAAAAA==&#10;" strokecolor="black [3213]" strokeweight="1.5pt"/>
                    </v:group>
                  </w:pict>
                </mc:Fallback>
              </mc:AlternateContent>
            </w:r>
            <w:r>
              <w:t>Most of them are plastic coated but four are not.</w:t>
            </w:r>
          </w:p>
          <w:p w:rsidR="00D36384" w:rsidRDefault="00D36384" w:rsidP="006E075C">
            <w:pPr>
              <w:pStyle w:val="QuestionStyle"/>
            </w:pPr>
            <w:r>
              <w:t>One paperclip is picked up at random.</w:t>
            </w:r>
          </w:p>
          <w:p w:rsidR="00D36384" w:rsidRDefault="00D36384" w:rsidP="006E075C">
            <w:pPr>
              <w:pStyle w:val="QuestionStyle"/>
            </w:pPr>
          </w:p>
          <w:p w:rsidR="00D36384" w:rsidRDefault="00D36384" w:rsidP="006E075C">
            <w:pPr>
              <w:pStyle w:val="QuestionStyle"/>
            </w:pPr>
            <w:r>
              <w:t>What is the probability that it is plastic coated?</w:t>
            </w:r>
          </w:p>
          <w:p w:rsidR="00D36384" w:rsidRPr="00D36384" w:rsidRDefault="00D36384" w:rsidP="006E075C">
            <w:pPr>
              <w:pStyle w:val="QuestionStyle"/>
            </w:pPr>
          </w:p>
        </w:tc>
      </w:tr>
      <w:tr w:rsidR="00CC186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CC1865" w:rsidRPr="001B3341" w:rsidRDefault="00CC186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201C6" w:rsidRDefault="00FA3095" w:rsidP="006E075C">
            <w:pPr>
              <w:pStyle w:val="QuestionStyle"/>
            </w:pPr>
            <w:r>
              <w:t>There are some candy bars in the Mandy’s mum</w:t>
            </w:r>
            <w:r w:rsidR="00B201C6">
              <w:t>’</w:t>
            </w:r>
            <w:r>
              <w:t xml:space="preserve">s bag. </w:t>
            </w:r>
          </w:p>
          <w:p w:rsidR="00CC1865" w:rsidRDefault="00FA3095" w:rsidP="006E075C">
            <w:pPr>
              <w:pStyle w:val="QuestionStyle"/>
            </w:pPr>
            <w:r>
              <w:t>Three are Mors</w:t>
            </w:r>
            <w:r w:rsidR="00B201C6">
              <w:t xml:space="preserve"> B</w:t>
            </w:r>
            <w:r>
              <w:t>ars, two are Snackers</w:t>
            </w:r>
            <w:r w:rsidR="00B201C6">
              <w:t xml:space="preserve"> B</w:t>
            </w:r>
            <w:r>
              <w:t>ars and one is a Boast</w:t>
            </w:r>
            <w:r w:rsidR="00B201C6">
              <w:t xml:space="preserve"> B</w:t>
            </w:r>
            <w:r>
              <w:t>ar.</w:t>
            </w:r>
          </w:p>
          <w:p w:rsidR="00B201C6" w:rsidRDefault="00B201C6" w:rsidP="006E075C">
            <w:pPr>
              <w:pStyle w:val="QuestionStyle"/>
            </w:pPr>
            <w:r>
              <w:t>Mandy picks out one bar at random from the bag.</w:t>
            </w:r>
          </w:p>
          <w:p w:rsidR="00B201C6" w:rsidRDefault="00B201C6" w:rsidP="006E075C">
            <w:pPr>
              <w:pStyle w:val="QuestionStyle"/>
            </w:pPr>
            <w:r>
              <w:t>What is the probability that it is a Snackers Bar?</w:t>
            </w:r>
          </w:p>
          <w:p w:rsidR="00B201C6" w:rsidRPr="000C02D0" w:rsidRDefault="00B201C6" w:rsidP="00B201C6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B201C6" w:rsidRPr="000C02D0" w:rsidRDefault="00B201C6" w:rsidP="00B201C6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0C02D0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7392" behindDoc="0" locked="0" layoutInCell="1" allowOverlap="1" wp14:anchorId="6EA82E36" wp14:editId="4501B385">
                      <wp:simplePos x="0" y="0"/>
                      <wp:positionH relativeFrom="column">
                        <wp:posOffset>386080</wp:posOffset>
                      </wp:positionH>
                      <wp:positionV relativeFrom="paragraph">
                        <wp:posOffset>118224</wp:posOffset>
                      </wp:positionV>
                      <wp:extent cx="4362450" cy="114300"/>
                      <wp:effectExtent l="0" t="0" r="19050" b="19050"/>
                      <wp:wrapNone/>
                      <wp:docPr id="102" name="Group 1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0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2AD6E1" id="Group 102" o:spid="_x0000_s1026" style="position:absolute;margin-left:30.4pt;margin-top:9.3pt;width:343.5pt;height:9pt;z-index:25170739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eKscQA&#10;AADcAAAADwAAAGRycy9kb3ducmV2LnhtbERPTWvCQBC9C/6HZYRepG5sQWPqJoilpb0IWrHXITsm&#10;wexsyG6T2F/fLQje5vE+Z50NphYdta6yrGA+i0AQ51ZXXCg4fr09xiCcR9ZYWyYFV3KQpePRGhNt&#10;e95Td/CFCCHsElRQet8kUrq8JINuZhviwJ1ta9AH2BZSt9iHcFPLpyhaSIMVh4YSG9qWlF8OP0ZB&#10;fI3NqTvt3r/pk/vX351ebqYrpR4mw+YFhKfB38U394cO86Nn+H8mXC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HirHEAAAA3A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4SxcQA&#10;AADcAAAADwAAAGRycy9kb3ducmV2LnhtbERPTWvCQBC9C/6HZYRepG4sRWPqJoilpb0IWrHXITsm&#10;wexsyG6T2F/fLQje5vE+Z50NphYdta6yrGA+i0AQ51ZXXCg4fr09xiCcR9ZYWyYFV3KQpePRGhNt&#10;e95Td/CFCCHsElRQet8kUrq8JINuZhviwJ1ta9AH2BZSt9iHcFPLpyhaSIMVh4YSG9qWlF8OP0ZB&#10;fI3NqTvt3r/pk/vX351ebqYrpR4mw+YFhKfB38U394cO86Nn+H8mXC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uEsXEAAAA3AAAAA8AAAAAAAAAAAAAAAAAmAIAAGRycy9k&#10;b3ducmV2LnhtbFBLBQYAAAAABAAEAPUAAACJAw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K3XsQA&#10;AADcAAAADwAAAGRycy9kb3ducmV2LnhtbERPTWvCQBC9C/6HZYRepG4sVGPqJoilpb0IWrHXITsm&#10;wexsyG6T2F/fLQje5vE+Z50NphYdta6yrGA+i0AQ51ZXXCg4fr09xiCcR9ZYWyYFV3KQpePRGhNt&#10;e95Td/CFCCHsElRQet8kUrq8JINuZhviwJ1ta9AH2BZSt9iHcFPLpyhaSIMVh4YSG9qWlF8OP0ZB&#10;fI3NqTvt3r/pk/vX351ebqYrpR4mw+YFhKfB38U394cO86Nn+H8mXC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it17EAAAA3AAAAA8AAAAAAAAAAAAAAAAAmAIAAGRycy9k&#10;b3ducmV2LnhtbFBLBQYAAAAABAAEAPUAAACJAw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ApKcMA&#10;AADcAAAADwAAAGRycy9kb3ducmV2LnhtbERPS2vCQBC+F/wPywheim7qwcboKmKx1IvgA70O2TEJ&#10;ZmdDdk1if31XKHibj+8582VnStFQ7QrLCj5GEQji1OqCMwWn42YYg3AeWWNpmRQ8yMFy0XubY6Jt&#10;y3tqDj4TIYRdggpy76tESpfmZNCNbEUcuKutDfoA60zqGtsQbko5jqKJNFhwaMixonVO6e1wNwri&#10;R2zOzXn3faEtt1+/O/25ep8qNeh3qxkIT51/if/dPzrMjybwfCZc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ApKc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Pr="000C02D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Pr="00B201C6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39" type="#_x0000_t75" style="width:9pt;height:27pt" o:ole="">
                  <v:imagedata r:id="rId46" o:title=""/>
                </v:shape>
                <o:OLEObject Type="Embed" ProgID="FXEquation.Equation" ShapeID="_x0000_i1039" DrawAspect="Content" ObjectID="_1459802153" r:id="rId4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0C02D0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40" type="#_x0000_t75" style="width:9pt;height:27pt" o:ole="">
                  <v:imagedata r:id="rId14" o:title=""/>
                </v:shape>
                <o:OLEObject Type="Embed" ProgID="FXEquation.Equation" ShapeID="_x0000_i1040" DrawAspect="Content" ObjectID="_1459802154" r:id="rId48"/>
              </w:objec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</w: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41" type="#_x0000_t75" style="width:9pt;height:27pt" o:ole="">
                  <v:imagedata r:id="rId16" o:title=""/>
                </v:shape>
                <o:OLEObject Type="Embed" ProgID="FXEquation.Equation" ShapeID="_x0000_i1041" DrawAspect="Content" ObjectID="_1459802155" r:id="rId49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42" type="#_x0000_t75" style="width:9pt;height:27pt" o:ole="">
                  <v:imagedata r:id="rId18" o:title=""/>
                </v:shape>
                <o:OLEObject Type="Embed" ProgID="FXEquation.Equation" ShapeID="_x0000_i1042" DrawAspect="Content" ObjectID="_1459802156" r:id="rId50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</w:t>
            </w:r>
          </w:p>
          <w:p w:rsidR="00FA3095" w:rsidRPr="00B201C6" w:rsidRDefault="00FA3095" w:rsidP="006E075C">
            <w:pPr>
              <w:pStyle w:val="QuestionStyle"/>
            </w:pPr>
          </w:p>
        </w:tc>
      </w:tr>
      <w:tr w:rsidR="00CC186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CC1865" w:rsidRPr="001B3341" w:rsidRDefault="00CC1865" w:rsidP="00CC1865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C1865" w:rsidRDefault="002F7F56" w:rsidP="00CC1865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Questions 7</w:t>
            </w:r>
            <w:r w:rsidR="002D3900">
              <w:rPr>
                <w:rFonts w:ascii="Times New Roman" w:hAnsi="Times New Roman"/>
                <w:b/>
                <w:sz w:val="24"/>
                <w:szCs w:val="24"/>
              </w:rPr>
              <w:t xml:space="preserve"> and</w:t>
            </w:r>
            <w:r w:rsidR="00CC1865" w:rsidRPr="00585414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8</w:t>
            </w:r>
            <w:r w:rsidR="00CC1865" w:rsidRPr="00585414">
              <w:rPr>
                <w:rFonts w:ascii="Times New Roman" w:hAnsi="Times New Roman"/>
                <w:b/>
                <w:sz w:val="24"/>
                <w:szCs w:val="24"/>
              </w:rPr>
              <w:t xml:space="preserve"> refer to the</w:t>
            </w:r>
            <w:r w:rsidR="00CC1865">
              <w:rPr>
                <w:rFonts w:ascii="Times New Roman" w:hAnsi="Times New Roman"/>
                <w:b/>
                <w:sz w:val="24"/>
                <w:szCs w:val="24"/>
              </w:rPr>
              <w:t xml:space="preserve"> following:</w:t>
            </w:r>
          </w:p>
          <w:p w:rsidR="00CC1865" w:rsidRDefault="00CC1865" w:rsidP="006E075C">
            <w:pPr>
              <w:pStyle w:val="QuestionStyle"/>
            </w:pPr>
          </w:p>
          <w:p w:rsidR="00CC1865" w:rsidRDefault="00CC1865" w:rsidP="006E075C">
            <w:pPr>
              <w:pStyle w:val="QuestionStyle"/>
            </w:pPr>
            <w:r w:rsidRPr="00CC1865">
              <w:t xml:space="preserve">A bag contains 100 marbles. </w:t>
            </w:r>
          </w:p>
          <w:p w:rsidR="00CC1865" w:rsidRDefault="00CC1865" w:rsidP="006E075C">
            <w:pPr>
              <w:pStyle w:val="QuestionStyle"/>
            </w:pPr>
            <w:r w:rsidRPr="00CC1865">
              <w:t xml:space="preserve">There are 99 black marbles and 1 white marble. </w:t>
            </w:r>
          </w:p>
          <w:p w:rsidR="00CC1865" w:rsidRDefault="00CC1865" w:rsidP="006E075C">
            <w:pPr>
              <w:pStyle w:val="QuestionStyle"/>
            </w:pPr>
            <w:r w:rsidRPr="00CC1865">
              <w:t>A marble is selected at random from the bag.</w:t>
            </w:r>
            <w:r>
              <w:t xml:space="preserve"> </w:t>
            </w:r>
          </w:p>
          <w:p w:rsidR="00CC1865" w:rsidRDefault="00CC1865" w:rsidP="006E075C">
            <w:pPr>
              <w:pStyle w:val="QuestionStyle"/>
            </w:pPr>
          </w:p>
        </w:tc>
      </w:tr>
      <w:tr w:rsidR="00CC186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CC1865" w:rsidRPr="001B3341" w:rsidRDefault="00CC186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C1865" w:rsidRDefault="00CC1865" w:rsidP="006E075C">
            <w:pPr>
              <w:pStyle w:val="QuestionStyle"/>
            </w:pPr>
            <w:r>
              <w:t>Which term describes the probability that the marble selected is white?</w:t>
            </w:r>
          </w:p>
          <w:p w:rsidR="00CC1865" w:rsidRPr="00042A7C" w:rsidRDefault="00CC1865" w:rsidP="00CC1865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C1865" w:rsidRPr="00042A7C" w:rsidRDefault="00CC1865" w:rsidP="00CC1865">
            <w:pPr>
              <w:ind w:left="720"/>
              <w:rPr>
                <w:rFonts w:ascii="Times New Roman" w:hAnsi="Times New Roman"/>
                <w:sz w:val="24"/>
                <w:szCs w:val="24"/>
              </w:rPr>
            </w:pPr>
            <w:r w:rsidRPr="00042A7C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6D50D05A" wp14:editId="50560122">
                      <wp:simplePos x="0" y="0"/>
                      <wp:positionH relativeFrom="column">
                        <wp:posOffset>222885</wp:posOffset>
                      </wp:positionH>
                      <wp:positionV relativeFrom="paragraph">
                        <wp:posOffset>29210</wp:posOffset>
                      </wp:positionV>
                      <wp:extent cx="2247900" cy="390525"/>
                      <wp:effectExtent l="0" t="0" r="19050" b="28575"/>
                      <wp:wrapNone/>
                      <wp:docPr id="35" name="Group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7900" cy="390525"/>
                                <a:chOff x="0" y="0"/>
                                <a:chExt cx="2247900" cy="390525"/>
                              </a:xfrm>
                            </wpg:grpSpPr>
                            <wps:wsp>
                              <wps:cNvPr id="3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BB6C57" id="Group 35" o:spid="_x0000_s1026" style="position:absolute;margin-left:17.55pt;margin-top:2.3pt;width:177pt;height:30.75pt;z-index:251688960" coordsize="22479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">
                      <v:roundrect id="AutoShape 3" o:spid="_x0000_s1027" style="position:absolute;left:20764;top:2762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kV1sQA&#10;AADbAAAADwAAAGRycy9kb3ducmV2LnhtbESPQWvCQBSE7wX/w/IEL6KbVtAYXUVaWuxFqIpeH9ln&#10;Esy+Ddk1if56t1DocZiZb5jlujOlaKh2hWUFr+MIBHFqdcGZguPhcxSDcB5ZY2mZFNzJwXrVe1li&#10;om3LP9TsfSYChF2CCnLvq0RKl+Zk0I1tRRy8i60N+iDrTOoa2wA3pXyLoqk0WHBYyLGi95zS6/5m&#10;FMT32Jya0+7rTN/cfjx2erYZzpUa9LvNAoSnzv+H/9pbrWAyh9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5FdbEAAAA2w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PNsEA&#10;AADbAAAADwAAAGRycy9kb3ducmV2LnhtbERPTWvCQBC9C/6HZQQvUjeK1DS6iihKvQjVYq9DdkyC&#10;2dmQXZPYX+8eCj0+3vdy3ZlSNFS7wrKCyTgCQZxaXXCm4Puyf4tBOI+ssbRMCp7kYL3q95aYaNvy&#10;FzVnn4kQwi5BBbn3VSKlS3My6Ma2Ig7czdYGfYB1JnWNbQg3pZxG0bs0WHBoyLGibU7p/fwwCuJn&#10;bK7N9XT4oSO3u9+Tnm9GH0oNB91mAcJT5//Ff+5PrWAW1oc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8FzzbBAAAA2wAAAA8AAAAAAAAAAAAAAAAAmAIAAGRycy9kb3du&#10;cmV2LnhtbFBLBQYAAAAABAAEAPUAAACGAwAAAAA=&#10;" strokecolor="windowText" strokeweight="1pt"/>
                      <v:roundrect id="AutoShape 5" o:spid="_x0000_s1029" style="position:absolute;top:27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lqrcUA&#10;AADbAAAADwAAAGRycy9kb3ducmV2LnhtbESPQWvCQBSE70L/w/IKvUizUcT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SWqtxQAAANsAAAAPAAAAAAAAAAAAAAAAAJgCAABkcnMv&#10;ZG93bnJldi54bWxQSwUGAAAAAAQABAD1AAAAigMAAAAA&#10;" strokecolor="windowText" strokeweight="1pt"/>
                      <v:roundrect id="AutoShape 6" o:spid="_x0000_s1030" style="position:absolute;left:20764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v02sQA&#10;AADbAAAADwAAAGRycy9kb3ducmV2LnhtbESPQWvCQBSE7wX/w/IEL0U3Sqkxuoq0KPUiVEWvj+wz&#10;CWbfhuyaxP76rlDocZiZb5jFqjOlaKh2hWUF41EEgji1uuBMwem4GcYgnEfWWFomBQ9ysFr2XhaY&#10;aNvyNzUHn4kAYZeggtz7KpHSpTkZdCNbEQfvamuDPsg6k7rGNsBNKSdR9C4NFhwWcqzoI6f0drgb&#10;BfEjNufmvN9eaMft589eT9evM6UG/W49B+Gp8//hv/aXVvA2ge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b9Nr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very likely</w:t>
            </w: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unlikely</w:t>
            </w: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:rsidR="00CC1865" w:rsidRPr="00042A7C" w:rsidRDefault="00CC1865" w:rsidP="00CC1865">
            <w:pPr>
              <w:ind w:left="720"/>
              <w:rPr>
                <w:rFonts w:ascii="Times New Roman" w:hAnsi="Times New Roman"/>
                <w:sz w:val="12"/>
                <w:szCs w:val="12"/>
              </w:rPr>
            </w:pPr>
          </w:p>
          <w:p w:rsidR="00CC1865" w:rsidRPr="00042A7C" w:rsidRDefault="00CC1865" w:rsidP="00CC1865">
            <w:pPr>
              <w:ind w:left="720"/>
              <w:rPr>
                <w:rFonts w:ascii="Times New Roman" w:hAnsi="Times New Roman"/>
                <w:sz w:val="24"/>
                <w:szCs w:val="24"/>
              </w:rPr>
            </w:pP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very unlikely </w:t>
            </w: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>
              <w:rPr>
                <w:rFonts w:ascii="Times New Roman" w:hAnsi="Times New Roman"/>
                <w:sz w:val="24"/>
                <w:szCs w:val="24"/>
              </w:rPr>
              <w:t>impossible</w:t>
            </w: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                         </w:t>
            </w:r>
          </w:p>
          <w:p w:rsidR="00CC1865" w:rsidRPr="00CC1865" w:rsidRDefault="00CC1865" w:rsidP="006E075C">
            <w:pPr>
              <w:pStyle w:val="QuestionStyle"/>
            </w:pPr>
          </w:p>
        </w:tc>
      </w:tr>
      <w:tr w:rsidR="00CC186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CC1865" w:rsidRPr="001B3341" w:rsidRDefault="00CC186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C1865" w:rsidRDefault="00CC1865" w:rsidP="006E075C">
            <w:pPr>
              <w:pStyle w:val="QuestionStyle"/>
            </w:pPr>
            <w:r>
              <w:t>What is the probability that the marble selected is black?</w:t>
            </w:r>
          </w:p>
          <w:p w:rsidR="00CC1865" w:rsidRDefault="00CC1865" w:rsidP="006E075C">
            <w:pPr>
              <w:pStyle w:val="QuestionStyle"/>
            </w:pPr>
          </w:p>
          <w:p w:rsidR="00CC1865" w:rsidRDefault="00CC1865" w:rsidP="006E075C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691008" behindDoc="0" locked="0" layoutInCell="1" allowOverlap="1" wp14:anchorId="0E765989" wp14:editId="6D558AA0">
                      <wp:simplePos x="0" y="0"/>
                      <wp:positionH relativeFrom="column">
                        <wp:posOffset>271780</wp:posOffset>
                      </wp:positionH>
                      <wp:positionV relativeFrom="paragraph">
                        <wp:posOffset>14605</wp:posOffset>
                      </wp:positionV>
                      <wp:extent cx="4362450" cy="114300"/>
                      <wp:effectExtent l="0" t="0" r="19050" b="19050"/>
                      <wp:wrapNone/>
                      <wp:docPr id="43" name="Group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2430" y="3420"/>
                                <a:chExt cx="6870" cy="180"/>
                              </a:xfrm>
                            </wpg:grpSpPr>
                            <wps:wsp>
                              <wps:cNvPr id="49" name="AutoShap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AutoShap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" name="AutoShap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" name="AutoShape 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F3A1D84" id="Group 43" o:spid="_x0000_s1026" style="position:absolute;margin-left:21.4pt;margin-top:1.15pt;width:343.5pt;height:9pt;z-index:251691008" coordorigin="2430,3420" coordsize="68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">
                      <v:roundrect id="AutoShape 14" o:spid="_x0000_s1027" style="position:absolute;left:90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nw6sMA&#10;AADbAAAADwAAAGRycy9kb3ducmV2LnhtbESPQWsCMRSE7wX/Q3hCbzWx2KKrUUSo9Fa6evD43Dx3&#10;Fzcva5Jdt/31TaHQ4zAz3zCrzWAb0ZMPtWMN04kCQVw4U3Op4Xh4e5qDCBHZYOOYNHxRgM169LDC&#10;zLg7f1Kfx1IkCIcMNVQxtpmUoajIYpi4ljh5F+ctxiR9KY3He4LbRj4r9Sot1pwWKmxpV1FxzTur&#10;oTCqU/7UfyzOLzH/7rsby/1N68fxsF2CiDTE//Bf+91omC3g90v6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nw6sMAAADbAAAADwAAAAAAAAAAAAAAAACYAgAAZHJzL2Rv&#10;d25yZXYueG1sUEsFBgAAAAAEAAQA9QAAAIgDAAAAAA==&#10;"/>
                      <v:roundrect id="AutoShape 15" o:spid="_x0000_s1028" style="position:absolute;left:24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rPqsAA&#10;AADbAAAADwAAAGRycy9kb3ducmV2LnhtbERPz2vCMBS+C/4P4QneNHHgmJ1pkcGGt7HOg8e35q0t&#10;a15qktbOv94cBjt+fL/3xWQ7MZIPrWMNm7UCQVw503Kt4fT5unoCESKywc4xafilAEU+n+0xM+7K&#10;HzSWsRYphEOGGpoY+0zKUDVkMaxdT5y4b+ctxgR9LY3Hawq3nXxQ6lFabDk1NNjTS0PVTzlYDZVR&#10;g/Ln8X33tY3lbRwuLN8uWi8X0+EZRKQp/ov/3EejYZvWpy/pB8j8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jrPqsAAAADbAAAADwAAAAAAAAAAAAAAAACYAgAAZHJzL2Rvd25y&#10;ZXYueG1sUEsFBgAAAAAEAAQA9QAAAIUDAAAAAA==&#10;"/>
                      <v:roundrect id="AutoShape 16" o:spid="_x0000_s1029" style="position:absolute;left:45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ZqMcMA&#10;AADbAAAADwAAAGRycy9kb3ducmV2LnhtbESPQWvCQBSE74L/YXmF3syuBYumrlKElt6K0YPH1+wz&#10;CWbfxt1NTPvr3UKhx2FmvmHW29G2YiAfGsca5pkCQVw603Cl4Xh4my1BhIhssHVMGr4pwHYznawx&#10;N+7GexqKWIkE4ZCjhjrGLpcylDVZDJnriJN3dt5iTNJX0ni8Jbht5ZNSz9Jiw2mhxo52NZWXorca&#10;SqN65U/D5+prEYufob+yfL9q/fgwvr6AiDTG//Bf+8NoWMzh90v6AX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XZqMcMAAADbAAAADwAAAAAAAAAAAAAAAACYAgAAZHJzL2Rv&#10;d25yZXYueG1sUEsFBgAAAAAEAAQA9QAAAIgDAAAAAA==&#10;"/>
                      <v:roundrect id="AutoShape 17" o:spid="_x0000_s1030" style="position:absolute;left:67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T0RsMA&#10;AADbAAAADwAAAGRycy9kb3ducmV2LnhtbESPQWsCMRSE7wX/Q3iCt5ooWOpqFBEsvZVuPXh8bp67&#10;i5uXNcmua399Uyj0OMzMN8x6O9hG9ORD7VjDbKpAEBfO1FxqOH4dnl9BhIhssHFMGh4UYLsZPa0x&#10;M+7On9TnsRQJwiFDDVWMbSZlKCqyGKauJU7exXmLMUlfSuPxnuC2kXOlXqTFmtNChS3tKyqueWc1&#10;FEZ1yp/6j+V5EfPvvruxfLtpPRkPuxWISEP8D/+1342GxRx+v6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aT0RsMAAADbAAAADwAAAAAAAAAAAAAAAACYAgAAZHJzL2Rv&#10;d25yZXYueG1sUEsFBgAAAAAEAAQA9QAAAIgDAAAAAA==&#10;"/>
                    </v:group>
                  </w:pict>
                </mc:Fallback>
              </mc:AlternateContent>
            </w:r>
            <w:r>
              <w:t xml:space="preserve">              0.01                               0.1                                0.9                                0.99</w:t>
            </w:r>
          </w:p>
          <w:p w:rsidR="00CC1865" w:rsidRPr="00CC1865" w:rsidRDefault="00CC1865" w:rsidP="006E075C">
            <w:pPr>
              <w:pStyle w:val="QuestionStyle"/>
            </w:pPr>
          </w:p>
        </w:tc>
      </w:tr>
      <w:tr w:rsidR="00CC186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CC1865" w:rsidRPr="001B3341" w:rsidRDefault="00CC1865" w:rsidP="002D3900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D3900" w:rsidRDefault="002F7F56" w:rsidP="002D3900">
            <w:pPr>
              <w:ind w:right="301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Questions 9</w:t>
            </w:r>
            <w:r w:rsidR="002D3900">
              <w:rPr>
                <w:rFonts w:ascii="Times New Roman" w:hAnsi="Times New Roman"/>
                <w:b/>
                <w:sz w:val="24"/>
                <w:szCs w:val="24"/>
              </w:rPr>
              <w:t xml:space="preserve"> and</w:t>
            </w:r>
            <w:r w:rsidR="002D3900" w:rsidRPr="00585414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10</w:t>
            </w:r>
            <w:r w:rsidR="002D3900" w:rsidRPr="00585414">
              <w:rPr>
                <w:rFonts w:ascii="Times New Roman" w:hAnsi="Times New Roman"/>
                <w:b/>
                <w:sz w:val="24"/>
                <w:szCs w:val="24"/>
              </w:rPr>
              <w:t xml:space="preserve"> refer to the</w:t>
            </w:r>
            <w:r w:rsidR="002D3900">
              <w:rPr>
                <w:rFonts w:ascii="Times New Roman" w:hAnsi="Times New Roman"/>
                <w:b/>
                <w:sz w:val="24"/>
                <w:szCs w:val="24"/>
              </w:rPr>
              <w:t xml:space="preserve"> following:</w:t>
            </w:r>
          </w:p>
          <w:p w:rsidR="002D3900" w:rsidRDefault="002D3900" w:rsidP="006E075C">
            <w:pPr>
              <w:pStyle w:val="QuestionStyle"/>
            </w:pPr>
          </w:p>
          <w:p w:rsidR="002D3900" w:rsidRDefault="002D3900" w:rsidP="006E075C">
            <w:pPr>
              <w:pStyle w:val="QuestionStyle"/>
            </w:pPr>
            <w:r>
              <w:t>In a</w:t>
            </w:r>
            <w:r w:rsidRPr="002D3900">
              <w:t xml:space="preserve"> shopping centre car park </w:t>
            </w:r>
            <w:r>
              <w:t xml:space="preserve">there are </w:t>
            </w:r>
            <w:r w:rsidR="0074315E">
              <w:t>10</w:t>
            </w:r>
            <w:r>
              <w:t xml:space="preserve"> vans, 120 cars and </w:t>
            </w:r>
            <w:r w:rsidR="0074315E">
              <w:t>30</w:t>
            </w:r>
            <w:r w:rsidRPr="002D3900">
              <w:t xml:space="preserve"> motorbikes.</w:t>
            </w:r>
          </w:p>
          <w:p w:rsidR="00CC1865" w:rsidRPr="002D3900" w:rsidRDefault="002D3900" w:rsidP="006E075C">
            <w:pPr>
              <w:pStyle w:val="QuestionStyle"/>
            </w:pPr>
            <w:r>
              <w:t>Louise picks a random vehicle in the car park to receive a free weeks parking.</w:t>
            </w:r>
          </w:p>
        </w:tc>
      </w:tr>
      <w:tr w:rsidR="002D3900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2D3900" w:rsidRPr="001B3341" w:rsidRDefault="002D3900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D3900" w:rsidRDefault="002D3900" w:rsidP="006E075C">
            <w:pPr>
              <w:pStyle w:val="QuestionStyle"/>
            </w:pPr>
            <w:r>
              <w:t>What is the probability that the vehicle is a car ?</w:t>
            </w:r>
          </w:p>
          <w:p w:rsidR="002D3900" w:rsidRPr="002D3900" w:rsidRDefault="002D3900" w:rsidP="002D3900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2D3900" w:rsidRPr="002D3900" w:rsidRDefault="002D3900" w:rsidP="002D3900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2D3900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5104" behindDoc="0" locked="0" layoutInCell="1" allowOverlap="1" wp14:anchorId="05B3FC43" wp14:editId="64E14B9D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77816</wp:posOffset>
                      </wp:positionV>
                      <wp:extent cx="4362450" cy="114300"/>
                      <wp:effectExtent l="0" t="0" r="19050" b="19050"/>
                      <wp:wrapNone/>
                      <wp:docPr id="63" name="Group 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6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07B39D" id="Group 63" o:spid="_x0000_s1026" style="position:absolute;margin-left:27.9pt;margin-top:6.15pt;width:343.5pt;height:9pt;z-index:25169510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uVVcUA&#10;AADbAAAADwAAAGRycy9kb3ducmV2LnhtbESPQWvCQBSE70L/w/IEL9JsKsXGNKtIi6VeBG3R6yP7&#10;mgSzb0N2TWJ/fbcgeBxm5hsmWw2mFh21rrKs4CmKQRDnVldcKPj+2jwmIJxH1lhbJgVXcrBaPowy&#10;TLXteU/dwRciQNilqKD0vkmldHlJBl1kG+Lg/djWoA+yLaRusQ9wU8tZHM+lwYrDQokNvZWUnw8X&#10;oyC5JubYHXcfJ9py//670y/r6UKpyXhYv4LwNPh7+Nb+1Armz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i5VV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cwzsUA&#10;AADbAAAADwAAAGRycy9kb3ducmV2LnhtbESPQWvCQBSE70L/w/IEL9JsKtTGNKtIi6VeBG3R6yP7&#10;mgSzb0N2TWJ/fbcgeBxm5hsmWw2mFh21rrKs4CmKQRDnVldcKPj+2jwmIJxH1lhbJgVXcrBaPowy&#10;TLXteU/dwRciQNilqKD0vkmldHlJBl1kG+Lg/djWoA+yLaRusQ9wU8tZHM+lwYrDQokNvZWUnw8X&#10;oyC5JubYHXcfJ9py//670y/r6UKpyXhYv4LwNPh7+Nb+1Armz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xzDOxQAAANsAAAAPAAAAAAAAAAAAAAAAAJgCAABkcnMv&#10;ZG93bnJldi54bWxQSwUGAAAAAAQABAD1AAAAigM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WuucUA&#10;AADbAAAADwAAAGRycy9kb3ducmV2LnhtbESPQWvCQBSE74X+h+UJvRSzsYc0xqwilZZ6EWpFr4/s&#10;Mwlm34bsNon99V2h4HGYmW+YfDWaRvTUudqyglkUgyAurK65VHD4fp+mIJxH1thYJgVXcrBaPj7k&#10;mGk78Bf1e1+KAGGXoYLK+zaT0hUVGXSRbYmDd7adQR9kV0rd4RDgppEvcZxIgzWHhQpbequouOx/&#10;jIL0mppjf9x9nGjLw+Z3p1/Xz3OlnibjegHC0+jv4f/2p1aQJHD7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a65xQAAANsAAAAPAAAAAAAAAAAAAAAAAJgCAABkcnMv&#10;ZG93bnJldi54bWxQSwUGAAAAAAQABAD1AAAAigM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kLIsUA&#10;AADbAAAADwAAAGRycy9kb3ducmV2LnhtbESPT2vCQBTE7wW/w/KEXopu9KAxdRVRLPUi+Ad7fWRf&#10;k9Ds25Bdk9hP7wqCx2FmfsPMl50pRUO1KywrGA0jEMSp1QVnCs6n7SAG4TyyxtIyKbiRg+Wi9zbH&#10;RNuWD9QcfSYChF2CCnLvq0RKl+Zk0A1tRRy8X1sb9EHWmdQ1tgFuSjmOook0WHBYyLGidU7p3/Fq&#10;FMS32Fyay/7rh3bcbv73err6mCn13u9WnyA8df4Vfra/tYLJFB5fwg+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WQsi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2D3900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2D390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43" type="#_x0000_t75" style="width:9pt;height:27pt" o:ole="">
                  <v:imagedata r:id="rId51" o:title=""/>
                </v:shape>
                <o:OLEObject Type="Embed" ProgID="FXEquation.Equation" ShapeID="_x0000_i1043" DrawAspect="Content" ObjectID="_1459802157" r:id="rId52"/>
              </w:object>
            </w:r>
            <w:r w:rsidRPr="002D390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2D390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44" type="#_x0000_t75" style="width:9pt;height:27pt" o:ole="">
                  <v:imagedata r:id="rId53" o:title=""/>
                </v:shape>
                <o:OLEObject Type="Embed" ProgID="FXEquation.Equation" ShapeID="_x0000_i1044" DrawAspect="Content" ObjectID="_1459802158" r:id="rId54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2D390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2D390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45" type="#_x0000_t75" style="width:9pt;height:27pt" o:ole="">
                  <v:imagedata r:id="rId55" o:title=""/>
                </v:shape>
                <o:OLEObject Type="Embed" ProgID="FXEquation.Equation" ShapeID="_x0000_i1045" DrawAspect="Content" ObjectID="_1459802159" r:id="rId56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2D390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2D390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46" type="#_x0000_t75" style="width:9pt;height:27pt" o:ole="">
                  <v:imagedata r:id="rId57" o:title=""/>
                </v:shape>
                <o:OLEObject Type="Embed" ProgID="FXEquation.Equation" ShapeID="_x0000_i1046" DrawAspect="Content" ObjectID="_1459802160" r:id="rId58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2D390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</w:t>
            </w:r>
          </w:p>
          <w:p w:rsidR="002D3900" w:rsidRPr="002D3900" w:rsidRDefault="002D3900" w:rsidP="006E075C">
            <w:pPr>
              <w:pStyle w:val="QuestionStyle"/>
            </w:pPr>
          </w:p>
        </w:tc>
      </w:tr>
      <w:tr w:rsidR="00CC186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CC1865" w:rsidRPr="001B3341" w:rsidRDefault="00CC186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D3900" w:rsidRDefault="002D3900" w:rsidP="006E075C">
            <w:pPr>
              <w:pStyle w:val="QuestionStyle"/>
            </w:pPr>
            <w:r>
              <w:t>What is the pr</w:t>
            </w:r>
            <w:r w:rsidR="0074315E">
              <w:t>obability that the vehicle is a van</w:t>
            </w:r>
            <w:r>
              <w:t xml:space="preserve"> ?</w:t>
            </w:r>
          </w:p>
          <w:p w:rsidR="0074315E" w:rsidRDefault="0074315E" w:rsidP="006E075C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697152" behindDoc="0" locked="0" layoutInCell="1" allowOverlap="1" wp14:anchorId="321EA57F" wp14:editId="5CBFBC59">
                      <wp:simplePos x="0" y="0"/>
                      <wp:positionH relativeFrom="column">
                        <wp:posOffset>2616200</wp:posOffset>
                      </wp:positionH>
                      <wp:positionV relativeFrom="paragraph">
                        <wp:posOffset>40005</wp:posOffset>
                      </wp:positionV>
                      <wp:extent cx="478155" cy="678180"/>
                      <wp:effectExtent l="0" t="0" r="17145" b="26670"/>
                      <wp:wrapNone/>
                      <wp:docPr id="68" name="Group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69" name="Rectangle 69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" name="Rectangle 75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" name="Straight Connector 76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2D97839" id="Group 68" o:spid="_x0000_s1026" style="position:absolute;margin-left:206pt;margin-top:3.15pt;width:37.65pt;height:53.4pt;z-index:251697152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">
                      <v:rect id="Rectangle 69" o:spid="_x0000_s1027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TWtsUA&#10;AADbAAAADwAAAGRycy9kb3ducmV2LnhtbESPQWvCQBSE74L/YXlCb3VjC6JpVinalipejL14e2Zf&#10;sqHZtyG7jem/7woFj8PMfMNk68E2oqfO144VzKYJCOLC6ZorBV+n98cFCB+QNTaOScEveVivxqMM&#10;U+2ufKQ+D5WIEPYpKjAhtKmUvjBk0U9dSxy90nUWQ5RdJXWH1wi3jXxKkrm0WHNcMNjSxlDxnf9Y&#10;BWV7eT6cj+ckv+z2m7cPbeS2N0o9TIbXFxCBhnAP/7c/tYL5Em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1Na2xQAAANsAAAAPAAAAAAAAAAAAAAAAAJgCAABkcnMv&#10;ZG93bnJldi54bWxQSwUGAAAAAAQABAD1AAAAigMAAAAA&#10;" filled="f" strokecolor="black [3213]" strokeweight="1.5pt"/>
                      <v:rect id="Rectangle 75" o:spid="_x0000_s1028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BKbsUA&#10;AADbAAAADwAAAGRycy9kb3ducmV2LnhtbESPT2vCQBTE70K/w/IKvemmLdqSukrxHyq9mPbi7Zl9&#10;ZkOzb0N2jfHbu4LgcZiZ3zDjaWcr0VLjS8cKXgcJCOLc6ZILBX+/y/4nCB+QNVaOScGFPEwnT70x&#10;ptqdeUdtFgoRIexTVGBCqFMpfW7Ioh+4mjh6R9dYDFE2hdQNniPcVvItSUbSYslxwWBNM0P5f3ay&#10;Co714f1nv9sn2WGznS1W2sh5a5R6ee6+v0AE6sIjfG+vtYKPIdy+xB8gJ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QEpuxQAAANsAAAAPAAAAAAAAAAAAAAAAAJgCAABkcnMv&#10;ZG93bnJldi54bWxQSwUGAAAAAAQABAD1AAAAigMAAAAA&#10;" filled="f" strokecolor="black [3213]" strokeweight="1.5pt"/>
                      <v:line id="Straight Connector 76" o:spid="_x0000_s1029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8lM8IAAADbAAAADwAAAGRycy9kb3ducmV2LnhtbESPwW7CMBBE70j8g7VIvRGnHChKMYgi&#10;Ab0S2kNvq3iJI+J1ZDsk/fsaqRLH0cy80ay3o23FnXxoHCt4zXIQxJXTDdcKvi6H+QpEiMgaW8ek&#10;4JcCbDfTyRoL7QY+072MtUgQDgUqMDF2hZShMmQxZK4jTt7VeYsxSV9L7XFIcNvKRZ4vpcWG04LB&#10;jvaGqlvZWwU//Uf0p4vcDeW4P5rFoa16963Uy2zcvYOINMZn+L/9qRW8LeHxJf0Auf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K8lM8IAAADbAAAADwAAAAAAAAAAAAAA&#10;AAChAgAAZHJzL2Rvd25yZXYueG1sUEsFBgAAAAAEAAQA+QAAAJADAAAAAA==&#10;" strokecolor="black [3213]" strokeweight="1.5pt"/>
                    </v:group>
                  </w:pict>
                </mc:Fallback>
              </mc:AlternateContent>
            </w:r>
          </w:p>
          <w:p w:rsidR="0074315E" w:rsidRDefault="0074315E" w:rsidP="006E075C">
            <w:pPr>
              <w:pStyle w:val="QuestionStyle"/>
            </w:pPr>
          </w:p>
          <w:p w:rsidR="0074315E" w:rsidRDefault="0074315E" w:rsidP="006E075C">
            <w:pPr>
              <w:pStyle w:val="QuestionStyle"/>
            </w:pPr>
          </w:p>
          <w:p w:rsidR="00CC1865" w:rsidRDefault="00CC1865" w:rsidP="006E075C">
            <w:pPr>
              <w:pStyle w:val="QuestionStyle"/>
            </w:pPr>
          </w:p>
          <w:p w:rsidR="00C86C86" w:rsidRDefault="00C86C86" w:rsidP="006E075C">
            <w:pPr>
              <w:pStyle w:val="QuestionStyle"/>
            </w:pPr>
          </w:p>
        </w:tc>
      </w:tr>
      <w:tr w:rsidR="00CC186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CC1865" w:rsidRPr="001B3341" w:rsidRDefault="00CC1865" w:rsidP="00041216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41216" w:rsidRPr="00041216" w:rsidRDefault="008121FE" w:rsidP="00C86C86">
            <w:pPr>
              <w:ind w:right="34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w:object w:dxaOrig="1440" w:dyaOrig="1440">
                <v:shape id="_x0000_s1042" type="#_x0000_t75" style="position:absolute;margin-left:310.95pt;margin-top:-1.85pt;width:114.55pt;height:149.05pt;z-index:251708416;mso-position-horizontal-relative:text;mso-position-vertical-relative:text">
                  <v:imagedata r:id="rId59" o:title=""/>
                </v:shape>
                <o:OLEObject Type="Embed" ProgID="FXDraw.Graphic" ShapeID="_x0000_s1042" DrawAspect="Content" ObjectID="_1459802226" r:id="rId60"/>
              </w:object>
            </w:r>
            <w:r w:rsidR="00041216" w:rsidRPr="00041216">
              <w:rPr>
                <w:rFonts w:ascii="Times New Roman" w:hAnsi="Times New Roman"/>
                <w:b/>
                <w:sz w:val="24"/>
                <w:szCs w:val="24"/>
              </w:rPr>
              <w:t>Questions 11 and 12 refer to the following:</w:t>
            </w:r>
          </w:p>
          <w:p w:rsidR="00041216" w:rsidRPr="00041216" w:rsidRDefault="00041216" w:rsidP="00C86C86">
            <w:pPr>
              <w:pStyle w:val="QuestionStyle"/>
              <w:ind w:right="3436"/>
            </w:pPr>
          </w:p>
          <w:p w:rsidR="00041216" w:rsidRDefault="00041216" w:rsidP="00C86C86">
            <w:pPr>
              <w:pStyle w:val="QuestionStyle"/>
              <w:ind w:right="3436"/>
            </w:pPr>
            <w:r>
              <w:t>Josie makes a</w:t>
            </w:r>
            <w:r w:rsidRPr="00041216">
              <w:t xml:space="preserve">n octagonal spinner with equal </w:t>
            </w:r>
            <w:r w:rsidR="00670275">
              <w:t xml:space="preserve">sized </w:t>
            </w:r>
            <w:r w:rsidRPr="00041216">
              <w:t>sectors, numbered from 1 to 8</w:t>
            </w:r>
            <w:r>
              <w:t>.</w:t>
            </w:r>
          </w:p>
          <w:p w:rsidR="00CC1865" w:rsidRDefault="00CC1865" w:rsidP="00C86C86">
            <w:pPr>
              <w:pStyle w:val="QuestionStyle"/>
              <w:ind w:right="3436"/>
            </w:pPr>
          </w:p>
          <w:p w:rsidR="00670275" w:rsidRDefault="00670275" w:rsidP="00C86C86">
            <w:pPr>
              <w:pStyle w:val="QuestionStyle"/>
              <w:ind w:right="3436"/>
            </w:pPr>
          </w:p>
          <w:p w:rsidR="00670275" w:rsidRDefault="00670275" w:rsidP="00C86C86">
            <w:pPr>
              <w:pStyle w:val="QuestionStyle"/>
              <w:ind w:right="3436"/>
            </w:pPr>
          </w:p>
          <w:p w:rsidR="00670275" w:rsidRDefault="00670275" w:rsidP="00C86C86">
            <w:pPr>
              <w:pStyle w:val="QuestionStyle"/>
              <w:ind w:right="3436"/>
            </w:pPr>
            <w:r>
              <w:t>She spins the spinner once.</w:t>
            </w:r>
          </w:p>
          <w:p w:rsidR="00670275" w:rsidRDefault="00670275" w:rsidP="006E075C">
            <w:pPr>
              <w:pStyle w:val="QuestionStyle"/>
            </w:pPr>
          </w:p>
          <w:p w:rsidR="00670275" w:rsidRDefault="00670275" w:rsidP="006E075C">
            <w:pPr>
              <w:pStyle w:val="QuestionStyle"/>
            </w:pPr>
          </w:p>
          <w:p w:rsidR="00DF021E" w:rsidRDefault="00DF021E" w:rsidP="006E075C">
            <w:pPr>
              <w:pStyle w:val="QuestionStyle"/>
            </w:pPr>
          </w:p>
          <w:p w:rsidR="00670275" w:rsidRPr="00041216" w:rsidRDefault="00670275" w:rsidP="006E075C">
            <w:pPr>
              <w:pStyle w:val="QuestionStyle"/>
            </w:pPr>
          </w:p>
        </w:tc>
      </w:tr>
      <w:tr w:rsidR="00041216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041216" w:rsidRPr="001B3341" w:rsidRDefault="00041216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41216" w:rsidRDefault="00670275" w:rsidP="006E075C">
            <w:pPr>
              <w:pStyle w:val="QuestionStyle"/>
            </w:pPr>
            <w:r>
              <w:t xml:space="preserve">What is the probability that it will land </w:t>
            </w:r>
            <w:r w:rsidR="008C51C0">
              <w:t>on a number which is less than 7</w:t>
            </w:r>
            <w:r>
              <w:t>?</w:t>
            </w:r>
          </w:p>
          <w:p w:rsidR="00670275" w:rsidRPr="002D3900" w:rsidRDefault="00670275" w:rsidP="00670275">
            <w:pPr>
              <w:tabs>
                <w:tab w:val="left" w:pos="8864"/>
              </w:tabs>
              <w:ind w:right="175"/>
              <w:rPr>
                <w:rFonts w:ascii="Times New Roman" w:hAnsi="Times New Roman"/>
                <w:sz w:val="16"/>
                <w:szCs w:val="16"/>
              </w:rPr>
            </w:pPr>
          </w:p>
          <w:p w:rsidR="00670275" w:rsidRDefault="00670275" w:rsidP="006E075C">
            <w:pPr>
              <w:pStyle w:val="QuestionStyle"/>
            </w:pPr>
            <w:r w:rsidRPr="002D3900">
              <mc:AlternateContent>
                <mc:Choice Requires="wpg">
                  <w:drawing>
                    <wp:anchor distT="0" distB="0" distL="114300" distR="114300" simplePos="0" relativeHeight="251710464" behindDoc="0" locked="0" layoutInCell="1" allowOverlap="1" wp14:anchorId="42A9798C" wp14:editId="7AA8DA2E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77816</wp:posOffset>
                      </wp:positionV>
                      <wp:extent cx="4362450" cy="114300"/>
                      <wp:effectExtent l="0" t="0" r="19050" b="19050"/>
                      <wp:wrapNone/>
                      <wp:docPr id="107" name="Group 1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0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44A6DF" id="Group 107" o:spid="_x0000_s1026" style="position:absolute;margin-left:27.9pt;margin-top:6.15pt;width:343.5pt;height:9pt;z-index:25171046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MYwMYA&#10;AADc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/ERo5RmZQM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CMYwM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+9W8MA&#10;AADcAAAADwAAAGRycy9kb3ducmV2LnhtbERPS2vCQBC+F/wPywi9FN3owcboKmKx6EXwgV6H7JgE&#10;s7Mhu01if31XKHibj+8582VnStFQ7QrLCkbDCARxanXBmYLzaTOIQTiPrLG0TAoe5GC56L3NMdG2&#10;5QM1R5+JEMIuQQW591UipUtzMuiGtiIO3M3WBn2AdSZ1jW0IN6UcR9FEGiw4NORY0Tqn9H78MQri&#10;R2wuzWX/faUdt1+/e/25+pgq9d7vVjMQnjr/Ev+7tzrMj6bwfCZc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2+9W8MAAADcAAAADwAAAAAAAAAAAAAAAACYAgAAZHJzL2Rv&#10;d25yZXYueG1sUEsFBgAAAAAEAAQA9QAAAIgD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yCG8YA&#10;AADcAAAADwAAAGRycy9kb3ducmV2LnhtbESPQWvCQBCF7wX/wzJCL0U39mBj6iqitLQXQVvsdciO&#10;STA7G7LbJPrrO4eCtxnem/e+Wa4HV6uO2lB5NjCbJqCIc28rLgx8f71NUlAhIlusPZOBKwVYr0YP&#10;S8ys7/lA3TEWSkI4ZGigjLHJtA55SQ7D1DfEop196zDK2hbatthLuKv1c5LMtcOKpaHEhrYl5Zfj&#10;rzOQXlN36k779x/65H5329uXzdPCmMfxsHkFFWmId/P/9YcV/JngyzMygV7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4yCG8YAAADcAAAADwAAAAAAAAAAAAAAAACYAgAAZHJz&#10;L2Rvd25yZXYueG1sUEsFBgAAAAAEAAQA9QAAAIsD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AngMMA&#10;AADcAAAADwAAAGRycy9kb3ducmV2LnhtbERPS2vCQBC+F/wPyxS8FN3Eg42pq4hF0YvgA70O2WkS&#10;mp0N2W0S++u7QsHbfHzPmS97U4mWGldaVhCPIxDEmdUl5wou580oAeE8ssbKMim4k4PlYvAyx1Tb&#10;jo/UnnwuQgi7FBUU3teplC4ryKAb25o4cF+2MegDbHKpG+xCuKnkJIqm0mDJoaHAmtYFZd+nH6Mg&#10;uSfm2l4P2xvtufv8Pej31dtMqeFrv/oA4an3T/G/e6fD/DiGxzPhAr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AngM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Pr="002D3900">
              <w:t xml:space="preserve">               </w:t>
            </w:r>
            <w:r>
              <w:t xml:space="preserve"> </w:t>
            </w:r>
            <w:r w:rsidRPr="002D3900">
              <w:rPr>
                <w:color w:val="FF0000"/>
              </w:rPr>
              <w:object w:dxaOrig="184" w:dyaOrig="539">
                <v:shape id="_x0000_i1047" type="#_x0000_t75" style="width:9pt;height:27pt" o:ole="">
                  <v:imagedata r:id="rId51" o:title=""/>
                </v:shape>
                <o:OLEObject Type="Embed" ProgID="FXEquation.Equation" ShapeID="_x0000_i1047" DrawAspect="Content" ObjectID="_1459802161" r:id="rId61"/>
              </w:object>
            </w:r>
            <w:r w:rsidRPr="002D3900">
              <w:t xml:space="preserve">                                    </w:t>
            </w:r>
            <w:r>
              <w:t xml:space="preserve"> </w:t>
            </w:r>
            <w:r w:rsidRPr="002D3900">
              <w:rPr>
                <w:color w:val="FF0000"/>
              </w:rPr>
              <w:object w:dxaOrig="184" w:dyaOrig="539">
                <v:shape id="_x0000_i1048" type="#_x0000_t75" style="width:9pt;height:27pt" o:ole="">
                  <v:imagedata r:id="rId53" o:title=""/>
                </v:shape>
                <o:OLEObject Type="Embed" ProgID="FXEquation.Equation" ShapeID="_x0000_i1048" DrawAspect="Content" ObjectID="_1459802162" r:id="rId62"/>
              </w:object>
            </w:r>
            <w:r>
              <w:t xml:space="preserve"> </w:t>
            </w:r>
            <w:r w:rsidRPr="002D3900">
              <w:t xml:space="preserve">                          </w:t>
            </w:r>
            <w:r>
              <w:t xml:space="preserve"> </w:t>
            </w:r>
            <w:r w:rsidRPr="002D3900">
              <w:rPr>
                <w:color w:val="FF0000"/>
              </w:rPr>
              <w:object w:dxaOrig="184" w:dyaOrig="539">
                <v:shape id="_x0000_i1049" type="#_x0000_t75" style="width:9pt;height:27pt" o:ole="">
                  <v:imagedata r:id="rId55" o:title=""/>
                </v:shape>
                <o:OLEObject Type="Embed" ProgID="FXEquation.Equation" ShapeID="_x0000_i1049" DrawAspect="Content" ObjectID="_1459802163" r:id="rId63"/>
              </w:object>
            </w:r>
            <w:r>
              <w:t xml:space="preserve"> </w:t>
            </w:r>
            <w:r w:rsidRPr="002D3900">
              <w:t xml:space="preserve">                                  </w:t>
            </w:r>
            <w:r>
              <w:t xml:space="preserve"> </w:t>
            </w:r>
            <w:r w:rsidRPr="002D3900">
              <w:rPr>
                <w:color w:val="FF0000"/>
              </w:rPr>
              <w:object w:dxaOrig="184" w:dyaOrig="539">
                <v:shape id="_x0000_i1050" type="#_x0000_t75" style="width:9pt;height:27pt" o:ole="">
                  <v:imagedata r:id="rId57" o:title=""/>
                </v:shape>
                <o:OLEObject Type="Embed" ProgID="FXEquation.Equation" ShapeID="_x0000_i1050" DrawAspect="Content" ObjectID="_1459802164" r:id="rId64"/>
              </w:object>
            </w:r>
            <w:r>
              <w:t xml:space="preserve"> </w:t>
            </w:r>
            <w:r w:rsidRPr="002D3900">
              <w:t xml:space="preserve">           </w:t>
            </w:r>
          </w:p>
          <w:p w:rsidR="00670275" w:rsidRPr="00670275" w:rsidRDefault="00670275" w:rsidP="006E075C">
            <w:pPr>
              <w:pStyle w:val="QuestionStyle"/>
            </w:pPr>
          </w:p>
        </w:tc>
      </w:tr>
      <w:tr w:rsidR="00CC186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CC1865" w:rsidRPr="001B3341" w:rsidRDefault="00CC186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C1865" w:rsidRDefault="00670275" w:rsidP="006E075C">
            <w:pPr>
              <w:pStyle w:val="QuestionStyle"/>
            </w:pPr>
            <w:r>
              <w:t>What is the probability that it will land on a number which is a multiple of 3?</w:t>
            </w:r>
          </w:p>
          <w:p w:rsidR="00670275" w:rsidRDefault="00670275" w:rsidP="006E075C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712512" behindDoc="0" locked="0" layoutInCell="1" allowOverlap="1" wp14:anchorId="3AC70D40" wp14:editId="0154115E">
                      <wp:simplePos x="0" y="0"/>
                      <wp:positionH relativeFrom="column">
                        <wp:posOffset>2501265</wp:posOffset>
                      </wp:positionH>
                      <wp:positionV relativeFrom="paragraph">
                        <wp:posOffset>70599</wp:posOffset>
                      </wp:positionV>
                      <wp:extent cx="478155" cy="678180"/>
                      <wp:effectExtent l="0" t="0" r="17145" b="26670"/>
                      <wp:wrapNone/>
                      <wp:docPr id="112" name="Group 1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13" name="Rectangle 113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4" name="Rectangle 114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5" name="Straight Connector 115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5CE9DCA" id="Group 112" o:spid="_x0000_s1026" style="position:absolute;margin-left:196.95pt;margin-top:5.55pt;width:37.65pt;height:53.4pt;z-index:251712512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">
                      <v:rect id="Rectangle 113" o:spid="_x0000_s1027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8MZMIA&#10;AADcAAAADwAAAGRycy9kb3ducmV2LnhtbERPTWvCQBC9F/oflhF6qxsVpERXEWuLSi9Je/E2Zsds&#10;MDsbstsY/70rCN7m8T5nvuxtLTpqfeVYwWiYgCAunK64VPD3+/X+AcIHZI21Y1JwJQ/LxevLHFPt&#10;LpxRl4dSxBD2KSowITSplL4wZNEPXUMcuZNrLYYI21LqFi8x3NZynCRTabHi2GCwobWh4pz/WwWn&#10;5jj5OWSHJD/u9uvNtzbyszNKvQ361QxEoD48xQ/3Vsf5owncn4kXyM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jwxkwgAAANwAAAAPAAAAAAAAAAAAAAAAAJgCAABkcnMvZG93&#10;bnJldi54bWxQSwUGAAAAAAQABAD1AAAAhwMAAAAA&#10;" filled="f" strokecolor="black [3213]" strokeweight="1.5pt"/>
                      <v:rect id="Rectangle 114" o:spid="_x0000_s1028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aUEMMA&#10;AADcAAAADwAAAGRycy9kb3ducmV2LnhtbERPS2vCQBC+C/0PyxR6042tSIlZRewDK15MvXgbs5Ns&#10;MDsbstuY/vtuQfA2H99zstVgG9FT52vHCqaTBARx4XTNlYLj98f4FYQPyBobx6Tglzyslg+jDFPt&#10;rnygPg+ViCHsU1RgQmhTKX1hyKKfuJY4cqXrLIYIu0rqDq8x3DbyOUnm0mLNscFgSxtDxSX/sQrK&#10;9vyyPx1OSX7+2m3eP7WRb71R6ulxWC9ABBrCXXxzb3WcP53B/zPx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2aUEMMAAADcAAAADwAAAAAAAAAAAAAAAACYAgAAZHJzL2Rv&#10;d25yZXYueG1sUEsFBgAAAAAEAAQA9QAAAIgDAAAAAA==&#10;" filled="f" strokecolor="black [3213]" strokeweight="1.5pt"/>
                      <v:line id="Straight Connector 115" o:spid="_x0000_s1029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7HKJcAAAADcAAAADwAAAGRycy9kb3ducmV2LnhtbERPTYvCMBC9L/gfwgh7W1OFFalGUUF3&#10;r1v14G1oxqbYTEqS2u6/3ywI3ubxPme1GWwjHuRD7VjBdJKBIC6drrlScD4dPhYgQkTW2DgmBb8U&#10;YLMeva0w167nH3oUsRIphEOOCkyMbS5lKA1ZDBPXEifu5rzFmKCvpPbYp3DbyFmWzaXFmlODwZb2&#10;hsp70VkF124X/ddJbvti2B/N7NCUnbso9T4etksQkYb4Ej/d3zrNn37C/zPpArn+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exyiXAAAAA3AAAAA8AAAAAAAAAAAAAAAAA&#10;oQIAAGRycy9kb3ducmV2LnhtbFBLBQYAAAAABAAEAPkAAACOAwAAAAA=&#10;" strokecolor="black [3213]" strokeweight="1.5pt"/>
                    </v:group>
                  </w:pict>
                </mc:Fallback>
              </mc:AlternateContent>
            </w:r>
          </w:p>
          <w:p w:rsidR="00670275" w:rsidRDefault="00670275" w:rsidP="006E075C">
            <w:pPr>
              <w:pStyle w:val="QuestionStyle"/>
            </w:pPr>
          </w:p>
          <w:p w:rsidR="00670275" w:rsidRDefault="00670275" w:rsidP="006E075C">
            <w:pPr>
              <w:pStyle w:val="QuestionStyle"/>
            </w:pPr>
          </w:p>
          <w:p w:rsidR="00670275" w:rsidRDefault="00670275" w:rsidP="006E075C">
            <w:pPr>
              <w:pStyle w:val="QuestionStyle"/>
            </w:pPr>
          </w:p>
          <w:p w:rsidR="00670275" w:rsidRDefault="00670275" w:rsidP="006E075C">
            <w:pPr>
              <w:pStyle w:val="QuestionStyle"/>
            </w:pPr>
          </w:p>
        </w:tc>
      </w:tr>
      <w:tr w:rsidR="00CC186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CC1865" w:rsidRPr="001B3341" w:rsidRDefault="00CC186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F021E" w:rsidRDefault="00DF021E" w:rsidP="006E075C">
            <w:pPr>
              <w:pStyle w:val="QuestionStyle"/>
            </w:pPr>
            <w:r>
              <w:t xml:space="preserve">The Weather Bureau estimates the probability of rain tomorrow is 0.45. </w:t>
            </w:r>
          </w:p>
          <w:p w:rsidR="00DF021E" w:rsidRDefault="00DF021E" w:rsidP="006E075C">
            <w:pPr>
              <w:pStyle w:val="QuestionStyle"/>
            </w:pPr>
            <w:r>
              <w:t>What is the probability of it not raining tomorrow?</w:t>
            </w:r>
          </w:p>
          <w:p w:rsidR="00DF021E" w:rsidRDefault="00DF021E" w:rsidP="006E075C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112AF0B5" wp14:editId="37611404">
                      <wp:simplePos x="0" y="0"/>
                      <wp:positionH relativeFrom="column">
                        <wp:posOffset>2761216</wp:posOffset>
                      </wp:positionH>
                      <wp:positionV relativeFrom="paragraph">
                        <wp:posOffset>103655</wp:posOffset>
                      </wp:positionV>
                      <wp:extent cx="754380" cy="373380"/>
                      <wp:effectExtent l="0" t="0" r="26670" b="26670"/>
                      <wp:wrapNone/>
                      <wp:docPr id="125" name="Rectangle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2DA8C1" id="Rectangle 125" o:spid="_x0000_s1026" style="position:absolute;margin-left:217.4pt;margin-top:8.15pt;width:59.4pt;height:29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" filled="f" strokecolor="black [3213]" strokeweight="1.5pt"/>
                  </w:pict>
                </mc:Fallback>
              </mc:AlternateContent>
            </w:r>
          </w:p>
          <w:p w:rsidR="00DF021E" w:rsidRDefault="00DF021E" w:rsidP="006E075C">
            <w:pPr>
              <w:pStyle w:val="QuestionStyle"/>
            </w:pPr>
          </w:p>
          <w:p w:rsidR="00CC1865" w:rsidRDefault="00CC1865" w:rsidP="006E075C">
            <w:pPr>
              <w:pStyle w:val="QuestionStyle"/>
            </w:pPr>
          </w:p>
        </w:tc>
      </w:tr>
      <w:tr w:rsidR="00CC186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CC1865" w:rsidRPr="001B3341" w:rsidRDefault="00CC1865" w:rsidP="00EA20DD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A20DD" w:rsidRDefault="00EA20DD" w:rsidP="00C86C86">
            <w:pPr>
              <w:pStyle w:val="QuestionStyle"/>
              <w:ind w:right="4428"/>
            </w:pPr>
            <w:r w:rsidRPr="00C86C86">
              <w:rPr>
                <w:b/>
              </w:rPr>
              <w:drawing>
                <wp:anchor distT="0" distB="0" distL="114300" distR="114300" simplePos="0" relativeHeight="251737088" behindDoc="0" locked="0" layoutInCell="1" allowOverlap="1" wp14:anchorId="2249AEA4" wp14:editId="7FBD88E4">
                  <wp:simplePos x="0" y="0"/>
                  <wp:positionH relativeFrom="column">
                    <wp:posOffset>4250055</wp:posOffset>
                  </wp:positionH>
                  <wp:positionV relativeFrom="paragraph">
                    <wp:posOffset>111760</wp:posOffset>
                  </wp:positionV>
                  <wp:extent cx="626110" cy="1006475"/>
                  <wp:effectExtent l="0" t="0" r="2540" b="3175"/>
                  <wp:wrapNone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ghts shutterstock_61907104.jpg"/>
                          <pic:cNvPicPr/>
                        </pic:nvPicPr>
                        <pic:blipFill rotWithShape="1"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44" t="5130" r="55245" b="32050"/>
                          <a:stretch/>
                        </pic:blipFill>
                        <pic:spPr bwMode="auto">
                          <a:xfrm>
                            <a:off x="0" y="0"/>
                            <a:ext cx="626110" cy="1006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86C86">
              <w:rPr>
                <w:b/>
              </w:rPr>
              <w:drawing>
                <wp:anchor distT="0" distB="0" distL="114300" distR="114300" simplePos="0" relativeHeight="251735040" behindDoc="0" locked="0" layoutInCell="1" allowOverlap="1" wp14:anchorId="25397F54" wp14:editId="29D66D98">
                  <wp:simplePos x="0" y="0"/>
                  <wp:positionH relativeFrom="column">
                    <wp:posOffset>3448685</wp:posOffset>
                  </wp:positionH>
                  <wp:positionV relativeFrom="paragraph">
                    <wp:posOffset>111125</wp:posOffset>
                  </wp:positionV>
                  <wp:extent cx="595630" cy="996315"/>
                  <wp:effectExtent l="0" t="0" r="0" b="0"/>
                  <wp:wrapNone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ghts shutterstock_61907104.jpg"/>
                          <pic:cNvPicPr/>
                        </pic:nvPicPr>
                        <pic:blipFill rotWithShape="1"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377" t="6411" r="7291" b="31409"/>
                          <a:stretch/>
                        </pic:blipFill>
                        <pic:spPr bwMode="auto">
                          <a:xfrm>
                            <a:off x="0" y="0"/>
                            <a:ext cx="595630" cy="996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86C86">
              <w:rPr>
                <w:b/>
              </w:rPr>
              <w:t>Questions 14 and 15 refer to the following</w:t>
            </w:r>
            <w:r w:rsidRPr="00041216">
              <w:t>:</w:t>
            </w:r>
          </w:p>
          <w:p w:rsidR="00EA20DD" w:rsidRDefault="00EA20DD" w:rsidP="00C86C86">
            <w:pPr>
              <w:pStyle w:val="QuestionStyle"/>
              <w:ind w:right="4428"/>
            </w:pPr>
          </w:p>
          <w:p w:rsidR="00CC1865" w:rsidRDefault="00B0260D" w:rsidP="00C86C86">
            <w:pPr>
              <w:pStyle w:val="QuestionStyle"/>
              <w:ind w:right="4428"/>
            </w:pPr>
            <w:r>
              <w:t>A set of pedestrian</w:t>
            </w:r>
            <w:r w:rsidR="00697CFA">
              <w:t xml:space="preserve"> lights</w:t>
            </w:r>
            <w:r w:rsidR="00EA20DD">
              <w:t xml:space="preserve"> at a crossing</w:t>
            </w:r>
            <w:r w:rsidR="00697CFA">
              <w:t xml:space="preserve"> near </w:t>
            </w:r>
            <w:r>
              <w:t>Felix house stay green for 30 seconds, then flash for 15 seconds and then remain red for 45 seconds.</w:t>
            </w:r>
          </w:p>
          <w:p w:rsidR="00EA20DD" w:rsidRDefault="00EA20DD" w:rsidP="006E075C">
            <w:pPr>
              <w:pStyle w:val="QuestionStyle"/>
            </w:pPr>
          </w:p>
        </w:tc>
      </w:tr>
      <w:tr w:rsidR="00CC186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CC1865" w:rsidRPr="001B3341" w:rsidRDefault="00CC186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C1865" w:rsidRDefault="00EA20DD" w:rsidP="006E075C">
            <w:pPr>
              <w:pStyle w:val="QuestionStyle"/>
            </w:pPr>
            <w:r>
              <w:t>What is the probability that it will not be green when Felix next reaches the crossing?</w:t>
            </w:r>
          </w:p>
          <w:p w:rsidR="00EA20DD" w:rsidRPr="002D3900" w:rsidRDefault="00EA20DD" w:rsidP="00EA20DD">
            <w:pPr>
              <w:tabs>
                <w:tab w:val="left" w:pos="8864"/>
              </w:tabs>
              <w:ind w:right="175"/>
              <w:rPr>
                <w:rFonts w:ascii="Times New Roman" w:hAnsi="Times New Roman"/>
                <w:sz w:val="16"/>
                <w:szCs w:val="16"/>
              </w:rPr>
            </w:pPr>
          </w:p>
          <w:p w:rsidR="00EA20DD" w:rsidRDefault="00EA20DD" w:rsidP="006E075C">
            <w:pPr>
              <w:pStyle w:val="QuestionStyle"/>
            </w:pPr>
            <w:r w:rsidRPr="002D3900">
              <mc:AlternateContent>
                <mc:Choice Requires="wpg">
                  <w:drawing>
                    <wp:anchor distT="0" distB="0" distL="114300" distR="114300" simplePos="0" relativeHeight="251739136" behindDoc="0" locked="0" layoutInCell="1" allowOverlap="1" wp14:anchorId="22371CEA" wp14:editId="375CF56E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77816</wp:posOffset>
                      </wp:positionV>
                      <wp:extent cx="4362450" cy="114300"/>
                      <wp:effectExtent l="0" t="0" r="19050" b="19050"/>
                      <wp:wrapNone/>
                      <wp:docPr id="156" name="Group 1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5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894196" id="Group 156" o:spid="_x0000_s1026" style="position:absolute;margin-left:27.9pt;margin-top:6.15pt;width:343.5pt;height:9pt;z-index:25173913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+jr8MA&#10;AADcAAAADwAAAGRycy9kb3ducmV2LnhtbERPS2vCQBC+F/wPyxR6KbqxYI3RVUSp2IvgA70O2TEJ&#10;zc6G7DaJ/npXKPQ2H99zZovOlKKh2hWWFQwHEQji1OqCMwWn41c/BuE8ssbSMim4kYPFvPcyw0Tb&#10;lvfUHHwmQgi7BBXk3leJlC7NyaAb2Io4cFdbG/QB1pnUNbYh3JTyI4o+pcGCQ0OOFa1ySn8Ov0ZB&#10;fIvNuTnvNhf65nZ93+nx8n2i1Ntrt5yC8NT5f/Gfe6vD/NEYns+EC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g+jr8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A33cYA&#10;AADcAAAADwAAAGRycy9kb3ducmV2LnhtbESPQUvDQBCF70L/wzIFL2I3FdQYsylFUfRSaJR6HbJj&#10;EpqdDdk1Sf31zkHobYb35r1v8s3sOjXSEFrPBtarBBRx5W3LtYHPj5frFFSIyBY7z2TgRAE2xeIi&#10;x8z6ifc0lrFWEsIhQwNNjH2mdagachhWvicW7dsPDqOsQ63tgJOEu07fJMmddtiyNDTY01ND1bH8&#10;cQbSU+oO42H3+kXvPD3/7uz99urBmMvlvH0EFWmOZ/P/9ZsV/FuhlWdkAl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5A33cYAAADcAAAADwAAAAAAAAAAAAAAAACYAgAAZHJz&#10;L2Rvd25yZXYueG1sUEsFBgAAAAAEAAQA9QAAAIsD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ySRsQA&#10;AADcAAAADwAAAGRycy9kb3ducmV2LnhtbERPTWvCQBC9C/0PyxR6Kc1GoW2MriKKUi+CtsTrkJ0m&#10;odnZkN0msb++Kwje5vE+Z74cTC06al1lWcE4ikEQ51ZXXCj4+ty+JCCcR9ZYWyYFF3KwXDyM5phq&#10;2/ORupMvRAhhl6KC0vsmldLlJRl0kW2IA/dtW4M+wLaQusU+hJtaTuL4TRqsODSU2NC6pPzn9GsU&#10;JJfEZF122J1pz/3m76DfV89TpZ4eh9UMhKfB38U394cO81+ncH0mXC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ckkbEAAAA3AAAAA8AAAAAAAAAAAAAAAAAmAIAAGRycy9k&#10;b3ducmV2LnhtbFBLBQYAAAAABAAEAPUAAACJAw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rxZsYA&#10;AADcAAAADwAAAGRycy9kb3ducmV2LnhtbESPQWvCQBCF7wX/wzJCL6Vu9GDT6CqiWNqLUBW9Dtlp&#10;EpqdDdk1if31nUOhtxnem/e+Wa4HV6uO2lB5NjCdJKCIc28rLgycT/vnFFSIyBZrz2TgTgHWq9HD&#10;EjPre/6k7hgLJSEcMjRQxthkWoe8JIdh4hti0b586zDK2hbatthLuKv1LEnm2mHF0lBiQ9uS8u/j&#10;zRlI76m7dJfD25U+uN/9HOzL5unVmMfxsFmAijTEf/Pf9bsV/LngyzMygV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4rxZs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2D3900">
              <w:t xml:space="preserve">               </w:t>
            </w:r>
            <w:r>
              <w:t xml:space="preserve"> </w:t>
            </w:r>
            <w:r w:rsidRPr="002D3900">
              <w:rPr>
                <w:color w:val="FF0000"/>
              </w:rPr>
              <w:object w:dxaOrig="184" w:dyaOrig="539">
                <v:shape id="_x0000_i1051" type="#_x0000_t75" style="width:9pt;height:27pt" o:ole="">
                  <v:imagedata r:id="rId66" o:title=""/>
                </v:shape>
                <o:OLEObject Type="Embed" ProgID="FXEquation.Equation" ShapeID="_x0000_i1051" DrawAspect="Content" ObjectID="_1459802165" r:id="rId67"/>
              </w:object>
            </w:r>
            <w:r w:rsidRPr="002D3900">
              <w:t xml:space="preserve">                                    </w:t>
            </w:r>
            <w:r>
              <w:t xml:space="preserve"> </w:t>
            </w:r>
            <w:r w:rsidRPr="002D3900">
              <w:rPr>
                <w:color w:val="FF0000"/>
              </w:rPr>
              <w:object w:dxaOrig="184" w:dyaOrig="539">
                <v:shape id="_x0000_i1052" type="#_x0000_t75" style="width:9pt;height:27pt" o:ole="">
                  <v:imagedata r:id="rId68" o:title=""/>
                </v:shape>
                <o:OLEObject Type="Embed" ProgID="FXEquation.Equation" ShapeID="_x0000_i1052" DrawAspect="Content" ObjectID="_1459802166" r:id="rId69"/>
              </w:object>
            </w:r>
            <w:r>
              <w:t xml:space="preserve"> </w:t>
            </w:r>
            <w:r w:rsidRPr="002D3900">
              <w:t xml:space="preserve">                  </w:t>
            </w:r>
            <w:r>
              <w:t xml:space="preserve">  </w:t>
            </w:r>
            <w:r w:rsidRPr="002D3900">
              <w:t xml:space="preserve">        </w:t>
            </w:r>
            <w:r>
              <w:t xml:space="preserve"> </w:t>
            </w:r>
            <w:r w:rsidRPr="002D3900">
              <w:rPr>
                <w:color w:val="FF0000"/>
              </w:rPr>
              <w:object w:dxaOrig="184" w:dyaOrig="539">
                <v:shape id="_x0000_i1053" type="#_x0000_t75" style="width:9pt;height:27pt" o:ole="">
                  <v:imagedata r:id="rId55" o:title=""/>
                </v:shape>
                <o:OLEObject Type="Embed" ProgID="FXEquation.Equation" ShapeID="_x0000_i1053" DrawAspect="Content" ObjectID="_1459802167" r:id="rId70"/>
              </w:object>
            </w:r>
            <w:r>
              <w:t xml:space="preserve"> </w:t>
            </w:r>
            <w:r w:rsidRPr="002D3900">
              <w:t xml:space="preserve">                                  </w:t>
            </w:r>
            <w:r>
              <w:t xml:space="preserve"> </w:t>
            </w:r>
            <w:r w:rsidRPr="002D3900">
              <w:rPr>
                <w:color w:val="FF0000"/>
              </w:rPr>
              <w:object w:dxaOrig="184" w:dyaOrig="539">
                <v:shape id="_x0000_i1054" type="#_x0000_t75" style="width:9pt;height:27pt" o:ole="">
                  <v:imagedata r:id="rId71" o:title=""/>
                </v:shape>
                <o:OLEObject Type="Embed" ProgID="FXEquation.Equation" ShapeID="_x0000_i1054" DrawAspect="Content" ObjectID="_1459802168" r:id="rId72"/>
              </w:object>
            </w:r>
            <w:r>
              <w:t xml:space="preserve"> </w:t>
            </w:r>
            <w:r w:rsidRPr="002D3900">
              <w:t xml:space="preserve">           </w:t>
            </w:r>
          </w:p>
          <w:p w:rsidR="00EA20DD" w:rsidRPr="00EA20DD" w:rsidRDefault="00EA20DD" w:rsidP="006E075C">
            <w:pPr>
              <w:pStyle w:val="QuestionStyle"/>
            </w:pPr>
          </w:p>
        </w:tc>
      </w:tr>
      <w:tr w:rsidR="00CC186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CC1865" w:rsidRPr="001B3341" w:rsidRDefault="00CC186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C1865" w:rsidRDefault="00EA20DD" w:rsidP="006E075C">
            <w:pPr>
              <w:pStyle w:val="QuestionStyle"/>
            </w:pPr>
            <w:r>
              <w:t>What is the probability that it will be flashing or green when Felix next reaches the crossing?</w:t>
            </w:r>
          </w:p>
          <w:p w:rsidR="00EA20DD" w:rsidRDefault="00EA20DD" w:rsidP="006E075C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741184" behindDoc="0" locked="0" layoutInCell="1" allowOverlap="1" wp14:anchorId="04404E30" wp14:editId="32043705">
                      <wp:simplePos x="0" y="0"/>
                      <wp:positionH relativeFrom="column">
                        <wp:posOffset>3268980</wp:posOffset>
                      </wp:positionH>
                      <wp:positionV relativeFrom="paragraph">
                        <wp:posOffset>132715</wp:posOffset>
                      </wp:positionV>
                      <wp:extent cx="478155" cy="678180"/>
                      <wp:effectExtent l="0" t="0" r="17145" b="26670"/>
                      <wp:wrapNone/>
                      <wp:docPr id="161" name="Group 1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62" name="Rectangle 162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3" name="Rectangle 163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" name="Straight Connector 164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E266FB1" id="Group 161" o:spid="_x0000_s1026" style="position:absolute;margin-left:257.4pt;margin-top:10.45pt;width:37.65pt;height:53.4pt;z-index:251741184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">
                      <v:rect id="Rectangle 162" o:spid="_x0000_s1027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XagsMA&#10;AADcAAAADwAAAGRycy9kb3ducmV2LnhtbERPS2vCQBC+C/0PyxR6000tiKSuoaQPqnhJ2ou3MTtm&#10;Q7OzIbuN8d+7guBtPr7nrLLRtmKg3jeOFTzPEhDEldMN1wp+fz6nSxA+IGtsHZOCM3nI1g+TFaba&#10;nbigoQy1iCHsU1RgQuhSKX1lyKKfuY44ckfXWwwR9rXUPZ5iuG3lPEkW0mLDscFgR7mh6q/8twqO&#10;3eFlty/2SXnYbPOPL23k+2CUenoc315BBBrDXXxzf+s4fzGH6zPxArm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8XagsMAAADcAAAADwAAAAAAAAAAAAAAAACYAgAAZHJzL2Rv&#10;d25yZXYueG1sUEsFBgAAAAAEAAQA9QAAAIgDAAAAAA==&#10;" filled="f" strokecolor="black [3213]" strokeweight="1.5pt"/>
                      <v:rect id="Rectangle 163" o:spid="_x0000_s1028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l/GcMA&#10;AADcAAAADwAAAGRycy9kb3ducmV2LnhtbERPTWvCQBC9F/oflil4qxsVpETXIGkVW3ox7cXbmB2z&#10;wexsyK4x/fddQfA2j/c5y2ywjeip87VjBZNxAoK4dLrmSsHvz+b1DYQPyBobx6Tgjzxkq+enJaba&#10;XXlPfREqEUPYp6jAhNCmUvrSkEU/di1x5E6usxgi7CqpO7zGcNvIaZLMpcWaY4PBlnJD5bm4WAWn&#10;9jj7PuwPSXH8/Mo/ttrI994oNXoZ1gsQgYbwEN/dOx3nz2dweyZe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l/GcMAAADcAAAADwAAAAAAAAAAAAAAAACYAgAAZHJzL2Rv&#10;d25yZXYueG1sUEsFBgAAAAAEAAQA9QAAAIgDAAAAAA==&#10;" filled="f" strokecolor="black [3213]" strokeweight="1.5pt"/>
                      <v:line id="Straight Connector 164" o:spid="_x0000_s1029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scw8AAAADcAAAADwAAAGRycy9kb3ducmV2LnhtbERPTYvCMBC9L/gfwgh7W1NlEalGUUHd&#10;69bdg7ehGZtiMylJauu/NwsL3ubxPme1GWwj7uRD7VjBdJKBIC6drrlS8HM+fCxAhIissXFMCh4U&#10;YLMeva0w167nb7oXsRIphEOOCkyMbS5lKA1ZDBPXEifu6rzFmKCvpPbYp3DbyFmWzaXFmlODwZb2&#10;hspb0VkFl24X/ekst30x7I9mdmjKzv0q9T4etksQkYb4Ev+7v3SaP/+Ev2fSBXL9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D7HMPAAAAA3AAAAA8AAAAAAAAAAAAAAAAA&#10;oQIAAGRycy9kb3ducmV2LnhtbFBLBQYAAAAABAAEAPkAAACOAwAAAAA=&#10;" strokecolor="black [3213]" strokeweight="1.5pt"/>
                    </v:group>
                  </w:pict>
                </mc:Fallback>
              </mc:AlternateContent>
            </w:r>
          </w:p>
          <w:p w:rsidR="00EA20DD" w:rsidRDefault="00EA20DD" w:rsidP="006E075C">
            <w:pPr>
              <w:pStyle w:val="QuestionStyle"/>
            </w:pPr>
          </w:p>
          <w:p w:rsidR="00EA20DD" w:rsidRDefault="00EA20DD" w:rsidP="006E075C">
            <w:pPr>
              <w:pStyle w:val="QuestionStyle"/>
            </w:pPr>
          </w:p>
          <w:p w:rsidR="00EA20DD" w:rsidRDefault="00EA20DD" w:rsidP="006E075C">
            <w:pPr>
              <w:pStyle w:val="QuestionStyle"/>
            </w:pPr>
          </w:p>
          <w:p w:rsidR="00EA20DD" w:rsidRDefault="00EA20DD" w:rsidP="006E075C">
            <w:pPr>
              <w:pStyle w:val="QuestionStyle"/>
            </w:pPr>
          </w:p>
        </w:tc>
      </w:tr>
      <w:tr w:rsidR="00CC186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CC1865" w:rsidRPr="001B3341" w:rsidRDefault="00CC1865" w:rsidP="00EA20DD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A20DD" w:rsidRPr="00C86C86" w:rsidRDefault="002A3BA3" w:rsidP="006E075C">
            <w:pPr>
              <w:pStyle w:val="QuestionStyle"/>
              <w:rPr>
                <w:b/>
              </w:rPr>
            </w:pPr>
            <w:r w:rsidRPr="00C86C86">
              <w:rPr>
                <w:b/>
              </w:rPr>
              <w:drawing>
                <wp:anchor distT="0" distB="0" distL="114300" distR="114300" simplePos="0" relativeHeight="251742208" behindDoc="0" locked="0" layoutInCell="1" allowOverlap="1" wp14:anchorId="66BF7B67" wp14:editId="5AEE0E49">
                  <wp:simplePos x="0" y="0"/>
                  <wp:positionH relativeFrom="column">
                    <wp:posOffset>3789265</wp:posOffset>
                  </wp:positionH>
                  <wp:positionV relativeFrom="paragraph">
                    <wp:posOffset>24637</wp:posOffset>
                  </wp:positionV>
                  <wp:extent cx="1185567" cy="1287479"/>
                  <wp:effectExtent l="0" t="0" r="0" b="8255"/>
                  <wp:wrapNone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t die shutterstock_69751318.jpg"/>
                          <pic:cNvPicPr/>
                        </pic:nvPicPr>
                        <pic:blipFill rotWithShape="1"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48" t="18200" r="19444" b="26526"/>
                          <a:stretch/>
                        </pic:blipFill>
                        <pic:spPr bwMode="auto">
                          <a:xfrm>
                            <a:off x="0" y="0"/>
                            <a:ext cx="1191399" cy="1293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A20DD" w:rsidRPr="00C86C86">
              <w:rPr>
                <w:b/>
              </w:rPr>
              <w:t>Questions 16 – 18  refer to the following:</w:t>
            </w:r>
          </w:p>
          <w:p w:rsidR="00EA20DD" w:rsidRDefault="00EA20DD" w:rsidP="006E075C">
            <w:pPr>
              <w:pStyle w:val="QuestionStyle"/>
            </w:pPr>
          </w:p>
          <w:p w:rsidR="002A3BA3" w:rsidRDefault="002A3BA3" w:rsidP="006E075C">
            <w:pPr>
              <w:pStyle w:val="QuestionStyle"/>
            </w:pPr>
            <w:r>
              <w:t>Anjali finds a tetrahedron die in an old game</w:t>
            </w:r>
            <w:r w:rsidR="00C86C86">
              <w:t xml:space="preserve"> box</w:t>
            </w:r>
            <w:r>
              <w:t xml:space="preserve">. </w:t>
            </w:r>
          </w:p>
          <w:p w:rsidR="00CC1865" w:rsidRDefault="002A3BA3" w:rsidP="006E075C">
            <w:pPr>
              <w:pStyle w:val="QuestionStyle"/>
            </w:pPr>
            <w:r>
              <w:t>She rolls it 60 times to see if it is a fair die.</w:t>
            </w:r>
          </w:p>
          <w:p w:rsidR="002A3BA3" w:rsidRDefault="002A3BA3" w:rsidP="006E075C">
            <w:pPr>
              <w:pStyle w:val="QuestionStyle"/>
            </w:pPr>
            <w:r>
              <w:t>Her results are shown in the table below.</w:t>
            </w:r>
          </w:p>
          <w:p w:rsidR="002A3BA3" w:rsidRDefault="002A3BA3" w:rsidP="006E075C">
            <w:pPr>
              <w:pStyle w:val="QuestionStyle"/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01"/>
              <w:gridCol w:w="567"/>
              <w:gridCol w:w="567"/>
              <w:gridCol w:w="567"/>
              <w:gridCol w:w="567"/>
            </w:tblGrid>
            <w:tr w:rsidR="002A3BA3" w:rsidTr="002A3BA3">
              <w:tc>
                <w:tcPr>
                  <w:tcW w:w="1701" w:type="dxa"/>
                </w:tcPr>
                <w:p w:rsidR="002A3BA3" w:rsidRDefault="002A3BA3" w:rsidP="006E075C">
                  <w:pPr>
                    <w:pStyle w:val="QuestionStyle"/>
                  </w:pPr>
                  <w:r>
                    <w:t>Number</w:t>
                  </w:r>
                </w:p>
              </w:tc>
              <w:tc>
                <w:tcPr>
                  <w:tcW w:w="567" w:type="dxa"/>
                </w:tcPr>
                <w:p w:rsidR="002A3BA3" w:rsidRDefault="002A3BA3" w:rsidP="006E075C">
                  <w:pPr>
                    <w:pStyle w:val="QuestionStyle"/>
                  </w:pPr>
                  <w:r>
                    <w:t>1</w:t>
                  </w:r>
                </w:p>
              </w:tc>
              <w:tc>
                <w:tcPr>
                  <w:tcW w:w="567" w:type="dxa"/>
                </w:tcPr>
                <w:p w:rsidR="002A3BA3" w:rsidRDefault="002A3BA3" w:rsidP="006E075C">
                  <w:pPr>
                    <w:pStyle w:val="QuestionStyle"/>
                  </w:pPr>
                  <w:r>
                    <w:t>2</w:t>
                  </w:r>
                </w:p>
              </w:tc>
              <w:tc>
                <w:tcPr>
                  <w:tcW w:w="567" w:type="dxa"/>
                </w:tcPr>
                <w:p w:rsidR="002A3BA3" w:rsidRDefault="002A3BA3" w:rsidP="006E075C">
                  <w:pPr>
                    <w:pStyle w:val="QuestionStyle"/>
                  </w:pPr>
                  <w:r>
                    <w:t>3</w:t>
                  </w:r>
                </w:p>
              </w:tc>
              <w:tc>
                <w:tcPr>
                  <w:tcW w:w="567" w:type="dxa"/>
                </w:tcPr>
                <w:p w:rsidR="002A3BA3" w:rsidRDefault="002A3BA3" w:rsidP="006E075C">
                  <w:pPr>
                    <w:pStyle w:val="QuestionStyle"/>
                  </w:pPr>
                  <w:r>
                    <w:t>4</w:t>
                  </w:r>
                </w:p>
              </w:tc>
            </w:tr>
            <w:tr w:rsidR="002A3BA3" w:rsidTr="002A3BA3">
              <w:tc>
                <w:tcPr>
                  <w:tcW w:w="1701" w:type="dxa"/>
                </w:tcPr>
                <w:p w:rsidR="002A3BA3" w:rsidRDefault="002A3BA3" w:rsidP="006E075C">
                  <w:pPr>
                    <w:pStyle w:val="QuestionStyle"/>
                  </w:pPr>
                  <w:r>
                    <w:t>Occurrences</w:t>
                  </w:r>
                </w:p>
              </w:tc>
              <w:tc>
                <w:tcPr>
                  <w:tcW w:w="567" w:type="dxa"/>
                </w:tcPr>
                <w:p w:rsidR="002A3BA3" w:rsidRDefault="002A3BA3" w:rsidP="006E075C">
                  <w:pPr>
                    <w:pStyle w:val="QuestionStyle"/>
                  </w:pPr>
                  <w:r>
                    <w:t>12</w:t>
                  </w:r>
                </w:p>
              </w:tc>
              <w:tc>
                <w:tcPr>
                  <w:tcW w:w="567" w:type="dxa"/>
                </w:tcPr>
                <w:p w:rsidR="002A3BA3" w:rsidRDefault="002A3BA3" w:rsidP="006E075C">
                  <w:pPr>
                    <w:pStyle w:val="QuestionStyle"/>
                  </w:pPr>
                  <w:r>
                    <w:t>14</w:t>
                  </w:r>
                </w:p>
              </w:tc>
              <w:tc>
                <w:tcPr>
                  <w:tcW w:w="567" w:type="dxa"/>
                </w:tcPr>
                <w:p w:rsidR="002A3BA3" w:rsidRDefault="002A3BA3" w:rsidP="006E075C">
                  <w:pPr>
                    <w:pStyle w:val="QuestionStyle"/>
                  </w:pPr>
                  <w:r>
                    <w:t>14</w:t>
                  </w:r>
                </w:p>
              </w:tc>
              <w:tc>
                <w:tcPr>
                  <w:tcW w:w="567" w:type="dxa"/>
                </w:tcPr>
                <w:p w:rsidR="002A3BA3" w:rsidRDefault="002A3BA3" w:rsidP="006E075C">
                  <w:pPr>
                    <w:pStyle w:val="QuestionStyle"/>
                  </w:pPr>
                  <w:r>
                    <w:t>20</w:t>
                  </w:r>
                </w:p>
              </w:tc>
            </w:tr>
          </w:tbl>
          <w:p w:rsidR="002A3BA3" w:rsidRDefault="002A3BA3" w:rsidP="006E075C">
            <w:pPr>
              <w:pStyle w:val="QuestionStyle"/>
            </w:pPr>
          </w:p>
        </w:tc>
      </w:tr>
      <w:tr w:rsidR="00CC186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CC1865" w:rsidRPr="001B3341" w:rsidRDefault="00CC186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A3BA3" w:rsidRDefault="002A3BA3" w:rsidP="006E075C">
            <w:pPr>
              <w:pStyle w:val="QuestionStyle"/>
            </w:pPr>
            <w:r>
              <w:t xml:space="preserve">Based on Anjali’s experiment, is the die fair?  </w:t>
            </w:r>
          </w:p>
          <w:p w:rsidR="00CC1865" w:rsidRDefault="002A3BA3" w:rsidP="006E075C">
            <w:pPr>
              <w:pStyle w:val="QuestionStyle"/>
            </w:pPr>
            <w:r>
              <w:t>Explain your answer.</w:t>
            </w:r>
          </w:p>
          <w:p w:rsidR="002A3BA3" w:rsidRDefault="002A3BA3" w:rsidP="006E075C">
            <w:pPr>
              <w:pStyle w:val="QuestionStyle"/>
            </w:pPr>
          </w:p>
          <w:p w:rsidR="002A3BA3" w:rsidRPr="002A3BA3" w:rsidRDefault="002A3BA3" w:rsidP="002A3BA3">
            <w:pPr>
              <w:rPr>
                <w:rFonts w:asciiTheme="minorHAnsi" w:eastAsiaTheme="minorHAnsi" w:hAnsiTheme="minorHAnsi" w:cstheme="minorBidi"/>
              </w:rPr>
            </w:pPr>
          </w:p>
          <w:p w:rsidR="002A3BA3" w:rsidRPr="002A3BA3" w:rsidRDefault="002A3BA3" w:rsidP="002A3BA3">
            <w:pPr>
              <w:rPr>
                <w:rFonts w:asciiTheme="minorHAnsi" w:eastAsiaTheme="minorHAnsi" w:hAnsiTheme="minorHAnsi" w:cstheme="minorBidi"/>
              </w:rPr>
            </w:pPr>
            <w:r w:rsidRPr="002A3BA3">
              <w:rPr>
                <w:rFonts w:asciiTheme="minorHAnsi" w:eastAsiaTheme="minorHAnsi" w:hAnsiTheme="minorHAnsi" w:cstheme="minorBidi"/>
              </w:rPr>
              <w:t>………………………………………………………………………………………………………………………………………………….</w:t>
            </w:r>
          </w:p>
          <w:p w:rsidR="002A3BA3" w:rsidRPr="002A3BA3" w:rsidRDefault="002A3BA3" w:rsidP="002A3BA3">
            <w:pPr>
              <w:rPr>
                <w:rFonts w:asciiTheme="minorHAnsi" w:eastAsiaTheme="minorHAnsi" w:hAnsiTheme="minorHAnsi" w:cstheme="minorBidi"/>
              </w:rPr>
            </w:pPr>
          </w:p>
          <w:p w:rsidR="002A3BA3" w:rsidRPr="002A3BA3" w:rsidRDefault="002A3BA3" w:rsidP="002A3BA3">
            <w:pPr>
              <w:rPr>
                <w:rFonts w:asciiTheme="minorHAnsi" w:eastAsiaTheme="minorHAnsi" w:hAnsiTheme="minorHAnsi" w:cstheme="minorBidi"/>
              </w:rPr>
            </w:pPr>
            <w:r w:rsidRPr="002A3BA3">
              <w:rPr>
                <w:rFonts w:asciiTheme="minorHAnsi" w:eastAsiaTheme="minorHAnsi" w:hAnsiTheme="minorHAnsi" w:cstheme="minorBidi"/>
              </w:rPr>
              <w:t>…………………………………………………………………………………………………………………………………………………</w:t>
            </w:r>
          </w:p>
        </w:tc>
      </w:tr>
      <w:tr w:rsidR="00CC186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CC1865" w:rsidRPr="001B3341" w:rsidRDefault="00CC186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C1865" w:rsidRDefault="002A3BA3" w:rsidP="006E075C">
            <w:pPr>
              <w:pStyle w:val="QuestionStyle"/>
            </w:pPr>
            <w:r>
              <w:t>Based on Anjali’s experiment, what is the probability of rolling a number more than 2 on the die?</w:t>
            </w:r>
          </w:p>
          <w:p w:rsidR="002A3BA3" w:rsidRPr="002D3900" w:rsidRDefault="002A3BA3" w:rsidP="002A3BA3">
            <w:pPr>
              <w:tabs>
                <w:tab w:val="left" w:pos="8864"/>
              </w:tabs>
              <w:ind w:right="175"/>
              <w:rPr>
                <w:rFonts w:ascii="Times New Roman" w:hAnsi="Times New Roman"/>
                <w:sz w:val="16"/>
                <w:szCs w:val="16"/>
              </w:rPr>
            </w:pPr>
          </w:p>
          <w:p w:rsidR="002A3BA3" w:rsidRDefault="002A3BA3" w:rsidP="006E075C">
            <w:pPr>
              <w:pStyle w:val="QuestionStyle"/>
            </w:pPr>
            <w:r w:rsidRPr="002D3900">
              <mc:AlternateContent>
                <mc:Choice Requires="wpg">
                  <w:drawing>
                    <wp:anchor distT="0" distB="0" distL="114300" distR="114300" simplePos="0" relativeHeight="251744256" behindDoc="0" locked="0" layoutInCell="1" allowOverlap="1" wp14:anchorId="79A6E7A0" wp14:editId="1310CE8D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77816</wp:posOffset>
                      </wp:positionV>
                      <wp:extent cx="4362450" cy="114300"/>
                      <wp:effectExtent l="0" t="0" r="19050" b="19050"/>
                      <wp:wrapNone/>
                      <wp:docPr id="168" name="Group 1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6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37D445" id="Group 168" o:spid="_x0000_s1026" style="position:absolute;margin-left:27.9pt;margin-top:6.15pt;width:343.5pt;height:9pt;z-index:25174425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BY+8MA&#10;AADcAAAADwAAAGRycy9kb3ducmV2LnhtbERPTWvCQBC9F/wPywi9FN3Yg43RVURpqRehUfQ6ZMck&#10;mJ0N2W0S/fWuUOhtHu9zFqveVKKlxpWWFUzGEQjizOqScwXHw+coBuE8ssbKMim4kYPVcvCywETb&#10;jn+oTX0uQgi7BBUU3teJlC4ryKAb25o4cBfbGPQBNrnUDXYh3FTyPYqm0mDJoaHAmjYFZdf01yiI&#10;b7E5taf915l23G3ve/2xfpsp9Trs13MQnnr/L/5zf+swfzqD5zPhAr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rBY+8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Nnu8YA&#10;AADcAAAADwAAAGRycy9kb3ducmV2LnhtbESPQWvCQBCF7wX/wzJCL6Vu9FDT6CqiWNqLUBW9Dtlp&#10;EpqdDdk1if31nUOhtxnem/e+Wa4HV6uO2lB5NjCdJKCIc28rLgycT/vnFFSIyBZrz2TgTgHWq9HD&#10;EjPre/6k7hgLJSEcMjRQxthkWoe8JIdh4hti0b586zDK2hbatthLuKv1LEletMOKpaHEhrYl5d/H&#10;mzOQ3lN36S6Htyt9cL/7Odj55unVmMfxsFmAijTEf/Pf9bsV/LngyzMygV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lNnu8YAAADcAAAADwAAAAAAAAAAAAAAAACYAgAAZHJz&#10;L2Rvd25yZXYueG1sUEsFBgAAAAAEAAQA9QAAAIsD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/CIMMA&#10;AADcAAAADwAAAGRycy9kb3ducmV2LnhtbERPTWvCQBC9C/6HZYReRDf2oDF1FVEs7UUwir0O2WkS&#10;mp0N2TWJ/vpuoeBtHu9zVpveVKKlxpWWFcymEQjizOqScwWX82ESg3AeWWNlmRTcycFmPRysMNG2&#10;4xO1qc9FCGGXoILC+zqR0mUFGXRTWxMH7ts2Bn2ATS51g10IN5V8jaK5NFhyaCiwpl1B2U96Mwri&#10;e2yu7fX4/kWf3O0fR73YjpdKvYz67RsIT71/iv/dHzrMX8zg75lwgV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/CIMMAAADcAAAADwAAAAAAAAAAAAAAAACYAgAAZHJzL2Rv&#10;d25yZXYueG1sUEsFBgAAAAAEAAQA9QAAAIgD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1cV8QA&#10;AADcAAAADwAAAGRycy9kb3ducmV2LnhtbERPTWvCQBC9C/0PyxR6Ed3Ug8Y0G5FKxV4E02KvQ3aa&#10;hGZnQ3ZNor++Wyh4m8f7nHQzmkb01LnasoLneQSCuLC65lLB58fbLAbhPLLGxjIpuJKDTfYwSTHR&#10;duAT9bkvRQhhl6CCyvs2kdIVFRl0c9sSB+7bdgZ9gF0pdYdDCDeNXETRUhqsOTRU2NJrRcVPfjEK&#10;4mtszv35uP+idx52t6NebadrpZ4ex+0LCE+jv4v/3Qcd5q8W8PdMuE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NXFfEAAAA3A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2D3900">
              <w:t xml:space="preserve">               </w:t>
            </w:r>
            <w:r>
              <w:t xml:space="preserve"> </w:t>
            </w:r>
            <w:r w:rsidR="00501243" w:rsidRPr="002D3900">
              <w:rPr>
                <w:color w:val="FF0000"/>
              </w:rPr>
              <w:object w:dxaOrig="304" w:dyaOrig="539">
                <v:shape id="_x0000_i1055" type="#_x0000_t75" style="width:15.6pt;height:27pt" o:ole="">
                  <v:imagedata r:id="rId74" o:title=""/>
                </v:shape>
                <o:OLEObject Type="Embed" ProgID="FXEquation.Equation" ShapeID="_x0000_i1055" DrawAspect="Content" ObjectID="_1459802169" r:id="rId75"/>
              </w:object>
            </w:r>
            <w:r w:rsidRPr="002D3900">
              <w:t xml:space="preserve">                                    </w:t>
            </w:r>
            <w:r>
              <w:t xml:space="preserve"> </w:t>
            </w:r>
            <w:r w:rsidR="00501243" w:rsidRPr="002D3900">
              <w:rPr>
                <w:color w:val="FF0000"/>
              </w:rPr>
              <w:object w:dxaOrig="304" w:dyaOrig="539">
                <v:shape id="_x0000_i1056" type="#_x0000_t75" style="width:15.6pt;height:27pt" o:ole="">
                  <v:imagedata r:id="rId76" o:title=""/>
                </v:shape>
                <o:OLEObject Type="Embed" ProgID="FXEquation.Equation" ShapeID="_x0000_i1056" DrawAspect="Content" ObjectID="_1459802170" r:id="rId77"/>
              </w:object>
            </w:r>
            <w:r>
              <w:t xml:space="preserve"> </w:t>
            </w:r>
            <w:r w:rsidRPr="002D3900">
              <w:t xml:space="preserve">                  </w:t>
            </w:r>
            <w:r>
              <w:t xml:space="preserve">  </w:t>
            </w:r>
            <w:r w:rsidRPr="002D3900">
              <w:t xml:space="preserve">        </w:t>
            </w:r>
            <w:r>
              <w:t xml:space="preserve"> </w:t>
            </w:r>
            <w:r w:rsidR="00501243" w:rsidRPr="002D3900">
              <w:rPr>
                <w:color w:val="FF0000"/>
              </w:rPr>
              <w:object w:dxaOrig="184" w:dyaOrig="539">
                <v:shape id="_x0000_i1057" type="#_x0000_t75" style="width:9pt;height:27pt" o:ole="">
                  <v:imagedata r:id="rId78" o:title=""/>
                </v:shape>
                <o:OLEObject Type="Embed" ProgID="FXEquation.Equation" ShapeID="_x0000_i1057" DrawAspect="Content" ObjectID="_1459802171" r:id="rId79"/>
              </w:object>
            </w:r>
            <w:r>
              <w:t xml:space="preserve"> </w:t>
            </w:r>
            <w:r w:rsidRPr="002D3900">
              <w:t xml:space="preserve">                                  </w:t>
            </w:r>
            <w:r>
              <w:t xml:space="preserve"> </w:t>
            </w:r>
            <w:r w:rsidR="00501243" w:rsidRPr="002D3900">
              <w:rPr>
                <w:color w:val="FF0000"/>
              </w:rPr>
              <w:object w:dxaOrig="184" w:dyaOrig="539">
                <v:shape id="_x0000_i1058" type="#_x0000_t75" style="width:9pt;height:27pt" o:ole="">
                  <v:imagedata r:id="rId80" o:title=""/>
                </v:shape>
                <o:OLEObject Type="Embed" ProgID="FXEquation.Equation" ShapeID="_x0000_i1058" DrawAspect="Content" ObjectID="_1459802172" r:id="rId81"/>
              </w:object>
            </w:r>
            <w:r>
              <w:t xml:space="preserve"> </w:t>
            </w:r>
            <w:r w:rsidRPr="002D3900">
              <w:t xml:space="preserve">           </w:t>
            </w:r>
          </w:p>
        </w:tc>
      </w:tr>
      <w:tr w:rsidR="00CC1865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CC1865" w:rsidRPr="001B3341" w:rsidRDefault="00CC1865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C1865" w:rsidRDefault="002A3BA3" w:rsidP="006E075C">
            <w:pPr>
              <w:pStyle w:val="QuestionStyle"/>
            </w:pPr>
            <w:r>
              <w:t>Based on Anjali’s experiment, what is the probability of not rolling a 3?</w:t>
            </w:r>
          </w:p>
          <w:p w:rsidR="00501243" w:rsidRDefault="00501243" w:rsidP="006E075C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746304" behindDoc="0" locked="0" layoutInCell="1" allowOverlap="1" wp14:anchorId="06D0C095" wp14:editId="1178C0F0">
                      <wp:simplePos x="0" y="0"/>
                      <wp:positionH relativeFrom="column">
                        <wp:posOffset>2971800</wp:posOffset>
                      </wp:positionH>
                      <wp:positionV relativeFrom="paragraph">
                        <wp:posOffset>83820</wp:posOffset>
                      </wp:positionV>
                      <wp:extent cx="478155" cy="678180"/>
                      <wp:effectExtent l="0" t="0" r="17145" b="26670"/>
                      <wp:wrapNone/>
                      <wp:docPr id="173" name="Group 1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74" name="Rectangle 174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5" name="Rectangle 175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6" name="Straight Connector 176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26445C8" id="Group 173" o:spid="_x0000_s1026" style="position:absolute;margin-left:234pt;margin-top:6.6pt;width:37.65pt;height:53.4pt;z-index:251746304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">
                      <v:rect id="Rectangle 174" o:spid="_x0000_s1027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lxsMMA&#10;AADcAAAADwAAAGRycy9kb3ducmV2LnhtbERPS2vCQBC+C/0PyxR6001bsSV1leILlV5Me/E2Zsds&#10;aHY2ZNcY/70rCN7m43vOeNrZSrTU+NKxgtdBAoI4d7rkQsHf77L/CcIHZI2VY1JwIQ/TyVNvjKl2&#10;Z95Rm4VCxBD2KSowIdSplD43ZNEPXE0cuaNrLIYIm0LqBs8x3FbyLUlG0mLJscFgTTND+X92sgqO&#10;9eH9Z7/bJ9lhs50tVtrIeWuUennuvr9ABOrCQ3x3r3Wc/zGE2zPxAjm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lxsMMAAADcAAAADwAAAAAAAAAAAAAAAACYAgAAZHJzL2Rv&#10;d25yZXYueG1sUEsFBgAAAAAEAAQA9QAAAIgDAAAAAA==&#10;" filled="f" strokecolor="black [3213]" strokeweight="1.5pt"/>
                      <v:rect id="Rectangle 175" o:spid="_x0000_s1028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XUK8MA&#10;AADcAAAADwAAAGRycy9kb3ducmV2LnhtbERPS2vCQBC+C/0PyxR6001btCV1leILlV5Me/E2Zsds&#10;aHY2ZNcY/70rCN7m43vOeNrZSrTU+NKxgtdBAoI4d7rkQsHf77L/CcIHZI2VY1JwIQ/TyVNvjKl2&#10;Z95Rm4VCxBD2KSowIdSplD43ZNEPXE0cuaNrLIYIm0LqBs8x3FbyLUlG0mLJscFgTTND+X92sgqO&#10;9eH9Z7/bJ9lhs50tVtrIeWuUennuvr9ABOrCQ3x3r3Wc/zGE2zPxAjm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XUK8MAAADcAAAADwAAAAAAAAAAAAAAAACYAgAAZHJzL2Rv&#10;d25yZXYueG1sUEsFBgAAAAAEAAQA9QAAAIgDAAAAAA==&#10;" filled="f" strokecolor="black [3213]" strokeweight="1.5pt"/>
                      <v:line id="Straight Connector 176" o:spid="_x0000_s1029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yx8sEAAADcAAAADwAAAGRycy9kb3ducmV2LnhtbERPPW/CMBDdK/EfrEPqVpwyQJViohQJ&#10;6NoAQ7dTfMQR8TmyHZL++7oSUrd7ep+3KSbbiTv50DpW8LrIQBDXTrfcKDif9i9vIEJE1tg5JgU/&#10;FKDYzp42mGs38hfdq9iIFMIhRwUmxj6XMtSGLIaF64kTd3XeYkzQN1J7HFO47eQyy1bSYsupwWBP&#10;O0P1rRqsgu/hI/rjSZZjNe0OZrnv6sFdlHqeT+U7iEhT/Bc/3J86zV+v4O+ZdIHc/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KvLHywQAAANwAAAAPAAAAAAAAAAAAAAAA&#10;AKECAABkcnMvZG93bnJldi54bWxQSwUGAAAAAAQABAD5AAAAjwMAAAAA&#10;" strokecolor="black [3213]" strokeweight="1.5pt"/>
                    </v:group>
                  </w:pict>
                </mc:Fallback>
              </mc:AlternateContent>
            </w:r>
          </w:p>
          <w:p w:rsidR="00501243" w:rsidRDefault="00501243" w:rsidP="006E075C">
            <w:pPr>
              <w:pStyle w:val="QuestionStyle"/>
            </w:pPr>
          </w:p>
          <w:p w:rsidR="00501243" w:rsidRDefault="00501243" w:rsidP="006E075C">
            <w:pPr>
              <w:pStyle w:val="QuestionStyle"/>
            </w:pPr>
          </w:p>
          <w:p w:rsidR="00501243" w:rsidRDefault="00501243" w:rsidP="006E075C">
            <w:pPr>
              <w:pStyle w:val="QuestionStyle"/>
            </w:pPr>
          </w:p>
          <w:p w:rsidR="00501243" w:rsidRDefault="00501243" w:rsidP="006E075C">
            <w:pPr>
              <w:pStyle w:val="QuestionStyle"/>
            </w:pP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9D24C3" w:rsidRDefault="009D24C3" w:rsidP="0074315E">
      <w:pPr>
        <w:jc w:val="center"/>
        <w:rPr>
          <w:rFonts w:ascii="Times New Roman" w:hAnsi="Times New Roman"/>
          <w:sz w:val="36"/>
          <w:szCs w:val="36"/>
        </w:rPr>
        <w:sectPr w:rsidR="009D24C3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F3344" w:rsidRDefault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i/>
          <w:sz w:val="48"/>
          <w:szCs w:val="48"/>
        </w:rPr>
        <w:sectPr w:rsidR="003F3344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sdt>
      <w:sdtPr>
        <w:rPr>
          <w:rFonts w:asciiTheme="majorHAnsi" w:hAnsiTheme="majorHAnsi"/>
          <w:sz w:val="48"/>
          <w:szCs w:val="48"/>
        </w:rPr>
        <w:alias w:val="Title"/>
        <w:tag w:val=""/>
        <w:id w:val="745227015"/>
        <w:placeholder>
          <w:docPart w:val="3C370E274A8F4AD19C16E5CA30E63C3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1F156E" w:rsidRDefault="003B696E" w:rsidP="003F3344">
          <w:pPr>
            <w:jc w:val="center"/>
            <w:rPr>
              <w:rFonts w:asciiTheme="majorHAnsi" w:hAnsiTheme="majorHAnsi"/>
              <w:sz w:val="48"/>
              <w:szCs w:val="48"/>
            </w:rPr>
          </w:pPr>
          <w:r>
            <w:rPr>
              <w:rFonts w:asciiTheme="majorHAnsi" w:hAnsiTheme="majorHAnsi"/>
              <w:sz w:val="48"/>
              <w:szCs w:val="48"/>
            </w:rPr>
            <w:t>Sample Space and Probability</w:t>
          </w:r>
        </w:p>
      </w:sdtContent>
    </w:sdt>
    <w:p w:rsidR="003F3344" w:rsidRDefault="003F3344" w:rsidP="003F3344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3F3344" w:rsidTr="0074315E">
        <w:tc>
          <w:tcPr>
            <w:tcW w:w="9242" w:type="dxa"/>
          </w:tcPr>
          <w:p w:rsidR="003F3344" w:rsidRDefault="003F3344" w:rsidP="003F3344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3F3344">
              <w:rPr>
                <w:rStyle w:val="Heading1Char"/>
              </w:rPr>
              <w:t xml:space="preserve">Non Calculator Section  </w:t>
            </w:r>
            <w:r>
              <w:rPr>
                <w:rFonts w:asciiTheme="majorHAnsi" w:hAnsiTheme="majorHAnsi"/>
                <w:sz w:val="24"/>
                <w:szCs w:val="24"/>
              </w:rPr>
              <w:t>( 1 mark each)</w:t>
            </w:r>
          </w:p>
        </w:tc>
      </w:tr>
    </w:tbl>
    <w:p w:rsidR="003F3344" w:rsidRDefault="003F3344" w:rsidP="003F3344"/>
    <w:p w:rsidR="003F3344" w:rsidRDefault="003F3344" w:rsidP="003F3344">
      <w:p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9255"/>
      </w:tblGrid>
      <w:tr w:rsidR="00E35BAA" w:rsidRPr="00585414" w:rsidTr="00E35BAA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E35BAA" w:rsidRPr="001B3341" w:rsidRDefault="00E35BAA" w:rsidP="00E35BAA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bottom w:val="single" w:sz="4" w:space="0" w:color="auto"/>
            </w:tcBorders>
          </w:tcPr>
          <w:p w:rsidR="00E35BAA" w:rsidRDefault="00E35BAA" w:rsidP="00E35BAA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  <w:r w:rsidRPr="00585414">
              <w:rPr>
                <w:rFonts w:ascii="Times New Roman" w:hAnsi="Times New Roman"/>
                <w:b/>
                <w:sz w:val="24"/>
                <w:szCs w:val="24"/>
              </w:rPr>
              <w:t>Questions 1 – 3 refer to the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following:</w:t>
            </w:r>
          </w:p>
          <w:p w:rsidR="00E35BAA" w:rsidRDefault="008121FE" w:rsidP="00E35BAA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78" type="#_x0000_t75" style="position:absolute;margin-left:264.4pt;margin-top:.2pt;width:87.55pt;height:87.35pt;z-index:251749376;mso-position-horizontal-relative:text;mso-position-vertical-relative:text">
                  <v:imagedata r:id="rId8" o:title=""/>
                </v:shape>
                <o:OLEObject Type="Embed" ProgID="FXDraw.Graphic" ShapeID="_x0000_s1078" DrawAspect="Content" ObjectID="_1459802227" r:id="rId82"/>
              </w:object>
            </w:r>
            <w:r w:rsidR="00E35BAA">
              <w:rPr>
                <w:rFonts w:ascii="Times New Roman" w:hAnsi="Times New Roman"/>
                <w:sz w:val="24"/>
                <w:szCs w:val="24"/>
              </w:rPr>
              <w:t>In an experiment, Jack rolls a cube which has one red, two green and three blue faces.</w:t>
            </w:r>
          </w:p>
          <w:p w:rsidR="00E35BAA" w:rsidRDefault="00E35BAA" w:rsidP="00E35BAA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</w:p>
          <w:p w:rsidR="00E35BAA" w:rsidRDefault="00E35BAA" w:rsidP="00E35BAA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</w:p>
          <w:p w:rsidR="00E35BAA" w:rsidRDefault="00E35BAA" w:rsidP="00E35BAA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</w:p>
          <w:p w:rsidR="00E35BAA" w:rsidRDefault="00E35BAA" w:rsidP="00E35BA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35BAA" w:rsidRPr="00585414" w:rsidRDefault="00E35BAA" w:rsidP="00E35BAA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E35BAA" w:rsidRPr="00F97437" w:rsidTr="00E35BAA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bottom w:val="single" w:sz="4" w:space="0" w:color="auto"/>
            </w:tcBorders>
          </w:tcPr>
          <w:p w:rsidR="00E35BAA" w:rsidRDefault="00E35BAA" w:rsidP="00E35BA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List the sample space for the experiment.</w:t>
            </w:r>
          </w:p>
          <w:p w:rsidR="00E35BAA" w:rsidRPr="001C1741" w:rsidRDefault="00E35BAA" w:rsidP="00E35BAA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</w:p>
          <w:p w:rsidR="00E35BAA" w:rsidRDefault="00E35BAA" w:rsidP="00E35BA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{ Red, Green, Green, Blue, Blue Blue}</w:t>
            </w:r>
          </w:p>
          <w:p w:rsidR="00E35BAA" w:rsidRPr="00F97437" w:rsidRDefault="00E35BAA" w:rsidP="00E35BA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5BAA" w:rsidRPr="00F97437" w:rsidTr="00E35BA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E35BA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probability that the cube will show a red face uppermost?</w:t>
            </w:r>
          </w:p>
          <w:p w:rsidR="00E35BAA" w:rsidRDefault="00E35BAA" w:rsidP="00E35BA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50400" behindDoc="0" locked="0" layoutInCell="1" allowOverlap="1" wp14:anchorId="608E827D" wp14:editId="5630E44E">
                      <wp:simplePos x="0" y="0"/>
                      <wp:positionH relativeFrom="column">
                        <wp:posOffset>2333625</wp:posOffset>
                      </wp:positionH>
                      <wp:positionV relativeFrom="paragraph">
                        <wp:posOffset>53340</wp:posOffset>
                      </wp:positionV>
                      <wp:extent cx="485775" cy="619125"/>
                      <wp:effectExtent l="0" t="0" r="9525" b="28575"/>
                      <wp:wrapNone/>
                      <wp:docPr id="210" name="Group 2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85775" cy="619125"/>
                                <a:chOff x="4575" y="8730"/>
                                <a:chExt cx="765" cy="975"/>
                              </a:xfrm>
                            </wpg:grpSpPr>
                            <wps:wsp>
                              <wps:cNvPr id="211" name="Rectangle 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710" y="8730"/>
                                  <a:ext cx="510" cy="44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86C86" w:rsidRPr="00A35125" w:rsidRDefault="00C86C86" w:rsidP="00E35BAA">
                                    <w:pPr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sz w:val="32"/>
                                        <w:szCs w:val="32"/>
                                      </w:rPr>
                                      <w:t xml:space="preserve"> 1</w:t>
                                    </w:r>
                                  </w:p>
                                </w:txbxContent>
                              </wps:txbx>
                              <wps:bodyPr rot="0" vert="horz" wrap="square" lIns="7200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12" name="Rectangle 5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710" y="9282"/>
                                  <a:ext cx="510" cy="4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86C86" w:rsidRPr="00A35125" w:rsidRDefault="00C86C86" w:rsidP="00E35BAA">
                                    <w:pPr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sz w:val="32"/>
                                        <w:szCs w:val="32"/>
                                      </w:rPr>
                                      <w:t xml:space="preserve"> 6</w:t>
                                    </w:r>
                                  </w:p>
                                </w:txbxContent>
                              </wps:txbx>
                              <wps:bodyPr rot="0" vert="horz" wrap="square" lIns="54000" tIns="10800" rIns="0" bIns="0" anchor="t" anchorCtr="0" upright="1">
                                <a:noAutofit/>
                              </wps:bodyPr>
                            </wps:wsp>
                            <wps:wsp>
                              <wps:cNvPr id="213" name="AutoShape 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575" y="9226"/>
                                  <a:ext cx="76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08E827D" id="Group 210" o:spid="_x0000_s1026" style="position:absolute;margin-left:183.75pt;margin-top:4.2pt;width:38.25pt;height:48.75pt;z-index:251750400" coordorigin="4575,8730" coordsize="765,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">
                      <v:rect id="_x0000_s1027" style="position:absolute;left:4710;top:8730;width:510;height: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AQccUA&#10;AADcAAAADwAAAGRycy9kb3ducmV2LnhtbESPQWvCQBSE74X+h+UJ3uomOQRJXcVKWz20BVPx/Mg+&#10;k9Ds25Bd4+bfu4VCj8PMfMOsNsF0YqTBtZYVpIsEBHFldcu1gtP329MShPPIGjvLpGAiB5v148MK&#10;C21vfKSx9LWIEHYFKmi87wspXdWQQbewPXH0LnYw6KMcaqkHvEW46WSWJLk02HJcaLCnXUPVT3k1&#10;CsoXdw3TV27DuP88T9nH6/syT5Saz8L2GYSn4P/Df+2DVpClKfyeiUd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MBBxxQAAANwAAAAPAAAAAAAAAAAAAAAAAJgCAABkcnMv&#10;ZG93bnJldi54bWxQSwUGAAAAAAQABAD1AAAAigMAAAAA&#10;">
                        <v:textbox inset="2mm,0,0,0">
                          <w:txbxContent>
                            <w:p w:rsidR="00C86C86" w:rsidRPr="00A35125" w:rsidRDefault="00C86C86" w:rsidP="00E35BA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 1</w:t>
                              </w:r>
                            </w:p>
                          </w:txbxContent>
                        </v:textbox>
                      </v:rect>
                      <v:rect id="Rectangle 57" o:spid="_x0000_s1028" style="position:absolute;left:4710;top:9282;width:510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H7DcQA&#10;AADcAAAADwAAAGRycy9kb3ducmV2LnhtbESPwWrDMBBE74X+g9hCb41sH0JwooSQNlAKpcQJ9LpY&#10;W8tEWhlJcdy/rwqBHIeZecOsNpOzYqQQe88KylkBgrj1uudOwem4f1mAiAlZo/VMCn4pwmb9+LDC&#10;WvsrH2hsUicyhGONCkxKQy1lbA05jDM/EGfvxweHKcvQSR3wmuHOyqoo5tJhz3nB4EA7Q+25uTgF&#10;WL2289Nb78tPWwT7/THuGvOl1PPTtF2CSDSle/jWftcKqrKC/zP5CM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x+w3EAAAA3AAAAA8AAAAAAAAAAAAAAAAAmAIAAGRycy9k&#10;b3ducmV2LnhtbFBLBQYAAAAABAAEAPUAAACJAwAAAAA=&#10;">
                        <v:textbox inset="1.5mm,.3mm,0,0">
                          <w:txbxContent>
                            <w:p w:rsidR="00C86C86" w:rsidRPr="00A35125" w:rsidRDefault="00C86C86" w:rsidP="00E35BAA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 6</w:t>
                              </w:r>
                            </w:p>
                          </w:txbxContent>
                        </v:textbox>
                      </v:rect>
                      <v:shape id="AutoShape 58" o:spid="_x0000_s1029" type="#_x0000_t32" style="position:absolute;left:4575;top:9226;width:76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jtc78AAADcAAAADwAAAGRycy9kb3ducmV2LnhtbESPzQrCMBCE74LvEFbwpqkKItUoKghe&#10;PPhz8bY0a1NsNrWJtb69EQSPw8x8wyxWrS1FQ7UvHCsYDRMQxJnTBecKLufdYAbCB2SNpWNS8CYP&#10;q2W3s8BUuxcfqTmFXEQI+xQVmBCqVEqfGbLoh64ijt7N1RZDlHUudY2vCLelHCfJVFosOC4YrGhr&#10;KLufnlaBrbR9HJzR13sxKTe0v603SaNUv9eu5yACteEf/rX3WsF4NIHvmXgE5PI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Xjtc78AAADcAAAADwAAAAAAAAAAAAAAAACh&#10;AgAAZHJzL2Rvd25yZXYueG1sUEsFBgAAAAAEAAQA+QAAAI0DAAAAAA==&#10;" strokeweight="1.5pt"/>
                    </v:group>
                  </w:pict>
                </mc:Fallback>
              </mc:AlternateContent>
            </w:r>
          </w:p>
          <w:p w:rsidR="00E35BAA" w:rsidRDefault="00E35BAA" w:rsidP="00E35BA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35BAA" w:rsidRDefault="00E35BAA" w:rsidP="00E35BA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35BAA" w:rsidRPr="00F97437" w:rsidRDefault="00E35BAA" w:rsidP="00E35BA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E35BAA" w:rsidRPr="00EA0195" w:rsidTr="00E35BA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E35BA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probability that it will show a blue face uppermost?</w:t>
            </w:r>
          </w:p>
          <w:p w:rsidR="00E35BAA" w:rsidRDefault="00E35BAA" w:rsidP="00E35BA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35BAA" w:rsidRPr="00E50CB6" w:rsidRDefault="00E35BAA" w:rsidP="00E35BAA">
            <w:pPr>
              <w:rPr>
                <w:rFonts w:ascii="Times New Roman" w:hAnsi="Times New Roman"/>
                <w:position w:val="-30"/>
                <w:sz w:val="24"/>
                <w:szCs w:val="24"/>
              </w:rPr>
            </w:pPr>
            <w:r w:rsidRPr="00426B6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51424" behindDoc="0" locked="0" layoutInCell="1" allowOverlap="1" wp14:anchorId="2CB35795" wp14:editId="7733C166">
                      <wp:simplePos x="0" y="0"/>
                      <wp:positionH relativeFrom="column">
                        <wp:posOffset>213418</wp:posOffset>
                      </wp:positionH>
                      <wp:positionV relativeFrom="paragraph">
                        <wp:posOffset>128905</wp:posOffset>
                      </wp:positionV>
                      <wp:extent cx="4362450" cy="114300"/>
                      <wp:effectExtent l="0" t="0" r="19050" b="19050"/>
                      <wp:wrapNone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88564C" id="Group 6" o:spid="_x0000_s1026" style="position:absolute;margin-left:16.8pt;margin-top:10.15pt;width:343.5pt;height:9pt;z-index:25175142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nlZ8IA&#10;AADaAAAADwAAAGRycy9kb3ducmV2LnhtbESPT2sCMRTE74V+h/AK3mq2in9YjWIFRbypredH8tws&#10;bl6WTXS3/fSmUPA4zMxvmPmyc5W4UxNKzwo++hkIYu1NyYWCr9PmfQoiRGSDlWdS8EMBlovXlznm&#10;xrd8oPsxFiJBOOSowMZY51IGbclh6PuaOHkX3ziMSTaFNA22Ce4qOciysXRYclqwWNPakr4eb07B&#10;XtvR9Lfbnk07vgxXh8/zt/ZbpXpv3WoGIlIXn+H/9s4omMDflXQD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ueVnwgAAANoAAAAPAAAAAAAAAAAAAAAAAJgCAABkcnMvZG93&#10;bnJldi54bWxQSwUGAAAAAAQABAD1AAAAhwMAAAAA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SoksAA&#10;AADbAAAADwAAAGRycy9kb3ducmV2LnhtbERPS2sCMRC+F/wPYQRvNWulIqtRVFCkN5/nIRk3i5vJ&#10;sknd1V/fFAq9zcf3nPmyc5V4UBNKzwpGwwwEsfam5ELB+bR9n4IIEdlg5ZkUPCnActF7m2NufMsH&#10;ehxjIVIIhxwV2BjrXMqgLTkMQ18TJ+7mG4cxwaaQpsE2hbtKfmTZRDosOTVYrGljSd+P307Bl7af&#10;01e3u5p2chuvDuvrRfudUoN+t5qBiNTFf/Gfe2/S/BH8/pIOkI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rSoksAAAADbAAAADwAAAAAAAAAAAAAAAACYAgAAZHJzL2Rvd25y&#10;ZXYueG1sUEsFBgAAAAAEAAQA9QAAAIUD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Y25cAA&#10;AADbAAAADwAAAGRycy9kb3ducmV2LnhtbERPS2sCMRC+F/wPYYTealalIqtRtKBIbz7PQzJuFjeT&#10;ZZO6W399UxC8zcf3nPmyc5W4UxNKzwqGgwwEsfam5ELB6bj5mIIIEdlg5ZkU/FKA5aL3Nsfc+Jb3&#10;dD/EQqQQDjkqsDHWuZRBW3IYBr4mTtzVNw5jgk0hTYNtCneVHGXZRDosOTVYrOnLkr4dfpyCb20/&#10;p49uezHt5Dpe7deXs/Zbpd773WoGIlIXX+Kne2fS/BH8/5IOkI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mY25cAAAADbAAAADwAAAAAAAAAAAAAAAACYAgAAZHJzL2Rvd25y&#10;ZXYueG1sUEsFBgAAAAAEAAQA9QAAAIU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qhEMIA&#10;AADbAAAADwAAAGRycy9kb3ducmV2LnhtbERPyWrDMBC9F/IPYgq51bIbCMaNEpqUQE6FOouvgzWx&#10;TK2RseTE7ddXhUJv83jrrDaT7cSNBt86VpAlKQji2umWGwWn4/4pB+EDssbOMSn4Ig+b9exhhYV2&#10;d/6gWxkaEUPYF6jAhNAXUvrakEWfuJ44clc3WAwRDo3UA95juO3kc5oupcWWY4PBnnaG6s9ytAr4&#10;22yrvNpm7zi+XY6jPy+vaabU/HF6fQERaAr/4j/3Qcf5C/j9JR4g1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iqEQwgAAANsAAAAPAAAAAAAAAAAAAAAAAJgCAABkcnMvZG93&#10;bnJldi54bWxQSwUGAAAAAAQABAD1AAAAhwMAAAAA&#10;" fillcolor="black [3213]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Pr="00E50CB6">
              <w:rPr>
                <w:rFonts w:ascii="Times New Roman" w:hAnsi="Times New Roman"/>
                <w:color w:val="FF0000"/>
                <w:position w:val="-30"/>
                <w:sz w:val="24"/>
                <w:szCs w:val="24"/>
              </w:rPr>
              <w:object w:dxaOrig="7957" w:dyaOrig="632">
                <v:shape id="_x0000_i1059" type="#_x0000_t75" style="width:348pt;height:27.6pt" o:ole="">
                  <v:imagedata r:id="rId10" o:title=""/>
                </v:shape>
                <o:OLEObject Type="Embed" ProgID="FXEquation.Equation" ShapeID="_x0000_i1059" DrawAspect="Content" ObjectID="_1459802173" r:id="rId83"/>
              </w:object>
            </w:r>
            <w:r w:rsidRPr="00E50CB6">
              <w:rPr>
                <w:rFonts w:ascii="Times New Roman" w:hAnsi="Times New Roman"/>
                <w:position w:val="-30"/>
                <w:sz w:val="24"/>
                <w:szCs w:val="24"/>
              </w:rPr>
              <w:t xml:space="preserve"> </w:t>
            </w:r>
          </w:p>
          <w:p w:rsidR="00E35BAA" w:rsidRPr="00EA0195" w:rsidRDefault="00E35BAA" w:rsidP="00E35BAA">
            <w:pPr>
              <w:rPr>
                <w:rFonts w:ascii="Times New Roman" w:hAnsi="Times New Roman"/>
                <w:sz w:val="8"/>
                <w:szCs w:val="8"/>
              </w:rPr>
            </w:pPr>
          </w:p>
        </w:tc>
      </w:tr>
      <w:tr w:rsidR="00E35BAA" w:rsidRPr="00F97437" w:rsidTr="00E35BA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E35BAA" w:rsidRPr="001B3341" w:rsidRDefault="00E35BAA" w:rsidP="00E35BAA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E35BAA">
            <w:pPr>
              <w:ind w:right="6271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752448" behindDoc="0" locked="0" layoutInCell="1" allowOverlap="1" wp14:anchorId="178F50D5" wp14:editId="701CA8B5">
                  <wp:simplePos x="0" y="0"/>
                  <wp:positionH relativeFrom="column">
                    <wp:posOffset>1758415</wp:posOffset>
                  </wp:positionH>
                  <wp:positionV relativeFrom="paragraph">
                    <wp:posOffset>-16460</wp:posOffset>
                  </wp:positionV>
                  <wp:extent cx="3972667" cy="3606229"/>
                  <wp:effectExtent l="0" t="0" r="8890" b="0"/>
                  <wp:wrapNone/>
                  <wp:docPr id="206" name="Picture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v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633" cy="3610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Questions 4 – 6 </w:t>
            </w:r>
            <w:r w:rsidRPr="00585414">
              <w:rPr>
                <w:rFonts w:ascii="Times New Roman" w:hAnsi="Times New Roman"/>
                <w:b/>
                <w:sz w:val="24"/>
                <w:szCs w:val="24"/>
              </w:rPr>
              <w:t>refer to the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following</w:t>
            </w:r>
          </w:p>
          <w:p w:rsidR="00E35BAA" w:rsidRDefault="00E35BAA" w:rsidP="00E35BAA">
            <w:pPr>
              <w:ind w:right="627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Mitchell is asked to pick a day in November for an appointment. He randomly chooses a date.  </w:t>
            </w:r>
          </w:p>
          <w:p w:rsidR="00E35BAA" w:rsidRDefault="00E35BAA" w:rsidP="00E35BAA">
            <w:pPr>
              <w:ind w:right="6271"/>
              <w:rPr>
                <w:rFonts w:ascii="Times New Roman" w:hAnsi="Times New Roman"/>
                <w:sz w:val="24"/>
                <w:szCs w:val="24"/>
              </w:rPr>
            </w:pPr>
          </w:p>
          <w:p w:rsidR="00E35BAA" w:rsidRDefault="00E35BAA" w:rsidP="00E35BAA">
            <w:pPr>
              <w:ind w:right="6271"/>
              <w:rPr>
                <w:rFonts w:ascii="Times New Roman" w:hAnsi="Times New Roman"/>
                <w:sz w:val="24"/>
                <w:szCs w:val="24"/>
              </w:rPr>
            </w:pPr>
          </w:p>
          <w:p w:rsidR="00E35BAA" w:rsidRDefault="00E35BAA" w:rsidP="00E35BAA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</w:p>
          <w:p w:rsidR="00E35BAA" w:rsidRDefault="00E35BAA" w:rsidP="00E35BAA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</w:p>
          <w:p w:rsidR="00E35BAA" w:rsidRDefault="00E35BAA" w:rsidP="00E35BAA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</w:p>
          <w:p w:rsidR="00E35BAA" w:rsidRDefault="00E35BAA" w:rsidP="00E35BAA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</w:p>
          <w:p w:rsidR="00E35BAA" w:rsidRDefault="00E35BAA" w:rsidP="00E35BAA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</w:p>
          <w:p w:rsidR="00E35BAA" w:rsidRDefault="00E35BAA" w:rsidP="00E35BAA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</w:p>
          <w:p w:rsidR="00E35BAA" w:rsidRDefault="00E35BAA" w:rsidP="00E35BAA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</w:p>
          <w:p w:rsidR="00E35BAA" w:rsidRDefault="00E35BAA" w:rsidP="00E35BAA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</w:p>
          <w:p w:rsidR="00E35BAA" w:rsidRDefault="00E35BAA" w:rsidP="00E35BAA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</w:p>
          <w:p w:rsidR="00E35BAA" w:rsidRDefault="00E35BAA" w:rsidP="00E35BAA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</w:p>
          <w:p w:rsidR="00E35BAA" w:rsidRDefault="00E35BAA" w:rsidP="00E35BAA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</w:p>
          <w:p w:rsidR="00E35BAA" w:rsidRDefault="00E35BAA" w:rsidP="00E35BA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35BAA" w:rsidRPr="00F97437" w:rsidRDefault="00E35BAA" w:rsidP="00E35BA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5BAA" w:rsidRPr="00F97437" w:rsidTr="00E35BA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E35BAA">
            <w:pPr>
              <w:rPr>
                <w:rFonts w:ascii="Times New Roman" w:hAnsi="Times New Roman"/>
                <w:noProof/>
                <w:lang w:eastAsia="en-A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many outcomes are in the sample space?</w:t>
            </w:r>
            <w:r w:rsidRPr="0013023C">
              <w:rPr>
                <w:rFonts w:ascii="Times New Roman" w:hAnsi="Times New Roman"/>
                <w:noProof/>
                <w:lang w:eastAsia="en-AU"/>
              </w:rPr>
              <w:t xml:space="preserve"> </w:t>
            </w:r>
          </w:p>
          <w:p w:rsidR="00E35BAA" w:rsidRDefault="00E35BAA" w:rsidP="00E35BAA">
            <w:pPr>
              <w:rPr>
                <w:rFonts w:ascii="Times New Roman" w:hAnsi="Times New Roman"/>
                <w:noProof/>
                <w:lang w:eastAsia="en-AU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168123D7" wp14:editId="73489AC9">
                      <wp:simplePos x="0" y="0"/>
                      <wp:positionH relativeFrom="column">
                        <wp:posOffset>2638425</wp:posOffset>
                      </wp:positionH>
                      <wp:positionV relativeFrom="paragraph">
                        <wp:posOffset>133350</wp:posOffset>
                      </wp:positionV>
                      <wp:extent cx="1304290" cy="373380"/>
                      <wp:effectExtent l="0" t="0" r="10160" b="26670"/>
                      <wp:wrapNone/>
                      <wp:docPr id="14" name="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429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86C86" w:rsidRPr="00E35BAA" w:rsidRDefault="00C86C86" w:rsidP="00E35BAA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</w:rPr>
                                  </w:pPr>
                                  <w:r w:rsidRPr="00E35BAA"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</w:rPr>
                                    <w:t>30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8123D7" id="Rectangle 14" o:spid="_x0000_s1030" style="position:absolute;margin-left:207.75pt;margin-top:10.5pt;width:102.7pt;height:29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" filled="f" strokecolor="black [3213]" strokeweight="1.5pt">
                      <v:textbox>
                        <w:txbxContent>
                          <w:p w:rsidR="00C86C86" w:rsidRPr="00E35BAA" w:rsidRDefault="00C86C86" w:rsidP="00E35BAA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</w:rPr>
                            </w:pPr>
                            <w:r w:rsidRPr="00E35BAA"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</w:rPr>
                              <w:t>30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E35BAA" w:rsidRDefault="00E35BAA" w:rsidP="00E35BAA">
            <w:pPr>
              <w:rPr>
                <w:rFonts w:ascii="Times New Roman" w:hAnsi="Times New Roman"/>
                <w:noProof/>
                <w:lang w:eastAsia="en-AU"/>
              </w:rPr>
            </w:pPr>
          </w:p>
          <w:p w:rsidR="00E35BAA" w:rsidRDefault="00E35BAA" w:rsidP="00E35BAA">
            <w:pPr>
              <w:rPr>
                <w:rFonts w:ascii="Times New Roman" w:hAnsi="Times New Roman"/>
                <w:noProof/>
                <w:lang w:eastAsia="en-AU"/>
              </w:rPr>
            </w:pPr>
          </w:p>
          <w:p w:rsidR="00E35BAA" w:rsidRPr="00F97437" w:rsidRDefault="00E35BAA" w:rsidP="00E35BA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35BAA" w:rsidTr="00E35BA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6E075C">
            <w:pPr>
              <w:pStyle w:val="QuestionStyle"/>
            </w:pPr>
            <w:r>
              <w:t>What is the probability that he picks the 11</w:t>
            </w:r>
            <w:r w:rsidRPr="00BA4FBD">
              <w:rPr>
                <w:vertAlign w:val="superscript"/>
              </w:rPr>
              <w:t>th</w:t>
            </w:r>
            <w:r>
              <w:t xml:space="preserve"> of November?</w:t>
            </w: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754496" behindDoc="0" locked="0" layoutInCell="1" allowOverlap="1" wp14:anchorId="43670D40" wp14:editId="6374303B">
                      <wp:simplePos x="0" y="0"/>
                      <wp:positionH relativeFrom="column">
                        <wp:posOffset>2938780</wp:posOffset>
                      </wp:positionH>
                      <wp:positionV relativeFrom="paragraph">
                        <wp:posOffset>27940</wp:posOffset>
                      </wp:positionV>
                      <wp:extent cx="478155" cy="678180"/>
                      <wp:effectExtent l="0" t="0" r="17145" b="26670"/>
                      <wp:wrapNone/>
                      <wp:docPr id="15" name="Group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6" name="Rectangle 16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86C86" w:rsidRPr="00E35BAA" w:rsidRDefault="00C86C86" w:rsidP="00E35BAA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</w:rPr>
                                    </w:pPr>
                                    <w:r w:rsidRPr="00E35BAA">
                                      <w:rPr>
                                        <w:color w:val="000000" w:themeColor="text1"/>
                                        <w:sz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Rectangle 18"/>
                              <wps:cNvSpPr/>
                              <wps:spPr>
                                <a:xfrm>
                                  <a:off x="137161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86C86" w:rsidRPr="00E35BAA" w:rsidRDefault="00C86C86" w:rsidP="00E35BAA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8"/>
                                      </w:rPr>
                                      <w:t>30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Straight Connector 19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3670D40" id="Group 15" o:spid="_x0000_s1031" style="position:absolute;margin-left:231.4pt;margin-top:2.2pt;width:37.65pt;height:53.4pt;z-index:251754496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">
                      <v:rect id="Rectangle 16" o:spid="_x0000_s1032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0xucIA&#10;AADbAAAADwAAAGRycy9kb3ducmV2LnhtbERPTWvCQBC9C/0PyxS86aYtiKRZRWwttnhJ7MXbJDtm&#10;g9nZkF1j+u+7hYK3ebzPydajbcVAvW8cK3iaJyCIK6cbrhV8H3ezJQgfkDW2jknBD3lYrx4mGaba&#10;3TinoQi1iCHsU1RgQuhSKX1lyKKfu444cmfXWwwR9rXUPd5iuG3lc5IspMWGY4PBjraGqktxtQrO&#10;XflyOOWnpCg/v7bvH9rIt8EoNX0cN68gAo3hLv5373Wcv4C/X+IB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TTG5wgAAANsAAAAPAAAAAAAAAAAAAAAAAJgCAABkcnMvZG93&#10;bnJldi54bWxQSwUGAAAAAAQABAD1AAAAhwMAAAAA&#10;" filled="f" strokecolor="black [3213]" strokeweight="1.5pt">
                        <v:textbox>
                          <w:txbxContent>
                            <w:p w:rsidR="00C86C86" w:rsidRPr="00E35BAA" w:rsidRDefault="00C86C86" w:rsidP="00E35BAA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 w:rsidRPr="00E35BAA">
                                <w:rPr>
                                  <w:color w:val="000000" w:themeColor="text1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18" o:spid="_x0000_s1033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umNsIA&#10;AADbAAAADwAAAGRycy9kb3ducmV2LnhtbESPT0sDQQzF70K/wxDBm52tgui20yL9A/VoFXqNM+nu&#10;0k1mmRnb9dubg+At4b2898tiNXJvLpRyF8XBbFqBIfExdNI4+PzY3T+DyQUlYB+FHPxQhtVycrPA&#10;OsSrvNPlUBqjIZJrdNCWMtTWZt8SY57GgUS1U0yMRdfU2JDwquHc24eqerKMnWhDiwOtW/Lnwzc7&#10;WL9t2bPfsz3PHkM5vnyFzTE5d3c7vs7BFBrLv/nveh8UX2H1Fx3AL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m6Y2wgAAANsAAAAPAAAAAAAAAAAAAAAAAJgCAABkcnMvZG93&#10;bnJldi54bWxQSwUGAAAAAAQABAD1AAAAhwMAAAAA&#10;" filled="f" strokecolor="black [3213]" strokeweight="1.5pt">
                        <v:textbox inset="0,0,0,0">
                          <w:txbxContent>
                            <w:p w:rsidR="00C86C86" w:rsidRPr="00E35BAA" w:rsidRDefault="00C86C86" w:rsidP="00E35BAA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</w:rPr>
                                <w:t>30</w:t>
                              </w:r>
                            </w:p>
                          </w:txbxContent>
                        </v:textbox>
                      </v:rect>
                      <v:line id="Straight Connector 19" o:spid="_x0000_s1034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9U4b8AAADbAAAADwAAAGRycy9kb3ducmV2LnhtbERPPW/CMBDdK/EfrENiKw4MVRswCJCg&#10;rA0wsJ3iI46Iz5HtkPDvcaVK3e7pfd5yPdhGPMiH2rGC2TQDQVw6XXOl4Hzav3+CCBFZY+OYFDwp&#10;wHo1eltirl3PP/QoYiVSCIccFZgY21zKUBqyGKauJU7czXmLMUFfSe2xT+G2kfMs+5AWa04NBlva&#10;GSrvRWcVXLtt9N8nuemLYXcw831Tdu6i1GQ8bBYgIg3xX/znPuo0/wt+f0kHyN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O9U4b8AAADbAAAADwAAAAAAAAAAAAAAAACh&#10;AgAAZHJzL2Rvd25yZXYueG1sUEsFBgAAAAAEAAQA+QAAAI0DAAAAAA==&#10;" strokecolor="black [3213]" strokeweight="1.5pt"/>
                    </v:group>
                  </w:pict>
                </mc:Fallback>
              </mc:AlternateContent>
            </w:r>
            <w:r>
              <w:tab/>
            </w: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  <w:r>
              <w:t xml:space="preserve"> </w:t>
            </w:r>
          </w:p>
        </w:tc>
      </w:tr>
      <w:tr w:rsidR="00E35BAA" w:rsidTr="00E35BA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6E075C">
            <w:pPr>
              <w:pStyle w:val="QuestionStyle"/>
            </w:pPr>
            <w:r>
              <w:t>What is the probability that he picks a Monday (refer to the calendar shown above)?</w:t>
            </w:r>
          </w:p>
          <w:p w:rsidR="00E35BAA" w:rsidRDefault="00E35BAA" w:rsidP="006E075C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755520" behindDoc="0" locked="0" layoutInCell="1" allowOverlap="1" wp14:anchorId="7B6B3B6B" wp14:editId="5BD37EF7">
                      <wp:simplePos x="0" y="0"/>
                      <wp:positionH relativeFrom="column">
                        <wp:posOffset>2917825</wp:posOffset>
                      </wp:positionH>
                      <wp:positionV relativeFrom="paragraph">
                        <wp:posOffset>138430</wp:posOffset>
                      </wp:positionV>
                      <wp:extent cx="478155" cy="678180"/>
                      <wp:effectExtent l="0" t="0" r="17145" b="26670"/>
                      <wp:wrapNone/>
                      <wp:docPr id="20" name="Group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53" name="Rectangle 53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86C86" w:rsidRPr="001A121A" w:rsidRDefault="00C86C86" w:rsidP="001A121A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</w:pPr>
                                    <w:r w:rsidRPr="001A121A">
                                      <w:rPr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86C86" w:rsidRPr="001A121A" w:rsidRDefault="00C86C86" w:rsidP="001A121A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32"/>
                                      </w:rPr>
                                    </w:pPr>
                                    <w:r w:rsidRPr="001A121A">
                                      <w:rPr>
                                        <w:color w:val="000000" w:themeColor="text1"/>
                                        <w:sz w:val="32"/>
                                      </w:rPr>
                                      <w:t>15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" name="Straight Connector 55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B6B3B6B" id="Group 20" o:spid="_x0000_s1035" style="position:absolute;margin-left:229.75pt;margin-top:10.9pt;width:37.65pt;height:53.4pt;z-index:251755520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">
                      <v:rect id="Rectangle 53" o:spid="_x0000_s1036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3qncIA&#10;AADbAAAADwAAAGRycy9kb3ducmV2LnhtbESPwWrDMBBE74X+g9hCb43cmobgRDYlkNJr7QRfF2sj&#10;O7FWxlJi5++jQiHHYWbeMJtitr240ug7xwreFwkI4sbpjo2CfbV7W4HwAVlj75gU3MhDkT8/bTDT&#10;buJfupbBiAhhn6GCNoQhk9I3LVn0CzcQR+/oRoshytFIPeIU4baXH0mylBY7jgstDrRtqTmXF6ug&#10;p9P3yVapLg+JvfCyTk091Eq9vsxfaxCB5vAI/7d/tILPFP6+xB8g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7eqdwgAAANsAAAAPAAAAAAAAAAAAAAAAAJgCAABkcnMvZG93&#10;bnJldi54bWxQSwUGAAAAAAQABAD1AAAAhwMAAAAA&#10;" filled="f" strokecolor="black [3213]" strokeweight="1.5pt">
                        <v:textbox inset=",0">
                          <w:txbxContent>
                            <w:p w:rsidR="00C86C86" w:rsidRPr="001A121A" w:rsidRDefault="00C86C86" w:rsidP="001A121A">
                              <w:pPr>
                                <w:jc w:val="center"/>
                                <w:rPr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1A121A">
                                <w:rPr>
                                  <w:color w:val="000000" w:themeColor="text1"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v:textbox>
                      </v:rect>
                      <v:rect id="Rectangle 54" o:spid="_x0000_s1037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D/YsMA&#10;AADbAAAADwAAAGRycy9kb3ducmV2LnhtbESP0WrCQBRE3wv+w3IFX0rdVFQkuglWLEgRtLYfcJO9&#10;JsHs3bC7NenfdwuFPg4zc4bZ5INpxZ2cbywreJ4mIIhLqxuuFHx+vD6tQPiArLG1TAq+yUOejR42&#10;mGrb8zvdL6ESEcI+RQV1CF0qpS9rMuintiOO3tU6gyFKV0ntsI9w08pZkiylwYbjQo0d7Woqb5cv&#10;o6Ao9t7Q8fEUTN+7N37xxZlWSk3Gw3YNItAQ/sN/7YNWsJjD75f4A2T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JD/YsMAAADbAAAADwAAAAAAAAAAAAAAAACYAgAAZHJzL2Rv&#10;d25yZXYueG1sUEsFBgAAAAAEAAQA9QAAAIgDAAAAAA==&#10;" filled="f" strokecolor="black [3213]" strokeweight="1.5pt">
                        <v:textbox inset="0,0,0">
                          <w:txbxContent>
                            <w:p w:rsidR="00C86C86" w:rsidRPr="001A121A" w:rsidRDefault="00C86C86" w:rsidP="001A121A">
                              <w:pPr>
                                <w:jc w:val="center"/>
                                <w:rPr>
                                  <w:color w:val="000000" w:themeColor="text1"/>
                                  <w:sz w:val="32"/>
                                </w:rPr>
                              </w:pPr>
                              <w:r w:rsidRPr="001A121A">
                                <w:rPr>
                                  <w:color w:val="000000" w:themeColor="text1"/>
                                  <w:sz w:val="32"/>
                                </w:rPr>
                                <w:t>15</w:t>
                              </w:r>
                            </w:p>
                          </w:txbxContent>
                        </v:textbox>
                      </v:rect>
                      <v:line id="Straight Connector 55" o:spid="_x0000_s1038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jnJMIAAADbAAAADwAAAGRycy9kb3ducmV2LnhtbESPQWvCQBSE74L/YXlCb2ZTwSKpq1hB&#10;7dXYHnp7ZJ/ZYPZt2N2Y9N93hYLHYWa+Ydbb0bbiTj40jhW8ZjkI4srphmsFX5fDfAUiRGSNrWNS&#10;8EsBtpvpZI2FdgOf6V7GWiQIhwIVmBi7QspQGbIYMtcRJ+/qvMWYpK+l9jgkuG3lIs/fpMWG04LB&#10;jvaGqlvZWwU//Uf0p4vcDeW4P5rFoa16963Uy2zcvYOINMZn+L/9qRUsl/D4kn6A3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8jnJMIAAADbAAAADwAAAAAAAAAAAAAA&#10;AAChAgAAZHJzL2Rvd25yZXYueG1sUEsFBgAAAAAEAAQA+QAAAJADAAAAAA==&#10;" strokecolor="black [3213]" strokeweight="1.5pt"/>
                    </v:group>
                  </w:pict>
                </mc:Fallback>
              </mc:AlternateContent>
            </w:r>
          </w:p>
          <w:p w:rsidR="00E35BAA" w:rsidRPr="001A121A" w:rsidRDefault="001A121A" w:rsidP="006E075C">
            <w:pPr>
              <w:pStyle w:val="QuestionStyle"/>
            </w:pPr>
            <w:r>
              <w:t xml:space="preserve"> </w:t>
            </w:r>
            <w:r w:rsidRPr="001A121A">
              <w:rPr>
                <w:color w:val="FF0000"/>
              </w:rPr>
              <w:object w:dxaOrig="184" w:dyaOrig="273">
                <v:shape id="_x0000_i1060" type="#_x0000_t75" style="width:9pt;height:13.8pt" o:ole="">
                  <v:imagedata r:id="rId84" o:title=""/>
                </v:shape>
                <o:OLEObject Type="Embed" ProgID="FXEquation.Equation" ShapeID="_x0000_i1060" DrawAspect="Content" ObjectID="_1459802174" r:id="rId85"/>
              </w:object>
            </w:r>
            <w:r w:rsidRPr="001A121A">
              <w:t xml:space="preserve"> </w:t>
            </w:r>
            <w:r>
              <w:t xml:space="preserve">                                                         </w:t>
            </w:r>
            <w:r w:rsidRPr="001A121A">
              <w:rPr>
                <w:color w:val="FF0000"/>
                <w:position w:val="-22"/>
              </w:rPr>
              <w:object w:dxaOrig="635" w:dyaOrig="539">
                <v:shape id="_x0000_i1061" type="#_x0000_t75" style="width:31.8pt;height:27pt" o:ole="">
                  <v:imagedata r:id="rId86" o:title=""/>
                </v:shape>
                <o:OLEObject Type="Embed" ProgID="FXEquation.Equation" ShapeID="_x0000_i1061" DrawAspect="Content" ObjectID="_1459802175" r:id="rId87"/>
              </w:object>
            </w:r>
            <w:r>
              <w:t xml:space="preserve"> </w:t>
            </w: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</w:tc>
      </w:tr>
      <w:tr w:rsidR="00E35BAA" w:rsidTr="00E35BA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35BAA" w:rsidRPr="001B3341" w:rsidRDefault="00E35BAA" w:rsidP="00E35BAA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35BAA" w:rsidRPr="00344923" w:rsidRDefault="00E35BAA" w:rsidP="00C86C86">
            <w:pPr>
              <w:pStyle w:val="QuestionStyle"/>
              <w:ind w:right="4853"/>
            </w:pPr>
            <w:r>
              <w:drawing>
                <wp:anchor distT="0" distB="0" distL="114300" distR="114300" simplePos="0" relativeHeight="251756544" behindDoc="0" locked="0" layoutInCell="1" allowOverlap="1" wp14:anchorId="5BBAB6C0" wp14:editId="2501C89B">
                  <wp:simplePos x="0" y="0"/>
                  <wp:positionH relativeFrom="column">
                    <wp:posOffset>3261995</wp:posOffset>
                  </wp:positionH>
                  <wp:positionV relativeFrom="paragraph">
                    <wp:posOffset>13970</wp:posOffset>
                  </wp:positionV>
                  <wp:extent cx="1487805" cy="2033905"/>
                  <wp:effectExtent l="0" t="0" r="0" b="4445"/>
                  <wp:wrapNone/>
                  <wp:docPr id="207" name="Pictur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ne shutterstock_103037225.jp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03"/>
                          <a:stretch/>
                        </pic:blipFill>
                        <pic:spPr bwMode="auto">
                          <a:xfrm>
                            <a:off x="0" y="0"/>
                            <a:ext cx="1487805" cy="2033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44923">
              <w:t>Questions 7 – 9 refer to the following :</w:t>
            </w:r>
          </w:p>
          <w:p w:rsidR="00E35BAA" w:rsidRDefault="00E35BAA" w:rsidP="00C86C86">
            <w:pPr>
              <w:pStyle w:val="QuestionStyle"/>
              <w:ind w:right="4853"/>
            </w:pPr>
          </w:p>
          <w:p w:rsidR="00E35BAA" w:rsidRDefault="00E35BAA" w:rsidP="00C86C86">
            <w:pPr>
              <w:pStyle w:val="QuestionStyle"/>
              <w:ind w:right="4853"/>
            </w:pPr>
            <w:r>
              <w:t xml:space="preserve">Harry has some games on his phone.  </w:t>
            </w:r>
          </w:p>
          <w:p w:rsidR="00E35BAA" w:rsidRDefault="00E35BAA" w:rsidP="00C86C86">
            <w:pPr>
              <w:pStyle w:val="QuestionStyle"/>
              <w:ind w:right="4853"/>
            </w:pPr>
          </w:p>
          <w:p w:rsidR="00E35BAA" w:rsidRDefault="00E35BAA" w:rsidP="00C86C86">
            <w:pPr>
              <w:pStyle w:val="QuestionStyle"/>
              <w:ind w:right="4853"/>
            </w:pPr>
            <w:r>
              <w:t xml:space="preserve">Four are shooting games, two are driving games and six are adventure games. </w:t>
            </w:r>
          </w:p>
          <w:p w:rsidR="00E35BAA" w:rsidRDefault="00E35BAA" w:rsidP="00C86C86">
            <w:pPr>
              <w:pStyle w:val="QuestionStyle"/>
              <w:ind w:right="4853"/>
            </w:pPr>
          </w:p>
          <w:p w:rsidR="00E35BAA" w:rsidRDefault="00E35BAA" w:rsidP="00C86C86">
            <w:pPr>
              <w:pStyle w:val="QuestionStyle"/>
              <w:ind w:right="4853"/>
            </w:pPr>
            <w:r>
              <w:t>He picks a game at random.</w:t>
            </w:r>
          </w:p>
          <w:p w:rsidR="00E35BAA" w:rsidRDefault="00E35BAA" w:rsidP="006E075C">
            <w:pPr>
              <w:pStyle w:val="QuestionStyle"/>
            </w:pPr>
            <w:r>
              <w:t xml:space="preserve">  </w:t>
            </w: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</w:tc>
      </w:tr>
      <w:tr w:rsidR="00E35BAA" w:rsidTr="00E35BA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6E075C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5079A884" wp14:editId="6642B15C">
                      <wp:simplePos x="0" y="0"/>
                      <wp:positionH relativeFrom="column">
                        <wp:posOffset>1765300</wp:posOffset>
                      </wp:positionH>
                      <wp:positionV relativeFrom="paragraph">
                        <wp:posOffset>342265</wp:posOffset>
                      </wp:positionV>
                      <wp:extent cx="754380" cy="373380"/>
                      <wp:effectExtent l="0" t="0" r="26670" b="26670"/>
                      <wp:wrapNone/>
                      <wp:docPr id="56" name="Rectangle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86C86" w:rsidRPr="001A121A" w:rsidRDefault="00C86C86" w:rsidP="001A121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79A884" id="Rectangle 56" o:spid="_x0000_s1039" style="position:absolute;margin-left:139pt;margin-top:26.95pt;width:59.4pt;height:29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" filled="f" strokecolor="black [3213]" strokeweight="1.5pt">
                      <v:textbox>
                        <w:txbxContent>
                          <w:p w:rsidR="00C86C86" w:rsidRPr="001A121A" w:rsidRDefault="00C86C86" w:rsidP="001A121A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12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t>How many outcomes are in the sample space for Harry choosing a game?</w:t>
            </w: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</w:tc>
      </w:tr>
      <w:tr w:rsidR="00E35BAA" w:rsidTr="00E35BA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6E075C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758592" behindDoc="0" locked="0" layoutInCell="1" allowOverlap="1" wp14:anchorId="279AF55C" wp14:editId="7EC38337">
                      <wp:simplePos x="0" y="0"/>
                      <wp:positionH relativeFrom="column">
                        <wp:posOffset>2397691</wp:posOffset>
                      </wp:positionH>
                      <wp:positionV relativeFrom="paragraph">
                        <wp:posOffset>219687</wp:posOffset>
                      </wp:positionV>
                      <wp:extent cx="478155" cy="678180"/>
                      <wp:effectExtent l="0" t="0" r="17145" b="26670"/>
                      <wp:wrapNone/>
                      <wp:docPr id="57" name="Group 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58" name="Rectangle 58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86C86" w:rsidRPr="001A121A" w:rsidRDefault="00C86C86" w:rsidP="001A121A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 w:rsidRPr="001A121A"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" name="Rectangle 59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86C86" w:rsidRPr="001A121A" w:rsidRDefault="00C86C86" w:rsidP="001A121A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</w:rPr>
                                    </w:pPr>
                                    <w:r w:rsidRPr="001A121A">
                                      <w:rPr>
                                        <w:color w:val="000000" w:themeColor="text1"/>
                                        <w:sz w:val="28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" name="Straight Connector 60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79AF55C" id="Group 57" o:spid="_x0000_s1040" style="position:absolute;margin-left:188.8pt;margin-top:17.3pt;width:37.65pt;height:53.4pt;z-index:251758592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">
                      <v:rect id="Rectangle 58" o:spid="_x0000_s1041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S5kMIA&#10;AADbAAAADwAAAGRycy9kb3ducmV2LnhtbERPz2vCMBS+C/sfwhvspukcyuiMRTo3NvHSbhdvz+bZ&#10;FJuX0mS1/vfLQfD48f1eZaNtxUC9bxwreJ4lIIgrpxuuFfz+fExfQfiArLF1TAqu5CFbP0xWmGp3&#10;4YKGMtQihrBPUYEJoUul9JUhi37mOuLInVxvMUTY11L3eInhtpXzJFlKiw3HBoMd5Yaqc/lnFZy6&#10;48v+UByS8vi9y7ef2sj3wSj19Dhu3kAEGsNdfHN/aQWLODZ+i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9LmQwgAAANsAAAAPAAAAAAAAAAAAAAAAAJgCAABkcnMvZG93&#10;bnJldi54bWxQSwUGAAAAAAQABAD1AAAAhwMAAAAA&#10;" filled="f" strokecolor="black [3213]" strokeweight="1.5pt">
                        <v:textbox>
                          <w:txbxContent>
                            <w:p w:rsidR="00C86C86" w:rsidRPr="001A121A" w:rsidRDefault="00C86C86" w:rsidP="001A121A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1A121A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59" o:spid="_x0000_s1042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gcC8UA&#10;AADbAAAADwAAAGRycy9kb3ducmV2LnhtbESPT2vCQBTE70K/w/IKvemmLUqbukrxHyq9mPbi7Zl9&#10;ZkOzb0N2jfHbu4LgcZiZ3zDjaWcr0VLjS8cKXgcJCOLc6ZILBX+/y/4HCB+QNVaOScGFPEwnT70x&#10;ptqdeUdtFgoRIexTVGBCqFMpfW7Ioh+4mjh6R9dYDFE2hdQNniPcVvItSUbSYslxwWBNM0P5f3ay&#10;Co714f1nv9sn2WGznS1W2sh5a5R6ee6+v0AE6sIjfG+vtYLhJ9y+xB8gJ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uBwLxQAAANsAAAAPAAAAAAAAAAAAAAAAAJgCAABkcnMv&#10;ZG93bnJldi54bWxQSwUGAAAAAAQABAD1AAAAigMAAAAA&#10;" filled="f" strokecolor="black [3213]" strokeweight="1.5pt">
                        <v:textbox>
                          <w:txbxContent>
                            <w:p w:rsidR="00C86C86" w:rsidRPr="001A121A" w:rsidRDefault="00C86C86" w:rsidP="001A121A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 w:rsidRPr="001A121A">
                                <w:rPr>
                                  <w:color w:val="000000" w:themeColor="text1"/>
                                  <w:sz w:val="28"/>
                                </w:rPr>
                                <w:t>6</w:t>
                              </w:r>
                            </w:p>
                          </w:txbxContent>
                        </v:textbox>
                      </v:rect>
                      <v:line id="Straight Connector 60" o:spid="_x0000_s1043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OOAb4AAADbAAAADwAAAGRycy9kb3ducmV2LnhtbERPPW/CMBDdkfofrKvUjThlQChgECBR&#10;ujbAwHaKjzgiPke2Q8K/rwckxqf3vdqMthUP8qFxrOA7y0EQV043XCs4nw7TBYgQkTW2jknBkwJs&#10;1h+TFRbaDfxHjzLWIoVwKFCBibErpAyVIYshcx1x4m7OW4wJ+lpqj0MKt62c5flcWmw4NRjsaG+o&#10;upe9VXDtd9EfT3I7lOP+x8wObdW7i1Jfn+N2CSLSGN/il/tXK5in9elL+gFy/Q8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R044BvgAAANsAAAAPAAAAAAAAAAAAAAAAAKEC&#10;AABkcnMvZG93bnJldi54bWxQSwUGAAAAAAQABAD5AAAAjAMAAAAA&#10;" strokecolor="black [3213]" strokeweight="1.5pt"/>
                    </v:group>
                  </w:pict>
                </mc:Fallback>
              </mc:AlternateContent>
            </w:r>
            <w:r>
              <w:t>What is the probability that Harry chooses a driving game?</w:t>
            </w:r>
            <w:r w:rsidRPr="0013023C">
              <w:t xml:space="preserve"> </w:t>
            </w:r>
          </w:p>
          <w:p w:rsidR="00E35BAA" w:rsidRDefault="00E35BAA" w:rsidP="006E075C">
            <w:pPr>
              <w:pStyle w:val="QuestionStyle"/>
            </w:pPr>
          </w:p>
          <w:p w:rsidR="00E35BAA" w:rsidRPr="001A121A" w:rsidRDefault="001A121A" w:rsidP="006E075C">
            <w:pPr>
              <w:pStyle w:val="QuestionStyle"/>
              <w:rPr>
                <w:position w:val="-22"/>
              </w:rPr>
            </w:pPr>
            <w:r>
              <w:t xml:space="preserve">                                         </w:t>
            </w:r>
            <w:r w:rsidRPr="001A121A">
              <w:rPr>
                <w:color w:val="FF0000"/>
                <w:position w:val="-22"/>
              </w:rPr>
              <w:object w:dxaOrig="635" w:dyaOrig="539">
                <v:shape id="_x0000_i1062" type="#_x0000_t75" style="width:31.8pt;height:27pt" o:ole="">
                  <v:imagedata r:id="rId88" o:title=""/>
                </v:shape>
                <o:OLEObject Type="Embed" ProgID="FXEquation.Equation" ShapeID="_x0000_i1062" DrawAspect="Content" ObjectID="_1459802176" r:id="rId89"/>
              </w:object>
            </w:r>
            <w:r w:rsidRPr="001A121A">
              <w:rPr>
                <w:position w:val="-22"/>
              </w:rPr>
              <w:t xml:space="preserve"> </w:t>
            </w: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</w:tc>
      </w:tr>
      <w:tr w:rsidR="00E35BAA" w:rsidRPr="000C02D0" w:rsidTr="00E35BA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6E075C">
            <w:pPr>
              <w:pStyle w:val="QuestionStyle"/>
            </w:pPr>
            <w:r>
              <w:t>What is the probability that Harry chooses a shooting game?</w:t>
            </w:r>
          </w:p>
          <w:p w:rsidR="00E35BAA" w:rsidRPr="000C02D0" w:rsidRDefault="00E35BAA" w:rsidP="00E35BAA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E35BAA" w:rsidRPr="000C02D0" w:rsidRDefault="00E35BAA" w:rsidP="00E35BAA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0C02D0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59616" behindDoc="0" locked="0" layoutInCell="1" allowOverlap="1" wp14:anchorId="2D8DC90C" wp14:editId="336692C6">
                      <wp:simplePos x="0" y="0"/>
                      <wp:positionH relativeFrom="column">
                        <wp:posOffset>386080</wp:posOffset>
                      </wp:positionH>
                      <wp:positionV relativeFrom="paragraph">
                        <wp:posOffset>118224</wp:posOffset>
                      </wp:positionV>
                      <wp:extent cx="4362450" cy="114300"/>
                      <wp:effectExtent l="0" t="0" r="19050" b="19050"/>
                      <wp:wrapNone/>
                      <wp:docPr id="61" name="Group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6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6D0A41" id="Group 61" o:spid="_x0000_s1026" style="position:absolute;margin-left:30.4pt;margin-top:9.3pt;width:343.5pt;height:9pt;z-index:25175961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6ousUA&#10;AADbAAAADwAAAGRycy9kb3ducmV2LnhtbESPQWvCQBSE74X+h+UVeim6qQcbYzYilZZ6EZoWvT6y&#10;zySYfRuyaxL99a5Q6HGYmW+YdDWaRvTUudqygtdpBIK4sLrmUsHvz8ckBuE8ssbGMim4kINV9viQ&#10;YqLtwN/U574UAcIuQQWV920ipSsqMuimtiUO3tF2Bn2QXSl1h0OAm0bOomguDdYcFips6b2i4pSf&#10;jYL4Ept9v999HmjLw+a602/rl4VSz0/jegnC0+j/w3/tL61gPoP7l/ADZ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Lqi6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+JD8EA&#10;AADbAAAADwAAAGRycy9kb3ducmV2LnhtbESPQWsCMRSE7wX/Q3hCbzVbweJujVJEpUdXvXh7bJ67&#10;SzcvIYma/vumIHgcZuYbZrFKZhA38qG3rOB9UoAgbqzuuVVwOm7f5iBCRNY4WCYFvxRgtRy9LLDS&#10;9s413Q6xFRnCoUIFXYyukjI0HRkME+uIs3ex3mDM0rdSe7xnuBnktCg+pMGe80KHjtYdNT+Hq1Gw&#10;8bren8vk3D7t6q0vSnfhUqnXcfr6BBEpxWf40f7WCuYz+P+Sf4B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PiQ/BAAAA2wAAAA8AAAAAAAAAAAAAAAAAmAIAAGRycy9kb3du&#10;cmV2LnhtbFBLBQYAAAAABAAEAPUAAACGAwAAAAA=&#10;" fillcolor="black [3213]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lIQ8QA&#10;AADbAAAADwAAAGRycy9kb3ducmV2LnhtbESPQWvCQBSE70L/w/IKXkQ39WBjzEakpaIXoVb0+sg+&#10;k9Ds25DdJrG/visUPA4z3wyTrgdTi45aV1lW8DKLQBDnVldcKDh9fUxjEM4ja6wtk4IbOVhnT6MU&#10;E217/qTu6AsRStglqKD0vkmkdHlJBt3MNsTBu9rWoA+yLaRusQ/lppbzKFpIgxWHhRIbeisp/z7+&#10;GAXxLTbn7nzYXmjP/fvvQb9uJkulxs/DZgXC0+Af4X96pwO3gPuX8AN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ZSEPEAAAA2wAAAA8AAAAAAAAAAAAAAAAAmAIAAGRycy9k&#10;b3ducmV2LnhtbFBLBQYAAAAABAAEAPUAAACJAw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Xt2MUA&#10;AADbAAAADwAAAGRycy9kb3ducmV2LnhtbESPQWvCQBSE70L/w/IKXkQ3etA0zUakUrEXoWnR6yP7&#10;moRm34bsNon++m6h4HGY+WaYdDuaRvTUudqyguUiAkFcWF1zqeDz43Ueg3AeWWNjmRRcycE2e5ik&#10;mGg78Dv1uS9FKGGXoILK+zaR0hUVGXQL2xIH78t2Bn2QXSl1h0MoN41cRdFaGqw5LFTY0ktFxXf+&#10;YxTE19ic+/PpcKE3Hva3k97sZk9KTR/H3TMIT6O/h//pow7cBv6+hB8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Ve3Y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0C02D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A121A" w:rsidRPr="001A121A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635" w:dyaOrig="539">
                <v:shape id="_x0000_i1063" type="#_x0000_t75" style="width:31.8pt;height:27pt" o:ole="">
                  <v:imagedata r:id="rId90" o:title=""/>
                </v:shape>
                <o:OLEObject Type="Embed" ProgID="FXEquation.Equation" ShapeID="_x0000_i1063" DrawAspect="Content" ObjectID="_1459802177" r:id="rId91"/>
              </w:object>
            </w:r>
            <w:r w:rsidR="001A121A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64" type="#_x0000_t75" style="width:9pt;height:27pt" o:ole="">
                  <v:imagedata r:id="rId14" o:title=""/>
                </v:shape>
                <o:OLEObject Type="Embed" ProgID="FXEquation.Equation" ShapeID="_x0000_i1064" DrawAspect="Content" ObjectID="_1459802178" r:id="rId92"/>
              </w:objec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65" type="#_x0000_t75" style="width:9pt;height:27pt" o:ole="">
                  <v:imagedata r:id="rId16" o:title=""/>
                </v:shape>
                <o:OLEObject Type="Embed" ProgID="FXEquation.Equation" ShapeID="_x0000_i1065" DrawAspect="Content" ObjectID="_1459802179" r:id="rId93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66" type="#_x0000_t75" style="width:9pt;height:27pt" o:ole="">
                  <v:imagedata r:id="rId18" o:title=""/>
                </v:shape>
                <o:OLEObject Type="Embed" ProgID="FXEquation.Equation" ShapeID="_x0000_i1066" DrawAspect="Content" ObjectID="_1459802180" r:id="rId94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67" type="#_x0000_t75" style="width:9pt;height:27pt" o:ole="">
                  <v:imagedata r:id="rId20" o:title=""/>
                </v:shape>
                <o:OLEObject Type="Embed" ProgID="FXEquation.Equation" ShapeID="_x0000_i1067" DrawAspect="Content" ObjectID="_1459802181" r:id="rId95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</w:t>
            </w:r>
          </w:p>
          <w:p w:rsidR="00E35BAA" w:rsidRPr="000C02D0" w:rsidRDefault="00E35BAA" w:rsidP="006E075C">
            <w:pPr>
              <w:pStyle w:val="QuestionStyle"/>
            </w:pPr>
          </w:p>
        </w:tc>
      </w:tr>
      <w:tr w:rsidR="00E35BAA" w:rsidRPr="00042A7C" w:rsidTr="00E35BA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6E075C">
            <w:pPr>
              <w:pStyle w:val="QuestionStyle"/>
            </w:pPr>
            <w:r>
              <w:t>Which term would best describe the likelihood of a large meteor hitting the school today?</w:t>
            </w:r>
          </w:p>
          <w:p w:rsidR="00E35BAA" w:rsidRPr="00042A7C" w:rsidRDefault="00E35BAA" w:rsidP="00E35BA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35BAA" w:rsidRPr="00042A7C" w:rsidRDefault="00E35BAA" w:rsidP="00E35BAA">
            <w:pPr>
              <w:ind w:left="720"/>
              <w:rPr>
                <w:rFonts w:ascii="Times New Roman" w:hAnsi="Times New Roman"/>
                <w:sz w:val="24"/>
                <w:szCs w:val="24"/>
              </w:rPr>
            </w:pPr>
            <w:r w:rsidRPr="00042A7C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60640" behindDoc="0" locked="0" layoutInCell="1" allowOverlap="1" wp14:anchorId="01197F5D" wp14:editId="4A37C68F">
                      <wp:simplePos x="0" y="0"/>
                      <wp:positionH relativeFrom="column">
                        <wp:posOffset>222885</wp:posOffset>
                      </wp:positionH>
                      <wp:positionV relativeFrom="paragraph">
                        <wp:posOffset>29210</wp:posOffset>
                      </wp:positionV>
                      <wp:extent cx="2247900" cy="390525"/>
                      <wp:effectExtent l="0" t="0" r="19050" b="28575"/>
                      <wp:wrapNone/>
                      <wp:docPr id="88" name="Group 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7900" cy="390525"/>
                                <a:chOff x="0" y="0"/>
                                <a:chExt cx="2247900" cy="390525"/>
                              </a:xfrm>
                            </wpg:grpSpPr>
                            <wps:wsp>
                              <wps:cNvPr id="12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952F74" id="Group 88" o:spid="_x0000_s1026" style="position:absolute;margin-left:17.55pt;margin-top:2.3pt;width:177pt;height:30.75pt;z-index:251760640" coordsize="22479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">
                      <v:roundrect id="AutoShape 3" o:spid="_x0000_s1027" style="position:absolute;left:20764;top:2762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ztPcQA&#10;AADcAAAADwAAAGRycy9kb3ducmV2LnhtbERPTWvCQBC9F/wPywi9FN3ooY0xGxGlpb0IRtHrkJ0m&#10;odnZkN0msb++Wyh4m8f7nHQzmkb01LnasoLFPAJBXFhdc6ngfHqdxSCcR9bYWCYFN3KwySYPKSba&#10;DnykPvelCCHsElRQed8mUrqiIoNublviwH3azqAPsCul7nAI4aaRyyh6lgZrDg0VtrSrqPjKv42C&#10;+BabS385vF3pg4f9z0G/bJ9WSj1Ox+0ahKfR38X/7ncd5i8X8PdMuE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s7T3EAAAA3A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5zSsQA&#10;AADcAAAADwAAAGRycy9kb3ducmV2LnhtbERPTWvCQBC9C/0Pywi9SLMxh5rGrCKVlvYi1BZ7HbJj&#10;EszOhuw2if56tyB4m8f7nHw9mkb01LnasoJ5FIMgLqyuuVTw8/32lIJwHlljY5kUnMnBevUwyTHT&#10;duAv6ve+FCGEXYYKKu/bTEpXVGTQRbYlDtzRdgZ9gF0pdYdDCDeNTOL4WRqsOTRU2NJrRcVp/2cU&#10;pOfUHPrD7v2XPnnYXnZ6sZm9KPU4HTdLEJ5Gfxff3B86zE8S+H8mXC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+c0rEAAAA3AAAAA8AAAAAAAAAAAAAAAAAmAIAAGRycy9k&#10;b3ducmV2LnhtbFBLBQYAAAAABAAEAPUAAACJAwAAAAA=&#10;" strokecolor="windowText" strokeweight="1pt"/>
                      <v:roundrect id="AutoShape 5" o:spid="_x0000_s1029" style="position:absolute;top:27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tUJ8AA&#10;AADcAAAADwAAAGRycy9kb3ducmV2LnhtbERPTWsCMRC9F/wPYQRvNVuF0t0apYhKj6568TZsxt2l&#10;m0lIosZ/bwqF3ubxPmexSmYQN/Kht6zgbVqAIG6s7rlVcDpuXz9AhIiscbBMCh4UYLUcvSyw0vbO&#10;Nd0OsRU5hEOFCroYXSVlaDoyGKbWEWfuYr3BmKFvpfZ4z+FmkLOieJcGe84NHTpad9T8HK5Gwcbr&#10;en8uk3P7tKu3vijdhUulJuP09QkiUor/4j/3t87zZ3P4fSZfIJ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ktUJ8AAAADcAAAADwAAAAAAAAAAAAAAAACYAgAAZHJzL2Rvd25y&#10;ZXYueG1sUEsFBgAAAAAEAAQA9QAAAIUDAAAAAA==&#10;" fillcolor="black [3213]" strokecolor="windowText" strokeweight="1pt"/>
                      <v:roundrect id="AutoShape 6" o:spid="_x0000_s1030" style="position:absolute;left:20764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tOpcQA&#10;AADcAAAADwAAAGRycy9kb3ducmV2LnhtbERPTWvCQBC9C/6HZQq9iNkoRWPMKtLS0l6Equh1yI5J&#10;aHY2ZLdJ7K/vFgre5vE+J9sOphYdta6yrGAWxSCIc6srLhScjq/TBITzyBpry6TgRg62m/Eow1Tb&#10;nj+pO/hChBB2KSoovW9SKV1ekkEX2YY4cFfbGvQBtoXULfYh3NRyHscLabDi0FBiQ88l5V+Hb6Mg&#10;uSXm3J33bxf64P7lZ6+Xu8lKqceHYbcG4Wnwd/G/+12H+fMn+HsmXC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bTqXEAAAA3A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likely</w:t>
            </w: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unlikely</w:t>
            </w: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:rsidR="00E35BAA" w:rsidRPr="00042A7C" w:rsidRDefault="00E35BAA" w:rsidP="00E35BAA">
            <w:pPr>
              <w:ind w:left="720"/>
              <w:rPr>
                <w:rFonts w:ascii="Times New Roman" w:hAnsi="Times New Roman"/>
                <w:sz w:val="12"/>
                <w:szCs w:val="12"/>
              </w:rPr>
            </w:pPr>
          </w:p>
          <w:p w:rsidR="00E35BAA" w:rsidRPr="00042A7C" w:rsidRDefault="00E35BAA" w:rsidP="00E35BAA">
            <w:pPr>
              <w:ind w:left="720"/>
              <w:rPr>
                <w:rFonts w:ascii="Times New Roman" w:hAnsi="Times New Roman"/>
                <w:sz w:val="24"/>
                <w:szCs w:val="24"/>
              </w:rPr>
            </w:pP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extremely unlikely </w:t>
            </w: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impossible</w:t>
            </w: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                         </w:t>
            </w:r>
          </w:p>
          <w:p w:rsidR="00E35BAA" w:rsidRPr="00042A7C" w:rsidRDefault="00E35BAA" w:rsidP="006E075C">
            <w:pPr>
              <w:pStyle w:val="QuestionStyle"/>
            </w:pPr>
          </w:p>
        </w:tc>
      </w:tr>
      <w:tr w:rsidR="00E35BAA" w:rsidRPr="002D3900" w:rsidTr="00E35BA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6E075C">
            <w:pPr>
              <w:pStyle w:val="QuestionStyle"/>
            </w:pPr>
            <w:r>
              <w:t>Which of these events would have a probability of zero?</w:t>
            </w:r>
          </w:p>
          <w:p w:rsidR="00E35BAA" w:rsidRPr="000E32E7" w:rsidRDefault="00D05F3F" w:rsidP="00E35BAA">
            <w:pPr>
              <w:rPr>
                <w:rFonts w:ascii="Times New Roman" w:hAnsi="Times New Roman"/>
                <w:sz w:val="12"/>
                <w:szCs w:val="12"/>
              </w:rPr>
            </w:pPr>
            <w:r w:rsidRPr="000E32E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61664" behindDoc="0" locked="0" layoutInCell="1" allowOverlap="1" wp14:anchorId="58C9497F" wp14:editId="3D156182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77470</wp:posOffset>
                      </wp:positionV>
                      <wp:extent cx="171450" cy="944880"/>
                      <wp:effectExtent l="0" t="0" r="19050" b="26670"/>
                      <wp:wrapNone/>
                      <wp:docPr id="126" name="Group 1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2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5C566D" id="Group 126" o:spid="_x0000_s1026" style="position:absolute;margin-left:18.8pt;margin-top:6.1pt;width:13.5pt;height:74.4pt;z-index:251761664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BSJMAA&#10;AADcAAAADwAAAGRycy9kb3ducmV2LnhtbERPTWsCMRC9F/wPYQRvNVsPtrs1ShGVHl314m3YjLtL&#10;N5OQRI3/3hQKvc3jfc5ilcwgbuRDb1nB27QAQdxY3XOr4HTcvn6ACBFZ42CZFDwowGo5ellgpe2d&#10;a7odYityCIcKFXQxukrK0HRkMEytI87cxXqDMUPfSu3xnsPNIGdFMZcGe84NHTpad9T8HK5Gwcbr&#10;en8uk3P7tKu3vijdhUulJuP09QkiUor/4j/3t87zZ+/w+0y+QC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XBSJMAAAADcAAAADwAAAAAAAAAAAAAAAACYAgAAZHJzL2Rvd25y&#10;ZXYueG1sUEsFBgAAAAAEAAQA9QAAAIUDAAAAAA==&#10;" fillcolor="black [3213]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ZEoMYA&#10;AADcAAAADwAAAGRycy9kb3ducmV2LnhtbESPQWvCQBCF7wX/wzJCL0U3erAxdRWxtLQXQVvsdciO&#10;STA7G7LbJPrrO4eCtxnem/e+WW0GV6uO2lB5NjCbJqCIc28rLgx8f71NUlAhIlusPZOBKwXYrEcP&#10;K8ys7/lA3TEWSkI4ZGigjLHJtA55SQ7D1DfEop196zDK2hbatthLuKv1PEkW2mHF0lBiQ7uS8svx&#10;1xlIr6k7daf9+w99cv9629vn7dPSmMfxsH0BFWmId/P/9YcV/LnQyjMygV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5ZEoMYAAADcAAAADwAAAAAAAAAAAAAAAACYAgAAZHJz&#10;L2Rvd25yZXYueG1sUEsFBgAAAAAEAAQA9QAAAIs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rhO8MA&#10;AADcAAAADwAAAGRycy9kb3ducmV2LnhtbERPTWvCQBC9F/wPywi9FLOphzbGrCIWS70IVdHrkB2T&#10;YHY2ZNck9td3hUJv83ifky0HU4uOWldZVvAaxSCIc6srLhQcD5tJAsJ5ZI21ZVJwJwfLxegpw1Tb&#10;nr+p2/tChBB2KSoovW9SKV1ekkEX2YY4cBfbGvQBtoXULfYh3NRyGsdv0mDFoaHEhtYl5df9zShI&#10;7ok5dafd55m23H/87PT76mWm1PN4WM1BeBr8v/jP/aXD/OkMHs+EC+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NrhO8MAAADcAAAADwAAAAAAAAAAAAAAAACYAgAAZHJzL2Rv&#10;d25yZXYueG1sUEsFBgAAAAAEAAQA9QAAAIg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nee8YA&#10;AADcAAAADwAAAGRycy9kb3ducmV2LnhtbESPQUvDQBCF70L/wzIFL2I3VdAYsylFUfRSaJR6HbJj&#10;EpqdDdk1Sf31zkHobYb35r1v8s3sOjXSEFrPBtarBBRx5W3LtYHPj5frFFSIyBY7z2TgRAE2xeIi&#10;x8z6ifc0lrFWEsIhQwNNjH2mdagachhWvicW7dsPDqOsQ63tgJOEu07fJMmddtiyNDTY01ND1bH8&#10;cQbSU+oO42H3+kXvPD3/7uz99urBmMvlvH0EFWmOZ/P/9ZsV/FvBl2dkAl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Dnee8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</w:p>
          <w:p w:rsidR="00E35BAA" w:rsidRPr="000E32E7" w:rsidRDefault="00E35BAA" w:rsidP="00E35BAA">
            <w:pPr>
              <w:rPr>
                <w:rFonts w:ascii="Times New Roman" w:hAnsi="Times New Roman"/>
                <w:sz w:val="24"/>
                <w:szCs w:val="24"/>
              </w:rPr>
            </w:pP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Drawing an ace from a normal pack.</w:t>
            </w:r>
          </w:p>
          <w:p w:rsidR="00E35BAA" w:rsidRPr="000E32E7" w:rsidRDefault="00E35BAA" w:rsidP="00E35BA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35BAA" w:rsidRPr="000E32E7" w:rsidRDefault="00E35BAA" w:rsidP="00E35BAA">
            <w:pPr>
              <w:rPr>
                <w:rFonts w:ascii="Times New Roman" w:hAnsi="Times New Roman"/>
                <w:sz w:val="24"/>
                <w:szCs w:val="24"/>
              </w:rPr>
            </w:pP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Drawing a club from a normal pack.</w:t>
            </w:r>
            <w:r>
              <w:rPr>
                <w:noProof/>
                <w:lang w:eastAsia="en-AU"/>
              </w:rPr>
              <w:t xml:space="preserve"> </w:t>
            </w:r>
          </w:p>
          <w:p w:rsidR="00E35BAA" w:rsidRPr="000E32E7" w:rsidRDefault="00E35BAA" w:rsidP="00E35BA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35BAA" w:rsidRPr="000E32E7" w:rsidRDefault="00E35BAA" w:rsidP="00E35BAA">
            <w:pPr>
              <w:rPr>
                <w:rFonts w:ascii="Times New Roman" w:hAnsi="Times New Roman"/>
                <w:sz w:val="24"/>
                <w:szCs w:val="24"/>
              </w:rPr>
            </w:pP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Rolling a 1 on a normal die.</w:t>
            </w: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E35BAA" w:rsidRPr="000E32E7" w:rsidRDefault="00E35BAA" w:rsidP="00E35BA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35BAA" w:rsidRDefault="00E35BAA" w:rsidP="00E35BAA">
            <w:pPr>
              <w:rPr>
                <w:rFonts w:ascii="Times New Roman" w:hAnsi="Times New Roman"/>
                <w:sz w:val="24"/>
                <w:szCs w:val="24"/>
              </w:rPr>
            </w:pP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Rolling a 7 on a normal die.</w:t>
            </w: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E35BAA" w:rsidRPr="002D3900" w:rsidRDefault="00E35BAA" w:rsidP="00E35BAA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E35BAA" w:rsidTr="00E35BA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E35BAA">
            <w:pPr>
              <w:ind w:left="75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4315E">
              <w:rPr>
                <w:rFonts w:ascii="Times New Roman" w:eastAsia="Times New Roman" w:hAnsi="Times New Roman"/>
                <w:sz w:val="24"/>
                <w:szCs w:val="24"/>
              </w:rPr>
              <w:t>A bag contains 4 red, 5 black, 3 pink, 2 yellow, 2 green and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4 blue marbles. A marble is </w:t>
            </w:r>
            <w:r w:rsidRPr="0074315E">
              <w:rPr>
                <w:rFonts w:ascii="Times New Roman" w:eastAsia="Times New Roman" w:hAnsi="Times New Roman"/>
                <w:sz w:val="24"/>
                <w:szCs w:val="24"/>
              </w:rPr>
              <w:t>drawn at random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from the bag. </w:t>
            </w:r>
          </w:p>
          <w:p w:rsidR="00E35BAA" w:rsidRDefault="00E35BAA" w:rsidP="00E35BAA">
            <w:pPr>
              <w:ind w:left="75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E35BAA" w:rsidRDefault="00E35BAA" w:rsidP="00E35BAA">
            <w:pPr>
              <w:ind w:left="75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62688" behindDoc="0" locked="0" layoutInCell="1" allowOverlap="1" wp14:anchorId="784A7FEE" wp14:editId="5D1AC725">
                      <wp:simplePos x="0" y="0"/>
                      <wp:positionH relativeFrom="column">
                        <wp:posOffset>2882265</wp:posOffset>
                      </wp:positionH>
                      <wp:positionV relativeFrom="paragraph">
                        <wp:posOffset>47625</wp:posOffset>
                      </wp:positionV>
                      <wp:extent cx="478155" cy="678180"/>
                      <wp:effectExtent l="0" t="0" r="17145" b="26670"/>
                      <wp:wrapNone/>
                      <wp:docPr id="165" name="Group 1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66" name="Rectangle 166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86C86" w:rsidRPr="00D05F3F" w:rsidRDefault="00C86C86" w:rsidP="00D05F3F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8" name="Rectangle 178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86C86" w:rsidRPr="00D05F3F" w:rsidRDefault="00C86C86" w:rsidP="00D05F3F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9" name="Straight Connector 179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84A7FEE" id="Group 165" o:spid="_x0000_s1044" style="position:absolute;left:0;text-align:left;margin-left:226.95pt;margin-top:3.75pt;width:37.65pt;height:53.4pt;z-index:251762688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">
                      <v:rect id="Rectangle 166" o:spid="_x0000_s1045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7cgcIA&#10;AADcAAAADwAAAGRycy9kb3ducmV2LnhtbERPTWvCQBC9F/wPywje6sYKoaSuUrSKSi+mvXgbs2M2&#10;NDsbsmuM/94VhN7m8T5ntuhtLTpqfeVYwWScgCAunK64VPD7s359B+EDssbaMSm4kYfFfPAyw0y7&#10;Kx+oy0MpYgj7DBWYEJpMSl8YsujHriGO3Nm1FkOEbSl1i9cYbmv5liSptFhxbDDY0NJQ8ZdfrIJz&#10;c5p+Hw/HJD/t9suvjTZy1RmlRsP+8wNEoD78i5/urY7z0xQez8QL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/tyBwgAAANwAAAAPAAAAAAAAAAAAAAAAAJgCAABkcnMvZG93&#10;bnJldi54bWxQSwUGAAAAAAQABAD1AAAAhwMAAAAA&#10;" filled="f" strokecolor="black [3213]" strokeweight="1.5pt">
                        <v:textbox>
                          <w:txbxContent>
                            <w:p w:rsidR="00C86C86" w:rsidRPr="00D05F3F" w:rsidRDefault="00C86C86" w:rsidP="00D05F3F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178" o:spid="_x0000_s1046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R7tcYA&#10;AADcAAAADwAAAGRycy9kb3ducmV2LnhtbESPT2/CMAzF75P2HSJP4jbSbdKGCgEh9kdj4kLhws00&#10;pqlonKoJpfv2+DBpN1vv+b2fZ4vBN6qnLtaBDTyNM1DEZbA1Vwb2u8/HCaiYkC02gcnAL0VYzO/v&#10;ZpjbcOUt9UWqlIRwzNGAS6nNtY6lI49xHFpi0U6h85hk7SptO7xKuG/0c5a9ao81S4PDllaOynNx&#10;8QZO7fFlc9gesuK4/ll9fFmn33tnzOhhWE5BJRrSv/nv+tsK/pvQyjMygZ7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R7tcYAAADcAAAADwAAAAAAAAAAAAAAAACYAgAAZHJz&#10;L2Rvd25yZXYueG1sUEsFBgAAAAAEAAQA9QAAAIsDAAAAAA==&#10;" filled="f" strokecolor="black [3213]" strokeweight="1.5pt">
                        <v:textbox>
                          <w:txbxContent>
                            <w:p w:rsidR="00C86C86" w:rsidRPr="00D05F3F" w:rsidRDefault="00C86C86" w:rsidP="00D05F3F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5</w:t>
                              </w:r>
                            </w:p>
                          </w:txbxContent>
                        </v:textbox>
                      </v:rect>
                      <v:line id="Straight Connector 179" o:spid="_x0000_s1047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MlgMEAAADcAAAADwAAAGRycy9kb3ducmV2LnhtbERPPW/CMBDdK/EfrENiKw4MtAQMAiRo&#10;1wYY2E7xEUfE58h2SPrv60qVut3T+7z1drCNeJIPtWMFs2kGgrh0uuZKweV8fH0HESKyxsYxKfim&#10;ANvN6GWNuXY9f9GziJVIIRxyVGBibHMpQ2nIYpi6ljhxd+ctxgR9JbXHPoXbRs6zbCEt1pwaDLZ0&#10;MFQ+is4quHX76D/OctcXw+Fk5sem7NxVqcl42K1ARBriv/jP/anT/Lcl/D6TLpCb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7IyWAwQAAANwAAAAPAAAAAAAAAAAAAAAA&#10;AKECAABkcnMvZG93bnJldi54bWxQSwUGAAAAAAQABAD5AAAAjwMAAAAA&#10;" strokecolor="black [3213]" strokeweight="1.5pt"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What is the probability that it is red?</w:t>
            </w:r>
          </w:p>
          <w:p w:rsidR="00E35BAA" w:rsidRPr="00D05F3F" w:rsidRDefault="00D05F3F" w:rsidP="00E35BAA">
            <w:pPr>
              <w:ind w:left="75"/>
              <w:rPr>
                <w:rFonts w:ascii="Times New Roman" w:eastAsia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r w:rsidRPr="00D05F3F">
              <w:rPr>
                <w:rFonts w:ascii="Times New Roman" w:eastAsia="Times New Roman" w:hAnsi="Times New Roman"/>
                <w:color w:val="FF0000"/>
                <w:position w:val="-22"/>
                <w:sz w:val="24"/>
                <w:szCs w:val="24"/>
              </w:rPr>
              <w:object w:dxaOrig="815" w:dyaOrig="539">
                <v:shape id="_x0000_i1068" type="#_x0000_t75" style="width:40.2pt;height:27pt" o:ole="">
                  <v:imagedata r:id="rId96" o:title=""/>
                </v:shape>
                <o:OLEObject Type="Embed" ProgID="FXEquation.Equation" ShapeID="_x0000_i1068" DrawAspect="Content" ObjectID="_1459802182" r:id="rId97"/>
              </w:object>
            </w:r>
            <w:r w:rsidRPr="00D05F3F">
              <w:rPr>
                <w:rFonts w:ascii="Times New Roman" w:eastAsia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E35BAA" w:rsidRDefault="00E35BAA" w:rsidP="00E35BAA">
            <w:pPr>
              <w:ind w:left="75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E35BAA" w:rsidRPr="0074315E" w:rsidRDefault="00E35BAA" w:rsidP="00E35BAA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:rsidR="00E35BAA" w:rsidRDefault="00E35BAA" w:rsidP="006E075C">
            <w:pPr>
              <w:pStyle w:val="QuestionStyle"/>
            </w:pPr>
          </w:p>
        </w:tc>
      </w:tr>
      <w:tr w:rsidR="00E35BAA" w:rsidRPr="00DF021E" w:rsidTr="00E35BA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6E075C">
            <w:pPr>
              <w:pStyle w:val="QuestionStyle"/>
            </w:pPr>
            <w:r>
              <w:t xml:space="preserve">The probability of winning a game is  </w:t>
            </w:r>
            <w:r w:rsidRPr="00670275">
              <w:rPr>
                <w:color w:val="FF0000"/>
                <w:position w:val="-22"/>
              </w:rPr>
              <w:object w:dxaOrig="280" w:dyaOrig="539">
                <v:shape id="_x0000_i1069" type="#_x0000_t75" style="width:13.8pt;height:27pt" o:ole="">
                  <v:imagedata r:id="rId22" o:title=""/>
                </v:shape>
                <o:OLEObject Type="Embed" ProgID="FXEquation.Equation" ShapeID="_x0000_i1069" DrawAspect="Content" ObjectID="_1459802183" r:id="rId98"/>
              </w:object>
            </w:r>
            <w:r>
              <w:t xml:space="preserve">  </w:t>
            </w:r>
          </w:p>
          <w:p w:rsidR="00E35BAA" w:rsidRDefault="00E35BAA" w:rsidP="006E075C">
            <w:pPr>
              <w:pStyle w:val="QuestionStyle"/>
            </w:pPr>
            <w:r>
              <w:t>What is the probability of not winning the game?</w:t>
            </w:r>
            <w:r w:rsidR="00D05F3F">
              <w:t xml:space="preserve">        </w:t>
            </w:r>
            <w:r w:rsidR="00D05F3F" w:rsidRPr="00D05F3F">
              <w:rPr>
                <w:color w:val="FF0000"/>
                <w:position w:val="-22"/>
              </w:rPr>
              <w:object w:dxaOrig="3692" w:dyaOrig="539">
                <v:shape id="_x0000_i1070" type="#_x0000_t75" style="width:184.2pt;height:27pt" o:ole="">
                  <v:imagedata r:id="rId99" o:title=""/>
                </v:shape>
                <o:OLEObject Type="Embed" ProgID="FXEquation.Equation" ShapeID="_x0000_i1070" DrawAspect="Content" ObjectID="_1459802184" r:id="rId100"/>
              </w:object>
            </w:r>
            <w:r w:rsidR="00D05F3F">
              <w:t xml:space="preserve"> </w:t>
            </w:r>
          </w:p>
          <w:p w:rsidR="00E35BAA" w:rsidRPr="000C02D0" w:rsidRDefault="00E35BAA" w:rsidP="00E35BAA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E35BAA" w:rsidRPr="000C02D0" w:rsidRDefault="00E35BAA" w:rsidP="00E35BAA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0C02D0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63712" behindDoc="0" locked="0" layoutInCell="1" allowOverlap="1" wp14:anchorId="6756AFAE" wp14:editId="039E8CDE">
                      <wp:simplePos x="0" y="0"/>
                      <wp:positionH relativeFrom="column">
                        <wp:posOffset>386080</wp:posOffset>
                      </wp:positionH>
                      <wp:positionV relativeFrom="paragraph">
                        <wp:posOffset>118224</wp:posOffset>
                      </wp:positionV>
                      <wp:extent cx="4362450" cy="114300"/>
                      <wp:effectExtent l="0" t="0" r="19050" b="19050"/>
                      <wp:wrapNone/>
                      <wp:docPr id="180" name="Group 1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8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6ABA98" id="Group 180" o:spid="_x0000_s1026" style="position:absolute;margin-left:30.4pt;margin-top:9.3pt;width:343.5pt;height:9pt;z-index:25176371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qyB8MA&#10;AADcAAAADwAAAGRycy9kb3ducmV2LnhtbERPTWvCQBC9F/oflil4KbqxBxtjNiItFb0ItaLXITsm&#10;odnZkN0m0V/vCgVv83ifky4HU4uOWldZVjCdRCCIc6srLhQcfr7GMQjnkTXWlknBhRwss+enFBNt&#10;e/6mbu8LEULYJaig9L5JpHR5SQbdxDbEgTvb1qAPsC2kbrEP4aaWb1E0kwYrDg0lNvRRUv67/zMK&#10;4ktsjt1xtz7RlvvP606/r17nSo1ehtUChKfBP8T/7o0O8+Mp3J8JF8j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qyB8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gscMMA&#10;AADcAAAADwAAAGRycy9kb3ducmV2LnhtbERPTWvCQBC9C/6HZYReRDd6qGnqKqJY2otgLHodstMk&#10;mJ0N2TWJ/fXdguBtHu9zluveVKKlxpWWFcymEQjizOqScwXfp/0kBuE8ssbKMim4k4P1ajhYYqJt&#10;x0dqU5+LEMIuQQWF93UipcsKMuimtiYO3I9tDPoAm1zqBrsQbio5j6JXabDk0FBgTduCsmt6Mwri&#10;e2zO7fnwcaEv7na/B73YjN+Uehn1m3cQnnr/FD/cnzrMj+fw/0y4QK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gscMMAAADcAAAADwAAAAAAAAAAAAAAAACYAgAAZHJzL2Rv&#10;d25yZXYueG1sUEsFBgAAAAAEAAQA9QAAAIgD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SJ68QA&#10;AADcAAAADwAAAGRycy9kb3ducmV2LnhtbERPTWvCQBC9C/0PyxS8SN20go2pmyAtir0ItWKvQ3aa&#10;hGZnQ3ZNor/eLQje5vE+Z5kNphYdta6yrOB5GoEgzq2uuFBw+F4/xSCcR9ZYWyYFZ3KQpQ+jJSba&#10;9vxF3d4XIoSwS1BB6X2TSOnykgy6qW2IA/drW4M+wLaQusU+hJtavkTRXBqsODSU2NB7Sfnf/mQU&#10;xOfYHLvjbvNDn9x/XHb6dTVZKDV+HFZvIDwN/i6+ubc6zI9n8P9MuEC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UievEAAAA3AAAAA8AAAAAAAAAAAAAAAAAmAIAAGRycy9k&#10;b3ducmV2LnhtbFBLBQYAAAAABAAEAPUAAACJAw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STacEA&#10;AADcAAAADwAAAGRycy9kb3ducmV2LnhtbERPTWsCMRC9F/wPYYTeatZSirtuVqTU0qOrXrwNm3F3&#10;cTMJSarpv28Khd7m8T6n3iQziRv5MFpWsFwUIIg7q0fuFZyOu6cViBCRNU6WScE3Bdg0s4caK23v&#10;3NLtEHuRQzhUqGCI0VVShm4gg2FhHXHmLtYbjBn6XmqP9xxuJvlcFK/S4Mi5YUBHbwN118OXUfDu&#10;dbs/l8m5ffpod74o3YVLpR7nabsGESnFf/Gf+1Pn+asX+H0mXyCb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Ek2nBAAAA3AAAAA8AAAAAAAAAAAAAAAAAmAIAAGRycy9kb3du&#10;cmV2LnhtbFBLBQYAAAAABAAEAPUAAACGAwAAAAA=&#10;" fillcolor="black [3213]" strokecolor="windowText" strokeweight="1pt"/>
                    </v:group>
                  </w:pict>
                </mc:Fallback>
              </mc:AlternateContent>
            </w:r>
            <w:r w:rsidRPr="000C02D0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71" type="#_x0000_t75" style="width:9pt;height:27pt" o:ole="">
                  <v:imagedata r:id="rId24" o:title=""/>
                </v:shape>
                <o:OLEObject Type="Embed" ProgID="FXEquation.Equation" ShapeID="_x0000_i1071" DrawAspect="Content" ObjectID="_1459802185" r:id="rId101"/>
              </w:objec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72" type="#_x0000_t75" style="width:9pt;height:27pt" o:ole="">
                  <v:imagedata r:id="rId26" o:title=""/>
                </v:shape>
                <o:OLEObject Type="Embed" ProgID="FXEquation.Equation" ShapeID="_x0000_i1072" DrawAspect="Content" ObjectID="_1459802186" r:id="rId102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73" type="#_x0000_t75" style="width:9pt;height:27pt" o:ole="">
                  <v:imagedata r:id="rId28" o:title=""/>
                </v:shape>
                <o:OLEObject Type="Embed" ProgID="FXEquation.Equation" ShapeID="_x0000_i1073" DrawAspect="Content" ObjectID="_1459802187" r:id="rId103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74" type="#_x0000_t75" style="width:9pt;height:27pt" o:ole="">
                  <v:imagedata r:id="rId30" o:title=""/>
                </v:shape>
                <o:OLEObject Type="Embed" ProgID="FXEquation.Equation" ShapeID="_x0000_i1074" DrawAspect="Content" ObjectID="_1459802188" r:id="rId104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</w:t>
            </w:r>
          </w:p>
          <w:p w:rsidR="00E35BAA" w:rsidRPr="00DF021E" w:rsidRDefault="00E35BAA" w:rsidP="006E075C">
            <w:pPr>
              <w:pStyle w:val="QuestionStyle"/>
            </w:pPr>
          </w:p>
        </w:tc>
      </w:tr>
      <w:tr w:rsidR="00E35BAA" w:rsidTr="00E35BA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E35BAA" w:rsidRPr="001B3341" w:rsidRDefault="00E35BAA" w:rsidP="00E35BAA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35BAA" w:rsidRPr="00344923" w:rsidRDefault="00E35BAA" w:rsidP="00C86C86">
            <w:pPr>
              <w:pStyle w:val="QuestionStyle"/>
              <w:ind w:right="3861"/>
            </w:pPr>
            <w:r>
              <w:drawing>
                <wp:anchor distT="0" distB="0" distL="114300" distR="114300" simplePos="0" relativeHeight="251764736" behindDoc="0" locked="0" layoutInCell="1" allowOverlap="1" wp14:anchorId="748ECE47" wp14:editId="258C6B63">
                  <wp:simplePos x="0" y="0"/>
                  <wp:positionH relativeFrom="column">
                    <wp:posOffset>3645428</wp:posOffset>
                  </wp:positionH>
                  <wp:positionV relativeFrom="paragraph">
                    <wp:posOffset>27605</wp:posOffset>
                  </wp:positionV>
                  <wp:extent cx="1269300" cy="1905580"/>
                  <wp:effectExtent l="0" t="0" r="7620" b="0"/>
                  <wp:wrapNone/>
                  <wp:docPr id="208" name="Pictur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utterstock_109793315 Swimmer 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850" cy="1903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44923">
              <w:t xml:space="preserve">Questions </w:t>
            </w:r>
            <w:r>
              <w:t>14</w:t>
            </w:r>
            <w:r w:rsidRPr="00344923">
              <w:t xml:space="preserve"> –</w:t>
            </w:r>
            <w:r>
              <w:t xml:space="preserve"> 15</w:t>
            </w:r>
            <w:r w:rsidRPr="00344923">
              <w:t xml:space="preserve"> refer to the following :</w:t>
            </w:r>
          </w:p>
          <w:p w:rsidR="00E35BAA" w:rsidRDefault="00E35BAA" w:rsidP="00C86C86">
            <w:pPr>
              <w:pStyle w:val="QuestionStyle"/>
              <w:ind w:right="3861"/>
            </w:pPr>
          </w:p>
          <w:p w:rsidR="00E35BAA" w:rsidRDefault="009F3156" w:rsidP="00C86C86">
            <w:pPr>
              <w:pStyle w:val="QuestionStyle"/>
              <w:ind w:right="3861"/>
            </w:pPr>
            <w:r>
              <w:t>Kerrie spend six</w:t>
            </w:r>
            <w:r w:rsidR="00E35BAA">
              <w:t xml:space="preserve"> hours each day training for swimming trials. </w:t>
            </w:r>
          </w:p>
          <w:p w:rsidR="00E35BAA" w:rsidRDefault="00E35BAA" w:rsidP="00C86C86">
            <w:pPr>
              <w:pStyle w:val="QuestionStyle"/>
              <w:ind w:right="3861"/>
            </w:pPr>
          </w:p>
          <w:p w:rsidR="00E35BAA" w:rsidRDefault="00E35BAA" w:rsidP="00C86C86">
            <w:pPr>
              <w:pStyle w:val="QuestionStyle"/>
              <w:ind w:right="3861"/>
            </w:pPr>
            <w:r>
              <w:t>She also spends three hours each day eating and nine hours sleeping.</w:t>
            </w: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</w:tc>
      </w:tr>
      <w:tr w:rsidR="00E35BAA" w:rsidRPr="00344923" w:rsidTr="00E35BA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6E075C">
            <w:pPr>
              <w:pStyle w:val="QuestionStyle"/>
            </w:pPr>
            <w:r>
              <w:t>Kerrie’s aunt in the UK who has trouble with time zones, rings at all sorts of random times.</w:t>
            </w:r>
          </w:p>
          <w:p w:rsidR="00E35BAA" w:rsidRDefault="00E35BAA" w:rsidP="006E075C">
            <w:pPr>
              <w:pStyle w:val="QuestionStyle"/>
            </w:pPr>
            <w:r>
              <w:t>What is the probability that Kerrie is not sleeping when her aunt rings?</w:t>
            </w:r>
          </w:p>
          <w:p w:rsidR="00D05F3F" w:rsidRPr="00D05F3F" w:rsidRDefault="00D05F3F" w:rsidP="006E075C">
            <w:pPr>
              <w:pStyle w:val="QuestionStyle"/>
            </w:pPr>
            <w:r>
              <w:t xml:space="preserve"> </w:t>
            </w:r>
            <w:r w:rsidRPr="00D05F3F">
              <w:object w:dxaOrig="5338" w:dyaOrig="539">
                <v:shape id="_x0000_i1075" type="#_x0000_t75" style="width:267pt;height:27pt" o:ole="">
                  <v:imagedata r:id="rId105" o:title=""/>
                </v:shape>
                <o:OLEObject Type="Embed" ProgID="FXEquation.Equation" ShapeID="_x0000_i1075" DrawAspect="Content" ObjectID="_1459802189" r:id="rId106"/>
              </w:object>
            </w:r>
            <w:r w:rsidRPr="00D05F3F">
              <w:t xml:space="preserve"> </w:t>
            </w:r>
          </w:p>
          <w:p w:rsidR="00E35BAA" w:rsidRPr="000C02D0" w:rsidRDefault="00E35BAA" w:rsidP="00E35BAA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E35BAA" w:rsidRDefault="00E35BAA" w:rsidP="00E35BAA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0C02D0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65760" behindDoc="0" locked="0" layoutInCell="1" allowOverlap="1" wp14:anchorId="17007688" wp14:editId="07CFF06A">
                      <wp:simplePos x="0" y="0"/>
                      <wp:positionH relativeFrom="column">
                        <wp:posOffset>386080</wp:posOffset>
                      </wp:positionH>
                      <wp:positionV relativeFrom="paragraph">
                        <wp:posOffset>118224</wp:posOffset>
                      </wp:positionV>
                      <wp:extent cx="4362450" cy="114300"/>
                      <wp:effectExtent l="0" t="0" r="19050" b="19050"/>
                      <wp:wrapNone/>
                      <wp:docPr id="185" name="Group 1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8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931E85" id="Group 185" o:spid="_x0000_s1026" style="position:absolute;margin-left:30.4pt;margin-top:9.3pt;width:343.5pt;height:9pt;z-index:25176576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Mqc8MA&#10;AADcAAAADwAAAGRycy9kb3ducmV2LnhtbERPTWvCQBC9F/wPywi9FN3Yg6apq4hiaS+Cseh1yE6T&#10;YHY2ZNck+uvdguBtHu9z5sveVKKlxpWWFUzGEQjizOqScwW/h+0oBuE8ssbKMim4koPlYvAyx0Tb&#10;jvfUpj4XIYRdggoK7+tESpcVZNCNbU0cuD/bGPQBNrnUDXYh3FTyPYqm0mDJoaHAmtYFZef0YhTE&#10;19gc2+Pu60Q/3G1uOz1bvX0o9TrsV58gPPX+KX64v3WYH0/h/5lwgV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yMqc8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+P6MMA&#10;AADcAAAADwAAAGRycy9kb3ducmV2LnhtbERPTWvCQBC9F/oflil4KbrRQ43RVaRS0YvQVPQ6ZMck&#10;NDsbstsk9te7guBtHu9zFqveVKKlxpWWFYxHEQjizOqScwXHn69hDMJ5ZI2VZVJwJQer5evLAhNt&#10;O/6mNvW5CCHsElRQeF8nUrqsIINuZGviwF1sY9AH2ORSN9iFcFPJSRR9SIMlh4YCa/osKPtN/4yC&#10;+BqbU3s6bM+0527zf9DT9ftMqcFbv56D8NT7p/jh3ukwP57C/ZlwgV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+P6MMAAADcAAAADwAAAAAAAAAAAAAAAACYAgAAZHJzL2Rv&#10;d25yZXYueG1sUEsFBgAAAAAEAAQA9QAAAIgD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AbmsYA&#10;AADc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/FRo5RmZQM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fAbmsYAAADcAAAADwAAAAAAAAAAAAAAAACYAgAAZHJz&#10;L2Rvd25yZXYueG1sUEsFBgAAAAAEAAQA9QAAAIsD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U8978A&#10;AADcAAAADwAAAGRycy9kb3ducmV2LnhtbERPTWsCMRC9F/wPYQRvNWsP4q5GEVHx6Npeehs24+7i&#10;ZhKSVOO/N4VCb/N4n7PaJDOIO/nQW1YwmxYgiBure24VfH0e3hcgQkTWOFgmBU8KsFmP3lZYafvg&#10;mu6X2IocwqFCBV2MrpIyNB0ZDFPriDN3td5gzNC3Unt85HAzyI+imEuDPeeGDh3tOmpulx+jYO91&#10;ff4uk3PndKwPvijdlUulJuO0XYKIlOK/+M990nn+ooTfZ/IF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VxTz3vwAAANwAAAAPAAAAAAAAAAAAAAAAAJgCAABkcnMvZG93bnJl&#10;di54bWxQSwUGAAAAAAQABAD1AAAAhAMAAAAA&#10;" fillcolor="black [3213]" strokecolor="windowText" strokeweight="1pt"/>
                    </v:group>
                  </w:pict>
                </mc:Fallback>
              </mc:AlternateContent>
            </w:r>
            <w:r w:rsidRPr="000C02D0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76" type="#_x0000_t75" style="width:9pt;height:27pt" o:ole="">
                  <v:imagedata r:id="rId33" o:title=""/>
                </v:shape>
                <o:OLEObject Type="Embed" ProgID="FXEquation.Equation" ShapeID="_x0000_i1076" DrawAspect="Content" ObjectID="_1459802190" r:id="rId107"/>
              </w:objec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77" type="#_x0000_t75" style="width:9pt;height:27pt" o:ole="">
                  <v:imagedata r:id="rId35" o:title=""/>
                </v:shape>
                <o:OLEObject Type="Embed" ProgID="FXEquation.Equation" ShapeID="_x0000_i1077" DrawAspect="Content" ObjectID="_1459802191" r:id="rId108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78" type="#_x0000_t75" style="width:9pt;height:27pt" o:ole="">
                  <v:imagedata r:id="rId37" o:title=""/>
                </v:shape>
                <o:OLEObject Type="Embed" ProgID="FXEquation.Equation" ShapeID="_x0000_i1078" DrawAspect="Content" ObjectID="_1459802192" r:id="rId109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79" type="#_x0000_t75" style="width:9pt;height:27pt" o:ole="">
                  <v:imagedata r:id="rId39" o:title=""/>
                </v:shape>
                <o:OLEObject Type="Embed" ProgID="FXEquation.Equation" ShapeID="_x0000_i1079" DrawAspect="Content" ObjectID="_1459802193" r:id="rId110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</w:t>
            </w:r>
          </w:p>
          <w:p w:rsidR="00E35BAA" w:rsidRPr="00344923" w:rsidRDefault="00E35BAA" w:rsidP="00E35BAA">
            <w:pPr>
              <w:rPr>
                <w:rFonts w:ascii="Times New Roman" w:hAnsi="Times New Roman"/>
                <w:position w:val="-22"/>
                <w:sz w:val="12"/>
                <w:szCs w:val="12"/>
              </w:rPr>
            </w:pPr>
          </w:p>
        </w:tc>
      </w:tr>
      <w:tr w:rsidR="00E35BAA" w:rsidTr="00E35BA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6E075C">
            <w:pPr>
              <w:pStyle w:val="QuestionStyle"/>
            </w:pPr>
            <w:r>
              <w:t>What is the probability that Kerrie is training or sleeping when her aunt rings?</w:t>
            </w:r>
          </w:p>
          <w:p w:rsidR="00E35BAA" w:rsidRPr="000232DF" w:rsidRDefault="00E35BAA" w:rsidP="006E075C">
            <w:pPr>
              <w:pStyle w:val="QuestionStyle"/>
            </w:pPr>
            <w:r w:rsidRPr="000232DF">
              <mc:AlternateContent>
                <mc:Choice Requires="wpg">
                  <w:drawing>
                    <wp:anchor distT="0" distB="0" distL="114300" distR="114300" simplePos="0" relativeHeight="251766784" behindDoc="0" locked="0" layoutInCell="1" allowOverlap="1" wp14:anchorId="4F46BE0A" wp14:editId="67F573ED">
                      <wp:simplePos x="0" y="0"/>
                      <wp:positionH relativeFrom="column">
                        <wp:posOffset>3782060</wp:posOffset>
                      </wp:positionH>
                      <wp:positionV relativeFrom="paragraph">
                        <wp:posOffset>85725</wp:posOffset>
                      </wp:positionV>
                      <wp:extent cx="478155" cy="678180"/>
                      <wp:effectExtent l="0" t="0" r="17145" b="26670"/>
                      <wp:wrapNone/>
                      <wp:docPr id="190" name="Group 1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91" name="Rectangle 191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86C86" w:rsidRPr="000232DF" w:rsidRDefault="00C86C86" w:rsidP="000232DF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2" name="Rectangle 192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86C86" w:rsidRPr="000232DF" w:rsidRDefault="00C86C86" w:rsidP="000232DF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8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3" name="Straight Connector 193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F46BE0A" id="Group 190" o:spid="_x0000_s1048" style="position:absolute;margin-left:297.8pt;margin-top:6.75pt;width:37.65pt;height:53.4pt;z-index:251766784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">
                      <v:rect id="Rectangle 191" o:spid="_x0000_s1049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I00sMA&#10;AADcAAAADwAAAGRycy9kb3ducmV2LnhtbERPS2vCQBC+C/0PyxR6040tiI1ZRewDK15MvXgbs5Ns&#10;MDsbstuY/vtuQfA2H99zstVgG9FT52vHCqaTBARx4XTNlYLj98d4DsIHZI2NY1LwSx5Wy4dRhql2&#10;Vz5Qn4dKxBD2KSowIbSplL4wZNFPXEscudJ1FkOEXSV1h9cYbhv5nCQzabHm2GCwpY2h4pL/WAVl&#10;e37Znw6nJD9/7Tbvn9rIt94o9fQ4rBcgAg3hLr65tzrOf53C/zPx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I00sMAAADcAAAADwAAAAAAAAAAAAAAAACYAgAAZHJzL2Rv&#10;d25yZXYueG1sUEsFBgAAAAAEAAQA9QAAAIgDAAAAAA==&#10;" filled="f" strokecolor="black [3213]" strokeweight="1.5pt">
                        <v:textbox>
                          <w:txbxContent>
                            <w:p w:rsidR="00C86C86" w:rsidRPr="000232DF" w:rsidRDefault="00C86C86" w:rsidP="000232DF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5</w:t>
                              </w:r>
                            </w:p>
                          </w:txbxContent>
                        </v:textbox>
                      </v:rect>
                      <v:rect id="Rectangle 192" o:spid="_x0000_s1050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CqpcMA&#10;AADcAAAADwAAAGRycy9kb3ducmV2LnhtbERPTWvCQBC9F/wPywjedKNCqdFVRFtpixejF29jdswG&#10;s7Mhu8b033cLQm/zeJ+zWHW2Ei01vnSsYDxKQBDnTpdcKDgdP4ZvIHxA1lg5JgU/5GG17L0sMNXu&#10;wQdqs1CIGMI+RQUmhDqV0ueGLPqRq4kjd3WNxRBhU0jd4COG20pOkuRVWiw5NhisaWMov2V3q+Ba&#10;X6b78+GcZJev7837Thu5bY1Sg363noMI1IV/8dP9qeP82QT+nokX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hCqpcMAAADcAAAADwAAAAAAAAAAAAAAAACYAgAAZHJzL2Rv&#10;d25yZXYueG1sUEsFBgAAAAAEAAQA9QAAAIgDAAAAAA==&#10;" filled="f" strokecolor="black [3213]" strokeweight="1.5pt">
                        <v:textbox>
                          <w:txbxContent>
                            <w:p w:rsidR="00C86C86" w:rsidRPr="000232DF" w:rsidRDefault="00C86C86" w:rsidP="000232DF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8</w:t>
                              </w:r>
                            </w:p>
                          </w:txbxContent>
                        </v:textbox>
                      </v:rect>
                      <v:line id="Straight Connector 193" o:spid="_x0000_s1051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f0kMEAAADcAAAADwAAAGRycy9kb3ducmV2LnhtbERPTWsCMRC9F/wPYQRvNatCqatRVND2&#10;2lUP3obNuFncTJYk627/fVMo9DaP9znr7WAb8SQfascKZtMMBHHpdM2Vgsv5+PoOIkRkjY1jUvBN&#10;Abab0csac+16/qJnESuRQjjkqMDE2OZShtKQxTB1LXHi7s5bjAn6SmqPfQq3jZxn2Zu0WHNqMNjS&#10;wVD5KDqr4Nbto/84y11fDIeTmR+bsnNXpSbjYbcCEWmI/+I/96dO85cL+H0mXSA3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x/SQwQAAANwAAAAPAAAAAAAAAAAAAAAA&#10;AKECAABkcnMvZG93bnJldi54bWxQSwUGAAAAAAQABAD5AAAAjwMAAAAA&#10;" strokecolor="black [3213]" strokeweight="1.5pt"/>
                    </v:group>
                  </w:pict>
                </mc:Fallback>
              </mc:AlternateContent>
            </w:r>
          </w:p>
          <w:p w:rsidR="00E35BAA" w:rsidRPr="00D05F3F" w:rsidRDefault="00D05F3F" w:rsidP="006E075C">
            <w:pPr>
              <w:pStyle w:val="QuestionStyle"/>
            </w:pPr>
            <w:r>
              <w:t xml:space="preserve"> </w:t>
            </w:r>
            <w:r w:rsidRPr="00D05F3F">
              <w:object w:dxaOrig="3505" w:dyaOrig="539">
                <v:shape id="_x0000_i1080" type="#_x0000_t75" style="width:175.8pt;height:27pt" o:ole="">
                  <v:imagedata r:id="rId111" o:title=""/>
                </v:shape>
                <o:OLEObject Type="Embed" ProgID="FXEquation.Equation" ShapeID="_x0000_i1080" DrawAspect="Content" ObjectID="_1459802194" r:id="rId112"/>
              </w:object>
            </w:r>
            <w:r w:rsidRPr="00D05F3F">
              <w:t xml:space="preserve"> </w:t>
            </w: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</w:tc>
      </w:tr>
      <w:tr w:rsidR="00E35BAA" w:rsidRPr="00344923" w:rsidTr="00E35BA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6E075C">
            <w:pPr>
              <w:pStyle w:val="QuestionStyle"/>
            </w:pPr>
            <w:r>
              <w:t>Suzie drops over to visit Kerrie during the hours when she is awake.</w:t>
            </w:r>
          </w:p>
          <w:p w:rsidR="00E35BAA" w:rsidRDefault="00E35BAA" w:rsidP="006E075C">
            <w:pPr>
              <w:pStyle w:val="QuestionStyle"/>
            </w:pPr>
            <w:r>
              <w:t>What is the probability that Kerrie is not eating or training when Suzie visits?</w:t>
            </w:r>
          </w:p>
          <w:p w:rsidR="00E35BAA" w:rsidRPr="000232DF" w:rsidRDefault="00E35BAA" w:rsidP="00E35BAA">
            <w:pPr>
              <w:rPr>
                <w:rFonts w:ascii="Times New Roman" w:hAnsi="Times New Roman"/>
                <w:color w:val="000000" w:themeColor="text1"/>
                <w:position w:val="-22"/>
                <w:sz w:val="12"/>
                <w:szCs w:val="12"/>
              </w:rPr>
            </w:pPr>
            <w:r w:rsidRPr="000232DF">
              <w:rPr>
                <w:noProof/>
                <w:color w:val="000000" w:themeColor="text1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67808" behindDoc="0" locked="0" layoutInCell="1" allowOverlap="1" wp14:anchorId="4E6D3353" wp14:editId="4E56C407">
                      <wp:simplePos x="0" y="0"/>
                      <wp:positionH relativeFrom="column">
                        <wp:posOffset>3783965</wp:posOffset>
                      </wp:positionH>
                      <wp:positionV relativeFrom="paragraph">
                        <wp:posOffset>52705</wp:posOffset>
                      </wp:positionV>
                      <wp:extent cx="478155" cy="678180"/>
                      <wp:effectExtent l="0" t="0" r="17145" b="26670"/>
                      <wp:wrapNone/>
                      <wp:docPr id="194" name="Group 1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95" name="Rectangle 195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86C86" w:rsidRPr="000232DF" w:rsidRDefault="009F3156" w:rsidP="000232DF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6" name="Rectangle 196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86C86" w:rsidRPr="000232DF" w:rsidRDefault="00C86C86" w:rsidP="000232DF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7" name="Straight Connector 197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E6D3353" id="Group 194" o:spid="_x0000_s1052" style="position:absolute;margin-left:297.95pt;margin-top:4.15pt;width:37.65pt;height:53.4pt;z-index:251767808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">
                      <v:rect id="Rectangle 195" o:spid="_x0000_s1053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ky0cMA&#10;AADcAAAADwAAAGRycy9kb3ducmV2LnhtbERPS2vCQBC+C/0PyxR6001blDZ1leILlV5Me/E2Zsds&#10;aHY2ZNcY/70rCN7m43vOeNrZSrTU+NKxgtdBAoI4d7rkQsHf77L/AcIHZI2VY1JwIQ/TyVNvjKl2&#10;Z95Rm4VCxBD2KSowIdSplD43ZNEPXE0cuaNrLIYIm0LqBs8x3FbyLUlG0mLJscFgTTND+X92sgqO&#10;9eH9Z7/bJ9lhs50tVtrIeWuUennuvr9ABOrCQ3x3r3Wc/zmE2zPxAjm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fky0cMAAADcAAAADwAAAAAAAAAAAAAAAACYAgAAZHJzL2Rv&#10;d25yZXYueG1sUEsFBgAAAAAEAAQA9QAAAIgDAAAAAA==&#10;" filled="f" strokecolor="black [3213]" strokeweight="1.5pt">
                        <v:textbox>
                          <w:txbxContent>
                            <w:p w:rsidR="00C86C86" w:rsidRPr="000232DF" w:rsidRDefault="009F3156" w:rsidP="000232DF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2</w:t>
                              </w:r>
                            </w:p>
                          </w:txbxContent>
                        </v:textbox>
                      </v:rect>
                      <v:rect id="Rectangle 196" o:spid="_x0000_s1054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uspsMA&#10;AADcAAAADwAAAGRycy9kb3ducmV2LnhtbERPTWvCQBC9C/0PyxR6q5sqiE2zSrEqVryY9uJtzE6y&#10;odnZkN3G+O/dQsHbPN7nZMvBNqKnzteOFbyMExDEhdM1Vwq+vzbPcxA+IGtsHJOCK3lYLh5GGaba&#10;XfhIfR4qEUPYp6jAhNCmUvrCkEU/di1x5ErXWQwRdpXUHV5iuG3kJElm0mLNscFgSytDxU/+axWU&#10;7Xl6OB1PSX7+3K/WW23kR2+Uenoc3t9ABBrCXfzv3uk4/3UGf8/EC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uspsMAAADcAAAADwAAAAAAAAAAAAAAAACYAgAAZHJzL2Rv&#10;d25yZXYueG1sUEsFBgAAAAAEAAQA9QAAAIgDAAAAAA==&#10;" filled="f" strokecolor="black [3213]" strokeweight="1.5pt">
                        <v:textbox>
                          <w:txbxContent>
                            <w:p w:rsidR="00C86C86" w:rsidRPr="000232DF" w:rsidRDefault="00C86C86" w:rsidP="000232DF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5</w:t>
                              </w:r>
                            </w:p>
                          </w:txbxContent>
                        </v:textbox>
                      </v:rect>
                      <v:line id="Straight Connector 197" o:spid="_x0000_s1055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zyk8EAAADcAAAADwAAAGRycy9kb3ducmV2LnhtbERPPW/CMBDdK/EfrENiKw4MtAQMAiRo&#10;1wYY2E7xEUfE58h2SPrv60qVut3T+7z1drCNeJIPtWMFs2kGgrh0uuZKweV8fH0HESKyxsYxKfim&#10;ANvN6GWNuXY9f9GziJVIIRxyVGBibHMpQ2nIYpi6ljhxd+ctxgR9JbXHPoXbRs6zbCEt1pwaDLZ0&#10;MFQ+is4quHX76D/OctcXw+Fk5sem7NxVqcl42K1ARBriv/jP/anT/OUb/D6TLpCb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/PKTwQAAANwAAAAPAAAAAAAAAAAAAAAA&#10;AKECAABkcnMvZG93bnJldi54bWxQSwUGAAAAAAQABAD5AAAAjwMAAAAA&#10;" strokecolor="black [3213]" strokeweight="1.5pt"/>
                    </v:group>
                  </w:pict>
                </mc:Fallback>
              </mc:AlternateContent>
            </w:r>
          </w:p>
          <w:p w:rsidR="00E35BAA" w:rsidRPr="009F3156" w:rsidRDefault="000232DF" w:rsidP="00E35BAA">
            <w:pPr>
              <w:rPr>
                <w:rFonts w:ascii="Times New Roman" w:hAnsi="Times New Roman"/>
                <w:position w:val="-82"/>
                <w:sz w:val="12"/>
                <w:szCs w:val="12"/>
              </w:rPr>
            </w:pPr>
            <w:r>
              <w:rPr>
                <w:rFonts w:ascii="Times New Roman" w:hAnsi="Times New Roman"/>
                <w:position w:val="-22"/>
                <w:sz w:val="12"/>
                <w:szCs w:val="12"/>
              </w:rPr>
              <w:t xml:space="preserve"> </w:t>
            </w:r>
            <w:r w:rsidR="009F3156" w:rsidRPr="009F3156">
              <w:rPr>
                <w:rFonts w:ascii="Times New Roman" w:hAnsi="Times New Roman"/>
                <w:color w:val="FF0000"/>
                <w:position w:val="-82"/>
                <w:sz w:val="12"/>
                <w:szCs w:val="12"/>
              </w:rPr>
              <w:object w:dxaOrig="4026" w:dyaOrig="998">
                <v:shape id="_x0000_i1110" type="#_x0000_t75" style="width:201.6pt;height:49.8pt" o:ole="">
                  <v:imagedata r:id="rId113" o:title=""/>
                </v:shape>
                <o:OLEObject Type="Embed" ProgID="FXEquation.Equation" ShapeID="_x0000_i1110" DrawAspect="Content" ObjectID="_1459802195" r:id="rId114"/>
              </w:object>
            </w:r>
            <w:r w:rsidRPr="009F3156">
              <w:rPr>
                <w:rFonts w:ascii="Times New Roman" w:hAnsi="Times New Roman"/>
                <w:position w:val="-82"/>
                <w:sz w:val="12"/>
                <w:szCs w:val="12"/>
              </w:rPr>
              <w:t xml:space="preserve"> </w:t>
            </w:r>
          </w:p>
          <w:p w:rsidR="00E35BAA" w:rsidRDefault="00E35BAA" w:rsidP="00E35BAA">
            <w:pPr>
              <w:rPr>
                <w:rFonts w:ascii="Times New Roman" w:hAnsi="Times New Roman"/>
                <w:position w:val="-22"/>
                <w:sz w:val="12"/>
                <w:szCs w:val="12"/>
              </w:rPr>
            </w:pPr>
          </w:p>
          <w:p w:rsidR="00E35BAA" w:rsidRDefault="00E35BAA" w:rsidP="00E35BAA">
            <w:pPr>
              <w:rPr>
                <w:rFonts w:ascii="Times New Roman" w:hAnsi="Times New Roman"/>
                <w:position w:val="-22"/>
                <w:sz w:val="12"/>
                <w:szCs w:val="12"/>
              </w:rPr>
            </w:pPr>
          </w:p>
          <w:p w:rsidR="00E35BAA" w:rsidRPr="00344923" w:rsidRDefault="00E35BAA" w:rsidP="00E35BAA">
            <w:pPr>
              <w:rPr>
                <w:rFonts w:ascii="Times New Roman" w:hAnsi="Times New Roman"/>
                <w:position w:val="-22"/>
                <w:sz w:val="12"/>
                <w:szCs w:val="12"/>
              </w:rPr>
            </w:pPr>
          </w:p>
        </w:tc>
      </w:tr>
      <w:tr w:rsidR="00E35BAA" w:rsidTr="00E35BA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E35BAA" w:rsidRPr="001B3341" w:rsidRDefault="00E35BAA" w:rsidP="00E35BAA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35BAA" w:rsidRPr="00344923" w:rsidRDefault="00E35BAA" w:rsidP="006E075C">
            <w:pPr>
              <w:pStyle w:val="QuestionStyle"/>
            </w:pPr>
            <w:r w:rsidRPr="00344923">
              <w:t xml:space="preserve">Questions </w:t>
            </w:r>
            <w:r>
              <w:t>17</w:t>
            </w:r>
            <w:r w:rsidRPr="00344923">
              <w:t xml:space="preserve"> –</w:t>
            </w:r>
            <w:r>
              <w:t xml:space="preserve"> 18</w:t>
            </w:r>
            <w:r w:rsidRPr="00344923">
              <w:t xml:space="preserve"> refer to the following :</w:t>
            </w: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  <w:r>
              <w:t xml:space="preserve">Leisa observes the birds outside her window for an hour each morning for a week and records the number of each type of bird. </w:t>
            </w:r>
          </w:p>
          <w:p w:rsidR="00E35BAA" w:rsidRDefault="00E35BAA" w:rsidP="006E075C">
            <w:pPr>
              <w:pStyle w:val="QuestionStyle"/>
            </w:pPr>
            <w:r>
              <w:t>The results are recorded in the table below.</w:t>
            </w:r>
          </w:p>
          <w:p w:rsidR="00E35BAA" w:rsidRDefault="00E35BAA" w:rsidP="006E075C">
            <w:pPr>
              <w:pStyle w:val="QuestionStyle"/>
            </w:pPr>
            <w:r>
              <w:t xml:space="preserve">  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04"/>
              <w:gridCol w:w="1504"/>
              <w:gridCol w:w="1504"/>
              <w:gridCol w:w="1504"/>
              <w:gridCol w:w="1504"/>
              <w:gridCol w:w="1504"/>
            </w:tblGrid>
            <w:tr w:rsidR="00E35BAA" w:rsidTr="00E35BAA">
              <w:tc>
                <w:tcPr>
                  <w:tcW w:w="1504" w:type="dxa"/>
                </w:tcPr>
                <w:p w:rsidR="00E35BAA" w:rsidRDefault="00E35BAA" w:rsidP="006E075C">
                  <w:pPr>
                    <w:pStyle w:val="QuestionStyle"/>
                  </w:pPr>
                  <w:r>
                    <w:t>Type of Bird</w:t>
                  </w:r>
                </w:p>
              </w:tc>
              <w:tc>
                <w:tcPr>
                  <w:tcW w:w="1504" w:type="dxa"/>
                </w:tcPr>
                <w:p w:rsidR="00E35BAA" w:rsidRDefault="00E35BAA" w:rsidP="006E075C">
                  <w:pPr>
                    <w:pStyle w:val="QuestionStyle"/>
                  </w:pPr>
                  <w:r>
                    <w:t>Kookaburra</w:t>
                  </w:r>
                </w:p>
              </w:tc>
              <w:tc>
                <w:tcPr>
                  <w:tcW w:w="1504" w:type="dxa"/>
                </w:tcPr>
                <w:p w:rsidR="00E35BAA" w:rsidRDefault="00E35BAA" w:rsidP="006E075C">
                  <w:pPr>
                    <w:pStyle w:val="QuestionStyle"/>
                  </w:pPr>
                  <w:r>
                    <w:t>Noisy Miner</w:t>
                  </w:r>
                </w:p>
              </w:tc>
              <w:tc>
                <w:tcPr>
                  <w:tcW w:w="1504" w:type="dxa"/>
                </w:tcPr>
                <w:p w:rsidR="00E35BAA" w:rsidRDefault="00E35BAA" w:rsidP="006E075C">
                  <w:pPr>
                    <w:pStyle w:val="QuestionStyle"/>
                  </w:pPr>
                  <w:r>
                    <w:t>Shrike Thrush</w:t>
                  </w:r>
                </w:p>
              </w:tc>
              <w:tc>
                <w:tcPr>
                  <w:tcW w:w="1504" w:type="dxa"/>
                </w:tcPr>
                <w:p w:rsidR="00E35BAA" w:rsidRDefault="00E35BAA" w:rsidP="006E075C">
                  <w:pPr>
                    <w:pStyle w:val="QuestionStyle"/>
                  </w:pPr>
                  <w:r>
                    <w:t>Bower Bird</w:t>
                  </w:r>
                </w:p>
              </w:tc>
              <w:tc>
                <w:tcPr>
                  <w:tcW w:w="1504" w:type="dxa"/>
                </w:tcPr>
                <w:p w:rsidR="00E35BAA" w:rsidRDefault="00E35BAA" w:rsidP="006E075C">
                  <w:pPr>
                    <w:pStyle w:val="QuestionStyle"/>
                  </w:pPr>
                  <w:r>
                    <w:t>Wattle Bird</w:t>
                  </w:r>
                </w:p>
              </w:tc>
            </w:tr>
            <w:tr w:rsidR="00E35BAA" w:rsidTr="00E35BAA">
              <w:tc>
                <w:tcPr>
                  <w:tcW w:w="1504" w:type="dxa"/>
                </w:tcPr>
                <w:p w:rsidR="00E35BAA" w:rsidRDefault="00E35BAA" w:rsidP="006E075C">
                  <w:pPr>
                    <w:pStyle w:val="QuestionStyle"/>
                  </w:pPr>
                  <w:r>
                    <w:t>Number Observed</w:t>
                  </w:r>
                </w:p>
              </w:tc>
              <w:tc>
                <w:tcPr>
                  <w:tcW w:w="1504" w:type="dxa"/>
                </w:tcPr>
                <w:p w:rsidR="00E35BAA" w:rsidRDefault="00E35BAA" w:rsidP="006E075C">
                  <w:pPr>
                    <w:pStyle w:val="QuestionStyle"/>
                  </w:pPr>
                  <w:r>
                    <w:t>28</w:t>
                  </w:r>
                </w:p>
              </w:tc>
              <w:tc>
                <w:tcPr>
                  <w:tcW w:w="1504" w:type="dxa"/>
                </w:tcPr>
                <w:p w:rsidR="00E35BAA" w:rsidRDefault="00E35BAA" w:rsidP="006E075C">
                  <w:pPr>
                    <w:pStyle w:val="QuestionStyle"/>
                  </w:pPr>
                  <w:r>
                    <w:t>30</w:t>
                  </w:r>
                </w:p>
              </w:tc>
              <w:tc>
                <w:tcPr>
                  <w:tcW w:w="1504" w:type="dxa"/>
                </w:tcPr>
                <w:p w:rsidR="00E35BAA" w:rsidRDefault="00E35BAA" w:rsidP="006E075C">
                  <w:pPr>
                    <w:pStyle w:val="QuestionStyle"/>
                  </w:pPr>
                  <w:r>
                    <w:t>42</w:t>
                  </w:r>
                </w:p>
              </w:tc>
              <w:tc>
                <w:tcPr>
                  <w:tcW w:w="1504" w:type="dxa"/>
                </w:tcPr>
                <w:p w:rsidR="00E35BAA" w:rsidRDefault="00E35BAA" w:rsidP="006E075C">
                  <w:pPr>
                    <w:pStyle w:val="QuestionStyle"/>
                  </w:pPr>
                  <w:r>
                    <w:t>24</w:t>
                  </w:r>
                </w:p>
              </w:tc>
              <w:tc>
                <w:tcPr>
                  <w:tcW w:w="1504" w:type="dxa"/>
                </w:tcPr>
                <w:p w:rsidR="00E35BAA" w:rsidRDefault="00E35BAA" w:rsidP="006E075C">
                  <w:pPr>
                    <w:pStyle w:val="QuestionStyle"/>
                  </w:pPr>
                  <w:r>
                    <w:t>36</w:t>
                  </w:r>
                </w:p>
              </w:tc>
            </w:tr>
          </w:tbl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</w:tc>
      </w:tr>
      <w:tr w:rsidR="00E35BAA" w:rsidTr="00E35BA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C86C86">
            <w:pPr>
              <w:pStyle w:val="QuestionStyle"/>
              <w:ind w:right="4003"/>
            </w:pPr>
            <w:r>
              <mc:AlternateContent>
                <mc:Choice Requires="wpg">
                  <w:drawing>
                    <wp:anchor distT="0" distB="0" distL="114300" distR="114300" simplePos="0" relativeHeight="251769856" behindDoc="0" locked="0" layoutInCell="1" allowOverlap="1" wp14:anchorId="71AB2851" wp14:editId="4E369B38">
                      <wp:simplePos x="0" y="0"/>
                      <wp:positionH relativeFrom="column">
                        <wp:posOffset>2590165</wp:posOffset>
                      </wp:positionH>
                      <wp:positionV relativeFrom="paragraph">
                        <wp:posOffset>621030</wp:posOffset>
                      </wp:positionV>
                      <wp:extent cx="478155" cy="678180"/>
                      <wp:effectExtent l="0" t="0" r="17145" b="26670"/>
                      <wp:wrapNone/>
                      <wp:docPr id="198" name="Group 1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99" name="Rectangle 199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86C86" w:rsidRPr="000232DF" w:rsidRDefault="00C86C86" w:rsidP="000232DF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0" name="Rectangle 200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86C86" w:rsidRPr="000E2201" w:rsidRDefault="00C86C86" w:rsidP="000E2201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16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1" name="Straight Connector 201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1AB2851" id="Group 198" o:spid="_x0000_s1056" style="position:absolute;margin-left:203.95pt;margin-top:48.9pt;width:37.65pt;height:53.4pt;z-index:251769856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">
                      <v:rect id="Rectangle 199" o:spid="_x0000_s1057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Q41MMA&#10;AADcAAAADwAAAGRycy9kb3ducmV2LnhtbERPTWvCQBC9F/wPywi91Y0VikZXEa2lFS9GL97G7JgN&#10;ZmdDdhvTf98VBG/zeJ8zW3S2Ei01vnSsYDhIQBDnTpdcKDgeNm9jED4ga6wck4I/8rCY915mmGp3&#10;4z21WShEDGGfogITQp1K6XNDFv3A1cSRu7jGYoiwKaRu8BbDbSXfk+RDWiw5NhisaWUov2a/VsGl&#10;Po92p/0pyc4/29XnlzZy3RqlXvvdcgoiUBee4of7W8f5kwncn4kX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LQ41MMAAADcAAAADwAAAAAAAAAAAAAAAACYAgAAZHJzL2Rv&#10;d25yZXYueG1sUEsFBgAAAAAEAAQA9QAAAIgDAAAAAA==&#10;" filled="f" strokecolor="black [3213]" strokeweight="1.5pt">
                        <v:textbox>
                          <w:txbxContent>
                            <w:p w:rsidR="00C86C86" w:rsidRPr="000232DF" w:rsidRDefault="00C86C86" w:rsidP="000232DF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3</w:t>
                              </w:r>
                            </w:p>
                          </w:txbxContent>
                        </v:textbox>
                      </v:rect>
                      <v:rect id="Rectangle 200" o:spid="_x0000_s1058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FlssMA&#10;AADcAAAADwAAAGRycy9kb3ducmV2LnhtbESPQWvCQBSE7wX/w/KE3urGFkqJriJqxUovRi/entln&#10;Nph9G7JrjP/eFQSPw8x8w4ynna1ES40vHSsYDhIQxLnTJRcK9rvfjx8QPiBrrByTght5mE56b2NM&#10;tbvyltosFCJC2KeowIRQp1L63JBFP3A1cfROrrEYomwKqRu8Rrit5GeSfEuLJccFgzXNDeXn7GIV&#10;nOrj1/9he0iy499mvlxpIxetUeq9381GIAJ14RV+ttdaQSTC40w8AnJ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qFlssMAAADcAAAADwAAAAAAAAAAAAAAAACYAgAAZHJzL2Rv&#10;d25yZXYueG1sUEsFBgAAAAAEAAQA9QAAAIgDAAAAAA==&#10;" filled="f" strokecolor="black [3213]" strokeweight="1.5pt">
                        <v:textbox>
                          <w:txbxContent>
                            <w:p w:rsidR="00C86C86" w:rsidRPr="000E2201" w:rsidRDefault="00C86C86" w:rsidP="000E220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16</w:t>
                              </w:r>
                            </w:p>
                          </w:txbxContent>
                        </v:textbox>
                      </v:rect>
                      <v:line id="Straight Connector 201" o:spid="_x0000_s1059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Y7h8IAAADcAAAADwAAAGRycy9kb3ducmV2LnhtbESPQYvCMBSE7wv+h/AWvK2pPchSjeIK&#10;ul6tevD2aN42ZZuXkqS2+++NsOBxmJlvmNVmtK24kw+NYwXzWQaCuHK64VrB5bz/+AQRIrLG1jEp&#10;+KMAm/XkbYWFdgOf6F7GWiQIhwIVmBi7QspQGbIYZq4jTt6P8xZjkr6W2uOQ4LaVeZYtpMWG04LB&#10;jnaGqt+ytwpu/Vf032e5HcpxdzD5vq16d1Vq+j5ulyAijfEV/m8ftYI8m8PzTDoCcv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Y7h8IAAADcAAAADwAAAAAAAAAAAAAA&#10;AAChAgAAZHJzL2Rvd25yZXYueG1sUEsFBgAAAAAEAAQA+QAAAJADAAAAAA==&#10;" strokecolor="black [3213]" strokeweight="1.5pt"/>
                    </v:group>
                  </w:pict>
                </mc:Fallback>
              </mc:AlternateContent>
            </w:r>
            <w:r>
              <w:drawing>
                <wp:anchor distT="0" distB="0" distL="114300" distR="114300" simplePos="0" relativeHeight="251768832" behindDoc="0" locked="0" layoutInCell="1" allowOverlap="1" wp14:anchorId="1FED8D7C" wp14:editId="7759953A">
                  <wp:simplePos x="0" y="0"/>
                  <wp:positionH relativeFrom="column">
                    <wp:posOffset>3676250</wp:posOffset>
                  </wp:positionH>
                  <wp:positionV relativeFrom="paragraph">
                    <wp:posOffset>-13164</wp:posOffset>
                  </wp:positionV>
                  <wp:extent cx="1803116" cy="1202077"/>
                  <wp:effectExtent l="0" t="0" r="6985" b="0"/>
                  <wp:wrapNone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isy miner shutterstock_121297606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015" cy="1204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Based on Leisa’s results, what is the probability that the next bird that will appear outside her window in the morning is a Noisy Miner?</w:t>
            </w:r>
          </w:p>
          <w:p w:rsidR="00E35BAA" w:rsidRDefault="00E35BAA" w:rsidP="006E075C">
            <w:pPr>
              <w:pStyle w:val="QuestionStyle"/>
            </w:pPr>
          </w:p>
          <w:p w:rsidR="00E35BAA" w:rsidRPr="000232DF" w:rsidRDefault="000232DF" w:rsidP="006E075C">
            <w:pPr>
              <w:pStyle w:val="QuestionStyle"/>
            </w:pPr>
            <w:r>
              <w:t xml:space="preserve"> </w:t>
            </w:r>
            <w:r w:rsidRPr="000232DF">
              <w:object w:dxaOrig="2009" w:dyaOrig="539">
                <v:shape id="_x0000_i1081" type="#_x0000_t75" style="width:100.2pt;height:27pt" o:ole="">
                  <v:imagedata r:id="rId115" o:title=""/>
                </v:shape>
                <o:OLEObject Type="Embed" ProgID="FXEquation.Equation" ShapeID="_x0000_i1081" DrawAspect="Content" ObjectID="_1459802196" r:id="rId116"/>
              </w:object>
            </w:r>
            <w:r w:rsidRPr="000232DF">
              <w:t xml:space="preserve"> </w:t>
            </w: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</w:tc>
      </w:tr>
      <w:tr w:rsidR="00E35BAA" w:rsidTr="00E35BA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6E075C">
            <w:pPr>
              <w:pStyle w:val="QuestionStyle"/>
            </w:pPr>
            <w:r w:rsidRPr="000E2201">
              <mc:AlternateContent>
                <mc:Choice Requires="wpg">
                  <w:drawing>
                    <wp:anchor distT="0" distB="0" distL="114300" distR="114300" simplePos="0" relativeHeight="251770880" behindDoc="0" locked="0" layoutInCell="1" allowOverlap="1" wp14:anchorId="42BEC157" wp14:editId="2B0BF668">
                      <wp:simplePos x="0" y="0"/>
                      <wp:positionH relativeFrom="column">
                        <wp:posOffset>2331085</wp:posOffset>
                      </wp:positionH>
                      <wp:positionV relativeFrom="paragraph">
                        <wp:posOffset>243205</wp:posOffset>
                      </wp:positionV>
                      <wp:extent cx="478155" cy="678180"/>
                      <wp:effectExtent l="0" t="0" r="17145" b="26670"/>
                      <wp:wrapNone/>
                      <wp:docPr id="202" name="Group 2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203" name="Rectangle 203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86C86" w:rsidRPr="000E2201" w:rsidRDefault="00C86C86" w:rsidP="000E2201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33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4" name="Rectangle 204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86C86" w:rsidRPr="00943930" w:rsidRDefault="00C86C86" w:rsidP="00943930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40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5" name="Straight Connector 205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2BEC157" id="Group 202" o:spid="_x0000_s1060" style="position:absolute;margin-left:183.55pt;margin-top:19.15pt;width:37.65pt;height:53.4pt;z-index:251770880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">
                      <v:rect id="Rectangle 203" o:spid="_x0000_s1061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P7xcUA&#10;AADcAAAADwAAAGRycy9kb3ducmV2LnhtbESPT2sCMRTE74V+h/AKvdVEhVJWo4h/ii29uHrx9tw8&#10;N4ubl2UT1/XbN4WCx2FmfsNM572rRUdtqDxrGA4UCOLCm4pLDYf95u0DRIjIBmvPpOFOAeaz56cp&#10;ZsbfeEddHkuRIBwy1GBjbDIpQ2HJYRj4hjh5Z986jEm2pTQt3hLc1XKk1Lt0WHFasNjQ0lJxya9O&#10;w7k5jX+Ou6PKT1/fy/WnsXLVWa1fX/rFBESkPj7C/+2t0TBSY/g7k46An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c/vFxQAAANwAAAAPAAAAAAAAAAAAAAAAAJgCAABkcnMv&#10;ZG93bnJldi54bWxQSwUGAAAAAAQABAD1AAAAigMAAAAA&#10;" filled="f" strokecolor="black [3213]" strokeweight="1.5pt">
                        <v:textbox>
                          <w:txbxContent>
                            <w:p w:rsidR="00C86C86" w:rsidRPr="000E2201" w:rsidRDefault="00C86C86" w:rsidP="000E220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33</w:t>
                              </w:r>
                            </w:p>
                          </w:txbxContent>
                        </v:textbox>
                      </v:rect>
                      <v:rect id="Rectangle 204" o:spid="_x0000_s1062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pjscUA&#10;AADcAAAADwAAAGRycy9kb3ducmV2LnhtbESPT2sCMRTE74V+h/AKvWlSW4qsRhH7h1q8uHrx9tw8&#10;N4ubl2WTruu3N4LQ4zAzv2Gm897VoqM2VJ41vAwVCOLCm4pLDbvt12AMIkRkg7Vn0nChAPPZ48MU&#10;M+PPvKEuj6VIEA4ZarAxNpmUobDkMAx9Q5y8o28dxiTbUpoWzwnuajlS6l06rDgtWGxoaak45X9O&#10;w7E5vK73m73KD6vf5ee3sfKjs1o/P/WLCYhIffwP39s/RsNIvcHtTDoCcn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mmOxxQAAANwAAAAPAAAAAAAAAAAAAAAAAJgCAABkcnMv&#10;ZG93bnJldi54bWxQSwUGAAAAAAQABAD1AAAAigMAAAAA&#10;" filled="f" strokecolor="black [3213]" strokeweight="1.5pt">
                        <v:textbox>
                          <w:txbxContent>
                            <w:p w:rsidR="00C86C86" w:rsidRPr="00943930" w:rsidRDefault="00C86C86" w:rsidP="00943930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40</w:t>
                              </w:r>
                            </w:p>
                          </w:txbxContent>
                        </v:textbox>
                      </v:rect>
                      <v:line id="Straight Connector 205" o:spid="_x0000_s1063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09hMMAAADcAAAADwAAAGRycy9kb3ducmV2LnhtbESPQWvCQBSE7wX/w/IEb3VjoKVEV1FB&#10;22ujHrw9ss9sMPs27G5M/PfdQqHHYWa+YVab0bbiQT40jhUs5hkI4srphmsF59Ph9QNEiMgaW8ek&#10;4EkBNuvJywoL7Qb+pkcZa5EgHApUYGLsCilDZchimLuOOHk35y3GJH0ttcchwW0r8yx7lxYbTgsG&#10;O9obqu5lbxVc+130nye5HcpxfzT5oa16d1FqNh23SxCRxvgf/mt/aQV59ga/Z9IRkO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lNPYTDAAAA3AAAAA8AAAAAAAAAAAAA&#10;AAAAoQIAAGRycy9kb3ducmV2LnhtbFBLBQYAAAAABAAEAPkAAACRAwAAAAA=&#10;" strokecolor="black [3213]" strokeweight="1.5pt"/>
                    </v:group>
                  </w:pict>
                </mc:Fallback>
              </mc:AlternateContent>
            </w:r>
            <w:r>
              <w:t>What is the probability that the next bird would not be a Kookaburra?</w:t>
            </w:r>
          </w:p>
          <w:p w:rsidR="00E35BAA" w:rsidRPr="000E2201" w:rsidRDefault="000E2201" w:rsidP="006E075C">
            <w:pPr>
              <w:pStyle w:val="QuestionStyle"/>
            </w:pPr>
            <w:r>
              <w:t xml:space="preserve"> </w:t>
            </w:r>
            <w:r w:rsidRPr="000E2201">
              <w:object w:dxaOrig="3474" w:dyaOrig="1454">
                <v:shape id="_x0000_i1082" type="#_x0000_t75" style="width:174pt;height:72.6pt" o:ole="">
                  <v:imagedata r:id="rId117" o:title=""/>
                </v:shape>
                <o:OLEObject Type="Embed" ProgID="FXEquation.Equation" ShapeID="_x0000_i1082" DrawAspect="Content" ObjectID="_1459802197" r:id="rId118"/>
              </w:object>
            </w:r>
            <w:r w:rsidRPr="000E2201">
              <w:t xml:space="preserve"> </w:t>
            </w: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</w:tc>
      </w:tr>
    </w:tbl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207" w:type="dxa"/>
        <w:tblInd w:w="-318" w:type="dxa"/>
        <w:tblLook w:val="04A0" w:firstRow="1" w:lastRow="0" w:firstColumn="1" w:lastColumn="0" w:noHBand="0" w:noVBand="1"/>
      </w:tblPr>
      <w:tblGrid>
        <w:gridCol w:w="318"/>
        <w:gridCol w:w="634"/>
        <w:gridCol w:w="8608"/>
        <w:gridCol w:w="647"/>
      </w:tblGrid>
      <w:tr w:rsidR="003F3344" w:rsidTr="00E35BAA">
        <w:trPr>
          <w:gridBefore w:val="1"/>
          <w:gridAfter w:val="1"/>
          <w:wBefore w:w="318" w:type="dxa"/>
          <w:wAfter w:w="647" w:type="dxa"/>
        </w:trPr>
        <w:tc>
          <w:tcPr>
            <w:tcW w:w="9242" w:type="dxa"/>
            <w:gridSpan w:val="2"/>
          </w:tcPr>
          <w:p w:rsidR="003F3344" w:rsidRDefault="003F3344" w:rsidP="003F3344">
            <w:pPr>
              <w:pStyle w:val="Heading1"/>
              <w:jc w:val="center"/>
            </w:pPr>
            <w:r>
              <w:t xml:space="preserve">Calculator Allowed </w:t>
            </w:r>
            <w:r w:rsidR="00165882">
              <w:t xml:space="preserve">Short Answer </w:t>
            </w:r>
            <w:r>
              <w:t xml:space="preserve">Section  </w:t>
            </w:r>
            <w:r>
              <w:rPr>
                <w:sz w:val="24"/>
                <w:szCs w:val="24"/>
              </w:rPr>
              <w:t>( 1 mark each)</w:t>
            </w:r>
          </w:p>
        </w:tc>
      </w:tr>
      <w:tr w:rsidR="00E35BAA" w:rsidTr="00E35B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bottom w:val="single" w:sz="4" w:space="0" w:color="auto"/>
            </w:tcBorders>
            <w:shd w:val="clear" w:color="auto" w:fill="00FF99"/>
          </w:tcPr>
          <w:p w:rsidR="00E35BAA" w:rsidRPr="001B3341" w:rsidRDefault="00E35BAA" w:rsidP="00E35BAA">
            <w:pPr>
              <w:pStyle w:val="ListParagraph"/>
              <w:ind w:left="460"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bottom w:val="single" w:sz="4" w:space="0" w:color="auto"/>
            </w:tcBorders>
          </w:tcPr>
          <w:p w:rsidR="00E35BAA" w:rsidRDefault="00E35BAA" w:rsidP="006E075C">
            <w:pPr>
              <w:pStyle w:val="QuestionStyle"/>
            </w:pPr>
            <w:r w:rsidRPr="0074315E">
              <w:t xml:space="preserve">Questions </w:t>
            </w:r>
            <w:r>
              <w:t>1</w:t>
            </w:r>
            <w:r w:rsidRPr="0074315E">
              <w:t xml:space="preserve"> </w:t>
            </w:r>
            <w:r>
              <w:t>and</w:t>
            </w:r>
            <w:r w:rsidRPr="0074315E">
              <w:t xml:space="preserve"> </w:t>
            </w:r>
            <w:r>
              <w:t>2</w:t>
            </w:r>
            <w:r w:rsidRPr="0074315E">
              <w:t xml:space="preserve"> refer to the following </w:t>
            </w:r>
            <w:r>
              <w:t xml:space="preserve"> :</w:t>
            </w:r>
          </w:p>
          <w:p w:rsidR="00E35BAA" w:rsidRPr="0074315E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  <w:r>
              <w:t xml:space="preserve">Five coloured cards are placed face down on a table. </w:t>
            </w:r>
          </w:p>
          <w:p w:rsidR="00E35BAA" w:rsidRDefault="00E35BAA" w:rsidP="006E075C">
            <w:pPr>
              <w:pStyle w:val="QuestionStyle"/>
            </w:pPr>
            <w:r>
              <w:t>Two are red and the rest are blue.</w:t>
            </w:r>
          </w:p>
          <w:p w:rsidR="00E35BAA" w:rsidRDefault="00E35BAA" w:rsidP="006E075C">
            <w:pPr>
              <w:pStyle w:val="QuestionStyle"/>
            </w:pPr>
            <w:r>
              <w:t>One card is selected at random.</w:t>
            </w:r>
          </w:p>
          <w:p w:rsidR="00E35BAA" w:rsidRDefault="00E35BAA" w:rsidP="006E075C">
            <w:pPr>
              <w:pStyle w:val="QuestionStyle"/>
            </w:pPr>
            <w:r>
              <w:t xml:space="preserve"> </w:t>
            </w:r>
          </w:p>
        </w:tc>
      </w:tr>
      <w:tr w:rsidR="00E35BAA" w:rsidTr="00E35B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6E075C">
            <w:pPr>
              <w:pStyle w:val="QuestionStyle"/>
            </w:pPr>
            <w:r>
              <w:t xml:space="preserve">Write down the sample space for this experiment. </w:t>
            </w:r>
          </w:p>
          <w:p w:rsidR="00943930" w:rsidRDefault="00943930" w:rsidP="006E075C">
            <w:pPr>
              <w:pStyle w:val="QuestionStyle"/>
            </w:pPr>
          </w:p>
          <w:p w:rsidR="00943930" w:rsidRDefault="00943930" w:rsidP="006E075C">
            <w:pPr>
              <w:pStyle w:val="QuestionStyle"/>
            </w:pPr>
            <w:r>
              <w:t xml:space="preserve">                    {Red, Red, Blue, Blue, Blue}</w:t>
            </w:r>
          </w:p>
        </w:tc>
      </w:tr>
      <w:tr w:rsidR="00E35BAA" w:rsidTr="00E35B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6E075C">
            <w:pPr>
              <w:pStyle w:val="QuestionStyle"/>
            </w:pPr>
            <w:r>
              <w:t>What is the probability of drawing a blue card?</w:t>
            </w:r>
          </w:p>
          <w:p w:rsidR="00E35BAA" w:rsidRDefault="00E35BAA" w:rsidP="006E075C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772928" behindDoc="0" locked="0" layoutInCell="1" allowOverlap="1" wp14:anchorId="04F8B86B" wp14:editId="54C7A308">
                      <wp:simplePos x="0" y="0"/>
                      <wp:positionH relativeFrom="column">
                        <wp:posOffset>2268855</wp:posOffset>
                      </wp:positionH>
                      <wp:positionV relativeFrom="paragraph">
                        <wp:posOffset>104140</wp:posOffset>
                      </wp:positionV>
                      <wp:extent cx="478155" cy="678180"/>
                      <wp:effectExtent l="0" t="0" r="17145" b="26670"/>
                      <wp:wrapNone/>
                      <wp:docPr id="214" name="Group 2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215" name="Rectangle 215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86C86" w:rsidRPr="00943930" w:rsidRDefault="00C86C86" w:rsidP="00943930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6" name="Rectangle 216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86C86" w:rsidRPr="00943930" w:rsidRDefault="00C86C86" w:rsidP="00943930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7" name="Straight Connector 217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4F8B86B" id="Group 214" o:spid="_x0000_s1064" style="position:absolute;margin-left:178.65pt;margin-top:8.2pt;width:37.65pt;height:53.4pt;z-index:251772928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">
                      <v:rect id="Rectangle 215" o:spid="_x0000_s1065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9Q98UA&#10;AADcAAAADwAAAGRycy9kb3ducmV2LnhtbESPT2vCQBTE74LfYXmCN92otJToKuKf0pZejF68PbPP&#10;bDD7NmS3Mf323YLgcZiZ3zCLVWcr0VLjS8cKJuMEBHHudMmFgtNxP3oD4QOyxsoxKfglD6tlv7fA&#10;VLs7H6jNQiEihH2KCkwIdSqlzw1Z9GNXE0fv6hqLIcqmkLrBe4TbSk6T5FVaLDkuGKxpYyi/ZT9W&#10;wbW+zL7Ph3OSXT6/Nrt3beS2NUoNB916DiJQF57hR/tDK5hOXuD/TDw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D1D3xQAAANwAAAAPAAAAAAAAAAAAAAAAAJgCAABkcnMv&#10;ZG93bnJldi54bWxQSwUGAAAAAAQABAD1AAAAigMAAAAA&#10;" filled="f" strokecolor="black [3213]" strokeweight="1.5pt">
                        <v:textbox>
                          <w:txbxContent>
                            <w:p w:rsidR="00C86C86" w:rsidRPr="00943930" w:rsidRDefault="00C86C86" w:rsidP="00943930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3</w:t>
                              </w:r>
                            </w:p>
                          </w:txbxContent>
                        </v:textbox>
                      </v:rect>
                      <v:rect id="Rectangle 216" o:spid="_x0000_s1066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3OgMUA&#10;AADcAAAADwAAAGRycy9kb3ducmV2LnhtbESPT2vCQBTE74LfYXlCb7pRQSR1leI/2uIlsRdvz+wz&#10;G5p9G7JrTL99t1DwOMzMb5jVpre16Kj1lWMF00kCgrhwuuJSwdf5MF6C8AFZY+2YFPyQh816OFhh&#10;qt2DM+ryUIoIYZ+iAhNCk0rpC0MW/cQ1xNG7udZiiLItpW7xEeG2lrMkWUiLFccFgw1tDRXf+d0q&#10;uDXX+emSXZL8+vG53R+1kbvOKPUy6t9eQQTqwzP8337XCmbTBfydiUd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3c6AxQAAANwAAAAPAAAAAAAAAAAAAAAAAJgCAABkcnMv&#10;ZG93bnJldi54bWxQSwUGAAAAAAQABAD1AAAAigMAAAAA&#10;" filled="f" strokecolor="black [3213]" strokeweight="1.5pt">
                        <v:textbox>
                          <w:txbxContent>
                            <w:p w:rsidR="00C86C86" w:rsidRPr="00943930" w:rsidRDefault="00C86C86" w:rsidP="00943930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5</w:t>
                              </w:r>
                            </w:p>
                          </w:txbxContent>
                        </v:textbox>
                      </v:rect>
                      <v:line id="Straight Connector 217" o:spid="_x0000_s1067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qQtcMAAADcAAAADwAAAGRycy9kb3ducmV2LnhtbESPwW7CMBBE75X6D9YicSsOOZQqxSBA&#10;ouXaAIfeVvESR8TryHZI+HtcCanH0cy80SzXo23FjXxoHCuYzzIQxJXTDdcKTsf92weIEJE1to5J&#10;wZ0CrFevL0sstBv4h25lrEWCcChQgYmxK6QMlSGLYeY64uRdnLcYk/S11B6HBLetzLPsXVpsOC0Y&#10;7GhnqLqWvVXw22+j/z7KzVCOuy+T79uqd2elppNx8wki0hj/w8/2QSvI5wv4O5OO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MKkLXDAAAA3AAAAA8AAAAAAAAAAAAA&#10;AAAAoQIAAGRycy9kb3ducmV2LnhtbFBLBQYAAAAABAAEAPkAAACRAwAAAAA=&#10;" strokecolor="black [3213]" strokeweight="1.5pt"/>
                    </v:group>
                  </w:pict>
                </mc:Fallback>
              </mc:AlternateContent>
            </w: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</w:tc>
      </w:tr>
      <w:tr w:rsidR="00E35BAA" w:rsidRPr="00D36384" w:rsidTr="00E35B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6E075C">
            <w:pPr>
              <w:pStyle w:val="QuestionStyle"/>
            </w:pPr>
            <w:r>
              <w:t>Which of these events could be described as being unlikely to occur in any single experiment?</w:t>
            </w:r>
          </w:p>
          <w:p w:rsidR="00E35BAA" w:rsidRPr="000E32E7" w:rsidRDefault="00E35BAA" w:rsidP="00E35BA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35BAA" w:rsidRPr="000E32E7" w:rsidRDefault="00E35BAA" w:rsidP="00E35BAA">
            <w:pPr>
              <w:rPr>
                <w:rFonts w:ascii="Times New Roman" w:hAnsi="Times New Roman"/>
                <w:sz w:val="24"/>
                <w:szCs w:val="24"/>
              </w:rPr>
            </w:pPr>
            <w:r w:rsidRPr="000E32E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73952" behindDoc="0" locked="0" layoutInCell="1" allowOverlap="1" wp14:anchorId="09C652A9" wp14:editId="185DCE53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-9639</wp:posOffset>
                      </wp:positionV>
                      <wp:extent cx="171450" cy="944880"/>
                      <wp:effectExtent l="0" t="0" r="19050" b="26670"/>
                      <wp:wrapNone/>
                      <wp:docPr id="218" name="Group 2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1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69DEA7" id="Group 218" o:spid="_x0000_s1026" style="position:absolute;margin-left:18.8pt;margin-top:-.75pt;width:13.5pt;height:74.4pt;z-index:251773952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NK+sYA&#10;AADcAAAADwAAAGRycy9kb3ducmV2LnhtbESPT2vCQBTE7wW/w/KEXorZ6MHGNKuI0qIXwT/Y6yP7&#10;moRm34bsNon99F2h4HGYmd8w2WowteiodZVlBdMoBkGcW11xoeByfp8kIJxH1lhbJgU3crBajp4y&#10;TLXt+UjdyRciQNilqKD0vkmldHlJBl1kG+LgfdnWoA+yLaRusQ9wU8tZHM+lwYrDQokNbUrKv08/&#10;RkFyS8y1ux4+PmnP/fb3oF/XLwulnsfD+g2Ep8E/wv/tnVYwmy7gfiYc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ZNK+s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yrLL8A&#10;AADcAAAADwAAAGRycy9kb3ducmV2LnhtbERPPW/CMBDdK/U/WFepW3GaoWoCTlRVgDoSysJ2io8k&#10;any2bAPm39cDEuPT+161ycziQj5MlhW8LwoQxL3VEw8KDr+bt08QISJrnC2TghsFaJvnpxXW2l65&#10;o8s+DiKHcKhRwRijq6UM/UgGw8I64sydrDcYM/SD1B6vOdzMsiyKD2lw4twwoqPvkfq//dkoWHvd&#10;7Y5Vcm6Xtt3GF5U7caXU60v6WoKIlOJDfHf/aAVlmefnM/kIyO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5vKssvwAAANwAAAAPAAAAAAAAAAAAAAAAAJgCAABkcnMvZG93bnJl&#10;di54bWxQSwUGAAAAAAQABAD1AAAAhAMAAAAA&#10;" fillcolor="black [3213]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mMQcYA&#10;AADcAAAADwAAAGRycy9kb3ducmV2LnhtbESPT2vCQBTE70K/w/IKXqRuzEHT6CrSUrEXwT/o9ZF9&#10;TUKzb0N2m0Q/vVsQPA4z8xtmsepNJVpqXGlZwWQcgSDOrC45V3A6fr0lIJxH1lhZJgVXcrBavgwW&#10;mGrb8Z7ag89FgLBLUUHhfZ1K6bKCDLqxrYmD92Mbgz7IJpe6wS7ATSXjKJpKgyWHhQJr+igo+z38&#10;GQXJNTHn9rzbXOibu8/bTs/Wo3elhq/9eg7CU++f4Ud7qxXE8QT+z4QjIJ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mMQc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sSNsYA&#10;AADcAAAADwAAAGRycy9kb3ducmV2LnhtbESPQWvCQBSE70L/w/KEXqTZmENNY1aRSkt7EWqLvT6y&#10;zySYfRuy2yT6692C4HGYmW+YfD2aRvTUudqygnkUgyAurK65VPDz/faUgnAeWWNjmRScycF69TDJ&#10;MdN24C/q974UAcIuQwWV920mpSsqMugi2xIH72g7gz7IrpS6wyHATSOTOH6WBmsOCxW29FpRcdr/&#10;GQXpOTWH/rB7/6VPHraXnV5sZi9KPU7HzRKEp9Hfw7f2h1aQJAn8nwlHQK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VsSNs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Drawing a red ace from a normal pack.</w:t>
            </w:r>
          </w:p>
          <w:p w:rsidR="00E35BAA" w:rsidRPr="000E32E7" w:rsidRDefault="00E35BAA" w:rsidP="00E35BA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35BAA" w:rsidRPr="000E32E7" w:rsidRDefault="00E35BAA" w:rsidP="00E35BAA">
            <w:pPr>
              <w:rPr>
                <w:rFonts w:ascii="Times New Roman" w:hAnsi="Times New Roman"/>
                <w:sz w:val="24"/>
                <w:szCs w:val="24"/>
              </w:rPr>
            </w:pP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Drawing a card from a red suit from a normal pack.</w:t>
            </w:r>
            <w:r>
              <w:rPr>
                <w:noProof/>
                <w:lang w:eastAsia="en-AU"/>
              </w:rPr>
              <w:t xml:space="preserve"> </w:t>
            </w:r>
          </w:p>
          <w:p w:rsidR="00E35BAA" w:rsidRPr="000E32E7" w:rsidRDefault="00E35BAA" w:rsidP="00E35BA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35BAA" w:rsidRPr="000E32E7" w:rsidRDefault="00E35BAA" w:rsidP="00E35BAA">
            <w:pPr>
              <w:rPr>
                <w:rFonts w:ascii="Times New Roman" w:hAnsi="Times New Roman"/>
                <w:sz w:val="24"/>
                <w:szCs w:val="24"/>
              </w:rPr>
            </w:pP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Rolling a number less than 4 on a normal die.</w:t>
            </w: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E35BAA" w:rsidRPr="000E32E7" w:rsidRDefault="00E35BAA" w:rsidP="00E35BA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35BAA" w:rsidRDefault="00E35BAA" w:rsidP="00E35BAA">
            <w:pPr>
              <w:rPr>
                <w:rFonts w:ascii="Times New Roman" w:hAnsi="Times New Roman"/>
                <w:sz w:val="24"/>
                <w:szCs w:val="24"/>
              </w:rPr>
            </w:pP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Rolling a 7 on a normal die.</w:t>
            </w: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E35BAA" w:rsidRPr="00D36384" w:rsidRDefault="00E35BAA" w:rsidP="006E075C">
            <w:pPr>
              <w:pStyle w:val="QuestionStyle"/>
            </w:pPr>
          </w:p>
        </w:tc>
      </w:tr>
      <w:tr w:rsidR="00E35BAA" w:rsidTr="00E35B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6E075C">
            <w:pPr>
              <w:pStyle w:val="QuestionStyle"/>
            </w:pPr>
            <w:r>
              <w:t>Which probability indicates that there is “less than an even chance” of an event occurring?</w:t>
            </w: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774976" behindDoc="0" locked="0" layoutInCell="1" allowOverlap="1" wp14:anchorId="61C11114" wp14:editId="46B91EAE">
                      <wp:simplePos x="0" y="0"/>
                      <wp:positionH relativeFrom="column">
                        <wp:posOffset>271780</wp:posOffset>
                      </wp:positionH>
                      <wp:positionV relativeFrom="paragraph">
                        <wp:posOffset>14605</wp:posOffset>
                      </wp:positionV>
                      <wp:extent cx="4362450" cy="114300"/>
                      <wp:effectExtent l="0" t="0" r="19050" b="19050"/>
                      <wp:wrapNone/>
                      <wp:docPr id="223" name="Group 2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2430" y="3420"/>
                                <a:chExt cx="6870" cy="180"/>
                              </a:xfrm>
                            </wpg:grpSpPr>
                            <wps:wsp>
                              <wps:cNvPr id="224" name="AutoShap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5" name="AutoShap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6" name="AutoShap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7" name="AutoShape 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2155960" id="Group 223" o:spid="_x0000_s1026" style="position:absolute;margin-left:21.4pt;margin-top:1.15pt;width:343.5pt;height:9pt;z-index:251774976" coordorigin="2430,3420" coordsize="68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">
                      <v:roundrect id="AutoShape 14" o:spid="_x0000_s1027" style="position:absolute;left:90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sPEsQA&#10;AADcAAAADwAAAGRycy9kb3ducmV2LnhtbESPQWvCQBSE7wX/w/KE3uquwRZNXUUKld5KowePr9nX&#10;JDT7Nu5uYvTXdwuFHoeZ+YZZb0fbioF8aBxrmM8UCOLSmYYrDcfD68MSRIjIBlvHpOFKAbabyd0a&#10;c+Mu/EFDESuRIBxy1FDH2OVShrImi2HmOuLkfTlvMSbpK2k8XhLctjJT6klabDgt1NjRS03ld9Fb&#10;DaVRvfKn4X31+RiL29CfWe7PWt9Px90ziEhj/A//td+MhixbwO+ZdAT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bDxLEAAAA3AAAAA8AAAAAAAAAAAAAAAAAmAIAAGRycy9k&#10;b3ducmV2LnhtbFBLBQYAAAAABAAEAPUAAACJAwAAAAA=&#10;"/>
                      <v:roundrect id="AutoShape 15" o:spid="_x0000_s1028" style="position:absolute;left:24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1W/8QA&#10;AADcAAAADwAAAGRycy9kb3ducmV2LnhtbESPQWvCQBSE7wX/w/KEXkR3DSqSuhFpsQiFgrbQ6yP7&#10;TEKyb0N2NdFf7xYKPQ4z8w2z2Q62EVfqfOVYw3ymQBDnzlRcaPj+2k/XIHxANtg4Jg038rDNRk8b&#10;TI3r+UjXUyhEhLBPUUMZQptK6fOSLPqZa4mjd3adxRBlV0jTYR/htpGJUitpseK4UGJLryXl9eli&#10;NWC/oDd1+xw+7sW7/aGJmlustX4eD7sXEIGG8B/+ax+MhiRZwu+ZeARk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tVv/EAAAA3AAAAA8AAAAAAAAAAAAAAAAAmAIAAGRycy9k&#10;b3ducmV2LnhtbFBLBQYAAAAABAAEAPUAAACJAwAAAAA=&#10;" fillcolor="black [3213]"/>
                      <v:roundrect id="AutoShape 16" o:spid="_x0000_s1029" style="position:absolute;left:45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U0/sQA&#10;AADcAAAADwAAAGRycy9kb3ducmV2LnhtbESPQWvCQBSE74X+h+UVequ7DVRq6ipFULwVUw8eX7Ov&#10;SWj2bdzdxNRf7wqCx2FmvmHmy9G2YiAfGscaXicKBHHpTMOVhv33+uUdRIjIBlvHpOGfAiwXjw9z&#10;zI078Y6GIlYiQTjkqKGOsculDGVNFsPEdcTJ+3XeYkzSV9J4PCW4bWWm1FRabDgt1NjRqqbyr+it&#10;htKoXvnD8DX7eYvFeeiPLDdHrZ+fxs8PEJHGeA/f2lujIcumcD2TjoBcX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FNP7EAAAA3AAAAA8AAAAAAAAAAAAAAAAAmAIAAGRycy9k&#10;b3ducmV2LnhtbFBLBQYAAAAABAAEAPUAAACJAwAAAAA=&#10;"/>
                      <v:roundrect id="AutoShape 17" o:spid="_x0000_s1030" style="position:absolute;left:67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mRZcQA&#10;AADcAAAADwAAAGRycy9kb3ducmV2LnhtbESPQWvCQBSE7wX/w/KE3uquAVtNXUUKld5KowePr9nX&#10;JDT7Nu5uYvTXdwuFHoeZ+YZZb0fbioF8aBxrmM8UCOLSmYYrDcfD68MSRIjIBlvHpOFKAbabyd0a&#10;c+Mu/EFDESuRIBxy1FDH2OVShrImi2HmOuLkfTlvMSbpK2k8XhLctjJT6lFabDgt1NjRS03ld9Fb&#10;DaVRvfKn4X31uYjFbejPLPdnre+n4+4ZRKQx/of/2m9GQ5Y9we+ZdAT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JkWXEAAAA3AAAAA8AAAAAAAAAAAAAAAAAmAIAAGRycy9k&#10;b3ducmV2LnhtbFBLBQYAAAAABAAEAPUAAACJAwAAAAA=&#10;"/>
                    </v:group>
                  </w:pict>
                </mc:Fallback>
              </mc:AlternateContent>
            </w:r>
            <w:r>
              <w:t xml:space="preserve">              0.2                              0.5                                0.8                                1.0</w:t>
            </w:r>
          </w:p>
          <w:p w:rsidR="00E35BAA" w:rsidRDefault="00E35BAA" w:rsidP="006E075C">
            <w:pPr>
              <w:pStyle w:val="QuestionStyle"/>
            </w:pPr>
          </w:p>
        </w:tc>
      </w:tr>
      <w:tr w:rsidR="00E35BAA" w:rsidRPr="00D36384" w:rsidTr="00E35B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6E075C">
            <w:pPr>
              <w:pStyle w:val="QuestionStyle"/>
            </w:pPr>
            <w:r>
              <w:t>A desk has twenty paperclips spread over it.</w:t>
            </w:r>
          </w:p>
          <w:p w:rsidR="00E35BAA" w:rsidRDefault="00E35BAA" w:rsidP="006E075C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776000" behindDoc="0" locked="0" layoutInCell="1" allowOverlap="1" wp14:anchorId="46DAE110" wp14:editId="55F8F336">
                      <wp:simplePos x="0" y="0"/>
                      <wp:positionH relativeFrom="column">
                        <wp:posOffset>3584575</wp:posOffset>
                      </wp:positionH>
                      <wp:positionV relativeFrom="paragraph">
                        <wp:posOffset>40005</wp:posOffset>
                      </wp:positionV>
                      <wp:extent cx="478155" cy="678180"/>
                      <wp:effectExtent l="0" t="0" r="17145" b="26670"/>
                      <wp:wrapNone/>
                      <wp:docPr id="228" name="Group 2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229" name="Rectangle 229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86C86" w:rsidRPr="00943930" w:rsidRDefault="00C86C86" w:rsidP="00943930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0" name="Rectangle 230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86C86" w:rsidRPr="00943930" w:rsidRDefault="00C86C86" w:rsidP="00943930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1" name="Straight Connector 231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6DAE110" id="Group 228" o:spid="_x0000_s1068" style="position:absolute;margin-left:282.25pt;margin-top:3.15pt;width:37.65pt;height:53.4pt;z-index:251776000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">
                      <v:rect id="Rectangle 229" o:spid="_x0000_s1069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6QT8UA&#10;AADcAAAADwAAAGRycy9kb3ducmV2LnhtbESPQWvCQBSE7wX/w/IEb7oxQqnRVUTb0hYvRi/entln&#10;Nph9G7LbmP77bkHocZiZb5jlure16Kj1lWMF00kCgrhwuuJSwen4Nn4B4QOyxtoxKfghD+vV4GmJ&#10;mXZ3PlCXh1JECPsMFZgQmkxKXxiy6CeuIY7e1bUWQ5RtKXWL9wi3tUyT5FlarDguGGxoa6i45d9W&#10;wbW5zPbnwznJL59f29d3beSuM0qNhv1mASJQH/7Dj/aHVpCmc/g7E4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LpBPxQAAANwAAAAPAAAAAAAAAAAAAAAAAJgCAABkcnMv&#10;ZG93bnJldi54bWxQSwUGAAAAAAQABAD1AAAAigMAAAAA&#10;" filled="f" strokecolor="black [3213]" strokeweight="1.5pt">
                        <v:textbox>
                          <w:txbxContent>
                            <w:p w:rsidR="00C86C86" w:rsidRPr="00943930" w:rsidRDefault="00C86C86" w:rsidP="00943930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4</w:t>
                              </w:r>
                            </w:p>
                          </w:txbxContent>
                        </v:textbox>
                      </v:rect>
                      <v:rect id="Rectangle 230" o:spid="_x0000_s1070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2vD8MA&#10;AADcAAAADwAAAGRycy9kb3ducmV2LnhtbERPy2rCQBTdC/2H4Ra604kJiKSOUtIHtbgx7cbdNXPN&#10;BDN3QmaapH/fWQguD+e92U22FQP1vnGsYLlIQBBXTjdcK/j5fp+vQfiArLF1TAr+yMNu+zDbYK7d&#10;yEcaylCLGMI+RwUmhC6X0leGLPqF64gjd3G9xRBhX0vd4xjDbSvTJFlJiw3HBoMdFYaqa/lrFVy6&#10;c3Y4HU9Jed5/FW8f2sjXwSj19Di9PIMINIW7+Ob+1ArSLM6PZ+IRkN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M2vD8MAAADcAAAADwAAAAAAAAAAAAAAAACYAgAAZHJzL2Rv&#10;d25yZXYueG1sUEsFBgAAAAAEAAQA9QAAAIgDAAAAAA==&#10;" filled="f" strokecolor="black [3213]" strokeweight="1.5pt">
                        <v:textbox>
                          <w:txbxContent>
                            <w:p w:rsidR="00C86C86" w:rsidRPr="00943930" w:rsidRDefault="00C86C86" w:rsidP="00943930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5</w:t>
                              </w:r>
                            </w:p>
                          </w:txbxContent>
                        </v:textbox>
                      </v:rect>
                      <v:line id="Straight Connector 231" o:spid="_x0000_s1071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rxOsMAAADcAAAADwAAAGRycy9kb3ducmV2LnhtbESPQWvCQBSE74X+h+UJ3urGFKSkrqKC&#10;rddGPfT2yD6zwezbsLsx8d+7BaHHYWa+YZbr0bbiRj40jhXMZxkI4srphmsFp+P+7QNEiMgaW8ek&#10;4E4B1qvXlyUW2g38Q7cy1iJBOBSowMTYFVKGypDFMHMdcfIuzluMSfpaao9DgttW5lm2kBYbTgsG&#10;O9oZqq5lbxX89tvov49yM5Tj7svk+7bq3Vmp6WTcfIKINMb/8LN90Ary9zn8nUlHQK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ga8TrDAAAA3AAAAA8AAAAAAAAAAAAA&#10;AAAAoQIAAGRycy9kb3ducmV2LnhtbFBLBQYAAAAABAAEAPkAAACRAwAAAAA=&#10;" strokecolor="black [3213]" strokeweight="1.5pt"/>
                    </v:group>
                  </w:pict>
                </mc:Fallback>
              </mc:AlternateContent>
            </w:r>
            <w:r>
              <w:t>Most of them are plastic coated but four are not.</w:t>
            </w:r>
          </w:p>
          <w:p w:rsidR="00E35BAA" w:rsidRDefault="00E35BAA" w:rsidP="006E075C">
            <w:pPr>
              <w:pStyle w:val="QuestionStyle"/>
            </w:pPr>
            <w:r>
              <w:t>One paperclip is picked up at random.</w:t>
            </w:r>
            <w:r w:rsidR="00943930">
              <w:t xml:space="preserve">                    </w:t>
            </w:r>
            <w:r w:rsidR="00943930" w:rsidRPr="00943930">
              <w:rPr>
                <w:color w:val="FF0000"/>
                <w:position w:val="-22"/>
              </w:rPr>
              <w:object w:dxaOrig="695" w:dyaOrig="539">
                <v:shape id="_x0000_i1083" type="#_x0000_t75" style="width:34.8pt;height:27pt" o:ole="">
                  <v:imagedata r:id="rId119" o:title=""/>
                </v:shape>
                <o:OLEObject Type="Embed" ProgID="FXEquation.Equation" ShapeID="_x0000_i1083" DrawAspect="Content" ObjectID="_1459802198" r:id="rId120"/>
              </w:object>
            </w:r>
            <w:r w:rsidR="00943930">
              <w:t xml:space="preserve"> </w:t>
            </w: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  <w:r>
              <w:t>What is the probability that it is plastic coated?</w:t>
            </w:r>
          </w:p>
          <w:p w:rsidR="00E35BAA" w:rsidRPr="00D36384" w:rsidRDefault="00E35BAA" w:rsidP="006E075C">
            <w:pPr>
              <w:pStyle w:val="QuestionStyle"/>
            </w:pPr>
          </w:p>
        </w:tc>
      </w:tr>
      <w:tr w:rsidR="00E35BAA" w:rsidRPr="00B201C6" w:rsidTr="00E35B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6E1B39">
            <w:pPr>
              <w:pStyle w:val="QuestionStyle"/>
              <w:ind w:right="3010"/>
            </w:pPr>
            <w:r>
              <w:t xml:space="preserve">There are some candy bars in the Mandy’s mum’s bag. </w:t>
            </w:r>
          </w:p>
          <w:p w:rsidR="00E35BAA" w:rsidRDefault="00E35BAA" w:rsidP="006E1B39">
            <w:pPr>
              <w:pStyle w:val="QuestionStyle"/>
              <w:tabs>
                <w:tab w:val="left" w:pos="8580"/>
              </w:tabs>
              <w:ind w:right="2018"/>
            </w:pPr>
            <w:r>
              <w:t>Three are Mors Bars, two are Snackers Bars and one is a</w:t>
            </w:r>
            <w:r w:rsidR="006E1B39">
              <w:t xml:space="preserve"> </w:t>
            </w:r>
            <w:r>
              <w:t xml:space="preserve"> Boast Bar.</w:t>
            </w:r>
            <w:r w:rsidR="006E1B39">
              <w:t xml:space="preserve">                                                                </w:t>
            </w:r>
            <w:r w:rsidR="00806AB7">
              <w:t xml:space="preserve"> </w:t>
            </w:r>
          </w:p>
          <w:p w:rsidR="00E35BAA" w:rsidRDefault="00E35BAA" w:rsidP="006E1B39">
            <w:pPr>
              <w:pStyle w:val="QuestionStyle"/>
              <w:ind w:right="3010"/>
            </w:pPr>
            <w:r>
              <w:t>Mandy picks out one bar at random from the bag.</w:t>
            </w:r>
          </w:p>
          <w:p w:rsidR="00E35BAA" w:rsidRDefault="00E35BAA" w:rsidP="006E1B39">
            <w:pPr>
              <w:pStyle w:val="QuestionStyle"/>
              <w:ind w:right="3010"/>
            </w:pPr>
            <w:r>
              <w:t>What is the probability that it is a Snackers Bar?</w:t>
            </w:r>
          </w:p>
          <w:p w:rsidR="00E35BAA" w:rsidRPr="000C02D0" w:rsidRDefault="006E1B39" w:rsidP="006E1B39">
            <w:pPr>
              <w:ind w:right="3010"/>
              <w:rPr>
                <w:rFonts w:ascii="Times New Roman" w:hAnsi="Times New Roman"/>
                <w:sz w:val="16"/>
                <w:szCs w:val="16"/>
              </w:rPr>
            </w:pPr>
            <w:r w:rsidRPr="00806AB7">
              <w:rPr>
                <w:color w:val="FF0000"/>
                <w:position w:val="-22"/>
              </w:rPr>
              <w:object w:dxaOrig="575" w:dyaOrig="539">
                <v:shape id="_x0000_i1084" type="#_x0000_t75" style="width:28.8pt;height:27pt" o:ole="">
                  <v:imagedata r:id="rId121" o:title=""/>
                </v:shape>
                <o:OLEObject Type="Embed" ProgID="FXEquation.Equation" ShapeID="_x0000_i1084" DrawAspect="Content" ObjectID="_1459802199" r:id="rId122"/>
              </w:object>
            </w:r>
            <w:r>
              <w:t xml:space="preserve">   </w:t>
            </w:r>
          </w:p>
          <w:p w:rsidR="00E35BAA" w:rsidRPr="000C02D0" w:rsidRDefault="00E35BAA" w:rsidP="00E35BAA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0C02D0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77024" behindDoc="0" locked="0" layoutInCell="1" allowOverlap="1" wp14:anchorId="4A9734A2" wp14:editId="25CB18C6">
                      <wp:simplePos x="0" y="0"/>
                      <wp:positionH relativeFrom="column">
                        <wp:posOffset>386080</wp:posOffset>
                      </wp:positionH>
                      <wp:positionV relativeFrom="paragraph">
                        <wp:posOffset>118224</wp:posOffset>
                      </wp:positionV>
                      <wp:extent cx="4362450" cy="114300"/>
                      <wp:effectExtent l="0" t="0" r="19050" b="19050"/>
                      <wp:wrapNone/>
                      <wp:docPr id="232" name="Group 2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3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27A19C" id="Group 232" o:spid="_x0000_s1026" style="position:absolute;margin-left:30.4pt;margin-top:9.3pt;width:343.5pt;height:9pt;z-index:25177702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4hcMYA&#10;AADcAAAADwAAAGRycy9kb3ducmV2LnhtbESPQWvCQBSE74X+h+UVvJS6UaGN0U0QpUUvQq3o9ZF9&#10;TUKzb0N2m8T+elcQehxm5htmmQ2mFh21rrKsYDKOQBDnVldcKDh+vb/EIJxH1lhbJgUXcpCljw9L&#10;TLTt+ZO6gy9EgLBLUEHpfZNI6fKSDLqxbYiD921bgz7ItpC6xT7ATS2nUfQqDVYcFkpsaF1S/nP4&#10;NQriS2xO3Wn/caYd95u/vX5bPc+VGj0NqwUIT4P/D9/bW61gOpvB7Uw4AjK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84hcM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e5BMYA&#10;AADcAAAADwAAAGRycy9kb3ducmV2LnhtbESPQWvCQBSE74L/YXmCF6mb2lJjdBWpWPQiaIu9PrLP&#10;JJh9G7JrEvvru0Khx2FmvmEWq86UoqHaFZYVPI8jEMSp1QVnCr4+t08xCOeRNZaWScGdHKyW/d4C&#10;E21bPlJz8pkIEHYJKsi9rxIpXZqTQTe2FXHwLrY26IOsM6lrbAPclHISRW/SYMFhIceK3nNKr6eb&#10;URDfY3NuzoePb9pzu/k56Ol6NFNqOOjWcxCeOv8f/mvvtILJyys8zo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Ce5BMYAAADcAAAADwAAAAAAAAAAAAAAAACYAgAAZHJz&#10;L2Rvd25yZXYueG1sUEsFBgAAAAAEAAQA9QAAAIsD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KeacMA&#10;AADcAAAADwAAAGRycy9kb3ducmV2LnhtbESPQWsCMRSE74L/IbxCb5qtYulujSKixaO77aW3x+a5&#10;u3TzEpKo6b9vCoUeh5n5hllvkxnFjXwYLCt4mhcgiFurB+4UfLwfZy8gQkTWOFomBd8UYLuZTtZY&#10;aXvnmm5N7ESGcKhQQR+jq6QMbU8Gw9w64uxdrDcYs/Sd1B7vGW5GuSiKZ2lw4LzQo6N9T+1XczUK&#10;Dl7X588yOXdOb/XRF6W7cKnU40PavYKIlOJ/+K990goWyxX8nslHQG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BKeacMAAADcAAAADwAAAAAAAAAAAAAAAACYAgAAZHJzL2Rv&#10;d25yZXYueG1sUEsFBgAAAAAEAAQA9QAAAIgDAAAAAA==&#10;" fillcolor="black [3213]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mC6MYA&#10;AADcAAAADwAAAGRycy9kb3ducmV2LnhtbESPQWvCQBSE74L/YXlCL0U3taBp6iZIi6W9CGqx10f2&#10;mQSzb0N2TWJ/fbcgeBxm5htmlQ2mFh21rrKs4GkWgSDOra64UPB92ExjEM4ja6wtk4IrOcjS8WiF&#10;ibY976jb+0IECLsEFZTeN4mULi/JoJvZhjh4J9sa9EG2hdQt9gFuajmPooU0WHFYKLGht5Ly8/5i&#10;FMTX2By74/bjh764f//d6uX68UWph8mwfgXhafD38K39qRXMnxf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7mC6M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0C02D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Pr="00B201C6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85" type="#_x0000_t75" style="width:9pt;height:27pt" o:ole="">
                  <v:imagedata r:id="rId46" o:title=""/>
                </v:shape>
                <o:OLEObject Type="Embed" ProgID="FXEquation.Equation" ShapeID="_x0000_i1085" DrawAspect="Content" ObjectID="_1459802200" r:id="rId12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0C02D0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86" type="#_x0000_t75" style="width:9pt;height:27pt" o:ole="">
                  <v:imagedata r:id="rId14" o:title=""/>
                </v:shape>
                <o:OLEObject Type="Embed" ProgID="FXEquation.Equation" ShapeID="_x0000_i1086" DrawAspect="Content" ObjectID="_1459802201" r:id="rId124"/>
              </w:objec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</w: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87" type="#_x0000_t75" style="width:9pt;height:27pt" o:ole="">
                  <v:imagedata r:id="rId16" o:title=""/>
                </v:shape>
                <o:OLEObject Type="Embed" ProgID="FXEquation.Equation" ShapeID="_x0000_i1087" DrawAspect="Content" ObjectID="_1459802202" r:id="rId125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88" type="#_x0000_t75" style="width:9pt;height:27pt" o:ole="">
                  <v:imagedata r:id="rId18" o:title=""/>
                </v:shape>
                <o:OLEObject Type="Embed" ProgID="FXEquation.Equation" ShapeID="_x0000_i1088" DrawAspect="Content" ObjectID="_1459802203" r:id="rId126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</w:t>
            </w:r>
          </w:p>
          <w:p w:rsidR="00E35BAA" w:rsidRPr="00B201C6" w:rsidRDefault="00E35BAA" w:rsidP="006E075C">
            <w:pPr>
              <w:pStyle w:val="QuestionStyle"/>
            </w:pPr>
          </w:p>
        </w:tc>
      </w:tr>
      <w:tr w:rsidR="00E35BAA" w:rsidTr="00E35B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35BAA" w:rsidRPr="001B3341" w:rsidRDefault="00E35BAA" w:rsidP="00E35BAA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E35BAA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Questions 7 and</w:t>
            </w:r>
            <w:r w:rsidRPr="00585414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8</w:t>
            </w:r>
            <w:r w:rsidRPr="00585414">
              <w:rPr>
                <w:rFonts w:ascii="Times New Roman" w:hAnsi="Times New Roman"/>
                <w:b/>
                <w:sz w:val="24"/>
                <w:szCs w:val="24"/>
              </w:rPr>
              <w:t xml:space="preserve"> refer to the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following:</w:t>
            </w: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  <w:r w:rsidRPr="00CC1865">
              <w:t xml:space="preserve">A bag contains 100 marbles. </w:t>
            </w:r>
          </w:p>
          <w:p w:rsidR="00E35BAA" w:rsidRDefault="00E35BAA" w:rsidP="006E075C">
            <w:pPr>
              <w:pStyle w:val="QuestionStyle"/>
            </w:pPr>
            <w:r w:rsidRPr="00CC1865">
              <w:t xml:space="preserve">There are 99 black marbles and 1 white marble. </w:t>
            </w:r>
          </w:p>
          <w:p w:rsidR="00E35BAA" w:rsidRDefault="00E35BAA" w:rsidP="006E075C">
            <w:pPr>
              <w:pStyle w:val="QuestionStyle"/>
            </w:pPr>
            <w:r w:rsidRPr="00CC1865">
              <w:t>A marble is selected at random from the bag.</w:t>
            </w:r>
            <w:r>
              <w:t xml:space="preserve"> </w:t>
            </w:r>
          </w:p>
          <w:p w:rsidR="00E35BAA" w:rsidRDefault="00E35BAA" w:rsidP="006E075C">
            <w:pPr>
              <w:pStyle w:val="QuestionStyle"/>
            </w:pPr>
          </w:p>
        </w:tc>
      </w:tr>
      <w:tr w:rsidR="00E35BAA" w:rsidRPr="00CC1865" w:rsidTr="00E35B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6E075C">
            <w:pPr>
              <w:pStyle w:val="QuestionStyle"/>
            </w:pPr>
            <w:r>
              <w:t>Which term describes the probability that the marble selected is white?</w:t>
            </w:r>
          </w:p>
          <w:p w:rsidR="00E35BAA" w:rsidRPr="00042A7C" w:rsidRDefault="00E35BAA" w:rsidP="00E35BA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E35BAA" w:rsidRPr="00042A7C" w:rsidRDefault="00E35BAA" w:rsidP="00E35BAA">
            <w:pPr>
              <w:ind w:left="720"/>
              <w:rPr>
                <w:rFonts w:ascii="Times New Roman" w:hAnsi="Times New Roman"/>
                <w:sz w:val="24"/>
                <w:szCs w:val="24"/>
              </w:rPr>
            </w:pPr>
            <w:r w:rsidRPr="00042A7C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78048" behindDoc="0" locked="0" layoutInCell="1" allowOverlap="1" wp14:anchorId="7B82294F" wp14:editId="4B77C38B">
                      <wp:simplePos x="0" y="0"/>
                      <wp:positionH relativeFrom="column">
                        <wp:posOffset>222885</wp:posOffset>
                      </wp:positionH>
                      <wp:positionV relativeFrom="paragraph">
                        <wp:posOffset>29210</wp:posOffset>
                      </wp:positionV>
                      <wp:extent cx="2247900" cy="390525"/>
                      <wp:effectExtent l="0" t="0" r="19050" b="28575"/>
                      <wp:wrapNone/>
                      <wp:docPr id="237" name="Group 2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7900" cy="390525"/>
                                <a:chOff x="0" y="0"/>
                                <a:chExt cx="2247900" cy="390525"/>
                              </a:xfrm>
                            </wpg:grpSpPr>
                            <wps:wsp>
                              <wps:cNvPr id="23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D059F8D" id="Group 237" o:spid="_x0000_s1026" style="position:absolute;margin-left:17.55pt;margin-top:2.3pt;width:177pt;height:30.75pt;z-index:251778048" coordsize="22479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">
                      <v:roundrect id="AutoShape 3" o:spid="_x0000_s1027" style="position:absolute;left:20764;top:2762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qzAcIA&#10;AADcAAAADwAAAGRycy9kb3ducmV2LnhtbERPTWvCQBC9C/0PyxS8iG5qwcboKlKx6EWoil6H7DQJ&#10;zc6G7JpEf717EDw+3vd82ZlSNFS7wrKCj1EEgji1uuBMwem4GcYgnEfWWFomBTdysFy89eaYaNvy&#10;LzUHn4kQwi5BBbn3VSKlS3My6Ea2Ig7cn60N+gDrTOoa2xBuSjmOook0WHBoyLGi75zS/8PVKIhv&#10;sTk35/3PhXbcru97/bUaTJXqv3erGQhPnX+Jn+6tVjD+DGvDmXA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arMBwgAAANwAAAAPAAAAAAAAAAAAAAAAAJgCAABkcnMvZG93&#10;bnJldi54bWxQSwUGAAAAAAQABAD1AAAAhw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YWmscA&#10;AADcAAAADwAAAGRycy9kb3ducmV2LnhtbESPT2vCQBTE7wW/w/KEXorZaKHG6CrS0tJeBP8Qr4/s&#10;Mwlm34bsNon99N2C0OMwM79hVpvB1KKj1lWWFUyjGARxbnXFhYLT8X2SgHAeWWNtmRTcyMFmPXpY&#10;Yaptz3vqDr4QAcIuRQWl900qpctLMugi2xAH72Jbgz7ItpC6xT7ATS1ncfwiDVYcFkps6LWk/Hr4&#10;NgqSW2KyLtt9nOmL+7efnZ5vnxZKPY6H7RKEp8H/h+/tT61g9ryAvzPhCM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ImFprHAAAA3AAAAA8AAAAAAAAAAAAAAAAAmAIAAGRy&#10;cy9kb3ducmV2LnhtbFBLBQYAAAAABAAEAPUAAACMAwAAAAA=&#10;" strokecolor="windowText" strokeweight="1pt"/>
                      <v:roundrect id="AutoShape 5" o:spid="_x0000_s1029" style="position:absolute;top:27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NOjL8A&#10;AADcAAAADwAAAGRycy9kb3ducmV2LnhtbERPTWsCMRC9F/wPYYTealaR4q5GEani0bW9eBs24+7i&#10;ZhKSVNN/bw4Fj4/3vdokM4g7+dBbVjCdFCCIG6t7bhX8fO8/FiBCRNY4WCYFfxRgsx69rbDS9sE1&#10;3c+xFTmEQ4UKuhhdJWVoOjIYJtYRZ+5qvcGYoW+l9vjI4WaQs6L4lAZ7zg0dOtp11NzOv0bBl9f1&#10;6VIm507pUO99Uborl0q9j9N2CSJSii/xv/uoFczmeX4+k4+AXD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Y06MvwAAANwAAAAPAAAAAAAAAAAAAAAAAJgCAABkcnMvZG93bnJl&#10;di54bWxQSwUGAAAAAAQABAD1AAAAhAMAAAAA&#10;" fillcolor="black [3213]" strokecolor="windowText" strokeweight="1pt"/>
                      <v:roundrect id="AutoShape 6" o:spid="_x0000_s1030" style="position:absolute;left:20764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Zp4cUA&#10;AADcAAAADwAAAGRycy9kb3ducmV2LnhtbESPQWvCQBSE74X+h+UVvJS6UaSN0VVEUfQi1IpeH9nX&#10;JDT7NmTXJPrrXUHocZiZb5jpvDOlaKh2hWUFg34Egji1uuBMwfFn/RGDcB5ZY2mZFFzJwXz2+jLF&#10;RNuWv6k5+EwECLsEFeTeV4mULs3JoOvbijh4v7Y26IOsM6lrbAPclHIYRZ/SYMFhIceKljmlf4eL&#10;URBfY3NqTvvNmXbcrm57/bV4HyvVe+sWExCeOv8ffra3WsFwNIDHmXAE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VmnhxQAAANw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very likely</w:t>
            </w: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unlikely</w:t>
            </w: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:rsidR="00E35BAA" w:rsidRPr="00042A7C" w:rsidRDefault="00E35BAA" w:rsidP="00E35BAA">
            <w:pPr>
              <w:ind w:left="720"/>
              <w:rPr>
                <w:rFonts w:ascii="Times New Roman" w:hAnsi="Times New Roman"/>
                <w:sz w:val="12"/>
                <w:szCs w:val="12"/>
              </w:rPr>
            </w:pPr>
          </w:p>
          <w:p w:rsidR="00E35BAA" w:rsidRPr="00042A7C" w:rsidRDefault="00E35BAA" w:rsidP="00E35BAA">
            <w:pPr>
              <w:ind w:left="720"/>
              <w:rPr>
                <w:rFonts w:ascii="Times New Roman" w:hAnsi="Times New Roman"/>
                <w:sz w:val="24"/>
                <w:szCs w:val="24"/>
              </w:rPr>
            </w:pP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very unlikely </w:t>
            </w: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>
              <w:rPr>
                <w:rFonts w:ascii="Times New Roman" w:hAnsi="Times New Roman"/>
                <w:sz w:val="24"/>
                <w:szCs w:val="24"/>
              </w:rPr>
              <w:t>impossible</w:t>
            </w: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                         </w:t>
            </w:r>
          </w:p>
          <w:p w:rsidR="00E35BAA" w:rsidRPr="00CC1865" w:rsidRDefault="00E35BAA" w:rsidP="006E075C">
            <w:pPr>
              <w:pStyle w:val="QuestionStyle"/>
            </w:pPr>
          </w:p>
        </w:tc>
      </w:tr>
      <w:tr w:rsidR="00E35BAA" w:rsidRPr="00CC1865" w:rsidTr="00E35B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6E075C">
            <w:pPr>
              <w:pStyle w:val="QuestionStyle"/>
            </w:pPr>
            <w:r>
              <w:t>What is the probability that the marble selected is black?</w:t>
            </w: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779072" behindDoc="0" locked="0" layoutInCell="1" allowOverlap="1" wp14:anchorId="4C959179" wp14:editId="20FAB0F7">
                      <wp:simplePos x="0" y="0"/>
                      <wp:positionH relativeFrom="column">
                        <wp:posOffset>271780</wp:posOffset>
                      </wp:positionH>
                      <wp:positionV relativeFrom="paragraph">
                        <wp:posOffset>14605</wp:posOffset>
                      </wp:positionV>
                      <wp:extent cx="4362450" cy="114300"/>
                      <wp:effectExtent l="0" t="0" r="19050" b="19050"/>
                      <wp:wrapNone/>
                      <wp:docPr id="242" name="Group 2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2430" y="3420"/>
                                <a:chExt cx="6870" cy="180"/>
                              </a:xfrm>
                            </wpg:grpSpPr>
                            <wps:wsp>
                              <wps:cNvPr id="243" name="AutoShap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4" name="AutoShap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5" name="AutoShap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6" name="AutoShape 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F4A206F" id="Group 242" o:spid="_x0000_s1026" style="position:absolute;margin-left:21.4pt;margin-top:1.15pt;width:343.5pt;height:9pt;z-index:251779072" coordorigin="2430,3420" coordsize="68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">
                      <v:roundrect id="AutoShape 14" o:spid="_x0000_s1027" style="position:absolute;left:90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eOsMMA&#10;AADcAAAADwAAAGRycy9kb3ducmV2LnhtbESP3YrCMBSE7wXfIRzBm0UTXRGpRhEXlwVhwR/w9tAc&#10;22JzUpqsrfv0RhC8HGbmG2axam0pblT7wrGG0VCBIE6dKTjTcDpuBzMQPiAbLB2Thjt5WC27nQUm&#10;xjW8p9shZCJC2CeoIQ+hSqT0aU4W/dBVxNG7uNpiiLLOpKmxiXBbyrFSU2mx4LiQY0WbnNLr4c9q&#10;wGZCX+r+2+7+s297pg81snjVut9r13MQgdrwDr/aP0bDePIJzzPx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5eOsMMAAADcAAAADwAAAAAAAAAAAAAAAACYAgAAZHJzL2Rv&#10;d25yZXYueG1sUEsFBgAAAAAEAAQA9QAAAIgDAAAAAA==&#10;" fillcolor="black [3213]"/>
                      <v:roundrect id="AutoShape 15" o:spid="_x0000_s1028" style="position:absolute;left:24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TqssQA&#10;AADcAAAADwAAAGRycy9kb3ducmV2LnhtbESPQWsCMRSE74X+h/AK3mpS0dKuRhFB8SZue+jxdfPc&#10;Xbp5WZPsuu2vN4LQ4zAz3zCL1WAb0ZMPtWMNL2MFgrhwpuZSw+fH9vkNRIjIBhvHpOGXAqyWjw8L&#10;zIy78JH6PJYiQThkqKGKsc2kDEVFFsPYtcTJOzlvMSbpS2k8XhLcNnKi1Ku0WHNaqLClTUXFT95Z&#10;DYVRnfJf/eH9exbzv747s9ydtR49Des5iEhD/A/f23ujYTKdwu1MOgJy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E6rLEAAAA3AAAAA8AAAAAAAAAAAAAAAAAmAIAAGRycy9k&#10;b3ducmV2LnhtbFBLBQYAAAAABAAEAPUAAACJAwAAAAA=&#10;"/>
                      <v:roundrect id="AutoShape 16" o:spid="_x0000_s1029" style="position:absolute;left:45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hPKcQA&#10;AADcAAAADwAAAGRycy9kb3ducmV2LnhtbESPQWsCMRSE70L/Q3gFb5pUVNrVKCK09FZcPfT4unnu&#10;Lt28rEl23fbXm0LB4zAz3zDr7WAb0ZMPtWMNT1MFgrhwpuZSw+n4OnkGESKywcYxafihANvNw2iN&#10;mXFXPlCfx1IkCIcMNVQxtpmUoajIYpi6ljh5Z+ctxiR9KY3Ha4LbRs6UWkqLNaeFClvaV1R8553V&#10;UBjVKf/Zf7x8LWL+23cXlm8XrcePw24FItIQ7+H/9rvRMJsv4O9MOgJyc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ITynEAAAA3AAAAA8AAAAAAAAAAAAAAAAAmAIAAGRycy9k&#10;b3ducmV2LnhtbFBLBQYAAAAABAAEAPUAAACJAwAAAAA=&#10;"/>
                      <v:roundrect id="AutoShape 17" o:spid="_x0000_s1030" style="position:absolute;left:67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rRXsQA&#10;AADcAAAADwAAAGRycy9kb3ducmV2LnhtbESPQWsCMRSE74X+h/AK3mpSUWlXo4jQ0pu4eujxdfPc&#10;Xbp5WZPsuvXXG6HQ4zAz3zDL9WAb0ZMPtWMNL2MFgrhwpuZSw/Hw/vwKIkRkg41j0vBLAdarx4cl&#10;ZsZdeE99HkuRIBwy1FDF2GZShqIii2HsWuLknZy3GJP0pTQeLwluGzlRai4t1pwWKmxpW1Hxk3dW&#10;Q2FUp/xXv3v7nsX82ndnlh9nrUdPw2YBItIQ/8N/7U+jYTKdw/1MOg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a0V7EAAAA3AAAAA8AAAAAAAAAAAAAAAAAmAIAAGRycy9k&#10;b3ducmV2LnhtbFBLBQYAAAAABAAEAPUAAACJAwAAAAA=&#10;"/>
                    </v:group>
                  </w:pict>
                </mc:Fallback>
              </mc:AlternateContent>
            </w:r>
            <w:r>
              <w:t xml:space="preserve">              0.01                               0.1                                0.9                                0.99</w:t>
            </w:r>
          </w:p>
          <w:p w:rsidR="00E35BAA" w:rsidRPr="00CC1865" w:rsidRDefault="00E35BAA" w:rsidP="006E075C">
            <w:pPr>
              <w:pStyle w:val="QuestionStyle"/>
            </w:pPr>
          </w:p>
        </w:tc>
      </w:tr>
      <w:tr w:rsidR="00E35BAA" w:rsidRPr="002D3900" w:rsidTr="00E35B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35BAA" w:rsidRPr="001B3341" w:rsidRDefault="00E35BAA" w:rsidP="00E35BAA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E35BAA">
            <w:pPr>
              <w:ind w:right="301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Questions 9 and</w:t>
            </w:r>
            <w:r w:rsidRPr="00585414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10</w:t>
            </w:r>
            <w:r w:rsidRPr="00585414">
              <w:rPr>
                <w:rFonts w:ascii="Times New Roman" w:hAnsi="Times New Roman"/>
                <w:b/>
                <w:sz w:val="24"/>
                <w:szCs w:val="24"/>
              </w:rPr>
              <w:t xml:space="preserve"> refer to the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following:</w:t>
            </w: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  <w:r>
              <w:t>In a</w:t>
            </w:r>
            <w:r w:rsidRPr="002D3900">
              <w:t xml:space="preserve"> shopping centre car park </w:t>
            </w:r>
            <w:r>
              <w:t>there are 10 vans, 120 cars and 30</w:t>
            </w:r>
            <w:r w:rsidRPr="002D3900">
              <w:t xml:space="preserve"> motorbikes.</w:t>
            </w:r>
          </w:p>
          <w:p w:rsidR="00E35BAA" w:rsidRPr="002D3900" w:rsidRDefault="00E35BAA" w:rsidP="006E075C">
            <w:pPr>
              <w:pStyle w:val="QuestionStyle"/>
            </w:pPr>
            <w:r>
              <w:t>Louise picks a random vehicle in the car park to receive a free weeks parking.</w:t>
            </w:r>
          </w:p>
        </w:tc>
      </w:tr>
      <w:tr w:rsidR="00E35BAA" w:rsidRPr="002D3900" w:rsidTr="00E35B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6E075C">
            <w:pPr>
              <w:pStyle w:val="QuestionStyle"/>
            </w:pPr>
            <w:r>
              <w:t>What is the probab</w:t>
            </w:r>
            <w:r w:rsidR="008C51C0">
              <w:t>ility that the vehicle is a car</w:t>
            </w:r>
            <w:r>
              <w:t>?</w:t>
            </w:r>
            <w:r w:rsidR="008C51C0">
              <w:t xml:space="preserve">   </w:t>
            </w:r>
            <w:r w:rsidR="008C51C0" w:rsidRPr="008C51C0">
              <w:rPr>
                <w:color w:val="FF0000"/>
                <w:position w:val="-22"/>
              </w:rPr>
              <w:object w:dxaOrig="1756" w:dyaOrig="539">
                <v:shape id="_x0000_i1089" type="#_x0000_t75" style="width:88.2pt;height:27pt" o:ole="">
                  <v:imagedata r:id="rId127" o:title=""/>
                </v:shape>
                <o:OLEObject Type="Embed" ProgID="FXEquation.Equation" ShapeID="_x0000_i1089" DrawAspect="Content" ObjectID="_1459802204" r:id="rId128"/>
              </w:object>
            </w:r>
            <w:r w:rsidR="008C51C0">
              <w:t xml:space="preserve"> </w:t>
            </w:r>
          </w:p>
          <w:p w:rsidR="00E35BAA" w:rsidRPr="002D3900" w:rsidRDefault="00E35BAA" w:rsidP="00E35BAA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E35BAA" w:rsidRPr="002D3900" w:rsidRDefault="00E35BAA" w:rsidP="00E35BAA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2D3900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80096" behindDoc="0" locked="0" layoutInCell="1" allowOverlap="1" wp14:anchorId="4C63BDAF" wp14:editId="2970C721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77816</wp:posOffset>
                      </wp:positionV>
                      <wp:extent cx="4362450" cy="114300"/>
                      <wp:effectExtent l="0" t="0" r="19050" b="19050"/>
                      <wp:wrapNone/>
                      <wp:docPr id="247" name="Group 2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4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EBD193" id="Group 247" o:spid="_x0000_s1026" style="position:absolute;margin-left:27.9pt;margin-top:6.15pt;width:343.5pt;height:9pt;z-index:25178009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VCir8A&#10;AADcAAAADwAAAGRycy9kb3ducmV2LnhtbERPTWsCMRC9F/wPYYTealaR4q5GEani0bW9eBs24+7i&#10;ZhKSVNN/bw4Fj4/3vdokM4g7+dBbVjCdFCCIG6t7bhX8fO8/FiBCRNY4WCYFfxRgsx69rbDS9sE1&#10;3c+xFTmEQ4UKuhhdJWVoOjIYJtYRZ+5qvcGYoW+l9vjI4WaQs6L4lAZ7zg0dOtp11NzOv0bBl9f1&#10;6VIm507pUO99Uborl0q9j9N2CSJSii/xv/uoFczmeW0+k4+AXD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FUKKvwAAANwAAAAPAAAAAAAAAAAAAAAAAJgCAABkcnMvZG93bnJl&#10;di54bWxQSwUGAAAAAAQABAD1AAAAhAMAAAAA&#10;" fillcolor="black [3213]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l58cA&#10;AADcAAAADwAAAGRycy9kb3ducmV2LnhtbESPT2vCQBTE7wW/w/KEXorZKKXG6CrS0tJeBP8Qr4/s&#10;Mwlm34bsNon99N2C0OMwM79hVpvB1KKj1lWWFUyjGARxbnXFhYLT8X2SgHAeWWNtmRTcyMFmPXpY&#10;Yaptz3vqDr4QAcIuRQWl900qpctLMugi2xAH72Jbgz7ItpC6xT7ATS1ncfwiDVYcFkps6LWk/Hr4&#10;NgqSW2KyLtt9nOmL+7efnZ5vnxZKPY6H7RKEp8H/h+/tT61g9ryAvzPhCM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ogZefHAAAA3AAAAA8AAAAAAAAAAAAAAAAAmAIAAGRy&#10;cy9kb3ducmV2LnhtbFBLBQYAAAAABAAEAPUAAACMAw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Nap8IA&#10;AADcAAAADwAAAGRycy9kb3ducmV2LnhtbERPTWvCQBC9C/0PyxS8iG4q1MboKlKx6EWoil6H7DQJ&#10;zc6G7JpEf717EDw+3vd82ZlSNFS7wrKCj1EEgji1uuBMwem4GcYgnEfWWFomBTdysFy89eaYaNvy&#10;LzUHn4kQwi5BBbn3VSKlS3My6Ea2Ig7cn60N+gDrTOoa2xBuSjmOook0WHBoyLGi75zS/8PVKIhv&#10;sTk35/3PhXbcru97/bUaTJXqv3erGQhPnX+Jn+6tVjD+DPPDmXA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w1qnwgAAANwAAAAPAAAAAAAAAAAAAAAAAJgCAABkcnMvZG93&#10;bnJldi54bWxQSwUGAAAAAAQABAD1AAAAhwM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//PMUA&#10;AADcAAAADwAAAGRycy9kb3ducmV2LnhtbESPQWvCQBSE74X+h+UVvJS6UbCN0VVEUfQi1IpeH9nX&#10;JDT7NmTXJPrrXUHocZiZb5jpvDOlaKh2hWUFg34Egji1uuBMwfFn/RGDcB5ZY2mZFFzJwXz2+jLF&#10;RNuWv6k5+EwECLsEFeTeV4mULs3JoOvbijh4v7Y26IOsM6lrbAPclHIYRZ/SYMFhIceKljmlf4eL&#10;URBfY3NqTvvNmXbcrm57/bV4HyvVe+sWExCeOv8ffra3WsFwNIDHmXAE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j/88xQAAANw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2D3900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2D390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90" type="#_x0000_t75" style="width:9pt;height:27pt" o:ole="">
                  <v:imagedata r:id="rId51" o:title=""/>
                </v:shape>
                <o:OLEObject Type="Embed" ProgID="FXEquation.Equation" ShapeID="_x0000_i1090" DrawAspect="Content" ObjectID="_1459802205" r:id="rId129"/>
              </w:object>
            </w:r>
            <w:r w:rsidRPr="002D390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2D390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91" type="#_x0000_t75" style="width:9pt;height:27pt" o:ole="">
                  <v:imagedata r:id="rId53" o:title=""/>
                </v:shape>
                <o:OLEObject Type="Embed" ProgID="FXEquation.Equation" ShapeID="_x0000_i1091" DrawAspect="Content" ObjectID="_1459802206" r:id="rId130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2D390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2D390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92" type="#_x0000_t75" style="width:9pt;height:27pt" o:ole="">
                  <v:imagedata r:id="rId55" o:title=""/>
                </v:shape>
                <o:OLEObject Type="Embed" ProgID="FXEquation.Equation" ShapeID="_x0000_i1092" DrawAspect="Content" ObjectID="_1459802207" r:id="rId131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2D390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2D390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093" type="#_x0000_t75" style="width:9pt;height:27pt" o:ole="">
                  <v:imagedata r:id="rId57" o:title=""/>
                </v:shape>
                <o:OLEObject Type="Embed" ProgID="FXEquation.Equation" ShapeID="_x0000_i1093" DrawAspect="Content" ObjectID="_1459802208" r:id="rId132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2D390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</w:t>
            </w:r>
          </w:p>
          <w:p w:rsidR="00E35BAA" w:rsidRPr="002D3900" w:rsidRDefault="00E35BAA" w:rsidP="006E075C">
            <w:pPr>
              <w:pStyle w:val="QuestionStyle"/>
            </w:pPr>
          </w:p>
        </w:tc>
      </w:tr>
      <w:tr w:rsidR="00E35BAA" w:rsidTr="00E35B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6E075C">
            <w:pPr>
              <w:pStyle w:val="QuestionStyle"/>
            </w:pPr>
            <w:r>
              <w:t>What is the probability that the vehicle is a van ?</w:t>
            </w:r>
          </w:p>
          <w:p w:rsidR="00E35BAA" w:rsidRDefault="00E35BAA" w:rsidP="006E075C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781120" behindDoc="0" locked="0" layoutInCell="1" allowOverlap="1" wp14:anchorId="66940DAF" wp14:editId="58DDE477">
                      <wp:simplePos x="0" y="0"/>
                      <wp:positionH relativeFrom="column">
                        <wp:posOffset>2616200</wp:posOffset>
                      </wp:positionH>
                      <wp:positionV relativeFrom="paragraph">
                        <wp:posOffset>40005</wp:posOffset>
                      </wp:positionV>
                      <wp:extent cx="478155" cy="678180"/>
                      <wp:effectExtent l="0" t="0" r="17145" b="26670"/>
                      <wp:wrapNone/>
                      <wp:docPr id="252" name="Group 2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253" name="Rectangle 253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86C86" w:rsidRPr="008C51C0" w:rsidRDefault="00C86C86" w:rsidP="008C51C0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4" name="Rectangle 254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86C86" w:rsidRPr="008C51C0" w:rsidRDefault="00C86C86" w:rsidP="008C51C0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16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5" name="Straight Connector 255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6940DAF" id="Group 252" o:spid="_x0000_s1072" style="position:absolute;margin-left:206pt;margin-top:3.15pt;width:37.65pt;height:53.4pt;z-index:251781120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">
                      <v:rect id="Rectangle 253" o:spid="_x0000_s1073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DU2MYA&#10;AADcAAAADwAAAGRycy9kb3ducmV2LnhtbESPQWvCQBSE70L/w/IKvdWNSkViVhHbSiteTHvx9sy+&#10;ZIPZtyG7xvTfdwsFj8PMfMNk68E2oqfO144VTMYJCOLC6ZorBd9f788LED4ga2wck4If8rBePYwy&#10;TLW78ZH6PFQiQtinqMCE0KZS+sKQRT92LXH0StdZDFF2ldQd3iLcNnKaJHNpsea4YLClraHikl+t&#10;grI9zw6n4ynJz5/77dtOG/naG6WeHofNEkSgIdzD/+0PrWD6MoO/M/E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cDU2MYAAADcAAAADwAAAAAAAAAAAAAAAACYAgAAZHJz&#10;L2Rvd25yZXYueG1sUEsFBgAAAAAEAAQA9QAAAIsDAAAAAA==&#10;" filled="f" strokecolor="black [3213]" strokeweight="1.5pt">
                        <v:textbox>
                          <w:txbxContent>
                            <w:p w:rsidR="00C86C86" w:rsidRPr="008C51C0" w:rsidRDefault="00C86C86" w:rsidP="008C51C0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254" o:spid="_x0000_s1074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lMrMYA&#10;AADcAAAADwAAAGRycy9kb3ducmV2LnhtbESPT2vCQBTE74LfYXmCN93UP6WkrlJsK7b0krQXb8/s&#10;MxuafRuy2xi/fVcQPA4z8xtmteltLTpqfeVYwcM0AUFcOF1xqeDn+33yBMIHZI21Y1JwIQ+b9XCw&#10;wlS7M2fU5aEUEcI+RQUmhCaV0heGLPqpa4ijd3KtxRBlW0rd4jnCbS1nSfIoLVYcFww2tDVU/OZ/&#10;VsGpOc6/DtkhyY8fn9u3nTbytTNKjUf9yzOIQH24h2/tvVYwWy7geiYeAbn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lMrMYAAADcAAAADwAAAAAAAAAAAAAAAACYAgAAZHJz&#10;L2Rvd25yZXYueG1sUEsFBgAAAAAEAAQA9QAAAIsDAAAAAA==&#10;" filled="f" strokecolor="black [3213]" strokeweight="1.5pt">
                        <v:textbox>
                          <w:txbxContent>
                            <w:p w:rsidR="00C86C86" w:rsidRPr="008C51C0" w:rsidRDefault="00C86C86" w:rsidP="008C51C0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16</w:t>
                              </w:r>
                            </w:p>
                          </w:txbxContent>
                        </v:textbox>
                      </v:rect>
                      <v:line id="Straight Connector 255" o:spid="_x0000_s1075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4SmcMAAADcAAAADwAAAGRycy9kb3ducmV2LnhtbESPzWrDMBCE74G+g9hCb4lcQ0Jwo4Q0&#10;kJ9rnPbQ22JtLVNrZSQ5dt8+CgRyHGbmG2a1GW0rruRD41jB+ywDQVw53XCt4Ouyny5BhIissXVM&#10;Cv4pwGb9Mllhod3AZ7qWsRYJwqFABSbGrpAyVIYshpnriJP367zFmKSvpfY4JLhtZZ5lC2mx4bRg&#10;sKOdoeqv7K2Cn/4z+uNFbody3B1Mvm+r3n0r9fY6bj9ARBrjM/xon7SCfD6H+5l0BO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r+EpnDAAAA3AAAAA8AAAAAAAAAAAAA&#10;AAAAoQIAAGRycy9kb3ducmV2LnhtbFBLBQYAAAAABAAEAPkAAACRAwAAAAA=&#10;" strokecolor="black [3213]" strokeweight="1.5pt"/>
                    </v:group>
                  </w:pict>
                </mc:Fallback>
              </mc:AlternateContent>
            </w:r>
          </w:p>
          <w:p w:rsidR="00E35BAA" w:rsidRDefault="008C51C0" w:rsidP="006E075C">
            <w:pPr>
              <w:pStyle w:val="QuestionStyle"/>
            </w:pPr>
            <w:r>
              <w:t xml:space="preserve">      </w:t>
            </w:r>
            <w:r w:rsidRPr="008C51C0">
              <w:object w:dxaOrig="1929" w:dyaOrig="539">
                <v:shape id="_x0000_i1094" type="#_x0000_t75" style="width:96pt;height:27pt" o:ole="">
                  <v:imagedata r:id="rId133" o:title=""/>
                </v:shape>
                <o:OLEObject Type="Embed" ProgID="FXEquation.Equation" ShapeID="_x0000_i1094" DrawAspect="Content" ObjectID="_1459802209" r:id="rId134"/>
              </w:object>
            </w: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</w:tc>
      </w:tr>
      <w:tr w:rsidR="00E35BAA" w:rsidRPr="00041216" w:rsidTr="00E35B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35BAA" w:rsidRPr="001B3341" w:rsidRDefault="00E35BAA" w:rsidP="00E35BAA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E35BAA" w:rsidRPr="00041216" w:rsidRDefault="008121FE" w:rsidP="006E1B39">
            <w:pPr>
              <w:ind w:right="400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w:object w:dxaOrig="1440" w:dyaOrig="1440">
                <v:shape id="_x0000_s1083" type="#_x0000_t75" style="position:absolute;margin-left:310.95pt;margin-top:-1.85pt;width:114.55pt;height:149.05pt;z-index:251782144;mso-position-horizontal-relative:text;mso-position-vertical-relative:text">
                  <v:imagedata r:id="rId59" o:title=""/>
                </v:shape>
                <o:OLEObject Type="Embed" ProgID="FXDraw.Graphic" ShapeID="_x0000_s1083" DrawAspect="Content" ObjectID="_1459802228" r:id="rId135"/>
              </w:object>
            </w:r>
            <w:r w:rsidR="00E35BAA" w:rsidRPr="00041216">
              <w:rPr>
                <w:rFonts w:ascii="Times New Roman" w:hAnsi="Times New Roman"/>
                <w:b/>
                <w:sz w:val="24"/>
                <w:szCs w:val="24"/>
              </w:rPr>
              <w:t>Questions 11 and 12 refer to the following:</w:t>
            </w:r>
          </w:p>
          <w:p w:rsidR="00E35BAA" w:rsidRPr="00041216" w:rsidRDefault="00E35BAA" w:rsidP="006E1B39">
            <w:pPr>
              <w:pStyle w:val="QuestionStyle"/>
              <w:ind w:right="4003"/>
            </w:pPr>
          </w:p>
          <w:p w:rsidR="00E35BAA" w:rsidRDefault="00E35BAA" w:rsidP="006E1B39">
            <w:pPr>
              <w:pStyle w:val="QuestionStyle"/>
              <w:ind w:right="4003"/>
            </w:pPr>
            <w:r>
              <w:t>Josie makes a</w:t>
            </w:r>
            <w:r w:rsidRPr="00041216">
              <w:t xml:space="preserve">n octagonal spinner with equal </w:t>
            </w:r>
            <w:r>
              <w:t xml:space="preserve">sized </w:t>
            </w:r>
            <w:r w:rsidRPr="00041216">
              <w:t>sectors, numbered from 1 to 8</w:t>
            </w:r>
            <w:r>
              <w:t>.</w:t>
            </w:r>
          </w:p>
          <w:p w:rsidR="00E35BAA" w:rsidRDefault="00E35BAA" w:rsidP="006E1B39">
            <w:pPr>
              <w:pStyle w:val="QuestionStyle"/>
              <w:ind w:right="4003"/>
            </w:pPr>
          </w:p>
          <w:p w:rsidR="00E35BAA" w:rsidRDefault="00E35BAA" w:rsidP="006E1B39">
            <w:pPr>
              <w:pStyle w:val="QuestionStyle"/>
              <w:ind w:right="4003"/>
            </w:pPr>
          </w:p>
          <w:p w:rsidR="00E35BAA" w:rsidRDefault="00E35BAA" w:rsidP="006E1B39">
            <w:pPr>
              <w:pStyle w:val="QuestionStyle"/>
              <w:ind w:right="4003"/>
            </w:pPr>
          </w:p>
          <w:p w:rsidR="00E35BAA" w:rsidRDefault="00E35BAA" w:rsidP="006E1B39">
            <w:pPr>
              <w:pStyle w:val="QuestionStyle"/>
              <w:ind w:right="4003"/>
            </w:pPr>
            <w:r>
              <w:t>She spins the spinner once.</w:t>
            </w: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  <w:p w:rsidR="00E35BAA" w:rsidRPr="00041216" w:rsidRDefault="00E35BAA" w:rsidP="006E075C">
            <w:pPr>
              <w:pStyle w:val="QuestionStyle"/>
            </w:pPr>
          </w:p>
        </w:tc>
      </w:tr>
      <w:tr w:rsidR="00E35BAA" w:rsidRPr="00670275" w:rsidTr="00E35B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6E075C">
            <w:pPr>
              <w:pStyle w:val="QuestionStyle"/>
            </w:pPr>
            <w:r>
              <w:t xml:space="preserve">What is the probability that it will land </w:t>
            </w:r>
            <w:r w:rsidR="008C51C0">
              <w:t>on a number which is less than 7</w:t>
            </w:r>
            <w:r>
              <w:t>?</w:t>
            </w:r>
          </w:p>
          <w:p w:rsidR="00E35BAA" w:rsidRPr="002D3900" w:rsidRDefault="00E35BAA" w:rsidP="00E35BAA">
            <w:pPr>
              <w:tabs>
                <w:tab w:val="left" w:pos="8864"/>
              </w:tabs>
              <w:ind w:right="175"/>
              <w:rPr>
                <w:rFonts w:ascii="Times New Roman" w:hAnsi="Times New Roman"/>
                <w:sz w:val="16"/>
                <w:szCs w:val="16"/>
              </w:rPr>
            </w:pPr>
          </w:p>
          <w:p w:rsidR="00E35BAA" w:rsidRDefault="00E35BAA" w:rsidP="006E075C">
            <w:pPr>
              <w:pStyle w:val="QuestionStyle"/>
            </w:pPr>
            <w:r w:rsidRPr="002D3900">
              <mc:AlternateContent>
                <mc:Choice Requires="wpg">
                  <w:drawing>
                    <wp:anchor distT="0" distB="0" distL="114300" distR="114300" simplePos="0" relativeHeight="251783168" behindDoc="0" locked="0" layoutInCell="1" allowOverlap="1" wp14:anchorId="539286AA" wp14:editId="37451501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77816</wp:posOffset>
                      </wp:positionV>
                      <wp:extent cx="4362450" cy="114300"/>
                      <wp:effectExtent l="0" t="0" r="19050" b="19050"/>
                      <wp:wrapNone/>
                      <wp:docPr id="256" name="Group 2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5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445D07" id="Group 256" o:spid="_x0000_s1026" style="position:absolute;margin-left:27.9pt;margin-top:6.15pt;width:343.5pt;height:9pt;z-index:25178316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NAJcMA&#10;AADcAAAADwAAAGRycy9kb3ducmV2LnhtbESPQWsCMRSE74L/IbxCb5qtoO1ujSKixaO77aW3x+a5&#10;u3TzEpKo6b9vCoUeh5n5hllvkxnFjXwYLCt4mhcgiFurB+4UfLwfZy8gQkTWOFomBd8UYLuZTtZY&#10;aXvnmm5N7ESGcKhQQR+jq6QMbU8Gw9w64uxdrDcYs/Sd1B7vGW5GuSiKlTQ4cF7o0dG+p/aruRoF&#10;B6/r82eZnDunt/roi9JduFTq8SHtXkFESvE//Nc+aQWL5TP8nslHQG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lNAJcMAAADcAAAADwAAAAAAAAAAAAAAAACYAgAAZHJzL2Rv&#10;d25yZXYueG1sUEsFBgAAAAAEAAQA9QAAAIgDAAAAAA==&#10;" fillcolor="black [3213]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VWocIA&#10;AADcAAAADwAAAGRycy9kb3ducmV2LnhtbERPTWvCQBC9C/0PyxS8iG4q1MboKlKx6EWoil6H7DQJ&#10;zc6G7JpEf717EDw+3vd82ZlSNFS7wrKCj1EEgji1uuBMwem4GcYgnEfWWFomBTdysFy89eaYaNvy&#10;LzUHn4kQwi5BBbn3VSKlS3My6Ea2Ig7cn60N+gDrTOoa2xBuSjmOook0WHBoyLGi75zS/8PVKIhv&#10;sTk35/3PhXbcru97/bUaTJXqv3erGQhPnX+Jn+6tVjD+DGvDmXA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tVahwgAAANwAAAAPAAAAAAAAAAAAAAAAAJgCAABkcnMvZG93&#10;bnJldi54bWxQSwUGAAAAAAQABAD1AAAAhwM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nzOscA&#10;AADcAAAADwAAAGRycy9kb3ducmV2LnhtbESPT2vCQBTE7wW/w/KEXorZKLTG6CrS0tJeBP8Qr4/s&#10;Mwlm34bsNon99N2C0OMwM79hVpvB1KKj1lWWFUyjGARxbnXFhYLT8X2SgHAeWWNtmRTcyMFmPXpY&#10;Yaptz3vqDr4QAcIuRQWl900qpctLMugi2xAH72Jbgz7ItpC6xT7ATS1ncfwiDVYcFkps6LWk/Hr4&#10;NgqSW2KyLtt9nOmL+7efnZ5vnxZKPY6H7RKEp8H/h+/tT61g9ryAvzPhCM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/58zrHAAAA3AAAAA8AAAAAAAAAAAAAAAAAmAIAAGRy&#10;cy9kb3ducmV2LnhtbFBLBQYAAAAABAAEAPUAAACMAw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+QGsMA&#10;AADcAAAADwAAAGRycy9kb3ducmV2LnhtbERPy2rCQBTdC/2H4Ra6EZ3URUxTJ0FaWnQj1BbdXjK3&#10;SWjmTshM8/DrnYXg8nDem3w0jeipc7VlBc/LCARxYXXNpYKf749FAsJ5ZI2NZVIwkYM8e5htMNV2&#10;4C/qj74UIYRdigoq79tUSldUZNAtbUscuF/bGfQBdqXUHQ4h3DRyFUWxNFhzaKiwpbeKir/jv1GQ&#10;TIk59afD55n2PLxfDnq9nb8o9fQ4bl9BeBr9XXxz77SCVRzmhzPhCMjs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+QGs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Pr="002D3900">
              <w:t xml:space="preserve">               </w:t>
            </w:r>
            <w:r>
              <w:t xml:space="preserve"> </w:t>
            </w:r>
            <w:r w:rsidRPr="002D3900">
              <w:rPr>
                <w:color w:val="FF0000"/>
              </w:rPr>
              <w:object w:dxaOrig="184" w:dyaOrig="539">
                <v:shape id="_x0000_i1095" type="#_x0000_t75" style="width:9pt;height:27pt" o:ole="">
                  <v:imagedata r:id="rId51" o:title=""/>
                </v:shape>
                <o:OLEObject Type="Embed" ProgID="FXEquation.Equation" ShapeID="_x0000_i1095" DrawAspect="Content" ObjectID="_1459802210" r:id="rId136"/>
              </w:object>
            </w:r>
            <w:r w:rsidRPr="002D3900">
              <w:t xml:space="preserve">                                    </w:t>
            </w:r>
            <w:r>
              <w:t xml:space="preserve"> </w:t>
            </w:r>
            <w:r w:rsidRPr="002D3900">
              <w:rPr>
                <w:color w:val="FF0000"/>
              </w:rPr>
              <w:object w:dxaOrig="184" w:dyaOrig="539">
                <v:shape id="_x0000_i1096" type="#_x0000_t75" style="width:9pt;height:27pt" o:ole="">
                  <v:imagedata r:id="rId53" o:title=""/>
                </v:shape>
                <o:OLEObject Type="Embed" ProgID="FXEquation.Equation" ShapeID="_x0000_i1096" DrawAspect="Content" ObjectID="_1459802211" r:id="rId137"/>
              </w:object>
            </w:r>
            <w:r>
              <w:t xml:space="preserve"> </w:t>
            </w:r>
            <w:r w:rsidRPr="002D3900">
              <w:t xml:space="preserve">                          </w:t>
            </w:r>
            <w:r>
              <w:t xml:space="preserve"> </w:t>
            </w:r>
            <w:r w:rsidRPr="002D3900">
              <w:rPr>
                <w:color w:val="FF0000"/>
              </w:rPr>
              <w:object w:dxaOrig="184" w:dyaOrig="539">
                <v:shape id="_x0000_i1097" type="#_x0000_t75" style="width:9pt;height:27pt" o:ole="">
                  <v:imagedata r:id="rId55" o:title=""/>
                </v:shape>
                <o:OLEObject Type="Embed" ProgID="FXEquation.Equation" ShapeID="_x0000_i1097" DrawAspect="Content" ObjectID="_1459802212" r:id="rId138"/>
              </w:object>
            </w:r>
            <w:r>
              <w:t xml:space="preserve"> </w:t>
            </w:r>
            <w:r w:rsidRPr="002D3900">
              <w:t xml:space="preserve">                                  </w:t>
            </w:r>
            <w:r>
              <w:t xml:space="preserve"> </w:t>
            </w:r>
            <w:r w:rsidRPr="002D3900">
              <w:rPr>
                <w:color w:val="FF0000"/>
              </w:rPr>
              <w:object w:dxaOrig="184" w:dyaOrig="539">
                <v:shape id="_x0000_i1098" type="#_x0000_t75" style="width:9pt;height:27pt" o:ole="">
                  <v:imagedata r:id="rId57" o:title=""/>
                </v:shape>
                <o:OLEObject Type="Embed" ProgID="FXEquation.Equation" ShapeID="_x0000_i1098" DrawAspect="Content" ObjectID="_1459802213" r:id="rId139"/>
              </w:object>
            </w:r>
            <w:r>
              <w:t xml:space="preserve"> </w:t>
            </w:r>
            <w:r w:rsidRPr="002D3900">
              <w:t xml:space="preserve">           </w:t>
            </w:r>
          </w:p>
          <w:p w:rsidR="00E35BAA" w:rsidRPr="00670275" w:rsidRDefault="00E35BAA" w:rsidP="006E075C">
            <w:pPr>
              <w:pStyle w:val="QuestionStyle"/>
            </w:pPr>
          </w:p>
        </w:tc>
      </w:tr>
      <w:tr w:rsidR="00E35BAA" w:rsidTr="00E35B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6E075C">
            <w:pPr>
              <w:pStyle w:val="QuestionStyle"/>
            </w:pPr>
            <w:r>
              <w:t>What is the probability that it will land on a number which is a multiple of 3?</w:t>
            </w:r>
          </w:p>
          <w:p w:rsidR="00E35BAA" w:rsidRDefault="00E35BAA" w:rsidP="006E075C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784192" behindDoc="0" locked="0" layoutInCell="1" allowOverlap="1" wp14:anchorId="70439AC1" wp14:editId="6C94E4AF">
                      <wp:simplePos x="0" y="0"/>
                      <wp:positionH relativeFrom="column">
                        <wp:posOffset>2501265</wp:posOffset>
                      </wp:positionH>
                      <wp:positionV relativeFrom="paragraph">
                        <wp:posOffset>70599</wp:posOffset>
                      </wp:positionV>
                      <wp:extent cx="478155" cy="678180"/>
                      <wp:effectExtent l="0" t="0" r="17145" b="26670"/>
                      <wp:wrapNone/>
                      <wp:docPr id="261" name="Group 2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262" name="Rectangle 262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86C86" w:rsidRPr="008C51C0" w:rsidRDefault="00C86C86" w:rsidP="008C51C0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3" name="Rectangle 263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86C86" w:rsidRPr="008C51C0" w:rsidRDefault="00C86C86" w:rsidP="008C51C0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4" name="Straight Connector 264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0439AC1" id="Group 261" o:spid="_x0000_s1076" style="position:absolute;margin-left:196.95pt;margin-top:5.55pt;width:37.65pt;height:53.4pt;z-index:251784192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">
                      <v:rect id="Rectangle 262" o:spid="_x0000_s1077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C7/sUA&#10;AADcAAAADwAAAGRycy9kb3ducmV2LnhtbESPQWvCQBSE74L/YXlCb7oxBZHUVYraUosX0168PbPP&#10;bDD7NmS3Mf77riB4HGbmG2ax6m0tOmp95VjBdJKAIC6crrhU8PvzMZ6D8AFZY+2YFNzIw2o5HCww&#10;0+7KB+ryUIoIYZ+hAhNCk0npC0MW/cQ1xNE7u9ZiiLItpW7xGuG2lmmSzKTFiuOCwYbWhopL/mcV&#10;nJvT6/54OCb5afe93n5qIzedUepl1L+/gQjUh2f40f7SCtJZCvcz8Qj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4Lv+xQAAANwAAAAPAAAAAAAAAAAAAAAAAJgCAABkcnMv&#10;ZG93bnJldi54bWxQSwUGAAAAAAQABAD1AAAAigMAAAAA&#10;" filled="f" strokecolor="black [3213]" strokeweight="1.5pt">
                        <v:textbox>
                          <w:txbxContent>
                            <w:p w:rsidR="00C86C86" w:rsidRPr="008C51C0" w:rsidRDefault="00C86C86" w:rsidP="008C51C0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263" o:spid="_x0000_s1078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weZcUA&#10;AADcAAAADwAAAGRycy9kb3ducmV2LnhtbESPQWvCQBSE70L/w/IK3nRTBZHUVYrVouIlsRdvz+wz&#10;G5p9G7LbGP+9Wyh4HGbmG2ax6m0tOmp95VjB2zgBQVw4XXGp4Pu0Hc1B+ICssXZMCu7kYbV8GSww&#10;1e7GGXV5KEWEsE9RgQmhSaX0hSGLfuwa4uhdXWsxRNmWUrd4i3Bby0mSzKTFiuOCwYbWhoqf/Ncq&#10;uDaX6fGcnZP8sj+sN1/ayM/OKDV87T/eQQTqwzP8395pBZPZFP7OxCM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rB5lxQAAANwAAAAPAAAAAAAAAAAAAAAAAJgCAABkcnMv&#10;ZG93bnJldi54bWxQSwUGAAAAAAQABAD1AAAAigMAAAAA&#10;" filled="f" strokecolor="black [3213]" strokeweight="1.5pt">
                        <v:textbox>
                          <w:txbxContent>
                            <w:p w:rsidR="00C86C86" w:rsidRPr="008C51C0" w:rsidRDefault="00C86C86" w:rsidP="008C51C0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4</w:t>
                              </w:r>
                            </w:p>
                          </w:txbxContent>
                        </v:textbox>
                      </v:rect>
                      <v:line id="Straight Connector 264" o:spid="_x0000_s1079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59v8MAAADcAAAADwAAAGRycy9kb3ducmV2LnhtbESPzWrDMBCE74W+g9hCb41cU0JxI5s0&#10;kJ9rneTQ22JtLVNrZSQ5dt4+ChR6HGbmG2ZVzbYXF/Khc6zgdZGBIG6c7rhVcDpuX95BhIissXdM&#10;Cq4UoCofH1ZYaDfxF13q2IoE4VCgAhPjUEgZGkMWw8INxMn7cd5iTNK3UnucEtz2Ms+ypbTYcVow&#10;ONDGUPNbj1bB9/gZ/f4o11M9b3Ym3/bN6M5KPT/N6w8Qkeb4H/5rH7SCfPkG9zPpCMj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vefb/DAAAA3AAAAA8AAAAAAAAAAAAA&#10;AAAAoQIAAGRycy9kb3ducmV2LnhtbFBLBQYAAAAABAAEAPkAAACRAwAAAAA=&#10;" strokecolor="black [3213]" strokeweight="1.5pt"/>
                    </v:group>
                  </w:pict>
                </mc:Fallback>
              </mc:AlternateContent>
            </w: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</w:tc>
      </w:tr>
      <w:tr w:rsidR="00E35BAA" w:rsidTr="00E35B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6E075C">
            <w:pPr>
              <w:pStyle w:val="QuestionStyle"/>
            </w:pPr>
            <w:r>
              <w:t xml:space="preserve">The Weather Bureau estimates the probability of rain tomorrow is 0.45. </w:t>
            </w:r>
          </w:p>
          <w:p w:rsidR="00E35BAA" w:rsidRDefault="00E35BAA" w:rsidP="006E075C">
            <w:pPr>
              <w:pStyle w:val="QuestionStyle"/>
            </w:pPr>
            <w:r>
              <w:t>What is the probability of it not raining tomorrow?</w:t>
            </w:r>
          </w:p>
          <w:p w:rsidR="00E35BAA" w:rsidRDefault="00E35BAA" w:rsidP="006E075C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785216" behindDoc="0" locked="0" layoutInCell="1" allowOverlap="1" wp14:anchorId="2715F01B" wp14:editId="0FA91042">
                      <wp:simplePos x="0" y="0"/>
                      <wp:positionH relativeFrom="column">
                        <wp:posOffset>2761216</wp:posOffset>
                      </wp:positionH>
                      <wp:positionV relativeFrom="paragraph">
                        <wp:posOffset>103655</wp:posOffset>
                      </wp:positionV>
                      <wp:extent cx="754380" cy="373380"/>
                      <wp:effectExtent l="0" t="0" r="26670" b="26670"/>
                      <wp:wrapNone/>
                      <wp:docPr id="265" name="Rectangle 2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86C86" w:rsidRPr="008C51C0" w:rsidRDefault="00C86C86" w:rsidP="008C51C0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8"/>
                                    </w:rPr>
                                    <w:t>0.55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15F01B" id="Rectangle 265" o:spid="_x0000_s1080" style="position:absolute;margin-left:217.4pt;margin-top:8.15pt;width:59.4pt;height:29.4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" filled="f" strokecolor="black [3213]" strokeweight="1.5pt">
                      <v:textbox>
                        <w:txbxContent>
                          <w:p w:rsidR="00C86C86" w:rsidRPr="008C51C0" w:rsidRDefault="00C86C86" w:rsidP="008C51C0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0.55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</w:tc>
      </w:tr>
      <w:tr w:rsidR="00E35BAA" w:rsidTr="00E35B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E35BAA" w:rsidRPr="001B3341" w:rsidRDefault="00E35BAA" w:rsidP="00E35BAA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6E1B39">
            <w:pPr>
              <w:pStyle w:val="QuestionStyle"/>
              <w:ind w:right="4144"/>
            </w:pPr>
            <w:r>
              <w:drawing>
                <wp:anchor distT="0" distB="0" distL="114300" distR="114300" simplePos="0" relativeHeight="251787264" behindDoc="0" locked="0" layoutInCell="1" allowOverlap="1" wp14:anchorId="63E15C49" wp14:editId="579E5215">
                  <wp:simplePos x="0" y="0"/>
                  <wp:positionH relativeFrom="column">
                    <wp:posOffset>4250055</wp:posOffset>
                  </wp:positionH>
                  <wp:positionV relativeFrom="paragraph">
                    <wp:posOffset>111760</wp:posOffset>
                  </wp:positionV>
                  <wp:extent cx="626110" cy="1006475"/>
                  <wp:effectExtent l="0" t="0" r="2540" b="3175"/>
                  <wp:wrapNone/>
                  <wp:docPr id="284" name="Picture 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ghts shutterstock_61907104.jpg"/>
                          <pic:cNvPicPr/>
                        </pic:nvPicPr>
                        <pic:blipFill rotWithShape="1"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44" t="5130" r="55245" b="32050"/>
                          <a:stretch/>
                        </pic:blipFill>
                        <pic:spPr bwMode="auto">
                          <a:xfrm>
                            <a:off x="0" y="0"/>
                            <a:ext cx="626110" cy="1006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drawing>
                <wp:anchor distT="0" distB="0" distL="114300" distR="114300" simplePos="0" relativeHeight="251786240" behindDoc="0" locked="0" layoutInCell="1" allowOverlap="1" wp14:anchorId="6FBFC93E" wp14:editId="2B9832A8">
                  <wp:simplePos x="0" y="0"/>
                  <wp:positionH relativeFrom="column">
                    <wp:posOffset>3448685</wp:posOffset>
                  </wp:positionH>
                  <wp:positionV relativeFrom="paragraph">
                    <wp:posOffset>111125</wp:posOffset>
                  </wp:positionV>
                  <wp:extent cx="595630" cy="996315"/>
                  <wp:effectExtent l="0" t="0" r="0" b="0"/>
                  <wp:wrapNone/>
                  <wp:docPr id="285" name="Picture 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ghts shutterstock_61907104.jpg"/>
                          <pic:cNvPicPr/>
                        </pic:nvPicPr>
                        <pic:blipFill rotWithShape="1"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377" t="6411" r="7291" b="31409"/>
                          <a:stretch/>
                        </pic:blipFill>
                        <pic:spPr bwMode="auto">
                          <a:xfrm>
                            <a:off x="0" y="0"/>
                            <a:ext cx="595630" cy="996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41216">
              <w:t xml:space="preserve">Questions </w:t>
            </w:r>
            <w:r>
              <w:t>14</w:t>
            </w:r>
            <w:r w:rsidRPr="00041216">
              <w:t xml:space="preserve"> and 1</w:t>
            </w:r>
            <w:r>
              <w:t>5</w:t>
            </w:r>
            <w:r w:rsidRPr="00041216">
              <w:t xml:space="preserve"> refer to the following:</w:t>
            </w:r>
          </w:p>
          <w:p w:rsidR="00E35BAA" w:rsidRDefault="00E35BAA" w:rsidP="006E1B39">
            <w:pPr>
              <w:pStyle w:val="QuestionStyle"/>
              <w:ind w:right="4144"/>
            </w:pPr>
          </w:p>
          <w:p w:rsidR="00E35BAA" w:rsidRDefault="00E35BAA" w:rsidP="006E1B39">
            <w:pPr>
              <w:pStyle w:val="QuestionStyle"/>
              <w:ind w:right="4144"/>
            </w:pPr>
            <w:r>
              <w:t xml:space="preserve">A set of pedestrian lights at a crossing near Felix house stay green for 30 seconds, then flash </w:t>
            </w:r>
            <w:r w:rsidR="006E075C">
              <w:t xml:space="preserve">red </w:t>
            </w:r>
            <w:r>
              <w:t>for 15 seconds and then remain red for 45 seconds.</w:t>
            </w:r>
          </w:p>
          <w:p w:rsidR="00E35BAA" w:rsidRDefault="00E35BAA" w:rsidP="006E075C">
            <w:pPr>
              <w:pStyle w:val="QuestionStyle"/>
            </w:pPr>
          </w:p>
        </w:tc>
      </w:tr>
      <w:tr w:rsidR="00E35BAA" w:rsidRPr="00EA20DD" w:rsidTr="00E35B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6E075C">
            <w:pPr>
              <w:pStyle w:val="QuestionStyle"/>
            </w:pPr>
            <w:r>
              <w:t>What is the probability that it will not be green when Felix next reaches the crossing?</w:t>
            </w:r>
          </w:p>
          <w:p w:rsidR="00E35BAA" w:rsidRPr="002D3900" w:rsidRDefault="00E35BAA" w:rsidP="00E35BAA">
            <w:pPr>
              <w:tabs>
                <w:tab w:val="left" w:pos="8864"/>
              </w:tabs>
              <w:ind w:right="175"/>
              <w:rPr>
                <w:rFonts w:ascii="Times New Roman" w:hAnsi="Times New Roman"/>
                <w:sz w:val="16"/>
                <w:szCs w:val="16"/>
              </w:rPr>
            </w:pPr>
          </w:p>
          <w:p w:rsidR="00E35BAA" w:rsidRDefault="00E35BAA" w:rsidP="006E075C">
            <w:pPr>
              <w:pStyle w:val="QuestionStyle"/>
            </w:pPr>
            <w:r w:rsidRPr="002D3900">
              <mc:AlternateContent>
                <mc:Choice Requires="wpg">
                  <w:drawing>
                    <wp:anchor distT="0" distB="0" distL="114300" distR="114300" simplePos="0" relativeHeight="251788288" behindDoc="0" locked="0" layoutInCell="1" allowOverlap="1" wp14:anchorId="08DC1680" wp14:editId="7E57DA34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77816</wp:posOffset>
                      </wp:positionV>
                      <wp:extent cx="4362450" cy="114300"/>
                      <wp:effectExtent l="0" t="0" r="19050" b="19050"/>
                      <wp:wrapNone/>
                      <wp:docPr id="266" name="Group 2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6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6C9358" id="Group 266" o:spid="_x0000_s1026" style="position:absolute;margin-left:27.9pt;margin-top:6.15pt;width:343.5pt;height:9pt;z-index:25178828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YIbsUA&#10;AADcAAAADwAAAGRycy9kb3ducmV2LnhtbESPT2vCQBTE7wW/w/IEL0U39aAxdRWxKPUi+Ae9PrKv&#10;STD7NmTXJPbTu4WCx2FmfsPMl50pRUO1Kywr+BhFIIhTqwvOFJxPm2EMwnlkjaVlUvAgB8tF722O&#10;ibYtH6g5+kwECLsEFeTeV4mULs3JoBvZijh4P7Y26IOsM6lrbAPclHIcRRNpsOCwkGNF65zS2/Fu&#10;FMSP2Fyay357pR23X797PV29z5Qa9LvVJwhPnX+F/9vfWsF4MoW/M+EIyM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RghuxQAAANw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mcHMMA&#10;AADcAAAADwAAAGRycy9kb3ducmV2LnhtbERPy2rCQBTdC/2H4Ra6EZ3URUxTJ0FaWnQj1BbdXjK3&#10;SWjmTshM8/DrnYXg8nDem3w0jeipc7VlBc/LCARxYXXNpYKf749FAsJ5ZI2NZVIwkYM8e5htMNV2&#10;4C/qj74UIYRdigoq79tUSldUZNAtbUscuF/bGfQBdqXUHQ4h3DRyFUWxNFhzaKiwpbeKir/jv1GQ&#10;TIk59afD55n2PLxfDnq9nb8o9fQ4bl9BeBr9XXxz77SCVRzWhjPhCMjs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mcHMMAAADcAAAADwAAAAAAAAAAAAAAAACYAgAAZHJzL2Rv&#10;d25yZXYueG1sUEsFBgAAAAAEAAQA9QAAAIgD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U5h8YA&#10;AADcAAAADwAAAGRycy9kb3ducmV2LnhtbESPQWvCQBSE74L/YXlCL2I29WBjzCpSaWkvQq3o9ZF9&#10;JsHs25Bdk9hf3y0UPA4z8w2TbQZTi45aV1lW8BzFIIhzqysuFBy/32YJCOeRNdaWScGdHGzW41GG&#10;qbY9f1F38IUIEHYpKii9b1IpXV6SQRfZhjh4F9sa9EG2hdQt9gFuajmP44U0WHFYKLGh15Ly6+Fm&#10;FCT3xJy60/79TJ/c7372+mU7XSr1NBm2KxCeBv8I/7c/tIL5Ygl/Z8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ZU5h8YAAADcAAAADwAAAAAAAAAAAAAAAACYAgAAZHJz&#10;L2Rvd25yZXYueG1sUEsFBgAAAAAEAAQA9QAAAIsD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+EMb8A&#10;AADcAAAADwAAAGRycy9kb3ducmV2LnhtbERPPW/CMBDdK/EfrEPqVhwYKAkYhFBBjIR2YTvFRxIR&#10;ny3bBfff46ES49P7Xm2SGcSdfOgtK5hOChDEjdU9twp+vvcfCxAhImscLJOCPwqwWY/eVlhp++Ca&#10;7ufYihzCoUIFXYyukjI0HRkME+uIM3e13mDM0LdSe3zkcDPIWVHMpcGec0OHjnYdNbfzr1Hw5XV9&#10;upTJuVM61HtflO7KpVLv47RdgoiU4kv87z5qBbPPPD+fyUdArp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D4QxvwAAANwAAAAPAAAAAAAAAAAAAAAAAJgCAABkcnMvZG93bnJl&#10;di54bWxQSwUGAAAAAAQABAD1AAAAhAMAAAAA&#10;" fillcolor="black [3213]" strokecolor="windowText" strokeweight="1pt"/>
                    </v:group>
                  </w:pict>
                </mc:Fallback>
              </mc:AlternateContent>
            </w:r>
            <w:r w:rsidRPr="002D3900">
              <w:t xml:space="preserve">               </w:t>
            </w:r>
            <w:r>
              <w:t xml:space="preserve"> </w:t>
            </w:r>
            <w:r w:rsidRPr="002D3900">
              <w:rPr>
                <w:color w:val="FF0000"/>
              </w:rPr>
              <w:object w:dxaOrig="184" w:dyaOrig="539">
                <v:shape id="_x0000_i1099" type="#_x0000_t75" style="width:9pt;height:27pt" o:ole="">
                  <v:imagedata r:id="rId66" o:title=""/>
                </v:shape>
                <o:OLEObject Type="Embed" ProgID="FXEquation.Equation" ShapeID="_x0000_i1099" DrawAspect="Content" ObjectID="_1459802214" r:id="rId140"/>
              </w:object>
            </w:r>
            <w:r w:rsidRPr="002D3900">
              <w:t xml:space="preserve">                                    </w:t>
            </w:r>
            <w:r>
              <w:t xml:space="preserve"> </w:t>
            </w:r>
            <w:r w:rsidRPr="002D3900">
              <w:rPr>
                <w:color w:val="FF0000"/>
              </w:rPr>
              <w:object w:dxaOrig="184" w:dyaOrig="539">
                <v:shape id="_x0000_i1100" type="#_x0000_t75" style="width:9pt;height:27pt" o:ole="">
                  <v:imagedata r:id="rId68" o:title=""/>
                </v:shape>
                <o:OLEObject Type="Embed" ProgID="FXEquation.Equation" ShapeID="_x0000_i1100" DrawAspect="Content" ObjectID="_1459802215" r:id="rId141"/>
              </w:object>
            </w:r>
            <w:r>
              <w:t xml:space="preserve"> </w:t>
            </w:r>
            <w:r w:rsidRPr="002D3900">
              <w:t xml:space="preserve">                  </w:t>
            </w:r>
            <w:r>
              <w:t xml:space="preserve">  </w:t>
            </w:r>
            <w:r w:rsidRPr="002D3900">
              <w:t xml:space="preserve">        </w:t>
            </w:r>
            <w:r>
              <w:t xml:space="preserve"> </w:t>
            </w:r>
            <w:r w:rsidRPr="002D3900">
              <w:rPr>
                <w:color w:val="FF0000"/>
              </w:rPr>
              <w:object w:dxaOrig="184" w:dyaOrig="539">
                <v:shape id="_x0000_i1101" type="#_x0000_t75" style="width:9pt;height:27pt" o:ole="">
                  <v:imagedata r:id="rId55" o:title=""/>
                </v:shape>
                <o:OLEObject Type="Embed" ProgID="FXEquation.Equation" ShapeID="_x0000_i1101" DrawAspect="Content" ObjectID="_1459802216" r:id="rId142"/>
              </w:object>
            </w:r>
            <w:r>
              <w:t xml:space="preserve"> </w:t>
            </w:r>
            <w:r w:rsidRPr="002D3900">
              <w:t xml:space="preserve">                                  </w:t>
            </w:r>
            <w:r>
              <w:t xml:space="preserve"> </w:t>
            </w:r>
            <w:r w:rsidRPr="002D3900">
              <w:rPr>
                <w:color w:val="FF0000"/>
              </w:rPr>
              <w:object w:dxaOrig="184" w:dyaOrig="539">
                <v:shape id="_x0000_i1102" type="#_x0000_t75" style="width:9pt;height:27pt" o:ole="">
                  <v:imagedata r:id="rId71" o:title=""/>
                </v:shape>
                <o:OLEObject Type="Embed" ProgID="FXEquation.Equation" ShapeID="_x0000_i1102" DrawAspect="Content" ObjectID="_1459802217" r:id="rId143"/>
              </w:object>
            </w:r>
            <w:r>
              <w:t xml:space="preserve"> </w:t>
            </w:r>
            <w:r w:rsidRPr="002D3900">
              <w:t xml:space="preserve">           </w:t>
            </w:r>
          </w:p>
          <w:p w:rsidR="00E35BAA" w:rsidRPr="00EA20DD" w:rsidRDefault="00E35BAA" w:rsidP="006E075C">
            <w:pPr>
              <w:pStyle w:val="QuestionStyle"/>
            </w:pPr>
          </w:p>
        </w:tc>
      </w:tr>
      <w:tr w:rsidR="00E35BAA" w:rsidTr="00E35B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6E075C">
            <w:pPr>
              <w:pStyle w:val="QuestionStyle"/>
            </w:pPr>
            <w:r>
              <w:t>What is the probability that it will be flashing or green when Felix next reaches the crossing?</w:t>
            </w:r>
          </w:p>
          <w:p w:rsidR="00E35BAA" w:rsidRPr="006E075C" w:rsidRDefault="00E35BAA" w:rsidP="006E075C">
            <w:pPr>
              <w:pStyle w:val="QuestionStyle"/>
            </w:pPr>
            <w:r w:rsidRPr="006E075C">
              <mc:AlternateContent>
                <mc:Choice Requires="wpg">
                  <w:drawing>
                    <wp:anchor distT="0" distB="0" distL="114300" distR="114300" simplePos="0" relativeHeight="251789312" behindDoc="0" locked="0" layoutInCell="1" allowOverlap="1" wp14:anchorId="0B5AF574" wp14:editId="3B8720A8">
                      <wp:simplePos x="0" y="0"/>
                      <wp:positionH relativeFrom="column">
                        <wp:posOffset>3268980</wp:posOffset>
                      </wp:positionH>
                      <wp:positionV relativeFrom="paragraph">
                        <wp:posOffset>132715</wp:posOffset>
                      </wp:positionV>
                      <wp:extent cx="478155" cy="678180"/>
                      <wp:effectExtent l="0" t="0" r="17145" b="26670"/>
                      <wp:wrapNone/>
                      <wp:docPr id="271" name="Group 2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272" name="Rectangle 272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86C86" w:rsidRPr="006E075C" w:rsidRDefault="00C86C86" w:rsidP="006E075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3" name="Rectangle 273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86C86" w:rsidRPr="006E075C" w:rsidRDefault="00C86C86" w:rsidP="006E075C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4" name="Straight Connector 274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B5AF574" id="Group 271" o:spid="_x0000_s1081" style="position:absolute;margin-left:257.4pt;margin-top:10.45pt;width:37.65pt;height:53.4pt;z-index:251789312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">
                      <v:rect id="Rectangle 272" o:spid="_x0000_s1082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ktI8UA&#10;AADcAAAADwAAAGRycy9kb3ducmV2LnhtbESPQWvCQBSE7wX/w/IEb7oxQivRVUTb0hYvRi/entln&#10;Nph9G7LbmP77bkHocZiZb5jlure16Kj1lWMF00kCgrhwuuJSwen4Np6D8AFZY+2YFPyQh/Vq8LTE&#10;TLs7H6jLQykihH2GCkwITSalLwxZ9BPXEEfv6lqLIcq2lLrFe4TbWqZJ8iwtVhwXDDa0NVTc8m+r&#10;4NpcZvvz4Zzkl8+v7eu7NnLXGaVGw36zABGoD//hR/tDK0hfUvg7E4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OS0jxQAAANwAAAAPAAAAAAAAAAAAAAAAAJgCAABkcnMv&#10;ZG93bnJldi54bWxQSwUGAAAAAAQABAD1AAAAigMAAAAA&#10;" filled="f" strokecolor="black [3213]" strokeweight="1.5pt">
                        <v:textbox>
                          <w:txbxContent>
                            <w:p w:rsidR="00C86C86" w:rsidRPr="006E075C" w:rsidRDefault="00C86C86" w:rsidP="006E075C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273" o:spid="_x0000_s1083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WIuMYA&#10;AADcAAAADwAAAGRycy9kb3ducmV2LnhtbESPQWvCQBSE70L/w/IKvdWNClViVhHbSiteTHvx9sy+&#10;ZIPZtyG7xvTfdwsFj8PMfMNk68E2oqfO144VTMYJCOLC6ZorBd9f788LED4ga2wck4If8rBePYwy&#10;TLW78ZH6PFQiQtinqMCE0KZS+sKQRT92LXH0StdZDFF2ldQd3iLcNnKaJC/SYs1xwWBLW0PFJb9a&#10;BWV7nh1Ox1OSnz/327edNvK1N0o9PQ6bJYhAQ7iH/9sfWsF0PoO/M/E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nWIuMYAAADcAAAADwAAAAAAAAAAAAAAAACYAgAAZHJz&#10;L2Rvd25yZXYueG1sUEsFBgAAAAAEAAQA9QAAAIsDAAAAAA==&#10;" filled="f" strokecolor="black [3213]" strokeweight="1.5pt">
                        <v:textbox>
                          <w:txbxContent>
                            <w:p w:rsidR="00C86C86" w:rsidRPr="006E075C" w:rsidRDefault="00C86C86" w:rsidP="006E075C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2</w:t>
                              </w:r>
                            </w:p>
                          </w:txbxContent>
                        </v:textbox>
                      </v:rect>
                      <v:line id="Straight Connector 274" o:spid="_x0000_s1084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frYsQAAADcAAAADwAAAGRycy9kb3ducmV2LnhtbESPwWrDMBBE74X+g9hCb40cU9rgRAlJ&#10;IGmutdNDb4u1sUyslZHk2P37qFDocZiZN8xqM9lO3MiH1rGC+SwDQVw73XKj4FwdXhYgQkTW2Dkm&#10;BT8UYLN+fFhhod3In3QrYyMShEOBCkyMfSFlqA1ZDDPXEyfv4rzFmKRvpPY4JrjtZJ5lb9Jiy2nB&#10;YE97Q/W1HKyC72EX/Uclt2M57Y8mP3T14L6Uen6atksQkab4H/5rn7SC/P0Vfs+kI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B+tixAAAANwAAAAPAAAAAAAAAAAA&#10;AAAAAKECAABkcnMvZG93bnJldi54bWxQSwUGAAAAAAQABAD5AAAAkgMAAAAA&#10;" strokecolor="black [3213]" strokeweight="1.5pt"/>
                    </v:group>
                  </w:pict>
                </mc:Fallback>
              </mc:AlternateContent>
            </w:r>
          </w:p>
          <w:p w:rsidR="00E35BAA" w:rsidRDefault="00E35BAA" w:rsidP="006E075C">
            <w:pPr>
              <w:pStyle w:val="QuestionStyle"/>
            </w:pPr>
          </w:p>
          <w:p w:rsidR="00E35BAA" w:rsidRPr="006E075C" w:rsidRDefault="006E075C" w:rsidP="006E075C">
            <w:pPr>
              <w:pStyle w:val="QuestionStyle"/>
            </w:pPr>
            <w:r>
              <w:t xml:space="preserve"> </w:t>
            </w:r>
            <w:r w:rsidRPr="006E075C">
              <w:object w:dxaOrig="3686" w:dyaOrig="539">
                <v:shape id="_x0000_i1103" type="#_x0000_t75" style="width:184.2pt;height:27pt" o:ole="">
                  <v:imagedata r:id="rId144" o:title=""/>
                </v:shape>
                <o:OLEObject Type="Embed" ProgID="FXEquation.Equation" ShapeID="_x0000_i1103" DrawAspect="Content" ObjectID="_1459802218" r:id="rId145"/>
              </w:object>
            </w:r>
            <w:r w:rsidRPr="006E075C">
              <w:t xml:space="preserve"> </w:t>
            </w: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</w:tc>
      </w:tr>
      <w:tr w:rsidR="00E35BAA" w:rsidTr="00E35B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E35BAA" w:rsidRPr="001B3341" w:rsidRDefault="00E35BAA" w:rsidP="00E35BAA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6E075C">
            <w:pPr>
              <w:pStyle w:val="QuestionStyle"/>
            </w:pPr>
            <w:r>
              <w:drawing>
                <wp:anchor distT="0" distB="0" distL="114300" distR="114300" simplePos="0" relativeHeight="251790336" behindDoc="0" locked="0" layoutInCell="1" allowOverlap="1" wp14:anchorId="49FCABBE" wp14:editId="7D556246">
                  <wp:simplePos x="0" y="0"/>
                  <wp:positionH relativeFrom="column">
                    <wp:posOffset>3789265</wp:posOffset>
                  </wp:positionH>
                  <wp:positionV relativeFrom="paragraph">
                    <wp:posOffset>24637</wp:posOffset>
                  </wp:positionV>
                  <wp:extent cx="1185567" cy="1287479"/>
                  <wp:effectExtent l="0" t="0" r="0" b="8255"/>
                  <wp:wrapNone/>
                  <wp:docPr id="286" name="Picture 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t die shutterstock_69751318.jpg"/>
                          <pic:cNvPicPr/>
                        </pic:nvPicPr>
                        <pic:blipFill rotWithShape="1"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48" t="18200" r="19444" b="26526"/>
                          <a:stretch/>
                        </pic:blipFill>
                        <pic:spPr bwMode="auto">
                          <a:xfrm>
                            <a:off x="0" y="0"/>
                            <a:ext cx="1191399" cy="1293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41216">
              <w:t xml:space="preserve">Questions </w:t>
            </w:r>
            <w:r>
              <w:t xml:space="preserve">16 – 18 </w:t>
            </w:r>
            <w:r w:rsidRPr="00041216">
              <w:t xml:space="preserve"> refer to the following:</w:t>
            </w: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  <w:r>
              <w:t xml:space="preserve">Anjali finds a tetrahedron die in an old game. </w:t>
            </w:r>
          </w:p>
          <w:p w:rsidR="00E35BAA" w:rsidRDefault="00E35BAA" w:rsidP="006E075C">
            <w:pPr>
              <w:pStyle w:val="QuestionStyle"/>
            </w:pPr>
            <w:r>
              <w:t>She rolls it 60 times to see if it is a fair die.</w:t>
            </w:r>
          </w:p>
          <w:p w:rsidR="00E35BAA" w:rsidRDefault="00E35BAA" w:rsidP="006E075C">
            <w:pPr>
              <w:pStyle w:val="QuestionStyle"/>
            </w:pPr>
            <w:r>
              <w:t>Her results are shown in the table below.</w:t>
            </w:r>
          </w:p>
          <w:p w:rsidR="00E35BAA" w:rsidRDefault="00E35BAA" w:rsidP="006E075C">
            <w:pPr>
              <w:pStyle w:val="QuestionStyle"/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701"/>
              <w:gridCol w:w="567"/>
              <w:gridCol w:w="567"/>
              <w:gridCol w:w="567"/>
              <w:gridCol w:w="567"/>
            </w:tblGrid>
            <w:tr w:rsidR="00E35BAA" w:rsidTr="00E35BAA">
              <w:tc>
                <w:tcPr>
                  <w:tcW w:w="1701" w:type="dxa"/>
                </w:tcPr>
                <w:p w:rsidR="00E35BAA" w:rsidRDefault="00E35BAA" w:rsidP="006E075C">
                  <w:pPr>
                    <w:pStyle w:val="QuestionStyle"/>
                  </w:pPr>
                  <w:r>
                    <w:t>Number</w:t>
                  </w:r>
                </w:p>
              </w:tc>
              <w:tc>
                <w:tcPr>
                  <w:tcW w:w="567" w:type="dxa"/>
                </w:tcPr>
                <w:p w:rsidR="00E35BAA" w:rsidRDefault="00E35BAA" w:rsidP="006E075C">
                  <w:pPr>
                    <w:pStyle w:val="QuestionStyle"/>
                  </w:pPr>
                  <w:r>
                    <w:t>1</w:t>
                  </w:r>
                </w:p>
              </w:tc>
              <w:tc>
                <w:tcPr>
                  <w:tcW w:w="567" w:type="dxa"/>
                </w:tcPr>
                <w:p w:rsidR="00E35BAA" w:rsidRDefault="00E35BAA" w:rsidP="006E075C">
                  <w:pPr>
                    <w:pStyle w:val="QuestionStyle"/>
                  </w:pPr>
                  <w:r>
                    <w:t>2</w:t>
                  </w:r>
                </w:p>
              </w:tc>
              <w:tc>
                <w:tcPr>
                  <w:tcW w:w="567" w:type="dxa"/>
                </w:tcPr>
                <w:p w:rsidR="00E35BAA" w:rsidRDefault="00E35BAA" w:rsidP="006E075C">
                  <w:pPr>
                    <w:pStyle w:val="QuestionStyle"/>
                  </w:pPr>
                  <w:r>
                    <w:t>3</w:t>
                  </w:r>
                </w:p>
              </w:tc>
              <w:tc>
                <w:tcPr>
                  <w:tcW w:w="567" w:type="dxa"/>
                </w:tcPr>
                <w:p w:rsidR="00E35BAA" w:rsidRDefault="00E35BAA" w:rsidP="006E075C">
                  <w:pPr>
                    <w:pStyle w:val="QuestionStyle"/>
                  </w:pPr>
                  <w:r>
                    <w:t>4</w:t>
                  </w:r>
                </w:p>
              </w:tc>
            </w:tr>
            <w:tr w:rsidR="00E35BAA" w:rsidTr="00E35BAA">
              <w:tc>
                <w:tcPr>
                  <w:tcW w:w="1701" w:type="dxa"/>
                </w:tcPr>
                <w:p w:rsidR="00E35BAA" w:rsidRDefault="00E35BAA" w:rsidP="006E075C">
                  <w:pPr>
                    <w:pStyle w:val="QuestionStyle"/>
                  </w:pPr>
                  <w:r>
                    <w:t>Occurrences</w:t>
                  </w:r>
                </w:p>
              </w:tc>
              <w:tc>
                <w:tcPr>
                  <w:tcW w:w="567" w:type="dxa"/>
                </w:tcPr>
                <w:p w:rsidR="00E35BAA" w:rsidRDefault="00E35BAA" w:rsidP="006E075C">
                  <w:pPr>
                    <w:pStyle w:val="QuestionStyle"/>
                  </w:pPr>
                  <w:r>
                    <w:t>12</w:t>
                  </w:r>
                </w:p>
              </w:tc>
              <w:tc>
                <w:tcPr>
                  <w:tcW w:w="567" w:type="dxa"/>
                </w:tcPr>
                <w:p w:rsidR="00E35BAA" w:rsidRDefault="00E35BAA" w:rsidP="006E075C">
                  <w:pPr>
                    <w:pStyle w:val="QuestionStyle"/>
                  </w:pPr>
                  <w:r>
                    <w:t>14</w:t>
                  </w:r>
                </w:p>
              </w:tc>
              <w:tc>
                <w:tcPr>
                  <w:tcW w:w="567" w:type="dxa"/>
                </w:tcPr>
                <w:p w:rsidR="00E35BAA" w:rsidRDefault="00E35BAA" w:rsidP="006E075C">
                  <w:pPr>
                    <w:pStyle w:val="QuestionStyle"/>
                  </w:pPr>
                  <w:r>
                    <w:t>14</w:t>
                  </w:r>
                </w:p>
              </w:tc>
              <w:tc>
                <w:tcPr>
                  <w:tcW w:w="567" w:type="dxa"/>
                </w:tcPr>
                <w:p w:rsidR="00E35BAA" w:rsidRDefault="00E35BAA" w:rsidP="006E075C">
                  <w:pPr>
                    <w:pStyle w:val="QuestionStyle"/>
                  </w:pPr>
                  <w:r>
                    <w:t>20</w:t>
                  </w:r>
                </w:p>
              </w:tc>
            </w:tr>
          </w:tbl>
          <w:p w:rsidR="00E35BAA" w:rsidRDefault="00E35BAA" w:rsidP="006E075C">
            <w:pPr>
              <w:pStyle w:val="QuestionStyle"/>
            </w:pPr>
          </w:p>
        </w:tc>
      </w:tr>
      <w:tr w:rsidR="00E35BAA" w:rsidRPr="002A3BA3" w:rsidTr="00E35B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6E075C">
            <w:pPr>
              <w:pStyle w:val="QuestionStyle"/>
            </w:pPr>
            <w:r>
              <w:t xml:space="preserve">Based on Anjali’s experiment, is the die fair?  </w:t>
            </w:r>
          </w:p>
          <w:p w:rsidR="00E35BAA" w:rsidRDefault="00E35BAA" w:rsidP="006E075C">
            <w:pPr>
              <w:pStyle w:val="QuestionStyle"/>
            </w:pPr>
            <w:r>
              <w:t>Explain your answer.</w:t>
            </w:r>
          </w:p>
          <w:p w:rsidR="00E35BAA" w:rsidRDefault="00E35BAA" w:rsidP="006E075C">
            <w:pPr>
              <w:pStyle w:val="QuestionStyle"/>
            </w:pPr>
          </w:p>
          <w:p w:rsidR="00E35BAA" w:rsidRPr="006E075C" w:rsidRDefault="006E075C" w:rsidP="00E35BAA">
            <w:pPr>
              <w:rPr>
                <w:rFonts w:asciiTheme="minorHAnsi" w:eastAsiaTheme="minorHAnsi" w:hAnsiTheme="minorHAnsi" w:cstheme="minorBidi"/>
                <w:position w:val="-114"/>
              </w:rPr>
            </w:pPr>
            <w:r>
              <w:rPr>
                <w:rFonts w:asciiTheme="minorHAnsi" w:eastAsiaTheme="minorHAnsi" w:hAnsiTheme="minorHAnsi" w:cstheme="minorBidi"/>
              </w:rPr>
              <w:t xml:space="preserve"> </w:t>
            </w:r>
            <w:r w:rsidRPr="006E075C">
              <w:rPr>
                <w:rFonts w:asciiTheme="minorHAnsi" w:eastAsiaTheme="minorHAnsi" w:hAnsiTheme="minorHAnsi" w:cstheme="minorBidi"/>
                <w:color w:val="FF0000"/>
                <w:position w:val="-114"/>
              </w:rPr>
              <w:object w:dxaOrig="8834" w:dyaOrig="1458">
                <v:shape id="_x0000_i1104" type="#_x0000_t75" style="width:441.6pt;height:72.6pt" o:ole="">
                  <v:imagedata r:id="rId146" o:title=""/>
                </v:shape>
                <o:OLEObject Type="Embed" ProgID="FXEquation.Equation" ShapeID="_x0000_i1104" DrawAspect="Content" ObjectID="_1459802219" r:id="rId147"/>
              </w:object>
            </w:r>
            <w:r w:rsidRPr="006E075C">
              <w:rPr>
                <w:rFonts w:asciiTheme="minorHAnsi" w:eastAsiaTheme="minorHAnsi" w:hAnsiTheme="minorHAnsi" w:cstheme="minorBidi"/>
                <w:position w:val="-114"/>
              </w:rPr>
              <w:t xml:space="preserve"> </w:t>
            </w:r>
          </w:p>
        </w:tc>
      </w:tr>
      <w:tr w:rsidR="00E35BAA" w:rsidTr="00E35B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6E075C">
            <w:pPr>
              <w:pStyle w:val="QuestionStyle"/>
            </w:pPr>
            <w:r>
              <w:t>Based on Anjali’s experiment, what is the probability of rolling a number more than 2 on the die?</w:t>
            </w:r>
          </w:p>
          <w:p w:rsidR="00E35BAA" w:rsidRPr="002D3900" w:rsidRDefault="00E35BAA" w:rsidP="00E35BAA">
            <w:pPr>
              <w:tabs>
                <w:tab w:val="left" w:pos="8864"/>
              </w:tabs>
              <w:ind w:right="175"/>
              <w:rPr>
                <w:rFonts w:ascii="Times New Roman" w:hAnsi="Times New Roman"/>
                <w:sz w:val="16"/>
                <w:szCs w:val="16"/>
              </w:rPr>
            </w:pPr>
          </w:p>
          <w:p w:rsidR="00E35BAA" w:rsidRDefault="00E35BAA" w:rsidP="006E075C">
            <w:pPr>
              <w:pStyle w:val="QuestionStyle"/>
            </w:pPr>
            <w:r w:rsidRPr="002D3900">
              <mc:AlternateContent>
                <mc:Choice Requires="wpg">
                  <w:drawing>
                    <wp:anchor distT="0" distB="0" distL="114300" distR="114300" simplePos="0" relativeHeight="251791360" behindDoc="0" locked="0" layoutInCell="1" allowOverlap="1" wp14:anchorId="4FA817DB" wp14:editId="7EA81322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77816</wp:posOffset>
                      </wp:positionV>
                      <wp:extent cx="4362450" cy="114300"/>
                      <wp:effectExtent l="0" t="0" r="19050" b="19050"/>
                      <wp:wrapNone/>
                      <wp:docPr id="275" name="Group 2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7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510221" id="Group 275" o:spid="_x0000_s1026" style="position:absolute;margin-left:27.9pt;margin-top:6.15pt;width:343.5pt;height:9pt;z-index:25179136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M7KMUA&#10;AADcAAAADwAAAGRycy9kb3ducmV2LnhtbESPT2vCQBTE7wW/w/IEL0U39aAxdRWxKPUi+Ae9PrKv&#10;STD7NmTXJPbTu4WCx2FmfsPMl50pRUO1Kywr+BhFIIhTqwvOFJxPm2EMwnlkjaVlUvAgB8tF722O&#10;ibYtH6g5+kwECLsEFeTeV4mULs3JoBvZijh4P7Y26IOsM6lrbAPclHIcRRNpsOCwkGNF65zS2/Fu&#10;FMSP2Fyay357pR23X797PV29z5Qa9LvVJwhPnX+F/9vfWsF4OoG/M+EIyM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0zsoxQAAANw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+es8UA&#10;AADcAAAADwAAAGRycy9kb3ducmV2LnhtbESPQWvCQBSE74L/YXmCF6kbPZg0dRWxKPYiaIu9PrKv&#10;SWj2bchuk+iv7wqCx2FmvmGW695UoqXGlZYVzKYRCOLM6pJzBV+fu5cEhPPIGivLpOBKDtar4WCJ&#10;qbYdn6g9+1wECLsUFRTe16mULivIoJvamjh4P7Yx6INscqkb7ALcVHIeRQtpsOSwUGBN24Ky3/Of&#10;UZBcE3NpL8f9N31w93476ngzeVVqPOo3byA89f4ZfrQPWsE8juF+JhwBu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n56zxQAAANwAAAAPAAAAAAAAAAAAAAAAAJgCAABkcnMv&#10;ZG93bnJldi54bWxQSwUGAAAAAAQABAD1AAAAigM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mIN78A&#10;AADcAAAADwAAAGRycy9kb3ducmV2LnhtbERPPW/CMBDdK/EfrEPqVhwYKAkYhFBBjIR2YTvFRxIR&#10;ny3bBfff46ES49P7Xm2SGcSdfOgtK5hOChDEjdU9twp+vvcfCxAhImscLJOCPwqwWY/eVlhp++Ca&#10;7ufYihzCoUIFXYyukjI0HRkME+uIM3e13mDM0LdSe3zkcDPIWVHMpcGec0OHjnYdNbfzr1Hw5XV9&#10;upTJuVM61HtflO7KpVLv47RdgoiU4kv87z5qBbPPvDafyUdArp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UeYg3vwAAANwAAAAPAAAAAAAAAAAAAAAAAJgCAABkcnMvZG93bnJl&#10;di54bWxQSwUGAAAAAAQABAD1AAAAhAMAAAAA&#10;" fillcolor="black [3213]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yvWsYA&#10;AADcAAAADwAAAGRycy9kb3ducmV2LnhtbESPQWvCQBSE7wX/w/KEXorZ1EONMatIpaVehFrR6yP7&#10;TILZtyG7JrG/3i0UPA4z8w2TrQZTi45aV1lW8BrFIIhzqysuFBx+PiYJCOeRNdaWScGNHKyWo6cM&#10;U217/qZu7wsRIOxSVFB636RSurwkgy6yDXHwzrY16INsC6lb7APc1HIax2/SYMVhocSG3kvKL/ur&#10;UZDcEnPsjrvPE2253/zu9Gz9MlfqeTysFyA8Df4R/m9/aQXT2Rz+zoQjIJ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EyvWs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2D3900">
              <w:t xml:space="preserve">               </w:t>
            </w:r>
            <w:r>
              <w:t xml:space="preserve"> </w:t>
            </w:r>
            <w:r w:rsidRPr="002D3900">
              <w:rPr>
                <w:color w:val="FF0000"/>
              </w:rPr>
              <w:object w:dxaOrig="304" w:dyaOrig="539">
                <v:shape id="_x0000_i1105" type="#_x0000_t75" style="width:15.6pt;height:27pt" o:ole="">
                  <v:imagedata r:id="rId74" o:title=""/>
                </v:shape>
                <o:OLEObject Type="Embed" ProgID="FXEquation.Equation" ShapeID="_x0000_i1105" DrawAspect="Content" ObjectID="_1459802220" r:id="rId148"/>
              </w:object>
            </w:r>
            <w:r w:rsidRPr="002D3900">
              <w:t xml:space="preserve">                                    </w:t>
            </w:r>
            <w:r>
              <w:t xml:space="preserve"> </w:t>
            </w:r>
            <w:r w:rsidRPr="002D3900">
              <w:rPr>
                <w:color w:val="FF0000"/>
              </w:rPr>
              <w:object w:dxaOrig="304" w:dyaOrig="539">
                <v:shape id="_x0000_i1106" type="#_x0000_t75" style="width:15.6pt;height:27pt" o:ole="">
                  <v:imagedata r:id="rId76" o:title=""/>
                </v:shape>
                <o:OLEObject Type="Embed" ProgID="FXEquation.Equation" ShapeID="_x0000_i1106" DrawAspect="Content" ObjectID="_1459802221" r:id="rId149"/>
              </w:object>
            </w:r>
            <w:r>
              <w:t xml:space="preserve"> </w:t>
            </w:r>
            <w:r w:rsidRPr="002D3900">
              <w:t xml:space="preserve">                  </w:t>
            </w:r>
            <w:r>
              <w:t xml:space="preserve">  </w:t>
            </w:r>
            <w:r w:rsidRPr="002D3900">
              <w:t xml:space="preserve">        </w:t>
            </w:r>
            <w:r>
              <w:t xml:space="preserve"> </w:t>
            </w:r>
            <w:r w:rsidRPr="002D3900">
              <w:rPr>
                <w:color w:val="FF0000"/>
              </w:rPr>
              <w:object w:dxaOrig="184" w:dyaOrig="539">
                <v:shape id="_x0000_i1107" type="#_x0000_t75" style="width:9pt;height:27pt" o:ole="">
                  <v:imagedata r:id="rId78" o:title=""/>
                </v:shape>
                <o:OLEObject Type="Embed" ProgID="FXEquation.Equation" ShapeID="_x0000_i1107" DrawAspect="Content" ObjectID="_1459802222" r:id="rId150"/>
              </w:object>
            </w:r>
            <w:r>
              <w:t xml:space="preserve"> </w:t>
            </w:r>
            <w:r w:rsidRPr="002D3900">
              <w:t xml:space="preserve">                                  </w:t>
            </w:r>
            <w:r>
              <w:t xml:space="preserve"> </w:t>
            </w:r>
            <w:r w:rsidRPr="002D3900">
              <w:rPr>
                <w:color w:val="FF0000"/>
              </w:rPr>
              <w:object w:dxaOrig="184" w:dyaOrig="539">
                <v:shape id="_x0000_i1108" type="#_x0000_t75" style="width:9pt;height:27pt" o:ole="">
                  <v:imagedata r:id="rId80" o:title=""/>
                </v:shape>
                <o:OLEObject Type="Embed" ProgID="FXEquation.Equation" ShapeID="_x0000_i1108" DrawAspect="Content" ObjectID="_1459802223" r:id="rId151"/>
              </w:object>
            </w:r>
            <w:r>
              <w:t xml:space="preserve"> </w:t>
            </w:r>
            <w:r w:rsidRPr="002D3900">
              <w:t xml:space="preserve">           </w:t>
            </w:r>
          </w:p>
        </w:tc>
      </w:tr>
      <w:tr w:rsidR="00E35BAA" w:rsidTr="00E35BA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85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E35BAA" w:rsidRPr="001B3341" w:rsidRDefault="00E35BAA" w:rsidP="00E35BAA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E35BAA" w:rsidRDefault="00E35BAA" w:rsidP="006E075C">
            <w:pPr>
              <w:pStyle w:val="QuestionStyle"/>
            </w:pPr>
            <w:r>
              <w:t>Based on Anjali’s experiment, what is the probability of not rolling a 3?</w:t>
            </w:r>
          </w:p>
          <w:p w:rsidR="00E35BAA" w:rsidRDefault="00E35BAA" w:rsidP="006E075C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792384" behindDoc="0" locked="0" layoutInCell="1" allowOverlap="1" wp14:anchorId="10F2F2BF" wp14:editId="5357325F">
                      <wp:simplePos x="0" y="0"/>
                      <wp:positionH relativeFrom="column">
                        <wp:posOffset>2971800</wp:posOffset>
                      </wp:positionH>
                      <wp:positionV relativeFrom="paragraph">
                        <wp:posOffset>83820</wp:posOffset>
                      </wp:positionV>
                      <wp:extent cx="478155" cy="678180"/>
                      <wp:effectExtent l="0" t="0" r="17145" b="26670"/>
                      <wp:wrapNone/>
                      <wp:docPr id="280" name="Group 2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281" name="Rectangle 281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86C86" w:rsidRPr="006E1B39" w:rsidRDefault="00C86C86" w:rsidP="006E1B39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23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2" name="Rectangle 282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86C86" w:rsidRPr="006E1B39" w:rsidRDefault="00C86C86" w:rsidP="006E1B39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30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3" name="Straight Connector 283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0F2F2BF" id="Group 280" o:spid="_x0000_s1085" style="position:absolute;margin-left:234pt;margin-top:6.6pt;width:37.65pt;height:53.4pt;z-index:251792384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">
                      <v:rect id="Rectangle 281" o:spid="_x0000_s1086" style="position:absolute;left:1371;width:7163;height:3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7Dc8UA&#10;AADcAAAADwAAAGRycy9kb3ducmV2LnhtbESPT4vCMBTE7wt+h/AEb2uqgkjXKIv/UNmL3b14ezbP&#10;pmzzUppY67c3wsIeh5n5DTNfdrYSLTW+dKxgNExAEOdOl1wo+Pnevs9A+ICssXJMCh7kYbnovc0x&#10;1e7OJ2qzUIgIYZ+iAhNCnUrpc0MW/dDVxNG7usZiiLIppG7wHuG2kuMkmUqLJccFgzWtDOW/2c0q&#10;uNaXydf5dE6yy+G42uy0kevWKDXod58fIAJ14T/8195rBePZCF5n4hGQi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PsNzxQAAANwAAAAPAAAAAAAAAAAAAAAAAJgCAABkcnMv&#10;ZG93bnJldi54bWxQSwUGAAAAAAQABAD1AAAAigMAAAAA&#10;" filled="f" strokecolor="black [3213]" strokeweight="1.5pt">
                        <v:textbox>
                          <w:txbxContent>
                            <w:p w:rsidR="00C86C86" w:rsidRPr="006E1B39" w:rsidRDefault="00C86C86" w:rsidP="006E1B3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23</w:t>
                              </w:r>
                            </w:p>
                          </w:txbxContent>
                        </v:textbox>
                      </v:rect>
                      <v:rect id="Rectangle 282" o:spid="_x0000_s1087" style="position:absolute;left:1371;top:4648;width:7163;height:37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xdBMUA&#10;AADcAAAADwAAAGRycy9kb3ducmV2LnhtbESPQWvCQBSE74L/YXlCb7oxhSKpGylqS1u8mPbi7SX7&#10;zAazb0N2G9N/3y0IHoeZ+YZZb0bbioF63zhWsFwkIIgrpxuuFXx/vc5XIHxA1tg6JgW/5GGTTydr&#10;zLS78pGGItQiQthnqMCE0GVS+sqQRb9wHXH0zq63GKLsa6l7vEa4bWWaJE/SYsNxwWBHW0PVpfix&#10;Cs5d+Xg4HU9JUX58bvdv2sjdYJR6mI0vzyACjeEevrXftYJ0lcL/mXgEZ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7F0ExQAAANwAAAAPAAAAAAAAAAAAAAAAAJgCAABkcnMv&#10;ZG93bnJldi54bWxQSwUGAAAAAAQABAD1AAAAigMAAAAA&#10;" filled="f" strokecolor="black [3213]" strokeweight="1.5pt">
                        <v:textbox>
                          <w:txbxContent>
                            <w:p w:rsidR="00C86C86" w:rsidRPr="006E1B39" w:rsidRDefault="00C86C86" w:rsidP="006E1B3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30</w:t>
                              </w:r>
                            </w:p>
                          </w:txbxContent>
                        </v:textbox>
                      </v:rect>
                      <v:line id="Straight Connector 283" o:spid="_x0000_s1088" style="position:absolute;visibility:visible;mso-wrap-style:square" from="0,4191" to="9753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sDMcMAAADcAAAADwAAAGRycy9kb3ducmV2LnhtbESPQWvCQBSE7wX/w/KE3urGFIpEV1FB&#10;7bWxPXh7ZJ/ZYPZt2N2Y+O/dQqHHYWa+YVab0bbiTj40jhXMZxkI4srphmsF3+fD2wJEiMgaW8ek&#10;4EEBNuvJywoL7Qb+onsZa5EgHApUYGLsCilDZchimLmOOHlX5y3GJH0ttcchwW0r8yz7kBYbTgsG&#10;O9obqm5lbxVc+l30p7PcDuW4P5r80Fa9+1HqdTpulyAijfE//Nf+1AryxTv8nklHQK6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7AzHDAAAA3AAAAA8AAAAAAAAAAAAA&#10;AAAAoQIAAGRycy9kb3ducmV2LnhtbFBLBQYAAAAABAAEAPkAAACRAwAAAAA=&#10;" strokecolor="black [3213]" strokeweight="1.5pt"/>
                    </v:group>
                  </w:pict>
                </mc:Fallback>
              </mc:AlternateContent>
            </w:r>
          </w:p>
          <w:p w:rsidR="00E35BAA" w:rsidRDefault="00E35BAA" w:rsidP="006E075C">
            <w:pPr>
              <w:pStyle w:val="QuestionStyle"/>
            </w:pPr>
          </w:p>
          <w:p w:rsidR="00E35BAA" w:rsidRPr="006E1B39" w:rsidRDefault="006E1B39" w:rsidP="006E075C">
            <w:pPr>
              <w:pStyle w:val="QuestionStyle"/>
              <w:rPr>
                <w:position w:val="-64"/>
              </w:rPr>
            </w:pPr>
            <w:r>
              <w:t xml:space="preserve"> </w:t>
            </w:r>
            <w:r w:rsidRPr="006E1B39">
              <w:rPr>
                <w:color w:val="FF0000"/>
                <w:position w:val="-64"/>
              </w:rPr>
              <w:object w:dxaOrig="2392" w:dyaOrig="853">
                <v:shape id="_x0000_i1109" type="#_x0000_t75" style="width:120pt;height:43.2pt" o:ole="">
                  <v:imagedata r:id="rId152" o:title=""/>
                </v:shape>
                <o:OLEObject Type="Embed" ProgID="FXEquation.Equation" ShapeID="_x0000_i1109" DrawAspect="Content" ObjectID="_1459802224" r:id="rId153"/>
              </w:object>
            </w:r>
            <w:r w:rsidRPr="006E1B39">
              <w:rPr>
                <w:position w:val="-64"/>
              </w:rPr>
              <w:t xml:space="preserve"> </w:t>
            </w:r>
          </w:p>
          <w:p w:rsidR="00E35BAA" w:rsidRDefault="00E35BAA" w:rsidP="006E075C">
            <w:pPr>
              <w:pStyle w:val="QuestionStyle"/>
            </w:pPr>
          </w:p>
          <w:p w:rsidR="00E35BAA" w:rsidRDefault="00E35BAA" w:rsidP="006E075C">
            <w:pPr>
              <w:pStyle w:val="QuestionStyle"/>
            </w:pPr>
          </w:p>
        </w:tc>
      </w:tr>
    </w:tbl>
    <w:p w:rsidR="003F3344" w:rsidRDefault="003F3344" w:rsidP="00E35BAA">
      <w:pPr>
        <w:rPr>
          <w:rFonts w:asciiTheme="majorHAnsi" w:hAnsiTheme="majorHAnsi"/>
          <w:sz w:val="24"/>
          <w:szCs w:val="24"/>
        </w:rPr>
      </w:pPr>
      <w:bookmarkStart w:id="0" w:name="_GoBack"/>
      <w:bookmarkEnd w:id="0"/>
    </w:p>
    <w:sectPr w:rsidR="003F3344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21FE" w:rsidRDefault="008121FE" w:rsidP="00C868AD">
      <w:r>
        <w:separator/>
      </w:r>
    </w:p>
  </w:endnote>
  <w:endnote w:type="continuationSeparator" w:id="0">
    <w:p w:rsidR="008121FE" w:rsidRDefault="008121FE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056236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86C86" w:rsidRDefault="00C86C8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420BD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C86C86" w:rsidRDefault="00C86C8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0932448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86C86" w:rsidRDefault="00C86C8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121F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86C86" w:rsidRDefault="00C86C8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21FE" w:rsidRDefault="008121FE" w:rsidP="00C868AD">
      <w:r>
        <w:separator/>
      </w:r>
    </w:p>
  </w:footnote>
  <w:footnote w:type="continuationSeparator" w:id="0">
    <w:p w:rsidR="008121FE" w:rsidRDefault="008121FE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6C86" w:rsidRPr="00C868AD" w:rsidRDefault="008121FE">
    <w:pPr>
      <w:pStyle w:val="Header"/>
      <w:rPr>
        <w:u w:val="single"/>
      </w:rPr>
    </w:pPr>
    <w:sdt>
      <w:sdtPr>
        <w:rPr>
          <w:u w:val="single"/>
        </w:rPr>
        <w:alias w:val="Title"/>
        <w:tag w:val=""/>
        <w:id w:val="364027560"/>
        <w:placeholder>
          <w:docPart w:val="DA4A2B5F1B9A4C54BB606AA2529E8FD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C86C86">
          <w:rPr>
            <w:u w:val="single"/>
          </w:rPr>
          <w:t>Sample Space and Probability</w:t>
        </w:r>
      </w:sdtContent>
    </w:sdt>
    <w:r w:rsidR="00C86C86">
      <w:rPr>
        <w:u w:val="single"/>
      </w:rPr>
      <w:tab/>
      <w:t>Test</w:t>
    </w:r>
    <w:r w:rsidR="00C86C86">
      <w:rPr>
        <w:u w:val="single"/>
      </w:rPr>
      <w:tab/>
      <w:t>2014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6C86" w:rsidRDefault="00C86C86" w:rsidP="005C44C0">
    <w:pPr>
      <w:pStyle w:val="Header"/>
      <w:jc w:val="center"/>
      <w:rPr>
        <w:rFonts w:asciiTheme="majorHAnsi" w:hAnsiTheme="majorHAnsi"/>
        <w:i/>
        <w:sz w:val="52"/>
        <w:szCs w:val="52"/>
      </w:rPr>
    </w:pPr>
    <w:r w:rsidRPr="00C71E16">
      <w:rPr>
        <w:rFonts w:asciiTheme="majorHAnsi" w:hAnsiTheme="majorHAnsi"/>
        <w:i/>
        <w:sz w:val="52"/>
        <w:szCs w:val="52"/>
      </w:rPr>
      <w:t>High School</w:t>
    </w:r>
  </w:p>
  <w:p w:rsidR="00C86C86" w:rsidRPr="00C71E16" w:rsidRDefault="00C86C86" w:rsidP="00C71E16">
    <w:pPr>
      <w:pStyle w:val="Header"/>
      <w:jc w:val="center"/>
      <w:rPr>
        <w:rFonts w:asciiTheme="majorHAnsi" w:hAnsiTheme="majorHAnsi"/>
        <w:i/>
        <w:sz w:val="52"/>
        <w:szCs w:val="52"/>
      </w:rPr>
    </w:pPr>
    <w:r>
      <w:rPr>
        <w:rFonts w:asciiTheme="majorHAnsi" w:hAnsiTheme="majorHAnsi"/>
        <w:i/>
        <w:sz w:val="52"/>
        <w:szCs w:val="52"/>
      </w:rPr>
      <w:t>Mathematics Test 2014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DA5625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8A842F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6"/>
  </w:num>
  <w:num w:numId="6">
    <w:abstractNumId w:val="0"/>
  </w:num>
  <w:num w:numId="7">
    <w:abstractNumId w:val="8"/>
  </w:num>
  <w:num w:numId="8">
    <w:abstractNumId w:val="9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lickAndTypeStyle w:val="QuestionStyle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696E"/>
    <w:rsid w:val="000176AA"/>
    <w:rsid w:val="000232DF"/>
    <w:rsid w:val="00041216"/>
    <w:rsid w:val="00042A7C"/>
    <w:rsid w:val="000517C2"/>
    <w:rsid w:val="000C02D0"/>
    <w:rsid w:val="000C4CAD"/>
    <w:rsid w:val="000E0756"/>
    <w:rsid w:val="000E2201"/>
    <w:rsid w:val="000E32E7"/>
    <w:rsid w:val="000F3F08"/>
    <w:rsid w:val="00110126"/>
    <w:rsid w:val="00135B26"/>
    <w:rsid w:val="00165882"/>
    <w:rsid w:val="0018287C"/>
    <w:rsid w:val="001A121A"/>
    <w:rsid w:val="001D51F7"/>
    <w:rsid w:val="001F156E"/>
    <w:rsid w:val="00216994"/>
    <w:rsid w:val="002178BF"/>
    <w:rsid w:val="00246314"/>
    <w:rsid w:val="002463DB"/>
    <w:rsid w:val="002A3BA3"/>
    <w:rsid w:val="002B2828"/>
    <w:rsid w:val="002C1F1F"/>
    <w:rsid w:val="002D3900"/>
    <w:rsid w:val="002F71E5"/>
    <w:rsid w:val="002F7F56"/>
    <w:rsid w:val="00325745"/>
    <w:rsid w:val="00344923"/>
    <w:rsid w:val="003B696E"/>
    <w:rsid w:val="003D41FF"/>
    <w:rsid w:val="003F3344"/>
    <w:rsid w:val="00413DF5"/>
    <w:rsid w:val="00451252"/>
    <w:rsid w:val="00460B7C"/>
    <w:rsid w:val="00474558"/>
    <w:rsid w:val="004A64CB"/>
    <w:rsid w:val="004E1D1E"/>
    <w:rsid w:val="00501243"/>
    <w:rsid w:val="00532682"/>
    <w:rsid w:val="005420BD"/>
    <w:rsid w:val="00585414"/>
    <w:rsid w:val="00591FD0"/>
    <w:rsid w:val="005B261E"/>
    <w:rsid w:val="005C44C0"/>
    <w:rsid w:val="00604D11"/>
    <w:rsid w:val="00641052"/>
    <w:rsid w:val="00641EA7"/>
    <w:rsid w:val="00667642"/>
    <w:rsid w:val="00670275"/>
    <w:rsid w:val="006718CF"/>
    <w:rsid w:val="00697CFA"/>
    <w:rsid w:val="006A0722"/>
    <w:rsid w:val="006B244E"/>
    <w:rsid w:val="006E075C"/>
    <w:rsid w:val="006E1B39"/>
    <w:rsid w:val="007403DD"/>
    <w:rsid w:val="0074315E"/>
    <w:rsid w:val="007B3348"/>
    <w:rsid w:val="007D39B1"/>
    <w:rsid w:val="00806AB7"/>
    <w:rsid w:val="008121FE"/>
    <w:rsid w:val="00845ACB"/>
    <w:rsid w:val="00853748"/>
    <w:rsid w:val="00872C89"/>
    <w:rsid w:val="00881D98"/>
    <w:rsid w:val="008B7480"/>
    <w:rsid w:val="008C51C0"/>
    <w:rsid w:val="008C68D7"/>
    <w:rsid w:val="008D4402"/>
    <w:rsid w:val="008F3E43"/>
    <w:rsid w:val="00937C3B"/>
    <w:rsid w:val="00943930"/>
    <w:rsid w:val="0098729A"/>
    <w:rsid w:val="009A5487"/>
    <w:rsid w:val="009D24C3"/>
    <w:rsid w:val="009D4F5F"/>
    <w:rsid w:val="009F3156"/>
    <w:rsid w:val="00A23965"/>
    <w:rsid w:val="00A252B0"/>
    <w:rsid w:val="00A61C07"/>
    <w:rsid w:val="00A81533"/>
    <w:rsid w:val="00A824D7"/>
    <w:rsid w:val="00AB0C62"/>
    <w:rsid w:val="00B0260D"/>
    <w:rsid w:val="00B0317F"/>
    <w:rsid w:val="00B201C6"/>
    <w:rsid w:val="00B26BD8"/>
    <w:rsid w:val="00B47726"/>
    <w:rsid w:val="00B64059"/>
    <w:rsid w:val="00B850EA"/>
    <w:rsid w:val="00BA326F"/>
    <w:rsid w:val="00BA4FBD"/>
    <w:rsid w:val="00BC0959"/>
    <w:rsid w:val="00BE233F"/>
    <w:rsid w:val="00C17E11"/>
    <w:rsid w:val="00C42BE5"/>
    <w:rsid w:val="00C56E1E"/>
    <w:rsid w:val="00C71E16"/>
    <w:rsid w:val="00C868AD"/>
    <w:rsid w:val="00C86C86"/>
    <w:rsid w:val="00CA11C9"/>
    <w:rsid w:val="00CA296A"/>
    <w:rsid w:val="00CB6631"/>
    <w:rsid w:val="00CC1865"/>
    <w:rsid w:val="00D03A78"/>
    <w:rsid w:val="00D05F3F"/>
    <w:rsid w:val="00D351DC"/>
    <w:rsid w:val="00D36384"/>
    <w:rsid w:val="00D667E2"/>
    <w:rsid w:val="00D95422"/>
    <w:rsid w:val="00DA69AF"/>
    <w:rsid w:val="00DF021E"/>
    <w:rsid w:val="00E31D6C"/>
    <w:rsid w:val="00E35BAA"/>
    <w:rsid w:val="00E665A9"/>
    <w:rsid w:val="00EA20DD"/>
    <w:rsid w:val="00EB1449"/>
    <w:rsid w:val="00EE160F"/>
    <w:rsid w:val="00EE3E89"/>
    <w:rsid w:val="00F705A3"/>
    <w:rsid w:val="00F71785"/>
    <w:rsid w:val="00F90602"/>
    <w:rsid w:val="00FA3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  <o:rules v:ext="edit">
        <o:r id="V:Rule1" type="connector" idref="#_x0000_s1030"/>
      </o:rules>
    </o:shapelayout>
  </w:shapeDefaults>
  <w:decimalSymbol w:val="."/>
  <w:listSeparator w:val=","/>
  <w15:docId w15:val="{F43E9A56-75DB-4D49-9FAC-831D21B6E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5B26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33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6E075C"/>
    <w:pPr>
      <w:ind w:right="34"/>
    </w:pPr>
    <w:rPr>
      <w:rFonts w:ascii="Times New Roman" w:hAnsi="Times New Roman"/>
      <w:noProof/>
      <w:color w:val="000000" w:themeColor="text1"/>
      <w:sz w:val="24"/>
      <w:szCs w:val="24"/>
      <w:lang w:eastAsia="en-AU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6E075C"/>
    <w:rPr>
      <w:rFonts w:ascii="Times New Roman" w:eastAsia="Calibri" w:hAnsi="Times New Roman" w:cs="Times New Roman"/>
      <w:noProof/>
      <w:color w:val="000000" w:themeColor="text1"/>
      <w:sz w:val="24"/>
      <w:szCs w:val="24"/>
      <w:lang w:eastAsia="en-AU"/>
    </w:rPr>
  </w:style>
  <w:style w:type="character" w:customStyle="1" w:styleId="Heading1Char">
    <w:name w:val="Heading 1 Char"/>
    <w:basedOn w:val="DefaultParagraphFont"/>
    <w:link w:val="Heading1"/>
    <w:uiPriority w:val="9"/>
    <w:rsid w:val="003F3344"/>
    <w:rPr>
      <w:rFonts w:asciiTheme="majorHAnsi" w:eastAsiaTheme="majorEastAsia" w:hAnsiTheme="majorHAnsi" w:cstheme="majorBidi"/>
      <w:sz w:val="32"/>
      <w:szCs w:val="32"/>
    </w:rPr>
  </w:style>
  <w:style w:type="paragraph" w:styleId="NoSpacing">
    <w:name w:val="No Spacing"/>
    <w:uiPriority w:val="1"/>
    <w:qFormat/>
    <w:rsid w:val="003F3344"/>
    <w:rPr>
      <w:rFonts w:ascii="Calibri" w:eastAsia="Calibri" w:hAnsi="Calibri" w:cs="Times New Roman"/>
    </w:rPr>
  </w:style>
  <w:style w:type="character" w:styleId="PlaceholderText">
    <w:name w:val="Placeholder Text"/>
    <w:basedOn w:val="DefaultParagraphFont"/>
    <w:uiPriority w:val="99"/>
    <w:semiHidden/>
    <w:rsid w:val="00C42B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9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117" Type="http://schemas.openxmlformats.org/officeDocument/2006/relationships/image" Target="media/image45.wmf"/><Relationship Id="rId21" Type="http://schemas.openxmlformats.org/officeDocument/2006/relationships/oleObject" Target="embeddings/oleObject6.bin"/><Relationship Id="rId42" Type="http://schemas.openxmlformats.org/officeDocument/2006/relationships/header" Target="header1.xml"/><Relationship Id="rId47" Type="http://schemas.openxmlformats.org/officeDocument/2006/relationships/oleObject" Target="embeddings/oleObject16.bin"/><Relationship Id="rId63" Type="http://schemas.openxmlformats.org/officeDocument/2006/relationships/oleObject" Target="embeddings/oleObject27.bin"/><Relationship Id="rId68" Type="http://schemas.openxmlformats.org/officeDocument/2006/relationships/image" Target="media/image28.wmf"/><Relationship Id="rId84" Type="http://schemas.openxmlformats.org/officeDocument/2006/relationships/image" Target="media/image35.wmf"/><Relationship Id="rId89" Type="http://schemas.openxmlformats.org/officeDocument/2006/relationships/oleObject" Target="embeddings/oleObject41.bin"/><Relationship Id="rId112" Type="http://schemas.openxmlformats.org/officeDocument/2006/relationships/oleObject" Target="embeddings/oleObject59.bin"/><Relationship Id="rId133" Type="http://schemas.openxmlformats.org/officeDocument/2006/relationships/image" Target="media/image49.wmf"/><Relationship Id="rId138" Type="http://schemas.openxmlformats.org/officeDocument/2006/relationships/oleObject" Target="embeddings/oleObject78.bin"/><Relationship Id="rId154" Type="http://schemas.openxmlformats.org/officeDocument/2006/relationships/fontTable" Target="fontTable.xml"/><Relationship Id="rId16" Type="http://schemas.openxmlformats.org/officeDocument/2006/relationships/image" Target="media/image6.wmf"/><Relationship Id="rId107" Type="http://schemas.openxmlformats.org/officeDocument/2006/relationships/oleObject" Target="embeddings/oleObject55.bin"/><Relationship Id="rId11" Type="http://schemas.openxmlformats.org/officeDocument/2006/relationships/oleObject" Target="embeddings/oleObject2.bin"/><Relationship Id="rId32" Type="http://schemas.openxmlformats.org/officeDocument/2006/relationships/image" Target="media/image14.jpg"/><Relationship Id="rId37" Type="http://schemas.openxmlformats.org/officeDocument/2006/relationships/image" Target="media/image17.wmf"/><Relationship Id="rId53" Type="http://schemas.openxmlformats.org/officeDocument/2006/relationships/image" Target="media/image22.wmf"/><Relationship Id="rId58" Type="http://schemas.openxmlformats.org/officeDocument/2006/relationships/oleObject" Target="embeddings/oleObject23.bin"/><Relationship Id="rId74" Type="http://schemas.openxmlformats.org/officeDocument/2006/relationships/image" Target="media/image31.wmf"/><Relationship Id="rId79" Type="http://schemas.openxmlformats.org/officeDocument/2006/relationships/oleObject" Target="embeddings/oleObject35.bin"/><Relationship Id="rId102" Type="http://schemas.openxmlformats.org/officeDocument/2006/relationships/oleObject" Target="embeddings/oleObject51.bin"/><Relationship Id="rId123" Type="http://schemas.openxmlformats.org/officeDocument/2006/relationships/oleObject" Target="embeddings/oleObject65.bin"/><Relationship Id="rId128" Type="http://schemas.openxmlformats.org/officeDocument/2006/relationships/oleObject" Target="embeddings/oleObject69.bin"/><Relationship Id="rId144" Type="http://schemas.openxmlformats.org/officeDocument/2006/relationships/image" Target="media/image50.wmf"/><Relationship Id="rId149" Type="http://schemas.openxmlformats.org/officeDocument/2006/relationships/oleObject" Target="embeddings/oleObject87.bin"/><Relationship Id="rId5" Type="http://schemas.openxmlformats.org/officeDocument/2006/relationships/webSettings" Target="webSettings.xml"/><Relationship Id="rId90" Type="http://schemas.openxmlformats.org/officeDocument/2006/relationships/image" Target="media/image38.wmf"/><Relationship Id="rId95" Type="http://schemas.openxmlformats.org/officeDocument/2006/relationships/oleObject" Target="embeddings/oleObject46.bin"/><Relationship Id="rId22" Type="http://schemas.openxmlformats.org/officeDocument/2006/relationships/image" Target="media/image9.wmf"/><Relationship Id="rId27" Type="http://schemas.openxmlformats.org/officeDocument/2006/relationships/oleObject" Target="embeddings/oleObject9.bin"/><Relationship Id="rId43" Type="http://schemas.openxmlformats.org/officeDocument/2006/relationships/footer" Target="footer1.xml"/><Relationship Id="rId48" Type="http://schemas.openxmlformats.org/officeDocument/2006/relationships/oleObject" Target="embeddings/oleObject17.bin"/><Relationship Id="rId64" Type="http://schemas.openxmlformats.org/officeDocument/2006/relationships/oleObject" Target="embeddings/oleObject28.bin"/><Relationship Id="rId69" Type="http://schemas.openxmlformats.org/officeDocument/2006/relationships/oleObject" Target="embeddings/oleObject30.bin"/><Relationship Id="rId113" Type="http://schemas.openxmlformats.org/officeDocument/2006/relationships/image" Target="media/image43.png"/><Relationship Id="rId118" Type="http://schemas.openxmlformats.org/officeDocument/2006/relationships/oleObject" Target="embeddings/oleObject62.bin"/><Relationship Id="rId134" Type="http://schemas.openxmlformats.org/officeDocument/2006/relationships/oleObject" Target="embeddings/oleObject74.bin"/><Relationship Id="rId139" Type="http://schemas.openxmlformats.org/officeDocument/2006/relationships/oleObject" Target="embeddings/oleObject79.bin"/><Relationship Id="rId80" Type="http://schemas.openxmlformats.org/officeDocument/2006/relationships/image" Target="media/image34.wmf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88.bin"/><Relationship Id="rId155" Type="http://schemas.openxmlformats.org/officeDocument/2006/relationships/glossaryDocument" Target="glossary/document.xml"/><Relationship Id="rId12" Type="http://schemas.openxmlformats.org/officeDocument/2006/relationships/image" Target="media/image3.JP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46" Type="http://schemas.openxmlformats.org/officeDocument/2006/relationships/image" Target="media/image20.wmf"/><Relationship Id="rId59" Type="http://schemas.openxmlformats.org/officeDocument/2006/relationships/image" Target="media/image25.png"/><Relationship Id="rId67" Type="http://schemas.openxmlformats.org/officeDocument/2006/relationships/oleObject" Target="embeddings/oleObject29.bin"/><Relationship Id="rId103" Type="http://schemas.openxmlformats.org/officeDocument/2006/relationships/oleObject" Target="embeddings/oleObject52.bin"/><Relationship Id="rId108" Type="http://schemas.openxmlformats.org/officeDocument/2006/relationships/oleObject" Target="embeddings/oleObject56.bin"/><Relationship Id="rId116" Type="http://schemas.openxmlformats.org/officeDocument/2006/relationships/oleObject" Target="embeddings/oleObject61.bin"/><Relationship Id="rId124" Type="http://schemas.openxmlformats.org/officeDocument/2006/relationships/oleObject" Target="embeddings/oleObject66.bin"/><Relationship Id="rId129" Type="http://schemas.openxmlformats.org/officeDocument/2006/relationships/oleObject" Target="embeddings/oleObject70.bin"/><Relationship Id="rId137" Type="http://schemas.openxmlformats.org/officeDocument/2006/relationships/oleObject" Target="embeddings/oleObject77.bin"/><Relationship Id="rId20" Type="http://schemas.openxmlformats.org/officeDocument/2006/relationships/image" Target="media/image8.wmf"/><Relationship Id="rId41" Type="http://schemas.openxmlformats.org/officeDocument/2006/relationships/image" Target="media/image19.jpg"/><Relationship Id="rId54" Type="http://schemas.openxmlformats.org/officeDocument/2006/relationships/oleObject" Target="embeddings/oleObject21.bin"/><Relationship Id="rId62" Type="http://schemas.openxmlformats.org/officeDocument/2006/relationships/oleObject" Target="embeddings/oleObject26.bin"/><Relationship Id="rId70" Type="http://schemas.openxmlformats.org/officeDocument/2006/relationships/oleObject" Target="embeddings/oleObject31.bin"/><Relationship Id="rId75" Type="http://schemas.openxmlformats.org/officeDocument/2006/relationships/oleObject" Target="embeddings/oleObject33.bin"/><Relationship Id="rId83" Type="http://schemas.openxmlformats.org/officeDocument/2006/relationships/oleObject" Target="embeddings/oleObject38.bin"/><Relationship Id="rId88" Type="http://schemas.openxmlformats.org/officeDocument/2006/relationships/image" Target="media/image37.wmf"/><Relationship Id="rId91" Type="http://schemas.openxmlformats.org/officeDocument/2006/relationships/oleObject" Target="embeddings/oleObject42.bin"/><Relationship Id="rId96" Type="http://schemas.openxmlformats.org/officeDocument/2006/relationships/image" Target="media/image39.wmf"/><Relationship Id="rId111" Type="http://schemas.openxmlformats.org/officeDocument/2006/relationships/image" Target="media/image42.wmf"/><Relationship Id="rId132" Type="http://schemas.openxmlformats.org/officeDocument/2006/relationships/oleObject" Target="embeddings/oleObject73.bin"/><Relationship Id="rId140" Type="http://schemas.openxmlformats.org/officeDocument/2006/relationships/oleObject" Target="embeddings/oleObject80.bin"/><Relationship Id="rId145" Type="http://schemas.openxmlformats.org/officeDocument/2006/relationships/oleObject" Target="embeddings/oleObject84.bin"/><Relationship Id="rId153" Type="http://schemas.openxmlformats.org/officeDocument/2006/relationships/oleObject" Target="embeddings/oleObject9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36" Type="http://schemas.openxmlformats.org/officeDocument/2006/relationships/oleObject" Target="embeddings/oleObject13.bin"/><Relationship Id="rId49" Type="http://schemas.openxmlformats.org/officeDocument/2006/relationships/oleObject" Target="embeddings/oleObject18.bin"/><Relationship Id="rId57" Type="http://schemas.openxmlformats.org/officeDocument/2006/relationships/image" Target="media/image24.wmf"/><Relationship Id="rId106" Type="http://schemas.openxmlformats.org/officeDocument/2006/relationships/oleObject" Target="embeddings/oleObject54.bin"/><Relationship Id="rId114" Type="http://schemas.openxmlformats.org/officeDocument/2006/relationships/oleObject" Target="embeddings/oleObject60.bin"/><Relationship Id="rId119" Type="http://schemas.openxmlformats.org/officeDocument/2006/relationships/image" Target="media/image46.wmf"/><Relationship Id="rId127" Type="http://schemas.openxmlformats.org/officeDocument/2006/relationships/image" Target="media/image48.wmf"/><Relationship Id="rId10" Type="http://schemas.openxmlformats.org/officeDocument/2006/relationships/image" Target="media/image2.wmf"/><Relationship Id="rId31" Type="http://schemas.openxmlformats.org/officeDocument/2006/relationships/oleObject" Target="embeddings/oleObject11.bin"/><Relationship Id="rId44" Type="http://schemas.openxmlformats.org/officeDocument/2006/relationships/header" Target="header2.xml"/><Relationship Id="rId52" Type="http://schemas.openxmlformats.org/officeDocument/2006/relationships/oleObject" Target="embeddings/oleObject20.bin"/><Relationship Id="rId60" Type="http://schemas.openxmlformats.org/officeDocument/2006/relationships/oleObject" Target="embeddings/oleObject24.bin"/><Relationship Id="rId65" Type="http://schemas.openxmlformats.org/officeDocument/2006/relationships/image" Target="media/image26.jpg"/><Relationship Id="rId73" Type="http://schemas.openxmlformats.org/officeDocument/2006/relationships/image" Target="media/image30.jpg"/><Relationship Id="rId78" Type="http://schemas.openxmlformats.org/officeDocument/2006/relationships/image" Target="media/image33.wmf"/><Relationship Id="rId81" Type="http://schemas.openxmlformats.org/officeDocument/2006/relationships/oleObject" Target="embeddings/oleObject36.bin"/><Relationship Id="rId86" Type="http://schemas.openxmlformats.org/officeDocument/2006/relationships/image" Target="media/image36.wmf"/><Relationship Id="rId94" Type="http://schemas.openxmlformats.org/officeDocument/2006/relationships/oleObject" Target="embeddings/oleObject45.bin"/><Relationship Id="rId99" Type="http://schemas.openxmlformats.org/officeDocument/2006/relationships/image" Target="media/image40.wmf"/><Relationship Id="rId101" Type="http://schemas.openxmlformats.org/officeDocument/2006/relationships/oleObject" Target="embeddings/oleObject50.bin"/><Relationship Id="rId122" Type="http://schemas.openxmlformats.org/officeDocument/2006/relationships/oleObject" Target="embeddings/oleObject64.bin"/><Relationship Id="rId130" Type="http://schemas.openxmlformats.org/officeDocument/2006/relationships/oleObject" Target="embeddings/oleObject71.bin"/><Relationship Id="rId135" Type="http://schemas.openxmlformats.org/officeDocument/2006/relationships/oleObject" Target="embeddings/oleObject75.bin"/><Relationship Id="rId143" Type="http://schemas.openxmlformats.org/officeDocument/2006/relationships/oleObject" Target="embeddings/oleObject83.bin"/><Relationship Id="rId148" Type="http://schemas.openxmlformats.org/officeDocument/2006/relationships/oleObject" Target="embeddings/oleObject86.bin"/><Relationship Id="rId151" Type="http://schemas.openxmlformats.org/officeDocument/2006/relationships/oleObject" Target="embeddings/oleObject89.bin"/><Relationship Id="rId15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4.jpg"/><Relationship Id="rId18" Type="http://schemas.openxmlformats.org/officeDocument/2006/relationships/image" Target="media/image7.wmf"/><Relationship Id="rId39" Type="http://schemas.openxmlformats.org/officeDocument/2006/relationships/image" Target="media/image18.wmf"/><Relationship Id="rId109" Type="http://schemas.openxmlformats.org/officeDocument/2006/relationships/oleObject" Target="embeddings/oleObject57.bin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19.bin"/><Relationship Id="rId55" Type="http://schemas.openxmlformats.org/officeDocument/2006/relationships/image" Target="media/image23.wmf"/><Relationship Id="rId76" Type="http://schemas.openxmlformats.org/officeDocument/2006/relationships/image" Target="media/image32.wmf"/><Relationship Id="rId97" Type="http://schemas.openxmlformats.org/officeDocument/2006/relationships/oleObject" Target="embeddings/oleObject47.bin"/><Relationship Id="rId104" Type="http://schemas.openxmlformats.org/officeDocument/2006/relationships/oleObject" Target="embeddings/oleObject53.bin"/><Relationship Id="rId120" Type="http://schemas.openxmlformats.org/officeDocument/2006/relationships/oleObject" Target="embeddings/oleObject63.bin"/><Relationship Id="rId125" Type="http://schemas.openxmlformats.org/officeDocument/2006/relationships/oleObject" Target="embeddings/oleObject67.bin"/><Relationship Id="rId141" Type="http://schemas.openxmlformats.org/officeDocument/2006/relationships/oleObject" Target="embeddings/oleObject81.bin"/><Relationship Id="rId146" Type="http://schemas.openxmlformats.org/officeDocument/2006/relationships/image" Target="media/image51.wmf"/><Relationship Id="rId7" Type="http://schemas.openxmlformats.org/officeDocument/2006/relationships/endnotes" Target="endnotes.xml"/><Relationship Id="rId71" Type="http://schemas.openxmlformats.org/officeDocument/2006/relationships/image" Target="media/image29.wmf"/><Relationship Id="rId92" Type="http://schemas.openxmlformats.org/officeDocument/2006/relationships/oleObject" Target="embeddings/oleObject43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wmf"/><Relationship Id="rId40" Type="http://schemas.openxmlformats.org/officeDocument/2006/relationships/oleObject" Target="embeddings/oleObject15.bin"/><Relationship Id="rId45" Type="http://schemas.openxmlformats.org/officeDocument/2006/relationships/footer" Target="footer2.xml"/><Relationship Id="rId66" Type="http://schemas.openxmlformats.org/officeDocument/2006/relationships/image" Target="media/image27.wmf"/><Relationship Id="rId87" Type="http://schemas.openxmlformats.org/officeDocument/2006/relationships/oleObject" Target="embeddings/oleObject40.bin"/><Relationship Id="rId110" Type="http://schemas.openxmlformats.org/officeDocument/2006/relationships/oleObject" Target="embeddings/oleObject58.bin"/><Relationship Id="rId115" Type="http://schemas.openxmlformats.org/officeDocument/2006/relationships/image" Target="media/image44.wmf"/><Relationship Id="rId131" Type="http://schemas.openxmlformats.org/officeDocument/2006/relationships/oleObject" Target="embeddings/oleObject72.bin"/><Relationship Id="rId136" Type="http://schemas.openxmlformats.org/officeDocument/2006/relationships/oleObject" Target="embeddings/oleObject76.bin"/><Relationship Id="rId61" Type="http://schemas.openxmlformats.org/officeDocument/2006/relationships/oleObject" Target="embeddings/oleObject25.bin"/><Relationship Id="rId82" Type="http://schemas.openxmlformats.org/officeDocument/2006/relationships/oleObject" Target="embeddings/oleObject37.bin"/><Relationship Id="rId152" Type="http://schemas.openxmlformats.org/officeDocument/2006/relationships/image" Target="media/image52.wmf"/><Relationship Id="rId19" Type="http://schemas.openxmlformats.org/officeDocument/2006/relationships/oleObject" Target="embeddings/oleObject5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image" Target="media/image16.wmf"/><Relationship Id="rId56" Type="http://schemas.openxmlformats.org/officeDocument/2006/relationships/oleObject" Target="embeddings/oleObject22.bin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49.bin"/><Relationship Id="rId105" Type="http://schemas.openxmlformats.org/officeDocument/2006/relationships/image" Target="media/image41.wmf"/><Relationship Id="rId126" Type="http://schemas.openxmlformats.org/officeDocument/2006/relationships/oleObject" Target="embeddings/oleObject68.bin"/><Relationship Id="rId147" Type="http://schemas.openxmlformats.org/officeDocument/2006/relationships/oleObject" Target="embeddings/oleObject85.bin"/><Relationship Id="rId8" Type="http://schemas.openxmlformats.org/officeDocument/2006/relationships/image" Target="media/image1.png"/><Relationship Id="rId51" Type="http://schemas.openxmlformats.org/officeDocument/2006/relationships/image" Target="media/image21.wmf"/><Relationship Id="rId72" Type="http://schemas.openxmlformats.org/officeDocument/2006/relationships/oleObject" Target="embeddings/oleObject32.bin"/><Relationship Id="rId93" Type="http://schemas.openxmlformats.org/officeDocument/2006/relationships/oleObject" Target="embeddings/oleObject44.bin"/><Relationship Id="rId98" Type="http://schemas.openxmlformats.org/officeDocument/2006/relationships/oleObject" Target="embeddings/oleObject48.bin"/><Relationship Id="rId121" Type="http://schemas.openxmlformats.org/officeDocument/2006/relationships/image" Target="media/image47.wmf"/><Relationship Id="rId142" Type="http://schemas.openxmlformats.org/officeDocument/2006/relationships/oleObject" Target="embeddings/oleObject82.bin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Garrys%20data\BACKUP\WME%20Pty%20Ltd\Draft%20Products\From%20HP\Draft%20Papers\Draft%20Products%202014\2014%20WME%20Mathematics%20Assessment%20Bank\2014%20Templates\Year%207%208%20Test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A4A2B5F1B9A4C54BB606AA2529E8F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4EDBED-3DE1-4A53-B57D-32E3B283F9F3}"/>
      </w:docPartPr>
      <w:docPartBody>
        <w:p w:rsidR="00756281" w:rsidRDefault="004425B2">
          <w:pPr>
            <w:pStyle w:val="DA4A2B5F1B9A4C54BB606AA2529E8FDE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59C92DFE1D7D48A58E75B4E0A6F6C7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8A4D7B-791F-4601-AAA5-67C4EAE6F1B3}"/>
      </w:docPartPr>
      <w:docPartBody>
        <w:p w:rsidR="00756281" w:rsidRDefault="004425B2">
          <w:pPr>
            <w:pStyle w:val="59C92DFE1D7D48A58E75B4E0A6F6C783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3C370E274A8F4AD19C16E5CA30E63C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A9F75F-EFF9-4B48-B3D6-5740A70DA0BB}"/>
      </w:docPartPr>
      <w:docPartBody>
        <w:p w:rsidR="00756281" w:rsidRDefault="004425B2">
          <w:pPr>
            <w:pStyle w:val="3C370E274A8F4AD19C16E5CA30E63C30"/>
          </w:pPr>
          <w:r w:rsidRPr="00D642C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25B2"/>
    <w:rsid w:val="000F25B7"/>
    <w:rsid w:val="004425B2"/>
    <w:rsid w:val="00756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DA4A2B5F1B9A4C54BB606AA2529E8FDE">
    <w:name w:val="DA4A2B5F1B9A4C54BB606AA2529E8FDE"/>
  </w:style>
  <w:style w:type="paragraph" w:customStyle="1" w:styleId="59C92DFE1D7D48A58E75B4E0A6F6C783">
    <w:name w:val="59C92DFE1D7D48A58E75B4E0A6F6C783"/>
  </w:style>
  <w:style w:type="paragraph" w:customStyle="1" w:styleId="38D61F5FBDFD48058FE36124A864AA42">
    <w:name w:val="38D61F5FBDFD48058FE36124A864AA42"/>
  </w:style>
  <w:style w:type="paragraph" w:customStyle="1" w:styleId="3C370E274A8F4AD19C16E5CA30E63C30">
    <w:name w:val="3C370E274A8F4AD19C16E5CA30E63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8249A1-2ACF-4412-8668-9AB026795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</Template>
  <TotalTime>0</TotalTime>
  <Pages>18</Pages>
  <Words>2843</Words>
  <Characters>16207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Space and Probability</vt:lpstr>
    </vt:vector>
  </TitlesOfParts>
  <Company>Toshiba</Company>
  <LinksUpToDate>false</LinksUpToDate>
  <CharactersWithSpaces>19012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Space and Probability</dc:title>
  <dc:creator>Garry</dc:creator>
  <cp:lastModifiedBy>Garry Thorn</cp:lastModifiedBy>
  <cp:revision>2</cp:revision>
  <dcterms:created xsi:type="dcterms:W3CDTF">2014-04-23T13:46:00Z</dcterms:created>
  <dcterms:modified xsi:type="dcterms:W3CDTF">2014-04-23T13:46:00Z</dcterms:modified>
</cp:coreProperties>
</file>