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BC0AF09961B740838E146B5FCDA1031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BA1453"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13715F"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C13232452F4E4452AB4D3C338162ADA3"/>
                </w:placeholder>
                <w:dataBinding w:prefixMappings="xmlns:ns0='http://purl.org/dc/elements/1.1/' xmlns:ns1='http://schemas.openxmlformats.org/package/2006/metadata/core-properties' " w:xpath="/ns1:coreProperties[1]/ns0:title[1]" w:storeItemID="{6C3C8BC8-F283-45AE-878A-BAB7291924A1}"/>
                <w:text/>
              </w:sdtPr>
              <w:sdtEndPr/>
              <w:sdtContent>
                <w:r w:rsidR="00B206DB">
                  <w:rPr>
                    <w:rFonts w:asciiTheme="majorHAnsi" w:hAnsiTheme="majorHAnsi"/>
                    <w:i/>
                    <w:sz w:val="52"/>
                    <w:szCs w:val="52"/>
                  </w:rPr>
                  <w:t>Financial Maths &amp; Simple Interest</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DA3910" w:rsidTr="00430164">
        <w:trPr>
          <w:cantSplit/>
          <w:trHeight w:val="851"/>
        </w:trPr>
        <w:tc>
          <w:tcPr>
            <w:tcW w:w="7462" w:type="dxa"/>
            <w:gridSpan w:val="3"/>
            <w:shd w:val="clear" w:color="auto" w:fill="B6DDE8" w:themeFill="accent5" w:themeFillTint="66"/>
          </w:tcPr>
          <w:p w:rsidR="00DA3910" w:rsidRDefault="00DA3910" w:rsidP="00DA3910">
            <w:pPr>
              <w:rPr>
                <w:b/>
                <w:sz w:val="20"/>
                <w:szCs w:val="20"/>
              </w:rPr>
            </w:pPr>
            <w:r w:rsidRPr="005A5683">
              <w:rPr>
                <w:b/>
                <w:sz w:val="20"/>
                <w:szCs w:val="20"/>
              </w:rPr>
              <w:t>Skills and Knowledge Assessed:</w:t>
            </w:r>
          </w:p>
          <w:p w:rsidR="00DA3910" w:rsidRPr="00BC4D52" w:rsidRDefault="00DA3910" w:rsidP="00DA3910">
            <w:pPr>
              <w:pStyle w:val="ListParagraph"/>
              <w:numPr>
                <w:ilvl w:val="0"/>
                <w:numId w:val="18"/>
              </w:numPr>
              <w:rPr>
                <w:sz w:val="16"/>
                <w:szCs w:val="16"/>
              </w:rPr>
            </w:pPr>
            <w:r w:rsidRPr="00BC4D52">
              <w:rPr>
                <w:sz w:val="16"/>
                <w:szCs w:val="16"/>
              </w:rPr>
              <w:t>Solve problems involving profit and loss, with and without digital technologies (ACMNA189)</w:t>
            </w:r>
          </w:p>
          <w:p w:rsidR="00DA3910" w:rsidRDefault="00DA3910" w:rsidP="00DA3910">
            <w:pPr>
              <w:pStyle w:val="ListParagraph"/>
              <w:numPr>
                <w:ilvl w:val="0"/>
                <w:numId w:val="18"/>
              </w:numPr>
              <w:rPr>
                <w:sz w:val="16"/>
                <w:szCs w:val="16"/>
              </w:rPr>
            </w:pPr>
            <w:r>
              <w:rPr>
                <w:sz w:val="16"/>
                <w:szCs w:val="16"/>
              </w:rPr>
              <w:t>Calculate discounts expressed as percentages.</w:t>
            </w:r>
          </w:p>
          <w:p w:rsidR="00DA3910" w:rsidRPr="00BC4D52" w:rsidRDefault="00DA3910" w:rsidP="00DA3910">
            <w:pPr>
              <w:pStyle w:val="ListParagraph"/>
              <w:numPr>
                <w:ilvl w:val="0"/>
                <w:numId w:val="18"/>
              </w:numPr>
              <w:rPr>
                <w:sz w:val="16"/>
                <w:szCs w:val="16"/>
              </w:rPr>
            </w:pPr>
            <w:r w:rsidRPr="00BC4D52">
              <w:rPr>
                <w:sz w:val="16"/>
                <w:szCs w:val="16"/>
              </w:rPr>
              <w:t>Solve problems involving simple interest (ACMNA211) </w:t>
            </w:r>
          </w:p>
          <w:p w:rsidR="00DA3910" w:rsidRPr="00204CB2" w:rsidRDefault="00DA3910" w:rsidP="00DA3910">
            <w:pPr>
              <w:rPr>
                <w:sz w:val="16"/>
                <w:szCs w:val="16"/>
              </w:rPr>
            </w:pPr>
          </w:p>
        </w:tc>
        <w:tc>
          <w:tcPr>
            <w:tcW w:w="3170" w:type="dxa"/>
            <w:shd w:val="clear" w:color="auto" w:fill="B6DDE8" w:themeFill="accent5" w:themeFillTint="66"/>
          </w:tcPr>
          <w:p w:rsidR="00DA3910" w:rsidRDefault="00DA3910" w:rsidP="00DA3910"/>
          <w:p w:rsidR="00DA3910" w:rsidRPr="00325745" w:rsidRDefault="00DA3910" w:rsidP="00DA3910">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05642B">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05642B">
            <w:pPr>
              <w:jc w:val="center"/>
            </w:pPr>
            <w:r>
              <w:t>Write all working and answers in the spaces provided on this test paper.</w:t>
            </w:r>
          </w:p>
          <w:p w:rsidR="00A82BA8" w:rsidRDefault="00A82BA8" w:rsidP="0005642B"/>
        </w:tc>
      </w:tr>
      <w:tr w:rsidR="007C0049" w:rsidTr="007F0DF3">
        <w:trPr>
          <w:cantSplit/>
          <w:trHeight w:val="529"/>
        </w:trPr>
        <w:tc>
          <w:tcPr>
            <w:tcW w:w="10632" w:type="dxa"/>
            <w:gridSpan w:val="4"/>
          </w:tcPr>
          <w:p w:rsidR="007C0049" w:rsidRDefault="007C0049" w:rsidP="007C0049">
            <w:pPr>
              <w:jc w:val="center"/>
            </w:pPr>
            <w:r>
              <w:rPr>
                <w:noProof/>
                <w:lang w:eastAsia="en-AU"/>
              </w:rPr>
              <mc:AlternateContent>
                <mc:Choice Requires="wps">
                  <w:drawing>
                    <wp:anchor distT="0" distB="0" distL="114300" distR="114300" simplePos="0" relativeHeight="251889664" behindDoc="0" locked="0" layoutInCell="1" allowOverlap="1" wp14:anchorId="131C43A1" wp14:editId="3E5B2079">
                      <wp:simplePos x="0" y="0"/>
                      <wp:positionH relativeFrom="column">
                        <wp:posOffset>1759585</wp:posOffset>
                      </wp:positionH>
                      <wp:positionV relativeFrom="paragraph">
                        <wp:posOffset>41275</wp:posOffset>
                      </wp:positionV>
                      <wp:extent cx="2324100" cy="1434465"/>
                      <wp:effectExtent l="0" t="0" r="12700" b="2540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34465"/>
                              </a:xfrm>
                              <a:prstGeom prst="rect">
                                <a:avLst/>
                              </a:prstGeom>
                              <a:solidFill>
                                <a:srgbClr val="FFFFFF"/>
                              </a:solidFill>
                              <a:ln w="9525">
                                <a:solidFill>
                                  <a:srgbClr val="000000"/>
                                </a:solidFill>
                                <a:miter lim="800000"/>
                                <a:headEnd/>
                                <a:tailEnd/>
                              </a:ln>
                            </wps:spPr>
                            <wps:txbx>
                              <w:txbxContent>
                                <w:p w:rsidR="007C0049" w:rsidRDefault="007C0049" w:rsidP="00EC7273">
                                  <w:pPr>
                                    <w:ind w:left="284" w:hanging="284"/>
                                    <w:rPr>
                                      <w:sz w:val="40"/>
                                    </w:rPr>
                                  </w:pPr>
                                  <w:r>
                                    <w:rPr>
                                      <w:sz w:val="40"/>
                                    </w:rPr>
                                    <w:t>Simple Interest</w:t>
                                  </w:r>
                                </w:p>
                                <w:p w:rsidR="007C0049" w:rsidRDefault="007C0049" w:rsidP="00EC7273">
                                  <w:pPr>
                                    <w:rPr>
                                      <w:sz w:val="8"/>
                                    </w:rPr>
                                  </w:pPr>
                                </w:p>
                                <w:p w:rsidR="007C0049" w:rsidRDefault="007C0049" w:rsidP="00EC7273">
                                  <w:pPr>
                                    <w:ind w:left="284" w:hanging="284"/>
                                    <w:rPr>
                                      <w:color w:val="FF0000"/>
                                      <w:position w:val="-8"/>
                                    </w:rPr>
                                  </w:pPr>
                                  <w:r>
                                    <w:rPr>
                                      <w:rFonts w:eastAsia="Calibri"/>
                                      <w:color w:val="FF0000"/>
                                    </w:rPr>
                                    <w:object w:dxaOrig="1152" w:dyaOrig="360" w14:anchorId="268BF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57.6pt;height:18pt" o:ole="">
                                        <v:imagedata r:id="rId7" o:title=""/>
                                      </v:shape>
                                      <o:OLEObject Type="Embed" ProgID="FXE300.Equation" ShapeID="_x0000_i1059" DrawAspect="Content" ObjectID="_1460099714" r:id="rId8"/>
                                    </w:object>
                                  </w:r>
                                </w:p>
                                <w:p w:rsidR="007C0049" w:rsidRDefault="007C0049" w:rsidP="00EC7273">
                                  <w:pPr>
                                    <w:autoSpaceDE w:val="0"/>
                                    <w:autoSpaceDN w:val="0"/>
                                    <w:adjustRightInd w:val="0"/>
                                    <w:ind w:left="284" w:hanging="284"/>
                                    <w:rPr>
                                      <w:sz w:val="22"/>
                                      <w:szCs w:val="22"/>
                                    </w:rPr>
                                  </w:pPr>
                                  <w:r>
                                    <w:rPr>
                                      <w:i/>
                                    </w:rPr>
                                    <w:t>I</w:t>
                                  </w:r>
                                  <w:r>
                                    <w:t xml:space="preserve"> is the interest earned</w:t>
                                  </w:r>
                                </w:p>
                                <w:p w:rsidR="007C0049" w:rsidRDefault="007C0049" w:rsidP="00EC7273">
                                  <w:pPr>
                                    <w:autoSpaceDE w:val="0"/>
                                    <w:autoSpaceDN w:val="0"/>
                                    <w:adjustRightInd w:val="0"/>
                                    <w:ind w:left="284" w:hanging="284"/>
                                  </w:pPr>
                                  <w:r>
                                    <w:rPr>
                                      <w:i/>
                                    </w:rPr>
                                    <w:t>P</w:t>
                                  </w:r>
                                  <w:r>
                                    <w:t xml:space="preserve"> is the principal</w:t>
                                  </w:r>
                                </w:p>
                                <w:p w:rsidR="007C0049" w:rsidRDefault="007C0049" w:rsidP="00EC7273">
                                  <w:pPr>
                                    <w:autoSpaceDE w:val="0"/>
                                    <w:autoSpaceDN w:val="0"/>
                                    <w:adjustRightInd w:val="0"/>
                                    <w:ind w:left="284" w:hanging="284"/>
                                  </w:pPr>
                                  <w:r>
                                    <w:rPr>
                                      <w:i/>
                                    </w:rPr>
                                    <w:t>R</w:t>
                                  </w:r>
                                  <w:r>
                                    <w:t xml:space="preserve"> is the interest rate per period as a decimal</w:t>
                                  </w:r>
                                </w:p>
                                <w:p w:rsidR="007C0049" w:rsidRDefault="007C0049" w:rsidP="00EC7273">
                                  <w:pPr>
                                    <w:ind w:left="284" w:hanging="284"/>
                                    <w:rPr>
                                      <w:rFonts w:ascii="Calibri" w:hAnsi="Calibri"/>
                                    </w:rPr>
                                  </w:pPr>
                                  <w:r>
                                    <w:rPr>
                                      <w:i/>
                                    </w:rPr>
                                    <w:t>N</w:t>
                                  </w:r>
                                  <w:r>
                                    <w:t xml:space="preserve"> is the number of periods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31C43A1" id="_x0000_t202" coordsize="21600,21600" o:spt="202" path="m,l,21600r21600,l21600,xe">
                      <v:stroke joinstyle="miter"/>
                      <v:path gradientshapeok="t" o:connecttype="rect"/>
                    </v:shapetype>
                    <v:shape id="Text Box 307" o:spid="_x0000_s1026" type="#_x0000_t202" style="position:absolute;left:0;text-align:left;margin-left:138.55pt;margin-top:3.25pt;width:183pt;height:112.95pt;z-index:2518896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">
                      <v:textbox style="mso-fit-shape-to-text:t">
                        <w:txbxContent>
                          <w:p w:rsidR="007C0049" w:rsidRDefault="007C0049" w:rsidP="00EC7273">
                            <w:pPr>
                              <w:ind w:left="284" w:hanging="284"/>
                              <w:rPr>
                                <w:sz w:val="40"/>
                              </w:rPr>
                            </w:pPr>
                            <w:r>
                              <w:rPr>
                                <w:sz w:val="40"/>
                              </w:rPr>
                              <w:t>Simple Interest</w:t>
                            </w:r>
                          </w:p>
                          <w:p w:rsidR="007C0049" w:rsidRDefault="007C0049" w:rsidP="00EC7273">
                            <w:pPr>
                              <w:rPr>
                                <w:sz w:val="8"/>
                              </w:rPr>
                            </w:pPr>
                          </w:p>
                          <w:p w:rsidR="007C0049" w:rsidRDefault="007C0049" w:rsidP="00EC7273">
                            <w:pPr>
                              <w:ind w:left="284" w:hanging="284"/>
                              <w:rPr>
                                <w:color w:val="FF0000"/>
                                <w:position w:val="-8"/>
                              </w:rPr>
                            </w:pPr>
                            <w:r>
                              <w:rPr>
                                <w:rFonts w:eastAsia="Calibri"/>
                                <w:color w:val="FF0000"/>
                              </w:rPr>
                              <w:object w:dxaOrig="1152" w:dyaOrig="360" w14:anchorId="268BFF5B">
                                <v:shape id="_x0000_i1059" type="#_x0000_t75" style="width:57.6pt;height:18pt" o:ole="">
                                  <v:imagedata r:id="rId7" o:title=""/>
                                </v:shape>
                                <o:OLEObject Type="Embed" ProgID="FXE300.Equation" ShapeID="_x0000_i1059" DrawAspect="Content" ObjectID="_1460099714" r:id="rId9"/>
                              </w:object>
                            </w:r>
                          </w:p>
                          <w:p w:rsidR="007C0049" w:rsidRDefault="007C0049" w:rsidP="00EC7273">
                            <w:pPr>
                              <w:autoSpaceDE w:val="0"/>
                              <w:autoSpaceDN w:val="0"/>
                              <w:adjustRightInd w:val="0"/>
                              <w:ind w:left="284" w:hanging="284"/>
                              <w:rPr>
                                <w:sz w:val="22"/>
                                <w:szCs w:val="22"/>
                              </w:rPr>
                            </w:pPr>
                            <w:r>
                              <w:rPr>
                                <w:i/>
                              </w:rPr>
                              <w:t>I</w:t>
                            </w:r>
                            <w:r>
                              <w:t xml:space="preserve"> is the interest earned</w:t>
                            </w:r>
                          </w:p>
                          <w:p w:rsidR="007C0049" w:rsidRDefault="007C0049" w:rsidP="00EC7273">
                            <w:pPr>
                              <w:autoSpaceDE w:val="0"/>
                              <w:autoSpaceDN w:val="0"/>
                              <w:adjustRightInd w:val="0"/>
                              <w:ind w:left="284" w:hanging="284"/>
                            </w:pPr>
                            <w:r>
                              <w:rPr>
                                <w:i/>
                              </w:rPr>
                              <w:t>P</w:t>
                            </w:r>
                            <w:r>
                              <w:t xml:space="preserve"> is the principal</w:t>
                            </w:r>
                          </w:p>
                          <w:p w:rsidR="007C0049" w:rsidRDefault="007C0049" w:rsidP="00EC7273">
                            <w:pPr>
                              <w:autoSpaceDE w:val="0"/>
                              <w:autoSpaceDN w:val="0"/>
                              <w:adjustRightInd w:val="0"/>
                              <w:ind w:left="284" w:hanging="284"/>
                            </w:pPr>
                            <w:r>
                              <w:rPr>
                                <w:i/>
                              </w:rPr>
                              <w:t>R</w:t>
                            </w:r>
                            <w:r>
                              <w:t xml:space="preserve"> is the interest rate per period as a decimal</w:t>
                            </w:r>
                          </w:p>
                          <w:p w:rsidR="007C0049" w:rsidRDefault="007C0049" w:rsidP="00EC7273">
                            <w:pPr>
                              <w:ind w:left="284" w:hanging="284"/>
                              <w:rPr>
                                <w:rFonts w:ascii="Calibri" w:hAnsi="Calibri"/>
                              </w:rPr>
                            </w:pPr>
                            <w:r>
                              <w:rPr>
                                <w:i/>
                              </w:rPr>
                              <w:t>N</w:t>
                            </w:r>
                            <w:r>
                              <w:t xml:space="preserve"> is the number of periods</w:t>
                            </w:r>
                          </w:p>
                        </w:txbxContent>
                      </v:textbox>
                    </v:shape>
                  </w:pict>
                </mc:Fallback>
              </mc:AlternateContent>
            </w:r>
            <w:r>
              <w:t xml:space="preserve">    </w:t>
            </w:r>
          </w:p>
          <w:p w:rsidR="007C0049" w:rsidRDefault="007C0049" w:rsidP="007C0049">
            <w:pPr>
              <w:jc w:val="center"/>
            </w:pPr>
          </w:p>
          <w:p w:rsidR="007C0049" w:rsidRDefault="007C0049" w:rsidP="007C0049">
            <w:pPr>
              <w:jc w:val="center"/>
            </w:pPr>
          </w:p>
          <w:p w:rsidR="007C0049" w:rsidRDefault="007C0049" w:rsidP="007C0049">
            <w:pPr>
              <w:jc w:val="center"/>
            </w:pPr>
          </w:p>
          <w:p w:rsidR="007C0049" w:rsidRDefault="007C0049" w:rsidP="007C0049">
            <w:pPr>
              <w:jc w:val="center"/>
            </w:pPr>
          </w:p>
          <w:p w:rsidR="007C0049" w:rsidRDefault="007C0049" w:rsidP="007C0049">
            <w:pPr>
              <w:jc w:val="center"/>
            </w:pPr>
          </w:p>
          <w:p w:rsidR="007C0049" w:rsidRDefault="007C0049" w:rsidP="007C0049">
            <w:pPr>
              <w:jc w:val="center"/>
            </w:pPr>
          </w:p>
          <w:p w:rsidR="007C0049" w:rsidRDefault="007C0049" w:rsidP="007C0049">
            <w:pPr>
              <w:jc w:val="center"/>
            </w:pPr>
          </w:p>
          <w:p w:rsidR="007C0049" w:rsidRDefault="007C0049" w:rsidP="007C0049">
            <w:pPr>
              <w:jc w:val="center"/>
            </w:pPr>
          </w:p>
          <w:p w:rsidR="007C0049" w:rsidRDefault="007C0049" w:rsidP="007C0049">
            <w:pPr>
              <w:jc w:val="center"/>
            </w:pPr>
            <w:r>
              <w:t xml:space="preserve">    </w:t>
            </w:r>
          </w:p>
        </w:tc>
      </w:tr>
      <w:tr w:rsidR="007C0049" w:rsidTr="00BF46DE">
        <w:trPr>
          <w:cantSplit/>
          <w:trHeight w:val="851"/>
        </w:trPr>
        <w:tc>
          <w:tcPr>
            <w:tcW w:w="658" w:type="dxa"/>
            <w:shd w:val="clear" w:color="auto" w:fill="00FF99"/>
          </w:tcPr>
          <w:p w:rsidR="007C0049" w:rsidRPr="001B3341" w:rsidRDefault="007C0049" w:rsidP="007C0049">
            <w:pPr>
              <w:pStyle w:val="ListParagraph"/>
              <w:numPr>
                <w:ilvl w:val="0"/>
                <w:numId w:val="1"/>
              </w:numPr>
              <w:ind w:left="57" w:firstLine="0"/>
            </w:pPr>
          </w:p>
        </w:tc>
        <w:tc>
          <w:tcPr>
            <w:tcW w:w="9974" w:type="dxa"/>
            <w:gridSpan w:val="3"/>
            <w:tcBorders>
              <w:bottom w:val="single" w:sz="4" w:space="0" w:color="auto"/>
            </w:tcBorders>
          </w:tcPr>
          <w:p w:rsidR="007C0049" w:rsidRDefault="007C0049" w:rsidP="007C0049">
            <w:pPr>
              <w:pStyle w:val="QuestionStyle"/>
            </w:pPr>
            <w:r>
              <w:t>What is 80% of 600?</w:t>
            </w:r>
          </w:p>
          <w:p w:rsidR="007C0049" w:rsidRDefault="007C0049" w:rsidP="007C0049"/>
          <w:p w:rsidR="007C0049" w:rsidRDefault="007C0049" w:rsidP="007C0049">
            <w:r>
              <w:t>……………………………………………………………………………………………………………</w:t>
            </w:r>
          </w:p>
          <w:p w:rsidR="007C0049" w:rsidRDefault="007C0049" w:rsidP="007C0049"/>
          <w:p w:rsidR="007C0049" w:rsidRPr="00D1063D" w:rsidRDefault="007C0049" w:rsidP="007C0049">
            <w:r>
              <w:t>……………………………………………………………………………………………………………</w:t>
            </w:r>
          </w:p>
        </w:tc>
      </w:tr>
      <w:tr w:rsidR="007C0049" w:rsidTr="00BF46DE">
        <w:trPr>
          <w:cantSplit/>
          <w:trHeight w:val="851"/>
        </w:trPr>
        <w:tc>
          <w:tcPr>
            <w:tcW w:w="658" w:type="dxa"/>
            <w:shd w:val="clear" w:color="auto" w:fill="00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pPr>
            <w:r>
              <w:t>A store bought a necklace for $120.00 and sold it at a 60% profit.</w:t>
            </w:r>
          </w:p>
          <w:p w:rsidR="007C0049" w:rsidRDefault="007C0049" w:rsidP="007C0049">
            <w:pPr>
              <w:pStyle w:val="QuestionStyle"/>
            </w:pPr>
            <w:r>
              <w:t>How much profit did they make?</w:t>
            </w:r>
          </w:p>
          <w:p w:rsidR="007C0049" w:rsidRDefault="007C0049" w:rsidP="007C0049"/>
          <w:p w:rsidR="007C0049" w:rsidRDefault="007C0049" w:rsidP="007C0049">
            <w:r>
              <w:t>……………………………………………………………………………………………………………</w:t>
            </w:r>
          </w:p>
          <w:p w:rsidR="007C0049" w:rsidRDefault="007C0049" w:rsidP="007C0049"/>
          <w:p w:rsidR="007C0049" w:rsidRPr="00D1063D" w:rsidRDefault="007C0049" w:rsidP="007C0049">
            <w:r>
              <w:t>……………………………………………………………………………………………………………</w:t>
            </w:r>
          </w:p>
        </w:tc>
      </w:tr>
      <w:tr w:rsidR="007C0049" w:rsidTr="00BF46DE">
        <w:trPr>
          <w:cantSplit/>
          <w:trHeight w:val="851"/>
        </w:trPr>
        <w:tc>
          <w:tcPr>
            <w:tcW w:w="658" w:type="dxa"/>
            <w:shd w:val="clear" w:color="auto" w:fill="00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pPr>
            <w:r>
              <w:t>Cedric buys a car for $5 000 and sells it later for $4 200.</w:t>
            </w:r>
          </w:p>
          <w:p w:rsidR="007C0049" w:rsidRDefault="007C0049" w:rsidP="007C0049">
            <w:pPr>
              <w:pStyle w:val="QuestionStyle"/>
            </w:pPr>
            <w:r>
              <w:t>What was his loss as a percentage of the cost price?</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00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pPr>
            <w:r>
              <w:t>The price of a model car is $65.00 before 10% GST is added.</w:t>
            </w:r>
          </w:p>
          <w:p w:rsidR="007C0049" w:rsidRDefault="007C0049" w:rsidP="007C0049">
            <w:pPr>
              <w:pStyle w:val="QuestionStyle"/>
            </w:pPr>
            <w:r>
              <w:t>What is the price, including GST?</w:t>
            </w:r>
          </w:p>
          <w:p w:rsidR="007C0049" w:rsidRDefault="007C0049" w:rsidP="007C0049">
            <w:pPr>
              <w:pStyle w:val="QuestionStyle"/>
            </w:pPr>
            <w:r>
              <w:t xml:space="preserve"> </w:t>
            </w:r>
          </w:p>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00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pPr>
            <w:r>
              <w:t>Calculate 8%</w:t>
            </w:r>
            <w:r w:rsidRPr="00AA0C1B">
              <w:t xml:space="preserve"> p.a.</w:t>
            </w:r>
            <w:r>
              <w:t xml:space="preserve"> simple interest on $500 for 3 years. </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pPr>
            <w:r>
              <w:t>Marika buys jeans for $25.00 each and sells them at a 40% profit.</w:t>
            </w:r>
          </w:p>
          <w:p w:rsidR="007C0049" w:rsidRDefault="007C0049" w:rsidP="007C0049">
            <w:pPr>
              <w:pStyle w:val="QuestionStyle"/>
            </w:pPr>
            <w:r>
              <w:t>What is the selling price of the jeans?</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tabs>
                <w:tab w:val="left" w:pos="3776"/>
              </w:tabs>
            </w:pPr>
            <w:r>
              <w:t>The Horse and Country saddlery store offers a 40% discount on all stock.</w:t>
            </w:r>
          </w:p>
          <w:p w:rsidR="007C0049" w:rsidRDefault="007C0049" w:rsidP="007C0049">
            <w:pPr>
              <w:pStyle w:val="QuestionStyle"/>
              <w:tabs>
                <w:tab w:val="left" w:pos="3776"/>
              </w:tabs>
            </w:pPr>
            <w:r>
              <w:t xml:space="preserve">What would you pay for a bridle normally priced at $75.00 </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pPr>
            <w:r>
              <w:t xml:space="preserve">Fanciful Furniture puts a 30% mark-up on its stock. </w:t>
            </w:r>
          </w:p>
          <w:p w:rsidR="007C0049" w:rsidRDefault="007C0049" w:rsidP="007C0049">
            <w:pPr>
              <w:pStyle w:val="QuestionStyle"/>
            </w:pPr>
            <w:r>
              <w:t>What would be the selling price of a lounge which had a cost price of $340.00?</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r>
              <w:t xml:space="preserve">Mary loans her sister $900 at 6% p.a. interest to be repaid in 4 years. </w:t>
            </w:r>
          </w:p>
          <w:p w:rsidR="007C0049" w:rsidRDefault="007C0049" w:rsidP="007C0049">
            <w:r>
              <w:t>How much interest should her sister pay?</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FF99"/>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r>
              <w:t>Cheryl wants to invest some money so as to earn $900 in interest in 4</w:t>
            </w:r>
            <w:r w:rsidRPr="00AA0C1B">
              <w:t xml:space="preserve"> years. </w:t>
            </w:r>
          </w:p>
          <w:p w:rsidR="007C0049" w:rsidRDefault="007C0049" w:rsidP="007C0049">
            <w:r w:rsidRPr="00AA0C1B">
              <w:t xml:space="preserve">The best simple interest rate that </w:t>
            </w:r>
            <w:r>
              <w:t>she can find is 15</w:t>
            </w:r>
            <w:r w:rsidRPr="00AA0C1B">
              <w:t xml:space="preserve">% p.a. </w:t>
            </w:r>
          </w:p>
          <w:p w:rsidR="007C0049" w:rsidRDefault="007C0049" w:rsidP="007C0049">
            <w:r w:rsidRPr="00AA0C1B">
              <w:t xml:space="preserve">How much would </w:t>
            </w:r>
            <w:r>
              <w:t>s</w:t>
            </w:r>
            <w:r w:rsidRPr="00AA0C1B">
              <w:t>he need to i</w:t>
            </w:r>
            <w:r>
              <w:t>nvest to achieve her aim?</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CCCC"/>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tabs>
                <w:tab w:val="left" w:pos="3414"/>
              </w:tabs>
            </w:pPr>
            <w:r>
              <w:t>Andrew buys a wall unit valued at $860, on time payments.</w:t>
            </w:r>
          </w:p>
          <w:p w:rsidR="007C0049" w:rsidRDefault="007C0049" w:rsidP="007C0049">
            <w:r>
              <w:t>He pays a deposit of $50 and makes monthly payments of $30.00 for three years.</w:t>
            </w:r>
          </w:p>
          <w:p w:rsidR="007C0049" w:rsidRDefault="007C0049" w:rsidP="007C0049">
            <w:r>
              <w:t>How much interest does he pay?</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CCCC"/>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pPr>
            <w:r>
              <w:t xml:space="preserve">A store advertises a desk for sale at $715 including </w:t>
            </w:r>
            <w:r w:rsidR="002A0F68">
              <w:t xml:space="preserve">10% </w:t>
            </w:r>
            <w:r>
              <w:t>GST.</w:t>
            </w:r>
          </w:p>
          <w:p w:rsidR="007C0049" w:rsidRDefault="007C0049" w:rsidP="007C0049">
            <w:pPr>
              <w:pStyle w:val="QuestionStyle"/>
            </w:pPr>
            <w:r>
              <w:t>What was the price before GST was added?</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CCCC"/>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2A0F68" w:rsidP="007C0049">
            <w:pPr>
              <w:pStyle w:val="QuestionStyle"/>
            </w:pPr>
            <w:r>
              <w:t>Neil invests $3 0</w:t>
            </w:r>
            <w:r w:rsidR="007C0049">
              <w:t>00 for 2 ½ years in an account that pays 8% p.a. simple interest.</w:t>
            </w:r>
          </w:p>
          <w:p w:rsidR="007C0049" w:rsidRDefault="007C0049" w:rsidP="007C0049">
            <w:pPr>
              <w:pStyle w:val="QuestionStyle"/>
            </w:pPr>
            <w:r>
              <w:t>How much interest will he earn?</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CCCC"/>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pPr>
              <w:pStyle w:val="QuestionStyle"/>
            </w:pPr>
            <w:r>
              <w:t xml:space="preserve">Kat borrows $840 off her mum to buy a laptop. She agrees to pay it back after 8 months plus simple interest at 12% p.a. </w:t>
            </w:r>
          </w:p>
          <w:p w:rsidR="007C0049" w:rsidRDefault="007C0049" w:rsidP="007C0049">
            <w:pPr>
              <w:pStyle w:val="QuestionStyle"/>
            </w:pPr>
            <w:r>
              <w:t>How much will she repay?</w:t>
            </w: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r w:rsidR="007C0049" w:rsidTr="00BF46DE">
        <w:trPr>
          <w:cantSplit/>
          <w:trHeight w:val="851"/>
        </w:trPr>
        <w:tc>
          <w:tcPr>
            <w:tcW w:w="658" w:type="dxa"/>
            <w:shd w:val="clear" w:color="auto" w:fill="FFCCCC"/>
          </w:tcPr>
          <w:p w:rsidR="007C0049" w:rsidRPr="001B3341" w:rsidRDefault="007C0049" w:rsidP="007C0049">
            <w:pPr>
              <w:pStyle w:val="ListParagraph"/>
              <w:numPr>
                <w:ilvl w:val="0"/>
                <w:numId w:val="1"/>
              </w:numPr>
              <w:ind w:left="57" w:firstLine="0"/>
            </w:pPr>
          </w:p>
        </w:tc>
        <w:tc>
          <w:tcPr>
            <w:tcW w:w="9974" w:type="dxa"/>
            <w:gridSpan w:val="3"/>
            <w:tcBorders>
              <w:top w:val="single" w:sz="4" w:space="0" w:color="auto"/>
              <w:bottom w:val="single" w:sz="4" w:space="0" w:color="auto"/>
            </w:tcBorders>
          </w:tcPr>
          <w:p w:rsidR="007C0049" w:rsidRDefault="007C0049" w:rsidP="007C0049">
            <w:r>
              <w:t>Joan has an investment of $6 000 that earned $1 44</w:t>
            </w:r>
            <w:r w:rsidRPr="00AA0C1B">
              <w:t>0 in simple int</w:t>
            </w:r>
            <w:r>
              <w:t>erest in 4 </w:t>
            </w:r>
            <w:r w:rsidRPr="00AA0C1B">
              <w:t>years. What was the simple interest rate?</w:t>
            </w:r>
          </w:p>
          <w:p w:rsidR="007C0049" w:rsidRDefault="007C0049" w:rsidP="007C0049">
            <w:pPr>
              <w:pStyle w:val="QuestionStyle"/>
            </w:pPr>
          </w:p>
          <w:p w:rsidR="007C0049" w:rsidRDefault="007C0049" w:rsidP="007C0049"/>
          <w:p w:rsidR="007C0049" w:rsidRDefault="007C0049" w:rsidP="007C0049">
            <w:r>
              <w:t>……………………………………………………………………………………………………………</w:t>
            </w:r>
          </w:p>
          <w:p w:rsidR="007C0049" w:rsidRDefault="007C0049" w:rsidP="007C0049"/>
          <w:p w:rsidR="007C0049" w:rsidRDefault="007C0049" w:rsidP="007C0049">
            <w:pPr>
              <w:pStyle w:val="QuestionStyle"/>
            </w:pPr>
            <w:r>
              <w:t>……………………………………………………………………………………………………………</w:t>
            </w:r>
          </w:p>
        </w:tc>
      </w:tr>
    </w:tbl>
    <w:p w:rsidR="00325745" w:rsidRDefault="00325745"/>
    <w:p w:rsidR="006475AA" w:rsidRDefault="00325745">
      <w:pPr>
        <w:sectPr w:rsidR="006475AA" w:rsidSect="006475AA">
          <w:headerReference w:type="default" r:id="rId10"/>
          <w:footerReference w:type="default" r:id="rId11"/>
          <w:headerReference w:type="first" r:id="rId12"/>
          <w:footerReference w:type="first" r:id="rId1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42B50C54D50E438E8D7A40B61D83233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BA1453" w:rsidP="0005642B">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13715F"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992BB1912148490180C79E84B2848748"/>
                </w:placeholder>
                <w:dataBinding w:prefixMappings="xmlns:ns0='http://purl.org/dc/elements/1.1/' xmlns:ns1='http://schemas.openxmlformats.org/package/2006/metadata/core-properties' " w:xpath="/ns1:coreProperties[1]/ns0:title[1]" w:storeItemID="{6C3C8BC8-F283-45AE-878A-BAB7291924A1}"/>
                <w:text/>
              </w:sdtPr>
              <w:sdtEndPr/>
              <w:sdtContent>
                <w:r w:rsidR="00B206DB">
                  <w:rPr>
                    <w:rFonts w:asciiTheme="majorHAnsi" w:hAnsiTheme="majorHAnsi"/>
                    <w:i/>
                    <w:sz w:val="52"/>
                    <w:szCs w:val="52"/>
                  </w:rPr>
                  <w:t>Financial Maths &amp; Simple Interest</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05642B">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05642B">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05642B"/>
          <w:p w:rsidR="00430164" w:rsidRPr="00325745" w:rsidRDefault="00430164" w:rsidP="0005642B">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05642B">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05642B"/>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AD0A46" w:rsidRDefault="00AD0A46" w:rsidP="00AD0A46">
            <w:r>
              <w:t>What is 35% of 800?</w:t>
            </w:r>
          </w:p>
          <w:p w:rsidR="00AD0A46" w:rsidRDefault="00AD0A46" w:rsidP="00AD0A46"/>
          <w:p w:rsidR="00AD0A46" w:rsidRDefault="00AD0A46" w:rsidP="00AD0A46">
            <w:r>
              <w:t xml:space="preserve">      A.    70                      B.     140                   C.      210                   D.       280</w:t>
            </w:r>
          </w:p>
          <w:p w:rsidR="00204CB2" w:rsidRDefault="00204CB2" w:rsidP="00B405DD">
            <w:pPr>
              <w:pStyle w:val="QuestionStyle"/>
            </w:pPr>
          </w:p>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AD0A46" w:rsidRDefault="00AD0A46" w:rsidP="00AD0A46">
            <w:pPr>
              <w:pStyle w:val="QuestionStyle"/>
            </w:pPr>
            <w:r>
              <w:t>The price of a picture frame is $12 before 10% GST is added.</w:t>
            </w:r>
          </w:p>
          <w:p w:rsidR="00AD0A46" w:rsidRDefault="00AD0A46" w:rsidP="00AD0A46">
            <w:pPr>
              <w:pStyle w:val="QuestionStyle"/>
            </w:pPr>
            <w:r>
              <w:t>What was the price after adding the GST?</w:t>
            </w:r>
          </w:p>
          <w:p w:rsidR="00AD0A46" w:rsidRPr="008C6796" w:rsidRDefault="00AD0A46" w:rsidP="00AD0A46">
            <w:pPr>
              <w:rPr>
                <w:sz w:val="12"/>
                <w:szCs w:val="12"/>
              </w:rPr>
            </w:pPr>
          </w:p>
          <w:p w:rsidR="00AD0A46" w:rsidRPr="00702436" w:rsidRDefault="00AD0A46" w:rsidP="00AD0A46">
            <w:pPr>
              <w:rPr>
                <w:sz w:val="12"/>
                <w:szCs w:val="12"/>
              </w:rPr>
            </w:pPr>
          </w:p>
          <w:p w:rsidR="00AD0A46" w:rsidRPr="00460C07" w:rsidRDefault="00AD0A46" w:rsidP="00AD0A46">
            <w:r>
              <w:t xml:space="preserve">      A.    $12.10               B.    $13.00               C.      $13.20              D.      $15.00                                                                                                            </w:t>
            </w:r>
          </w:p>
          <w:p w:rsidR="00204CB2" w:rsidRPr="0099507C" w:rsidRDefault="00204CB2" w:rsidP="00B405DD">
            <w:pPr>
              <w:pStyle w:val="QuestionStyle"/>
              <w:rPr>
                <w:sz w:val="12"/>
                <w:szCs w:val="12"/>
              </w:rPr>
            </w:pP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99507C" w:rsidRDefault="0099507C" w:rsidP="0099507C">
            <w:pPr>
              <w:pStyle w:val="QuestionStyle"/>
            </w:pPr>
            <w:r>
              <w:t>Jack bought his car for $12 000 and sells it a year later for $9 000.</w:t>
            </w:r>
          </w:p>
          <w:p w:rsidR="00204CB2" w:rsidRDefault="0099507C" w:rsidP="0099507C">
            <w:pPr>
              <w:pStyle w:val="QuestionStyle"/>
            </w:pPr>
            <w:r>
              <w:t xml:space="preserve">What was his percentage loss? </w:t>
            </w:r>
          </w:p>
          <w:p w:rsidR="0099507C" w:rsidRPr="003D5C6C" w:rsidRDefault="0099507C" w:rsidP="0099507C">
            <w:pPr>
              <w:rPr>
                <w:sz w:val="16"/>
                <w:szCs w:val="16"/>
              </w:rPr>
            </w:pPr>
          </w:p>
          <w:p w:rsidR="0099507C" w:rsidRDefault="0099507C" w:rsidP="0099507C">
            <w:r w:rsidRPr="003D5C6C">
              <w:t xml:space="preserve">  </w:t>
            </w:r>
            <w:r>
              <w:t xml:space="preserve">      A. </w:t>
            </w:r>
            <w:r w:rsidRPr="003D5C6C">
              <w:t xml:space="preserve">  </w:t>
            </w:r>
            <w:r>
              <w:t xml:space="preserve">20%    </w:t>
            </w:r>
            <w:r w:rsidRPr="003D5C6C">
              <w:t xml:space="preserve">             B.</w:t>
            </w:r>
            <w:r>
              <w:t xml:space="preserve">     25%                  C.       30%                 D.     33% </w:t>
            </w:r>
          </w:p>
          <w:p w:rsidR="0099507C" w:rsidRPr="0099507C" w:rsidRDefault="0099507C" w:rsidP="0099507C">
            <w:pPr>
              <w:pStyle w:val="QuestionStyle"/>
              <w:rPr>
                <w:sz w:val="12"/>
                <w:szCs w:val="12"/>
              </w:rPr>
            </w:pP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99507C" w:rsidRDefault="0099507C" w:rsidP="0099507C">
            <w:pPr>
              <w:ind w:right="5046"/>
            </w:pPr>
            <w:r>
              <w:rPr>
                <w:noProof/>
                <w:lang w:eastAsia="en-AU"/>
              </w:rPr>
              <mc:AlternateContent>
                <mc:Choice Requires="wps">
                  <w:drawing>
                    <wp:anchor distT="0" distB="0" distL="114300" distR="114300" simplePos="0" relativeHeight="251663360" behindDoc="0" locked="0" layoutInCell="1" allowOverlap="1" wp14:anchorId="09E021AB" wp14:editId="76784D69">
                      <wp:simplePos x="0" y="0"/>
                      <wp:positionH relativeFrom="column">
                        <wp:posOffset>3642360</wp:posOffset>
                      </wp:positionH>
                      <wp:positionV relativeFrom="paragraph">
                        <wp:posOffset>78105</wp:posOffset>
                      </wp:positionV>
                      <wp:extent cx="1905000" cy="1158240"/>
                      <wp:effectExtent l="95250" t="57150" r="95250" b="9906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15824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99507C" w:rsidRPr="00D2356D" w:rsidRDefault="0099507C" w:rsidP="0099507C">
                                  <w:pPr>
                                    <w:spacing w:after="120"/>
                                    <w:jc w:val="center"/>
                                    <w:rPr>
                                      <w:b/>
                                      <w:sz w:val="48"/>
                                      <w:szCs w:val="48"/>
                                    </w:rPr>
                                  </w:pPr>
                                  <w:r w:rsidRPr="00D2356D">
                                    <w:rPr>
                                      <w:b/>
                                      <w:sz w:val="48"/>
                                      <w:szCs w:val="48"/>
                                    </w:rPr>
                                    <w:t>SALE</w:t>
                                  </w:r>
                                </w:p>
                                <w:p w:rsidR="0099507C" w:rsidRPr="00D2356D" w:rsidRDefault="0099507C" w:rsidP="0099507C">
                                  <w:pPr>
                                    <w:spacing w:after="120"/>
                                    <w:jc w:val="center"/>
                                    <w:rPr>
                                      <w:b/>
                                      <w:sz w:val="32"/>
                                    </w:rPr>
                                  </w:pPr>
                                  <w:r>
                                    <w:rPr>
                                      <w:b/>
                                      <w:sz w:val="32"/>
                                    </w:rPr>
                                    <w:t>30</w:t>
                                  </w:r>
                                  <w:r w:rsidRPr="00D2356D">
                                    <w:rPr>
                                      <w:b/>
                                      <w:sz w:val="32"/>
                                    </w:rPr>
                                    <w:t>%</w:t>
                                  </w:r>
                                  <w:r>
                                    <w:rPr>
                                      <w:b/>
                                      <w:sz w:val="32"/>
                                    </w:rPr>
                                    <w:t xml:space="preserve"> </w:t>
                                  </w:r>
                                  <w:r w:rsidRPr="00D2356D">
                                    <w:rPr>
                                      <w:b/>
                                      <w:sz w:val="32"/>
                                    </w:rPr>
                                    <w:t>OFF</w:t>
                                  </w:r>
                                </w:p>
                                <w:p w:rsidR="0099507C" w:rsidRPr="00D2356D" w:rsidRDefault="0099507C" w:rsidP="0099507C">
                                  <w:pPr>
                                    <w:spacing w:after="120"/>
                                    <w:jc w:val="center"/>
                                    <w:rPr>
                                      <w:b/>
                                      <w:sz w:val="36"/>
                                      <w:szCs w:val="36"/>
                                    </w:rPr>
                                  </w:pPr>
                                  <w:r w:rsidRPr="00D2356D">
                                    <w:rPr>
                                      <w:b/>
                                      <w:sz w:val="36"/>
                                      <w:szCs w:val="36"/>
                                    </w:rPr>
                                    <w:t>EVERYTHING</w:t>
                                  </w:r>
                                </w:p>
                                <w:p w:rsidR="0099507C" w:rsidRDefault="0099507C" w:rsidP="009950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021AB" id="Rectangle 21" o:spid="_x0000_s1027" style="position:absolute;margin-left:286.8pt;margin-top:6.15pt;width:150pt;height:9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" fillcolor="#652523 [1637]" stroked="f">
                      <v:fill color2="#ba4442 [3013]" rotate="t" angle="180" colors="0 #9b2d2a;52429f #cb3d3a;1 #ce3b37" focus="100%" type="gradient">
                        <o:fill v:ext="view" type="gradientUnscaled"/>
                      </v:fill>
                      <v:shadow on="t" color="black" opacity="22937f" origin=",.5" offset="0,.63889mm"/>
                      <v:textbox>
                        <w:txbxContent>
                          <w:p w:rsidR="0099507C" w:rsidRPr="00D2356D" w:rsidRDefault="0099507C" w:rsidP="0099507C">
                            <w:pPr>
                              <w:spacing w:after="120"/>
                              <w:jc w:val="center"/>
                              <w:rPr>
                                <w:b/>
                                <w:sz w:val="48"/>
                                <w:szCs w:val="48"/>
                              </w:rPr>
                            </w:pPr>
                            <w:r w:rsidRPr="00D2356D">
                              <w:rPr>
                                <w:b/>
                                <w:sz w:val="48"/>
                                <w:szCs w:val="48"/>
                              </w:rPr>
                              <w:t>SALE</w:t>
                            </w:r>
                          </w:p>
                          <w:p w:rsidR="0099507C" w:rsidRPr="00D2356D" w:rsidRDefault="0099507C" w:rsidP="0099507C">
                            <w:pPr>
                              <w:spacing w:after="120"/>
                              <w:jc w:val="center"/>
                              <w:rPr>
                                <w:b/>
                                <w:sz w:val="32"/>
                              </w:rPr>
                            </w:pPr>
                            <w:r>
                              <w:rPr>
                                <w:b/>
                                <w:sz w:val="32"/>
                              </w:rPr>
                              <w:t>30</w:t>
                            </w:r>
                            <w:r w:rsidRPr="00D2356D">
                              <w:rPr>
                                <w:b/>
                                <w:sz w:val="32"/>
                              </w:rPr>
                              <w:t>%</w:t>
                            </w:r>
                            <w:r>
                              <w:rPr>
                                <w:b/>
                                <w:sz w:val="32"/>
                              </w:rPr>
                              <w:t xml:space="preserve"> </w:t>
                            </w:r>
                            <w:r w:rsidRPr="00D2356D">
                              <w:rPr>
                                <w:b/>
                                <w:sz w:val="32"/>
                              </w:rPr>
                              <w:t>OFF</w:t>
                            </w:r>
                          </w:p>
                          <w:p w:rsidR="0099507C" w:rsidRPr="00D2356D" w:rsidRDefault="0099507C" w:rsidP="0099507C">
                            <w:pPr>
                              <w:spacing w:after="120"/>
                              <w:jc w:val="center"/>
                              <w:rPr>
                                <w:b/>
                                <w:sz w:val="36"/>
                                <w:szCs w:val="36"/>
                              </w:rPr>
                            </w:pPr>
                            <w:r w:rsidRPr="00D2356D">
                              <w:rPr>
                                <w:b/>
                                <w:sz w:val="36"/>
                                <w:szCs w:val="36"/>
                              </w:rPr>
                              <w:t>EVERYTHING</w:t>
                            </w:r>
                          </w:p>
                          <w:p w:rsidR="0099507C" w:rsidRDefault="0099507C" w:rsidP="0099507C"/>
                        </w:txbxContent>
                      </v:textbox>
                    </v:rect>
                  </w:pict>
                </mc:Fallback>
              </mc:AlternateContent>
            </w:r>
            <w:r w:rsidR="00A020F7">
              <w:t>Hayley</w:t>
            </w:r>
            <w:r>
              <w:t xml:space="preserve"> buys a smart phone, normally priced at $280, at this sale.</w:t>
            </w:r>
          </w:p>
          <w:p w:rsidR="0099507C" w:rsidRPr="00CB699A" w:rsidRDefault="0099507C" w:rsidP="0099507C">
            <w:pPr>
              <w:ind w:right="5046"/>
            </w:pPr>
            <w:r>
              <w:t xml:space="preserve">What did she pay for the phone? </w:t>
            </w:r>
          </w:p>
          <w:p w:rsidR="00204CB2" w:rsidRDefault="00204CB2" w:rsidP="00B405DD">
            <w:pPr>
              <w:pStyle w:val="QuestionStyle"/>
            </w:pPr>
          </w:p>
          <w:p w:rsidR="0099507C" w:rsidRPr="003D5C6C" w:rsidRDefault="0099507C" w:rsidP="0099507C">
            <w:pPr>
              <w:rPr>
                <w:sz w:val="16"/>
                <w:szCs w:val="16"/>
              </w:rPr>
            </w:pPr>
          </w:p>
          <w:p w:rsidR="0099507C" w:rsidRDefault="0099507C" w:rsidP="0099507C">
            <w:r w:rsidRPr="003D5C6C">
              <w:t xml:space="preserve">  </w:t>
            </w:r>
            <w:r>
              <w:t xml:space="preserve">      A. </w:t>
            </w:r>
            <w:r w:rsidRPr="003D5C6C">
              <w:t xml:space="preserve">    </w:t>
            </w:r>
            <w:r>
              <w:t>$196.00</w:t>
            </w:r>
            <w:r w:rsidRPr="003D5C6C">
              <w:t xml:space="preserve"> </w:t>
            </w:r>
            <w:r>
              <w:t xml:space="preserve">  </w:t>
            </w:r>
            <w:r w:rsidRPr="003D5C6C">
              <w:t xml:space="preserve">       B.</w:t>
            </w:r>
            <w:r>
              <w:t xml:space="preserve">    </w:t>
            </w:r>
            <w:r w:rsidR="00A020F7">
              <w:t>$210.00</w:t>
            </w:r>
            <w:r>
              <w:t xml:space="preserve">              </w:t>
            </w:r>
          </w:p>
          <w:p w:rsidR="0099507C" w:rsidRDefault="0099507C" w:rsidP="0099507C"/>
          <w:p w:rsidR="0099507C" w:rsidRDefault="0099507C" w:rsidP="0099507C">
            <w:r>
              <w:t xml:space="preserve">        C.      $250.00         D.    </w:t>
            </w:r>
            <w:r w:rsidR="00A020F7">
              <w:t>$265.00</w:t>
            </w:r>
            <w:r>
              <w:t xml:space="preserve">  </w:t>
            </w:r>
          </w:p>
          <w:p w:rsidR="0099507C" w:rsidRPr="0099507C" w:rsidRDefault="0099507C" w:rsidP="00B405DD">
            <w:pPr>
              <w:pStyle w:val="QuestionStyle"/>
              <w:rPr>
                <w:sz w:val="12"/>
                <w:szCs w:val="12"/>
              </w:rPr>
            </w:pPr>
          </w:p>
        </w:tc>
      </w:tr>
      <w:tr w:rsidR="00550057" w:rsidTr="00BF46DE">
        <w:trPr>
          <w:cantSplit/>
          <w:trHeight w:val="851"/>
        </w:trPr>
        <w:tc>
          <w:tcPr>
            <w:tcW w:w="709" w:type="dxa"/>
            <w:shd w:val="clear" w:color="auto" w:fill="00FF99"/>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Pr="00AA0C1B" w:rsidRDefault="00550057" w:rsidP="00550057">
            <w:r>
              <w:t>Glenn invests $8 000 at 5</w:t>
            </w:r>
            <w:r w:rsidRPr="00AA0C1B">
              <w:t>% p.a</w:t>
            </w:r>
            <w:r w:rsidR="00481432">
              <w:t>.</w:t>
            </w:r>
            <w:r>
              <w:t xml:space="preserve"> for 4</w:t>
            </w:r>
            <w:r w:rsidRPr="00AA0C1B">
              <w:t xml:space="preserve"> years. How much interest does he earn?</w:t>
            </w:r>
          </w:p>
          <w:p w:rsidR="00550057" w:rsidRPr="00AA0C1B" w:rsidRDefault="00550057" w:rsidP="00550057"/>
          <w:p w:rsidR="00550057" w:rsidRPr="00AA0C1B" w:rsidRDefault="00550057" w:rsidP="00550057">
            <w:r>
              <w:t>A.</w:t>
            </w:r>
            <w:r>
              <w:tab/>
              <w:t>$800</w:t>
            </w:r>
            <w:r w:rsidRPr="00AA0C1B">
              <w:tab/>
            </w:r>
            <w:r>
              <w:t xml:space="preserve">          B.   $1 6</w:t>
            </w:r>
            <w:r w:rsidRPr="00AA0C1B">
              <w:t xml:space="preserve">00 </w:t>
            </w:r>
            <w:r w:rsidRPr="00AA0C1B">
              <w:tab/>
            </w:r>
            <w:r>
              <w:t xml:space="preserve">     </w:t>
            </w:r>
            <w:r w:rsidRPr="00AA0C1B">
              <w:t>C.</w:t>
            </w:r>
            <w:r w:rsidRPr="00AA0C1B">
              <w:tab/>
            </w:r>
            <w:r>
              <w:t xml:space="preserve">  $5</w:t>
            </w:r>
            <w:r w:rsidRPr="00AA0C1B">
              <w:t xml:space="preserve"> </w:t>
            </w:r>
            <w:r>
              <w:t>010</w:t>
            </w:r>
            <w:r>
              <w:tab/>
              <w:t xml:space="preserve">       D.     $9 6</w:t>
            </w:r>
            <w:r w:rsidRPr="00AA0C1B">
              <w:t>00</w:t>
            </w:r>
          </w:p>
          <w:p w:rsidR="00550057" w:rsidRPr="00AA0C1B" w:rsidRDefault="00550057" w:rsidP="00550057"/>
        </w:tc>
      </w:tr>
      <w:tr w:rsidR="00550057" w:rsidTr="00BF46DE">
        <w:trPr>
          <w:cantSplit/>
          <w:trHeight w:val="851"/>
        </w:trPr>
        <w:tc>
          <w:tcPr>
            <w:tcW w:w="709" w:type="dxa"/>
            <w:shd w:val="clear" w:color="auto" w:fill="FFFF99"/>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Default="00550057" w:rsidP="00550057">
            <w:r>
              <w:t>Michael receives a</w:t>
            </w:r>
            <w:r w:rsidRPr="00AA0C1B">
              <w:t xml:space="preserve"> </w:t>
            </w:r>
            <w:r>
              <w:t>discount of 12% off the full price of a new jacket.</w:t>
            </w:r>
          </w:p>
          <w:p w:rsidR="00550057" w:rsidRDefault="00550057" w:rsidP="00550057">
            <w:r>
              <w:t>He paid $110 for the jacket.</w:t>
            </w:r>
          </w:p>
          <w:p w:rsidR="00550057" w:rsidRPr="00AA0C1B" w:rsidRDefault="00550057" w:rsidP="00550057">
            <w:r>
              <w:t>What was the</w:t>
            </w:r>
            <w:r w:rsidRPr="00AA0C1B">
              <w:t xml:space="preserve"> </w:t>
            </w:r>
            <w:r>
              <w:t xml:space="preserve">full </w:t>
            </w:r>
            <w:r w:rsidRPr="00AA0C1B">
              <w:t>price</w:t>
            </w:r>
            <w:r>
              <w:t>, before the discount</w:t>
            </w:r>
            <w:r w:rsidRPr="00AA0C1B">
              <w:t>?</w:t>
            </w:r>
          </w:p>
          <w:p w:rsidR="00550057" w:rsidRPr="00AA0C1B" w:rsidRDefault="00550057" w:rsidP="00550057">
            <w:pPr>
              <w:tabs>
                <w:tab w:val="left" w:pos="426"/>
                <w:tab w:val="left" w:pos="2268"/>
                <w:tab w:val="left" w:pos="4253"/>
                <w:tab w:val="left" w:pos="6237"/>
              </w:tabs>
            </w:pPr>
          </w:p>
          <w:p w:rsidR="00550057" w:rsidRDefault="00550057" w:rsidP="00550057">
            <w:pPr>
              <w:tabs>
                <w:tab w:val="left" w:pos="426"/>
                <w:tab w:val="left" w:pos="2268"/>
                <w:tab w:val="left" w:pos="4253"/>
                <w:tab w:val="left" w:pos="6237"/>
              </w:tabs>
            </w:pPr>
            <w:r w:rsidRPr="00AA0C1B">
              <w:t xml:space="preserve">       A.     </w:t>
            </w:r>
            <w:r>
              <w:t xml:space="preserve">  $120.00             B.    $122.00              C.  $123.10</w:t>
            </w:r>
            <w:r w:rsidRPr="00AA0C1B">
              <w:t xml:space="preserve">               D.      </w:t>
            </w:r>
            <w:r>
              <w:t xml:space="preserve">$125.00              </w:t>
            </w:r>
          </w:p>
          <w:p w:rsidR="00550057" w:rsidRPr="002C50E9" w:rsidRDefault="00550057" w:rsidP="00550057">
            <w:pPr>
              <w:tabs>
                <w:tab w:val="left" w:pos="426"/>
                <w:tab w:val="left" w:pos="2268"/>
                <w:tab w:val="left" w:pos="4253"/>
                <w:tab w:val="left" w:pos="6237"/>
              </w:tabs>
              <w:rPr>
                <w:sz w:val="12"/>
                <w:szCs w:val="12"/>
              </w:rPr>
            </w:pPr>
          </w:p>
        </w:tc>
      </w:tr>
      <w:tr w:rsidR="00550057" w:rsidTr="00BF46DE">
        <w:trPr>
          <w:cantSplit/>
          <w:trHeight w:val="851"/>
        </w:trPr>
        <w:tc>
          <w:tcPr>
            <w:tcW w:w="709" w:type="dxa"/>
            <w:shd w:val="clear" w:color="auto" w:fill="FFFF99"/>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Default="00550057" w:rsidP="00550057">
            <w:pPr>
              <w:pStyle w:val="QuestionStyle"/>
            </w:pPr>
            <w:r>
              <w:t xml:space="preserve">Margaret lists her bike for sale at $250. Stacey says she should increase the price by 20%. </w:t>
            </w:r>
          </w:p>
          <w:p w:rsidR="00550057" w:rsidRDefault="00550057" w:rsidP="00550057">
            <w:pPr>
              <w:pStyle w:val="QuestionStyle"/>
            </w:pPr>
            <w:r>
              <w:t xml:space="preserve">If Margaret follows her advice, what </w:t>
            </w:r>
            <w:bookmarkStart w:id="0" w:name="_GoBack"/>
            <w:bookmarkEnd w:id="0"/>
            <w:r>
              <w:t>price will he offer the bike for?</w:t>
            </w:r>
          </w:p>
          <w:p w:rsidR="00550057" w:rsidRPr="003D5C6C" w:rsidRDefault="00550057" w:rsidP="00550057">
            <w:pPr>
              <w:rPr>
                <w:sz w:val="16"/>
                <w:szCs w:val="16"/>
              </w:rPr>
            </w:pPr>
          </w:p>
          <w:p w:rsidR="00550057" w:rsidRDefault="00550057" w:rsidP="00550057">
            <w:r w:rsidRPr="003D5C6C">
              <w:t xml:space="preserve">  </w:t>
            </w:r>
            <w:r>
              <w:t xml:space="preserve">      A. </w:t>
            </w:r>
            <w:r w:rsidRPr="003D5C6C">
              <w:t xml:space="preserve">    </w:t>
            </w:r>
            <w:r>
              <w:t xml:space="preserve">$200  </w:t>
            </w:r>
            <w:r w:rsidRPr="003D5C6C">
              <w:t xml:space="preserve">             B.</w:t>
            </w:r>
            <w:r>
              <w:t xml:space="preserve">      $270               C.       $300                D.      $325</w:t>
            </w:r>
          </w:p>
          <w:p w:rsidR="00550057" w:rsidRPr="0099507C" w:rsidRDefault="00550057" w:rsidP="00550057">
            <w:pPr>
              <w:pStyle w:val="QuestionStyle"/>
              <w:rPr>
                <w:sz w:val="12"/>
                <w:szCs w:val="12"/>
              </w:rPr>
            </w:pPr>
          </w:p>
        </w:tc>
      </w:tr>
      <w:tr w:rsidR="00550057" w:rsidTr="00BF46DE">
        <w:trPr>
          <w:cantSplit/>
          <w:trHeight w:val="851"/>
        </w:trPr>
        <w:tc>
          <w:tcPr>
            <w:tcW w:w="709" w:type="dxa"/>
            <w:shd w:val="clear" w:color="auto" w:fill="FFFF99"/>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Pr="00AA0C1B" w:rsidRDefault="00550057" w:rsidP="00550057">
            <w:r w:rsidRPr="00AA0C1B">
              <w:t>The p</w:t>
            </w:r>
            <w:r>
              <w:t>rice of petrol dropped from $1.75 per litre to $1.5</w:t>
            </w:r>
            <w:r w:rsidRPr="00AA0C1B">
              <w:t>0 per litre. Find the percentage decrease in price (to the nearest percent.)</w:t>
            </w:r>
          </w:p>
          <w:p w:rsidR="00550057" w:rsidRDefault="00550057" w:rsidP="00550057">
            <w:pPr>
              <w:pStyle w:val="QuestionStyle"/>
            </w:pPr>
          </w:p>
          <w:p w:rsidR="00550057" w:rsidRPr="003D5C6C" w:rsidRDefault="00550057" w:rsidP="00550057">
            <w:pPr>
              <w:rPr>
                <w:sz w:val="16"/>
                <w:szCs w:val="16"/>
              </w:rPr>
            </w:pPr>
          </w:p>
          <w:p w:rsidR="00550057" w:rsidRDefault="00550057" w:rsidP="00550057">
            <w:r w:rsidRPr="003D5C6C">
              <w:t xml:space="preserve">  </w:t>
            </w:r>
            <w:r>
              <w:t xml:space="preserve">      A. </w:t>
            </w:r>
            <w:r w:rsidRPr="003D5C6C">
              <w:t xml:space="preserve">   </w:t>
            </w:r>
            <w:r>
              <w:t xml:space="preserve"> </w:t>
            </w:r>
            <w:r w:rsidRPr="00550057">
              <w:rPr>
                <w:color w:val="FF0000"/>
                <w:position w:val="-2"/>
              </w:rPr>
              <w:object w:dxaOrig="461" w:dyaOrig="194">
                <v:shape id="_x0000_i1025" type="#_x0000_t75" style="width:22.8pt;height:9.6pt" o:ole="">
                  <v:imagedata r:id="rId14" o:title=""/>
                </v:shape>
                <o:OLEObject Type="Embed" ProgID="FXE300.Equation" ShapeID="_x0000_i1025" DrawAspect="Content" ObjectID="_1460099680" r:id="rId15"/>
              </w:object>
            </w:r>
            <w:r>
              <w:t xml:space="preserve"> </w:t>
            </w:r>
            <w:r w:rsidRPr="003D5C6C">
              <w:t xml:space="preserve">    </w:t>
            </w:r>
            <w:r>
              <w:t xml:space="preserve">         </w:t>
            </w:r>
            <w:r w:rsidRPr="003D5C6C">
              <w:t>B.</w:t>
            </w:r>
            <w:r>
              <w:t xml:space="preserve">         </w:t>
            </w:r>
            <w:r w:rsidRPr="00550057">
              <w:rPr>
                <w:color w:val="FF0000"/>
                <w:position w:val="-2"/>
              </w:rPr>
              <w:object w:dxaOrig="461" w:dyaOrig="194">
                <v:shape id="_x0000_i1026" type="#_x0000_t75" style="width:22.8pt;height:9.6pt" o:ole="">
                  <v:imagedata r:id="rId16" o:title=""/>
                </v:shape>
                <o:OLEObject Type="Embed" ProgID="FXE300.Equation" ShapeID="_x0000_i1026" DrawAspect="Content" ObjectID="_1460099681" r:id="rId17"/>
              </w:object>
            </w:r>
            <w:r>
              <w:t xml:space="preserve">                      C.      </w:t>
            </w:r>
            <w:r w:rsidRPr="00550057">
              <w:rPr>
                <w:color w:val="FF0000"/>
                <w:position w:val="-2"/>
              </w:rPr>
              <w:object w:dxaOrig="461" w:dyaOrig="194">
                <v:shape id="_x0000_i1027" type="#_x0000_t75" style="width:22.8pt;height:9.6pt" o:ole="">
                  <v:imagedata r:id="rId18" o:title=""/>
                </v:shape>
                <o:OLEObject Type="Embed" ProgID="FXE300.Equation" ShapeID="_x0000_i1027" DrawAspect="Content" ObjectID="_1460099682" r:id="rId19"/>
              </w:object>
            </w:r>
            <w:r>
              <w:t xml:space="preserve">                   D.      </w:t>
            </w:r>
            <w:r w:rsidRPr="00550057">
              <w:rPr>
                <w:color w:val="FF0000"/>
                <w:position w:val="-2"/>
              </w:rPr>
              <w:object w:dxaOrig="461" w:dyaOrig="194">
                <v:shape id="_x0000_i1028" type="#_x0000_t75" style="width:22.8pt;height:9.6pt" o:ole="">
                  <v:imagedata r:id="rId20" o:title=""/>
                </v:shape>
                <o:OLEObject Type="Embed" ProgID="FXE300.Equation" ShapeID="_x0000_i1028" DrawAspect="Content" ObjectID="_1460099683" r:id="rId21"/>
              </w:object>
            </w:r>
          </w:p>
          <w:p w:rsidR="00550057" w:rsidRPr="00BF0BFB" w:rsidRDefault="00550057" w:rsidP="00550057">
            <w:pPr>
              <w:pStyle w:val="QuestionStyle"/>
              <w:rPr>
                <w:sz w:val="12"/>
                <w:szCs w:val="12"/>
              </w:rPr>
            </w:pPr>
          </w:p>
        </w:tc>
      </w:tr>
      <w:tr w:rsidR="00550057" w:rsidTr="00BF46DE">
        <w:trPr>
          <w:cantSplit/>
          <w:trHeight w:val="851"/>
        </w:trPr>
        <w:tc>
          <w:tcPr>
            <w:tcW w:w="709" w:type="dxa"/>
            <w:shd w:val="clear" w:color="auto" w:fill="FFFF99"/>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Pr="00AA0C1B" w:rsidRDefault="00550057" w:rsidP="00550057">
            <w:pPr>
              <w:pStyle w:val="BodyTextIndent"/>
              <w:ind w:left="0" w:firstLine="0"/>
              <w:rPr>
                <w:szCs w:val="24"/>
              </w:rPr>
            </w:pPr>
            <w:r w:rsidRPr="00AA0C1B">
              <w:rPr>
                <w:szCs w:val="24"/>
              </w:rPr>
              <w:t>Maisie borrows $250 and pays simple interest on the principal for 3</w:t>
            </w:r>
            <w:r>
              <w:rPr>
                <w:szCs w:val="24"/>
              </w:rPr>
              <w:t xml:space="preserve">½ </w:t>
            </w:r>
            <w:r w:rsidRPr="00AA0C1B">
              <w:rPr>
                <w:szCs w:val="24"/>
              </w:rPr>
              <w:t>years at 12% p.a. How much interest does she pay?</w:t>
            </w:r>
          </w:p>
          <w:p w:rsidR="00550057" w:rsidRPr="003D5C6C" w:rsidRDefault="00550057" w:rsidP="00550057">
            <w:pPr>
              <w:rPr>
                <w:sz w:val="16"/>
                <w:szCs w:val="16"/>
              </w:rPr>
            </w:pPr>
          </w:p>
          <w:p w:rsidR="00550057" w:rsidRDefault="00550057" w:rsidP="00550057">
            <w:r w:rsidRPr="003D5C6C">
              <w:t xml:space="preserve">  </w:t>
            </w:r>
            <w:r>
              <w:t xml:space="preserve">      A. </w:t>
            </w:r>
            <w:r w:rsidRPr="003D5C6C">
              <w:t xml:space="preserve">   </w:t>
            </w:r>
            <w:r w:rsidR="00BF0BFB">
              <w:t>$90</w:t>
            </w:r>
            <w:r w:rsidRPr="003D5C6C">
              <w:t xml:space="preserve">    </w:t>
            </w:r>
            <w:r>
              <w:t xml:space="preserve">     </w:t>
            </w:r>
            <w:r w:rsidR="00BF0BFB">
              <w:t xml:space="preserve">         </w:t>
            </w:r>
            <w:r w:rsidRPr="003D5C6C">
              <w:t>B.</w:t>
            </w:r>
            <w:r>
              <w:t xml:space="preserve">        </w:t>
            </w:r>
            <w:r w:rsidR="00BF0BFB">
              <w:t>$105</w:t>
            </w:r>
            <w:r>
              <w:t xml:space="preserve">         </w:t>
            </w:r>
            <w:r w:rsidR="00BF0BFB">
              <w:t xml:space="preserve">   </w:t>
            </w:r>
            <w:r>
              <w:t xml:space="preserve">        C.    </w:t>
            </w:r>
            <w:r w:rsidR="00BF0BFB">
              <w:t>$120</w:t>
            </w:r>
            <w:r>
              <w:t xml:space="preserve">                     D.      </w:t>
            </w:r>
            <w:r w:rsidR="00BF0BFB">
              <w:t>$125</w:t>
            </w:r>
          </w:p>
          <w:p w:rsidR="00550057" w:rsidRPr="00BF0BFB" w:rsidRDefault="00550057" w:rsidP="00550057">
            <w:pPr>
              <w:pStyle w:val="QuestionStyle"/>
              <w:rPr>
                <w:sz w:val="12"/>
                <w:szCs w:val="12"/>
              </w:rPr>
            </w:pPr>
          </w:p>
        </w:tc>
      </w:tr>
      <w:tr w:rsidR="00550057" w:rsidTr="00BF46DE">
        <w:trPr>
          <w:cantSplit/>
          <w:trHeight w:val="851"/>
        </w:trPr>
        <w:tc>
          <w:tcPr>
            <w:tcW w:w="709" w:type="dxa"/>
            <w:shd w:val="clear" w:color="auto" w:fill="FFFF99"/>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BF0BFB" w:rsidRDefault="00BF0BFB" w:rsidP="00BF0BFB">
            <w:r>
              <w:t>Anthea invests $5 000 at 6.25</w:t>
            </w:r>
            <w:r w:rsidRPr="00AA0C1B">
              <w:t xml:space="preserve">% p.a. simple interest for a period of </w:t>
            </w:r>
            <w:r>
              <w:t>2 years</w:t>
            </w:r>
            <w:r w:rsidRPr="00AA0C1B">
              <w:t xml:space="preserve">. </w:t>
            </w:r>
          </w:p>
          <w:p w:rsidR="00BF0BFB" w:rsidRPr="00AA0C1B" w:rsidRDefault="00BF0BFB" w:rsidP="00BF0BFB">
            <w:r w:rsidRPr="00AA0C1B">
              <w:t xml:space="preserve">How much interest does she earn? </w:t>
            </w:r>
          </w:p>
          <w:p w:rsidR="00550057" w:rsidRPr="003D5C6C" w:rsidRDefault="00550057" w:rsidP="00550057">
            <w:pPr>
              <w:rPr>
                <w:sz w:val="16"/>
                <w:szCs w:val="16"/>
              </w:rPr>
            </w:pPr>
          </w:p>
          <w:p w:rsidR="00550057" w:rsidRDefault="00550057" w:rsidP="00550057">
            <w:r w:rsidRPr="003D5C6C">
              <w:t xml:space="preserve">  </w:t>
            </w:r>
            <w:r>
              <w:t xml:space="preserve">      A. </w:t>
            </w:r>
            <w:r w:rsidRPr="003D5C6C">
              <w:t xml:space="preserve">   </w:t>
            </w:r>
            <w:r w:rsidR="00BF0BFB">
              <w:t>$125</w:t>
            </w:r>
            <w:r>
              <w:t xml:space="preserve">   </w:t>
            </w:r>
            <w:r w:rsidRPr="003D5C6C">
              <w:t xml:space="preserve">             B.</w:t>
            </w:r>
            <w:r>
              <w:t xml:space="preserve">     </w:t>
            </w:r>
            <w:r w:rsidR="00BF0BFB">
              <w:t>$625</w:t>
            </w:r>
            <w:r>
              <w:t xml:space="preserve">                        C.       </w:t>
            </w:r>
            <w:r w:rsidR="00BF0BFB">
              <w:t>$3 125</w:t>
            </w:r>
            <w:r>
              <w:t xml:space="preserve">                 D.     </w:t>
            </w:r>
            <w:r w:rsidR="00BF0BFB">
              <w:t>$6250</w:t>
            </w:r>
          </w:p>
          <w:p w:rsidR="00550057" w:rsidRPr="00BF0BFB" w:rsidRDefault="00550057" w:rsidP="00550057">
            <w:pPr>
              <w:pStyle w:val="QuestionStyle"/>
              <w:rPr>
                <w:sz w:val="12"/>
                <w:szCs w:val="12"/>
              </w:rPr>
            </w:pPr>
          </w:p>
        </w:tc>
      </w:tr>
      <w:tr w:rsidR="00550057" w:rsidTr="00BF46DE">
        <w:trPr>
          <w:cantSplit/>
          <w:trHeight w:val="851"/>
        </w:trPr>
        <w:tc>
          <w:tcPr>
            <w:tcW w:w="709" w:type="dxa"/>
            <w:shd w:val="clear" w:color="auto" w:fill="FFCCCC"/>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Default="00550057" w:rsidP="00550057">
            <w:r>
              <w:t>Peta compares two specials on Club Cola for a party.</w:t>
            </w:r>
          </w:p>
          <w:p w:rsidR="00550057" w:rsidRDefault="00550057" w:rsidP="00550057">
            <w:r>
              <w:t>Two litre bottles are on special at 2 bottles for $5.00.</w:t>
            </w:r>
          </w:p>
          <w:p w:rsidR="00550057" w:rsidRDefault="00550057" w:rsidP="00550057">
            <w:r>
              <w:t>Packs of six 600 ml bottles are on special for $4.50 per pack.</w:t>
            </w:r>
          </w:p>
          <w:p w:rsidR="00550057" w:rsidRDefault="00550057" w:rsidP="00550057">
            <w:r>
              <w:t xml:space="preserve">Which is true? </w:t>
            </w:r>
          </w:p>
          <w:p w:rsidR="00550057" w:rsidRPr="00F538E6" w:rsidRDefault="00550057" w:rsidP="00550057">
            <w:pPr>
              <w:rPr>
                <w:sz w:val="12"/>
              </w:rPr>
            </w:pPr>
          </w:p>
          <w:p w:rsidR="00550057" w:rsidRDefault="00550057" w:rsidP="00550057">
            <w:r>
              <w:t xml:space="preserve">      A.    The 600 ml bottles are better value per litre.</w:t>
            </w:r>
          </w:p>
          <w:p w:rsidR="00550057" w:rsidRDefault="00550057" w:rsidP="00550057">
            <w:r>
              <w:t xml:space="preserve">      B.    The two litre bottles are better value per litre.</w:t>
            </w:r>
          </w:p>
          <w:p w:rsidR="00550057" w:rsidRDefault="00550057" w:rsidP="00550057">
            <w:r>
              <w:t xml:space="preserve">      C.    Both sized bottles are equal value per litre.</w:t>
            </w:r>
          </w:p>
          <w:p w:rsidR="00550057" w:rsidRDefault="00550057" w:rsidP="00550057">
            <w:r>
              <w:t xml:space="preserve">      D.    There is not enough information to decide which is the best value.</w:t>
            </w:r>
          </w:p>
          <w:p w:rsidR="00550057" w:rsidRPr="00BF0BFB" w:rsidRDefault="00550057" w:rsidP="00550057">
            <w:pPr>
              <w:pStyle w:val="QuestionStyle"/>
              <w:rPr>
                <w:sz w:val="12"/>
                <w:szCs w:val="12"/>
              </w:rPr>
            </w:pPr>
          </w:p>
        </w:tc>
      </w:tr>
      <w:tr w:rsidR="00550057" w:rsidTr="00BF46DE">
        <w:trPr>
          <w:cantSplit/>
          <w:trHeight w:val="851"/>
        </w:trPr>
        <w:tc>
          <w:tcPr>
            <w:tcW w:w="709" w:type="dxa"/>
            <w:shd w:val="clear" w:color="auto" w:fill="FFCCCC"/>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BF0BFB" w:rsidRDefault="00550057" w:rsidP="00550057">
            <w:pPr>
              <w:ind w:right="227"/>
            </w:pPr>
            <w:r w:rsidRPr="00AA0C1B">
              <w:t>An electrical store makes a 70% profit on the cost</w:t>
            </w:r>
            <w:r w:rsidR="00BF0BFB">
              <w:t xml:space="preserve"> price of all of its sales. </w:t>
            </w:r>
          </w:p>
          <w:p w:rsidR="00BF0BFB" w:rsidRDefault="00BF0BFB" w:rsidP="00550057">
            <w:pPr>
              <w:ind w:right="227"/>
            </w:pPr>
            <w:r>
              <w:t>T</w:t>
            </w:r>
            <w:r w:rsidR="00550057" w:rsidRPr="00AA0C1B">
              <w:t xml:space="preserve">he store sells a </w:t>
            </w:r>
            <w:r>
              <w:t>television</w:t>
            </w:r>
            <w:r w:rsidR="00550057" w:rsidRPr="00AA0C1B">
              <w:t xml:space="preserve"> </w:t>
            </w:r>
            <w:r>
              <w:t xml:space="preserve">for </w:t>
            </w:r>
            <w:r w:rsidR="00550057" w:rsidRPr="00AA0C1B">
              <w:t>$</w:t>
            </w:r>
            <w:r>
              <w:t>816.</w:t>
            </w:r>
          </w:p>
          <w:p w:rsidR="00550057" w:rsidRPr="00AA0C1B" w:rsidRDefault="00BF0BFB" w:rsidP="00550057">
            <w:pPr>
              <w:ind w:right="227"/>
            </w:pPr>
            <w:r>
              <w:t>How much profit did they make</w:t>
            </w:r>
            <w:r w:rsidR="00550057" w:rsidRPr="00AA0C1B">
              <w:t xml:space="preserve">? </w:t>
            </w:r>
          </w:p>
          <w:p w:rsidR="00550057" w:rsidRPr="003D5C6C" w:rsidRDefault="00550057" w:rsidP="00550057">
            <w:pPr>
              <w:rPr>
                <w:sz w:val="16"/>
                <w:szCs w:val="16"/>
              </w:rPr>
            </w:pPr>
          </w:p>
          <w:p w:rsidR="00550057" w:rsidRDefault="00550057" w:rsidP="00550057">
            <w:r w:rsidRPr="003D5C6C">
              <w:t xml:space="preserve">  </w:t>
            </w:r>
            <w:r>
              <w:t xml:space="preserve">      A. </w:t>
            </w:r>
            <w:r w:rsidRPr="003D5C6C">
              <w:t xml:space="preserve">     </w:t>
            </w:r>
            <w:r w:rsidR="001904BD">
              <w:t>$336.00</w:t>
            </w:r>
            <w:r w:rsidRPr="003D5C6C">
              <w:t xml:space="preserve">          B.</w:t>
            </w:r>
            <w:r>
              <w:t xml:space="preserve">      </w:t>
            </w:r>
            <w:r w:rsidR="001904BD">
              <w:t>$408.00</w:t>
            </w:r>
            <w:r>
              <w:t xml:space="preserve">          C.       </w:t>
            </w:r>
            <w:r w:rsidR="001904BD">
              <w:t>$480.00</w:t>
            </w:r>
            <w:r>
              <w:t xml:space="preserve">          D.    </w:t>
            </w:r>
            <w:r w:rsidR="001904BD">
              <w:t>$</w:t>
            </w:r>
            <w:r w:rsidR="001904BD" w:rsidRPr="001904BD">
              <w:t>571.2</w:t>
            </w:r>
            <w:r w:rsidR="00BF0BFB">
              <w:t>0</w:t>
            </w:r>
            <w:r>
              <w:t xml:space="preserve">  </w:t>
            </w:r>
          </w:p>
          <w:p w:rsidR="00550057" w:rsidRPr="00BF0BFB" w:rsidRDefault="00550057" w:rsidP="00550057">
            <w:pPr>
              <w:pStyle w:val="QuestionStyle"/>
              <w:rPr>
                <w:sz w:val="12"/>
                <w:szCs w:val="12"/>
              </w:rPr>
            </w:pPr>
          </w:p>
        </w:tc>
      </w:tr>
      <w:tr w:rsidR="00550057" w:rsidTr="00BF46DE">
        <w:trPr>
          <w:cantSplit/>
          <w:trHeight w:val="851"/>
        </w:trPr>
        <w:tc>
          <w:tcPr>
            <w:tcW w:w="709" w:type="dxa"/>
            <w:shd w:val="clear" w:color="auto" w:fill="FFCCCC"/>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Default="00481432" w:rsidP="00481432">
            <w:r>
              <w:t>Daniel invests $6 5</w:t>
            </w:r>
            <w:r w:rsidRPr="00AA0C1B">
              <w:t>00 at 8</w:t>
            </w:r>
            <w:r>
              <w:t>.5</w:t>
            </w:r>
            <w:r w:rsidRPr="00AA0C1B">
              <w:t xml:space="preserve">% p.a. simple interest for a period of 9 months. How much interest does she earn? </w:t>
            </w:r>
          </w:p>
          <w:p w:rsidR="00550057" w:rsidRPr="003D5C6C" w:rsidRDefault="00550057" w:rsidP="00550057">
            <w:pPr>
              <w:rPr>
                <w:sz w:val="16"/>
                <w:szCs w:val="16"/>
              </w:rPr>
            </w:pPr>
          </w:p>
          <w:p w:rsidR="00550057" w:rsidRDefault="00550057" w:rsidP="00550057">
            <w:r w:rsidRPr="003D5C6C">
              <w:t xml:space="preserve">  </w:t>
            </w:r>
            <w:r>
              <w:t xml:space="preserve">      A. </w:t>
            </w:r>
            <w:r w:rsidRPr="003D5C6C">
              <w:t xml:space="preserve">   </w:t>
            </w:r>
            <w:r w:rsidR="00481432">
              <w:t>$414.38</w:t>
            </w:r>
            <w:r w:rsidRPr="003D5C6C">
              <w:t xml:space="preserve">    </w:t>
            </w:r>
            <w:r>
              <w:t xml:space="preserve">     </w:t>
            </w:r>
            <w:r w:rsidRPr="003D5C6C">
              <w:t xml:space="preserve">  B.</w:t>
            </w:r>
            <w:r>
              <w:t xml:space="preserve">     </w:t>
            </w:r>
            <w:r w:rsidR="00481432">
              <w:t>$828.75</w:t>
            </w:r>
            <w:r>
              <w:t xml:space="preserve">            C.      </w:t>
            </w:r>
            <w:r w:rsidR="00481432">
              <w:t>$621.56</w:t>
            </w:r>
            <w:r>
              <w:t xml:space="preserve">           D.     </w:t>
            </w:r>
            <w:r w:rsidR="00481432">
              <w:t>$</w:t>
            </w:r>
            <w:r w:rsidR="00481432" w:rsidRPr="00481432">
              <w:t>4</w:t>
            </w:r>
            <w:r w:rsidR="00481432">
              <w:t xml:space="preserve"> </w:t>
            </w:r>
            <w:r w:rsidR="00481432" w:rsidRPr="00481432">
              <w:t>972.5</w:t>
            </w:r>
            <w:r w:rsidR="00481432">
              <w:t>0</w:t>
            </w:r>
            <w:r>
              <w:t xml:space="preserve"> </w:t>
            </w:r>
          </w:p>
          <w:p w:rsidR="00550057" w:rsidRPr="00481432" w:rsidRDefault="00550057" w:rsidP="00550057">
            <w:pPr>
              <w:pStyle w:val="QuestionStyle"/>
              <w:rPr>
                <w:sz w:val="16"/>
                <w:szCs w:val="16"/>
              </w:rPr>
            </w:pPr>
          </w:p>
        </w:tc>
      </w:tr>
      <w:tr w:rsidR="00550057" w:rsidTr="00BF46DE">
        <w:trPr>
          <w:cantSplit/>
          <w:trHeight w:val="851"/>
        </w:trPr>
        <w:tc>
          <w:tcPr>
            <w:tcW w:w="709" w:type="dxa"/>
            <w:shd w:val="clear" w:color="auto" w:fill="FFCCCC"/>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Default="00481432" w:rsidP="00B206DB">
            <w:r>
              <w:t>Linda wants to earn $5</w:t>
            </w:r>
            <w:r w:rsidR="00B206DB">
              <w:t>00 in interest in 6 months</w:t>
            </w:r>
            <w:r w:rsidRPr="00AA0C1B">
              <w:t>. The best simple int</w:t>
            </w:r>
            <w:r w:rsidR="00B206DB">
              <w:t>erest rate that she can find is 9.5</w:t>
            </w:r>
            <w:r w:rsidRPr="00AA0C1B">
              <w:t>% p.a. How much would he need to invest to ach</w:t>
            </w:r>
            <w:r w:rsidR="00B206DB">
              <w:t>ieve her aim</w:t>
            </w:r>
            <w:r w:rsidRPr="00AA0C1B">
              <w:t>?</w:t>
            </w:r>
          </w:p>
          <w:p w:rsidR="00550057" w:rsidRPr="003D5C6C" w:rsidRDefault="00550057" w:rsidP="00550057">
            <w:pPr>
              <w:rPr>
                <w:sz w:val="16"/>
                <w:szCs w:val="16"/>
              </w:rPr>
            </w:pPr>
          </w:p>
          <w:p w:rsidR="00550057" w:rsidRDefault="00550057" w:rsidP="00550057">
            <w:r w:rsidRPr="003D5C6C">
              <w:t xml:space="preserve">  </w:t>
            </w:r>
            <w:r>
              <w:t xml:space="preserve">      A. </w:t>
            </w:r>
            <w:r w:rsidRPr="003D5C6C">
              <w:t xml:space="preserve">   </w:t>
            </w:r>
            <w:r w:rsidR="00B206DB">
              <w:t>$877</w:t>
            </w:r>
            <w:r>
              <w:t xml:space="preserve">   </w:t>
            </w:r>
            <w:r w:rsidRPr="003D5C6C">
              <w:t xml:space="preserve">             B.</w:t>
            </w:r>
            <w:r>
              <w:t xml:space="preserve">    </w:t>
            </w:r>
            <w:r w:rsidR="00B206DB">
              <w:t>$1 053</w:t>
            </w:r>
            <w:r>
              <w:t xml:space="preserve">                C. </w:t>
            </w:r>
            <w:r w:rsidR="00B206DB">
              <w:t xml:space="preserve"> </w:t>
            </w:r>
            <w:r>
              <w:t xml:space="preserve">  </w:t>
            </w:r>
            <w:r w:rsidR="00B206DB">
              <w:t xml:space="preserve">$5 264 </w:t>
            </w:r>
            <w:r>
              <w:t xml:space="preserve">             D.    </w:t>
            </w:r>
            <w:r w:rsidR="00B206DB">
              <w:t>$10 527</w:t>
            </w:r>
            <w:r>
              <w:t xml:space="preserve">  </w:t>
            </w:r>
          </w:p>
          <w:p w:rsidR="00550057" w:rsidRDefault="00550057" w:rsidP="00550057">
            <w:pPr>
              <w:pStyle w:val="QuestionStyle"/>
            </w:pPr>
          </w:p>
        </w:tc>
      </w:tr>
      <w:tr w:rsidR="00550057" w:rsidTr="00BF46DE">
        <w:trPr>
          <w:cantSplit/>
          <w:trHeight w:val="851"/>
        </w:trPr>
        <w:tc>
          <w:tcPr>
            <w:tcW w:w="709" w:type="dxa"/>
            <w:shd w:val="clear" w:color="auto" w:fill="FFCCCC"/>
          </w:tcPr>
          <w:p w:rsidR="00550057" w:rsidRPr="001B3341" w:rsidRDefault="00550057" w:rsidP="00550057">
            <w:pPr>
              <w:pStyle w:val="ListParagraph"/>
              <w:numPr>
                <w:ilvl w:val="0"/>
                <w:numId w:val="2"/>
              </w:numPr>
              <w:ind w:left="57" w:firstLine="0"/>
            </w:pPr>
          </w:p>
        </w:tc>
        <w:tc>
          <w:tcPr>
            <w:tcW w:w="9781" w:type="dxa"/>
            <w:gridSpan w:val="3"/>
            <w:tcBorders>
              <w:top w:val="single" w:sz="4" w:space="0" w:color="auto"/>
              <w:bottom w:val="single" w:sz="4" w:space="0" w:color="auto"/>
            </w:tcBorders>
          </w:tcPr>
          <w:p w:rsidR="00550057" w:rsidRDefault="009C6921" w:rsidP="00550057">
            <w:pPr>
              <w:pStyle w:val="QuestionStyle"/>
            </w:pPr>
            <w:r>
              <w:t>Gidget</w:t>
            </w:r>
            <w:r w:rsidR="00481432" w:rsidRPr="00AA0C1B">
              <w:t xml:space="preserve"> invested $</w:t>
            </w:r>
            <w:r w:rsidR="00297EAF">
              <w:t xml:space="preserve">3 </w:t>
            </w:r>
            <w:r w:rsidR="00481432" w:rsidRPr="00AA0C1B">
              <w:t>600.00</w:t>
            </w:r>
            <w:r w:rsidR="00297EAF" w:rsidRPr="00AA0C1B">
              <w:t xml:space="preserve"> for </w:t>
            </w:r>
            <w:r w:rsidR="00297EAF">
              <w:t>18 months</w:t>
            </w:r>
            <w:r w:rsidR="00481432" w:rsidRPr="00AA0C1B">
              <w:t xml:space="preserve"> </w:t>
            </w:r>
            <w:r w:rsidR="00297EAF">
              <w:t>in an account that paid her $405.00</w:t>
            </w:r>
            <w:r w:rsidR="00481432" w:rsidRPr="00AA0C1B">
              <w:t xml:space="preserve"> </w:t>
            </w:r>
            <w:r w:rsidR="00297EAF">
              <w:t xml:space="preserve">in </w:t>
            </w:r>
            <w:r w:rsidR="00481432" w:rsidRPr="00AA0C1B">
              <w:t>simple interest</w:t>
            </w:r>
            <w:r w:rsidR="00297EAF">
              <w:t xml:space="preserve"> at maturity. What was the annual interest rate</w:t>
            </w:r>
            <w:r w:rsidR="00481432" w:rsidRPr="00AA0C1B">
              <w:t>?</w:t>
            </w:r>
          </w:p>
          <w:p w:rsidR="00550057" w:rsidRPr="003D5C6C" w:rsidRDefault="00550057" w:rsidP="00550057">
            <w:pPr>
              <w:rPr>
                <w:sz w:val="16"/>
                <w:szCs w:val="16"/>
              </w:rPr>
            </w:pPr>
          </w:p>
          <w:p w:rsidR="00550057" w:rsidRDefault="00550057" w:rsidP="00550057">
            <w:r w:rsidRPr="003D5C6C">
              <w:t xml:space="preserve">  </w:t>
            </w:r>
            <w:r>
              <w:t xml:space="preserve">      A. </w:t>
            </w:r>
            <w:r w:rsidRPr="003D5C6C">
              <w:t xml:space="preserve">   </w:t>
            </w:r>
            <w:r w:rsidR="00297EAF">
              <w:t>6.0%</w:t>
            </w:r>
            <w:r w:rsidRPr="003D5C6C">
              <w:t xml:space="preserve"> </w:t>
            </w:r>
            <w:r>
              <w:t xml:space="preserve">     </w:t>
            </w:r>
            <w:r w:rsidRPr="003D5C6C">
              <w:t xml:space="preserve">          B.</w:t>
            </w:r>
            <w:r>
              <w:t xml:space="preserve">     </w:t>
            </w:r>
            <w:r w:rsidR="00297EAF">
              <w:t>6.5%</w:t>
            </w:r>
            <w:r>
              <w:t xml:space="preserve">                   C.  </w:t>
            </w:r>
            <w:r w:rsidR="00297EAF">
              <w:t>7.0%</w:t>
            </w:r>
            <w:r>
              <w:t xml:space="preserve">                  D.    </w:t>
            </w:r>
            <w:r w:rsidR="00297EAF">
              <w:t>7.5% p.a.</w:t>
            </w:r>
          </w:p>
          <w:p w:rsidR="00550057" w:rsidRDefault="00550057" w:rsidP="00550057">
            <w:pPr>
              <w:pStyle w:val="QuestionStyle"/>
            </w:pPr>
          </w:p>
        </w:tc>
      </w:tr>
    </w:tbl>
    <w:p w:rsidR="00BF46DE" w:rsidRDefault="00BF46DE" w:rsidP="00E6052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641E741A3ACA4430B141E5578FBF68E5"/>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B206DB" w:rsidP="00E60529">
          <w:pPr>
            <w:pStyle w:val="Heading1"/>
            <w:jc w:val="center"/>
          </w:pPr>
          <w:r>
            <w:t>Financial Maths &amp; Simple Interest</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23424" behindDoc="0" locked="0" layoutInCell="1" allowOverlap="1" wp14:anchorId="003EA4C1" wp14:editId="7E4335AF">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DFEDFE" id="Oval 200" o:spid="_x0000_s1026" style="position:absolute;margin-left:134.7pt;margin-top:3.4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736F75E8" wp14:editId="160B2CC3">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948B59" id="Oval 199" o:spid="_x0000_s1026" style="position:absolute;margin-left:230.1pt;margin-top:1.9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448" behindDoc="0" locked="0" layoutInCell="1" allowOverlap="1" wp14:anchorId="45C0E279" wp14:editId="13BD0730">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21D4D1" id="Oval 198" o:spid="_x0000_s1026" style="position:absolute;margin-left:183.9pt;margin-top:2.6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55C97E00" wp14:editId="2DF39D5E">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429E39" id="Oval 197" o:spid="_x0000_s1026" style="position:absolute;margin-left:89.1pt;margin-top:4.9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9568" behindDoc="0" locked="0" layoutInCell="1" allowOverlap="1" wp14:anchorId="75E8F10B" wp14:editId="0474214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28587" id="Oval 196" o:spid="_x0000_s1026" style="position:absolute;margin-left:230.8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762DFC1B" wp14:editId="5D2D8B0C">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BFCA5" id="Oval 195" o:spid="_x0000_s1026" style="position:absolute;margin-left:182.4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373C3349" wp14:editId="1B884EE3">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72E11" id="Oval 194" o:spid="_x0000_s1026" style="position:absolute;margin-left:133.9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57472C5C" wp14:editId="607DB3B7">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A97DBC" id="Oval 193" o:spid="_x0000_s1026" style="position:absolute;margin-left:88.3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3664" behindDoc="0" locked="0" layoutInCell="1" allowOverlap="1" wp14:anchorId="51645BB4" wp14:editId="121EFBA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E15385" id="Oval 192" o:spid="_x0000_s1026" style="position:absolute;margin-left:230.8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14:anchorId="49A83744" wp14:editId="555CF522">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063E8" id="Oval 191" o:spid="_x0000_s1026" style="position:absolute;margin-left:182.4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6A34F37D" wp14:editId="0C6DEFF5">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3EC94" id="Oval 190" o:spid="_x0000_s1026" style="position:absolute;margin-left:133.9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709B52E8" wp14:editId="11C8845F">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9F9DA2" id="Oval 189" o:spid="_x0000_s1026" style="position:absolute;margin-left:88.3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7760" behindDoc="0" locked="0" layoutInCell="1" allowOverlap="1" wp14:anchorId="548AEE2D" wp14:editId="70E020FE">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400BB1" id="Oval 188" o:spid="_x0000_s1026" style="position:absolute;margin-left:230.8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736" behindDoc="0" locked="0" layoutInCell="1" allowOverlap="1" wp14:anchorId="615E98A6" wp14:editId="0512F332">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FCD98" id="Oval 187" o:spid="_x0000_s1026" style="position:absolute;margin-left:182.4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14:anchorId="4308854E" wp14:editId="38EEC76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1AF8F" id="Oval 186" o:spid="_x0000_s1026" style="position:absolute;margin-left:133.95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3B64412A" wp14:editId="1024A913">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B5D591" id="Oval 185" o:spid="_x0000_s1026" style="position:absolute;margin-left:88.3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1856" behindDoc="0" locked="0" layoutInCell="1" allowOverlap="1" wp14:anchorId="6976F5F2" wp14:editId="13C6400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153AA" id="Oval 184" o:spid="_x0000_s1026" style="position:absolute;margin-left:230.8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3792EA5E" wp14:editId="1A35D6DE">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F1F460" id="Oval 183" o:spid="_x0000_s1026" style="position:absolute;margin-left:182.4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14:anchorId="1E80B766" wp14:editId="4B089919">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ADABE" id="Oval 182" o:spid="_x0000_s1026" style="position:absolute;margin-left:133.95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23E63424" wp14:editId="516B1DAC">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E12D3C" id="Oval 181" o:spid="_x0000_s1026" style="position:absolute;margin-left:88.3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5952" behindDoc="0" locked="0" layoutInCell="1" allowOverlap="1" wp14:anchorId="155E2C19" wp14:editId="58CE820A">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36FD08" id="Oval 180" o:spid="_x0000_s1026" style="position:absolute;margin-left:230.8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14:anchorId="055F9400" wp14:editId="3EBD79B9">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252F7" id="Oval 179" o:spid="_x0000_s1026" style="position:absolute;margin-left:182.4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05F3911E" wp14:editId="6C12D66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019436" id="Oval 178" o:spid="_x0000_s1026" style="position:absolute;margin-left:133.9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14:anchorId="29B74711" wp14:editId="772E2C84">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84F0D1" id="Oval 177" o:spid="_x0000_s1026" style="position:absolute;margin-left:88.3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0048" behindDoc="0" locked="0" layoutInCell="1" allowOverlap="1" wp14:anchorId="416EBFE3" wp14:editId="50C42BB9">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F0CA1" id="Oval 176" o:spid="_x0000_s1026" style="position:absolute;margin-left:230.8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14:anchorId="10CE4442" wp14:editId="541D489B">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C7B41" id="Oval 175" o:spid="_x0000_s1026" style="position:absolute;margin-left:182.4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027737BB" wp14:editId="32A1B71C">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628F48" id="Oval 174" o:spid="_x0000_s1026" style="position:absolute;margin-left:133.9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00FA6D2B" wp14:editId="223AB36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549CF" id="Oval 173" o:spid="_x0000_s1026" style="position:absolute;margin-left:88.3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0288" behindDoc="0" locked="0" layoutInCell="1" allowOverlap="1" wp14:anchorId="41008940" wp14:editId="4C9E28A4">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B4352" id="Oval 172" o:spid="_x0000_s1026" style="position:absolute;margin-left:230.8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6A89E934" wp14:editId="47C4509F">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8CD74" id="Oval 171" o:spid="_x0000_s1026" style="position:absolute;margin-left:182.4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5155D0B5" wp14:editId="64348DA3">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935557" id="Oval 170" o:spid="_x0000_s1026" style="position:absolute;margin-left:133.9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4F2A96E8" wp14:editId="2FEC235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30154F" id="Oval 169" o:spid="_x0000_s1026" style="position:absolute;margin-left:88.3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8480" behindDoc="0" locked="0" layoutInCell="1" allowOverlap="1" wp14:anchorId="11139685" wp14:editId="378239B8">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D9FA6" id="Oval 168" o:spid="_x0000_s1026" style="position:absolute;margin-left:230.8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9ED13AD" wp14:editId="3718806E">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4B2B4" id="Oval 167" o:spid="_x0000_s1026" style="position:absolute;margin-left:182.4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4203D8B9" wp14:editId="289E061A">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BA872E" id="Oval 166" o:spid="_x0000_s1026" style="position:absolute;margin-left:133.9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515CE591" wp14:editId="73DFC882">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176B42" id="Oval 165" o:spid="_x0000_s1026" style="position:absolute;margin-left:88.3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2576" behindDoc="0" locked="0" layoutInCell="1" allowOverlap="1" wp14:anchorId="6B1C2573" wp14:editId="31D5A14B">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EA9EF" id="Oval 164" o:spid="_x0000_s1026" style="position:absolute;margin-left:230.8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6B997F1A" wp14:editId="7AAE05DF">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6B45B2" id="Oval 163" o:spid="_x0000_s1026" style="position:absolute;margin-left:182.4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01243EEA" wp14:editId="668E5712">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9A096" id="Oval 162" o:spid="_x0000_s1026" style="position:absolute;margin-left:133.9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7DAF32FD" wp14:editId="45441D54">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CC6361" id="Oval 161" o:spid="_x0000_s1026" style="position:absolute;margin-left:88.3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74624" behindDoc="0" locked="0" layoutInCell="1" allowOverlap="1" wp14:anchorId="6125FE73" wp14:editId="099F60F1">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AFFCD" id="Oval 1" o:spid="_x0000_s1026" style="position:absolute;margin-left:134.7pt;margin-top:3.4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4256A4E3" wp14:editId="1100802B">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0F1D3" id="Oval 2" o:spid="_x0000_s1026" style="position:absolute;margin-left:230.1pt;margin-top:1.9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5B41B415" wp14:editId="02A667E5">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E62747" id="Oval 3" o:spid="_x0000_s1026" style="position:absolute;margin-left:183.9pt;margin-top:2.6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44EC5CA3" wp14:editId="3AAAA5A5">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149E3" id="Oval 4" o:spid="_x0000_s1026" style="position:absolute;margin-left:89.1pt;margin-top:4.9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0768" behindDoc="0" locked="0" layoutInCell="1" allowOverlap="1" wp14:anchorId="3FA17FE9" wp14:editId="31B4E6BC">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4C9FC0" id="Oval 5" o:spid="_x0000_s1026" style="position:absolute;margin-left:230.8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04049304" wp14:editId="3E88B654">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94D68" id="Oval 6" o:spid="_x0000_s1026" style="position:absolute;margin-left:182.4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1DC77EFF" wp14:editId="095FC53F">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44D5B1" id="Oval 7" o:spid="_x0000_s1026" style="position:absolute;margin-left:133.9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3A1EB5BD" wp14:editId="472EE1CF">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C9FF26" id="Oval 8" o:spid="_x0000_s1026" style="position:absolute;margin-left:88.3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4864" behindDoc="0" locked="0" layoutInCell="1" allowOverlap="1" wp14:anchorId="6C99AD58" wp14:editId="5E9BFF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6C999B" id="Oval 9" o:spid="_x0000_s1026" style="position:absolute;margin-left:230.8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21A2FF8C" wp14:editId="05325682">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DCDBF9" id="Oval 10" o:spid="_x0000_s1026" style="position:absolute;margin-left:182.4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772D78FD" wp14:editId="268771DB">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927CA8" id="Oval 11" o:spid="_x0000_s1026" style="position:absolute;margin-left:133.9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3527A06C" wp14:editId="4C421C1C">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6B5EF7" id="Oval 12" o:spid="_x0000_s1026" style="position:absolute;margin-left:88.3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8960" behindDoc="0" locked="0" layoutInCell="1" allowOverlap="1" wp14:anchorId="1F3D45F3" wp14:editId="0CB144B6">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264504" id="Oval 13" o:spid="_x0000_s1026" style="position:absolute;margin-left:230.8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07A5ADE5" wp14:editId="7A0CF15F">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F1ECB6" id="Oval 14" o:spid="_x0000_s1026" style="position:absolute;margin-left:182.4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5D94B8C7" wp14:editId="2D81A075">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0329F5" id="Oval 15" o:spid="_x0000_s1026" style="position:absolute;margin-left:133.9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60F56D23" wp14:editId="4268C03D">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C6A451" id="Oval 16" o:spid="_x0000_s1026" style="position:absolute;margin-left:88.3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93056" behindDoc="0" locked="0" layoutInCell="1" allowOverlap="1" wp14:anchorId="47A3CCE9" wp14:editId="71F8DDEF">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B96CC" id="Oval 17" o:spid="_x0000_s1026" style="position:absolute;margin-left:230.8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73670B1D" wp14:editId="532249F3">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FD6F2" id="Oval 18" o:spid="_x0000_s1026" style="position:absolute;margin-left:182.4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657BD733" wp14:editId="5AFBBD4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91D616" id="Oval 19" o:spid="_x0000_s1026" style="position:absolute;margin-left:133.9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06985EE1" wp14:editId="1E7C7F4F">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3A37FB" id="Oval 20" o:spid="_x0000_s1026" style="position:absolute;margin-left:88.3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FDD00AA45876404184A36A05B388C3F0"/>
          </w:placeholder>
          <w:dataBinding w:prefixMappings="xmlns:ns0='http://purl.org/dc/elements/1.1/' xmlns:ns1='http://schemas.openxmlformats.org/package/2006/metadata/core-properties' " w:xpath="/ns1:coreProperties[1]/ns0:title[1]" w:storeItemID="{6C3C8BC8-F283-45AE-878A-BAB7291924A1}"/>
          <w:text/>
        </w:sdtPr>
        <w:sdtEndPr/>
        <w:sdtContent>
          <w:r w:rsidR="00B206DB">
            <w:rPr>
              <w:rFonts w:asciiTheme="majorHAnsi" w:hAnsiTheme="majorHAnsi"/>
              <w:i/>
              <w:sz w:val="52"/>
              <w:szCs w:val="52"/>
            </w:rPr>
            <w:t>Financial Maths &amp; Simple Interest</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57" w:type="dxa"/>
        </w:tblCellMar>
        <w:tblLook w:val="04A0" w:firstRow="1" w:lastRow="0" w:firstColumn="1" w:lastColumn="0" w:noHBand="0" w:noVBand="1"/>
      </w:tblPr>
      <w:tblGrid>
        <w:gridCol w:w="675"/>
        <w:gridCol w:w="9762"/>
      </w:tblGrid>
      <w:tr w:rsidR="00E60529" w:rsidTr="004A4C51">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05642B">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4A4C51">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554CF" w:rsidRDefault="004554CF" w:rsidP="0068468D">
            <w:pPr>
              <w:pStyle w:val="QuestionStyle"/>
              <w:rPr>
                <w:position w:val="-30"/>
              </w:rPr>
            </w:pPr>
            <w:r>
              <w:rPr>
                <w:position w:val="-58"/>
              </w:rPr>
              <w:t xml:space="preserve"> </w:t>
            </w:r>
            <w:r w:rsidRPr="004554CF">
              <w:rPr>
                <w:color w:val="FF0000"/>
                <w:position w:val="-30"/>
              </w:rPr>
              <w:object w:dxaOrig="2574" w:dyaOrig="484">
                <v:shape id="_x0000_i1029" type="#_x0000_t75" style="width:128.95pt;height:24pt" o:ole="">
                  <v:imagedata r:id="rId22" o:title=""/>
                </v:shape>
                <o:OLEObject Type="Embed" ProgID="FXE300.Equation" ShapeID="_x0000_i1029" DrawAspect="Content" ObjectID="_1460099684" r:id="rId23"/>
              </w:object>
            </w:r>
            <w:r w:rsidRPr="004554CF">
              <w:rPr>
                <w:position w:val="-30"/>
              </w:rPr>
              <w:t xml:space="preserve"> </w:t>
            </w:r>
          </w:p>
        </w:tc>
      </w:tr>
      <w:tr w:rsidR="004554CF" w:rsidTr="004A4C51">
        <w:trPr>
          <w:cantSplit/>
        </w:trPr>
        <w:tc>
          <w:tcPr>
            <w:tcW w:w="675" w:type="dxa"/>
            <w:tcBorders>
              <w:top w:val="single" w:sz="4" w:space="0" w:color="auto"/>
              <w:left w:val="single" w:sz="4" w:space="0" w:color="auto"/>
              <w:bottom w:val="single" w:sz="4" w:space="0" w:color="auto"/>
              <w:right w:val="single" w:sz="4" w:space="0" w:color="auto"/>
            </w:tcBorders>
          </w:tcPr>
          <w:p w:rsidR="004554CF" w:rsidRDefault="004554CF" w:rsidP="004554C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4554CF" w:rsidRPr="00315111" w:rsidRDefault="004554CF" w:rsidP="004554CF">
            <w:pPr>
              <w:pStyle w:val="QuestionStyle"/>
              <w:rPr>
                <w:position w:val="-58"/>
              </w:rPr>
            </w:pPr>
            <w:r>
              <w:t xml:space="preserve"> </w:t>
            </w:r>
            <w:r w:rsidRPr="00315111">
              <w:rPr>
                <w:color w:val="FF0000"/>
                <w:position w:val="-58"/>
              </w:rPr>
              <w:object w:dxaOrig="2178" w:dyaOrig="758" w14:anchorId="011E6883">
                <v:shape id="_x0000_i1030" type="#_x0000_t75" style="width:109.25pt;height:37.8pt" o:ole="">
                  <v:imagedata r:id="rId24" o:title=""/>
                </v:shape>
                <o:OLEObject Type="Embed" ProgID="FXE300.Equation" ShapeID="_x0000_i1030" DrawAspect="Content" ObjectID="_1460099685" r:id="rId25"/>
              </w:object>
            </w:r>
            <w:r w:rsidRPr="00315111">
              <w:rPr>
                <w:position w:val="-58"/>
              </w:rPr>
              <w:t xml:space="preserve"> </w:t>
            </w:r>
          </w:p>
        </w:tc>
      </w:tr>
      <w:tr w:rsidR="004554CF" w:rsidTr="004A4C51">
        <w:trPr>
          <w:cantSplit/>
        </w:trPr>
        <w:tc>
          <w:tcPr>
            <w:tcW w:w="675" w:type="dxa"/>
            <w:tcBorders>
              <w:top w:val="single" w:sz="4" w:space="0" w:color="auto"/>
              <w:left w:val="single" w:sz="4" w:space="0" w:color="auto"/>
              <w:bottom w:val="single" w:sz="4" w:space="0" w:color="auto"/>
              <w:right w:val="single" w:sz="4" w:space="0" w:color="auto"/>
            </w:tcBorders>
          </w:tcPr>
          <w:p w:rsidR="004554CF" w:rsidRDefault="004554CF" w:rsidP="004554C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4554CF" w:rsidRDefault="004554CF" w:rsidP="004554CF">
            <w:pPr>
              <w:pStyle w:val="QuestionStyle"/>
              <w:rPr>
                <w:rFonts w:asciiTheme="majorHAnsi" w:hAnsiTheme="majorHAnsi"/>
              </w:rPr>
            </w:pPr>
            <w:r>
              <w:rPr>
                <w:rFonts w:asciiTheme="majorHAnsi" w:hAnsiTheme="majorHAnsi"/>
              </w:rPr>
              <w:t>Loss = $800</w:t>
            </w:r>
          </w:p>
          <w:p w:rsidR="004554CF" w:rsidRPr="00315111" w:rsidRDefault="004554CF" w:rsidP="004554CF">
            <w:pPr>
              <w:pStyle w:val="QuestionStyle"/>
              <w:rPr>
                <w:rFonts w:asciiTheme="majorHAnsi" w:hAnsiTheme="majorHAnsi"/>
                <w:position w:val="-98"/>
              </w:rPr>
            </w:pPr>
            <w:r>
              <w:rPr>
                <w:rFonts w:asciiTheme="majorHAnsi" w:hAnsiTheme="majorHAnsi"/>
              </w:rPr>
              <w:t xml:space="preserve"> </w:t>
            </w:r>
            <w:r w:rsidRPr="00315111">
              <w:rPr>
                <w:rFonts w:asciiTheme="majorHAnsi" w:hAnsiTheme="majorHAnsi"/>
                <w:color w:val="FF0000"/>
                <w:position w:val="-98"/>
              </w:rPr>
              <w:object w:dxaOrig="2346" w:dyaOrig="1310" w14:anchorId="2F055BFD">
                <v:shape id="_x0000_i1031" type="#_x0000_t75" style="width:117.65pt;height:65.35pt" o:ole="">
                  <v:imagedata r:id="rId26" o:title=""/>
                </v:shape>
                <o:OLEObject Type="Embed" ProgID="FXE300.Equation" ShapeID="_x0000_i1031" DrawAspect="Content" ObjectID="_1460099686" r:id="rId27"/>
              </w:object>
            </w:r>
            <w:r w:rsidRPr="00315111">
              <w:rPr>
                <w:rFonts w:asciiTheme="majorHAnsi" w:hAnsiTheme="majorHAnsi"/>
                <w:position w:val="-98"/>
              </w:rPr>
              <w:t xml:space="preserve"> </w:t>
            </w:r>
          </w:p>
        </w:tc>
      </w:tr>
      <w:tr w:rsidR="004554CF" w:rsidTr="004A4C51">
        <w:trPr>
          <w:cantSplit/>
        </w:trPr>
        <w:tc>
          <w:tcPr>
            <w:tcW w:w="675" w:type="dxa"/>
            <w:tcBorders>
              <w:top w:val="single" w:sz="4" w:space="0" w:color="auto"/>
              <w:left w:val="single" w:sz="4" w:space="0" w:color="auto"/>
              <w:bottom w:val="single" w:sz="4" w:space="0" w:color="auto"/>
              <w:right w:val="single" w:sz="4" w:space="0" w:color="auto"/>
            </w:tcBorders>
          </w:tcPr>
          <w:p w:rsidR="004554CF" w:rsidRDefault="004554CF" w:rsidP="004554C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4554CF" w:rsidRPr="00843E9A" w:rsidRDefault="004554CF" w:rsidP="004554CF">
            <w:pPr>
              <w:pStyle w:val="QuestionStyle"/>
              <w:rPr>
                <w:rFonts w:asciiTheme="majorHAnsi" w:hAnsiTheme="majorHAnsi"/>
                <w:position w:val="-84"/>
              </w:rPr>
            </w:pPr>
            <w:r>
              <w:rPr>
                <w:rFonts w:asciiTheme="majorHAnsi" w:hAnsiTheme="majorHAnsi"/>
              </w:rPr>
              <w:t xml:space="preserve"> </w:t>
            </w:r>
            <w:r w:rsidRPr="00843E9A">
              <w:rPr>
                <w:rFonts w:asciiTheme="majorHAnsi" w:hAnsiTheme="majorHAnsi"/>
                <w:color w:val="FF0000"/>
                <w:position w:val="-84"/>
              </w:rPr>
              <w:object w:dxaOrig="2494" w:dyaOrig="1024" w14:anchorId="5D34193B">
                <v:shape id="_x0000_i1032" type="#_x0000_t75" style="width:124.8pt;height:51pt" o:ole="">
                  <v:imagedata r:id="rId28" o:title=""/>
                </v:shape>
                <o:OLEObject Type="Embed" ProgID="FXE300.Equation" ShapeID="_x0000_i1032" DrawAspect="Content" ObjectID="_1460099687" r:id="rId29"/>
              </w:object>
            </w:r>
            <w:r w:rsidRPr="00843E9A">
              <w:rPr>
                <w:rFonts w:asciiTheme="majorHAnsi" w:hAnsiTheme="majorHAnsi"/>
                <w:position w:val="-84"/>
              </w:rPr>
              <w:t xml:space="preserve"> </w:t>
            </w:r>
          </w:p>
        </w:tc>
      </w:tr>
      <w:tr w:rsidR="004554CF" w:rsidTr="004A4C51">
        <w:trPr>
          <w:cantSplit/>
        </w:trPr>
        <w:tc>
          <w:tcPr>
            <w:tcW w:w="675" w:type="dxa"/>
            <w:tcBorders>
              <w:top w:val="single" w:sz="4" w:space="0" w:color="auto"/>
              <w:left w:val="single" w:sz="4" w:space="0" w:color="auto"/>
              <w:bottom w:val="single" w:sz="4" w:space="0" w:color="auto"/>
              <w:right w:val="single" w:sz="4" w:space="0" w:color="auto"/>
            </w:tcBorders>
          </w:tcPr>
          <w:p w:rsidR="004554CF" w:rsidRDefault="004554CF" w:rsidP="004554CF">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4554CF" w:rsidRDefault="004554CF" w:rsidP="004554CF">
            <w:pPr>
              <w:pStyle w:val="QuestionStyle"/>
              <w:rPr>
                <w:rFonts w:asciiTheme="majorHAnsi" w:hAnsiTheme="majorHAnsi"/>
              </w:rPr>
            </w:pPr>
            <w:r w:rsidRPr="004554CF">
              <w:rPr>
                <w:rFonts w:asciiTheme="majorHAnsi" w:hAnsiTheme="majorHAnsi"/>
                <w:color w:val="FF0000"/>
                <w:position w:val="-58"/>
              </w:rPr>
              <w:object w:dxaOrig="3474" w:dyaOrig="758" w14:anchorId="78DFB777">
                <v:shape id="_x0000_i1033" type="#_x0000_t75" style="width:174.05pt;height:37.8pt" o:ole="">
                  <v:imagedata r:id="rId30" o:title=""/>
                </v:shape>
                <o:OLEObject Type="Embed" ProgID="FXE300.Equation" ShapeID="_x0000_i1033" DrawAspect="Content" ObjectID="_1460099688" r:id="rId31"/>
              </w:objec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43E9A" w:rsidRDefault="00843E9A" w:rsidP="0068468D">
            <w:pPr>
              <w:pStyle w:val="QuestionStyle"/>
              <w:rPr>
                <w:rFonts w:asciiTheme="majorHAnsi" w:hAnsiTheme="majorHAnsi"/>
                <w:position w:val="-110"/>
              </w:rPr>
            </w:pPr>
            <w:r>
              <w:rPr>
                <w:rFonts w:asciiTheme="majorHAnsi" w:hAnsiTheme="majorHAnsi"/>
              </w:rPr>
              <w:t xml:space="preserve"> </w:t>
            </w:r>
            <w:r w:rsidRPr="00843E9A">
              <w:rPr>
                <w:rFonts w:asciiTheme="majorHAnsi" w:hAnsiTheme="majorHAnsi"/>
                <w:color w:val="FF0000"/>
                <w:position w:val="-110"/>
              </w:rPr>
              <w:object w:dxaOrig="2310" w:dyaOrig="1278">
                <v:shape id="_x0000_i1034" type="#_x0000_t75" style="width:115.85pt;height:64.2pt" o:ole="">
                  <v:imagedata r:id="rId32" o:title=""/>
                </v:shape>
                <o:OLEObject Type="Embed" ProgID="FXE300.Equation" ShapeID="_x0000_i1034" DrawAspect="Content" ObjectID="_1460099689" r:id="rId33"/>
              </w:object>
            </w:r>
            <w:r w:rsidRPr="00843E9A">
              <w:rPr>
                <w:rFonts w:asciiTheme="majorHAnsi" w:hAnsiTheme="majorHAnsi"/>
                <w:position w:val="-110"/>
              </w:rPr>
              <w:t xml:space="preserve"> </w: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95E95" w:rsidRPr="005A2DD3" w:rsidRDefault="005A2DD3" w:rsidP="004554CF">
            <w:pPr>
              <w:pStyle w:val="QuestionStyle"/>
              <w:rPr>
                <w:rFonts w:asciiTheme="majorHAnsi" w:hAnsiTheme="majorHAnsi"/>
                <w:position w:val="-84"/>
              </w:rPr>
            </w:pPr>
            <w:r>
              <w:rPr>
                <w:rFonts w:asciiTheme="majorHAnsi" w:hAnsiTheme="majorHAnsi"/>
                <w:position w:val="-58"/>
              </w:rPr>
              <w:t xml:space="preserve"> </w:t>
            </w:r>
            <w:r w:rsidRPr="005A2DD3">
              <w:rPr>
                <w:rFonts w:asciiTheme="majorHAnsi" w:hAnsiTheme="majorHAnsi"/>
                <w:color w:val="FF0000"/>
                <w:position w:val="-84"/>
              </w:rPr>
              <w:object w:dxaOrig="3402" w:dyaOrig="1018">
                <v:shape id="_x0000_i1035" type="#_x0000_t75" style="width:170.45pt;height:51pt" o:ole="">
                  <v:imagedata r:id="rId34" o:title=""/>
                </v:shape>
                <o:OLEObject Type="Embed" ProgID="FXE300.Equation" ShapeID="_x0000_i1035" DrawAspect="Content" ObjectID="_1460099690" r:id="rId35"/>
              </w:object>
            </w:r>
            <w:r w:rsidRPr="005A2DD3">
              <w:rPr>
                <w:rFonts w:asciiTheme="majorHAnsi" w:hAnsiTheme="majorHAnsi"/>
                <w:position w:val="-84"/>
              </w:rPr>
              <w:t xml:space="preserve"> </w: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22997" w:rsidRDefault="00722997" w:rsidP="0068468D">
            <w:pPr>
              <w:pStyle w:val="QuestionStyle"/>
              <w:rPr>
                <w:rFonts w:asciiTheme="majorHAnsi" w:hAnsiTheme="majorHAnsi"/>
                <w:position w:val="-110"/>
              </w:rPr>
            </w:pPr>
            <w:r>
              <w:rPr>
                <w:rFonts w:asciiTheme="majorHAnsi" w:hAnsiTheme="majorHAnsi"/>
              </w:rPr>
              <w:t xml:space="preserve"> </w:t>
            </w:r>
            <w:r w:rsidRPr="00722997">
              <w:rPr>
                <w:rFonts w:asciiTheme="majorHAnsi" w:hAnsiTheme="majorHAnsi"/>
                <w:color w:val="FF0000"/>
                <w:position w:val="-110"/>
              </w:rPr>
              <w:object w:dxaOrig="2718" w:dyaOrig="1278">
                <v:shape id="_x0000_i1036" type="#_x0000_t75" style="width:136.15pt;height:64.2pt" o:ole="">
                  <v:imagedata r:id="rId36" o:title=""/>
                </v:shape>
                <o:OLEObject Type="Embed" ProgID="FXE300.Equation" ShapeID="_x0000_i1036" DrawAspect="Content" ObjectID="_1460099691" r:id="rId37"/>
              </w:object>
            </w:r>
            <w:r w:rsidRPr="00722997">
              <w:rPr>
                <w:rFonts w:asciiTheme="majorHAnsi" w:hAnsiTheme="majorHAnsi"/>
                <w:position w:val="-110"/>
              </w:rPr>
              <w:t xml:space="preserve"> </w: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F6049F" w:rsidRDefault="00F6049F" w:rsidP="0068468D">
            <w:pPr>
              <w:pStyle w:val="QuestionStyle"/>
              <w:rPr>
                <w:rFonts w:asciiTheme="majorHAnsi" w:hAnsiTheme="majorHAnsi"/>
                <w:position w:val="-74"/>
              </w:rPr>
            </w:pPr>
            <w:r>
              <w:rPr>
                <w:rFonts w:asciiTheme="majorHAnsi" w:hAnsiTheme="majorHAnsi"/>
              </w:rPr>
              <w:t xml:space="preserve"> </w:t>
            </w:r>
            <w:r w:rsidRPr="00F6049F">
              <w:rPr>
                <w:rFonts w:asciiTheme="majorHAnsi" w:hAnsiTheme="majorHAnsi"/>
                <w:color w:val="FF0000"/>
                <w:position w:val="-74"/>
              </w:rPr>
              <w:object w:dxaOrig="2238" w:dyaOrig="1070">
                <v:shape id="_x0000_i1037" type="#_x0000_t75" style="width:112.25pt;height:53.4pt" o:ole="">
                  <v:imagedata r:id="rId38" o:title=""/>
                </v:shape>
                <o:OLEObject Type="Embed" ProgID="FXE300.Equation" ShapeID="_x0000_i1037" DrawAspect="Content" ObjectID="_1460099692" r:id="rId39"/>
              </w:object>
            </w:r>
            <w:r w:rsidRPr="00F6049F">
              <w:rPr>
                <w:rFonts w:asciiTheme="majorHAnsi" w:hAnsiTheme="majorHAnsi"/>
                <w:position w:val="-74"/>
              </w:rPr>
              <w:t xml:space="preserve"> </w: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2244B8" w:rsidRDefault="002244B8" w:rsidP="0068468D">
            <w:pPr>
              <w:pStyle w:val="QuestionStyle"/>
              <w:rPr>
                <w:rFonts w:asciiTheme="majorHAnsi" w:hAnsiTheme="majorHAnsi"/>
                <w:position w:val="-190"/>
              </w:rPr>
            </w:pPr>
            <w:r w:rsidRPr="002244B8">
              <w:rPr>
                <w:rFonts w:asciiTheme="majorHAnsi" w:hAnsiTheme="majorHAnsi"/>
                <w:color w:val="FF0000"/>
                <w:position w:val="-190"/>
              </w:rPr>
              <w:object w:dxaOrig="2278" w:dyaOrig="2074">
                <v:shape id="_x0000_i1038" type="#_x0000_t75" style="width:114pt;height:103.8pt" o:ole="">
                  <v:imagedata r:id="rId40" o:title=""/>
                </v:shape>
                <o:OLEObject Type="Embed" ProgID="FXE300.Equation" ShapeID="_x0000_i1038" DrawAspect="Content" ObjectID="_1460099693" r:id="rId41"/>
              </w:objec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F07BE8" w:rsidRDefault="009F1C66" w:rsidP="0068468D">
            <w:pPr>
              <w:pStyle w:val="QuestionStyle"/>
              <w:rPr>
                <w:rFonts w:asciiTheme="majorHAnsi" w:hAnsiTheme="majorHAnsi"/>
                <w:position w:val="-108"/>
              </w:rPr>
            </w:pPr>
            <w:r>
              <w:rPr>
                <w:rFonts w:asciiTheme="majorHAnsi" w:hAnsiTheme="majorHAnsi"/>
              </w:rPr>
              <w:t xml:space="preserve"> </w:t>
            </w:r>
            <w:r w:rsidR="00F07BE8" w:rsidRPr="00F07BE8">
              <w:rPr>
                <w:rFonts w:asciiTheme="majorHAnsi" w:hAnsiTheme="majorHAnsi"/>
                <w:color w:val="FF0000"/>
                <w:position w:val="-108"/>
              </w:rPr>
              <w:object w:dxaOrig="3246" w:dyaOrig="1257">
                <v:shape id="_x0000_i1039" type="#_x0000_t75" style="width:162.6pt;height:63pt" o:ole="">
                  <v:imagedata r:id="rId42" o:title=""/>
                </v:shape>
                <o:OLEObject Type="Embed" ProgID="FXE300.Equation" ShapeID="_x0000_i1039" DrawAspect="Content" ObjectID="_1460099694" r:id="rId43"/>
              </w:object>
            </w:r>
            <w:r w:rsidRPr="00F07BE8">
              <w:rPr>
                <w:rFonts w:asciiTheme="majorHAnsi" w:hAnsiTheme="majorHAnsi"/>
                <w:position w:val="-108"/>
              </w:rPr>
              <w:t xml:space="preserve"> </w: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A67E2" w:rsidRDefault="00DA67E2" w:rsidP="0068468D">
            <w:pPr>
              <w:pStyle w:val="QuestionStyle"/>
              <w:rPr>
                <w:rFonts w:asciiTheme="majorHAnsi" w:hAnsiTheme="majorHAnsi"/>
                <w:position w:val="-58"/>
              </w:rPr>
            </w:pPr>
            <w:r>
              <w:rPr>
                <w:rFonts w:asciiTheme="majorHAnsi" w:hAnsiTheme="majorHAnsi"/>
              </w:rPr>
              <w:t xml:space="preserve"> </w:t>
            </w:r>
            <w:r w:rsidRPr="00DA67E2">
              <w:rPr>
                <w:rFonts w:asciiTheme="majorHAnsi" w:hAnsiTheme="majorHAnsi"/>
                <w:color w:val="FF0000"/>
                <w:position w:val="-58"/>
              </w:rPr>
              <w:object w:dxaOrig="3354" w:dyaOrig="758">
                <v:shape id="_x0000_i1040" type="#_x0000_t75" style="width:168.05pt;height:37.8pt" o:ole="">
                  <v:imagedata r:id="rId44" o:title=""/>
                </v:shape>
                <o:OLEObject Type="Embed" ProgID="FXE300.Equation" ShapeID="_x0000_i1040" DrawAspect="Content" ObjectID="_1460099695" r:id="rId45"/>
              </w:object>
            </w:r>
            <w:r w:rsidRPr="00DA67E2">
              <w:rPr>
                <w:rFonts w:asciiTheme="majorHAnsi" w:hAnsiTheme="majorHAnsi"/>
                <w:position w:val="-58"/>
              </w:rPr>
              <w:t xml:space="preserve"> </w: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C1724E" w:rsidRDefault="00C1724E" w:rsidP="0068468D">
            <w:pPr>
              <w:pStyle w:val="QuestionStyle"/>
              <w:rPr>
                <w:color w:val="FF0000"/>
                <w:position w:val="-112"/>
              </w:rPr>
            </w:pPr>
            <w:r w:rsidRPr="00C1724E">
              <w:rPr>
                <w:rFonts w:asciiTheme="majorHAnsi" w:hAnsiTheme="majorHAnsi"/>
                <w:color w:val="FF0000"/>
                <w:position w:val="-112"/>
              </w:rPr>
              <w:object w:dxaOrig="2583" w:dyaOrig="1294">
                <v:shape id="_x0000_i1041" type="#_x0000_t75" style="width:129pt;height:64.85pt" o:ole="">
                  <v:imagedata r:id="rId46" o:title=""/>
                </v:shape>
                <o:OLEObject Type="Embed" ProgID="FXE300.Equation" ShapeID="_x0000_i1041" DrawAspect="Content" ObjectID="_1460099696" r:id="rId47"/>
              </w:objec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F658A8" w:rsidRDefault="00F658A8" w:rsidP="0068468D">
            <w:pPr>
              <w:pStyle w:val="QuestionStyle"/>
              <w:rPr>
                <w:rFonts w:asciiTheme="majorHAnsi" w:hAnsiTheme="majorHAnsi"/>
                <w:position w:val="-220"/>
              </w:rPr>
            </w:pPr>
            <w:r>
              <w:rPr>
                <w:rFonts w:asciiTheme="majorHAnsi" w:hAnsiTheme="majorHAnsi"/>
              </w:rPr>
              <w:t xml:space="preserve"> </w:t>
            </w:r>
            <w:r w:rsidRPr="00F658A8">
              <w:rPr>
                <w:rFonts w:asciiTheme="majorHAnsi" w:hAnsiTheme="majorHAnsi"/>
                <w:color w:val="FF0000"/>
                <w:position w:val="-220"/>
              </w:rPr>
              <w:object w:dxaOrig="3570" w:dyaOrig="2374">
                <v:shape id="_x0000_i1042" type="#_x0000_t75" style="width:178.85pt;height:118.8pt" o:ole="">
                  <v:imagedata r:id="rId48" o:title=""/>
                </v:shape>
                <o:OLEObject Type="Embed" ProgID="FXE300.Equation" ShapeID="_x0000_i1042" DrawAspect="Content" ObjectID="_1460099697" r:id="rId49"/>
              </w:object>
            </w:r>
            <w:r w:rsidRPr="00F658A8">
              <w:rPr>
                <w:rFonts w:asciiTheme="majorHAnsi" w:hAnsiTheme="majorHAnsi"/>
                <w:position w:val="-220"/>
              </w:rPr>
              <w:t xml:space="preserve"> </w:t>
            </w:r>
          </w:p>
        </w:tc>
      </w:tr>
      <w:tr w:rsidR="00E60529" w:rsidTr="004A4C51">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96357" w:rsidRDefault="00796357" w:rsidP="0068468D">
            <w:pPr>
              <w:pStyle w:val="QuestionStyle"/>
              <w:rPr>
                <w:color w:val="FF0000"/>
                <w:position w:val="-322"/>
              </w:rPr>
            </w:pPr>
            <w:r w:rsidRPr="00796357">
              <w:rPr>
                <w:rFonts w:asciiTheme="majorHAnsi" w:hAnsiTheme="majorHAnsi"/>
                <w:color w:val="FF0000"/>
                <w:position w:val="-322"/>
              </w:rPr>
              <w:object w:dxaOrig="2434" w:dyaOrig="3394">
                <v:shape id="_x0000_i1043" type="#_x0000_t75" style="width:121.8pt;height:169.85pt" o:ole="">
                  <v:imagedata r:id="rId50" o:title=""/>
                </v:shape>
                <o:OLEObject Type="Embed" ProgID="FXE300.Equation" ShapeID="_x0000_i1043" DrawAspect="Content" ObjectID="_1460099698" r:id="rId51"/>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tbl>
      <w:tblPr>
        <w:tblStyle w:val="TableGrid"/>
        <w:tblW w:w="10173" w:type="dxa"/>
        <w:tblLayout w:type="fixed"/>
        <w:tblCellMar>
          <w:top w:w="113" w:type="dxa"/>
          <w:bottom w:w="113" w:type="dxa"/>
        </w:tblCellMar>
        <w:tblLook w:val="04A0" w:firstRow="1" w:lastRow="0" w:firstColumn="1" w:lastColumn="0" w:noHBand="0" w:noVBand="1"/>
      </w:tblPr>
      <w:tblGrid>
        <w:gridCol w:w="675"/>
        <w:gridCol w:w="7797"/>
        <w:gridCol w:w="1701"/>
      </w:tblGrid>
      <w:tr w:rsidR="00C5783F" w:rsidTr="00F83E6D">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E60529" w:rsidP="0005642B">
            <w:pPr>
              <w:jc w:val="center"/>
              <w:rPr>
                <w:rFonts w:asciiTheme="majorHAnsi" w:hAnsiTheme="majorHAnsi"/>
              </w:rPr>
            </w:pPr>
            <w:r>
              <w:br w:type="page"/>
            </w:r>
            <w:r w:rsidR="00C5783F">
              <w:rPr>
                <w:rFonts w:asciiTheme="majorHAnsi" w:hAnsiTheme="majorHAnsi"/>
              </w:rPr>
              <w:t>Section 2    (1 mark each)</w:t>
            </w:r>
          </w:p>
        </w:tc>
      </w:tr>
      <w:tr w:rsidR="00C5783F" w:rsidTr="00F83E6D">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05642B">
            <w:pPr>
              <w:jc w:val="center"/>
              <w:rPr>
                <w:rFonts w:asciiTheme="majorHAnsi" w:hAnsiTheme="majorHAnsi"/>
              </w:rPr>
            </w:pPr>
            <w:r>
              <w:t>Answers</w:t>
            </w:r>
          </w:p>
        </w:tc>
      </w:tr>
      <w:tr w:rsidR="00E60529" w:rsidTr="00F83E6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AD0A46" w:rsidRDefault="00AD0A46" w:rsidP="0068468D">
            <w:pPr>
              <w:pStyle w:val="QuestionStyle"/>
              <w:rPr>
                <w:position w:val="-2"/>
              </w:rPr>
            </w:pPr>
            <w:r>
              <w:t xml:space="preserve"> </w:t>
            </w:r>
            <w:r w:rsidRPr="00AD0A46">
              <w:rPr>
                <w:color w:val="FF0000"/>
                <w:position w:val="-2"/>
              </w:rPr>
              <w:object w:dxaOrig="1878" w:dyaOrig="194">
                <v:shape id="_x0000_i1044" type="#_x0000_t75" style="width:94.2pt;height:9.6pt" o:ole="">
                  <v:imagedata r:id="rId52" o:title=""/>
                </v:shape>
                <o:OLEObject Type="Embed" ProgID="FXE300.Equation" ShapeID="_x0000_i1044" DrawAspect="Content" ObjectID="_1460099699" r:id="rId53"/>
              </w:object>
            </w:r>
            <w:r w:rsidRPr="00AD0A46">
              <w:rPr>
                <w:position w:val="-2"/>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AD0A46" w:rsidP="0068468D">
            <w:pPr>
              <w:pStyle w:val="QuestionStyle"/>
            </w:pPr>
            <w:r>
              <w:t>D</w:t>
            </w:r>
          </w:p>
        </w:tc>
      </w:tr>
      <w:tr w:rsidR="00E60529" w:rsidTr="00F83E6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AD0A46" w:rsidRDefault="00AD0A46" w:rsidP="0068468D">
            <w:pPr>
              <w:pStyle w:val="QuestionStyle"/>
              <w:rPr>
                <w:position w:val="-30"/>
              </w:rPr>
            </w:pPr>
            <w:r>
              <w:t xml:space="preserve"> </w:t>
            </w:r>
            <w:r w:rsidRPr="00AD0A46">
              <w:rPr>
                <w:color w:val="FF0000"/>
                <w:position w:val="-30"/>
              </w:rPr>
              <w:object w:dxaOrig="3102" w:dyaOrig="484">
                <v:shape id="_x0000_i1045" type="#_x0000_t75" style="width:155.4pt;height:24pt" o:ole="">
                  <v:imagedata r:id="rId54" o:title=""/>
                </v:shape>
                <o:OLEObject Type="Embed" ProgID="FXE300.Equation" ShapeID="_x0000_i1045" DrawAspect="Content" ObjectID="_1460099700" r:id="rId55"/>
              </w:object>
            </w:r>
            <w:r w:rsidRPr="00AD0A46">
              <w:rPr>
                <w:position w:val="-30"/>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AD0A46" w:rsidP="0068468D">
            <w:pPr>
              <w:pStyle w:val="QuestionStyle"/>
            </w:pPr>
            <w:r>
              <w:t>C</w:t>
            </w:r>
          </w:p>
        </w:tc>
      </w:tr>
      <w:tr w:rsidR="00E60529" w:rsidTr="00F83E6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99507C" w:rsidP="0068468D">
            <w:pPr>
              <w:pStyle w:val="QuestionStyle"/>
            </w:pPr>
            <w:r>
              <w:t>Loss = 3000</w:t>
            </w:r>
          </w:p>
          <w:p w:rsidR="0099507C" w:rsidRPr="0099507C" w:rsidRDefault="0099507C" w:rsidP="0068468D">
            <w:pPr>
              <w:pStyle w:val="QuestionStyle"/>
              <w:rPr>
                <w:position w:val="-44"/>
              </w:rPr>
            </w:pPr>
            <w:r>
              <w:t xml:space="preserve"> </w:t>
            </w:r>
            <w:r w:rsidRPr="0099507C">
              <w:rPr>
                <w:color w:val="FF0000"/>
                <w:position w:val="-44"/>
              </w:rPr>
              <w:object w:dxaOrig="2405" w:dyaOrig="770">
                <v:shape id="_x0000_i1046" type="#_x0000_t75" style="width:120pt;height:38.4pt" o:ole="">
                  <v:imagedata r:id="rId56" o:title=""/>
                </v:shape>
                <o:OLEObject Type="Embed" ProgID="FXE300.Equation" ShapeID="_x0000_i1046" DrawAspect="Content" ObjectID="_1460099701" r:id="rId57"/>
              </w:object>
            </w:r>
            <w:r w:rsidRPr="0099507C">
              <w:rPr>
                <w:position w:val="-44"/>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99507C" w:rsidP="0068468D">
            <w:pPr>
              <w:pStyle w:val="QuestionStyle"/>
            </w:pPr>
            <w:r>
              <w:t>B</w:t>
            </w:r>
          </w:p>
        </w:tc>
      </w:tr>
      <w:tr w:rsidR="00E60529" w:rsidTr="00F83E6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99507C" w:rsidRDefault="0099507C" w:rsidP="0068468D">
            <w:pPr>
              <w:pStyle w:val="QuestionStyle"/>
              <w:rPr>
                <w:position w:val="-30"/>
              </w:rPr>
            </w:pPr>
            <w:r>
              <w:t xml:space="preserve"> </w:t>
            </w:r>
            <w:r w:rsidRPr="0099507C">
              <w:rPr>
                <w:color w:val="FF0000"/>
                <w:position w:val="-30"/>
              </w:rPr>
              <w:object w:dxaOrig="2022" w:dyaOrig="478">
                <v:shape id="_x0000_i1047" type="#_x0000_t75" style="width:101.4pt;height:24pt" o:ole="">
                  <v:imagedata r:id="rId58" o:title=""/>
                </v:shape>
                <o:OLEObject Type="Embed" ProgID="FXE300.Equation" ShapeID="_x0000_i1047" DrawAspect="Content" ObjectID="_1460099702" r:id="rId59"/>
              </w:object>
            </w:r>
            <w:r w:rsidRPr="0099507C">
              <w:rPr>
                <w:position w:val="-30"/>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BB2D39" w:rsidP="0068468D">
            <w:pPr>
              <w:pStyle w:val="QuestionStyle"/>
            </w:pPr>
            <w:r>
              <w:t>A</w:t>
            </w:r>
          </w:p>
        </w:tc>
      </w:tr>
      <w:tr w:rsidR="00E60529" w:rsidTr="00F83E6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A0F68" w:rsidRDefault="00550057" w:rsidP="0068468D">
            <w:pPr>
              <w:pStyle w:val="QuestionStyle"/>
              <w:rPr>
                <w:position w:val="-58"/>
              </w:rPr>
            </w:pPr>
            <w:r>
              <w:rPr>
                <w:position w:val="-6"/>
              </w:rPr>
              <w:t xml:space="preserve"> </w:t>
            </w:r>
            <w:r w:rsidR="002A0F68" w:rsidRPr="002A0F68">
              <w:rPr>
                <w:color w:val="FF0000"/>
                <w:position w:val="-58"/>
              </w:rPr>
              <w:object w:dxaOrig="2754" w:dyaOrig="749">
                <v:shape id="_x0000_i1048" type="#_x0000_t75" style="width:138pt;height:37.2pt" o:ole="">
                  <v:imagedata r:id="rId60" o:title=""/>
                </v:shape>
                <o:OLEObject Type="Embed" ProgID="FXE300.Equation" ShapeID="_x0000_i1048" DrawAspect="Content" ObjectID="_1460099703" r:id="rId61"/>
              </w:object>
            </w:r>
            <w:r w:rsidRPr="002A0F68">
              <w:rPr>
                <w:position w:val="-58"/>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550057" w:rsidP="0068468D">
            <w:pPr>
              <w:pStyle w:val="QuestionStyle"/>
            </w:pPr>
            <w:r>
              <w:t>B</w:t>
            </w:r>
          </w:p>
        </w:tc>
      </w:tr>
      <w:tr w:rsidR="00E60529" w:rsidTr="00F83E6D">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5642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50057" w:rsidRDefault="002C50E9" w:rsidP="0068468D">
            <w:pPr>
              <w:pStyle w:val="QuestionStyle"/>
              <w:rPr>
                <w:position w:val="-114"/>
              </w:rPr>
            </w:pPr>
            <w:r>
              <w:t xml:space="preserve"> </w:t>
            </w:r>
            <w:r w:rsidR="00550057" w:rsidRPr="00550057">
              <w:rPr>
                <w:color w:val="FF0000"/>
                <w:position w:val="-114"/>
              </w:rPr>
              <w:object w:dxaOrig="4205" w:dyaOrig="1318">
                <v:shape id="_x0000_i1049" type="#_x0000_t75" style="width:210.05pt;height:66.05pt" o:ole="">
                  <v:imagedata r:id="rId62" o:title=""/>
                </v:shape>
                <o:OLEObject Type="Embed" ProgID="FXE300.Equation" ShapeID="_x0000_i1049" DrawAspect="Content" ObjectID="_1460099704" r:id="rId63"/>
              </w:object>
            </w:r>
            <w:r w:rsidRPr="00550057">
              <w:rPr>
                <w:position w:val="-114"/>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550057" w:rsidP="0068468D">
            <w:pPr>
              <w:pStyle w:val="QuestionStyle"/>
            </w:pPr>
            <w:r>
              <w:t>D</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Pr="00BB2D39" w:rsidRDefault="00550057" w:rsidP="00550057">
            <w:pPr>
              <w:pStyle w:val="QuestionStyle"/>
              <w:rPr>
                <w:position w:val="-6"/>
              </w:rPr>
            </w:pPr>
            <w:r>
              <w:t xml:space="preserve"> </w:t>
            </w:r>
            <w:r w:rsidRPr="00BB2D39">
              <w:rPr>
                <w:color w:val="FF0000"/>
                <w:position w:val="-6"/>
              </w:rPr>
              <w:object w:dxaOrig="3030" w:dyaOrig="244" w14:anchorId="595106D6">
                <v:shape id="_x0000_i1050" type="#_x0000_t75" style="width:151.8pt;height:12pt" o:ole="">
                  <v:imagedata r:id="rId64" o:title=""/>
                </v:shape>
                <o:OLEObject Type="Embed" ProgID="FXE300.Equation" ShapeID="_x0000_i1050" DrawAspect="Content" ObjectID="_1460099705" r:id="rId65"/>
              </w:object>
            </w:r>
            <w:r w:rsidRPr="00BB2D39">
              <w:rPr>
                <w:position w:val="-6"/>
              </w:rPr>
              <w:t xml:space="preserve"> </w:t>
            </w:r>
          </w:p>
        </w:tc>
        <w:tc>
          <w:tcPr>
            <w:tcW w:w="1701" w:type="dxa"/>
            <w:tcBorders>
              <w:top w:val="single" w:sz="4" w:space="0" w:color="auto"/>
              <w:left w:val="single" w:sz="4" w:space="0" w:color="auto"/>
              <w:bottom w:val="single" w:sz="4" w:space="0" w:color="auto"/>
              <w:right w:val="single" w:sz="4" w:space="0" w:color="auto"/>
            </w:tcBorders>
          </w:tcPr>
          <w:p w:rsidR="00550057" w:rsidRDefault="00550057" w:rsidP="00550057">
            <w:pPr>
              <w:pStyle w:val="QuestionStyle"/>
            </w:pPr>
            <w:r>
              <w:t>C</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Pr="002A0F68" w:rsidRDefault="00550057" w:rsidP="00550057">
            <w:pPr>
              <w:pStyle w:val="QuestionStyle"/>
              <w:rPr>
                <w:position w:val="-108"/>
              </w:rPr>
            </w:pPr>
            <w:r>
              <w:t xml:space="preserve"> </w:t>
            </w:r>
            <w:r w:rsidR="002A0F68" w:rsidRPr="002A0F68">
              <w:rPr>
                <w:color w:val="FF0000"/>
                <w:position w:val="-108"/>
              </w:rPr>
              <w:object w:dxaOrig="2214" w:dyaOrig="1264">
                <v:shape id="_x0000_i1051" type="#_x0000_t75" style="width:111.05pt;height:63pt" o:ole="">
                  <v:imagedata r:id="rId66" o:title=""/>
                </v:shape>
                <o:OLEObject Type="Embed" ProgID="FXE300.Equation" ShapeID="_x0000_i1051" DrawAspect="Content" ObjectID="_1460099706" r:id="rId67"/>
              </w:object>
            </w:r>
            <w:r w:rsidRPr="002A0F68">
              <w:rPr>
                <w:position w:val="-108"/>
              </w:rPr>
              <w:t xml:space="preserve"> </w:t>
            </w:r>
          </w:p>
        </w:tc>
        <w:tc>
          <w:tcPr>
            <w:tcW w:w="1701" w:type="dxa"/>
            <w:tcBorders>
              <w:top w:val="single" w:sz="4" w:space="0" w:color="auto"/>
              <w:left w:val="single" w:sz="4" w:space="0" w:color="auto"/>
              <w:bottom w:val="single" w:sz="4" w:space="0" w:color="auto"/>
              <w:right w:val="single" w:sz="4" w:space="0" w:color="auto"/>
            </w:tcBorders>
          </w:tcPr>
          <w:p w:rsidR="00550057" w:rsidRDefault="00550057" w:rsidP="00550057">
            <w:pPr>
              <w:pStyle w:val="QuestionStyle"/>
            </w:pPr>
            <w:r>
              <w:t>A</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Pr="00BF0BFB" w:rsidRDefault="00550057" w:rsidP="00550057">
            <w:pPr>
              <w:pStyle w:val="QuestionStyle"/>
              <w:rPr>
                <w:position w:val="-58"/>
              </w:rPr>
            </w:pPr>
            <w:r>
              <w:t xml:space="preserve"> </w:t>
            </w:r>
            <w:r w:rsidR="00BF0BFB" w:rsidRPr="00BF0BFB">
              <w:rPr>
                <w:color w:val="FF0000"/>
                <w:position w:val="-58"/>
              </w:rPr>
              <w:object w:dxaOrig="2156" w:dyaOrig="749">
                <v:shape id="_x0000_i1052" type="#_x0000_t75" style="width:108pt;height:37.2pt" o:ole="">
                  <v:imagedata r:id="rId68" o:title=""/>
                </v:shape>
                <o:OLEObject Type="Embed" ProgID="FXE300.Equation" ShapeID="_x0000_i1052" DrawAspect="Content" ObjectID="_1460099707" r:id="rId69"/>
              </w:object>
            </w:r>
            <w:r w:rsidRPr="00BF0BFB">
              <w:rPr>
                <w:position w:val="-58"/>
              </w:rPr>
              <w:t xml:space="preserve"> </w:t>
            </w:r>
          </w:p>
        </w:tc>
        <w:tc>
          <w:tcPr>
            <w:tcW w:w="1701" w:type="dxa"/>
            <w:tcBorders>
              <w:top w:val="single" w:sz="4" w:space="0" w:color="auto"/>
              <w:left w:val="single" w:sz="4" w:space="0" w:color="auto"/>
              <w:bottom w:val="single" w:sz="4" w:space="0" w:color="auto"/>
              <w:right w:val="single" w:sz="4" w:space="0" w:color="auto"/>
            </w:tcBorders>
          </w:tcPr>
          <w:p w:rsidR="00550057" w:rsidRDefault="00BF0BFB" w:rsidP="00550057">
            <w:pPr>
              <w:pStyle w:val="QuestionStyle"/>
            </w:pPr>
            <w:r>
              <w:t>B</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Pr="00BF0BFB" w:rsidRDefault="00BF0BFB" w:rsidP="00550057">
            <w:pPr>
              <w:pStyle w:val="QuestionStyle"/>
              <w:rPr>
                <w:position w:val="-58"/>
              </w:rPr>
            </w:pPr>
            <w:r w:rsidRPr="00BF0BFB">
              <w:rPr>
                <w:color w:val="FF0000"/>
                <w:position w:val="-58"/>
              </w:rPr>
              <w:object w:dxaOrig="2342" w:dyaOrig="749">
                <v:shape id="_x0000_i1053" type="#_x0000_t75" style="width:117pt;height:37.2pt" o:ole="">
                  <v:imagedata r:id="rId70" o:title=""/>
                </v:shape>
                <o:OLEObject Type="Embed" ProgID="FXE300.Equation" ShapeID="_x0000_i1053" DrawAspect="Content" ObjectID="_1460099708" r:id="rId71"/>
              </w:object>
            </w:r>
          </w:p>
        </w:tc>
        <w:tc>
          <w:tcPr>
            <w:tcW w:w="1701" w:type="dxa"/>
            <w:tcBorders>
              <w:top w:val="single" w:sz="4" w:space="0" w:color="auto"/>
              <w:left w:val="single" w:sz="4" w:space="0" w:color="auto"/>
              <w:bottom w:val="single" w:sz="4" w:space="0" w:color="auto"/>
              <w:right w:val="single" w:sz="4" w:space="0" w:color="auto"/>
            </w:tcBorders>
          </w:tcPr>
          <w:p w:rsidR="00550057" w:rsidRDefault="00BF0BFB" w:rsidP="00550057">
            <w:pPr>
              <w:pStyle w:val="QuestionStyle"/>
            </w:pPr>
            <w:r>
              <w:t>B</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Default="00550057" w:rsidP="00550057">
            <w:pPr>
              <w:pStyle w:val="QuestionStyle"/>
            </w:pPr>
            <w:r>
              <w:t xml:space="preserve"> </w:t>
            </w:r>
            <w:r>
              <w:object w:dxaOrig="4637" w:dyaOrig="1338">
                <v:shape id="_x0000_i1054" type="#_x0000_t75" style="width:231.6pt;height:67.15pt" o:ole="">
                  <v:imagedata r:id="rId72" o:title=""/>
                </v:shape>
                <o:OLEObject Type="Embed" ProgID="FXE300.Equation" ShapeID="_x0000_i1054" DrawAspect="Content" ObjectID="_1460099709" r:id="rId7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550057" w:rsidRDefault="00550057" w:rsidP="00550057">
            <w:pPr>
              <w:pStyle w:val="QuestionStyle"/>
            </w:pPr>
            <w:r>
              <w:t>C</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Pr="001904BD" w:rsidRDefault="00BF0BFB" w:rsidP="00550057">
            <w:pPr>
              <w:pStyle w:val="QuestionStyle"/>
              <w:rPr>
                <w:position w:val="-62"/>
              </w:rPr>
            </w:pPr>
            <w:r>
              <w:t xml:space="preserve"> </w:t>
            </w:r>
            <w:r w:rsidR="001904BD" w:rsidRPr="001904BD">
              <w:rPr>
                <w:color w:val="FF0000"/>
                <w:position w:val="-62"/>
              </w:rPr>
              <w:object w:dxaOrig="3750" w:dyaOrig="798">
                <v:shape id="_x0000_i1055" type="#_x0000_t75" style="width:187.9pt;height:40.2pt" o:ole="">
                  <v:imagedata r:id="rId74" o:title=""/>
                </v:shape>
                <o:OLEObject Type="Embed" ProgID="FXE300.Equation" ShapeID="_x0000_i1055" DrawAspect="Content" ObjectID="_1460099710" r:id="rId75"/>
              </w:object>
            </w:r>
            <w:r w:rsidRPr="001904BD">
              <w:rPr>
                <w:position w:val="-62"/>
              </w:rPr>
              <w:t xml:space="preserve"> </w:t>
            </w:r>
          </w:p>
        </w:tc>
        <w:tc>
          <w:tcPr>
            <w:tcW w:w="1701" w:type="dxa"/>
            <w:tcBorders>
              <w:top w:val="single" w:sz="4" w:space="0" w:color="auto"/>
              <w:left w:val="single" w:sz="4" w:space="0" w:color="auto"/>
              <w:bottom w:val="single" w:sz="4" w:space="0" w:color="auto"/>
              <w:right w:val="single" w:sz="4" w:space="0" w:color="auto"/>
            </w:tcBorders>
          </w:tcPr>
          <w:p w:rsidR="00550057" w:rsidRDefault="00481432" w:rsidP="00550057">
            <w:pPr>
              <w:pStyle w:val="QuestionStyle"/>
            </w:pPr>
            <w:r>
              <w:t>A</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Pr="00481432" w:rsidRDefault="00481432" w:rsidP="00550057">
            <w:pPr>
              <w:pStyle w:val="QuestionStyle"/>
              <w:rPr>
                <w:position w:val="-72"/>
              </w:rPr>
            </w:pPr>
            <w:r>
              <w:t xml:space="preserve"> </w:t>
            </w:r>
            <w:r w:rsidRPr="00481432">
              <w:rPr>
                <w:color w:val="FF0000"/>
                <w:position w:val="-72"/>
              </w:rPr>
              <w:object w:dxaOrig="2664" w:dyaOrig="1050">
                <v:shape id="_x0000_i1056" type="#_x0000_t75" style="width:133.2pt;height:52.8pt" o:ole="">
                  <v:imagedata r:id="rId76" o:title=""/>
                </v:shape>
                <o:OLEObject Type="Embed" ProgID="FXE300.Equation" ShapeID="_x0000_i1056" DrawAspect="Content" ObjectID="_1460099711" r:id="rId77"/>
              </w:object>
            </w:r>
            <w:r w:rsidRPr="00481432">
              <w:rPr>
                <w:position w:val="-72"/>
              </w:rPr>
              <w:t xml:space="preserve"> </w:t>
            </w:r>
          </w:p>
        </w:tc>
        <w:tc>
          <w:tcPr>
            <w:tcW w:w="1701" w:type="dxa"/>
            <w:tcBorders>
              <w:top w:val="single" w:sz="4" w:space="0" w:color="auto"/>
              <w:left w:val="single" w:sz="4" w:space="0" w:color="auto"/>
              <w:bottom w:val="single" w:sz="4" w:space="0" w:color="auto"/>
              <w:right w:val="single" w:sz="4" w:space="0" w:color="auto"/>
            </w:tcBorders>
          </w:tcPr>
          <w:p w:rsidR="00550057" w:rsidRDefault="00B206DB" w:rsidP="00550057">
            <w:pPr>
              <w:pStyle w:val="QuestionStyle"/>
            </w:pPr>
            <w:r>
              <w:t>A</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Default="00B206DB" w:rsidP="00550057">
            <w:pPr>
              <w:pStyle w:val="QuestionStyle"/>
            </w:pPr>
            <w:r>
              <w:t xml:space="preserve"> </w:t>
            </w:r>
            <w:r>
              <w:object w:dxaOrig="2380" w:dyaOrig="1814">
                <v:shape id="_x0000_i1057" type="#_x0000_t75" style="width:118.75pt;height:90.6pt" o:ole="">
                  <v:imagedata r:id="rId78" o:title=""/>
                </v:shape>
                <o:OLEObject Type="Embed" ProgID="FXE300.Equation" ShapeID="_x0000_i1057" DrawAspect="Content" ObjectID="_1460099712" r:id="rId79"/>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550057" w:rsidRDefault="00297EAF" w:rsidP="00550057">
            <w:pPr>
              <w:pStyle w:val="QuestionStyle"/>
            </w:pPr>
            <w:r>
              <w:t>D</w:t>
            </w:r>
          </w:p>
        </w:tc>
      </w:tr>
      <w:tr w:rsidR="00550057" w:rsidTr="00F83E6D">
        <w:trPr>
          <w:cantSplit/>
        </w:trPr>
        <w:tc>
          <w:tcPr>
            <w:tcW w:w="675" w:type="dxa"/>
            <w:tcBorders>
              <w:top w:val="single" w:sz="4" w:space="0" w:color="auto"/>
              <w:left w:val="single" w:sz="4" w:space="0" w:color="auto"/>
              <w:bottom w:val="single" w:sz="4" w:space="0" w:color="auto"/>
              <w:right w:val="single" w:sz="4" w:space="0" w:color="auto"/>
            </w:tcBorders>
          </w:tcPr>
          <w:p w:rsidR="00550057" w:rsidRDefault="00550057" w:rsidP="00550057">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550057" w:rsidRPr="00297EAF" w:rsidRDefault="00297EAF" w:rsidP="00550057">
            <w:pPr>
              <w:pStyle w:val="QuestionStyle"/>
              <w:rPr>
                <w:position w:val="-166"/>
              </w:rPr>
            </w:pPr>
            <w:r w:rsidRPr="00297EAF">
              <w:rPr>
                <w:color w:val="FF0000"/>
                <w:position w:val="-166"/>
              </w:rPr>
              <w:object w:dxaOrig="2320" w:dyaOrig="1833">
                <v:shape id="_x0000_i1058" type="#_x0000_t75" style="width:115.75pt;height:91.85pt" o:ole="">
                  <v:imagedata r:id="rId80" o:title=""/>
                </v:shape>
                <o:OLEObject Type="Embed" ProgID="FXE300.Equation" ShapeID="_x0000_i1058" DrawAspect="Content" ObjectID="_1460099713" r:id="rId81"/>
              </w:object>
            </w:r>
          </w:p>
        </w:tc>
        <w:tc>
          <w:tcPr>
            <w:tcW w:w="1701" w:type="dxa"/>
            <w:tcBorders>
              <w:top w:val="single" w:sz="4" w:space="0" w:color="auto"/>
              <w:left w:val="single" w:sz="4" w:space="0" w:color="auto"/>
              <w:bottom w:val="single" w:sz="4" w:space="0" w:color="auto"/>
              <w:right w:val="single" w:sz="4" w:space="0" w:color="auto"/>
            </w:tcBorders>
          </w:tcPr>
          <w:p w:rsidR="00550057" w:rsidRDefault="00297EAF" w:rsidP="00550057">
            <w:pPr>
              <w:pStyle w:val="QuestionStyle"/>
            </w:pPr>
            <w:r>
              <w:t>D</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817EE1433D304ADE870705151570FB05"/>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B206DB" w:rsidP="00D221C9">
          <w:pPr>
            <w:pStyle w:val="Heading1"/>
            <w:jc w:val="center"/>
          </w:pPr>
          <w:r>
            <w:t>Financial Maths &amp; Simple Interest</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F6345"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A3B9B8"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BEBF6A"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99C12"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7EC1B"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DFA44"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E9E18C"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02D3B8"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54A3C1"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C2DCBB"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E78E22"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7620C"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99AF8E"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BC38CE"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995AF3"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213DAC"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2C874F"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9041F"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D34433"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MM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IQDD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61974A"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5E56E"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26311"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B16DC8"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D64CDB"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39EBC2"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BA04BC"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F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LC84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MtYj8U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6657C5"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3F35BA"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E301B7"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00EAD5"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129571"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2BD74"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y5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eVFy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BeZHLkeAgAALwQAAA4AAAAAAAAAAAAAAAAALgIAAGRycy9lMm9Eb2MueG1sUEsBAi0A&#10;FAAGAAgAAAAhANbjy8LbAAAACAEAAA8AAAAAAAAAAAAAAAAAeAQAAGRycy9kb3ducmV2LnhtbFBL&#10;BQYAAAAABAAEAPMAAACABQ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DE2409"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08937"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9404F4"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YUa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j6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tNGFG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93C6C6"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61CF51"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6A678A"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AF983F"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bx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h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qa0W8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BCDA3"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73480"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0" t="0" r="19050" b="1905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0CC2C"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op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cntqK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05BDC"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34CA35"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CDFD67"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B8B773"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6C0C8E"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3BC04"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048C6" id="Oval 257"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1A49DC" id="Oval 258"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CF8D0F" id="Oval 259"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88739B" id="Oval 260"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1E03C4" id="Oval 261"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U1H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9EAB16" id="Oval 262"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F469E" id="Oval 263"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0C0BEF" id="Oval 264"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76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A3D3C" id="Oval 265" o:spid="_x0000_s1026" style="position:absolute;margin-left:230.85pt;margin-top:1.85pt;width:13.5pt;height: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yo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865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AC48C" id="Oval 266" o:spid="_x0000_s1026" style="position:absolute;margin-left:182.4pt;margin-top:1.85pt;width:13.5pt;height: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855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10818" id="Oval 267" o:spid="_x0000_s1026" style="position:absolute;margin-left:133.95pt;margin-top:1.85pt;width:13.5pt;height: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845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860C20" id="Oval 268" o:spid="_x0000_s1026" style="position:absolute;margin-left:88.35pt;margin-top:1.85pt;width:13.5pt;height: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15F" w:rsidRDefault="0013715F" w:rsidP="006475AA">
      <w:r>
        <w:separator/>
      </w:r>
    </w:p>
  </w:endnote>
  <w:endnote w:type="continuationSeparator" w:id="0">
    <w:p w:rsidR="0013715F" w:rsidRDefault="0013715F"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CA72C6" w:rsidRDefault="00CA72C6">
        <w:pPr>
          <w:pStyle w:val="Footer"/>
          <w:jc w:val="center"/>
        </w:pPr>
        <w:r>
          <w:fldChar w:fldCharType="begin"/>
        </w:r>
        <w:r>
          <w:instrText xml:space="preserve"> PAGE   \* MERGEFORMAT </w:instrText>
        </w:r>
        <w:r>
          <w:fldChar w:fldCharType="separate"/>
        </w:r>
        <w:r w:rsidR="004A4C51">
          <w:rPr>
            <w:noProof/>
          </w:rPr>
          <w:t>3</w:t>
        </w:r>
        <w:r>
          <w:rPr>
            <w:noProof/>
          </w:rPr>
          <w:fldChar w:fldCharType="end"/>
        </w:r>
      </w:p>
    </w:sdtContent>
  </w:sdt>
  <w:p w:rsidR="00CA72C6" w:rsidRDefault="00CA72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CA72C6" w:rsidRDefault="00CA72C6">
        <w:pPr>
          <w:pStyle w:val="Footer"/>
          <w:jc w:val="center"/>
        </w:pPr>
        <w:r>
          <w:fldChar w:fldCharType="begin"/>
        </w:r>
        <w:r>
          <w:instrText xml:space="preserve"> PAGE   \* MERGEFORMAT </w:instrText>
        </w:r>
        <w:r>
          <w:fldChar w:fldCharType="separate"/>
        </w:r>
        <w:r w:rsidR="0013715F">
          <w:rPr>
            <w:noProof/>
          </w:rPr>
          <w:t>1</w:t>
        </w:r>
        <w:r>
          <w:rPr>
            <w:noProof/>
          </w:rPr>
          <w:fldChar w:fldCharType="end"/>
        </w:r>
      </w:p>
    </w:sdtContent>
  </w:sdt>
  <w:p w:rsidR="00CA72C6" w:rsidRDefault="00CA72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15F" w:rsidRDefault="0013715F" w:rsidP="006475AA">
      <w:r>
        <w:separator/>
      </w:r>
    </w:p>
  </w:footnote>
  <w:footnote w:type="continuationSeparator" w:id="0">
    <w:p w:rsidR="0013715F" w:rsidRDefault="0013715F"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2C6" w:rsidRPr="006475AA" w:rsidRDefault="0013715F">
    <w:pPr>
      <w:pStyle w:val="Header"/>
      <w:rPr>
        <w:u w:val="single"/>
      </w:rPr>
    </w:pPr>
    <w:sdt>
      <w:sdtPr>
        <w:rPr>
          <w:u w:val="single"/>
        </w:rPr>
        <w:alias w:val="Title"/>
        <w:tag w:val=""/>
        <w:id w:val="2047329495"/>
        <w:placeholder>
          <w:docPart w:val="641E741A3ACA4430B141E5578FBF68E5"/>
        </w:placeholder>
        <w:dataBinding w:prefixMappings="xmlns:ns0='http://purl.org/dc/elements/1.1/' xmlns:ns1='http://schemas.openxmlformats.org/package/2006/metadata/core-properties' " w:xpath="/ns1:coreProperties[1]/ns0:title[1]" w:storeItemID="{6C3C8BC8-F283-45AE-878A-BAB7291924A1}"/>
        <w:text/>
      </w:sdtPr>
      <w:sdtEndPr/>
      <w:sdtContent>
        <w:r w:rsidR="00B206DB">
          <w:rPr>
            <w:u w:val="single"/>
          </w:rPr>
          <w:t>Financial Maths &amp; Simple Interest</w:t>
        </w:r>
      </w:sdtContent>
    </w:sdt>
    <w:r w:rsidR="00CA72C6">
      <w:rPr>
        <w:u w:val="single"/>
      </w:rPr>
      <w:tab/>
      <w:t>Test</w:t>
    </w:r>
    <w:r w:rsidR="00CA72C6">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2C6" w:rsidRDefault="00CA72C6"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CA72C6" w:rsidRPr="00A82BA8" w:rsidRDefault="00CA72C6"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8E70E97"/>
    <w:multiLevelType w:val="hybridMultilevel"/>
    <w:tmpl w:val="F8A6A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3"/>
  </w:num>
  <w:num w:numId="10">
    <w:abstractNumId w:val="16"/>
  </w:num>
  <w:num w:numId="11">
    <w:abstractNumId w:val="15"/>
  </w:num>
  <w:num w:numId="12">
    <w:abstractNumId w:val="6"/>
  </w:num>
  <w:num w:numId="13">
    <w:abstractNumId w:val="13"/>
  </w:num>
  <w:num w:numId="14">
    <w:abstractNumId w:val="5"/>
  </w:num>
  <w:num w:numId="15">
    <w:abstractNumId w:val="11"/>
  </w:num>
  <w:num w:numId="16">
    <w:abstractNumId w:val="14"/>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42B"/>
    <w:rsid w:val="00036B26"/>
    <w:rsid w:val="0005581D"/>
    <w:rsid w:val="0005642B"/>
    <w:rsid w:val="00067A27"/>
    <w:rsid w:val="00077B33"/>
    <w:rsid w:val="00090968"/>
    <w:rsid w:val="00090EE3"/>
    <w:rsid w:val="000966B2"/>
    <w:rsid w:val="000A3FD5"/>
    <w:rsid w:val="00104ACA"/>
    <w:rsid w:val="001179FA"/>
    <w:rsid w:val="0013715F"/>
    <w:rsid w:val="00180879"/>
    <w:rsid w:val="0018287C"/>
    <w:rsid w:val="001904BD"/>
    <w:rsid w:val="001B0750"/>
    <w:rsid w:val="001D51F7"/>
    <w:rsid w:val="00204CB2"/>
    <w:rsid w:val="00216994"/>
    <w:rsid w:val="002244B8"/>
    <w:rsid w:val="00267652"/>
    <w:rsid w:val="00297EAF"/>
    <w:rsid w:val="002A0F68"/>
    <w:rsid w:val="002A67A9"/>
    <w:rsid w:val="002B1F86"/>
    <w:rsid w:val="002B4995"/>
    <w:rsid w:val="002C50E9"/>
    <w:rsid w:val="00315111"/>
    <w:rsid w:val="00325745"/>
    <w:rsid w:val="00342263"/>
    <w:rsid w:val="00430164"/>
    <w:rsid w:val="004554CF"/>
    <w:rsid w:val="00481432"/>
    <w:rsid w:val="004A4C51"/>
    <w:rsid w:val="004E01B5"/>
    <w:rsid w:val="00507ABF"/>
    <w:rsid w:val="00510833"/>
    <w:rsid w:val="00536FB5"/>
    <w:rsid w:val="00550057"/>
    <w:rsid w:val="005A2DD3"/>
    <w:rsid w:val="005E1975"/>
    <w:rsid w:val="005F6CBB"/>
    <w:rsid w:val="00601F3F"/>
    <w:rsid w:val="006475AA"/>
    <w:rsid w:val="00674B12"/>
    <w:rsid w:val="0068468D"/>
    <w:rsid w:val="006A0F95"/>
    <w:rsid w:val="006B3C9D"/>
    <w:rsid w:val="006B59F7"/>
    <w:rsid w:val="006E4FD5"/>
    <w:rsid w:val="00722997"/>
    <w:rsid w:val="0077682A"/>
    <w:rsid w:val="00796357"/>
    <w:rsid w:val="00796836"/>
    <w:rsid w:val="007A12DD"/>
    <w:rsid w:val="007C0049"/>
    <w:rsid w:val="007F0DF3"/>
    <w:rsid w:val="00843E9A"/>
    <w:rsid w:val="00875A8F"/>
    <w:rsid w:val="00887934"/>
    <w:rsid w:val="008E3476"/>
    <w:rsid w:val="008F4C0E"/>
    <w:rsid w:val="009620CC"/>
    <w:rsid w:val="00984ED3"/>
    <w:rsid w:val="0099507C"/>
    <w:rsid w:val="009C6921"/>
    <w:rsid w:val="009D4B33"/>
    <w:rsid w:val="009F1C66"/>
    <w:rsid w:val="00A020F7"/>
    <w:rsid w:val="00A433DF"/>
    <w:rsid w:val="00A45973"/>
    <w:rsid w:val="00A82BA8"/>
    <w:rsid w:val="00A8708F"/>
    <w:rsid w:val="00AD0A46"/>
    <w:rsid w:val="00AF2DC6"/>
    <w:rsid w:val="00B03F19"/>
    <w:rsid w:val="00B13D58"/>
    <w:rsid w:val="00B206DB"/>
    <w:rsid w:val="00B405DD"/>
    <w:rsid w:val="00B466FB"/>
    <w:rsid w:val="00B47C2C"/>
    <w:rsid w:val="00B711A5"/>
    <w:rsid w:val="00B831B6"/>
    <w:rsid w:val="00B92B31"/>
    <w:rsid w:val="00BA1453"/>
    <w:rsid w:val="00BA7DA8"/>
    <w:rsid w:val="00BB2D39"/>
    <w:rsid w:val="00BD437A"/>
    <w:rsid w:val="00BE51BB"/>
    <w:rsid w:val="00BF0BFB"/>
    <w:rsid w:val="00BF3C4A"/>
    <w:rsid w:val="00BF414C"/>
    <w:rsid w:val="00BF46DE"/>
    <w:rsid w:val="00C05E38"/>
    <w:rsid w:val="00C1724E"/>
    <w:rsid w:val="00C471F3"/>
    <w:rsid w:val="00C5783F"/>
    <w:rsid w:val="00C6115E"/>
    <w:rsid w:val="00CA0621"/>
    <w:rsid w:val="00CA72C6"/>
    <w:rsid w:val="00D1063D"/>
    <w:rsid w:val="00D221C9"/>
    <w:rsid w:val="00D51BD2"/>
    <w:rsid w:val="00D822A0"/>
    <w:rsid w:val="00DA0092"/>
    <w:rsid w:val="00DA3910"/>
    <w:rsid w:val="00DA52F9"/>
    <w:rsid w:val="00DA664D"/>
    <w:rsid w:val="00DA67E2"/>
    <w:rsid w:val="00DB3201"/>
    <w:rsid w:val="00DD53EB"/>
    <w:rsid w:val="00E01AE0"/>
    <w:rsid w:val="00E60529"/>
    <w:rsid w:val="00E90773"/>
    <w:rsid w:val="00E941B9"/>
    <w:rsid w:val="00E95E95"/>
    <w:rsid w:val="00EA33A1"/>
    <w:rsid w:val="00ED2D51"/>
    <w:rsid w:val="00F07227"/>
    <w:rsid w:val="00F07BE8"/>
    <w:rsid w:val="00F6049F"/>
    <w:rsid w:val="00F658A8"/>
    <w:rsid w:val="00F74C53"/>
    <w:rsid w:val="00F83E6D"/>
    <w:rsid w:val="00FC09DE"/>
    <w:rsid w:val="00FE0056"/>
    <w:rsid w:val="00FF3B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AF11A0-29A4-4C77-AEAB-1A07038C8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 w:type="paragraph" w:customStyle="1" w:styleId="LongerQuestions">
    <w:name w:val="Longer Questions"/>
    <w:basedOn w:val="Normal"/>
    <w:link w:val="LongerQuestionsChar"/>
    <w:autoRedefine/>
    <w:qFormat/>
    <w:rsid w:val="00315111"/>
    <w:rPr>
      <w:rFonts w:eastAsia="Calibri"/>
    </w:rPr>
  </w:style>
  <w:style w:type="character" w:customStyle="1" w:styleId="LongerQuestionsChar">
    <w:name w:val="Longer Questions Char"/>
    <w:basedOn w:val="DefaultParagraphFont"/>
    <w:link w:val="LongerQuestions"/>
    <w:rsid w:val="00315111"/>
    <w:rPr>
      <w:rFonts w:eastAsia="Calibri"/>
    </w:rPr>
  </w:style>
  <w:style w:type="paragraph" w:styleId="BodyTextIndent">
    <w:name w:val="Body Text Indent"/>
    <w:basedOn w:val="Normal"/>
    <w:link w:val="BodyTextIndentChar"/>
    <w:semiHidden/>
    <w:rsid w:val="00550057"/>
    <w:pPr>
      <w:ind w:left="540" w:firstLine="180"/>
    </w:pPr>
    <w:rPr>
      <w:rFonts w:eastAsia="Times New Roman"/>
      <w:szCs w:val="20"/>
      <w:lang w:val="en-US"/>
    </w:rPr>
  </w:style>
  <w:style w:type="character" w:customStyle="1" w:styleId="BodyTextIndentChar">
    <w:name w:val="Body Text Indent Char"/>
    <w:basedOn w:val="DefaultParagraphFont"/>
    <w:link w:val="BodyTextIndent"/>
    <w:semiHidden/>
    <w:rsid w:val="00550057"/>
    <w:rPr>
      <w:rFonts w:eastAsia="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oleObject" Target="embeddings/oleObject19.bin"/><Relationship Id="rId50" Type="http://schemas.openxmlformats.org/officeDocument/2006/relationships/image" Target="media/image20.png"/><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image" Target="media/image29.png"/><Relationship Id="rId76" Type="http://schemas.openxmlformats.org/officeDocument/2006/relationships/image" Target="media/image33.png"/><Relationship Id="rId84"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oleObject" Target="embeddings/oleObject31.bin"/><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oleObject" Target="embeddings/oleObject10.bin"/><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oleObject" Target="embeddings/oleObject14.bin"/><Relationship Id="rId40" Type="http://schemas.openxmlformats.org/officeDocument/2006/relationships/image" Target="media/image15.png"/><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4.png"/><Relationship Id="rId66" Type="http://schemas.openxmlformats.org/officeDocument/2006/relationships/image" Target="media/image28.png"/><Relationship Id="rId74" Type="http://schemas.openxmlformats.org/officeDocument/2006/relationships/image" Target="media/image32.png"/><Relationship Id="rId79" Type="http://schemas.openxmlformats.org/officeDocument/2006/relationships/oleObject" Target="embeddings/oleObject35.bin"/><Relationship Id="rId5" Type="http://schemas.openxmlformats.org/officeDocument/2006/relationships/footnotes" Target="footnotes.xml"/><Relationship Id="rId61" Type="http://schemas.openxmlformats.org/officeDocument/2006/relationships/oleObject" Target="embeddings/oleObject26.bin"/><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4.png"/><Relationship Id="rId81" Type="http://schemas.openxmlformats.org/officeDocument/2006/relationships/oleObject" Target="embeddings/oleObject36.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oleObject" Target="embeddings/oleObject9.bin"/><Relationship Id="rId30" Type="http://schemas.openxmlformats.org/officeDocument/2006/relationships/image" Target="media/image10.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oleObject" Target="embeddings/oleObject30.bin"/><Relationship Id="rId77" Type="http://schemas.openxmlformats.org/officeDocument/2006/relationships/oleObject" Target="embeddings/oleObject34.bin"/><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image" Target="media/image31.png"/><Relationship Id="rId80"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5.png"/><Relationship Id="rId41" Type="http://schemas.openxmlformats.org/officeDocument/2006/relationships/oleObject" Target="embeddings/oleObject16.bin"/><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oleObject" Target="embeddings/oleObject33.bin"/><Relationship Id="rId83"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oleObject" Target="embeddings/oleObject20.bin"/><Relationship Id="rId57" Type="http://schemas.openxmlformats.org/officeDocument/2006/relationships/oleObject" Target="embeddings/oleObject2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C0AF09961B740838E146B5FCDA10315"/>
        <w:category>
          <w:name w:val="General"/>
          <w:gallery w:val="placeholder"/>
        </w:category>
        <w:types>
          <w:type w:val="bbPlcHdr"/>
        </w:types>
        <w:behaviors>
          <w:behavior w:val="content"/>
        </w:behaviors>
        <w:guid w:val="{8863DA46-E63E-4993-9B8A-0E9C6E441095}"/>
      </w:docPartPr>
      <w:docPartBody>
        <w:p w:rsidR="00287ED3" w:rsidRDefault="00F8484D">
          <w:pPr>
            <w:pStyle w:val="BC0AF09961B740838E146B5FCDA10315"/>
          </w:pPr>
          <w:r w:rsidRPr="00152996">
            <w:rPr>
              <w:rStyle w:val="PlaceholderText"/>
            </w:rPr>
            <w:t>[Category]</w:t>
          </w:r>
        </w:p>
      </w:docPartBody>
    </w:docPart>
    <w:docPart>
      <w:docPartPr>
        <w:name w:val="C13232452F4E4452AB4D3C338162ADA3"/>
        <w:category>
          <w:name w:val="General"/>
          <w:gallery w:val="placeholder"/>
        </w:category>
        <w:types>
          <w:type w:val="bbPlcHdr"/>
        </w:types>
        <w:behaviors>
          <w:behavior w:val="content"/>
        </w:behaviors>
        <w:guid w:val="{F16BB74C-3611-4474-B9AD-97A61EAAA99E}"/>
      </w:docPartPr>
      <w:docPartBody>
        <w:p w:rsidR="00287ED3" w:rsidRDefault="00F8484D">
          <w:pPr>
            <w:pStyle w:val="C13232452F4E4452AB4D3C338162ADA3"/>
          </w:pPr>
          <w:r w:rsidRPr="00C91EEC">
            <w:rPr>
              <w:rStyle w:val="PlaceholderText"/>
            </w:rPr>
            <w:t>[Title]</w:t>
          </w:r>
        </w:p>
      </w:docPartBody>
    </w:docPart>
    <w:docPart>
      <w:docPartPr>
        <w:name w:val="42B50C54D50E438E8D7A40B61D832339"/>
        <w:category>
          <w:name w:val="General"/>
          <w:gallery w:val="placeholder"/>
        </w:category>
        <w:types>
          <w:type w:val="bbPlcHdr"/>
        </w:types>
        <w:behaviors>
          <w:behavior w:val="content"/>
        </w:behaviors>
        <w:guid w:val="{9AE4AF49-097F-40C4-847B-D9C2C766C092}"/>
      </w:docPartPr>
      <w:docPartBody>
        <w:p w:rsidR="00287ED3" w:rsidRDefault="00F8484D">
          <w:pPr>
            <w:pStyle w:val="42B50C54D50E438E8D7A40B61D832339"/>
          </w:pPr>
          <w:r w:rsidRPr="00152996">
            <w:rPr>
              <w:rStyle w:val="PlaceholderText"/>
            </w:rPr>
            <w:t>[Category]</w:t>
          </w:r>
        </w:p>
      </w:docPartBody>
    </w:docPart>
    <w:docPart>
      <w:docPartPr>
        <w:name w:val="992BB1912148490180C79E84B2848748"/>
        <w:category>
          <w:name w:val="General"/>
          <w:gallery w:val="placeholder"/>
        </w:category>
        <w:types>
          <w:type w:val="bbPlcHdr"/>
        </w:types>
        <w:behaviors>
          <w:behavior w:val="content"/>
        </w:behaviors>
        <w:guid w:val="{527EDA79-E29B-4BE0-9FCA-98533CDD6D85}"/>
      </w:docPartPr>
      <w:docPartBody>
        <w:p w:rsidR="00287ED3" w:rsidRDefault="00F8484D">
          <w:pPr>
            <w:pStyle w:val="992BB1912148490180C79E84B2848748"/>
          </w:pPr>
          <w:r w:rsidRPr="00C91EEC">
            <w:rPr>
              <w:rStyle w:val="PlaceholderText"/>
            </w:rPr>
            <w:t>[Title]</w:t>
          </w:r>
        </w:p>
      </w:docPartBody>
    </w:docPart>
    <w:docPart>
      <w:docPartPr>
        <w:name w:val="641E741A3ACA4430B141E5578FBF68E5"/>
        <w:category>
          <w:name w:val="General"/>
          <w:gallery w:val="placeholder"/>
        </w:category>
        <w:types>
          <w:type w:val="bbPlcHdr"/>
        </w:types>
        <w:behaviors>
          <w:behavior w:val="content"/>
        </w:behaviors>
        <w:guid w:val="{708D66DA-4104-487A-9300-DEA46B740991}"/>
      </w:docPartPr>
      <w:docPartBody>
        <w:p w:rsidR="00287ED3" w:rsidRDefault="00F8484D">
          <w:pPr>
            <w:pStyle w:val="641E741A3ACA4430B141E5578FBF68E5"/>
          </w:pPr>
          <w:r w:rsidRPr="001166EB">
            <w:rPr>
              <w:rStyle w:val="PlaceholderText"/>
            </w:rPr>
            <w:t>[Title]</w:t>
          </w:r>
        </w:p>
      </w:docPartBody>
    </w:docPart>
    <w:docPart>
      <w:docPartPr>
        <w:name w:val="FDD00AA45876404184A36A05B388C3F0"/>
        <w:category>
          <w:name w:val="General"/>
          <w:gallery w:val="placeholder"/>
        </w:category>
        <w:types>
          <w:type w:val="bbPlcHdr"/>
        </w:types>
        <w:behaviors>
          <w:behavior w:val="content"/>
        </w:behaviors>
        <w:guid w:val="{51391E72-3BF2-4D17-9A01-33C22C7F6E33}"/>
      </w:docPartPr>
      <w:docPartBody>
        <w:p w:rsidR="00287ED3" w:rsidRDefault="00F8484D">
          <w:pPr>
            <w:pStyle w:val="FDD00AA45876404184A36A05B388C3F0"/>
          </w:pPr>
          <w:r w:rsidRPr="00C91EEC">
            <w:rPr>
              <w:rStyle w:val="PlaceholderText"/>
            </w:rPr>
            <w:t>[Title]</w:t>
          </w:r>
        </w:p>
      </w:docPartBody>
    </w:docPart>
    <w:docPart>
      <w:docPartPr>
        <w:name w:val="817EE1433D304ADE870705151570FB05"/>
        <w:category>
          <w:name w:val="General"/>
          <w:gallery w:val="placeholder"/>
        </w:category>
        <w:types>
          <w:type w:val="bbPlcHdr"/>
        </w:types>
        <w:behaviors>
          <w:behavior w:val="content"/>
        </w:behaviors>
        <w:guid w:val="{7CE8FFD8-DDAF-4299-8771-369209C6E8CA}"/>
      </w:docPartPr>
      <w:docPartBody>
        <w:p w:rsidR="00287ED3" w:rsidRDefault="00F8484D">
          <w:pPr>
            <w:pStyle w:val="817EE1433D304ADE870705151570FB05"/>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84D"/>
    <w:rsid w:val="00287ED3"/>
    <w:rsid w:val="004040E6"/>
    <w:rsid w:val="00442C9F"/>
    <w:rsid w:val="00F8484D"/>
    <w:rsid w:val="00FC1A1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C0AF09961B740838E146B5FCDA10315">
    <w:name w:val="BC0AF09961B740838E146B5FCDA10315"/>
  </w:style>
  <w:style w:type="paragraph" w:customStyle="1" w:styleId="C13232452F4E4452AB4D3C338162ADA3">
    <w:name w:val="C13232452F4E4452AB4D3C338162ADA3"/>
  </w:style>
  <w:style w:type="paragraph" w:customStyle="1" w:styleId="42B50C54D50E438E8D7A40B61D832339">
    <w:name w:val="42B50C54D50E438E8D7A40B61D832339"/>
  </w:style>
  <w:style w:type="paragraph" w:customStyle="1" w:styleId="992BB1912148490180C79E84B2848748">
    <w:name w:val="992BB1912148490180C79E84B2848748"/>
  </w:style>
  <w:style w:type="paragraph" w:customStyle="1" w:styleId="641E741A3ACA4430B141E5578FBF68E5">
    <w:name w:val="641E741A3ACA4430B141E5578FBF68E5"/>
  </w:style>
  <w:style w:type="paragraph" w:customStyle="1" w:styleId="FDD00AA45876404184A36A05B388C3F0">
    <w:name w:val="FDD00AA45876404184A36A05B388C3F0"/>
  </w:style>
  <w:style w:type="paragraph" w:customStyle="1" w:styleId="817EE1433D304ADE870705151570FB05">
    <w:name w:val="817EE1433D304ADE870705151570FB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Shorter.dotx</Template>
  <TotalTime>2</TotalTime>
  <Pages>11</Pages>
  <Words>1545</Words>
  <Characters>8811</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Financial Maths &amp; Simple Interest</vt:lpstr>
      <vt:lpstr/>
      <vt:lpstr/>
      <vt:lpstr>&lt;Financial Maths &amp; Simple Interest&gt;</vt:lpstr>
      <vt:lpstr>Multiple Choice Answer Sheet</vt:lpstr>
      <vt:lpstr>ANSWERS</vt:lpstr>
      <vt:lpstr/>
      <vt:lpstr/>
      <vt:lpstr>&lt;Financial Maths &amp; Simple Interest&gt;</vt:lpstr>
      <vt:lpstr>Multiple Choice Answer Sheet</vt:lpstr>
    </vt:vector>
  </TitlesOfParts>
  <Company>Western Mathematics</Company>
  <LinksUpToDate>false</LinksUpToDate>
  <CharactersWithSpaces>10336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Maths &amp; Simple Interest</dc:title>
  <dc:creator>Garry</dc:creator>
  <cp:lastModifiedBy>Garry</cp:lastModifiedBy>
  <cp:revision>3</cp:revision>
  <dcterms:created xsi:type="dcterms:W3CDTF">2014-04-26T08:17:00Z</dcterms:created>
  <dcterms:modified xsi:type="dcterms:W3CDTF">2014-04-27T00:27:00Z</dcterms:modified>
  <cp:category>Year 9</cp:category>
</cp:coreProperties>
</file>