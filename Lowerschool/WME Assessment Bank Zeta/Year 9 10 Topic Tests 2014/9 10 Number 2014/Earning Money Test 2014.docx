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sdt>
          <w:sdtPr>
            <w:rPr>
              <w:sz w:val="36"/>
              <w:szCs w:val="36"/>
            </w:rPr>
            <w:alias w:val="Category"/>
            <w:tag w:val=""/>
            <w:id w:val="489673826"/>
            <w:placeholder>
              <w:docPart w:val="7CEED838647643E6A6C025A395E7D7F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A82BA8" w:rsidRPr="00325745" w:rsidRDefault="00D2264A" w:rsidP="00B13D58">
                <w:pPr>
                  <w:jc w:val="center"/>
                  <w:rPr>
                    <w:sz w:val="36"/>
                    <w:szCs w:val="36"/>
                  </w:rPr>
                </w:pPr>
                <w:r>
                  <w:rPr>
                    <w:sz w:val="36"/>
                    <w:szCs w:val="36"/>
                  </w:rPr>
                  <w:t>Year 9</w:t>
                </w:r>
              </w:p>
            </w:tc>
          </w:sdtContent>
        </w:sdt>
        <w:tc>
          <w:tcPr>
            <w:tcW w:w="5760" w:type="dxa"/>
            <w:shd w:val="clear" w:color="auto" w:fill="B6DDE8" w:themeFill="accent5" w:themeFillTint="66"/>
          </w:tcPr>
          <w:p w:rsidR="00A82BA8" w:rsidRPr="005C44C0" w:rsidRDefault="007D2501"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E568AA25A3624F6FBE5BF975CB892A28"/>
                </w:placeholder>
                <w:dataBinding w:prefixMappings="xmlns:ns0='http://purl.org/dc/elements/1.1/' xmlns:ns1='http://schemas.openxmlformats.org/package/2006/metadata/core-properties' " w:xpath="/ns1:coreProperties[1]/ns0:title[1]" w:storeItemID="{6C3C8BC8-F283-45AE-878A-BAB7291924A1}"/>
                <w:text/>
              </w:sdtPr>
              <w:sdtEndPr/>
              <w:sdtContent>
                <w:r w:rsidR="00D2264A">
                  <w:rPr>
                    <w:rFonts w:asciiTheme="majorHAnsi" w:hAnsiTheme="majorHAnsi"/>
                    <w:i/>
                    <w:sz w:val="52"/>
                    <w:szCs w:val="52"/>
                  </w:rPr>
                  <w:t>Earning Money</w:t>
                </w:r>
              </w:sdtContent>
            </w:sdt>
          </w:p>
        </w:tc>
        <w:tc>
          <w:tcPr>
            <w:tcW w:w="3170" w:type="dxa"/>
            <w:shd w:val="clear" w:color="auto" w:fill="000000" w:themeFill="text1"/>
            <w:vAlign w:val="center"/>
          </w:tcPr>
          <w:p w:rsidR="00204CB2" w:rsidRPr="00FC09DE" w:rsidRDefault="00A82BA8" w:rsidP="00D441DD">
            <w:pPr>
              <w:jc w:val="center"/>
              <w:rPr>
                <w:color w:val="FFFFFF" w:themeColor="background1"/>
                <w:sz w:val="36"/>
                <w:szCs w:val="36"/>
              </w:rPr>
            </w:pPr>
            <w:r>
              <w:rPr>
                <w:color w:val="FFFFFF" w:themeColor="background1"/>
                <w:sz w:val="36"/>
                <w:szCs w:val="36"/>
              </w:rPr>
              <w:t>Calculator</w:t>
            </w:r>
            <w:r w:rsidR="002010AB">
              <w:rPr>
                <w:color w:val="FFFFFF" w:themeColor="background1"/>
                <w:sz w:val="36"/>
                <w:szCs w:val="36"/>
              </w:rPr>
              <w:t xml:space="preserve"> Allowed </w:t>
            </w:r>
          </w:p>
        </w:tc>
      </w:tr>
      <w:tr w:rsidR="00D2264A" w:rsidTr="00D2264A">
        <w:trPr>
          <w:cantSplit/>
          <w:trHeight w:hRule="exact" w:val="907"/>
        </w:trPr>
        <w:tc>
          <w:tcPr>
            <w:tcW w:w="7462" w:type="dxa"/>
            <w:gridSpan w:val="3"/>
            <w:shd w:val="clear" w:color="auto" w:fill="B6DDE8" w:themeFill="accent5" w:themeFillTint="66"/>
          </w:tcPr>
          <w:p w:rsidR="00D2264A" w:rsidRDefault="00D2264A" w:rsidP="00D2264A">
            <w:pPr>
              <w:rPr>
                <w:b/>
                <w:sz w:val="20"/>
                <w:szCs w:val="20"/>
              </w:rPr>
            </w:pPr>
            <w:r w:rsidRPr="005A5683">
              <w:rPr>
                <w:b/>
                <w:sz w:val="20"/>
                <w:szCs w:val="20"/>
              </w:rPr>
              <w:t>Skills and Knowledge Assessed:</w:t>
            </w:r>
          </w:p>
          <w:p w:rsidR="00D2264A" w:rsidRDefault="00D2264A" w:rsidP="00D2264A">
            <w:pPr>
              <w:pStyle w:val="ListParagraph"/>
              <w:numPr>
                <w:ilvl w:val="0"/>
                <w:numId w:val="10"/>
              </w:numPr>
              <w:rPr>
                <w:sz w:val="16"/>
                <w:szCs w:val="16"/>
              </w:rPr>
            </w:pPr>
            <w:r w:rsidRPr="00084466">
              <w:rPr>
                <w:sz w:val="16"/>
                <w:szCs w:val="16"/>
              </w:rPr>
              <w:t>Solve prob</w:t>
            </w:r>
            <w:r>
              <w:rPr>
                <w:sz w:val="16"/>
                <w:szCs w:val="16"/>
              </w:rPr>
              <w:t>lems  involving earning money</w:t>
            </w:r>
          </w:p>
          <w:p w:rsidR="00D2264A" w:rsidRPr="00D2264A" w:rsidRDefault="00D2264A" w:rsidP="00D2264A">
            <w:pPr>
              <w:ind w:left="360"/>
              <w:rPr>
                <w:sz w:val="16"/>
                <w:szCs w:val="16"/>
              </w:rPr>
            </w:pPr>
          </w:p>
          <w:p w:rsidR="00D2264A" w:rsidRDefault="00D2264A" w:rsidP="00D2264A">
            <w:pPr>
              <w:rPr>
                <w:sz w:val="16"/>
                <w:szCs w:val="16"/>
              </w:rPr>
            </w:pPr>
          </w:p>
          <w:p w:rsidR="00D2264A" w:rsidRDefault="00D2264A" w:rsidP="00D2264A">
            <w:pPr>
              <w:rPr>
                <w:sz w:val="16"/>
                <w:szCs w:val="16"/>
              </w:rPr>
            </w:pPr>
          </w:p>
          <w:p w:rsidR="00D2264A" w:rsidRPr="00204CB2" w:rsidRDefault="00D2264A" w:rsidP="00D2264A">
            <w:pPr>
              <w:rPr>
                <w:sz w:val="16"/>
                <w:szCs w:val="16"/>
              </w:rPr>
            </w:pPr>
          </w:p>
        </w:tc>
        <w:tc>
          <w:tcPr>
            <w:tcW w:w="3170" w:type="dxa"/>
            <w:shd w:val="clear" w:color="auto" w:fill="B6DDE8" w:themeFill="accent5" w:themeFillTint="66"/>
          </w:tcPr>
          <w:p w:rsidR="00D2264A" w:rsidRDefault="00D2264A" w:rsidP="00D2264A"/>
          <w:p w:rsidR="00D2264A" w:rsidRPr="00325745" w:rsidRDefault="00D2264A" w:rsidP="00D2264A">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73514B">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73514B">
            <w:pPr>
              <w:jc w:val="center"/>
            </w:pPr>
            <w:r>
              <w:t>Write all working and answers in the spaces provided on this test paper.</w:t>
            </w:r>
          </w:p>
          <w:p w:rsidR="00A82BA8" w:rsidRDefault="00A82BA8" w:rsidP="0073514B"/>
        </w:tc>
      </w:tr>
      <w:tr w:rsidR="00A82BA8" w:rsidTr="00BF46DE">
        <w:trPr>
          <w:cantSplit/>
          <w:trHeight w:val="851"/>
        </w:trPr>
        <w:tc>
          <w:tcPr>
            <w:tcW w:w="658" w:type="dxa"/>
            <w:shd w:val="clear" w:color="auto" w:fill="00FF99"/>
          </w:tcPr>
          <w:p w:rsidR="00A82BA8" w:rsidRPr="001B3341" w:rsidRDefault="00A82BA8" w:rsidP="00325745">
            <w:pPr>
              <w:pStyle w:val="ListParagraph"/>
              <w:numPr>
                <w:ilvl w:val="0"/>
                <w:numId w:val="1"/>
              </w:numPr>
              <w:ind w:left="57" w:firstLine="0"/>
            </w:pPr>
          </w:p>
        </w:tc>
        <w:tc>
          <w:tcPr>
            <w:tcW w:w="9974" w:type="dxa"/>
            <w:gridSpan w:val="3"/>
            <w:tcBorders>
              <w:bottom w:val="single" w:sz="4" w:space="0" w:color="auto"/>
            </w:tcBorders>
          </w:tcPr>
          <w:p w:rsidR="003C0637" w:rsidRDefault="000F22A9" w:rsidP="003C0637">
            <w:r>
              <w:t>Jodie</w:t>
            </w:r>
            <w:r w:rsidR="003C0637">
              <w:t xml:space="preserve"> is</w:t>
            </w:r>
            <w:r>
              <w:t xml:space="preserve"> paid $1 258</w:t>
            </w:r>
            <w:r w:rsidR="003C0637">
              <w:t xml:space="preserve">.40 per fortnight. </w:t>
            </w:r>
            <w:r>
              <w:t>What is</w:t>
            </w:r>
            <w:r w:rsidR="003C0637">
              <w:t xml:space="preserve"> her annual salary?</w:t>
            </w:r>
          </w:p>
          <w:p w:rsidR="003C0637" w:rsidRDefault="003C0637" w:rsidP="003C0637"/>
          <w:p w:rsidR="003C0637" w:rsidRDefault="003C0637" w:rsidP="003C0637">
            <w:r>
              <w:t>..........................................................................................................................................................</w:t>
            </w:r>
          </w:p>
          <w:p w:rsidR="003C0637" w:rsidRDefault="003C0637" w:rsidP="003C0637">
            <w:r>
              <w:t xml:space="preserve"> </w:t>
            </w:r>
          </w:p>
          <w:p w:rsidR="005F6CBB" w:rsidRPr="00D1063D" w:rsidRDefault="003C0637" w:rsidP="003C0637">
            <w:pPr>
              <w:pStyle w:val="QuestionStyle"/>
            </w:pPr>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0F22A9" w:rsidP="003400DF">
            <w:pPr>
              <w:pStyle w:val="QuestionStyle"/>
            </w:pPr>
            <w:r>
              <w:t>Keisha is paid a wage of $14.35 per hour for a 40 hour working week. What is her weekly pay?</w:t>
            </w:r>
          </w:p>
          <w:p w:rsidR="000F22A9" w:rsidRDefault="000F22A9" w:rsidP="000F22A9"/>
          <w:p w:rsidR="000F22A9" w:rsidRDefault="000F22A9" w:rsidP="000F22A9">
            <w:r>
              <w:t>..........................................................................................................................................................</w:t>
            </w:r>
          </w:p>
          <w:p w:rsidR="000F22A9" w:rsidRDefault="000F22A9" w:rsidP="000F22A9">
            <w:r>
              <w:t xml:space="preserve"> </w:t>
            </w:r>
          </w:p>
          <w:p w:rsidR="000F22A9" w:rsidRDefault="000F22A9" w:rsidP="000F22A9">
            <w:pPr>
              <w:pStyle w:val="QuestionStyle"/>
            </w:pPr>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F22A9" w:rsidRDefault="000F22A9" w:rsidP="003400DF">
            <w:pPr>
              <w:pStyle w:val="QuestionStyle"/>
            </w:pPr>
            <w:r>
              <w:t>Luke is a telemarketer and is paid $2.25 for each call. On Monday she made 25 calls in the morning and another 34 calls in the afternoon. How much did she earn on Monday?</w:t>
            </w:r>
          </w:p>
          <w:p w:rsidR="000F22A9" w:rsidRDefault="000F22A9" w:rsidP="000F22A9"/>
          <w:p w:rsidR="000F22A9" w:rsidRDefault="000F22A9" w:rsidP="000F22A9">
            <w:r>
              <w:t>..........................................................................................................................................................</w:t>
            </w:r>
          </w:p>
          <w:p w:rsidR="000F22A9" w:rsidRDefault="000F22A9" w:rsidP="000F22A9">
            <w:r>
              <w:t xml:space="preserve"> </w:t>
            </w:r>
          </w:p>
          <w:p w:rsidR="005F6CBB" w:rsidRDefault="000F22A9" w:rsidP="000F22A9">
            <w:pPr>
              <w:pStyle w:val="QuestionStyle"/>
            </w:pPr>
            <w:r>
              <w:t xml:space="preserve">.......................................................................................................................................................... </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0F22A9" w:rsidP="000F22A9">
            <w:pPr>
              <w:pStyle w:val="QuestionStyle"/>
            </w:pPr>
            <w:r>
              <w:t>Mitch is a real estate salesman who is paid a commission of 2% of his sales. He sold a house valued at</w:t>
            </w:r>
            <w:r w:rsidR="002010AB">
              <w:t xml:space="preserve"> </w:t>
            </w:r>
            <w:r>
              <w:t>$520 000 last week. How much commission was he paid for the sale of the house?</w:t>
            </w:r>
          </w:p>
          <w:p w:rsidR="002010AB" w:rsidRDefault="002010AB" w:rsidP="002010AB"/>
          <w:p w:rsidR="002010AB" w:rsidRDefault="002010AB" w:rsidP="002010AB">
            <w:r>
              <w:t>..........................................................................................................................................................</w:t>
            </w:r>
          </w:p>
          <w:p w:rsidR="002010AB" w:rsidRDefault="002010AB" w:rsidP="002010AB">
            <w:r>
              <w:t xml:space="preserve"> </w:t>
            </w:r>
          </w:p>
          <w:p w:rsidR="002010AB" w:rsidRDefault="002010AB" w:rsidP="002010AB">
            <w:pPr>
              <w:pStyle w:val="QuestionStyle"/>
            </w:pPr>
            <w:r>
              <w:t>..........................................................................................................................................................</w:t>
            </w:r>
          </w:p>
        </w:tc>
      </w:tr>
      <w:tr w:rsidR="005F6CBB" w:rsidTr="00BF46DE">
        <w:trPr>
          <w:cantSplit/>
          <w:trHeight w:val="851"/>
        </w:trPr>
        <w:tc>
          <w:tcPr>
            <w:tcW w:w="658" w:type="dxa"/>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2010AB" w:rsidP="003400DF">
            <w:pPr>
              <w:pStyle w:val="QuestionStyle"/>
            </w:pPr>
            <w:r>
              <w:t>Nicole has a normal weekly pay of $560.00. She takes 4 weeks annual leave and receives her pay in advance plus a 17½% leave loading. How much pay would she receive, before deductions?</w:t>
            </w:r>
          </w:p>
          <w:p w:rsidR="002010AB" w:rsidRDefault="002010AB" w:rsidP="002010AB"/>
          <w:p w:rsidR="002010AB" w:rsidRDefault="002010AB" w:rsidP="002010AB">
            <w:r>
              <w:t>..........................................................................................................................................................</w:t>
            </w:r>
          </w:p>
          <w:p w:rsidR="002010AB" w:rsidRDefault="002010AB" w:rsidP="002010AB">
            <w:r>
              <w:t xml:space="preserve"> </w:t>
            </w:r>
          </w:p>
          <w:p w:rsidR="002010AB" w:rsidRDefault="002010AB" w:rsidP="002010AB">
            <w:pPr>
              <w:pStyle w:val="QuestionStyle"/>
            </w:pPr>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AD0647" w:rsidP="00AD0647">
            <w:pPr>
              <w:pStyle w:val="QuestionStyle"/>
              <w:ind w:right="5522"/>
            </w:pPr>
            <w:r>
              <w:rPr>
                <w:noProof/>
                <w:lang w:eastAsia="en-AU"/>
              </w:rPr>
              <mc:AlternateContent>
                <mc:Choice Requires="wps">
                  <w:drawing>
                    <wp:anchor distT="45720" distB="45720" distL="114300" distR="114300" simplePos="0" relativeHeight="251757056" behindDoc="0" locked="0" layoutInCell="1" allowOverlap="1" wp14:anchorId="648F3E0D" wp14:editId="664C703B">
                      <wp:simplePos x="0" y="0"/>
                      <wp:positionH relativeFrom="column">
                        <wp:posOffset>2943598</wp:posOffset>
                      </wp:positionH>
                      <wp:positionV relativeFrom="paragraph">
                        <wp:posOffset>30600</wp:posOffset>
                      </wp:positionV>
                      <wp:extent cx="3248358" cy="1404620"/>
                      <wp:effectExtent l="0" t="0" r="28575" b="254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358" cy="1404620"/>
                              </a:xfrm>
                              <a:prstGeom prst="rect">
                                <a:avLst/>
                              </a:prstGeom>
                              <a:solidFill>
                                <a:srgbClr val="FFFFFF"/>
                              </a:solidFill>
                              <a:ln w="9525">
                                <a:solidFill>
                                  <a:srgbClr val="000000"/>
                                </a:solidFill>
                                <a:miter lim="800000"/>
                                <a:headEnd/>
                                <a:tailEnd/>
                              </a:ln>
                            </wps:spPr>
                            <wps:txbx>
                              <w:txbxContent>
                                <w:p w:rsidR="003D7168" w:rsidRDefault="003D7168" w:rsidP="00AD0647">
                                  <w:pPr>
                                    <w:jc w:val="center"/>
                                  </w:pPr>
                                  <w:r w:rsidRPr="00AD0647">
                                    <w:t>WEEKLY TAX TABLE – INCORPORATING MEDICARE LEVY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8F3E0D" id="_x0000_t202" coordsize="21600,21600" o:spt="202" path="m,l,21600r21600,l21600,xe">
                      <v:stroke joinstyle="miter"/>
                      <v:path gradientshapeok="t" o:connecttype="rect"/>
                    </v:shapetype>
                    <v:shape id="Text Box 2" o:spid="_x0000_s1026" type="#_x0000_t202" style="position:absolute;margin-left:231.8pt;margin-top:2.4pt;width:255.8pt;height:110.6pt;z-index:251757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">
                      <v:textbox style="mso-fit-shape-to-text:t">
                        <w:txbxContent>
                          <w:p w:rsidR="003D7168" w:rsidRDefault="003D7168" w:rsidP="00AD0647">
                            <w:pPr>
                              <w:jc w:val="center"/>
                            </w:pPr>
                            <w:r w:rsidRPr="00AD0647">
                              <w:t>WEEKLY TAX TABLE – INCORPORATING MEDICARE LEVY</w:t>
                            </w:r>
                          </w:p>
                        </w:txbxContent>
                      </v:textbox>
                    </v:shape>
                  </w:pict>
                </mc:Fallback>
              </mc:AlternateContent>
            </w:r>
            <w:r w:rsidR="00593FB7">
              <w:t>Oscar</w:t>
            </w:r>
            <w:r>
              <w:t xml:space="preserve"> is paid a gross weekly salary of $1 283.</w:t>
            </w:r>
          </w:p>
          <w:p w:rsidR="00AD0647" w:rsidRPr="00AD0647" w:rsidRDefault="00AD0647" w:rsidP="00AD0647">
            <w:pPr>
              <w:pStyle w:val="QuestionStyle"/>
              <w:ind w:right="5522"/>
              <w:rPr>
                <w:sz w:val="12"/>
                <w:szCs w:val="12"/>
              </w:rPr>
            </w:pPr>
            <w:r>
              <w:rPr>
                <w:noProof/>
                <w:lang w:eastAsia="en-AU"/>
              </w:rPr>
              <w:drawing>
                <wp:anchor distT="0" distB="0" distL="114300" distR="114300" simplePos="0" relativeHeight="251755008" behindDoc="0" locked="0" layoutInCell="1" allowOverlap="1" wp14:anchorId="1186618D" wp14:editId="6B592554">
                  <wp:simplePos x="0" y="0"/>
                  <wp:positionH relativeFrom="column">
                    <wp:posOffset>3705269</wp:posOffset>
                  </wp:positionH>
                  <wp:positionV relativeFrom="paragraph">
                    <wp:posOffset>73025</wp:posOffset>
                  </wp:positionV>
                  <wp:extent cx="1595755" cy="2602230"/>
                  <wp:effectExtent l="0" t="0" r="4445"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595755" cy="2602230"/>
                          </a:xfrm>
                          <a:prstGeom prst="rect">
                            <a:avLst/>
                          </a:prstGeom>
                        </pic:spPr>
                      </pic:pic>
                    </a:graphicData>
                  </a:graphic>
                  <wp14:sizeRelH relativeFrom="page">
                    <wp14:pctWidth>0</wp14:pctWidth>
                  </wp14:sizeRelH>
                  <wp14:sizeRelV relativeFrom="page">
                    <wp14:pctHeight>0</wp14:pctHeight>
                  </wp14:sizeRelV>
                </wp:anchor>
              </w:drawing>
            </w:r>
          </w:p>
          <w:p w:rsidR="00AD0647" w:rsidRDefault="00AD0647" w:rsidP="00AD0647">
            <w:pPr>
              <w:pStyle w:val="QuestionStyle"/>
              <w:ind w:right="5522"/>
            </w:pPr>
            <w:r>
              <w:t>He has provided his TFN, so he is entitled to the tax free threshold.</w:t>
            </w:r>
          </w:p>
          <w:p w:rsidR="00AD0647" w:rsidRPr="00AD0647" w:rsidRDefault="00AD0647" w:rsidP="00AD0647">
            <w:pPr>
              <w:pStyle w:val="QuestionStyle"/>
              <w:ind w:right="5522"/>
              <w:rPr>
                <w:sz w:val="12"/>
                <w:szCs w:val="12"/>
              </w:rPr>
            </w:pPr>
          </w:p>
          <w:p w:rsidR="00AD0647" w:rsidRDefault="00AD0647" w:rsidP="00AD0647">
            <w:pPr>
              <w:pStyle w:val="QuestionStyle"/>
              <w:ind w:right="5522"/>
            </w:pPr>
            <w:r>
              <w:t>Use the table at right to work out his net weekly pay.</w:t>
            </w:r>
          </w:p>
          <w:p w:rsidR="00AD0647" w:rsidRDefault="00AD0647" w:rsidP="00AD0647">
            <w:pPr>
              <w:ind w:right="5522"/>
            </w:pPr>
          </w:p>
          <w:p w:rsidR="00AD0647" w:rsidRDefault="00AD0647" w:rsidP="00AD0647">
            <w:pPr>
              <w:ind w:right="5522"/>
            </w:pPr>
          </w:p>
          <w:p w:rsidR="00AD0647" w:rsidRDefault="00AD0647" w:rsidP="00AD0647">
            <w:pPr>
              <w:ind w:right="5522"/>
            </w:pPr>
            <w:r>
              <w:t>........................................................................</w:t>
            </w:r>
          </w:p>
          <w:p w:rsidR="00AD0647" w:rsidRDefault="00AD0647" w:rsidP="00AD0647">
            <w:pPr>
              <w:ind w:right="5522"/>
            </w:pPr>
          </w:p>
          <w:p w:rsidR="00AD0647" w:rsidRDefault="00AD0647" w:rsidP="00AD0647">
            <w:pPr>
              <w:ind w:right="5522"/>
            </w:pPr>
            <w:r>
              <w:t>........................................................................</w:t>
            </w:r>
          </w:p>
          <w:p w:rsidR="00AD0647" w:rsidRDefault="00AD0647" w:rsidP="00AD0647">
            <w:pPr>
              <w:ind w:right="5522"/>
            </w:pPr>
            <w:r>
              <w:t xml:space="preserve"> </w:t>
            </w:r>
          </w:p>
          <w:p w:rsidR="00AD0647" w:rsidRDefault="00AD0647" w:rsidP="00AD0647">
            <w:pPr>
              <w:pStyle w:val="QuestionStyle"/>
              <w:ind w:right="5522"/>
            </w:pPr>
            <w:r>
              <w:t>.......................................................................</w:t>
            </w:r>
          </w:p>
          <w:p w:rsidR="00AD0647" w:rsidRDefault="00AD0647" w:rsidP="00AD0647">
            <w:pPr>
              <w:pStyle w:val="QuestionStyle"/>
              <w:ind w:right="5522"/>
            </w:pPr>
          </w:p>
          <w:p w:rsidR="00AD0647" w:rsidRDefault="00AD0647" w:rsidP="00AD0647">
            <w:pPr>
              <w:pStyle w:val="QuestionStyle"/>
              <w:ind w:right="5522"/>
            </w:pPr>
            <w:r>
              <w:t>.......................................................................</w:t>
            </w:r>
          </w:p>
          <w:p w:rsidR="00AD0647" w:rsidRDefault="00AD0647" w:rsidP="00AD0647">
            <w:pPr>
              <w:pStyle w:val="QuestionStyle"/>
              <w:ind w:right="5522"/>
            </w:pPr>
          </w:p>
          <w:p w:rsidR="00AD0647" w:rsidRDefault="00AD0647" w:rsidP="00AD0647">
            <w:pPr>
              <w:pStyle w:val="QuestionStyle"/>
              <w:ind w:right="5522"/>
            </w:pPr>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4767F" w:rsidRDefault="0054767F" w:rsidP="0054767F">
            <w:pPr>
              <w:rPr>
                <w:position w:val="-6"/>
              </w:rPr>
            </w:pPr>
            <w:r>
              <w:rPr>
                <w:position w:val="-6"/>
              </w:rPr>
              <w:t xml:space="preserve">Peter picks apples at an orchard and is paid $9.80 per 5 kg bag that he fills. </w:t>
            </w:r>
          </w:p>
          <w:p w:rsidR="0054767F" w:rsidRDefault="0054767F" w:rsidP="0054767F">
            <w:pPr>
              <w:rPr>
                <w:position w:val="-6"/>
              </w:rPr>
            </w:pPr>
            <w:r>
              <w:rPr>
                <w:position w:val="-6"/>
              </w:rPr>
              <w:t xml:space="preserve">In one week he picked 420 kg of apples. What was he paid for the week?  </w:t>
            </w:r>
          </w:p>
          <w:p w:rsidR="0054767F" w:rsidRPr="000015D1" w:rsidRDefault="0054767F" w:rsidP="0054767F">
            <w:pPr>
              <w:rPr>
                <w:position w:val="-6"/>
              </w:rPr>
            </w:pPr>
          </w:p>
          <w:p w:rsidR="0054767F" w:rsidRDefault="0054767F" w:rsidP="0054767F">
            <w:r>
              <w:t>……………………………………………………………………………………………….</w:t>
            </w:r>
          </w:p>
          <w:p w:rsidR="0054767F" w:rsidRDefault="0054767F" w:rsidP="0054767F"/>
          <w:p w:rsidR="005F6CBB" w:rsidRDefault="0054767F" w:rsidP="0054767F">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982EEA" w:rsidRDefault="00982EEA" w:rsidP="00982EEA">
            <w:r>
              <w:t>A travel agency pays it</w:t>
            </w:r>
            <w:r w:rsidR="005F4078">
              <w:t>s salespeople a retainer of $400 per week plus a commission of 3</w:t>
            </w:r>
            <w:r>
              <w:t xml:space="preserve">.5% of the value of the packages that they sell. </w:t>
            </w:r>
            <w:r w:rsidR="005F4078">
              <w:t>Ray</w:t>
            </w:r>
            <w:r>
              <w:t xml:space="preserve"> is a salesman who last week sold </w:t>
            </w:r>
            <w:r w:rsidR="005F4078">
              <w:t xml:space="preserve">travel </w:t>
            </w:r>
            <w:r>
              <w:t>p</w:t>
            </w:r>
            <w:r w:rsidR="005F4078">
              <w:t>ackages</w:t>
            </w:r>
            <w:r>
              <w:t xml:space="preserve"> w</w:t>
            </w:r>
            <w:r w:rsidR="005F4078">
              <w:t>orth $48 320.00. What was his pay</w:t>
            </w:r>
            <w:r>
              <w:t xml:space="preserve"> for the week? </w:t>
            </w:r>
          </w:p>
          <w:p w:rsidR="00982EEA" w:rsidRPr="000015D1" w:rsidRDefault="00982EEA" w:rsidP="00982EEA">
            <w:pPr>
              <w:rPr>
                <w:position w:val="-6"/>
              </w:rPr>
            </w:pPr>
          </w:p>
          <w:p w:rsidR="00982EEA" w:rsidRDefault="00982EEA" w:rsidP="00982EEA">
            <w:r>
              <w:t>……………………………………………………………………………………………….</w:t>
            </w:r>
          </w:p>
          <w:p w:rsidR="00982EEA" w:rsidRDefault="00982EEA" w:rsidP="00982EEA"/>
          <w:p w:rsidR="00982EEA" w:rsidRDefault="00982EEA" w:rsidP="00982EEA">
            <w:r>
              <w:t>……………………………………………………………………………………………….</w:t>
            </w:r>
          </w:p>
          <w:p w:rsidR="00982EEA" w:rsidRDefault="00982EEA" w:rsidP="00982EEA"/>
          <w:p w:rsidR="005F6CBB" w:rsidRDefault="00982EEA" w:rsidP="00982EEA">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5F4078" w:rsidP="003400DF">
            <w:pPr>
              <w:pStyle w:val="QuestionStyle"/>
            </w:pPr>
            <w:r>
              <w:t xml:space="preserve">Ursula worked 12 hours </w:t>
            </w:r>
            <w:r w:rsidR="003D7168">
              <w:t xml:space="preserve">overtime </w:t>
            </w:r>
            <w:r>
              <w:t>last week</w:t>
            </w:r>
            <w:r w:rsidR="003D7168">
              <w:t xml:space="preserve"> for which she was paid</w:t>
            </w:r>
            <w:r>
              <w:t xml:space="preserve"> at time and a half.</w:t>
            </w:r>
          </w:p>
          <w:p w:rsidR="005F4078" w:rsidRDefault="005F4078" w:rsidP="003400DF">
            <w:pPr>
              <w:pStyle w:val="QuestionStyle"/>
            </w:pPr>
            <w:r>
              <w:t>Her normal hourly rate was $26.50.</w:t>
            </w:r>
          </w:p>
          <w:p w:rsidR="005F4078" w:rsidRDefault="005F4078" w:rsidP="003400DF">
            <w:pPr>
              <w:pStyle w:val="QuestionStyle"/>
            </w:pPr>
            <w:r>
              <w:t>What is her gross pay for the overtime?</w:t>
            </w:r>
          </w:p>
          <w:p w:rsidR="005F4078" w:rsidRDefault="005F4078" w:rsidP="005F4078"/>
          <w:p w:rsidR="005F4078" w:rsidRDefault="005F4078" w:rsidP="005F4078">
            <w:r>
              <w:t>……………………………………………………………………………………………….</w:t>
            </w:r>
          </w:p>
          <w:p w:rsidR="005F4078" w:rsidRDefault="005F4078" w:rsidP="005F4078"/>
          <w:p w:rsidR="005F4078" w:rsidRDefault="005F4078" w:rsidP="005F4078">
            <w:pPr>
              <w:pStyle w:val="QuestionStyle"/>
            </w:pPr>
            <w:r>
              <w:t>……………………………………………………………………………………………….</w:t>
            </w:r>
          </w:p>
        </w:tc>
      </w:tr>
      <w:tr w:rsidR="005F6CBB" w:rsidTr="00BF46DE">
        <w:trPr>
          <w:cantSplit/>
          <w:trHeight w:val="851"/>
        </w:trPr>
        <w:tc>
          <w:tcPr>
            <w:tcW w:w="658" w:type="dxa"/>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5F4078" w:rsidP="003400DF">
            <w:pPr>
              <w:pStyle w:val="QuestionStyle"/>
            </w:pPr>
            <w:r>
              <w:t>Vince’s normal hour wage is $32.40 per hour for a forty hour week, with overtime at time and a half.</w:t>
            </w:r>
          </w:p>
          <w:p w:rsidR="005F4078" w:rsidRDefault="005F4078" w:rsidP="003400DF">
            <w:pPr>
              <w:pStyle w:val="QuestionStyle"/>
            </w:pPr>
            <w:r>
              <w:t>What would Vince earn for a week where he worked 46 hours?</w:t>
            </w:r>
          </w:p>
          <w:p w:rsidR="00E10A11" w:rsidRDefault="00E10A11" w:rsidP="00E10A11"/>
          <w:p w:rsidR="00E10A11" w:rsidRDefault="00E10A11" w:rsidP="00E10A11">
            <w:r>
              <w:t>……………………………………………………………………………………………….</w:t>
            </w:r>
          </w:p>
          <w:p w:rsidR="00E10A11" w:rsidRDefault="00E10A11" w:rsidP="00E10A11"/>
          <w:p w:rsidR="00E10A11" w:rsidRDefault="00E10A11" w:rsidP="00E10A11">
            <w:pPr>
              <w:pStyle w:val="QuestionStyle"/>
            </w:pPr>
            <w:r>
              <w:t>……………………………………………………………………………………………….</w:t>
            </w:r>
          </w:p>
        </w:tc>
      </w:tr>
      <w:tr w:rsidR="004E01B5" w:rsidTr="00BF46DE">
        <w:trPr>
          <w:cantSplit/>
          <w:trHeight w:val="851"/>
        </w:trPr>
        <w:tc>
          <w:tcPr>
            <w:tcW w:w="658" w:type="dxa"/>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982EEA" w:rsidRDefault="0054767F" w:rsidP="0054767F">
            <w:pPr>
              <w:pStyle w:val="QuestionStyle"/>
            </w:pPr>
            <w:r>
              <w:t>Terry and Suzie both work a thirty five hour week</w:t>
            </w:r>
            <w:r w:rsidR="00982EEA">
              <w:t xml:space="preserve"> and are paid weekly</w:t>
            </w:r>
            <w:r>
              <w:t xml:space="preserve">. </w:t>
            </w:r>
          </w:p>
          <w:p w:rsidR="004E01B5" w:rsidRDefault="0054767F" w:rsidP="0054767F">
            <w:pPr>
              <w:pStyle w:val="QuestionStyle"/>
            </w:pPr>
            <w:r>
              <w:t xml:space="preserve">Terry is paid a wage of </w:t>
            </w:r>
            <w:r w:rsidR="00982EEA">
              <w:t>$45.60 per hour and</w:t>
            </w:r>
            <w:r>
              <w:t xml:space="preserve"> Suzie</w:t>
            </w:r>
            <w:r w:rsidR="00982EEA">
              <w:t xml:space="preserve"> is on</w:t>
            </w:r>
            <w:r w:rsidRPr="000015D1">
              <w:t xml:space="preserve"> a</w:t>
            </w:r>
            <w:r w:rsidR="00982EEA">
              <w:t>n annual</w:t>
            </w:r>
            <w:r w:rsidRPr="000015D1">
              <w:t xml:space="preserve"> salary of $</w:t>
            </w:r>
            <w:r w:rsidR="00982EEA" w:rsidRPr="00982EEA">
              <w:t>84</w:t>
            </w:r>
            <w:r w:rsidR="00982EEA">
              <w:t xml:space="preserve"> </w:t>
            </w:r>
            <w:r w:rsidR="00982EEA" w:rsidRPr="00982EEA">
              <w:t>240</w:t>
            </w:r>
            <w:r>
              <w:t>.</w:t>
            </w:r>
            <w:r w:rsidR="00982EEA">
              <w:t>00.</w:t>
            </w:r>
          </w:p>
          <w:p w:rsidR="00982EEA" w:rsidRDefault="00982EEA" w:rsidP="0054767F">
            <w:pPr>
              <w:pStyle w:val="QuestionStyle"/>
            </w:pPr>
            <w:r>
              <w:t>Who gets the higher weekly pay, and by how much?</w:t>
            </w:r>
          </w:p>
          <w:p w:rsidR="00982EEA" w:rsidRPr="000015D1" w:rsidRDefault="00982EEA" w:rsidP="00982EEA">
            <w:pPr>
              <w:rPr>
                <w:position w:val="-6"/>
              </w:rPr>
            </w:pPr>
          </w:p>
          <w:p w:rsidR="00982EEA" w:rsidRDefault="00982EEA" w:rsidP="00982EEA">
            <w:r>
              <w:t>……………………………………………………………………………………………….</w:t>
            </w:r>
          </w:p>
          <w:p w:rsidR="00982EEA" w:rsidRDefault="00982EEA" w:rsidP="00982EEA"/>
          <w:p w:rsidR="00982EEA" w:rsidRDefault="00982EEA" w:rsidP="00982EEA">
            <w:r>
              <w:t>……………………………………………………………………………………………….</w:t>
            </w:r>
          </w:p>
          <w:p w:rsidR="00982EEA" w:rsidRDefault="00982EEA" w:rsidP="00982EEA"/>
          <w:p w:rsidR="00982EEA" w:rsidRDefault="00982EEA" w:rsidP="00982EEA">
            <w:pPr>
              <w:pStyle w:val="QuestionStyle"/>
            </w:pPr>
            <w:r>
              <w:t>……………………………………………………………………………………………….</w:t>
            </w:r>
          </w:p>
        </w:tc>
      </w:tr>
      <w:tr w:rsidR="004E01B5" w:rsidTr="00BF46DE">
        <w:trPr>
          <w:cantSplit/>
          <w:trHeight w:val="851"/>
        </w:trPr>
        <w:tc>
          <w:tcPr>
            <w:tcW w:w="658" w:type="dxa"/>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E10A11" w:rsidRDefault="00E10A11" w:rsidP="00E10A11">
            <w:r>
              <w:t>Tim works for a plumbing company which pays him a normal rate of $54.00/hour for a 36 hour week with overtime at time and a half during the working week and double time at weekends. Last week Tim worked 8 hours each day from Monday to Friday and then worked 3 hours on Saturday and 2 hours on Sunday. What was he paid for the week?</w:t>
            </w:r>
          </w:p>
          <w:p w:rsidR="00E10A11" w:rsidRDefault="00E10A11" w:rsidP="00E10A11"/>
          <w:p w:rsidR="00E10A11" w:rsidRDefault="00E10A11" w:rsidP="00E10A11">
            <w:r>
              <w:t>……………………………………………………………………………………………….</w:t>
            </w:r>
          </w:p>
          <w:p w:rsidR="00E10A11" w:rsidRDefault="00E10A11" w:rsidP="00E10A11"/>
          <w:p w:rsidR="00E10A11" w:rsidRDefault="00E10A11" w:rsidP="00E10A11">
            <w:r>
              <w:t>……………………………………………………………………………………………….</w:t>
            </w:r>
          </w:p>
          <w:p w:rsidR="00E10A11" w:rsidRDefault="00E10A11" w:rsidP="00E10A11"/>
          <w:p w:rsidR="00E10A11" w:rsidRDefault="00E10A11" w:rsidP="00E10A11">
            <w:r>
              <w:t>……………………………………………………………………………………………….</w:t>
            </w:r>
          </w:p>
          <w:p w:rsidR="00E10A11" w:rsidRDefault="00E10A11" w:rsidP="00E10A11"/>
          <w:p w:rsidR="004E01B5" w:rsidRDefault="00E10A11" w:rsidP="00E10A11">
            <w:r>
              <w:t>……………………………………………………………………………………………….</w:t>
            </w:r>
          </w:p>
        </w:tc>
      </w:tr>
      <w:tr w:rsidR="004E01B5" w:rsidTr="00BF46DE">
        <w:trPr>
          <w:cantSplit/>
          <w:trHeight w:val="851"/>
        </w:trPr>
        <w:tc>
          <w:tcPr>
            <w:tcW w:w="658" w:type="dxa"/>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E10A11" w:rsidRDefault="00E10A11" w:rsidP="00E10A11">
            <w:r>
              <w:t xml:space="preserve">Annis works in a factory where she paints figurines. She is paid $65.40 for every 5 figurines that she paints. How many figurines did </w:t>
            </w:r>
            <w:r w:rsidR="00CA55A4">
              <w:t>s</w:t>
            </w:r>
            <w:r>
              <w:t xml:space="preserve">he </w:t>
            </w:r>
            <w:r w:rsidR="00CA55A4">
              <w:t>paint</w:t>
            </w:r>
            <w:r>
              <w:t xml:space="preserve"> </w:t>
            </w:r>
            <w:r w:rsidR="00CA55A4">
              <w:t xml:space="preserve">last week </w:t>
            </w:r>
            <w:r>
              <w:t xml:space="preserve">if </w:t>
            </w:r>
            <w:r w:rsidR="00CA55A4">
              <w:t>s</w:t>
            </w:r>
            <w:r>
              <w:t>he was paid $</w:t>
            </w:r>
            <w:r w:rsidR="00CA55A4">
              <w:t>981</w:t>
            </w:r>
            <w:r>
              <w:t>.00?</w:t>
            </w:r>
          </w:p>
          <w:p w:rsidR="00E10A11" w:rsidRDefault="00E10A11" w:rsidP="00E10A11"/>
          <w:p w:rsidR="00E10A11" w:rsidRDefault="00E10A11" w:rsidP="00E10A11">
            <w:r>
              <w:t>……………………………………………………………………………………………….</w:t>
            </w:r>
          </w:p>
          <w:p w:rsidR="00E10A11" w:rsidRDefault="00E10A11" w:rsidP="00E10A11"/>
          <w:p w:rsidR="004E01B5" w:rsidRDefault="00E10A11" w:rsidP="00E10A11">
            <w:r>
              <w:t>……………………………………………………………………………………………….</w:t>
            </w:r>
          </w:p>
        </w:tc>
      </w:tr>
      <w:tr w:rsidR="004E01B5" w:rsidTr="00BF46DE">
        <w:trPr>
          <w:cantSplit/>
          <w:trHeight w:val="851"/>
        </w:trPr>
        <w:tc>
          <w:tcPr>
            <w:tcW w:w="658" w:type="dxa"/>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CA55A4" w:rsidRDefault="00CA55A4" w:rsidP="00CA55A4">
            <w:r>
              <w:t xml:space="preserve">Jeff is a writer who is paid an advance on his royalties of $60 000 for a new novel. When the novel is published he will receive royalties of 7% of the sales. If the novel sells 45 950 copies at $28.00 each, how much extra will Jeff receive after the advance? </w:t>
            </w:r>
          </w:p>
          <w:p w:rsidR="00CA55A4" w:rsidRDefault="00CA55A4" w:rsidP="00CA55A4"/>
          <w:p w:rsidR="00CA55A4" w:rsidRDefault="00CA55A4" w:rsidP="00CA55A4">
            <w:r>
              <w:t>……………………………………………………………………………………………….</w:t>
            </w:r>
          </w:p>
          <w:p w:rsidR="00CA55A4" w:rsidRDefault="00CA55A4" w:rsidP="00CA55A4"/>
          <w:p w:rsidR="00CA55A4" w:rsidRDefault="00CA55A4" w:rsidP="00CA55A4">
            <w:r>
              <w:t>……………………………………………………………………………………………….</w:t>
            </w:r>
          </w:p>
          <w:p w:rsidR="00CA55A4" w:rsidRDefault="00CA55A4" w:rsidP="00CA55A4"/>
          <w:p w:rsidR="004E01B5" w:rsidRDefault="00CA55A4" w:rsidP="00CA55A4">
            <w:r>
              <w:t>……………………………………………………………………………………………….</w:t>
            </w:r>
          </w:p>
        </w:tc>
      </w:tr>
      <w:tr w:rsidR="004E01B5" w:rsidTr="00BF46DE">
        <w:trPr>
          <w:cantSplit/>
          <w:trHeight w:val="851"/>
        </w:trPr>
        <w:tc>
          <w:tcPr>
            <w:tcW w:w="658" w:type="dxa"/>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4E01B5" w:rsidRDefault="00440273" w:rsidP="003400DF">
            <w:pPr>
              <w:pStyle w:val="QuestionStyle"/>
            </w:pPr>
            <w:r>
              <w:t>Chloe</w:t>
            </w:r>
            <w:r w:rsidR="00CA55A4">
              <w:t xml:space="preserve"> works in sal</w:t>
            </w:r>
            <w:r>
              <w:t>es and is paid a retainer of $65</w:t>
            </w:r>
            <w:r w:rsidR="00CA55A4">
              <w:t>0 per week plus 5% of her sales.</w:t>
            </w:r>
          </w:p>
          <w:p w:rsidR="00440273" w:rsidRDefault="00440273" w:rsidP="003400DF">
            <w:pPr>
              <w:pStyle w:val="QuestionStyle"/>
            </w:pPr>
            <w:r>
              <w:t>Last week she was paid $</w:t>
            </w:r>
            <w:r w:rsidRPr="00440273">
              <w:t>1</w:t>
            </w:r>
            <w:r>
              <w:t xml:space="preserve"> </w:t>
            </w:r>
            <w:r w:rsidRPr="00440273">
              <w:t>390</w:t>
            </w:r>
            <w:r>
              <w:t xml:space="preserve">. </w:t>
            </w:r>
          </w:p>
          <w:p w:rsidR="00440273" w:rsidRDefault="00440273" w:rsidP="003400DF">
            <w:pPr>
              <w:pStyle w:val="QuestionStyle"/>
            </w:pPr>
            <w:r>
              <w:t>What was the value of her sales last week?</w:t>
            </w:r>
          </w:p>
          <w:p w:rsidR="00CA55A4" w:rsidRDefault="00CA55A4" w:rsidP="00CA55A4"/>
          <w:p w:rsidR="00CA55A4" w:rsidRDefault="00CA55A4" w:rsidP="00CA55A4">
            <w:r>
              <w:t>……………………………………………………………………………………………….</w:t>
            </w:r>
          </w:p>
          <w:p w:rsidR="00CA55A4" w:rsidRDefault="00CA55A4" w:rsidP="00CA55A4"/>
          <w:p w:rsidR="00440273" w:rsidRDefault="00CA55A4" w:rsidP="00440273">
            <w:r>
              <w:t>……………………………………………………………………………………………….</w:t>
            </w:r>
          </w:p>
          <w:p w:rsidR="00440273" w:rsidRDefault="00440273" w:rsidP="00440273"/>
          <w:p w:rsidR="00CA55A4" w:rsidRDefault="00440273" w:rsidP="00440273">
            <w:pPr>
              <w:pStyle w:val="QuestionStyle"/>
            </w:pPr>
            <w:r>
              <w:t>……………………………………………………………………………………………….</w:t>
            </w:r>
          </w:p>
        </w:tc>
      </w:tr>
    </w:tbl>
    <w:p w:rsidR="00325745" w:rsidRDefault="00325745"/>
    <w:p w:rsidR="006475AA" w:rsidRDefault="00325745">
      <w:pPr>
        <w:sectPr w:rsidR="006475AA" w:rsidSect="006475AA">
          <w:headerReference w:type="default" r:id="rId8"/>
          <w:footerReference w:type="default" r:id="rId9"/>
          <w:headerReference w:type="first" r:id="rId10"/>
          <w:footerReference w:type="first" r:id="rId11"/>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B13D58">
        <w:trPr>
          <w:cantSplit/>
          <w:trHeight w:val="720"/>
        </w:trPr>
        <w:sdt>
          <w:sdtPr>
            <w:rPr>
              <w:sz w:val="36"/>
              <w:szCs w:val="36"/>
            </w:rPr>
            <w:alias w:val="Category"/>
            <w:tag w:val=""/>
            <w:id w:val="-877458983"/>
            <w:placeholder>
              <w:docPart w:val="837AC36D8902466C96E6F448B1181ACF"/>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20" w:type="dxa"/>
                <w:gridSpan w:val="2"/>
                <w:vMerge w:val="restart"/>
                <w:shd w:val="clear" w:color="auto" w:fill="B6DDE8" w:themeFill="accent5" w:themeFillTint="66"/>
                <w:vAlign w:val="center"/>
              </w:tcPr>
              <w:p w:rsidR="00430164" w:rsidRPr="00325745" w:rsidRDefault="00D2264A" w:rsidP="0073514B">
                <w:pPr>
                  <w:jc w:val="center"/>
                  <w:rPr>
                    <w:sz w:val="36"/>
                    <w:szCs w:val="36"/>
                  </w:rPr>
                </w:pPr>
                <w:r>
                  <w:rPr>
                    <w:sz w:val="36"/>
                    <w:szCs w:val="36"/>
                  </w:rPr>
                  <w:t>Year 9</w:t>
                </w:r>
              </w:p>
            </w:tc>
          </w:sdtContent>
        </w:sdt>
        <w:tc>
          <w:tcPr>
            <w:tcW w:w="5410" w:type="dxa"/>
            <w:vMerge w:val="restart"/>
            <w:tcBorders>
              <w:right w:val="single" w:sz="4" w:space="0" w:color="auto"/>
            </w:tcBorders>
            <w:shd w:val="clear" w:color="auto" w:fill="B6DDE8" w:themeFill="accent5" w:themeFillTint="66"/>
            <w:vAlign w:val="center"/>
          </w:tcPr>
          <w:p w:rsidR="00430164" w:rsidRPr="005C44C0" w:rsidRDefault="007D2501"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DF9B5E15D87D428BB2EE7450B4E0B463"/>
                </w:placeholder>
                <w:dataBinding w:prefixMappings="xmlns:ns0='http://purl.org/dc/elements/1.1/' xmlns:ns1='http://schemas.openxmlformats.org/package/2006/metadata/core-properties' " w:xpath="/ns1:coreProperties[1]/ns0:title[1]" w:storeItemID="{6C3C8BC8-F283-45AE-878A-BAB7291924A1}"/>
                <w:text/>
              </w:sdtPr>
              <w:sdtEndPr/>
              <w:sdtContent>
                <w:r w:rsidR="00D2264A">
                  <w:rPr>
                    <w:rFonts w:asciiTheme="majorHAnsi" w:hAnsiTheme="majorHAnsi"/>
                    <w:i/>
                    <w:sz w:val="52"/>
                    <w:szCs w:val="52"/>
                  </w:rPr>
                  <w:t>Earning Money</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B13D58">
        <w:trPr>
          <w:cantSplit/>
          <w:trHeight w:val="634"/>
        </w:trPr>
        <w:tc>
          <w:tcPr>
            <w:tcW w:w="1820" w:type="dxa"/>
            <w:gridSpan w:val="2"/>
            <w:vMerge/>
            <w:shd w:val="clear" w:color="auto" w:fill="B6DDE8" w:themeFill="accent5" w:themeFillTint="66"/>
          </w:tcPr>
          <w:p w:rsidR="00430164" w:rsidRPr="00325745" w:rsidRDefault="00430164" w:rsidP="0073514B">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73514B">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73514B"/>
          <w:p w:rsidR="00430164" w:rsidRPr="00325745" w:rsidRDefault="00430164" w:rsidP="0073514B">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73514B">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73514B"/>
        </w:tc>
      </w:tr>
      <w:tr w:rsidR="00552960" w:rsidTr="00BF46DE">
        <w:trPr>
          <w:cantSplit/>
          <w:trHeight w:val="851"/>
        </w:trPr>
        <w:tc>
          <w:tcPr>
            <w:tcW w:w="709" w:type="dxa"/>
            <w:shd w:val="clear" w:color="auto" w:fill="00FF99"/>
          </w:tcPr>
          <w:p w:rsidR="00552960" w:rsidRPr="001B3341" w:rsidRDefault="00552960" w:rsidP="00552960">
            <w:pPr>
              <w:pStyle w:val="ListParagraph"/>
              <w:numPr>
                <w:ilvl w:val="0"/>
                <w:numId w:val="2"/>
              </w:numPr>
              <w:ind w:left="460" w:right="-149" w:hanging="426"/>
            </w:pPr>
          </w:p>
        </w:tc>
        <w:tc>
          <w:tcPr>
            <w:tcW w:w="9781" w:type="dxa"/>
            <w:gridSpan w:val="3"/>
            <w:tcBorders>
              <w:bottom w:val="single" w:sz="4" w:space="0" w:color="auto"/>
            </w:tcBorders>
          </w:tcPr>
          <w:p w:rsidR="00552960" w:rsidRDefault="00552960" w:rsidP="00552960">
            <w:r>
              <w:t>Liam is on a salary, and receives $1 400.0</w:t>
            </w:r>
            <w:r w:rsidRPr="004F5E1A">
              <w:t>0</w:t>
            </w:r>
            <w:r>
              <w:t xml:space="preserve"> gross per week</w:t>
            </w:r>
            <w:r w:rsidRPr="004F5E1A">
              <w:t xml:space="preserve">. </w:t>
            </w:r>
            <w:r>
              <w:t>What is his</w:t>
            </w:r>
            <w:r w:rsidRPr="004F5E1A">
              <w:t xml:space="preserve"> annual salary</w:t>
            </w:r>
            <w:r>
              <w:t>?</w:t>
            </w:r>
          </w:p>
          <w:p w:rsidR="00552960" w:rsidRPr="00B001D1" w:rsidRDefault="00552960" w:rsidP="00552960">
            <w:pPr>
              <w:rPr>
                <w:sz w:val="12"/>
                <w:szCs w:val="12"/>
              </w:rPr>
            </w:pPr>
          </w:p>
          <w:p w:rsidR="00552960" w:rsidRDefault="00552960" w:rsidP="00552960">
            <w:r>
              <w:t xml:space="preserve">      A.     $</w:t>
            </w:r>
            <w:r w:rsidR="00066EDB">
              <w:t>16 800</w:t>
            </w:r>
            <w:r>
              <w:t>.00           B.    $ 36 40</w:t>
            </w:r>
            <w:r w:rsidRPr="004F5E1A">
              <w:t>0</w:t>
            </w:r>
            <w:r>
              <w:t>.00      C.   $ 72 800.00       D.      $</w:t>
            </w:r>
            <w:r w:rsidR="00066EDB">
              <w:t>80 000</w:t>
            </w:r>
            <w:r>
              <w:t>.00</w:t>
            </w:r>
          </w:p>
          <w:p w:rsidR="00FF0923" w:rsidRPr="00FF0923" w:rsidRDefault="00FF0923" w:rsidP="00552960">
            <w:pPr>
              <w:rPr>
                <w:sz w:val="12"/>
                <w:szCs w:val="12"/>
              </w:rPr>
            </w:pPr>
          </w:p>
        </w:tc>
      </w:tr>
      <w:tr w:rsidR="00552960" w:rsidTr="00BF46DE">
        <w:trPr>
          <w:cantSplit/>
          <w:trHeight w:val="851"/>
        </w:trPr>
        <w:tc>
          <w:tcPr>
            <w:tcW w:w="709" w:type="dxa"/>
            <w:shd w:val="clear" w:color="auto" w:fill="00FF99"/>
          </w:tcPr>
          <w:p w:rsidR="00552960" w:rsidRPr="001B3341" w:rsidRDefault="00552960" w:rsidP="00552960">
            <w:pPr>
              <w:pStyle w:val="ListParagraph"/>
              <w:numPr>
                <w:ilvl w:val="0"/>
                <w:numId w:val="2"/>
              </w:numPr>
              <w:ind w:left="34" w:firstLine="0"/>
            </w:pPr>
          </w:p>
        </w:tc>
        <w:tc>
          <w:tcPr>
            <w:tcW w:w="9781" w:type="dxa"/>
            <w:gridSpan w:val="3"/>
            <w:tcBorders>
              <w:top w:val="single" w:sz="4" w:space="0" w:color="auto"/>
              <w:bottom w:val="single" w:sz="4" w:space="0" w:color="auto"/>
            </w:tcBorders>
          </w:tcPr>
          <w:p w:rsidR="00552960" w:rsidRDefault="00066EDB" w:rsidP="00552960">
            <w:r>
              <w:t>Sarah is paid an hourly rate of $50</w:t>
            </w:r>
            <w:r w:rsidR="00552960">
              <w:t xml:space="preserve">.80. What would </w:t>
            </w:r>
            <w:r w:rsidR="004D30EA">
              <w:t>s</w:t>
            </w:r>
            <w:r w:rsidR="00552960">
              <w:t>he ear</w:t>
            </w:r>
            <w:r>
              <w:t xml:space="preserve">n in a week in which </w:t>
            </w:r>
            <w:r w:rsidR="00B001D1">
              <w:t>s</w:t>
            </w:r>
            <w:r>
              <w:t>he works 40</w:t>
            </w:r>
            <w:r w:rsidR="004D30EA">
              <w:t> </w:t>
            </w:r>
            <w:r w:rsidR="00552960">
              <w:t>hours?</w:t>
            </w:r>
          </w:p>
          <w:p w:rsidR="00552960" w:rsidRPr="00B001D1" w:rsidRDefault="00552960" w:rsidP="00552960">
            <w:pPr>
              <w:rPr>
                <w:sz w:val="12"/>
                <w:szCs w:val="12"/>
              </w:rPr>
            </w:pPr>
          </w:p>
          <w:p w:rsidR="00552960" w:rsidRDefault="00552960" w:rsidP="00552960">
            <w:r>
              <w:t xml:space="preserve">      A.     $</w:t>
            </w:r>
            <w:r w:rsidR="00066EDB">
              <w:t>1 016.00</w:t>
            </w:r>
            <w:r>
              <w:t xml:space="preserve">             B.    $</w:t>
            </w:r>
            <w:r w:rsidR="00066EDB" w:rsidRPr="00066EDB">
              <w:t>2</w:t>
            </w:r>
            <w:r w:rsidR="00066EDB">
              <w:t xml:space="preserve"> </w:t>
            </w:r>
            <w:r w:rsidR="00066EDB" w:rsidRPr="00066EDB">
              <w:t>032</w:t>
            </w:r>
            <w:r>
              <w:t>.00         C.   $</w:t>
            </w:r>
            <w:r w:rsidRPr="004D104C">
              <w:t>2</w:t>
            </w:r>
            <w:r>
              <w:t xml:space="preserve"> </w:t>
            </w:r>
            <w:r w:rsidRPr="004D104C">
              <w:t>332.8</w:t>
            </w:r>
            <w:r>
              <w:t>0           D.    $</w:t>
            </w:r>
            <w:r w:rsidR="00FF0923">
              <w:t>2 652</w:t>
            </w:r>
            <w:r>
              <w:t>.00</w:t>
            </w:r>
          </w:p>
          <w:p w:rsidR="00FF0923" w:rsidRPr="00FF0923" w:rsidRDefault="00FF0923" w:rsidP="00552960">
            <w:pPr>
              <w:rPr>
                <w:sz w:val="12"/>
                <w:szCs w:val="12"/>
              </w:rPr>
            </w:pPr>
          </w:p>
        </w:tc>
      </w:tr>
      <w:tr w:rsidR="00552960" w:rsidTr="00BF46DE">
        <w:trPr>
          <w:cantSplit/>
          <w:trHeight w:val="851"/>
        </w:trPr>
        <w:tc>
          <w:tcPr>
            <w:tcW w:w="709" w:type="dxa"/>
            <w:shd w:val="clear" w:color="auto" w:fill="00FF99"/>
          </w:tcPr>
          <w:p w:rsidR="00552960" w:rsidRPr="001B3341" w:rsidRDefault="00552960" w:rsidP="00552960">
            <w:pPr>
              <w:pStyle w:val="ListParagraph"/>
              <w:numPr>
                <w:ilvl w:val="0"/>
                <w:numId w:val="2"/>
              </w:numPr>
              <w:ind w:left="57" w:firstLine="0"/>
            </w:pPr>
          </w:p>
        </w:tc>
        <w:tc>
          <w:tcPr>
            <w:tcW w:w="9781" w:type="dxa"/>
            <w:gridSpan w:val="3"/>
            <w:tcBorders>
              <w:top w:val="single" w:sz="4" w:space="0" w:color="auto"/>
              <w:bottom w:val="single" w:sz="4" w:space="0" w:color="auto"/>
            </w:tcBorders>
          </w:tcPr>
          <w:p w:rsidR="00FF0923" w:rsidRDefault="00FF0923" w:rsidP="00552960">
            <w:r>
              <w:t xml:space="preserve">Emma sews shirts in a factory where she is paid $4.50 per shirt that she sews. </w:t>
            </w:r>
          </w:p>
          <w:p w:rsidR="00552960" w:rsidRDefault="00FF0923" w:rsidP="00552960">
            <w:r>
              <w:t>What would she be paid for a week where she sews 220 shirts</w:t>
            </w:r>
            <w:r w:rsidR="00552960">
              <w:t xml:space="preserve">?   </w:t>
            </w:r>
          </w:p>
          <w:p w:rsidR="00552960" w:rsidRPr="00B001D1" w:rsidRDefault="00552960" w:rsidP="00552960">
            <w:pPr>
              <w:rPr>
                <w:sz w:val="12"/>
                <w:szCs w:val="12"/>
              </w:rPr>
            </w:pPr>
          </w:p>
          <w:p w:rsidR="00552960" w:rsidRDefault="00552960" w:rsidP="00B001D1">
            <w:r>
              <w:t xml:space="preserve">      A.     </w:t>
            </w:r>
            <w:r w:rsidR="00FF0923">
              <w:t>$990.00</w:t>
            </w:r>
            <w:r>
              <w:t xml:space="preserve">               </w:t>
            </w:r>
            <w:r w:rsidR="00FF0923">
              <w:t xml:space="preserve">  </w:t>
            </w:r>
            <w:r>
              <w:t xml:space="preserve">B.    </w:t>
            </w:r>
            <w:r w:rsidR="00FF0923">
              <w:t>$1 100.00</w:t>
            </w:r>
            <w:r>
              <w:t xml:space="preserve">   </w:t>
            </w:r>
            <w:r w:rsidR="00FF0923">
              <w:t xml:space="preserve">     </w:t>
            </w:r>
            <w:r>
              <w:t xml:space="preserve">C.    </w:t>
            </w:r>
            <w:r w:rsidR="00FF0923">
              <w:t>$1 200</w:t>
            </w:r>
            <w:r>
              <w:t>.</w:t>
            </w:r>
            <w:r w:rsidR="00FF0923">
              <w:t>00</w:t>
            </w:r>
            <w:r>
              <w:t xml:space="preserve">          D.    </w:t>
            </w:r>
            <w:r w:rsidR="00B001D1">
              <w:t>$</w:t>
            </w:r>
            <w:r>
              <w:t xml:space="preserve">1 </w:t>
            </w:r>
            <w:r w:rsidR="00B001D1">
              <w:t>500.00</w:t>
            </w:r>
          </w:p>
          <w:p w:rsidR="00B001D1" w:rsidRPr="00B001D1" w:rsidRDefault="00B001D1" w:rsidP="00B001D1">
            <w:pPr>
              <w:rPr>
                <w:sz w:val="12"/>
                <w:szCs w:val="12"/>
              </w:rPr>
            </w:pPr>
          </w:p>
        </w:tc>
      </w:tr>
      <w:tr w:rsidR="00552960" w:rsidTr="00BF46DE">
        <w:trPr>
          <w:cantSplit/>
          <w:trHeight w:val="851"/>
        </w:trPr>
        <w:tc>
          <w:tcPr>
            <w:tcW w:w="709" w:type="dxa"/>
            <w:shd w:val="clear" w:color="auto" w:fill="00FF99"/>
          </w:tcPr>
          <w:p w:rsidR="00552960" w:rsidRPr="001B3341" w:rsidRDefault="00552960" w:rsidP="00552960">
            <w:pPr>
              <w:pStyle w:val="ListParagraph"/>
              <w:numPr>
                <w:ilvl w:val="0"/>
                <w:numId w:val="2"/>
              </w:numPr>
              <w:ind w:left="57" w:firstLine="0"/>
            </w:pPr>
          </w:p>
        </w:tc>
        <w:tc>
          <w:tcPr>
            <w:tcW w:w="9781" w:type="dxa"/>
            <w:gridSpan w:val="3"/>
            <w:tcBorders>
              <w:top w:val="single" w:sz="4" w:space="0" w:color="auto"/>
              <w:bottom w:val="single" w:sz="4" w:space="0" w:color="auto"/>
            </w:tcBorders>
          </w:tcPr>
          <w:p w:rsidR="00B001D1" w:rsidRDefault="00B001D1" w:rsidP="00552960">
            <w:pPr>
              <w:tabs>
                <w:tab w:val="left" w:pos="5640"/>
              </w:tabs>
            </w:pPr>
            <w:r>
              <w:t>Josh</w:t>
            </w:r>
            <w:r w:rsidR="00552960">
              <w:t xml:space="preserve"> is a</w:t>
            </w:r>
            <w:r>
              <w:t xml:space="preserve"> car salesman who is paid a commission of 6% of his sales</w:t>
            </w:r>
            <w:r w:rsidR="00552960">
              <w:t>.</w:t>
            </w:r>
          </w:p>
          <w:p w:rsidR="00552960" w:rsidRDefault="00B001D1" w:rsidP="00552960">
            <w:pPr>
              <w:tabs>
                <w:tab w:val="left" w:pos="5640"/>
              </w:tabs>
            </w:pPr>
            <w:r>
              <w:t>Last week his sales were $42</w:t>
            </w:r>
            <w:r w:rsidR="00552960">
              <w:t xml:space="preserve"> 000. What was his gross pay?</w:t>
            </w:r>
          </w:p>
          <w:p w:rsidR="00552960" w:rsidRPr="00B001D1" w:rsidRDefault="00552960" w:rsidP="00552960">
            <w:pPr>
              <w:rPr>
                <w:sz w:val="12"/>
                <w:szCs w:val="12"/>
              </w:rPr>
            </w:pPr>
          </w:p>
          <w:p w:rsidR="00552960" w:rsidRDefault="00552960" w:rsidP="00552960">
            <w:r>
              <w:t xml:space="preserve">      A.   </w:t>
            </w:r>
            <w:r w:rsidR="0083306B">
              <w:t>$1</w:t>
            </w:r>
            <w:r w:rsidR="00B001D1">
              <w:t xml:space="preserve"> 042</w:t>
            </w:r>
            <w:r>
              <w:t>.00              B.    $</w:t>
            </w:r>
            <w:r w:rsidR="00B001D1">
              <w:t>1 260</w:t>
            </w:r>
            <w:r>
              <w:t>.00         C.       $</w:t>
            </w:r>
            <w:r w:rsidR="00B001D1">
              <w:t>1 890</w:t>
            </w:r>
            <w:r>
              <w:t xml:space="preserve">.00        D.     </w:t>
            </w:r>
            <w:r w:rsidR="00B001D1">
              <w:t>$2 520</w:t>
            </w:r>
            <w:r>
              <w:t>.00</w:t>
            </w:r>
          </w:p>
          <w:p w:rsidR="00B001D1" w:rsidRPr="00B001D1" w:rsidRDefault="00B001D1" w:rsidP="00552960">
            <w:pPr>
              <w:rPr>
                <w:sz w:val="12"/>
                <w:szCs w:val="12"/>
              </w:rPr>
            </w:pPr>
          </w:p>
        </w:tc>
      </w:tr>
      <w:tr w:rsidR="00552960" w:rsidTr="00BF46DE">
        <w:trPr>
          <w:cantSplit/>
          <w:trHeight w:val="851"/>
        </w:trPr>
        <w:tc>
          <w:tcPr>
            <w:tcW w:w="709" w:type="dxa"/>
            <w:shd w:val="clear" w:color="auto" w:fill="00FF99"/>
          </w:tcPr>
          <w:p w:rsidR="00552960" w:rsidRPr="001B3341" w:rsidRDefault="00552960" w:rsidP="00552960">
            <w:pPr>
              <w:pStyle w:val="ListParagraph"/>
              <w:numPr>
                <w:ilvl w:val="0"/>
                <w:numId w:val="2"/>
              </w:numPr>
              <w:ind w:left="57" w:firstLine="0"/>
            </w:pPr>
          </w:p>
        </w:tc>
        <w:tc>
          <w:tcPr>
            <w:tcW w:w="9781" w:type="dxa"/>
            <w:gridSpan w:val="3"/>
            <w:tcBorders>
              <w:top w:val="single" w:sz="4" w:space="0" w:color="auto"/>
              <w:bottom w:val="single" w:sz="4" w:space="0" w:color="auto"/>
            </w:tcBorders>
          </w:tcPr>
          <w:p w:rsidR="00C0358F" w:rsidRDefault="0083306B" w:rsidP="00552960">
            <w:r>
              <w:t>Taylor</w:t>
            </w:r>
            <w:r w:rsidR="00552960">
              <w:t xml:space="preserve"> writes </w:t>
            </w:r>
            <w:r>
              <w:t>a song and is paid royalties of $0.16 per sale of the song</w:t>
            </w:r>
            <w:r w:rsidR="00552960">
              <w:t xml:space="preserve">. </w:t>
            </w:r>
          </w:p>
          <w:p w:rsidR="0083306B" w:rsidRDefault="0083306B" w:rsidP="00552960">
            <w:r>
              <w:t>The song had sales of 65 000 units, including downloads and CD sales.</w:t>
            </w:r>
          </w:p>
          <w:p w:rsidR="00552960" w:rsidRDefault="0083306B" w:rsidP="00552960">
            <w:r>
              <w:t xml:space="preserve">How much would Taylor be paid in royalties </w:t>
            </w:r>
            <w:r w:rsidR="00552960">
              <w:t>?</w:t>
            </w:r>
          </w:p>
          <w:p w:rsidR="00552960" w:rsidRPr="0083306B" w:rsidRDefault="00552960" w:rsidP="00552960">
            <w:pPr>
              <w:rPr>
                <w:sz w:val="12"/>
                <w:szCs w:val="12"/>
              </w:rPr>
            </w:pPr>
          </w:p>
          <w:p w:rsidR="00552960" w:rsidRDefault="00552960" w:rsidP="0083306B">
            <w:r>
              <w:t xml:space="preserve">      A.    </w:t>
            </w:r>
            <w:r w:rsidR="0083306B">
              <w:t>$</w:t>
            </w:r>
            <w:r w:rsidR="0083306B" w:rsidRPr="0083306B">
              <w:t>10</w:t>
            </w:r>
            <w:r w:rsidR="0083306B">
              <w:t xml:space="preserve"> </w:t>
            </w:r>
            <w:r w:rsidR="0083306B" w:rsidRPr="0083306B">
              <w:t>400</w:t>
            </w:r>
            <w:r>
              <w:t xml:space="preserve">           </w:t>
            </w:r>
            <w:r w:rsidR="0083306B">
              <w:t xml:space="preserve">     </w:t>
            </w:r>
            <w:r>
              <w:t xml:space="preserve">B.   </w:t>
            </w:r>
            <w:r w:rsidR="0083306B">
              <w:t>$14 0</w:t>
            </w:r>
            <w:r w:rsidR="0083306B" w:rsidRPr="0083306B">
              <w:t>00</w:t>
            </w:r>
            <w:r>
              <w:t xml:space="preserve">      </w:t>
            </w:r>
            <w:r w:rsidR="0083306B">
              <w:t xml:space="preserve">        </w:t>
            </w:r>
            <w:r>
              <w:t xml:space="preserve">C.    </w:t>
            </w:r>
            <w:r w:rsidR="0083306B">
              <w:t>$50 2</w:t>
            </w:r>
            <w:r w:rsidR="0083306B" w:rsidRPr="0083306B">
              <w:t>0</w:t>
            </w:r>
            <w:r w:rsidR="0083306B">
              <w:t>0</w:t>
            </w:r>
            <w:r>
              <w:t xml:space="preserve">   </w:t>
            </w:r>
            <w:r w:rsidR="0083306B">
              <w:t xml:space="preserve">        </w:t>
            </w:r>
            <w:r>
              <w:t xml:space="preserve">D.    </w:t>
            </w:r>
            <w:r w:rsidR="0083306B">
              <w:t>$</w:t>
            </w:r>
            <w:r w:rsidR="0083306B" w:rsidRPr="0083306B">
              <w:t>104</w:t>
            </w:r>
            <w:r w:rsidR="0083306B">
              <w:t xml:space="preserve"> </w:t>
            </w:r>
            <w:r w:rsidR="0083306B" w:rsidRPr="0083306B">
              <w:t>00</w:t>
            </w:r>
            <w:r w:rsidR="0083306B">
              <w:t>0</w:t>
            </w:r>
          </w:p>
          <w:p w:rsidR="0083306B" w:rsidRPr="0083306B" w:rsidRDefault="0083306B" w:rsidP="0083306B">
            <w:pPr>
              <w:rPr>
                <w:sz w:val="12"/>
                <w:szCs w:val="12"/>
              </w:rPr>
            </w:pPr>
          </w:p>
        </w:tc>
      </w:tr>
      <w:tr w:rsidR="00E36F9D" w:rsidTr="00BF46DE">
        <w:trPr>
          <w:cantSplit/>
          <w:trHeight w:val="851"/>
        </w:trPr>
        <w:tc>
          <w:tcPr>
            <w:tcW w:w="709" w:type="dxa"/>
            <w:shd w:val="clear" w:color="auto" w:fill="FFFF99"/>
          </w:tcPr>
          <w:p w:rsidR="00E36F9D" w:rsidRPr="001B3341" w:rsidRDefault="00E36F9D" w:rsidP="00E36F9D">
            <w:pPr>
              <w:pStyle w:val="ListParagraph"/>
              <w:numPr>
                <w:ilvl w:val="0"/>
                <w:numId w:val="2"/>
              </w:numPr>
              <w:ind w:left="57" w:firstLine="0"/>
            </w:pPr>
          </w:p>
        </w:tc>
        <w:tc>
          <w:tcPr>
            <w:tcW w:w="9781" w:type="dxa"/>
            <w:gridSpan w:val="3"/>
            <w:tcBorders>
              <w:top w:val="single" w:sz="4" w:space="0" w:color="auto"/>
              <w:bottom w:val="single" w:sz="4" w:space="0" w:color="auto"/>
            </w:tcBorders>
          </w:tcPr>
          <w:p w:rsidR="00C0358F" w:rsidRDefault="00E36F9D" w:rsidP="00E36F9D">
            <w:r>
              <w:t xml:space="preserve">Courtney is on a salary of </w:t>
            </w:r>
            <w:r w:rsidR="00C0358F">
              <w:t>$</w:t>
            </w:r>
            <w:r>
              <w:t>92</w:t>
            </w:r>
            <w:r w:rsidR="00C0358F">
              <w:t xml:space="preserve"> 456 p.a. and is paid</w:t>
            </w:r>
            <w:r w:rsidRPr="004F5E1A">
              <w:t xml:space="preserve"> fortnight</w:t>
            </w:r>
            <w:r w:rsidR="00C0358F">
              <w:t>ly</w:t>
            </w:r>
            <w:r w:rsidRPr="004F5E1A">
              <w:t xml:space="preserve">. </w:t>
            </w:r>
          </w:p>
          <w:p w:rsidR="00E36F9D" w:rsidRDefault="00C0358F" w:rsidP="00E36F9D">
            <w:r>
              <w:t>How much would she receive in each pay</w:t>
            </w:r>
            <w:r w:rsidR="00E36F9D">
              <w:t>?</w:t>
            </w:r>
          </w:p>
          <w:p w:rsidR="00E36F9D" w:rsidRPr="006116D6" w:rsidRDefault="00E36F9D" w:rsidP="00E36F9D">
            <w:pPr>
              <w:rPr>
                <w:sz w:val="12"/>
                <w:szCs w:val="12"/>
              </w:rPr>
            </w:pPr>
          </w:p>
          <w:p w:rsidR="00E36F9D" w:rsidRDefault="00E36F9D" w:rsidP="00C0358F">
            <w:r>
              <w:t xml:space="preserve">      A.     $</w:t>
            </w:r>
            <w:r w:rsidR="00C0358F">
              <w:t>1 778</w:t>
            </w:r>
            <w:r>
              <w:t>.00           B.    $</w:t>
            </w:r>
            <w:r w:rsidR="00C0358F">
              <w:t>3 556</w:t>
            </w:r>
            <w:r>
              <w:t>.00      C.   $</w:t>
            </w:r>
            <w:r w:rsidR="00C0358F">
              <w:t>7 112</w:t>
            </w:r>
            <w:r>
              <w:t>.00       D.       $</w:t>
            </w:r>
            <w:r w:rsidR="00C0358F">
              <w:t>7704</w:t>
            </w:r>
            <w:r>
              <w:t>.</w:t>
            </w:r>
            <w:r w:rsidR="00C0358F">
              <w:t>67</w:t>
            </w:r>
          </w:p>
          <w:p w:rsidR="006116D6" w:rsidRPr="006116D6" w:rsidRDefault="006116D6" w:rsidP="00C0358F">
            <w:pPr>
              <w:rPr>
                <w:sz w:val="12"/>
                <w:szCs w:val="12"/>
              </w:rPr>
            </w:pPr>
          </w:p>
        </w:tc>
      </w:tr>
      <w:tr w:rsidR="00E36F9D" w:rsidTr="00BF46DE">
        <w:trPr>
          <w:cantSplit/>
          <w:trHeight w:val="851"/>
        </w:trPr>
        <w:tc>
          <w:tcPr>
            <w:tcW w:w="709" w:type="dxa"/>
            <w:shd w:val="clear" w:color="auto" w:fill="FFFF99"/>
          </w:tcPr>
          <w:p w:rsidR="00E36F9D" w:rsidRPr="001B3341" w:rsidRDefault="00E36F9D" w:rsidP="00E36F9D">
            <w:pPr>
              <w:pStyle w:val="ListParagraph"/>
              <w:numPr>
                <w:ilvl w:val="0"/>
                <w:numId w:val="2"/>
              </w:numPr>
              <w:ind w:left="57" w:firstLine="0"/>
            </w:pPr>
          </w:p>
        </w:tc>
        <w:tc>
          <w:tcPr>
            <w:tcW w:w="9781" w:type="dxa"/>
            <w:gridSpan w:val="3"/>
            <w:tcBorders>
              <w:top w:val="single" w:sz="4" w:space="0" w:color="auto"/>
              <w:bottom w:val="single" w:sz="4" w:space="0" w:color="auto"/>
            </w:tcBorders>
          </w:tcPr>
          <w:p w:rsidR="00C0358F" w:rsidRDefault="00E36F9D" w:rsidP="00E36F9D">
            <w:r>
              <w:t>Shaun</w:t>
            </w:r>
            <w:r w:rsidR="00C0358F">
              <w:t xml:space="preserve"> is an electrician</w:t>
            </w:r>
            <w:r>
              <w:t xml:space="preserve"> who is paid an hourly rate of $64.80. </w:t>
            </w:r>
          </w:p>
          <w:p w:rsidR="00C0358F" w:rsidRDefault="00C0358F" w:rsidP="00E36F9D">
            <w:r>
              <w:t xml:space="preserve">Last </w:t>
            </w:r>
            <w:r w:rsidR="00E36F9D">
              <w:t xml:space="preserve">week </w:t>
            </w:r>
            <w:r>
              <w:t>his gross pay was $</w:t>
            </w:r>
            <w:r w:rsidRPr="00C0358F">
              <w:t>2</w:t>
            </w:r>
            <w:r>
              <w:t> </w:t>
            </w:r>
            <w:r w:rsidRPr="00C0358F">
              <w:t>332.8</w:t>
            </w:r>
            <w:r>
              <w:t>0.</w:t>
            </w:r>
          </w:p>
          <w:p w:rsidR="00E36F9D" w:rsidRDefault="00C0358F" w:rsidP="00E36F9D">
            <w:r>
              <w:t>How many hours did he work last week</w:t>
            </w:r>
            <w:r w:rsidR="00E36F9D">
              <w:t>?</w:t>
            </w:r>
          </w:p>
          <w:p w:rsidR="00E36F9D" w:rsidRPr="006116D6" w:rsidRDefault="00E36F9D" w:rsidP="00E36F9D">
            <w:pPr>
              <w:rPr>
                <w:sz w:val="12"/>
                <w:szCs w:val="12"/>
              </w:rPr>
            </w:pPr>
          </w:p>
          <w:p w:rsidR="00E36F9D" w:rsidRDefault="00E36F9D" w:rsidP="006116D6">
            <w:r>
              <w:t xml:space="preserve">      A.     </w:t>
            </w:r>
            <w:r w:rsidR="006116D6">
              <w:t>35 hours</w:t>
            </w:r>
            <w:r>
              <w:t xml:space="preserve">             B.    </w:t>
            </w:r>
            <w:r w:rsidR="006116D6">
              <w:t>35 ½ hours</w:t>
            </w:r>
            <w:r>
              <w:t xml:space="preserve">     C.   </w:t>
            </w:r>
            <w:r w:rsidR="006116D6">
              <w:t>36 hours</w:t>
            </w:r>
            <w:r>
              <w:t xml:space="preserve">        D.      </w:t>
            </w:r>
            <w:r w:rsidR="006116D6">
              <w:t>36 ½ hours</w:t>
            </w:r>
          </w:p>
          <w:p w:rsidR="006116D6" w:rsidRPr="006116D6" w:rsidRDefault="006116D6" w:rsidP="006116D6">
            <w:pPr>
              <w:rPr>
                <w:sz w:val="12"/>
                <w:szCs w:val="12"/>
              </w:rPr>
            </w:pPr>
          </w:p>
        </w:tc>
      </w:tr>
      <w:tr w:rsidR="00E36F9D" w:rsidTr="00BF46DE">
        <w:trPr>
          <w:cantSplit/>
          <w:trHeight w:val="851"/>
        </w:trPr>
        <w:tc>
          <w:tcPr>
            <w:tcW w:w="709" w:type="dxa"/>
            <w:shd w:val="clear" w:color="auto" w:fill="FFFF99"/>
          </w:tcPr>
          <w:p w:rsidR="00E36F9D" w:rsidRPr="001B3341" w:rsidRDefault="00E36F9D" w:rsidP="00E36F9D">
            <w:pPr>
              <w:pStyle w:val="ListParagraph"/>
              <w:numPr>
                <w:ilvl w:val="0"/>
                <w:numId w:val="2"/>
              </w:numPr>
              <w:ind w:left="57" w:firstLine="0"/>
            </w:pPr>
          </w:p>
        </w:tc>
        <w:tc>
          <w:tcPr>
            <w:tcW w:w="9781" w:type="dxa"/>
            <w:gridSpan w:val="3"/>
            <w:tcBorders>
              <w:top w:val="single" w:sz="4" w:space="0" w:color="auto"/>
              <w:bottom w:val="single" w:sz="4" w:space="0" w:color="auto"/>
            </w:tcBorders>
          </w:tcPr>
          <w:p w:rsidR="00E36F9D" w:rsidRDefault="00E36F9D" w:rsidP="00E36F9D">
            <w:r>
              <w:t xml:space="preserve">Lachlan works </w:t>
            </w:r>
            <w:r w:rsidR="00E01775">
              <w:t>from home</w:t>
            </w:r>
            <w:r w:rsidR="0073514B">
              <w:t>,</w:t>
            </w:r>
            <w:r w:rsidR="00E01775">
              <w:t xml:space="preserve"> taking calls for an insurance company</w:t>
            </w:r>
            <w:r>
              <w:t>. He</w:t>
            </w:r>
            <w:r w:rsidR="00E01775">
              <w:t xml:space="preserve"> is paid $4</w:t>
            </w:r>
            <w:r>
              <w:t>.40 per</w:t>
            </w:r>
            <w:r w:rsidR="00E01775">
              <w:t xml:space="preserve"> call that he takes</w:t>
            </w:r>
            <w:r>
              <w:t xml:space="preserve">. How many </w:t>
            </w:r>
            <w:r w:rsidR="00E01775">
              <w:t>calls did he take in a day where</w:t>
            </w:r>
            <w:r w:rsidR="008862BA">
              <w:t xml:space="preserve"> he earned $154</w:t>
            </w:r>
            <w:r>
              <w:t xml:space="preserve">.00?   </w:t>
            </w:r>
          </w:p>
          <w:p w:rsidR="00E36F9D" w:rsidRPr="00E01775" w:rsidRDefault="00E36F9D" w:rsidP="00E36F9D">
            <w:pPr>
              <w:rPr>
                <w:sz w:val="12"/>
                <w:szCs w:val="12"/>
              </w:rPr>
            </w:pPr>
          </w:p>
          <w:p w:rsidR="00E36F9D" w:rsidRDefault="00E36F9D" w:rsidP="00E36F9D">
            <w:r>
              <w:t xml:space="preserve">      A.     </w:t>
            </w:r>
            <w:r w:rsidR="008862BA">
              <w:t>29 calls</w:t>
            </w:r>
            <w:r>
              <w:t xml:space="preserve">.                  B.    </w:t>
            </w:r>
            <w:r w:rsidR="008862BA">
              <w:t>31 calls.</w:t>
            </w:r>
            <w:r>
              <w:t xml:space="preserve">               C.       </w:t>
            </w:r>
            <w:r w:rsidR="008862BA">
              <w:t>33 calls</w:t>
            </w:r>
            <w:r>
              <w:t xml:space="preserve">.            D.     </w:t>
            </w:r>
            <w:r w:rsidR="008862BA">
              <w:t>35 calls</w:t>
            </w:r>
            <w:r>
              <w:t>.</w:t>
            </w:r>
          </w:p>
          <w:p w:rsidR="00E01775" w:rsidRPr="00E01775" w:rsidRDefault="00E01775" w:rsidP="00E36F9D">
            <w:pPr>
              <w:rPr>
                <w:sz w:val="12"/>
                <w:szCs w:val="12"/>
              </w:rPr>
            </w:pPr>
          </w:p>
        </w:tc>
      </w:tr>
      <w:tr w:rsidR="00E36F9D" w:rsidTr="00BF46DE">
        <w:trPr>
          <w:cantSplit/>
          <w:trHeight w:val="851"/>
        </w:trPr>
        <w:tc>
          <w:tcPr>
            <w:tcW w:w="709" w:type="dxa"/>
            <w:shd w:val="clear" w:color="auto" w:fill="FFFF99"/>
          </w:tcPr>
          <w:p w:rsidR="00E36F9D" w:rsidRPr="001B3341" w:rsidRDefault="00E36F9D" w:rsidP="00E36F9D">
            <w:pPr>
              <w:pStyle w:val="ListParagraph"/>
              <w:numPr>
                <w:ilvl w:val="0"/>
                <w:numId w:val="2"/>
              </w:numPr>
              <w:ind w:left="57" w:firstLine="0"/>
            </w:pPr>
          </w:p>
        </w:tc>
        <w:tc>
          <w:tcPr>
            <w:tcW w:w="9781" w:type="dxa"/>
            <w:gridSpan w:val="3"/>
            <w:tcBorders>
              <w:top w:val="single" w:sz="4" w:space="0" w:color="auto"/>
              <w:bottom w:val="single" w:sz="4" w:space="0" w:color="auto"/>
            </w:tcBorders>
          </w:tcPr>
          <w:p w:rsidR="00E36F9D" w:rsidRDefault="00E36F9D" w:rsidP="00E36F9D">
            <w:pPr>
              <w:tabs>
                <w:tab w:val="left" w:pos="5640"/>
              </w:tabs>
            </w:pPr>
            <w:r>
              <w:t>Caleb is a</w:t>
            </w:r>
            <w:r w:rsidR="0073514B">
              <w:t>n advertising</w:t>
            </w:r>
            <w:r>
              <w:t xml:space="preserve"> salesman who is paid a retainer of $250.00</w:t>
            </w:r>
            <w:r w:rsidR="0073514B">
              <w:t xml:space="preserve"> per week plus a commission of 3</w:t>
            </w:r>
            <w:r>
              <w:t>.5% of his sale</w:t>
            </w:r>
            <w:r w:rsidR="0073514B">
              <w:t>s. Last week his sales were $55</w:t>
            </w:r>
            <w:r>
              <w:t xml:space="preserve"> 000. What was his gross pay?</w:t>
            </w:r>
          </w:p>
          <w:p w:rsidR="00E36F9D" w:rsidRPr="00E01775" w:rsidRDefault="00E36F9D" w:rsidP="00E36F9D">
            <w:pPr>
              <w:rPr>
                <w:sz w:val="12"/>
                <w:szCs w:val="12"/>
              </w:rPr>
            </w:pPr>
          </w:p>
          <w:p w:rsidR="00E36F9D" w:rsidRDefault="00E36F9D" w:rsidP="00E36F9D">
            <w:r>
              <w:t xml:space="preserve">      A.   </w:t>
            </w:r>
            <w:r w:rsidR="0073514B">
              <w:t>$1 925</w:t>
            </w:r>
            <w:r>
              <w:t xml:space="preserve">.00              </w:t>
            </w:r>
            <w:r w:rsidR="0073514B">
              <w:t xml:space="preserve">   </w:t>
            </w:r>
            <w:r>
              <w:t xml:space="preserve">B.    </w:t>
            </w:r>
            <w:r w:rsidR="0073514B">
              <w:t>$</w:t>
            </w:r>
            <w:r w:rsidR="0073514B" w:rsidRPr="0073514B">
              <w:t>1</w:t>
            </w:r>
            <w:r w:rsidR="0073514B">
              <w:t xml:space="preserve"> </w:t>
            </w:r>
            <w:r w:rsidR="0073514B" w:rsidRPr="0073514B">
              <w:t>933.75</w:t>
            </w:r>
            <w:r>
              <w:t xml:space="preserve">         </w:t>
            </w:r>
            <w:r w:rsidR="0073514B">
              <w:t xml:space="preserve">   </w:t>
            </w:r>
            <w:r>
              <w:t xml:space="preserve">C.  </w:t>
            </w:r>
            <w:r w:rsidR="0073514B">
              <w:t xml:space="preserve"> </w:t>
            </w:r>
            <w:r>
              <w:t xml:space="preserve">   </w:t>
            </w:r>
            <w:r w:rsidR="0073514B">
              <w:t>$</w:t>
            </w:r>
            <w:r w:rsidR="0073514B" w:rsidRPr="0073514B">
              <w:t>2</w:t>
            </w:r>
            <w:r w:rsidR="0073514B">
              <w:t xml:space="preserve"> </w:t>
            </w:r>
            <w:r w:rsidR="0073514B" w:rsidRPr="0073514B">
              <w:t>175</w:t>
            </w:r>
            <w:r w:rsidR="0073514B">
              <w:t>.00</w:t>
            </w:r>
            <w:r>
              <w:t xml:space="preserve">        </w:t>
            </w:r>
            <w:r w:rsidR="0073514B">
              <w:t xml:space="preserve">    </w:t>
            </w:r>
            <w:r>
              <w:t xml:space="preserve">D.     </w:t>
            </w:r>
            <w:r w:rsidR="0073514B">
              <w:t>$2 50</w:t>
            </w:r>
            <w:r>
              <w:t>0.00</w:t>
            </w:r>
          </w:p>
          <w:p w:rsidR="00E01775" w:rsidRPr="00E01775" w:rsidRDefault="00E01775" w:rsidP="00E36F9D">
            <w:pPr>
              <w:rPr>
                <w:sz w:val="12"/>
                <w:szCs w:val="12"/>
              </w:rPr>
            </w:pPr>
          </w:p>
        </w:tc>
      </w:tr>
      <w:tr w:rsidR="00EA3051" w:rsidTr="00BF46DE">
        <w:trPr>
          <w:cantSplit/>
          <w:trHeight w:val="851"/>
        </w:trPr>
        <w:tc>
          <w:tcPr>
            <w:tcW w:w="709" w:type="dxa"/>
            <w:shd w:val="clear" w:color="auto" w:fill="FFFF99"/>
          </w:tcPr>
          <w:p w:rsidR="00EA3051" w:rsidRPr="001B3341" w:rsidRDefault="00EA3051" w:rsidP="00EA3051">
            <w:pPr>
              <w:pStyle w:val="ListParagraph"/>
              <w:numPr>
                <w:ilvl w:val="0"/>
                <w:numId w:val="2"/>
              </w:numPr>
              <w:ind w:left="57" w:firstLine="0"/>
            </w:pPr>
          </w:p>
        </w:tc>
        <w:tc>
          <w:tcPr>
            <w:tcW w:w="9781" w:type="dxa"/>
            <w:gridSpan w:val="3"/>
            <w:tcBorders>
              <w:top w:val="single" w:sz="4" w:space="0" w:color="auto"/>
              <w:bottom w:val="single" w:sz="4" w:space="0" w:color="auto"/>
            </w:tcBorders>
          </w:tcPr>
          <w:p w:rsidR="00EA3051" w:rsidRDefault="00EA3051" w:rsidP="00EA3051">
            <w:r>
              <w:t>Gemma is paid at normal rates of $36.50 per hour. In one week she was paid for 35 hours at normal rates and 6 hours overtime at time and a half.  What was her gross pay for the week?</w:t>
            </w:r>
          </w:p>
          <w:p w:rsidR="00EA3051" w:rsidRPr="00EA3051" w:rsidRDefault="00EA3051" w:rsidP="00EA3051">
            <w:pPr>
              <w:rPr>
                <w:sz w:val="12"/>
                <w:szCs w:val="12"/>
              </w:rPr>
            </w:pPr>
          </w:p>
          <w:p w:rsidR="00EA3051" w:rsidRDefault="00EA3051" w:rsidP="00EA3051">
            <w:r>
              <w:t xml:space="preserve">      A.    $</w:t>
            </w:r>
            <w:r w:rsidR="003400DF" w:rsidRPr="003400DF">
              <w:t>1</w:t>
            </w:r>
            <w:r w:rsidR="003400DF">
              <w:t xml:space="preserve"> </w:t>
            </w:r>
            <w:r w:rsidR="003400DF" w:rsidRPr="003400DF">
              <w:t>496.5</w:t>
            </w:r>
            <w:r w:rsidR="003400DF">
              <w:t>0</w:t>
            </w:r>
            <w:r>
              <w:t xml:space="preserve">            </w:t>
            </w:r>
            <w:r w:rsidR="003400DF">
              <w:t xml:space="preserve">    </w:t>
            </w:r>
            <w:r>
              <w:t>B.   $</w:t>
            </w:r>
            <w:r w:rsidR="003400DF">
              <w:t>1 606.0</w:t>
            </w:r>
            <w:r>
              <w:t xml:space="preserve">0     </w:t>
            </w:r>
            <w:r w:rsidR="003400DF">
              <w:t xml:space="preserve">  </w:t>
            </w:r>
            <w:r>
              <w:t xml:space="preserve">      C.     $</w:t>
            </w:r>
            <w:r w:rsidR="003400DF" w:rsidRPr="003400DF">
              <w:t>1</w:t>
            </w:r>
            <w:r w:rsidR="003400DF">
              <w:t xml:space="preserve"> </w:t>
            </w:r>
            <w:r w:rsidR="003400DF" w:rsidRPr="003400DF">
              <w:t>715.5</w:t>
            </w:r>
            <w:r w:rsidR="003400DF">
              <w:t>0</w:t>
            </w:r>
            <w:r>
              <w:t xml:space="preserve">  </w:t>
            </w:r>
            <w:r w:rsidR="003400DF">
              <w:t xml:space="preserve">    </w:t>
            </w:r>
            <w:r>
              <w:t xml:space="preserve">       D.    $</w:t>
            </w:r>
            <w:r w:rsidR="003400DF" w:rsidRPr="003400DF">
              <w:t>2</w:t>
            </w:r>
            <w:r w:rsidR="003400DF">
              <w:t xml:space="preserve"> </w:t>
            </w:r>
            <w:r w:rsidR="003400DF" w:rsidRPr="003400DF">
              <w:t>244.75</w:t>
            </w:r>
          </w:p>
          <w:p w:rsidR="00EA3051" w:rsidRPr="00EA3051" w:rsidRDefault="00EA3051" w:rsidP="00EA3051">
            <w:pPr>
              <w:rPr>
                <w:sz w:val="12"/>
                <w:szCs w:val="12"/>
              </w:rPr>
            </w:pPr>
          </w:p>
        </w:tc>
      </w:tr>
      <w:tr w:rsidR="00E36F9D" w:rsidTr="00BF46DE">
        <w:trPr>
          <w:cantSplit/>
          <w:trHeight w:val="851"/>
        </w:trPr>
        <w:tc>
          <w:tcPr>
            <w:tcW w:w="709" w:type="dxa"/>
            <w:shd w:val="clear" w:color="auto" w:fill="FFCCCC"/>
          </w:tcPr>
          <w:p w:rsidR="00E36F9D" w:rsidRPr="001B3341" w:rsidRDefault="00E36F9D" w:rsidP="00E36F9D">
            <w:pPr>
              <w:pStyle w:val="ListParagraph"/>
              <w:numPr>
                <w:ilvl w:val="0"/>
                <w:numId w:val="2"/>
              </w:numPr>
              <w:ind w:left="57" w:firstLine="0"/>
            </w:pPr>
          </w:p>
        </w:tc>
        <w:tc>
          <w:tcPr>
            <w:tcW w:w="9781" w:type="dxa"/>
            <w:gridSpan w:val="3"/>
            <w:tcBorders>
              <w:top w:val="single" w:sz="4" w:space="0" w:color="auto"/>
              <w:bottom w:val="single" w:sz="4" w:space="0" w:color="auto"/>
            </w:tcBorders>
          </w:tcPr>
          <w:p w:rsidR="003400DF" w:rsidRDefault="003400DF" w:rsidP="003400DF">
            <w:pPr>
              <w:pStyle w:val="QuestionStyle"/>
            </w:pPr>
            <w:r>
              <w:t>Sam is paid $</w:t>
            </w:r>
            <w:r w:rsidRPr="003400DF">
              <w:t>1</w:t>
            </w:r>
            <w:r>
              <w:t xml:space="preserve"> </w:t>
            </w:r>
            <w:r w:rsidRPr="003400DF">
              <w:t>026</w:t>
            </w:r>
            <w:r>
              <w:t>.00 for 36</w:t>
            </w:r>
            <w:r w:rsidRPr="003400DF">
              <w:t xml:space="preserve"> hours of work.  How many hours has he worked, at the same rate, if he is paid $</w:t>
            </w:r>
            <w:r w:rsidR="00BB2EA8" w:rsidRPr="00BB2EA8">
              <w:t>741</w:t>
            </w:r>
            <w:r w:rsidR="00BB2EA8">
              <w:t>.00</w:t>
            </w:r>
            <w:r w:rsidRPr="003400DF">
              <w:t>?</w:t>
            </w:r>
          </w:p>
          <w:p w:rsidR="003400DF" w:rsidRPr="003400DF" w:rsidRDefault="003400DF" w:rsidP="003400DF">
            <w:pPr>
              <w:pStyle w:val="QuestionStyle"/>
              <w:rPr>
                <w:sz w:val="12"/>
                <w:szCs w:val="12"/>
              </w:rPr>
            </w:pPr>
          </w:p>
          <w:p w:rsidR="00E36F9D" w:rsidRDefault="006E769D" w:rsidP="003400DF">
            <w:pPr>
              <w:pStyle w:val="QuestionStyle"/>
            </w:pPr>
            <w:r>
              <w:t xml:space="preserve">      </w:t>
            </w:r>
            <w:r w:rsidR="003400DF" w:rsidRPr="003400DF">
              <w:t xml:space="preserve">A.    </w:t>
            </w:r>
            <w:r>
              <w:t>23</w:t>
            </w:r>
            <w:r w:rsidR="003400DF" w:rsidRPr="003400DF">
              <w:t xml:space="preserve"> hours           </w:t>
            </w:r>
            <w:r>
              <w:t xml:space="preserve">       </w:t>
            </w:r>
            <w:r w:rsidR="003400DF" w:rsidRPr="003400DF">
              <w:t xml:space="preserve">B.    </w:t>
            </w:r>
            <w:r>
              <w:t>24</w:t>
            </w:r>
            <w:r w:rsidR="003400DF" w:rsidRPr="003400DF">
              <w:t xml:space="preserve"> hours             </w:t>
            </w:r>
            <w:r>
              <w:t xml:space="preserve"> </w:t>
            </w:r>
            <w:r w:rsidR="003400DF" w:rsidRPr="003400DF">
              <w:t xml:space="preserve">C.     </w:t>
            </w:r>
            <w:r>
              <w:t>25</w:t>
            </w:r>
            <w:r w:rsidR="003400DF" w:rsidRPr="003400DF">
              <w:t xml:space="preserve"> hours       D.        </w:t>
            </w:r>
            <w:r>
              <w:t>26</w:t>
            </w:r>
            <w:r w:rsidR="003400DF" w:rsidRPr="003400DF">
              <w:t xml:space="preserve"> hours</w:t>
            </w:r>
          </w:p>
          <w:p w:rsidR="003400DF" w:rsidRPr="003400DF" w:rsidRDefault="003400DF" w:rsidP="003400DF">
            <w:pPr>
              <w:pStyle w:val="QuestionStyle"/>
              <w:rPr>
                <w:sz w:val="12"/>
                <w:szCs w:val="12"/>
              </w:rPr>
            </w:pPr>
          </w:p>
        </w:tc>
      </w:tr>
      <w:tr w:rsidR="00E36F9D" w:rsidTr="00BF46DE">
        <w:trPr>
          <w:cantSplit/>
          <w:trHeight w:val="851"/>
        </w:trPr>
        <w:tc>
          <w:tcPr>
            <w:tcW w:w="709" w:type="dxa"/>
            <w:shd w:val="clear" w:color="auto" w:fill="FFCCCC"/>
          </w:tcPr>
          <w:p w:rsidR="00E36F9D" w:rsidRPr="001B3341" w:rsidRDefault="00E36F9D" w:rsidP="00E36F9D">
            <w:pPr>
              <w:pStyle w:val="ListParagraph"/>
              <w:numPr>
                <w:ilvl w:val="0"/>
                <w:numId w:val="2"/>
              </w:numPr>
              <w:ind w:left="57" w:firstLine="0"/>
            </w:pPr>
          </w:p>
        </w:tc>
        <w:tc>
          <w:tcPr>
            <w:tcW w:w="9781" w:type="dxa"/>
            <w:gridSpan w:val="3"/>
            <w:tcBorders>
              <w:top w:val="single" w:sz="4" w:space="0" w:color="auto"/>
              <w:bottom w:val="single" w:sz="4" w:space="0" w:color="auto"/>
            </w:tcBorders>
          </w:tcPr>
          <w:p w:rsidR="00E36F9D" w:rsidRDefault="00E01775" w:rsidP="00E36F9D">
            <w:r w:rsidRPr="00E01775">
              <w:t>Yallingup</w:t>
            </w:r>
            <w:r>
              <w:t xml:space="preserve"> Electrical</w:t>
            </w:r>
            <w:r w:rsidR="006E769D">
              <w:t xml:space="preserve"> pays Isaac normal rates of $32.00 </w:t>
            </w:r>
            <w:r w:rsidR="00E36F9D">
              <w:t>/hour for a 36 hour week and time and a half for overtime.  Last week Isaac’s gross pay was $</w:t>
            </w:r>
            <w:r w:rsidR="006E769D" w:rsidRPr="006E769D">
              <w:t>1</w:t>
            </w:r>
            <w:r w:rsidR="006E769D">
              <w:t xml:space="preserve"> </w:t>
            </w:r>
            <w:r w:rsidR="006E769D" w:rsidRPr="006E769D">
              <w:t>536</w:t>
            </w:r>
            <w:r w:rsidR="00E36F9D">
              <w:t>. How many hours did he work last week?</w:t>
            </w:r>
          </w:p>
          <w:p w:rsidR="00E36F9D" w:rsidRPr="003400DF" w:rsidRDefault="00E36F9D" w:rsidP="00E36F9D">
            <w:pPr>
              <w:rPr>
                <w:sz w:val="12"/>
                <w:szCs w:val="12"/>
              </w:rPr>
            </w:pPr>
          </w:p>
          <w:p w:rsidR="00E36F9D" w:rsidRDefault="00E36F9D" w:rsidP="00E36F9D">
            <w:r>
              <w:t xml:space="preserve">      A.    44                       B.      46                     C.      48                    D.     </w:t>
            </w:r>
            <w:r w:rsidR="00E557BF">
              <w:t>50</w:t>
            </w:r>
          </w:p>
          <w:p w:rsidR="003400DF" w:rsidRPr="003400DF" w:rsidRDefault="003400DF" w:rsidP="00E36F9D">
            <w:pPr>
              <w:rPr>
                <w:sz w:val="12"/>
                <w:szCs w:val="12"/>
              </w:rPr>
            </w:pPr>
          </w:p>
        </w:tc>
      </w:tr>
      <w:tr w:rsidR="00E36F9D" w:rsidTr="00BF46DE">
        <w:trPr>
          <w:cantSplit/>
          <w:trHeight w:val="851"/>
        </w:trPr>
        <w:tc>
          <w:tcPr>
            <w:tcW w:w="709" w:type="dxa"/>
            <w:shd w:val="clear" w:color="auto" w:fill="FFCCCC"/>
          </w:tcPr>
          <w:p w:rsidR="00E36F9D" w:rsidRPr="001B3341" w:rsidRDefault="00E36F9D" w:rsidP="00E36F9D">
            <w:pPr>
              <w:pStyle w:val="ListParagraph"/>
              <w:numPr>
                <w:ilvl w:val="0"/>
                <w:numId w:val="2"/>
              </w:numPr>
              <w:ind w:left="57" w:firstLine="0"/>
            </w:pPr>
          </w:p>
        </w:tc>
        <w:tc>
          <w:tcPr>
            <w:tcW w:w="9781" w:type="dxa"/>
            <w:gridSpan w:val="3"/>
            <w:tcBorders>
              <w:top w:val="single" w:sz="4" w:space="0" w:color="auto"/>
              <w:bottom w:val="single" w:sz="4" w:space="0" w:color="auto"/>
            </w:tcBorders>
          </w:tcPr>
          <w:p w:rsidR="00E36F9D" w:rsidRDefault="00E557BF" w:rsidP="00E36F9D">
            <w:r>
              <w:t>Andres</w:t>
            </w:r>
            <w:r w:rsidR="00E36F9D">
              <w:t xml:space="preserve"> </w:t>
            </w:r>
            <w:r>
              <w:t>is paid a</w:t>
            </w:r>
            <w:r w:rsidR="00EF3F92">
              <w:t xml:space="preserve"> regular hourly rate is $40</w:t>
            </w:r>
            <w:r>
              <w:t>.50/hour. His regular hours are 8 hours per day for a nine day fortnight. He</w:t>
            </w:r>
            <w:r w:rsidR="00E36F9D">
              <w:t xml:space="preserve"> receives a</w:t>
            </w:r>
            <w:r w:rsidR="00EF3F92">
              <w:t>n</w:t>
            </w:r>
            <w:r w:rsidR="00E36F9D">
              <w:t xml:space="preserve"> </w:t>
            </w:r>
            <w:r w:rsidR="00EF3F92">
              <w:t xml:space="preserve">additional driving allowance of $4.10/hour when </w:t>
            </w:r>
            <w:r w:rsidR="00E36F9D">
              <w:t xml:space="preserve">he has to </w:t>
            </w:r>
            <w:r w:rsidR="00EF3F92">
              <w:t>drive his boss to appointments</w:t>
            </w:r>
            <w:r w:rsidR="00E36F9D">
              <w:t>. Las</w:t>
            </w:r>
            <w:r w:rsidR="00EF3F92">
              <w:t>t fortnight he worked his</w:t>
            </w:r>
            <w:r w:rsidR="00E36F9D">
              <w:t xml:space="preserve"> regular hours and spent </w:t>
            </w:r>
            <w:r w:rsidR="00EF3F92">
              <w:t xml:space="preserve">6½ </w:t>
            </w:r>
            <w:r w:rsidR="00E36F9D">
              <w:t>hours of that</w:t>
            </w:r>
            <w:r w:rsidR="00EF3F92">
              <w:t xml:space="preserve"> time</w:t>
            </w:r>
            <w:r w:rsidR="00E36F9D">
              <w:t xml:space="preserve"> </w:t>
            </w:r>
            <w:r w:rsidR="00EF3F92">
              <w:t>driving his boss</w:t>
            </w:r>
            <w:r w:rsidR="000B3D6D">
              <w:t>. What was his</w:t>
            </w:r>
            <w:r w:rsidR="00EF3F92">
              <w:t xml:space="preserve"> pay for last fortnight</w:t>
            </w:r>
            <w:r w:rsidR="00E36F9D">
              <w:t xml:space="preserve">? </w:t>
            </w:r>
          </w:p>
          <w:p w:rsidR="00E36F9D" w:rsidRPr="00EF3F92" w:rsidRDefault="00E36F9D" w:rsidP="00E36F9D">
            <w:pPr>
              <w:rPr>
                <w:sz w:val="12"/>
                <w:szCs w:val="12"/>
              </w:rPr>
            </w:pPr>
          </w:p>
          <w:p w:rsidR="00E36F9D" w:rsidRDefault="00E36F9D" w:rsidP="00E36F9D">
            <w:r>
              <w:t xml:space="preserve">      A.    $</w:t>
            </w:r>
            <w:r w:rsidR="000B3D6D">
              <w:t xml:space="preserve"> </w:t>
            </w:r>
            <w:r w:rsidR="000B3D6D" w:rsidRPr="000B3D6D">
              <w:t>1</w:t>
            </w:r>
            <w:r w:rsidR="000B3D6D">
              <w:t xml:space="preserve"> </w:t>
            </w:r>
            <w:r w:rsidR="000B3D6D" w:rsidRPr="000B3D6D">
              <w:t>646.65</w:t>
            </w:r>
            <w:r>
              <w:t xml:space="preserve">                B.   $</w:t>
            </w:r>
            <w:r w:rsidRPr="00813718">
              <w:t>2</w:t>
            </w:r>
            <w:r>
              <w:t xml:space="preserve"> </w:t>
            </w:r>
            <w:r w:rsidR="000B3D6D">
              <w:t>916.0</w:t>
            </w:r>
            <w:r>
              <w:t>0              C.     $</w:t>
            </w:r>
            <w:r w:rsidR="000B3D6D" w:rsidRPr="000B3D6D">
              <w:t>2</w:t>
            </w:r>
            <w:r w:rsidR="000B3D6D">
              <w:t xml:space="preserve"> </w:t>
            </w:r>
            <w:r w:rsidR="000B3D6D" w:rsidRPr="000B3D6D">
              <w:t>942.65</w:t>
            </w:r>
            <w:r>
              <w:t xml:space="preserve">         D.      $</w:t>
            </w:r>
            <w:r w:rsidR="000B3D6D" w:rsidRPr="000B3D6D">
              <w:t>3</w:t>
            </w:r>
            <w:r w:rsidR="000B3D6D">
              <w:t xml:space="preserve"> </w:t>
            </w:r>
            <w:r w:rsidR="000B3D6D" w:rsidRPr="000B3D6D">
              <w:t>179.25</w:t>
            </w:r>
          </w:p>
          <w:p w:rsidR="00EF3F92" w:rsidRPr="00EF3F92" w:rsidRDefault="00EF3F92" w:rsidP="00E36F9D">
            <w:pPr>
              <w:rPr>
                <w:sz w:val="12"/>
                <w:szCs w:val="12"/>
              </w:rPr>
            </w:pPr>
          </w:p>
        </w:tc>
      </w:tr>
      <w:tr w:rsidR="00E36F9D" w:rsidTr="00BF46DE">
        <w:trPr>
          <w:cantSplit/>
          <w:trHeight w:val="851"/>
        </w:trPr>
        <w:tc>
          <w:tcPr>
            <w:tcW w:w="709" w:type="dxa"/>
            <w:shd w:val="clear" w:color="auto" w:fill="FFCCCC"/>
          </w:tcPr>
          <w:p w:rsidR="00E36F9D" w:rsidRPr="001B3341" w:rsidRDefault="00E36F9D" w:rsidP="00E36F9D">
            <w:pPr>
              <w:pStyle w:val="ListParagraph"/>
              <w:numPr>
                <w:ilvl w:val="0"/>
                <w:numId w:val="2"/>
              </w:numPr>
              <w:ind w:left="57" w:firstLine="0"/>
            </w:pPr>
          </w:p>
        </w:tc>
        <w:tc>
          <w:tcPr>
            <w:tcW w:w="9781" w:type="dxa"/>
            <w:gridSpan w:val="3"/>
            <w:tcBorders>
              <w:top w:val="single" w:sz="4" w:space="0" w:color="auto"/>
              <w:bottom w:val="single" w:sz="4" w:space="0" w:color="auto"/>
            </w:tcBorders>
          </w:tcPr>
          <w:p w:rsidR="00776778" w:rsidRDefault="00E36F9D" w:rsidP="000B3D6D">
            <w:pPr>
              <w:rPr>
                <w:rFonts w:eastAsia="Times New Roman"/>
                <w:lang w:eastAsia="en-AU"/>
              </w:rPr>
            </w:pPr>
            <w:r>
              <w:rPr>
                <w:rFonts w:eastAsia="Times New Roman"/>
                <w:lang w:eastAsia="en-AU"/>
              </w:rPr>
              <w:t xml:space="preserve">Brooke </w:t>
            </w:r>
            <w:r w:rsidR="00776778">
              <w:rPr>
                <w:rFonts w:eastAsia="Times New Roman"/>
                <w:lang w:eastAsia="en-AU"/>
              </w:rPr>
              <w:t>collates surveys for a research company and is paid $85 per pack of 50</w:t>
            </w:r>
            <w:r w:rsidR="00F405CF">
              <w:rPr>
                <w:rFonts w:eastAsia="Times New Roman"/>
                <w:lang w:eastAsia="en-AU"/>
              </w:rPr>
              <w:t xml:space="preserve"> surveys</w:t>
            </w:r>
            <w:r w:rsidR="00776778">
              <w:rPr>
                <w:rFonts w:eastAsia="Times New Roman"/>
                <w:lang w:eastAsia="en-AU"/>
              </w:rPr>
              <w:t xml:space="preserve"> that she collates.</w:t>
            </w:r>
            <w:r>
              <w:rPr>
                <w:rFonts w:eastAsia="Times New Roman"/>
                <w:lang w:eastAsia="en-AU"/>
              </w:rPr>
              <w:t xml:space="preserve"> Last week she </w:t>
            </w:r>
            <w:r w:rsidR="00776778">
              <w:rPr>
                <w:rFonts w:eastAsia="Times New Roman"/>
                <w:lang w:eastAsia="en-AU"/>
              </w:rPr>
              <w:t xml:space="preserve">was sent </w:t>
            </w:r>
            <w:r w:rsidR="000A6450">
              <w:rPr>
                <w:rFonts w:eastAsia="Times New Roman"/>
                <w:lang w:eastAsia="en-AU"/>
              </w:rPr>
              <w:t>3</w:t>
            </w:r>
            <w:r w:rsidR="00776778">
              <w:rPr>
                <w:rFonts w:eastAsia="Times New Roman"/>
                <w:lang w:eastAsia="en-AU"/>
              </w:rPr>
              <w:t xml:space="preserve"> boxes each o</w:t>
            </w:r>
            <w:r w:rsidR="000A6450">
              <w:rPr>
                <w:rFonts w:eastAsia="Times New Roman"/>
                <w:lang w:eastAsia="en-AU"/>
              </w:rPr>
              <w:t>f which held 12</w:t>
            </w:r>
            <w:r w:rsidR="00776778">
              <w:rPr>
                <w:rFonts w:eastAsia="Times New Roman"/>
                <w:lang w:eastAsia="en-AU"/>
              </w:rPr>
              <w:t xml:space="preserve"> packs of </w:t>
            </w:r>
            <w:r w:rsidR="00F405CF">
              <w:rPr>
                <w:rFonts w:eastAsia="Times New Roman"/>
                <w:lang w:eastAsia="en-AU"/>
              </w:rPr>
              <w:t xml:space="preserve">50 </w:t>
            </w:r>
            <w:r w:rsidR="00776778">
              <w:rPr>
                <w:rFonts w:eastAsia="Times New Roman"/>
                <w:lang w:eastAsia="en-AU"/>
              </w:rPr>
              <w:t>surveys</w:t>
            </w:r>
            <w:r w:rsidRPr="00813718">
              <w:rPr>
                <w:rFonts w:eastAsia="Times New Roman"/>
                <w:lang w:eastAsia="en-AU"/>
              </w:rPr>
              <w:t xml:space="preserve">. </w:t>
            </w:r>
          </w:p>
          <w:p w:rsidR="00E36F9D" w:rsidRDefault="00776778" w:rsidP="000B3D6D">
            <w:pPr>
              <w:rPr>
                <w:rFonts w:eastAsia="Times New Roman"/>
                <w:lang w:eastAsia="en-AU"/>
              </w:rPr>
            </w:pPr>
            <w:r>
              <w:rPr>
                <w:rFonts w:eastAsia="Times New Roman"/>
                <w:lang w:eastAsia="en-AU"/>
              </w:rPr>
              <w:t xml:space="preserve">If she collated all </w:t>
            </w:r>
            <w:r w:rsidR="000A6450">
              <w:rPr>
                <w:rFonts w:eastAsia="Times New Roman"/>
                <w:lang w:eastAsia="en-AU"/>
              </w:rPr>
              <w:t xml:space="preserve">of </w:t>
            </w:r>
            <w:r>
              <w:rPr>
                <w:rFonts w:eastAsia="Times New Roman"/>
                <w:lang w:eastAsia="en-AU"/>
              </w:rPr>
              <w:t>the surveys that she was sent, how much</w:t>
            </w:r>
            <w:r w:rsidR="00E36F9D" w:rsidRPr="00813718">
              <w:rPr>
                <w:rFonts w:eastAsia="Times New Roman"/>
                <w:lang w:eastAsia="en-AU"/>
              </w:rPr>
              <w:t xml:space="preserve"> did she earn for the week? </w:t>
            </w:r>
          </w:p>
          <w:p w:rsidR="000B3D6D" w:rsidRPr="000B3D6D" w:rsidRDefault="000B3D6D" w:rsidP="000B3D6D">
            <w:pPr>
              <w:rPr>
                <w:rFonts w:eastAsia="Times New Roman"/>
                <w:sz w:val="12"/>
                <w:szCs w:val="12"/>
                <w:lang w:eastAsia="en-AU"/>
              </w:rPr>
            </w:pPr>
          </w:p>
          <w:p w:rsidR="00E36F9D" w:rsidRDefault="00E36F9D" w:rsidP="000B3D6D">
            <w:r>
              <w:t xml:space="preserve">      A.    $</w:t>
            </w:r>
            <w:r w:rsidR="00C37CDA">
              <w:t>1 020</w:t>
            </w:r>
            <w:r>
              <w:t xml:space="preserve">                    </w:t>
            </w:r>
            <w:r w:rsidR="000A6450">
              <w:t>B.  $3</w:t>
            </w:r>
            <w:r w:rsidR="00C37CDA">
              <w:t xml:space="preserve"> </w:t>
            </w:r>
            <w:r w:rsidR="000A6450">
              <w:t>060</w:t>
            </w:r>
            <w:r>
              <w:t xml:space="preserve">                   C.       </w:t>
            </w:r>
            <w:r w:rsidR="000A6450">
              <w:t xml:space="preserve">$ </w:t>
            </w:r>
            <w:r w:rsidR="000A6450" w:rsidRPr="000A6450">
              <w:t>4</w:t>
            </w:r>
            <w:r w:rsidR="00C37CDA">
              <w:t xml:space="preserve"> </w:t>
            </w:r>
            <w:r w:rsidR="000A6450" w:rsidRPr="000A6450">
              <w:t>250</w:t>
            </w:r>
            <w:r>
              <w:t xml:space="preserve">      </w:t>
            </w:r>
            <w:r w:rsidR="00C37CDA">
              <w:t xml:space="preserve"> </w:t>
            </w:r>
            <w:r>
              <w:t xml:space="preserve">     D.       $</w:t>
            </w:r>
            <w:r w:rsidR="00C37CDA">
              <w:t>12 750</w:t>
            </w:r>
          </w:p>
          <w:p w:rsidR="000B3D6D" w:rsidRPr="000B3D6D" w:rsidRDefault="000B3D6D" w:rsidP="000B3D6D">
            <w:pPr>
              <w:rPr>
                <w:sz w:val="12"/>
                <w:szCs w:val="12"/>
              </w:rPr>
            </w:pPr>
          </w:p>
        </w:tc>
      </w:tr>
      <w:tr w:rsidR="00E36F9D" w:rsidTr="00BF46DE">
        <w:trPr>
          <w:cantSplit/>
          <w:trHeight w:val="851"/>
        </w:trPr>
        <w:tc>
          <w:tcPr>
            <w:tcW w:w="709" w:type="dxa"/>
            <w:shd w:val="clear" w:color="auto" w:fill="FFCCCC"/>
          </w:tcPr>
          <w:p w:rsidR="00E36F9D" w:rsidRPr="001B3341" w:rsidRDefault="00E36F9D" w:rsidP="00E36F9D">
            <w:pPr>
              <w:pStyle w:val="ListParagraph"/>
              <w:numPr>
                <w:ilvl w:val="0"/>
                <w:numId w:val="2"/>
              </w:numPr>
              <w:ind w:left="57" w:firstLine="0"/>
            </w:pPr>
          </w:p>
        </w:tc>
        <w:tc>
          <w:tcPr>
            <w:tcW w:w="9781" w:type="dxa"/>
            <w:gridSpan w:val="3"/>
            <w:tcBorders>
              <w:top w:val="single" w:sz="4" w:space="0" w:color="auto"/>
              <w:bottom w:val="single" w:sz="4" w:space="0" w:color="auto"/>
            </w:tcBorders>
          </w:tcPr>
          <w:p w:rsidR="00E36F9D" w:rsidRDefault="001D6FB4" w:rsidP="000B3D6D">
            <w:r>
              <w:t>Maura is paid a retainer of $640 per week plus a commission of 5</w:t>
            </w:r>
            <w:r w:rsidR="00E36F9D">
              <w:t>% of her sales.  Last week her gross pay including commission was $</w:t>
            </w:r>
            <w:r w:rsidRPr="001D6FB4">
              <w:t>1</w:t>
            </w:r>
            <w:r>
              <w:t xml:space="preserve"> </w:t>
            </w:r>
            <w:r w:rsidRPr="001D6FB4">
              <w:t>840</w:t>
            </w:r>
            <w:r w:rsidR="00E36F9D">
              <w:t>.00. What were her sales last week?</w:t>
            </w:r>
          </w:p>
          <w:p w:rsidR="00E36F9D" w:rsidRPr="000B3D6D" w:rsidRDefault="00E36F9D" w:rsidP="000B3D6D">
            <w:pPr>
              <w:rPr>
                <w:sz w:val="12"/>
                <w:szCs w:val="12"/>
              </w:rPr>
            </w:pPr>
          </w:p>
          <w:p w:rsidR="00E36F9D" w:rsidRDefault="00E36F9D" w:rsidP="000B3D6D">
            <w:r>
              <w:t xml:space="preserve">      </w:t>
            </w:r>
            <w:r w:rsidR="001D6FB4">
              <w:t>A.   $24 000</w:t>
            </w:r>
            <w:r>
              <w:t xml:space="preserve">            </w:t>
            </w:r>
            <w:r w:rsidR="001D6FB4">
              <w:t xml:space="preserve">      </w:t>
            </w:r>
            <w:r>
              <w:t xml:space="preserve"> B.   $</w:t>
            </w:r>
            <w:r w:rsidR="001D6FB4">
              <w:t>26 000</w:t>
            </w:r>
            <w:r>
              <w:t xml:space="preserve">                C.    </w:t>
            </w:r>
            <w:r w:rsidR="001D6FB4">
              <w:t>$27 500</w:t>
            </w:r>
            <w:r>
              <w:t xml:space="preserve">         </w:t>
            </w:r>
            <w:r w:rsidR="001D6FB4">
              <w:t xml:space="preserve">  </w:t>
            </w:r>
            <w:r>
              <w:t xml:space="preserve">   D.     $</w:t>
            </w:r>
            <w:r w:rsidR="001D6FB4">
              <w:t>36 800</w:t>
            </w:r>
          </w:p>
          <w:p w:rsidR="000B3D6D" w:rsidRPr="000B3D6D" w:rsidRDefault="000B3D6D" w:rsidP="000B3D6D">
            <w:pPr>
              <w:rPr>
                <w:sz w:val="12"/>
                <w:szCs w:val="12"/>
              </w:rPr>
            </w:pPr>
          </w:p>
        </w:tc>
      </w:tr>
    </w:tbl>
    <w:p w:rsidR="00D2264A" w:rsidRDefault="00D2264A" w:rsidP="00E60529">
      <w:pPr>
        <w:pStyle w:val="Heading1"/>
        <w:jc w:val="center"/>
      </w:pPr>
    </w:p>
    <w:p w:rsidR="00D2264A" w:rsidRDefault="00D2264A" w:rsidP="00D2264A">
      <w:pPr>
        <w:ind w:firstLine="720"/>
        <w:sectPr w:rsidR="00D2264A"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D2264A" w:rsidTr="00100B72">
        <w:trPr>
          <w:cantSplit/>
          <w:trHeight w:val="624"/>
        </w:trPr>
        <w:sdt>
          <w:sdtPr>
            <w:rPr>
              <w:sz w:val="36"/>
              <w:szCs w:val="36"/>
            </w:rPr>
            <w:alias w:val="Category"/>
            <w:tag w:val=""/>
            <w:id w:val="536930100"/>
            <w:placeholder>
              <w:docPart w:val="AEEA6DC2220240DF82EFD3EAB152239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8" w:type="dxa"/>
                <w:vMerge w:val="restart"/>
                <w:shd w:val="clear" w:color="auto" w:fill="CCC0D9" w:themeFill="accent4" w:themeFillTint="66"/>
                <w:vAlign w:val="center"/>
                <w:hideMark/>
              </w:tcPr>
              <w:p w:rsidR="00D2264A" w:rsidRDefault="00D2264A" w:rsidP="00D2264A">
                <w:pPr>
                  <w:rPr>
                    <w:sz w:val="36"/>
                    <w:szCs w:val="36"/>
                  </w:rPr>
                </w:pPr>
                <w:r>
                  <w:rPr>
                    <w:sz w:val="36"/>
                    <w:szCs w:val="36"/>
                  </w:rPr>
                  <w:t>Year 9</w:t>
                </w:r>
              </w:p>
            </w:tc>
          </w:sdtContent>
        </w:sdt>
        <w:tc>
          <w:tcPr>
            <w:tcW w:w="5527" w:type="dxa"/>
            <w:shd w:val="clear" w:color="auto" w:fill="CCC0D9" w:themeFill="accent4" w:themeFillTint="66"/>
            <w:vAlign w:val="center"/>
            <w:hideMark/>
          </w:tcPr>
          <w:p w:rsidR="00D2264A" w:rsidRPr="005C44C0" w:rsidRDefault="007D2501" w:rsidP="0073514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B0E2FC06C0904F96B90FDF226FD1006A"/>
                </w:placeholder>
                <w:dataBinding w:prefixMappings="xmlns:ns0='http://purl.org/dc/elements/1.1/' xmlns:ns1='http://schemas.openxmlformats.org/package/2006/metadata/core-properties' " w:xpath="/ns1:coreProperties[1]/ns0:title[1]" w:storeItemID="{6C3C8BC8-F283-45AE-878A-BAB7291924A1}"/>
                <w:text/>
              </w:sdtPr>
              <w:sdtEndPr/>
              <w:sdtContent>
                <w:r w:rsidR="00D2264A">
                  <w:rPr>
                    <w:rFonts w:asciiTheme="majorHAnsi" w:hAnsiTheme="majorHAnsi"/>
                    <w:i/>
                    <w:sz w:val="52"/>
                    <w:szCs w:val="52"/>
                  </w:rPr>
                  <w:t>Earning Money</w:t>
                </w:r>
              </w:sdtContent>
            </w:sdt>
          </w:p>
        </w:tc>
        <w:tc>
          <w:tcPr>
            <w:tcW w:w="3545" w:type="dxa"/>
            <w:shd w:val="clear" w:color="auto" w:fill="7030A0"/>
            <w:vAlign w:val="center"/>
            <w:hideMark/>
          </w:tcPr>
          <w:p w:rsidR="00D2264A" w:rsidRPr="00580713" w:rsidRDefault="00D2264A" w:rsidP="0073514B">
            <w:pPr>
              <w:jc w:val="center"/>
              <w:rPr>
                <w:color w:val="FFFFFF" w:themeColor="background1"/>
                <w:sz w:val="36"/>
                <w:szCs w:val="36"/>
              </w:rPr>
            </w:pPr>
            <w:r>
              <w:rPr>
                <w:color w:val="FFFFFF" w:themeColor="background1"/>
                <w:sz w:val="36"/>
                <w:szCs w:val="36"/>
              </w:rPr>
              <w:t>Calculator Allowed</w:t>
            </w:r>
          </w:p>
        </w:tc>
      </w:tr>
      <w:tr w:rsidR="00D2264A" w:rsidTr="00100B72">
        <w:trPr>
          <w:cantSplit/>
          <w:trHeight w:val="397"/>
        </w:trPr>
        <w:tc>
          <w:tcPr>
            <w:tcW w:w="1418" w:type="dxa"/>
            <w:vMerge/>
            <w:shd w:val="clear" w:color="auto" w:fill="CCC0D9" w:themeFill="accent4" w:themeFillTint="66"/>
            <w:vAlign w:val="center"/>
            <w:hideMark/>
          </w:tcPr>
          <w:p w:rsidR="00D2264A" w:rsidRDefault="00D2264A" w:rsidP="0073514B">
            <w:pPr>
              <w:rPr>
                <w:sz w:val="36"/>
                <w:szCs w:val="36"/>
              </w:rPr>
            </w:pPr>
          </w:p>
        </w:tc>
        <w:tc>
          <w:tcPr>
            <w:tcW w:w="5527" w:type="dxa"/>
            <w:shd w:val="clear" w:color="auto" w:fill="CCC0D9" w:themeFill="accent4" w:themeFillTint="66"/>
            <w:hideMark/>
          </w:tcPr>
          <w:p w:rsidR="00D2264A" w:rsidRDefault="00D2264A" w:rsidP="0073514B">
            <w:pPr>
              <w:tabs>
                <w:tab w:val="left" w:pos="1428"/>
              </w:tabs>
              <w:rPr>
                <w:sz w:val="36"/>
                <w:szCs w:val="36"/>
              </w:rPr>
            </w:pPr>
            <w:r>
              <w:rPr>
                <w:sz w:val="36"/>
                <w:szCs w:val="36"/>
              </w:rPr>
              <w:tab/>
            </w:r>
          </w:p>
        </w:tc>
        <w:tc>
          <w:tcPr>
            <w:tcW w:w="3545" w:type="dxa"/>
            <w:shd w:val="clear" w:color="auto" w:fill="CCC0D9" w:themeFill="accent4" w:themeFillTint="66"/>
            <w:hideMark/>
          </w:tcPr>
          <w:p w:rsidR="00D2264A" w:rsidRDefault="00D2264A" w:rsidP="0073514B">
            <w:pPr>
              <w:rPr>
                <w:sz w:val="36"/>
                <w:szCs w:val="36"/>
              </w:rPr>
            </w:pPr>
            <w:r>
              <w:rPr>
                <w:sz w:val="28"/>
                <w:szCs w:val="28"/>
              </w:rPr>
              <w:t>Name___________________</w:t>
            </w:r>
          </w:p>
        </w:tc>
      </w:tr>
      <w:tr w:rsidR="00D2264A" w:rsidTr="0073514B">
        <w:trPr>
          <w:cantSplit/>
          <w:trHeight w:val="397"/>
        </w:trPr>
        <w:tc>
          <w:tcPr>
            <w:tcW w:w="10490" w:type="dxa"/>
            <w:gridSpan w:val="3"/>
            <w:hideMark/>
          </w:tcPr>
          <w:p w:rsidR="00D2264A" w:rsidRDefault="00D2264A" w:rsidP="0073514B">
            <w:pPr>
              <w:rPr>
                <w:b/>
                <w:sz w:val="32"/>
                <w:szCs w:val="32"/>
              </w:rPr>
            </w:pPr>
            <w:r>
              <w:br w:type="page"/>
            </w:r>
            <w:r>
              <w:rPr>
                <w:b/>
                <w:sz w:val="32"/>
                <w:szCs w:val="32"/>
              </w:rPr>
              <w:t xml:space="preserve">Section 3         </w:t>
            </w:r>
            <w:r>
              <w:rPr>
                <w:sz w:val="28"/>
                <w:szCs w:val="28"/>
              </w:rPr>
              <w:t>Longer Answer Section</w:t>
            </w:r>
          </w:p>
        </w:tc>
      </w:tr>
      <w:tr w:rsidR="00D2264A" w:rsidRPr="00A82BA8" w:rsidTr="0073514B">
        <w:trPr>
          <w:cantSplit/>
          <w:trHeight w:val="389"/>
        </w:trPr>
        <w:tc>
          <w:tcPr>
            <w:tcW w:w="10490" w:type="dxa"/>
            <w:gridSpan w:val="3"/>
          </w:tcPr>
          <w:p w:rsidR="00D2264A" w:rsidRDefault="00D2264A" w:rsidP="0073514B">
            <w:pPr>
              <w:jc w:val="center"/>
            </w:pPr>
            <w:r>
              <w:t>Write all working and answers in the spaces provided on this test paper.</w:t>
            </w:r>
          </w:p>
          <w:p w:rsidR="00D2264A" w:rsidRDefault="00D2264A" w:rsidP="0073514B"/>
        </w:tc>
      </w:tr>
    </w:tbl>
    <w:p w:rsidR="00D2264A" w:rsidRPr="00A82BA8" w:rsidRDefault="00D2264A" w:rsidP="00D2264A">
      <w:pPr>
        <w:rPr>
          <w:sz w:val="16"/>
          <w:szCs w:val="16"/>
        </w:r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916"/>
      </w:tblGrid>
      <w:tr w:rsidR="00D2264A" w:rsidTr="0073514B">
        <w:trPr>
          <w:cantSplit/>
          <w:trHeight w:val="266"/>
          <w:tblHeader/>
        </w:trPr>
        <w:tc>
          <w:tcPr>
            <w:tcW w:w="9574" w:type="dxa"/>
            <w:gridSpan w:val="2"/>
          </w:tcPr>
          <w:p w:rsidR="00D2264A" w:rsidRDefault="00D2264A" w:rsidP="0073514B"/>
        </w:tc>
        <w:tc>
          <w:tcPr>
            <w:tcW w:w="916" w:type="dxa"/>
          </w:tcPr>
          <w:p w:rsidR="00D2264A" w:rsidRPr="00A82BA8" w:rsidRDefault="00D2264A" w:rsidP="0073514B">
            <w:pPr>
              <w:jc w:val="center"/>
              <w:rPr>
                <w:b/>
              </w:rPr>
            </w:pPr>
            <w:r w:rsidRPr="00A82BA8">
              <w:rPr>
                <w:b/>
              </w:rPr>
              <w:t>Marks</w:t>
            </w:r>
          </w:p>
        </w:tc>
      </w:tr>
      <w:tr w:rsidR="00D2264A" w:rsidTr="0073514B">
        <w:trPr>
          <w:cantSplit/>
          <w:trHeight w:val="851"/>
        </w:trPr>
        <w:tc>
          <w:tcPr>
            <w:tcW w:w="567" w:type="dxa"/>
          </w:tcPr>
          <w:p w:rsidR="00D2264A" w:rsidRDefault="00D2264A" w:rsidP="0073514B">
            <w:pPr>
              <w:pStyle w:val="ListParagraph"/>
              <w:numPr>
                <w:ilvl w:val="0"/>
                <w:numId w:val="3"/>
              </w:numPr>
              <w:ind w:right="-149" w:hanging="686"/>
            </w:pPr>
          </w:p>
        </w:tc>
        <w:tc>
          <w:tcPr>
            <w:tcW w:w="9007" w:type="dxa"/>
          </w:tcPr>
          <w:p w:rsidR="00D2264A" w:rsidRDefault="00C73EA4" w:rsidP="0073514B">
            <w:r>
              <w:t>Monika</w:t>
            </w:r>
            <w:r w:rsidR="002F068D">
              <w:t xml:space="preserve"> is a salaried teacher</w:t>
            </w:r>
            <w:r w:rsidR="00D2264A">
              <w:t xml:space="preserve"> wh</w:t>
            </w:r>
            <w:r w:rsidR="00954728">
              <w:t>o has a gross fortnightly pay of $3 600 from which she has 22</w:t>
            </w:r>
            <w:r w:rsidR="00D2264A">
              <w:t>% deducted for PAYG tax</w:t>
            </w:r>
            <w:r w:rsidR="00954728">
              <w:t>. She also has deductions of $55 for union fees, and $68.4</w:t>
            </w:r>
            <w:r w:rsidR="00D2264A">
              <w:t xml:space="preserve">0 for health fund membership.  </w:t>
            </w:r>
          </w:p>
          <w:p w:rsidR="00D2264A" w:rsidRDefault="00D2264A" w:rsidP="0073514B"/>
          <w:p w:rsidR="00D2264A" w:rsidRDefault="00D2264A" w:rsidP="0073514B"/>
        </w:tc>
        <w:tc>
          <w:tcPr>
            <w:tcW w:w="916" w:type="dxa"/>
          </w:tcPr>
          <w:p w:rsidR="00D2264A" w:rsidRPr="00A82BA8" w:rsidRDefault="00D2264A" w:rsidP="0073514B">
            <w:pPr>
              <w:jc w:val="center"/>
              <w:rPr>
                <w:b/>
              </w:rPr>
            </w:pPr>
          </w:p>
        </w:tc>
      </w:tr>
      <w:tr w:rsidR="00D2264A" w:rsidTr="0073514B">
        <w:trPr>
          <w:cantSplit/>
          <w:trHeight w:val="851"/>
        </w:trPr>
        <w:tc>
          <w:tcPr>
            <w:tcW w:w="567" w:type="dxa"/>
          </w:tcPr>
          <w:p w:rsidR="00D2264A" w:rsidRDefault="00D2264A" w:rsidP="0073514B">
            <w:pPr>
              <w:pStyle w:val="ListParagraph"/>
              <w:ind w:left="34"/>
            </w:pPr>
          </w:p>
        </w:tc>
        <w:tc>
          <w:tcPr>
            <w:tcW w:w="9007" w:type="dxa"/>
          </w:tcPr>
          <w:p w:rsidR="00D2264A" w:rsidRPr="00071F8D" w:rsidRDefault="00D2264A" w:rsidP="00D2264A">
            <w:pPr>
              <w:pStyle w:val="ListParagraph"/>
              <w:numPr>
                <w:ilvl w:val="0"/>
                <w:numId w:val="18"/>
              </w:numPr>
            </w:pPr>
            <w:r>
              <w:t>What is her gross annual salary?</w:t>
            </w:r>
          </w:p>
          <w:p w:rsidR="00D2264A" w:rsidRDefault="00D2264A" w:rsidP="0073514B"/>
          <w:p w:rsidR="00D2264A" w:rsidRDefault="00D2264A" w:rsidP="0073514B">
            <w:r>
              <w:t>……………………………………………………………………………………………….</w:t>
            </w:r>
          </w:p>
          <w:p w:rsidR="00D2264A" w:rsidRDefault="00D2264A" w:rsidP="0073514B"/>
          <w:p w:rsidR="00D2264A" w:rsidRDefault="00D2264A" w:rsidP="0073514B">
            <w:r>
              <w:t>……………………………………………………………………………………………….</w:t>
            </w:r>
          </w:p>
          <w:p w:rsidR="00D2264A" w:rsidRPr="00071F8D" w:rsidRDefault="00D2264A" w:rsidP="0073514B">
            <w:pPr>
              <w:pStyle w:val="ListParagraph"/>
            </w:pPr>
          </w:p>
        </w:tc>
        <w:tc>
          <w:tcPr>
            <w:tcW w:w="916" w:type="dxa"/>
          </w:tcPr>
          <w:p w:rsidR="00D2264A" w:rsidRPr="00A82BA8" w:rsidRDefault="00D2264A" w:rsidP="0073514B">
            <w:pPr>
              <w:jc w:val="center"/>
              <w:rPr>
                <w:b/>
              </w:rPr>
            </w:pPr>
            <w:r>
              <w:rPr>
                <w:b/>
              </w:rPr>
              <w:t>1</w:t>
            </w:r>
          </w:p>
        </w:tc>
      </w:tr>
      <w:tr w:rsidR="00D2264A" w:rsidTr="0073514B">
        <w:trPr>
          <w:cantSplit/>
          <w:trHeight w:val="851"/>
        </w:trPr>
        <w:tc>
          <w:tcPr>
            <w:tcW w:w="567" w:type="dxa"/>
          </w:tcPr>
          <w:p w:rsidR="00D2264A" w:rsidRDefault="00D2264A" w:rsidP="0073514B">
            <w:pPr>
              <w:pStyle w:val="ListParagraph"/>
              <w:ind w:left="57"/>
            </w:pPr>
          </w:p>
        </w:tc>
        <w:tc>
          <w:tcPr>
            <w:tcW w:w="9007" w:type="dxa"/>
          </w:tcPr>
          <w:p w:rsidR="00D2264A" w:rsidRPr="00071F8D" w:rsidRDefault="00E0379D" w:rsidP="00D2264A">
            <w:pPr>
              <w:pStyle w:val="ListParagraph"/>
              <w:numPr>
                <w:ilvl w:val="0"/>
                <w:numId w:val="18"/>
              </w:numPr>
            </w:pPr>
            <w:r>
              <w:t>What is her fortnight</w:t>
            </w:r>
            <w:r w:rsidR="00D2264A" w:rsidRPr="00071F8D">
              <w:t>ly take home pay?</w:t>
            </w:r>
          </w:p>
          <w:p w:rsidR="00D2264A" w:rsidRDefault="00D2264A" w:rsidP="0073514B"/>
          <w:p w:rsidR="00D2264A" w:rsidRDefault="00D2264A" w:rsidP="0073514B">
            <w:r>
              <w:t>……………………………………………………………………………………………….</w:t>
            </w:r>
          </w:p>
          <w:p w:rsidR="00D2264A" w:rsidRDefault="00D2264A" w:rsidP="0073514B"/>
          <w:p w:rsidR="00D2264A" w:rsidRDefault="00D2264A" w:rsidP="0073514B">
            <w:r>
              <w:t>……………………………………………………………………………………………….</w:t>
            </w:r>
          </w:p>
          <w:p w:rsidR="00D2264A" w:rsidRDefault="00D2264A" w:rsidP="0073514B"/>
        </w:tc>
        <w:tc>
          <w:tcPr>
            <w:tcW w:w="916" w:type="dxa"/>
          </w:tcPr>
          <w:p w:rsidR="00D2264A" w:rsidRPr="00A82BA8" w:rsidRDefault="00D2264A" w:rsidP="0073514B">
            <w:pPr>
              <w:jc w:val="center"/>
              <w:rPr>
                <w:b/>
              </w:rPr>
            </w:pPr>
            <w:r>
              <w:rPr>
                <w:b/>
              </w:rPr>
              <w:t>1</w:t>
            </w:r>
          </w:p>
        </w:tc>
      </w:tr>
      <w:tr w:rsidR="00D02D94" w:rsidTr="0073514B">
        <w:trPr>
          <w:cantSplit/>
          <w:trHeight w:val="851"/>
        </w:trPr>
        <w:tc>
          <w:tcPr>
            <w:tcW w:w="567" w:type="dxa"/>
          </w:tcPr>
          <w:p w:rsidR="00D02D94" w:rsidRDefault="00D02D94" w:rsidP="0073514B">
            <w:pPr>
              <w:pStyle w:val="ListParagraph"/>
              <w:ind w:left="57"/>
            </w:pPr>
          </w:p>
        </w:tc>
        <w:tc>
          <w:tcPr>
            <w:tcW w:w="9007" w:type="dxa"/>
          </w:tcPr>
          <w:p w:rsidR="00D02D94" w:rsidRDefault="00D02D94" w:rsidP="00D2264A">
            <w:pPr>
              <w:pStyle w:val="ListParagraph"/>
              <w:numPr>
                <w:ilvl w:val="0"/>
                <w:numId w:val="18"/>
              </w:numPr>
            </w:pPr>
            <w:r>
              <w:t xml:space="preserve">What is her annual </w:t>
            </w:r>
            <w:r w:rsidRPr="00195DE5">
              <w:rPr>
                <w:i/>
              </w:rPr>
              <w:t xml:space="preserve">taxable </w:t>
            </w:r>
            <w:r>
              <w:t>income, if her union fees are tax deductible, and he had other deductions worth a total of $1 240.00?</w:t>
            </w:r>
          </w:p>
          <w:p w:rsidR="00D02D94" w:rsidRDefault="00D02D94" w:rsidP="00D02D94"/>
          <w:p w:rsidR="00D02D94" w:rsidRDefault="00D02D94" w:rsidP="00D02D94">
            <w:r>
              <w:t>……………………………………………………………………………………………….</w:t>
            </w:r>
          </w:p>
          <w:p w:rsidR="00D02D94" w:rsidRDefault="00D02D94" w:rsidP="00D02D94"/>
          <w:p w:rsidR="00D02D94" w:rsidRDefault="00D02D94" w:rsidP="00D02D94">
            <w:r>
              <w:t>……………………………………………………………………………………………….</w:t>
            </w:r>
          </w:p>
          <w:p w:rsidR="00D02D94" w:rsidRPr="00071F8D" w:rsidRDefault="00D02D94" w:rsidP="00D02D94">
            <w:pPr>
              <w:pStyle w:val="ListParagraph"/>
            </w:pPr>
          </w:p>
        </w:tc>
        <w:tc>
          <w:tcPr>
            <w:tcW w:w="916" w:type="dxa"/>
          </w:tcPr>
          <w:p w:rsidR="00D02D94" w:rsidRDefault="00D02D94" w:rsidP="0073514B">
            <w:pPr>
              <w:jc w:val="center"/>
              <w:rPr>
                <w:b/>
              </w:rPr>
            </w:pPr>
            <w:r>
              <w:rPr>
                <w:b/>
              </w:rPr>
              <w:t>1</w:t>
            </w:r>
          </w:p>
        </w:tc>
      </w:tr>
      <w:tr w:rsidR="00D2264A" w:rsidTr="0073514B">
        <w:trPr>
          <w:cantSplit/>
          <w:trHeight w:val="851"/>
        </w:trPr>
        <w:tc>
          <w:tcPr>
            <w:tcW w:w="567" w:type="dxa"/>
          </w:tcPr>
          <w:p w:rsidR="00D2264A" w:rsidRDefault="00D2264A" w:rsidP="0073514B">
            <w:pPr>
              <w:pStyle w:val="ListParagraph"/>
              <w:ind w:left="57"/>
            </w:pPr>
          </w:p>
        </w:tc>
        <w:tc>
          <w:tcPr>
            <w:tcW w:w="9007" w:type="dxa"/>
          </w:tcPr>
          <w:p w:rsidR="00D02D94" w:rsidRDefault="00D2264A" w:rsidP="00D02D94">
            <w:pPr>
              <w:pStyle w:val="ListParagraph"/>
              <w:numPr>
                <w:ilvl w:val="0"/>
                <w:numId w:val="18"/>
              </w:numPr>
            </w:pPr>
            <w:r>
              <w:t>Use the table below to calculate t</w:t>
            </w:r>
            <w:r w:rsidR="00954728">
              <w:t>he annual income tax that Monika</w:t>
            </w:r>
            <w:r>
              <w:t xml:space="preserve"> should pay. </w:t>
            </w:r>
          </w:p>
          <w:p w:rsidR="00D02D94" w:rsidRDefault="00D02D94" w:rsidP="00D02D94">
            <w:pPr>
              <w:pStyle w:val="ListParagraph"/>
              <w:numPr>
                <w:ilvl w:val="0"/>
                <w:numId w:val="18"/>
              </w:numPr>
              <w:ind w:left="57"/>
            </w:pPr>
          </w:p>
          <w:p w:rsidR="00D02D94" w:rsidRPr="00D02D94" w:rsidRDefault="00D02D94" w:rsidP="00D02D94">
            <w:pPr>
              <w:pStyle w:val="ListParagraph"/>
              <w:ind w:left="57"/>
              <w:rPr>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15" w:type="dxa"/>
                <w:right w:w="15" w:type="dxa"/>
              </w:tblCellMar>
              <w:tblLook w:val="04A0" w:firstRow="1" w:lastRow="0" w:firstColumn="1" w:lastColumn="0" w:noHBand="0" w:noVBand="1"/>
            </w:tblPr>
            <w:tblGrid>
              <w:gridCol w:w="2166"/>
              <w:gridCol w:w="4407"/>
            </w:tblGrid>
            <w:tr w:rsidR="00954728" w:rsidRPr="00954728" w:rsidTr="00D02D94">
              <w:trPr>
                <w:trHeight w:hRule="exact" w:val="510"/>
              </w:trPr>
              <w:tc>
                <w:tcPr>
                  <w:tcW w:w="0" w:type="auto"/>
                  <w:shd w:val="clear" w:color="auto" w:fill="DAEEF3" w:themeFill="accent5" w:themeFillTint="33"/>
                  <w:tcMar>
                    <w:top w:w="120" w:type="dxa"/>
                    <w:left w:w="120" w:type="dxa"/>
                    <w:bottom w:w="120" w:type="dxa"/>
                    <w:right w:w="120" w:type="dxa"/>
                  </w:tcMar>
                  <w:hideMark/>
                </w:tcPr>
                <w:p w:rsidR="00954728" w:rsidRPr="00954728" w:rsidRDefault="00954728" w:rsidP="00D02D94">
                  <w:pPr>
                    <w:ind w:left="57"/>
                    <w:rPr>
                      <w:rFonts w:ascii="Arial" w:eastAsia="Times New Roman" w:hAnsi="Arial" w:cs="Arial"/>
                      <w:b/>
                      <w:bCs/>
                      <w:color w:val="000000"/>
                      <w:sz w:val="21"/>
                      <w:szCs w:val="21"/>
                      <w:lang w:eastAsia="en-AU"/>
                    </w:rPr>
                  </w:pPr>
                  <w:r w:rsidRPr="00954728">
                    <w:rPr>
                      <w:rFonts w:ascii="Arial" w:eastAsia="Times New Roman" w:hAnsi="Arial" w:cs="Arial"/>
                      <w:b/>
                      <w:bCs/>
                      <w:color w:val="000000"/>
                      <w:sz w:val="21"/>
                      <w:szCs w:val="21"/>
                      <w:lang w:eastAsia="en-AU"/>
                    </w:rPr>
                    <w:t>Taxable income</w:t>
                  </w:r>
                </w:p>
              </w:tc>
              <w:tc>
                <w:tcPr>
                  <w:tcW w:w="0" w:type="auto"/>
                  <w:shd w:val="clear" w:color="auto" w:fill="DAEEF3" w:themeFill="accent5" w:themeFillTint="33"/>
                  <w:tcMar>
                    <w:top w:w="120" w:type="dxa"/>
                    <w:left w:w="120" w:type="dxa"/>
                    <w:bottom w:w="120" w:type="dxa"/>
                    <w:right w:w="120" w:type="dxa"/>
                  </w:tcMar>
                  <w:hideMark/>
                </w:tcPr>
                <w:p w:rsidR="00954728" w:rsidRPr="00954728" w:rsidRDefault="00954728" w:rsidP="00D02D94">
                  <w:pPr>
                    <w:ind w:left="57"/>
                    <w:rPr>
                      <w:rFonts w:ascii="Arial" w:eastAsia="Times New Roman" w:hAnsi="Arial" w:cs="Arial"/>
                      <w:b/>
                      <w:bCs/>
                      <w:color w:val="000000"/>
                      <w:sz w:val="21"/>
                      <w:szCs w:val="21"/>
                      <w:lang w:eastAsia="en-AU"/>
                    </w:rPr>
                  </w:pPr>
                  <w:r w:rsidRPr="00954728">
                    <w:rPr>
                      <w:rFonts w:ascii="Arial" w:eastAsia="Times New Roman" w:hAnsi="Arial" w:cs="Arial"/>
                      <w:b/>
                      <w:bCs/>
                      <w:color w:val="000000"/>
                      <w:sz w:val="21"/>
                      <w:szCs w:val="21"/>
                      <w:lang w:eastAsia="en-AU"/>
                    </w:rPr>
                    <w:t>Tax on this income</w:t>
                  </w:r>
                </w:p>
              </w:tc>
            </w:tr>
            <w:tr w:rsidR="00954728" w:rsidRPr="00954728" w:rsidTr="00D02D94">
              <w:trPr>
                <w:trHeight w:hRule="exact" w:val="510"/>
              </w:trPr>
              <w:tc>
                <w:tcPr>
                  <w:tcW w:w="0" w:type="auto"/>
                  <w:shd w:val="clear" w:color="auto" w:fill="DAEEF3" w:themeFill="accent5" w:themeFillTint="33"/>
                  <w:tcMar>
                    <w:top w:w="120" w:type="dxa"/>
                    <w:left w:w="120" w:type="dxa"/>
                    <w:bottom w:w="120" w:type="dxa"/>
                    <w:right w:w="120" w:type="dxa"/>
                  </w:tcMar>
                  <w:hideMark/>
                </w:tcPr>
                <w:p w:rsidR="00954728" w:rsidRPr="00954728" w:rsidRDefault="00954728" w:rsidP="00D02D94">
                  <w:pPr>
                    <w:ind w:left="57"/>
                    <w:rPr>
                      <w:rFonts w:ascii="Arial" w:eastAsia="Times New Roman" w:hAnsi="Arial" w:cs="Arial"/>
                      <w:color w:val="000000"/>
                      <w:sz w:val="21"/>
                      <w:szCs w:val="21"/>
                      <w:lang w:eastAsia="en-AU"/>
                    </w:rPr>
                  </w:pPr>
                  <w:r w:rsidRPr="00954728">
                    <w:rPr>
                      <w:rFonts w:ascii="Arial" w:eastAsia="Times New Roman" w:hAnsi="Arial" w:cs="Arial"/>
                      <w:color w:val="000000"/>
                      <w:sz w:val="21"/>
                      <w:szCs w:val="21"/>
                      <w:lang w:eastAsia="en-AU"/>
                    </w:rPr>
                    <w:t>0 – $18,200</w:t>
                  </w:r>
                </w:p>
              </w:tc>
              <w:tc>
                <w:tcPr>
                  <w:tcW w:w="0" w:type="auto"/>
                  <w:shd w:val="clear" w:color="auto" w:fill="DAEEF3" w:themeFill="accent5" w:themeFillTint="33"/>
                  <w:tcMar>
                    <w:top w:w="120" w:type="dxa"/>
                    <w:left w:w="120" w:type="dxa"/>
                    <w:bottom w:w="120" w:type="dxa"/>
                    <w:right w:w="120" w:type="dxa"/>
                  </w:tcMar>
                  <w:hideMark/>
                </w:tcPr>
                <w:p w:rsidR="00954728" w:rsidRPr="00954728" w:rsidRDefault="00954728" w:rsidP="00D02D94">
                  <w:pPr>
                    <w:ind w:left="57"/>
                    <w:rPr>
                      <w:rFonts w:ascii="Arial" w:eastAsia="Times New Roman" w:hAnsi="Arial" w:cs="Arial"/>
                      <w:color w:val="000000"/>
                      <w:sz w:val="21"/>
                      <w:szCs w:val="21"/>
                      <w:lang w:eastAsia="en-AU"/>
                    </w:rPr>
                  </w:pPr>
                  <w:r w:rsidRPr="00954728">
                    <w:rPr>
                      <w:rFonts w:ascii="Arial" w:eastAsia="Times New Roman" w:hAnsi="Arial" w:cs="Arial"/>
                      <w:color w:val="000000"/>
                      <w:sz w:val="21"/>
                      <w:szCs w:val="21"/>
                      <w:lang w:eastAsia="en-AU"/>
                    </w:rPr>
                    <w:t>Nil</w:t>
                  </w:r>
                </w:p>
              </w:tc>
            </w:tr>
            <w:tr w:rsidR="00954728" w:rsidRPr="00954728" w:rsidTr="00D02D94">
              <w:trPr>
                <w:trHeight w:hRule="exact" w:val="510"/>
              </w:trPr>
              <w:tc>
                <w:tcPr>
                  <w:tcW w:w="0" w:type="auto"/>
                  <w:shd w:val="clear" w:color="auto" w:fill="DAEEF3" w:themeFill="accent5" w:themeFillTint="33"/>
                  <w:tcMar>
                    <w:top w:w="120" w:type="dxa"/>
                    <w:left w:w="120" w:type="dxa"/>
                    <w:bottom w:w="120" w:type="dxa"/>
                    <w:right w:w="120" w:type="dxa"/>
                  </w:tcMar>
                  <w:hideMark/>
                </w:tcPr>
                <w:p w:rsidR="00954728" w:rsidRPr="00954728" w:rsidRDefault="00954728" w:rsidP="00D02D94">
                  <w:pPr>
                    <w:ind w:left="57"/>
                    <w:rPr>
                      <w:rFonts w:ascii="Arial" w:eastAsia="Times New Roman" w:hAnsi="Arial" w:cs="Arial"/>
                      <w:color w:val="000000"/>
                      <w:sz w:val="21"/>
                      <w:szCs w:val="21"/>
                      <w:lang w:eastAsia="en-AU"/>
                    </w:rPr>
                  </w:pPr>
                  <w:r w:rsidRPr="00954728">
                    <w:rPr>
                      <w:rFonts w:ascii="Arial" w:eastAsia="Times New Roman" w:hAnsi="Arial" w:cs="Arial"/>
                      <w:color w:val="000000"/>
                      <w:sz w:val="21"/>
                      <w:szCs w:val="21"/>
                      <w:lang w:eastAsia="en-AU"/>
                    </w:rPr>
                    <w:t>$18,201 – $37,000</w:t>
                  </w:r>
                </w:p>
              </w:tc>
              <w:tc>
                <w:tcPr>
                  <w:tcW w:w="0" w:type="auto"/>
                  <w:shd w:val="clear" w:color="auto" w:fill="DAEEF3" w:themeFill="accent5" w:themeFillTint="33"/>
                  <w:tcMar>
                    <w:top w:w="120" w:type="dxa"/>
                    <w:left w:w="120" w:type="dxa"/>
                    <w:bottom w:w="120" w:type="dxa"/>
                    <w:right w:w="120" w:type="dxa"/>
                  </w:tcMar>
                  <w:hideMark/>
                </w:tcPr>
                <w:p w:rsidR="00954728" w:rsidRPr="00954728" w:rsidRDefault="00954728" w:rsidP="00D02D94">
                  <w:pPr>
                    <w:ind w:left="57"/>
                    <w:rPr>
                      <w:rFonts w:ascii="Arial" w:eastAsia="Times New Roman" w:hAnsi="Arial" w:cs="Arial"/>
                      <w:color w:val="000000"/>
                      <w:sz w:val="21"/>
                      <w:szCs w:val="21"/>
                      <w:lang w:eastAsia="en-AU"/>
                    </w:rPr>
                  </w:pPr>
                  <w:r w:rsidRPr="00954728">
                    <w:rPr>
                      <w:rFonts w:ascii="Arial" w:eastAsia="Times New Roman" w:hAnsi="Arial" w:cs="Arial"/>
                      <w:color w:val="000000"/>
                      <w:sz w:val="21"/>
                      <w:szCs w:val="21"/>
                      <w:lang w:eastAsia="en-AU"/>
                    </w:rPr>
                    <w:t>19c for each $1 over $18,200</w:t>
                  </w:r>
                </w:p>
              </w:tc>
            </w:tr>
            <w:tr w:rsidR="00954728" w:rsidRPr="00954728" w:rsidTr="00D02D94">
              <w:trPr>
                <w:trHeight w:hRule="exact" w:val="510"/>
              </w:trPr>
              <w:tc>
                <w:tcPr>
                  <w:tcW w:w="0" w:type="auto"/>
                  <w:shd w:val="clear" w:color="auto" w:fill="DAEEF3" w:themeFill="accent5" w:themeFillTint="33"/>
                  <w:tcMar>
                    <w:top w:w="120" w:type="dxa"/>
                    <w:left w:w="120" w:type="dxa"/>
                    <w:bottom w:w="120" w:type="dxa"/>
                    <w:right w:w="120" w:type="dxa"/>
                  </w:tcMar>
                  <w:hideMark/>
                </w:tcPr>
                <w:p w:rsidR="00954728" w:rsidRPr="00954728" w:rsidRDefault="00954728" w:rsidP="00D02D94">
                  <w:pPr>
                    <w:ind w:left="57"/>
                    <w:rPr>
                      <w:rFonts w:ascii="Arial" w:eastAsia="Times New Roman" w:hAnsi="Arial" w:cs="Arial"/>
                      <w:color w:val="000000"/>
                      <w:sz w:val="21"/>
                      <w:szCs w:val="21"/>
                      <w:lang w:eastAsia="en-AU"/>
                    </w:rPr>
                  </w:pPr>
                  <w:r w:rsidRPr="00954728">
                    <w:rPr>
                      <w:rFonts w:ascii="Arial" w:eastAsia="Times New Roman" w:hAnsi="Arial" w:cs="Arial"/>
                      <w:color w:val="000000"/>
                      <w:sz w:val="21"/>
                      <w:szCs w:val="21"/>
                      <w:lang w:eastAsia="en-AU"/>
                    </w:rPr>
                    <w:t>$37,001 – $80,000</w:t>
                  </w:r>
                </w:p>
              </w:tc>
              <w:tc>
                <w:tcPr>
                  <w:tcW w:w="0" w:type="auto"/>
                  <w:shd w:val="clear" w:color="auto" w:fill="DAEEF3" w:themeFill="accent5" w:themeFillTint="33"/>
                  <w:tcMar>
                    <w:top w:w="120" w:type="dxa"/>
                    <w:left w:w="120" w:type="dxa"/>
                    <w:bottom w:w="120" w:type="dxa"/>
                    <w:right w:w="120" w:type="dxa"/>
                  </w:tcMar>
                  <w:hideMark/>
                </w:tcPr>
                <w:p w:rsidR="00954728" w:rsidRPr="00954728" w:rsidRDefault="00954728" w:rsidP="00D02D94">
                  <w:pPr>
                    <w:ind w:left="57"/>
                    <w:rPr>
                      <w:rFonts w:ascii="Arial" w:eastAsia="Times New Roman" w:hAnsi="Arial" w:cs="Arial"/>
                      <w:color w:val="000000"/>
                      <w:sz w:val="21"/>
                      <w:szCs w:val="21"/>
                      <w:lang w:eastAsia="en-AU"/>
                    </w:rPr>
                  </w:pPr>
                  <w:r w:rsidRPr="00954728">
                    <w:rPr>
                      <w:rFonts w:ascii="Arial" w:eastAsia="Times New Roman" w:hAnsi="Arial" w:cs="Arial"/>
                      <w:color w:val="000000"/>
                      <w:sz w:val="21"/>
                      <w:szCs w:val="21"/>
                      <w:lang w:eastAsia="en-AU"/>
                    </w:rPr>
                    <w:t>$3,572 plus 32.5c for each $1 over $37,000</w:t>
                  </w:r>
                </w:p>
              </w:tc>
            </w:tr>
            <w:tr w:rsidR="00954728" w:rsidRPr="00954728" w:rsidTr="00D02D94">
              <w:trPr>
                <w:trHeight w:hRule="exact" w:val="510"/>
              </w:trPr>
              <w:tc>
                <w:tcPr>
                  <w:tcW w:w="0" w:type="auto"/>
                  <w:shd w:val="clear" w:color="auto" w:fill="DAEEF3" w:themeFill="accent5" w:themeFillTint="33"/>
                  <w:tcMar>
                    <w:top w:w="120" w:type="dxa"/>
                    <w:left w:w="120" w:type="dxa"/>
                    <w:bottom w:w="120" w:type="dxa"/>
                    <w:right w:w="120" w:type="dxa"/>
                  </w:tcMar>
                  <w:hideMark/>
                </w:tcPr>
                <w:p w:rsidR="00954728" w:rsidRPr="00954728" w:rsidRDefault="00954728" w:rsidP="00D02D94">
                  <w:pPr>
                    <w:ind w:left="57"/>
                    <w:rPr>
                      <w:rFonts w:ascii="Arial" w:eastAsia="Times New Roman" w:hAnsi="Arial" w:cs="Arial"/>
                      <w:color w:val="000000"/>
                      <w:sz w:val="21"/>
                      <w:szCs w:val="21"/>
                      <w:lang w:eastAsia="en-AU"/>
                    </w:rPr>
                  </w:pPr>
                  <w:r w:rsidRPr="00954728">
                    <w:rPr>
                      <w:rFonts w:ascii="Arial" w:eastAsia="Times New Roman" w:hAnsi="Arial" w:cs="Arial"/>
                      <w:color w:val="000000"/>
                      <w:sz w:val="21"/>
                      <w:szCs w:val="21"/>
                      <w:lang w:eastAsia="en-AU"/>
                    </w:rPr>
                    <w:t>$80,001 – $180,000</w:t>
                  </w:r>
                </w:p>
              </w:tc>
              <w:tc>
                <w:tcPr>
                  <w:tcW w:w="0" w:type="auto"/>
                  <w:shd w:val="clear" w:color="auto" w:fill="DAEEF3" w:themeFill="accent5" w:themeFillTint="33"/>
                  <w:tcMar>
                    <w:top w:w="120" w:type="dxa"/>
                    <w:left w:w="120" w:type="dxa"/>
                    <w:bottom w:w="120" w:type="dxa"/>
                    <w:right w:w="120" w:type="dxa"/>
                  </w:tcMar>
                  <w:hideMark/>
                </w:tcPr>
                <w:p w:rsidR="00954728" w:rsidRPr="00954728" w:rsidRDefault="00954728" w:rsidP="00D02D94">
                  <w:pPr>
                    <w:ind w:left="57"/>
                    <w:rPr>
                      <w:rFonts w:ascii="Arial" w:eastAsia="Times New Roman" w:hAnsi="Arial" w:cs="Arial"/>
                      <w:color w:val="000000"/>
                      <w:sz w:val="21"/>
                      <w:szCs w:val="21"/>
                      <w:lang w:eastAsia="en-AU"/>
                    </w:rPr>
                  </w:pPr>
                  <w:r w:rsidRPr="00954728">
                    <w:rPr>
                      <w:rFonts w:ascii="Arial" w:eastAsia="Times New Roman" w:hAnsi="Arial" w:cs="Arial"/>
                      <w:color w:val="000000"/>
                      <w:sz w:val="21"/>
                      <w:szCs w:val="21"/>
                      <w:lang w:eastAsia="en-AU"/>
                    </w:rPr>
                    <w:t>$17,547 plus 37c for each $1 over $80,000</w:t>
                  </w:r>
                </w:p>
              </w:tc>
            </w:tr>
            <w:tr w:rsidR="00954728" w:rsidRPr="00954728" w:rsidTr="00D02D94">
              <w:trPr>
                <w:trHeight w:hRule="exact" w:val="510"/>
              </w:trPr>
              <w:tc>
                <w:tcPr>
                  <w:tcW w:w="0" w:type="auto"/>
                  <w:shd w:val="clear" w:color="auto" w:fill="DAEEF3" w:themeFill="accent5" w:themeFillTint="33"/>
                  <w:tcMar>
                    <w:top w:w="120" w:type="dxa"/>
                    <w:left w:w="120" w:type="dxa"/>
                    <w:bottom w:w="120" w:type="dxa"/>
                    <w:right w:w="120" w:type="dxa"/>
                  </w:tcMar>
                  <w:hideMark/>
                </w:tcPr>
                <w:p w:rsidR="00954728" w:rsidRPr="00954728" w:rsidRDefault="00954728" w:rsidP="00D02D94">
                  <w:pPr>
                    <w:ind w:left="57"/>
                    <w:rPr>
                      <w:rFonts w:ascii="Arial" w:eastAsia="Times New Roman" w:hAnsi="Arial" w:cs="Arial"/>
                      <w:color w:val="000000"/>
                      <w:sz w:val="21"/>
                      <w:szCs w:val="21"/>
                      <w:lang w:eastAsia="en-AU"/>
                    </w:rPr>
                  </w:pPr>
                  <w:r w:rsidRPr="00954728">
                    <w:rPr>
                      <w:rFonts w:ascii="Arial" w:eastAsia="Times New Roman" w:hAnsi="Arial" w:cs="Arial"/>
                      <w:color w:val="000000"/>
                      <w:sz w:val="21"/>
                      <w:szCs w:val="21"/>
                      <w:lang w:eastAsia="en-AU"/>
                    </w:rPr>
                    <w:t>$180,001 and over</w:t>
                  </w:r>
                </w:p>
              </w:tc>
              <w:tc>
                <w:tcPr>
                  <w:tcW w:w="0" w:type="auto"/>
                  <w:shd w:val="clear" w:color="auto" w:fill="DAEEF3" w:themeFill="accent5" w:themeFillTint="33"/>
                  <w:tcMar>
                    <w:top w:w="120" w:type="dxa"/>
                    <w:left w:w="120" w:type="dxa"/>
                    <w:bottom w:w="120" w:type="dxa"/>
                    <w:right w:w="120" w:type="dxa"/>
                  </w:tcMar>
                  <w:hideMark/>
                </w:tcPr>
                <w:p w:rsidR="00954728" w:rsidRPr="00954728" w:rsidRDefault="00954728" w:rsidP="00D02D94">
                  <w:pPr>
                    <w:ind w:left="57"/>
                    <w:rPr>
                      <w:rFonts w:ascii="Arial" w:eastAsia="Times New Roman" w:hAnsi="Arial" w:cs="Arial"/>
                      <w:color w:val="000000"/>
                      <w:sz w:val="21"/>
                      <w:szCs w:val="21"/>
                      <w:lang w:eastAsia="en-AU"/>
                    </w:rPr>
                  </w:pPr>
                  <w:r w:rsidRPr="00954728">
                    <w:rPr>
                      <w:rFonts w:ascii="Arial" w:eastAsia="Times New Roman" w:hAnsi="Arial" w:cs="Arial"/>
                      <w:color w:val="000000"/>
                      <w:sz w:val="21"/>
                      <w:szCs w:val="21"/>
                      <w:lang w:eastAsia="en-AU"/>
                    </w:rPr>
                    <w:t>$54,547 plus 45c for each $1 over $180,000</w:t>
                  </w:r>
                </w:p>
              </w:tc>
            </w:tr>
          </w:tbl>
          <w:p w:rsidR="00D02D94" w:rsidRPr="00D02D94" w:rsidRDefault="00D02D94" w:rsidP="00D02D94">
            <w:pPr>
              <w:shd w:val="clear" w:color="auto" w:fill="FFFFFF"/>
              <w:ind w:left="57"/>
              <w:rPr>
                <w:rFonts w:ascii="Arial" w:eastAsia="Times New Roman" w:hAnsi="Arial" w:cs="Arial"/>
                <w:color w:val="000000"/>
                <w:sz w:val="12"/>
                <w:szCs w:val="12"/>
                <w:lang w:eastAsia="en-AU"/>
              </w:rPr>
            </w:pPr>
          </w:p>
          <w:p w:rsidR="00D2264A" w:rsidRDefault="00D2264A" w:rsidP="0073514B"/>
          <w:p w:rsidR="00D2264A" w:rsidRDefault="00D2264A" w:rsidP="0073514B"/>
          <w:p w:rsidR="00D2264A" w:rsidRDefault="00D2264A" w:rsidP="0073514B">
            <w:r>
              <w:t>……………………………………………………………………………………………….</w:t>
            </w:r>
          </w:p>
          <w:p w:rsidR="00D2264A" w:rsidRDefault="00D2264A" w:rsidP="0073514B"/>
          <w:p w:rsidR="00D2264A" w:rsidRPr="00071F8D" w:rsidRDefault="00D2264A" w:rsidP="0073514B">
            <w:r w:rsidRPr="00071F8D">
              <w:t>……………………………………………………………………………………………….</w:t>
            </w:r>
          </w:p>
        </w:tc>
        <w:tc>
          <w:tcPr>
            <w:tcW w:w="916" w:type="dxa"/>
          </w:tcPr>
          <w:p w:rsidR="00D2264A" w:rsidRPr="00A82BA8" w:rsidRDefault="00D2264A" w:rsidP="0073514B">
            <w:pPr>
              <w:jc w:val="center"/>
              <w:rPr>
                <w:b/>
              </w:rPr>
            </w:pPr>
            <w:r>
              <w:rPr>
                <w:b/>
              </w:rPr>
              <w:t>2</w:t>
            </w:r>
          </w:p>
        </w:tc>
      </w:tr>
      <w:tr w:rsidR="00D2264A" w:rsidTr="0073514B">
        <w:trPr>
          <w:cantSplit/>
          <w:trHeight w:val="851"/>
        </w:trPr>
        <w:tc>
          <w:tcPr>
            <w:tcW w:w="567" w:type="dxa"/>
          </w:tcPr>
          <w:p w:rsidR="00D2264A" w:rsidRDefault="00D2264A" w:rsidP="0073514B">
            <w:pPr>
              <w:pStyle w:val="ListParagraph"/>
              <w:ind w:left="57"/>
            </w:pPr>
          </w:p>
        </w:tc>
        <w:tc>
          <w:tcPr>
            <w:tcW w:w="9007" w:type="dxa"/>
          </w:tcPr>
          <w:p w:rsidR="00D2264A" w:rsidRDefault="00D2264A" w:rsidP="00D02D94">
            <w:pPr>
              <w:pStyle w:val="ListParagraph"/>
              <w:numPr>
                <w:ilvl w:val="0"/>
                <w:numId w:val="20"/>
              </w:numPr>
            </w:pPr>
            <w:r>
              <w:t>She also has to pay a Medicare l</w:t>
            </w:r>
            <w:r w:rsidR="00D02D94">
              <w:t>evy of 1.5% of her taxable income</w:t>
            </w:r>
            <w:r>
              <w:t>. How much is this?</w:t>
            </w:r>
          </w:p>
          <w:p w:rsidR="00D2264A" w:rsidRDefault="00D2264A" w:rsidP="0073514B"/>
          <w:p w:rsidR="00D2264A" w:rsidRDefault="00D2264A" w:rsidP="0073514B">
            <w:r>
              <w:t>……………………………………………………………………………………………….</w:t>
            </w:r>
          </w:p>
          <w:p w:rsidR="00D2264A" w:rsidRDefault="00D2264A" w:rsidP="0073514B"/>
          <w:p w:rsidR="00D2264A" w:rsidRPr="00071F8D" w:rsidRDefault="00D2264A" w:rsidP="0073514B">
            <w:r>
              <w:t>……………………………………………………………………………………………….</w:t>
            </w:r>
          </w:p>
        </w:tc>
        <w:tc>
          <w:tcPr>
            <w:tcW w:w="916" w:type="dxa"/>
          </w:tcPr>
          <w:p w:rsidR="00D2264A" w:rsidRPr="00A82BA8" w:rsidRDefault="00D2264A" w:rsidP="0073514B">
            <w:pPr>
              <w:jc w:val="center"/>
              <w:rPr>
                <w:b/>
              </w:rPr>
            </w:pPr>
            <w:r>
              <w:rPr>
                <w:b/>
              </w:rPr>
              <w:t>1</w:t>
            </w:r>
          </w:p>
        </w:tc>
      </w:tr>
      <w:tr w:rsidR="00D2264A" w:rsidTr="0073514B">
        <w:trPr>
          <w:cantSplit/>
          <w:trHeight w:val="851"/>
        </w:trPr>
        <w:tc>
          <w:tcPr>
            <w:tcW w:w="567" w:type="dxa"/>
          </w:tcPr>
          <w:p w:rsidR="00D2264A" w:rsidRDefault="00D2264A" w:rsidP="0073514B">
            <w:pPr>
              <w:pStyle w:val="ListParagraph"/>
              <w:ind w:left="57"/>
            </w:pPr>
          </w:p>
        </w:tc>
        <w:tc>
          <w:tcPr>
            <w:tcW w:w="9007" w:type="dxa"/>
          </w:tcPr>
          <w:p w:rsidR="00D2264A" w:rsidRDefault="00D02D94" w:rsidP="00D02D94">
            <w:pPr>
              <w:pStyle w:val="ListParagraph"/>
              <w:numPr>
                <w:ilvl w:val="0"/>
                <w:numId w:val="20"/>
              </w:numPr>
            </w:pPr>
            <w:r>
              <w:t>Work out the amount that Monika</w:t>
            </w:r>
            <w:r w:rsidR="00D2264A">
              <w:t xml:space="preserve"> is due as a tax refund, or that she must pay as extra tax.</w:t>
            </w:r>
          </w:p>
          <w:p w:rsidR="00D2264A" w:rsidRDefault="00D2264A" w:rsidP="0073514B"/>
          <w:p w:rsidR="00D2264A" w:rsidRDefault="00D2264A" w:rsidP="0073514B">
            <w:r>
              <w:t>……………………………………………………………………………………………….</w:t>
            </w:r>
          </w:p>
          <w:p w:rsidR="00D2264A" w:rsidRDefault="00D2264A" w:rsidP="0073514B"/>
          <w:p w:rsidR="00D2264A" w:rsidRPr="00CA2660" w:rsidRDefault="00D2264A" w:rsidP="0073514B">
            <w:r w:rsidRPr="00CA2660">
              <w:t>……………………………………………………………………………………………….</w:t>
            </w:r>
          </w:p>
        </w:tc>
        <w:tc>
          <w:tcPr>
            <w:tcW w:w="916" w:type="dxa"/>
          </w:tcPr>
          <w:p w:rsidR="00D2264A" w:rsidRPr="00A82BA8" w:rsidRDefault="00D2264A" w:rsidP="0073514B">
            <w:pPr>
              <w:jc w:val="center"/>
              <w:rPr>
                <w:b/>
              </w:rPr>
            </w:pPr>
            <w:r>
              <w:rPr>
                <w:b/>
              </w:rPr>
              <w:t>2</w:t>
            </w:r>
          </w:p>
        </w:tc>
      </w:tr>
    </w:tbl>
    <w:p w:rsidR="00D2264A" w:rsidRDefault="00D2264A" w:rsidP="00D2264A"/>
    <w:p w:rsidR="00D2264A" w:rsidRDefault="00D2264A" w:rsidP="00D2264A">
      <w:pPr>
        <w:ind w:firstLine="720"/>
      </w:pPr>
    </w:p>
    <w:p w:rsidR="00BF46DE" w:rsidRPr="00D2264A" w:rsidRDefault="00D2264A" w:rsidP="00D2264A">
      <w:pPr>
        <w:tabs>
          <w:tab w:val="left" w:pos="695"/>
        </w:tabs>
        <w:sectPr w:rsidR="00BF46DE" w:rsidRPr="00D2264A" w:rsidSect="006475AA">
          <w:pgSz w:w="11906" w:h="16838"/>
          <w:pgMar w:top="1440" w:right="1440" w:bottom="1440" w:left="1440" w:header="708" w:footer="708" w:gutter="0"/>
          <w:cols w:space="708"/>
          <w:titlePg/>
          <w:docGrid w:linePitch="360"/>
        </w:sectPr>
      </w:pPr>
      <w:r>
        <w:tab/>
      </w:r>
    </w:p>
    <w:p w:rsidR="00BF46DE" w:rsidRDefault="00BF46DE" w:rsidP="00E60529">
      <w:pPr>
        <w:pStyle w:val="Heading1"/>
        <w:jc w:val="center"/>
      </w:pPr>
    </w:p>
    <w:sdt>
      <w:sdtPr>
        <w:alias w:val="Title"/>
        <w:tag w:val=""/>
        <w:id w:val="-898127224"/>
        <w:placeholder>
          <w:docPart w:val="D7CC30E31F62401C9479576C2CDFD03F"/>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D2264A" w:rsidP="00E60529">
          <w:pPr>
            <w:pStyle w:val="Heading1"/>
            <w:jc w:val="center"/>
          </w:pPr>
          <w:r>
            <w:t>Earning Money</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54767F" w:rsidRPr="008F4C0E" w:rsidRDefault="0054767F" w:rsidP="0054767F">
      <w:pPr>
        <w:spacing w:before="360"/>
        <w:jc w:val="center"/>
        <w:rPr>
          <w:rFonts w:asciiTheme="majorHAnsi" w:hAnsiTheme="majorHAnsi"/>
        </w:rPr>
      </w:pP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55200" behindDoc="0" locked="0" layoutInCell="1" allowOverlap="1" wp14:anchorId="5CDE9F49" wp14:editId="639196B9">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A58240" id="Oval 204" o:spid="_x0000_s1026" style="position:absolute;margin-left:231.3pt;margin-top:3.1pt;width:13.5pt;height:9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958272" behindDoc="0" locked="0" layoutInCell="1" allowOverlap="1" wp14:anchorId="635023ED" wp14:editId="147F2A72">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E9C88E" id="Oval 202" o:spid="_x0000_s1026" style="position:absolute;margin-left:87.9pt;margin-top:3.1pt;width:13.5pt;height:9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956224" behindDoc="0" locked="0" layoutInCell="1" allowOverlap="1" wp14:anchorId="6D8C07BE" wp14:editId="3011E3EF">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D3233E" id="Oval 201" o:spid="_x0000_s1026" style="position:absolute;margin-left:134.7pt;margin-top:3.4pt;width:13.5pt;height:9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57248" behindDoc="0" locked="0" layoutInCell="1" allowOverlap="1" wp14:anchorId="39620E7B" wp14:editId="01D2698B">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2F2726" id="Oval 203" o:spid="_x0000_s1026" style="position:absolute;margin-left:183.9pt;margin-top:2.65pt;width:13.5pt;height:9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59296" behindDoc="0" locked="0" layoutInCell="1" allowOverlap="1" wp14:anchorId="00279958" wp14:editId="0A328005">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2B823A" id="Oval 208" o:spid="_x0000_s1026" style="position:absolute;margin-left:231.15pt;margin-top:1.85pt;width:13.5pt;height:9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962368" behindDoc="0" locked="0" layoutInCell="1" allowOverlap="1" wp14:anchorId="4E65E905" wp14:editId="36A95106">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D9DD25" id="Oval 205" o:spid="_x0000_s1026" style="position:absolute;margin-left:88.05pt;margin-top:1.85pt;width:13.5pt;height:9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961344" behindDoc="0" locked="0" layoutInCell="1" allowOverlap="1" wp14:anchorId="18962108" wp14:editId="527DFF2E">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E8D6B3" id="Oval 206" o:spid="_x0000_s1026" style="position:absolute;margin-left:182.4pt;margin-top:1.85pt;width:13.5pt;height:9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60320" behindDoc="0" locked="0" layoutInCell="1" allowOverlap="1" wp14:anchorId="46B3684B" wp14:editId="6BB4E441">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29B6A6" id="Oval 207" o:spid="_x0000_s1026" style="position:absolute;margin-left:133.95pt;margin-top:1.85pt;width:13.5pt;height:9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66464" behindDoc="0" locked="0" layoutInCell="1" allowOverlap="1" wp14:anchorId="15A577BE" wp14:editId="07EF7DAF">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1A7D20" id="Oval 209" o:spid="_x0000_s1026" style="position:absolute;margin-left:233.1pt;margin-top:1.85pt;width:13.5pt;height:9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965440" behindDoc="0" locked="0" layoutInCell="1" allowOverlap="1" wp14:anchorId="09B544E5" wp14:editId="0A20C004">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BFB9CF" id="Oval 210" o:spid="_x0000_s1026" style="position:absolute;margin-left:182.4pt;margin-top:1.85pt;width:13.5pt;height:9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64416" behindDoc="0" locked="0" layoutInCell="1" allowOverlap="1" wp14:anchorId="2572FD1F" wp14:editId="476553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FC5B11" id="Oval 211" o:spid="_x0000_s1026" style="position:absolute;margin-left:133.95pt;margin-top:1.85pt;width:13.5pt;height:9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963392" behindDoc="0" locked="0" layoutInCell="1" allowOverlap="1" wp14:anchorId="153E22D0" wp14:editId="0BCA5178">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5009C4" id="Oval 212" o:spid="_x0000_s1026" style="position:absolute;margin-left:88.35pt;margin-top:1.85pt;width:13.5pt;height:9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70560" behindDoc="0" locked="0" layoutInCell="1" allowOverlap="1" wp14:anchorId="6BA41C24" wp14:editId="11D89016">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1D4CF4" id="Oval 213" o:spid="_x0000_s1026" style="position:absolute;margin-left:230.85pt;margin-top:1.85pt;width:13.5pt;height:9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69536" behindDoc="0" locked="0" layoutInCell="1" allowOverlap="1" wp14:anchorId="3C1C4AF9" wp14:editId="24750807">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F0EA4" id="Oval 214" o:spid="_x0000_s1026" style="position:absolute;margin-left:182.4pt;margin-top:1.85pt;width:13.5pt;height:9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968512" behindDoc="0" locked="0" layoutInCell="1" allowOverlap="1" wp14:anchorId="38C1B8A7" wp14:editId="7AD5BCC6">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C7F24E" id="Oval 215" o:spid="_x0000_s1026" style="position:absolute;margin-left:133.95pt;margin-top:1.85pt;width:13.5pt;height:9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967488" behindDoc="0" locked="0" layoutInCell="1" allowOverlap="1" wp14:anchorId="74B7FD86" wp14:editId="5185F8C9">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BA4533" id="Oval 216" o:spid="_x0000_s1026" style="position:absolute;margin-left:88.35pt;margin-top:1.85pt;width:13.5pt;height:9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74656" behindDoc="0" locked="0" layoutInCell="1" allowOverlap="1" wp14:anchorId="1BA621A5" wp14:editId="4F657CA0">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99BEB2" id="Oval 217" o:spid="_x0000_s1026" style="position:absolute;margin-left:230.85pt;margin-top:1.85pt;width:13.5pt;height:9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73632" behindDoc="0" locked="0" layoutInCell="1" allowOverlap="1" wp14:anchorId="036ADD1F" wp14:editId="35B19D51">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E6ED4A" id="Oval 218" o:spid="_x0000_s1026" style="position:absolute;margin-left:182.4pt;margin-top:1.85pt;width:13.5pt;height:9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72608" behindDoc="0" locked="0" layoutInCell="1" allowOverlap="1" wp14:anchorId="79ED08F6" wp14:editId="157DABB9">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3DDBC7" id="Oval 219" o:spid="_x0000_s1026" style="position:absolute;margin-left:133.95pt;margin-top:1.85pt;width:13.5pt;height:9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971584" behindDoc="0" locked="0" layoutInCell="1" allowOverlap="1" wp14:anchorId="1131907B" wp14:editId="358081F8">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254318" id="Oval 220" o:spid="_x0000_s1026" style="position:absolute;margin-left:88.35pt;margin-top:1.85pt;width:13.5pt;height:9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52128" behindDoc="0" locked="0" layoutInCell="1" allowOverlap="1" wp14:anchorId="1E06E548" wp14:editId="0996BB00">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332413" id="Oval 223" o:spid="_x0000_s1026" style="position:absolute;margin-left:136.2pt;margin-top:1.85pt;width:13.5pt;height:9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954176" behindDoc="0" locked="0" layoutInCell="1" allowOverlap="1" wp14:anchorId="7690992E" wp14:editId="24518408">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D368FF" id="Oval 221" o:spid="_x0000_s1026" style="position:absolute;margin-left:230.85pt;margin-top:1.85pt;width:13.5pt;height:9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53152" behindDoc="0" locked="0" layoutInCell="1" allowOverlap="1" wp14:anchorId="6642E65E" wp14:editId="2F8C9E95">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631619" id="Oval 222" o:spid="_x0000_s1026" style="position:absolute;margin-left:182.4pt;margin-top:1.85pt;width:13.5pt;height:9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75680" behindDoc="0" locked="0" layoutInCell="1" allowOverlap="1" wp14:anchorId="40AC8C53" wp14:editId="36902FF5">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B05FB2" id="Oval 224" o:spid="_x0000_s1026" style="position:absolute;margin-left:88.35pt;margin-top:1.85pt;width:13.5pt;height:9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79776" behindDoc="0" locked="0" layoutInCell="1" allowOverlap="1" wp14:anchorId="548CA1BE" wp14:editId="3225EAC3">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594FAA" id="Oval 225" o:spid="_x0000_s1026" style="position:absolute;margin-left:230.85pt;margin-top:1.85pt;width:13.5pt;height:9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978752" behindDoc="0" locked="0" layoutInCell="1" allowOverlap="1" wp14:anchorId="73AC1487" wp14:editId="2B9C6925">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163DF9" id="Oval 226" o:spid="_x0000_s1026" style="position:absolute;margin-left:182.4pt;margin-top:1.85pt;width:13.5pt;height:9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977728" behindDoc="0" locked="0" layoutInCell="1" allowOverlap="1" wp14:anchorId="2A7A6BB6" wp14:editId="3582F298">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074104" id="Oval 227" o:spid="_x0000_s1026" style="position:absolute;margin-left:133.95pt;margin-top:1.85pt;width:13.5pt;height:9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976704" behindDoc="0" locked="0" layoutInCell="1" allowOverlap="1" wp14:anchorId="7BA18403" wp14:editId="7E525C46">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9EE21A" id="Oval 228" o:spid="_x0000_s1026" style="position:absolute;margin-left:88.35pt;margin-top:1.85pt;width:13.5pt;height:9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83872" behindDoc="0" locked="0" layoutInCell="1" allowOverlap="1" wp14:anchorId="38AAECEE" wp14:editId="105037E9">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A0144" id="Oval 229" o:spid="_x0000_s1026" style="position:absolute;margin-left:230.85pt;margin-top:1.85pt;width:13.5pt;height:9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82848" behindDoc="0" locked="0" layoutInCell="1" allowOverlap="1" wp14:anchorId="707DAA20" wp14:editId="1FF48E94">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882D25" id="Oval 230" o:spid="_x0000_s1026" style="position:absolute;margin-left:182.4pt;margin-top:1.85pt;width:13.5pt;height:9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81824" behindDoc="0" locked="0" layoutInCell="1" allowOverlap="1" wp14:anchorId="040E8E79" wp14:editId="3D7C6F1B">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7E3868" id="Oval 231" o:spid="_x0000_s1026" style="position:absolute;margin-left:133.95pt;margin-top:1.85pt;width:13.5pt;height:9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980800" behindDoc="0" locked="0" layoutInCell="1" allowOverlap="1" wp14:anchorId="69BF2CA8" wp14:editId="66211EAB">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A37E48" id="Oval 232" o:spid="_x0000_s1026" style="position:absolute;margin-left:88.35pt;margin-top:1.85pt;width:13.5pt;height:9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87968" behindDoc="0" locked="0" layoutInCell="1" allowOverlap="1" wp14:anchorId="1FA266B5" wp14:editId="344AE667">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6EE6F0" id="Oval 233" o:spid="_x0000_s1026" style="position:absolute;margin-left:230.85pt;margin-top:1.85pt;width:13.5pt;height:9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986944" behindDoc="0" locked="0" layoutInCell="1" allowOverlap="1" wp14:anchorId="3875BD2F" wp14:editId="17E77DA8">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B85756" id="Oval 234" o:spid="_x0000_s1026" style="position:absolute;margin-left:182.4pt;margin-top:1.85pt;width:13.5pt;height:9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85920" behindDoc="0" locked="0" layoutInCell="1" allowOverlap="1" wp14:anchorId="26CC57BF" wp14:editId="084EF955">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C9B3D3" id="Oval 235" o:spid="_x0000_s1026" style="position:absolute;margin-left:133.95pt;margin-top:1.85pt;width:13.5pt;height:9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984896" behindDoc="0" locked="0" layoutInCell="1" allowOverlap="1" wp14:anchorId="58BFD52B" wp14:editId="5261C1AA">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911E9" id="Oval 236" o:spid="_x0000_s1026" style="position:absolute;margin-left:88.35pt;margin-top:1.85pt;width:13.5pt;height:9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54767F" w:rsidRDefault="0054767F" w:rsidP="0054767F">
      <w:pPr>
        <w:spacing w:after="120"/>
      </w:pPr>
      <w:r>
        <w:rPr>
          <w:noProof/>
          <w:sz w:val="20"/>
          <w:lang w:eastAsia="en-AU"/>
        </w:rPr>
        <mc:AlternateContent>
          <mc:Choice Requires="wps">
            <w:drawing>
              <wp:anchor distT="0" distB="0" distL="114300" distR="114300" simplePos="0" relativeHeight="251992064" behindDoc="0" locked="0" layoutInCell="1" allowOverlap="1" wp14:anchorId="0B4F77F1" wp14:editId="02B92296">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D68A99" id="Oval 237" o:spid="_x0000_s1026" style="position:absolute;margin-left:230.85pt;margin-top:1.85pt;width:13.5pt;height:9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91040" behindDoc="0" locked="0" layoutInCell="1" allowOverlap="1" wp14:anchorId="1370734A" wp14:editId="5C03AA76">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BE3B05" id="Oval 238" o:spid="_x0000_s1026" style="position:absolute;margin-left:182.4pt;margin-top:1.85pt;width:13.5pt;height:9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90016" behindDoc="0" locked="0" layoutInCell="1" allowOverlap="1" wp14:anchorId="13AF53C7" wp14:editId="482DA3C7">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9FFFEF" id="Oval 239" o:spid="_x0000_s1026" style="position:absolute;margin-left:133.95pt;margin-top:1.85pt;width:13.5pt;height:9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988992" behindDoc="0" locked="0" layoutInCell="1" allowOverlap="1" wp14:anchorId="19F0E2C3" wp14:editId="493801AB">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16F06E" id="Oval 240" o:spid="_x0000_s1026" style="position:absolute;margin-left:88.35pt;margin-top:1.85pt;width:13.5pt;height:9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96160" behindDoc="0" locked="0" layoutInCell="1" allowOverlap="1" wp14:anchorId="04A4EB1F" wp14:editId="45DCAA40">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E156B6" id="Oval 250" o:spid="_x0000_s1026" style="position:absolute;margin-left:230.85pt;margin-top:1.85pt;width:13.5pt;height: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995136" behindDoc="0" locked="0" layoutInCell="1" allowOverlap="1" wp14:anchorId="3D7C369C" wp14:editId="6147E4F3">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8EB103" id="Oval 251" o:spid="_x0000_s1026" style="position:absolute;margin-left:182.4pt;margin-top:1.85pt;width:13.5pt;height:9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94112" behindDoc="0" locked="0" layoutInCell="1" allowOverlap="1" wp14:anchorId="1E2715CC" wp14:editId="5C7BEC94">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4D10F0" id="Oval 252" o:spid="_x0000_s1026" style="position:absolute;margin-left:133.95pt;margin-top:1.85pt;width:13.5pt;height:9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993088" behindDoc="0" locked="0" layoutInCell="1" allowOverlap="1" wp14:anchorId="192FCFD2" wp14:editId="5A446DE6">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CA3F87" id="Oval 253" o:spid="_x0000_s1026" style="position:absolute;margin-left:88.35pt;margin-top:1.85pt;width:13.5pt;height:9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2000256" behindDoc="0" locked="0" layoutInCell="1" allowOverlap="1" wp14:anchorId="0E38FCC1" wp14:editId="3B4536AE">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44C0D2" id="Oval 254" o:spid="_x0000_s1026" style="position:absolute;margin-left:230.85pt;margin-top:1.85pt;width:13.5pt;height:9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99232" behindDoc="0" locked="0" layoutInCell="1" allowOverlap="1" wp14:anchorId="694F7E63" wp14:editId="29B07941">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E9421A" id="Oval 255" o:spid="_x0000_s1026" style="position:absolute;margin-left:182.4pt;margin-top:1.85pt;width:13.5pt;height:9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998208" behindDoc="0" locked="0" layoutInCell="1" allowOverlap="1" wp14:anchorId="72286B8E" wp14:editId="13B32897">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655222" id="Oval 160" o:spid="_x0000_s1026" style="position:absolute;margin-left:133.95pt;margin-top:1.85pt;width:13.5pt;height:9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997184" behindDoc="0" locked="0" layoutInCell="1" allowOverlap="1" wp14:anchorId="5B28E206" wp14:editId="4A73F0B9">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9DC6F7" id="Oval 256" o:spid="_x0000_s1026" style="position:absolute;margin-left:88.35pt;margin-top:1.85pt;width:13.5pt;height:9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54767F" w:rsidRDefault="0054767F" w:rsidP="0054767F">
      <w:pPr>
        <w:spacing w:after="120"/>
      </w:pPr>
      <w:r>
        <w:rPr>
          <w:noProof/>
          <w:sz w:val="20"/>
          <w:lang w:eastAsia="en-AU"/>
        </w:rPr>
        <mc:AlternateContent>
          <mc:Choice Requires="wps">
            <w:drawing>
              <wp:anchor distT="0" distB="0" distL="114300" distR="114300" simplePos="0" relativeHeight="252004352" behindDoc="0" locked="0" layoutInCell="1" allowOverlap="1" wp14:anchorId="5CE6BC4D" wp14:editId="1AD2C0AC">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E95A74" id="Oval 257" o:spid="_x0000_s1026" style="position:absolute;margin-left:230.85pt;margin-top:1.85pt;width:13.5pt;height:9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2003328" behindDoc="0" locked="0" layoutInCell="1" allowOverlap="1" wp14:anchorId="22365323" wp14:editId="19203897">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0510C" id="Oval 258" o:spid="_x0000_s1026" style="position:absolute;margin-left:182.4pt;margin-top:1.85pt;width:13.5pt;height:9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2002304" behindDoc="0" locked="0" layoutInCell="1" allowOverlap="1" wp14:anchorId="0427A84A" wp14:editId="006FD18A">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8764CE" id="Oval 259" o:spid="_x0000_s1026" style="position:absolute;margin-left:133.95pt;margin-top:1.85pt;width:13.5pt;height:9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2001280" behindDoc="0" locked="0" layoutInCell="1" allowOverlap="1" wp14:anchorId="5CC64684" wp14:editId="3D8C1650">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552909" id="Oval 260" o:spid="_x0000_s1026" style="position:absolute;margin-left:88.35pt;margin-top:1.85pt;width:13.5pt;height:9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2008448" behindDoc="0" locked="0" layoutInCell="1" allowOverlap="1" wp14:anchorId="4240D0A1" wp14:editId="4B909AF6">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BE823E" id="Oval 261" o:spid="_x0000_s1026" style="position:absolute;margin-left:230.85pt;margin-top:1.85pt;width:13.5pt;height:9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2007424" behindDoc="0" locked="0" layoutInCell="1" allowOverlap="1" wp14:anchorId="0595AD7B" wp14:editId="5A2D008E">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CE3091" id="Oval 262" o:spid="_x0000_s1026" style="position:absolute;margin-left:182.4pt;margin-top:1.85pt;width:13.5pt;height: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2006400" behindDoc="0" locked="0" layoutInCell="1" allowOverlap="1" wp14:anchorId="0B7B1C42" wp14:editId="0CF7CD32">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D670AB" id="Oval 263" o:spid="_x0000_s1026" style="position:absolute;margin-left:133.95pt;margin-top:1.85pt;width:13.5pt;height:9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2005376" behindDoc="0" locked="0" layoutInCell="1" allowOverlap="1" wp14:anchorId="1987BA01" wp14:editId="06F76CBE">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055697" id="Oval 264" o:spid="_x0000_s1026" style="position:absolute;margin-left:88.35pt;margin-top:1.85pt;width:13.5pt;height:9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54767F" w:rsidRDefault="0054767F" w:rsidP="0054767F">
      <w:pPr>
        <w:spacing w:after="120"/>
      </w:pPr>
      <w:r>
        <w:rPr>
          <w:noProof/>
          <w:sz w:val="20"/>
          <w:lang w:eastAsia="en-AU"/>
        </w:rPr>
        <mc:AlternateContent>
          <mc:Choice Requires="wps">
            <w:drawing>
              <wp:anchor distT="0" distB="0" distL="114300" distR="114300" simplePos="0" relativeHeight="252012544" behindDoc="0" locked="0" layoutInCell="1" allowOverlap="1" wp14:anchorId="5D136739" wp14:editId="4C6BEA5F">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AB8C31" id="Oval 265" o:spid="_x0000_s1026" style="position:absolute;margin-left:230.85pt;margin-top:1.85pt;width:13.5pt;height:9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2011520" behindDoc="0" locked="0" layoutInCell="1" allowOverlap="1" wp14:anchorId="630B113B" wp14:editId="3AA0F2A7">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677F9C" id="Oval 266" o:spid="_x0000_s1026" style="position:absolute;margin-left:182.4pt;margin-top:1.85pt;width:13.5pt;height:9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2010496" behindDoc="0" locked="0" layoutInCell="1" allowOverlap="1" wp14:anchorId="4B89D1ED" wp14:editId="01474219">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687263" id="Oval 267" o:spid="_x0000_s1026" style="position:absolute;margin-left:133.95pt;margin-top:1.85pt;width:13.5pt;height: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2009472" behindDoc="0" locked="0" layoutInCell="1" allowOverlap="1" wp14:anchorId="25BF7A1F" wp14:editId="3DBCC43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307232" id="Oval 268" o:spid="_x0000_s1026" style="position:absolute;margin-left:88.35pt;margin-top:1.85pt;width:13.5pt;height:9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41CE6180335746D38FB065F048E773AC"/>
          </w:placeholder>
          <w:dataBinding w:prefixMappings="xmlns:ns0='http://purl.org/dc/elements/1.1/' xmlns:ns1='http://schemas.openxmlformats.org/package/2006/metadata/core-properties' " w:xpath="/ns1:coreProperties[1]/ns0:title[1]" w:storeItemID="{6C3C8BC8-F283-45AE-878A-BAB7291924A1}"/>
          <w:text/>
        </w:sdtPr>
        <w:sdtEndPr/>
        <w:sdtContent>
          <w:r w:rsidR="00D2264A">
            <w:rPr>
              <w:rFonts w:asciiTheme="majorHAnsi" w:hAnsiTheme="majorHAnsi"/>
              <w:i/>
              <w:sz w:val="52"/>
              <w:szCs w:val="52"/>
            </w:rPr>
            <w:t>Earning Money</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CellMar>
          <w:top w:w="113" w:type="dxa"/>
          <w:bottom w:w="113" w:type="dxa"/>
        </w:tblCellMar>
        <w:tblLook w:val="04A0" w:firstRow="1" w:lastRow="0" w:firstColumn="1" w:lastColumn="0" w:noHBand="0" w:noVBand="1"/>
      </w:tblPr>
      <w:tblGrid>
        <w:gridCol w:w="675"/>
        <w:gridCol w:w="9762"/>
      </w:tblGrid>
      <w:tr w:rsidR="00E60529" w:rsidTr="00D441DD">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73514B">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D441DD">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D441DD" w:rsidRDefault="0083306B" w:rsidP="003400DF">
            <w:pPr>
              <w:pStyle w:val="QuestionStyle"/>
              <w:rPr>
                <w:position w:val="-30"/>
              </w:rPr>
            </w:pPr>
            <w:r>
              <w:t xml:space="preserve"> </w:t>
            </w:r>
            <w:r w:rsidR="00D441DD">
              <w:t xml:space="preserve"> </w:t>
            </w:r>
            <w:r w:rsidR="00D441DD" w:rsidRPr="00D441DD">
              <w:rPr>
                <w:color w:val="FF0000"/>
                <w:position w:val="-30"/>
              </w:rPr>
              <w:object w:dxaOrig="3054" w:dyaOrig="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23.65pt" o:ole="">
                  <v:imagedata r:id="rId12" o:title=""/>
                </v:shape>
                <o:OLEObject Type="Embed" ProgID="FXE300.Equation" ShapeID="_x0000_i1025" DrawAspect="Content" ObjectID="_1460100517" r:id="rId13"/>
              </w:object>
            </w:r>
            <w:r w:rsidR="00D441DD" w:rsidRPr="00D441DD">
              <w:rPr>
                <w:position w:val="-30"/>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D441DD" w:rsidRDefault="00D441DD" w:rsidP="003400DF">
            <w:pPr>
              <w:pStyle w:val="QuestionStyle"/>
              <w:rPr>
                <w:position w:val="-30"/>
              </w:rPr>
            </w:pPr>
            <w:r>
              <w:t xml:space="preserve"> </w:t>
            </w:r>
            <w:r w:rsidRPr="00D441DD">
              <w:rPr>
                <w:color w:val="FF0000"/>
                <w:position w:val="-30"/>
              </w:rPr>
              <w:object w:dxaOrig="1806" w:dyaOrig="474">
                <v:shape id="_x0000_i1026" type="#_x0000_t75" style="width:90.5pt;height:23.65pt" o:ole="">
                  <v:imagedata r:id="rId14" o:title=""/>
                </v:shape>
                <o:OLEObject Type="Embed" ProgID="FXE300.Equation" ShapeID="_x0000_i1026" DrawAspect="Content" ObjectID="_1460100518" r:id="rId15"/>
              </w:object>
            </w:r>
            <w:r w:rsidRPr="00D441DD">
              <w:rPr>
                <w:position w:val="-30"/>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517E7" w:rsidRDefault="008517E7" w:rsidP="003400DF">
            <w:pPr>
              <w:pStyle w:val="QuestionStyle"/>
              <w:rPr>
                <w:position w:val="-84"/>
              </w:rPr>
            </w:pPr>
            <w:r>
              <w:t xml:space="preserve"> </w:t>
            </w:r>
            <w:r w:rsidRPr="008517E7">
              <w:rPr>
                <w:color w:val="FF0000"/>
                <w:position w:val="-84"/>
              </w:rPr>
              <w:object w:dxaOrig="2610" w:dyaOrig="1018">
                <v:shape id="_x0000_i1027" type="#_x0000_t75" style="width:130.65pt;height:51.45pt" o:ole="">
                  <v:imagedata r:id="rId16" o:title=""/>
                </v:shape>
                <o:OLEObject Type="Embed" ProgID="FXE300.Equation" ShapeID="_x0000_i1027" DrawAspect="Content" ObjectID="_1460100519" r:id="rId17"/>
              </w:object>
            </w:r>
            <w:r w:rsidRPr="008517E7">
              <w:rPr>
                <w:position w:val="-84"/>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517E7" w:rsidRDefault="008517E7" w:rsidP="003400DF">
            <w:pPr>
              <w:pStyle w:val="QuestionStyle"/>
              <w:rPr>
                <w:position w:val="-58"/>
              </w:rPr>
            </w:pPr>
            <w:r>
              <w:t xml:space="preserve"> </w:t>
            </w:r>
            <w:r w:rsidRPr="008517E7">
              <w:rPr>
                <w:color w:val="FF0000"/>
                <w:position w:val="-58"/>
              </w:rPr>
              <w:object w:dxaOrig="3018" w:dyaOrig="758">
                <v:shape id="_x0000_i1028" type="#_x0000_t75" style="width:151.2pt;height:38.05pt" o:ole="">
                  <v:imagedata r:id="rId18" o:title=""/>
                </v:shape>
                <o:OLEObject Type="Embed" ProgID="FXE300.Equation" ShapeID="_x0000_i1028" DrawAspect="Content" ObjectID="_1460100520" r:id="rId19"/>
              </w:object>
            </w:r>
            <w:r w:rsidRPr="008517E7">
              <w:rPr>
                <w:position w:val="-58"/>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517E7" w:rsidRDefault="008517E7" w:rsidP="003400DF">
            <w:pPr>
              <w:pStyle w:val="QuestionStyle"/>
              <w:rPr>
                <w:position w:val="-30"/>
              </w:rPr>
            </w:pPr>
            <w:r>
              <w:t xml:space="preserve"> </w:t>
            </w:r>
            <w:r w:rsidRPr="008517E7">
              <w:rPr>
                <w:color w:val="FF0000"/>
                <w:position w:val="-30"/>
              </w:rPr>
              <w:object w:dxaOrig="3594" w:dyaOrig="478">
                <v:shape id="_x0000_i1029" type="#_x0000_t75" style="width:178.95pt;height:23.65pt" o:ole="">
                  <v:imagedata r:id="rId20" o:title=""/>
                </v:shape>
                <o:OLEObject Type="Embed" ProgID="FXE300.Equation" ShapeID="_x0000_i1029" DrawAspect="Content" ObjectID="_1460100521" r:id="rId21"/>
              </w:object>
            </w:r>
            <w:r w:rsidRPr="008517E7">
              <w:rPr>
                <w:position w:val="-30"/>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517E7" w:rsidRDefault="008517E7" w:rsidP="003400DF">
            <w:pPr>
              <w:pStyle w:val="QuestionStyle"/>
              <w:rPr>
                <w:position w:val="-56"/>
              </w:rPr>
            </w:pPr>
            <w:r>
              <w:t xml:space="preserve"> </w:t>
            </w:r>
            <w:r w:rsidRPr="008517E7">
              <w:rPr>
                <w:color w:val="FF0000"/>
                <w:position w:val="-56"/>
              </w:rPr>
              <w:object w:dxaOrig="2718" w:dyaOrig="738">
                <v:shape id="_x0000_i1030" type="#_x0000_t75" style="width:135.75pt;height:37.05pt" o:ole="">
                  <v:imagedata r:id="rId22" o:title=""/>
                </v:shape>
                <o:OLEObject Type="Embed" ProgID="FXE300.Equation" ShapeID="_x0000_i1030" DrawAspect="Content" ObjectID="_1460100522" r:id="rId23"/>
              </w:object>
            </w:r>
            <w:r w:rsidRPr="008517E7">
              <w:rPr>
                <w:position w:val="-56"/>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517E7" w:rsidRDefault="008517E7" w:rsidP="003400DF">
            <w:pPr>
              <w:pStyle w:val="QuestionStyle"/>
              <w:rPr>
                <w:position w:val="-84"/>
              </w:rPr>
            </w:pPr>
            <w:r>
              <w:t xml:space="preserve"> </w:t>
            </w:r>
            <w:r w:rsidRPr="008517E7">
              <w:rPr>
                <w:color w:val="FF0000"/>
                <w:position w:val="-84"/>
              </w:rPr>
              <w:object w:dxaOrig="3546" w:dyaOrig="1018">
                <v:shape id="_x0000_i1031" type="#_x0000_t75" style="width:176.9pt;height:51.45pt" o:ole="">
                  <v:imagedata r:id="rId24" o:title=""/>
                </v:shape>
                <o:OLEObject Type="Embed" ProgID="FXE300.Equation" ShapeID="_x0000_i1031" DrawAspect="Content" ObjectID="_1460100523" r:id="rId25"/>
              </w:object>
            </w:r>
            <w:r w:rsidRPr="008517E7">
              <w:rPr>
                <w:position w:val="-84"/>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517E7" w:rsidRDefault="008517E7" w:rsidP="003400DF">
            <w:pPr>
              <w:pStyle w:val="QuestionStyle"/>
              <w:rPr>
                <w:position w:val="-110"/>
              </w:rPr>
            </w:pPr>
            <w:r>
              <w:t xml:space="preserve"> </w:t>
            </w:r>
            <w:r w:rsidRPr="008517E7">
              <w:rPr>
                <w:color w:val="FF0000"/>
                <w:position w:val="-110"/>
              </w:rPr>
              <w:object w:dxaOrig="3262" w:dyaOrig="1278">
                <v:shape id="_x0000_i1032" type="#_x0000_t75" style="width:163.55pt;height:63.75pt" o:ole="">
                  <v:imagedata r:id="rId26" o:title=""/>
                </v:shape>
                <o:OLEObject Type="Embed" ProgID="FXE300.Equation" ShapeID="_x0000_i1032" DrawAspect="Content" ObjectID="_1460100524" r:id="rId27"/>
              </w:object>
            </w:r>
            <w:r w:rsidRPr="008517E7">
              <w:rPr>
                <w:position w:val="-110"/>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3D7168" w:rsidRDefault="003D7168" w:rsidP="003400DF">
            <w:pPr>
              <w:pStyle w:val="QuestionStyle"/>
              <w:rPr>
                <w:position w:val="-84"/>
              </w:rPr>
            </w:pPr>
            <w:r>
              <w:t xml:space="preserve"> </w:t>
            </w:r>
            <w:r w:rsidRPr="003D7168">
              <w:rPr>
                <w:color w:val="FF0000"/>
                <w:position w:val="-84"/>
              </w:rPr>
              <w:object w:dxaOrig="5705" w:dyaOrig="1018">
                <v:shape id="_x0000_i1033" type="#_x0000_t75" style="width:284.9pt;height:51.45pt" o:ole="">
                  <v:imagedata r:id="rId28" o:title=""/>
                </v:shape>
                <o:OLEObject Type="Embed" ProgID="FXE300.Equation" ShapeID="_x0000_i1033" DrawAspect="Content" ObjectID="_1460100525" r:id="rId29"/>
              </w:object>
            </w:r>
            <w:r w:rsidRPr="003D7168">
              <w:rPr>
                <w:position w:val="-84"/>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3D7168" w:rsidRDefault="003D7168" w:rsidP="003400DF">
            <w:pPr>
              <w:pStyle w:val="QuestionStyle"/>
              <w:rPr>
                <w:position w:val="-112"/>
              </w:rPr>
            </w:pPr>
            <w:r>
              <w:t xml:space="preserve"> </w:t>
            </w:r>
            <w:r w:rsidRPr="003D7168">
              <w:rPr>
                <w:color w:val="FF0000"/>
                <w:position w:val="-112"/>
              </w:rPr>
              <w:object w:dxaOrig="6149" w:dyaOrig="1298">
                <v:shape id="_x0000_i1034" type="#_x0000_t75" style="width:307.55pt;height:64.8pt" o:ole="">
                  <v:imagedata r:id="rId30" o:title=""/>
                </v:shape>
                <o:OLEObject Type="Embed" ProgID="FXE300.Equation" ShapeID="_x0000_i1034" DrawAspect="Content" ObjectID="_1460100526" r:id="rId31"/>
              </w:object>
            </w:r>
            <w:r w:rsidRPr="003D7168">
              <w:rPr>
                <w:position w:val="-112"/>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982EEA" w:rsidRDefault="00982EEA" w:rsidP="003400DF">
            <w:pPr>
              <w:pStyle w:val="QuestionStyle"/>
              <w:rPr>
                <w:position w:val="-136"/>
              </w:rPr>
            </w:pPr>
            <w:r>
              <w:t xml:space="preserve"> </w:t>
            </w:r>
            <w:r w:rsidRPr="00982EEA">
              <w:rPr>
                <w:color w:val="FF0000"/>
                <w:position w:val="-136"/>
              </w:rPr>
              <w:object w:dxaOrig="3426" w:dyaOrig="1538">
                <v:shape id="_x0000_i1035" type="#_x0000_t75" style="width:171.75pt;height:77.15pt" o:ole="">
                  <v:imagedata r:id="rId32" o:title=""/>
                </v:shape>
                <o:OLEObject Type="Embed" ProgID="FXE300.Equation" ShapeID="_x0000_i1035" DrawAspect="Content" ObjectID="_1460100527" r:id="rId33"/>
              </w:object>
            </w:r>
            <w:r w:rsidRPr="00982EEA">
              <w:rPr>
                <w:position w:val="-136"/>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3D7168" w:rsidRDefault="003D7168" w:rsidP="003400DF">
            <w:pPr>
              <w:pStyle w:val="QuestionStyle"/>
              <w:rPr>
                <w:position w:val="-136"/>
              </w:rPr>
            </w:pPr>
            <w:r>
              <w:t xml:space="preserve"> </w:t>
            </w:r>
            <w:r w:rsidRPr="003D7168">
              <w:rPr>
                <w:color w:val="FF0000"/>
                <w:position w:val="-136"/>
              </w:rPr>
              <w:object w:dxaOrig="7374" w:dyaOrig="1538">
                <v:shape id="_x0000_i1036" type="#_x0000_t75" style="width:368.25pt;height:77.15pt" o:ole="">
                  <v:imagedata r:id="rId34" o:title=""/>
                </v:shape>
                <o:OLEObject Type="Embed" ProgID="FXE300.Equation" ShapeID="_x0000_i1036" DrawAspect="Content" ObjectID="_1460100528" r:id="rId35"/>
              </w:object>
            </w:r>
            <w:r w:rsidRPr="003D7168">
              <w:rPr>
                <w:position w:val="-136"/>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F405CF" w:rsidRDefault="003D7168" w:rsidP="003400DF">
            <w:pPr>
              <w:pStyle w:val="QuestionStyle"/>
              <w:rPr>
                <w:position w:val="-98"/>
              </w:rPr>
            </w:pPr>
            <w:r>
              <w:t xml:space="preserve"> </w:t>
            </w:r>
            <w:r w:rsidR="00F405CF" w:rsidRPr="00F405CF">
              <w:rPr>
                <w:color w:val="FF0000"/>
                <w:position w:val="-98"/>
              </w:rPr>
              <w:object w:dxaOrig="3096" w:dyaOrig="1310">
                <v:shape id="_x0000_i1037" type="#_x0000_t75" style="width:155.3pt;height:65.85pt" o:ole="">
                  <v:imagedata r:id="rId36" o:title=""/>
                </v:shape>
                <o:OLEObject Type="Embed" ProgID="FXE300.Equation" ShapeID="_x0000_i1037" DrawAspect="Content" ObjectID="_1460100529" r:id="rId37"/>
              </w:object>
            </w:r>
            <w:r w:rsidRPr="00F405CF">
              <w:rPr>
                <w:position w:val="-98"/>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40273" w:rsidRDefault="00440273" w:rsidP="003400DF">
            <w:pPr>
              <w:pStyle w:val="QuestionStyle"/>
              <w:rPr>
                <w:position w:val="-136"/>
              </w:rPr>
            </w:pPr>
            <w:r>
              <w:t xml:space="preserve"> </w:t>
            </w:r>
            <w:r w:rsidRPr="00440273">
              <w:rPr>
                <w:color w:val="FF0000"/>
                <w:position w:val="-136"/>
              </w:rPr>
              <w:object w:dxaOrig="4014" w:dyaOrig="1538">
                <v:shape id="_x0000_i1038" type="#_x0000_t75" style="width:200.55pt;height:77.15pt" o:ole="">
                  <v:imagedata r:id="rId38" o:title=""/>
                </v:shape>
                <o:OLEObject Type="Embed" ProgID="FXE300.Equation" ShapeID="_x0000_i1038" DrawAspect="Content" ObjectID="_1460100530" r:id="rId39"/>
              </w:object>
            </w:r>
            <w:r w:rsidRPr="00440273">
              <w:rPr>
                <w:position w:val="-136"/>
              </w:rPr>
              <w:t xml:space="preserve"> </w:t>
            </w:r>
          </w:p>
        </w:tc>
      </w:tr>
      <w:tr w:rsidR="00E60529" w:rsidTr="00D441D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40273" w:rsidRDefault="00440273" w:rsidP="003400DF">
            <w:pPr>
              <w:pStyle w:val="QuestionStyle"/>
              <w:rPr>
                <w:position w:val="-190"/>
              </w:rPr>
            </w:pPr>
            <w:r>
              <w:t xml:space="preserve"> </w:t>
            </w:r>
            <w:r w:rsidRPr="00440273">
              <w:rPr>
                <w:color w:val="FF0000"/>
                <w:position w:val="-190"/>
              </w:rPr>
              <w:object w:dxaOrig="2718" w:dyaOrig="2078">
                <v:shape id="_x0000_i1039" type="#_x0000_t75" style="width:135.75pt;height:103.9pt" o:ole="">
                  <v:imagedata r:id="rId40" o:title=""/>
                </v:shape>
                <o:OLEObject Type="Embed" ProgID="FXE300.Equation" ShapeID="_x0000_i1039" DrawAspect="Content" ObjectID="_1460100531" r:id="rId41"/>
              </w:object>
            </w:r>
            <w:r w:rsidRPr="00440273">
              <w:rPr>
                <w:position w:val="-190"/>
              </w:rPr>
              <w:t xml:space="preserve"> </w: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ayout w:type="fixed"/>
        <w:tblCellMar>
          <w:top w:w="113" w:type="dxa"/>
          <w:bottom w:w="57" w:type="dxa"/>
        </w:tblCellMar>
        <w:tblLook w:val="04A0" w:firstRow="1" w:lastRow="0" w:firstColumn="1" w:lastColumn="0" w:noHBand="0" w:noVBand="1"/>
      </w:tblPr>
      <w:tblGrid>
        <w:gridCol w:w="675"/>
        <w:gridCol w:w="7797"/>
        <w:gridCol w:w="1701"/>
      </w:tblGrid>
      <w:tr w:rsidR="00C5783F" w:rsidTr="009A19CF">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73514B">
            <w:pPr>
              <w:jc w:val="center"/>
              <w:rPr>
                <w:rFonts w:asciiTheme="majorHAnsi" w:hAnsiTheme="majorHAnsi"/>
              </w:rPr>
            </w:pPr>
            <w:r>
              <w:rPr>
                <w:rFonts w:asciiTheme="majorHAnsi" w:hAnsiTheme="majorHAnsi"/>
              </w:rPr>
              <w:t>Section 2    (1 mark each)</w:t>
            </w:r>
          </w:p>
        </w:tc>
      </w:tr>
      <w:tr w:rsidR="00C5783F" w:rsidTr="009A19CF">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73514B">
            <w:pPr>
              <w:jc w:val="center"/>
              <w:rPr>
                <w:rFonts w:asciiTheme="majorHAnsi" w:hAnsiTheme="majorHAnsi"/>
              </w:rPr>
            </w:pPr>
            <w:r>
              <w:t>Answers</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DB6189" w:rsidP="003400DF">
            <w:pPr>
              <w:pStyle w:val="QuestionStyle"/>
            </w:pPr>
            <w:r w:rsidRPr="0083306B">
              <w:object w:dxaOrig="1950" w:dyaOrig="478">
                <v:shape id="_x0000_i1040" type="#_x0000_t75" style="width:97.7pt;height:23.65pt" o:ole="">
                  <v:imagedata r:id="rId42" o:title=""/>
                </v:shape>
                <o:OLEObject Type="Embed" ProgID="FXE300.Equation" ShapeID="_x0000_i1040" DrawAspect="Content" ObjectID="_1460100532" r:id="rId43"/>
              </w:object>
            </w:r>
          </w:p>
        </w:tc>
        <w:tc>
          <w:tcPr>
            <w:tcW w:w="1701" w:type="dxa"/>
            <w:tcBorders>
              <w:top w:val="single" w:sz="4" w:space="0" w:color="auto"/>
              <w:left w:val="single" w:sz="4" w:space="0" w:color="auto"/>
              <w:bottom w:val="single" w:sz="4" w:space="0" w:color="auto"/>
              <w:right w:val="single" w:sz="4" w:space="0" w:color="auto"/>
            </w:tcBorders>
          </w:tcPr>
          <w:p w:rsidR="00E60529" w:rsidRDefault="00DB6189" w:rsidP="003400DF">
            <w:pPr>
              <w:pStyle w:val="QuestionStyle"/>
            </w:pPr>
            <w:r>
              <w:t>C</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DB6189" w:rsidRDefault="00DB6189" w:rsidP="003400DF">
            <w:pPr>
              <w:pStyle w:val="QuestionStyle"/>
            </w:pPr>
            <w:r>
              <w:t xml:space="preserve"> </w:t>
            </w:r>
            <w:r w:rsidRPr="00DB6189">
              <w:object w:dxaOrig="1746" w:dyaOrig="474">
                <v:shape id="_x0000_i1041" type="#_x0000_t75" style="width:87.45pt;height:23.65pt" o:ole="">
                  <v:imagedata r:id="rId44" o:title=""/>
                </v:shape>
                <o:OLEObject Type="Embed" ProgID="FXE300.Equation" ShapeID="_x0000_i1041" DrawAspect="Content" ObjectID="_1460100533" r:id="rId45"/>
              </w:object>
            </w:r>
            <w:r w:rsidRPr="00DB6189">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DB6189" w:rsidP="003400DF">
            <w:pPr>
              <w:pStyle w:val="QuestionStyle"/>
            </w:pPr>
            <w:r>
              <w:t>B</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DB6189" w:rsidRDefault="00DB6189" w:rsidP="003400DF">
            <w:pPr>
              <w:pStyle w:val="QuestionStyle"/>
            </w:pPr>
            <w:r>
              <w:t xml:space="preserve"> </w:t>
            </w:r>
            <w:r w:rsidRPr="00DB6189">
              <w:object w:dxaOrig="1806" w:dyaOrig="474">
                <v:shape id="_x0000_i1042" type="#_x0000_t75" style="width:90.5pt;height:23.65pt" o:ole="">
                  <v:imagedata r:id="rId46" o:title=""/>
                </v:shape>
                <o:OLEObject Type="Embed" ProgID="FXE300.Equation" ShapeID="_x0000_i1042" DrawAspect="Content" ObjectID="_1460100534" r:id="rId47"/>
              </w:object>
            </w:r>
            <w:r w:rsidRPr="00DB6189">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DB6189" w:rsidP="003400DF">
            <w:pPr>
              <w:pStyle w:val="QuestionStyle"/>
            </w:pPr>
            <w:r>
              <w:t>A</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DB6189" w:rsidRDefault="00DB6189" w:rsidP="003400DF">
            <w:pPr>
              <w:pStyle w:val="QuestionStyle"/>
            </w:pPr>
            <w:r>
              <w:t xml:space="preserve"> </w:t>
            </w:r>
            <w:r w:rsidRPr="00DB6189">
              <w:object w:dxaOrig="2045" w:dyaOrig="474">
                <v:shape id="_x0000_i1043" type="#_x0000_t75" style="width:101.85pt;height:23.65pt" o:ole="">
                  <v:imagedata r:id="rId48" o:title=""/>
                </v:shape>
                <o:OLEObject Type="Embed" ProgID="FXE300.Equation" ShapeID="_x0000_i1043" DrawAspect="Content" ObjectID="_1460100535" r:id="rId49"/>
              </w:object>
            </w:r>
            <w:r w:rsidRPr="00DB6189">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C36981" w:rsidP="003400DF">
            <w:pPr>
              <w:pStyle w:val="QuestionStyle"/>
            </w:pPr>
            <w:r>
              <w:t>D</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C36981" w:rsidRDefault="00C36981" w:rsidP="003400DF">
            <w:pPr>
              <w:pStyle w:val="QuestionStyle"/>
            </w:pPr>
            <w:r>
              <w:t xml:space="preserve"> </w:t>
            </w:r>
            <w:r w:rsidRPr="00C36981">
              <w:object w:dxaOrig="2045" w:dyaOrig="474">
                <v:shape id="_x0000_i1044" type="#_x0000_t75" style="width:101.85pt;height:23.65pt" o:ole="">
                  <v:imagedata r:id="rId50" o:title=""/>
                </v:shape>
                <o:OLEObject Type="Embed" ProgID="FXE300.Equation" ShapeID="_x0000_i1044" DrawAspect="Content" ObjectID="_1460100536" r:id="rId51"/>
              </w:object>
            </w:r>
            <w:r w:rsidRPr="00C36981">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C36981" w:rsidP="003400DF">
            <w:pPr>
              <w:pStyle w:val="QuestionStyle"/>
            </w:pPr>
            <w:r>
              <w:t>A</w:t>
            </w:r>
          </w:p>
        </w:tc>
      </w:tr>
      <w:tr w:rsidR="00E60529" w:rsidTr="009A19CF">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6116D6" w:rsidRDefault="006116D6" w:rsidP="003400DF">
            <w:pPr>
              <w:pStyle w:val="QuestionStyle"/>
            </w:pPr>
            <w:r>
              <w:t xml:space="preserve"> </w:t>
            </w:r>
            <w:r w:rsidRPr="006116D6">
              <w:object w:dxaOrig="1914" w:dyaOrig="474">
                <v:shape id="_x0000_i1045" type="#_x0000_t75" style="width:95.65pt;height:23.65pt" o:ole="">
                  <v:imagedata r:id="rId52" o:title=""/>
                </v:shape>
                <o:OLEObject Type="Embed" ProgID="FXE300.Equation" ShapeID="_x0000_i1045" DrawAspect="Content" ObjectID="_1460100537" r:id="rId53"/>
              </w:object>
            </w:r>
            <w:r w:rsidRPr="006116D6">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6116D6" w:rsidP="003400DF">
            <w:pPr>
              <w:pStyle w:val="QuestionStyle"/>
            </w:pPr>
            <w:r>
              <w:t>B</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116D6" w:rsidP="003400DF">
            <w:pPr>
              <w:pStyle w:val="QuestionStyle"/>
            </w:pPr>
            <w:r>
              <w:t xml:space="preserve"> </w:t>
            </w:r>
            <w:r>
              <w:object w:dxaOrig="2382" w:dyaOrig="454">
                <v:shape id="_x0000_i1046" type="#_x0000_t75" style="width:119.3pt;height:22.65pt" o:ole="">
                  <v:imagedata r:id="rId54" o:title=""/>
                </v:shape>
                <o:OLEObject Type="Embed" ProgID="FXE300.Equation" ShapeID="_x0000_i1046" DrawAspect="Content" ObjectID="_1460100538" r:id="rId55"/>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6116D6" w:rsidP="003400DF">
            <w:pPr>
              <w:pStyle w:val="QuestionStyle"/>
            </w:pPr>
            <w:r>
              <w:t>C</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8862BA" w:rsidRDefault="008862BA" w:rsidP="003400DF">
            <w:pPr>
              <w:pStyle w:val="QuestionStyle"/>
            </w:pPr>
            <w:r>
              <w:t xml:space="preserve"> </w:t>
            </w:r>
            <w:r w:rsidRPr="008862BA">
              <w:object w:dxaOrig="3090" w:dyaOrig="458">
                <v:shape id="_x0000_i1047" type="#_x0000_t75" style="width:154.3pt;height:22.65pt" o:ole="">
                  <v:imagedata r:id="rId56" o:title=""/>
                </v:shape>
                <o:OLEObject Type="Embed" ProgID="FXE300.Equation" ShapeID="_x0000_i1047" DrawAspect="Content" ObjectID="_1460100539" r:id="rId57"/>
              </w:object>
            </w:r>
            <w:r w:rsidRPr="008862BA">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8862BA" w:rsidP="003400DF">
            <w:pPr>
              <w:pStyle w:val="QuestionStyle"/>
            </w:pPr>
            <w:r>
              <w:t>D</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73514B" w:rsidRDefault="0073514B" w:rsidP="003400DF">
            <w:pPr>
              <w:pStyle w:val="QuestionStyle"/>
            </w:pPr>
            <w:r>
              <w:t xml:space="preserve"> </w:t>
            </w:r>
            <w:r w:rsidRPr="0073514B">
              <w:object w:dxaOrig="2670" w:dyaOrig="474">
                <v:shape id="_x0000_i1048" type="#_x0000_t75" style="width:133.7pt;height:23.65pt" o:ole="">
                  <v:imagedata r:id="rId58" o:title=""/>
                </v:shape>
                <o:OLEObject Type="Embed" ProgID="FXE300.Equation" ShapeID="_x0000_i1048" DrawAspect="Content" ObjectID="_1460100540" r:id="rId59"/>
              </w:object>
            </w:r>
            <w:r w:rsidRPr="0073514B">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73514B" w:rsidP="003400DF">
            <w:pPr>
              <w:pStyle w:val="QuestionStyle"/>
            </w:pPr>
            <w:r>
              <w:t>C</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EA3051" w:rsidRDefault="00EA3051" w:rsidP="003400DF">
            <w:pPr>
              <w:pStyle w:val="QuestionStyle"/>
            </w:pPr>
            <w:r>
              <w:t xml:space="preserve"> </w:t>
            </w:r>
            <w:r w:rsidRPr="00EA3051">
              <w:object w:dxaOrig="5766" w:dyaOrig="1037">
                <v:shape id="_x0000_i1049" type="#_x0000_t75" style="width:289.05pt;height:51.45pt" o:ole="">
                  <v:imagedata r:id="rId60" o:title=""/>
                </v:shape>
                <o:OLEObject Type="Embed" ProgID="FXE300.Equation" ShapeID="_x0000_i1049" DrawAspect="Content" ObjectID="_1460100541" r:id="rId61"/>
              </w:object>
            </w:r>
            <w:r w:rsidRPr="00EA3051">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Pr="003400DF" w:rsidRDefault="003400DF" w:rsidP="003400DF">
            <w:pPr>
              <w:pStyle w:val="QuestionStyle"/>
            </w:pPr>
            <w:r w:rsidRPr="003400DF">
              <w:t>B</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BB2EA8" w:rsidRDefault="00BB2EA8" w:rsidP="003400DF">
            <w:pPr>
              <w:pStyle w:val="QuestionStyle"/>
              <w:rPr>
                <w:position w:val="-82"/>
              </w:rPr>
            </w:pPr>
            <w:r>
              <w:t xml:space="preserve"> </w:t>
            </w:r>
            <w:r w:rsidRPr="00BB2EA8">
              <w:rPr>
                <w:color w:val="FF0000"/>
                <w:position w:val="-82"/>
              </w:rPr>
              <w:object w:dxaOrig="2765" w:dyaOrig="998">
                <v:shape id="_x0000_i1050" type="#_x0000_t75" style="width:137.85pt;height:50.4pt" o:ole="">
                  <v:imagedata r:id="rId62" o:title=""/>
                </v:shape>
                <o:OLEObject Type="Embed" ProgID="FXE300.Equation" ShapeID="_x0000_i1050" DrawAspect="Content" ObjectID="_1460100542" r:id="rId63"/>
              </w:object>
            </w:r>
            <w:r w:rsidRPr="00BB2EA8">
              <w:rPr>
                <w:position w:val="-82"/>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6E769D" w:rsidP="003400DF">
            <w:pPr>
              <w:pStyle w:val="QuestionStyle"/>
            </w:pPr>
            <w:r>
              <w:t>D</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6E769D" w:rsidRDefault="006E769D" w:rsidP="003400DF">
            <w:pPr>
              <w:pStyle w:val="QuestionStyle"/>
              <w:rPr>
                <w:position w:val="-136"/>
              </w:rPr>
            </w:pPr>
            <w:r>
              <w:t xml:space="preserve"> </w:t>
            </w:r>
            <w:r w:rsidRPr="006E769D">
              <w:rPr>
                <w:color w:val="FF0000"/>
                <w:position w:val="-136"/>
              </w:rPr>
              <w:object w:dxaOrig="5610" w:dyaOrig="1538">
                <v:shape id="_x0000_i1051" type="#_x0000_t75" style="width:280.8pt;height:77.15pt" o:ole="">
                  <v:imagedata r:id="rId64" o:title=""/>
                </v:shape>
                <o:OLEObject Type="Embed" ProgID="FXE300.Equation" ShapeID="_x0000_i1051" DrawAspect="Content" ObjectID="_1460100543" r:id="rId65"/>
              </w:object>
            </w:r>
            <w:r w:rsidRPr="006E769D">
              <w:rPr>
                <w:position w:val="-136"/>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E557BF" w:rsidP="003400DF">
            <w:pPr>
              <w:pStyle w:val="QuestionStyle"/>
            </w:pPr>
            <w:r>
              <w:t>A</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EF3F92" w:rsidRDefault="00EF3F92" w:rsidP="003400DF">
            <w:pPr>
              <w:pStyle w:val="QuestionStyle"/>
              <w:rPr>
                <w:position w:val="-84"/>
              </w:rPr>
            </w:pPr>
            <w:r>
              <w:t xml:space="preserve"> </w:t>
            </w:r>
            <w:r w:rsidRPr="00EF3F92">
              <w:rPr>
                <w:color w:val="FF0000"/>
                <w:position w:val="-84"/>
              </w:rPr>
              <w:object w:dxaOrig="4205" w:dyaOrig="1018">
                <v:shape id="_x0000_i1052" type="#_x0000_t75" style="width:209.85pt;height:51.45pt" o:ole="">
                  <v:imagedata r:id="rId66" o:title=""/>
                </v:shape>
                <o:OLEObject Type="Embed" ProgID="FXE300.Equation" ShapeID="_x0000_i1052" DrawAspect="Content" ObjectID="_1460100544" r:id="rId67"/>
              </w:object>
            </w:r>
            <w:r w:rsidRPr="00EF3F92">
              <w:rPr>
                <w:position w:val="-84"/>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0A6450" w:rsidP="003400DF">
            <w:pPr>
              <w:pStyle w:val="QuestionStyle"/>
            </w:pPr>
            <w:r>
              <w:t>C</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0A6450" w:rsidP="003400DF">
            <w:pPr>
              <w:pStyle w:val="QuestionStyle"/>
            </w:pPr>
            <w:r>
              <w:t xml:space="preserve"> </w:t>
            </w:r>
            <w:r>
              <w:object w:dxaOrig="4590" w:dyaOrig="758">
                <v:shape id="_x0000_i1053" type="#_x0000_t75" style="width:229.35pt;height:38.05pt" o:ole="">
                  <v:imagedata r:id="rId68" o:title=""/>
                </v:shape>
                <o:OLEObject Type="Embed" ProgID="FXE300.Equation" ShapeID="_x0000_i1053" DrawAspect="Content" ObjectID="_1460100545" r:id="rId69"/>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1D6FB4" w:rsidP="003400DF">
            <w:pPr>
              <w:pStyle w:val="QuestionStyle"/>
            </w:pPr>
            <w:r>
              <w:t>B</w:t>
            </w:r>
          </w:p>
        </w:tc>
      </w:tr>
      <w:tr w:rsidR="00E60529" w:rsidTr="009A19CF">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3514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1D6FB4" w:rsidRDefault="001D6FB4" w:rsidP="003400DF">
            <w:pPr>
              <w:pStyle w:val="QuestionStyle"/>
              <w:rPr>
                <w:position w:val="-164"/>
              </w:rPr>
            </w:pPr>
            <w:r>
              <w:t xml:space="preserve"> </w:t>
            </w:r>
            <w:r w:rsidRPr="001D6FB4">
              <w:rPr>
                <w:color w:val="FF0000"/>
                <w:position w:val="-164"/>
              </w:rPr>
              <w:object w:dxaOrig="2621" w:dyaOrig="1818">
                <v:shape id="_x0000_i1054" type="#_x0000_t75" style="width:131.65pt;height:91.55pt" o:ole="">
                  <v:imagedata r:id="rId70" o:title=""/>
                </v:shape>
                <o:OLEObject Type="Embed" ProgID="FXE300.Equation" ShapeID="_x0000_i1054" DrawAspect="Content" ObjectID="_1460100546" r:id="rId71"/>
              </w:object>
            </w:r>
            <w:r w:rsidRPr="001D6FB4">
              <w:rPr>
                <w:position w:val="-164"/>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1D6FB4" w:rsidP="003400DF">
            <w:pPr>
              <w:pStyle w:val="QuestionStyle"/>
            </w:pPr>
            <w:r>
              <w:t>A</w:t>
            </w:r>
          </w:p>
        </w:tc>
      </w:tr>
    </w:tbl>
    <w:p w:rsidR="001D6FB4" w:rsidRDefault="001D6FB4" w:rsidP="00D2264A">
      <w:pPr>
        <w:pStyle w:val="Heading1"/>
        <w:tabs>
          <w:tab w:val="left" w:pos="655"/>
          <w:tab w:val="center" w:pos="4513"/>
        </w:tabs>
        <w:sectPr w:rsidR="001D6FB4" w:rsidSect="006475AA">
          <w:pgSz w:w="11906" w:h="16838"/>
          <w:pgMar w:top="1440" w:right="1440" w:bottom="1440" w:left="1440" w:header="708" w:footer="708" w:gutter="0"/>
          <w:cols w:space="708"/>
          <w:titlePg/>
          <w:docGrid w:linePitch="360"/>
        </w:sectPr>
      </w:pPr>
    </w:p>
    <w:p w:rsidR="00D2264A" w:rsidRDefault="00D2264A" w:rsidP="00D2264A">
      <w:pPr>
        <w:pStyle w:val="Heading1"/>
        <w:tabs>
          <w:tab w:val="left" w:pos="655"/>
          <w:tab w:val="center" w:pos="4513"/>
        </w:tabs>
      </w:pPr>
      <w:r>
        <w:tab/>
      </w:r>
    </w:p>
    <w:tbl>
      <w:tblPr>
        <w:tblStyle w:val="TableGrid"/>
        <w:tblW w:w="0" w:type="auto"/>
        <w:tblLayout w:type="fixed"/>
        <w:tblCellMar>
          <w:top w:w="113" w:type="dxa"/>
          <w:bottom w:w="57" w:type="dxa"/>
        </w:tblCellMar>
        <w:tblLook w:val="04A0" w:firstRow="1" w:lastRow="0" w:firstColumn="1" w:lastColumn="0" w:noHBand="0" w:noVBand="1"/>
      </w:tblPr>
      <w:tblGrid>
        <w:gridCol w:w="675"/>
        <w:gridCol w:w="8080"/>
      </w:tblGrid>
      <w:tr w:rsidR="00D2264A" w:rsidTr="00A672A8">
        <w:tc>
          <w:tcPr>
            <w:tcW w:w="8755" w:type="dxa"/>
            <w:gridSpan w:val="2"/>
            <w:tcBorders>
              <w:top w:val="single" w:sz="4" w:space="0" w:color="auto"/>
              <w:left w:val="single" w:sz="4" w:space="0" w:color="auto"/>
              <w:bottom w:val="single" w:sz="4" w:space="0" w:color="auto"/>
              <w:right w:val="single" w:sz="4" w:space="0" w:color="auto"/>
            </w:tcBorders>
          </w:tcPr>
          <w:p w:rsidR="00D2264A" w:rsidRDefault="00D2264A" w:rsidP="0073514B">
            <w:pPr>
              <w:jc w:val="center"/>
              <w:rPr>
                <w:rFonts w:asciiTheme="majorHAnsi" w:hAnsiTheme="majorHAnsi"/>
              </w:rPr>
            </w:pPr>
            <w:bookmarkStart w:id="0" w:name="_GoBack"/>
            <w:r>
              <w:rPr>
                <w:rFonts w:asciiTheme="majorHAnsi" w:hAnsiTheme="majorHAnsi"/>
              </w:rPr>
              <w:t>Section 3</w:t>
            </w:r>
          </w:p>
        </w:tc>
      </w:tr>
      <w:tr w:rsidR="00D2264A" w:rsidTr="00A672A8">
        <w:tc>
          <w:tcPr>
            <w:tcW w:w="675" w:type="dxa"/>
            <w:tcBorders>
              <w:top w:val="single" w:sz="4" w:space="0" w:color="auto"/>
              <w:left w:val="single" w:sz="4" w:space="0" w:color="auto"/>
              <w:bottom w:val="single" w:sz="4" w:space="0" w:color="auto"/>
              <w:right w:val="single" w:sz="4" w:space="0" w:color="auto"/>
            </w:tcBorders>
          </w:tcPr>
          <w:p w:rsidR="00D2264A" w:rsidRDefault="00D2264A" w:rsidP="0073514B">
            <w:pPr>
              <w:pStyle w:val="ListParagraph"/>
              <w:numPr>
                <w:ilvl w:val="0"/>
                <w:numId w:val="6"/>
              </w:numPr>
              <w:ind w:left="113" w:firstLine="0"/>
              <w:jc w:val="center"/>
              <w:rPr>
                <w:rFonts w:asciiTheme="majorHAnsi" w:hAnsiTheme="majorHAnsi"/>
              </w:rPr>
            </w:pPr>
          </w:p>
        </w:tc>
        <w:tc>
          <w:tcPr>
            <w:tcW w:w="8080" w:type="dxa"/>
            <w:tcBorders>
              <w:top w:val="single" w:sz="4" w:space="0" w:color="auto"/>
              <w:left w:val="single" w:sz="4" w:space="0" w:color="auto"/>
              <w:bottom w:val="single" w:sz="4" w:space="0" w:color="auto"/>
              <w:right w:val="single" w:sz="4" w:space="0" w:color="auto"/>
            </w:tcBorders>
          </w:tcPr>
          <w:p w:rsidR="00D2264A" w:rsidRPr="00E0379D" w:rsidRDefault="00D2264A" w:rsidP="00D2264A">
            <w:pPr>
              <w:pStyle w:val="ListParagraph"/>
              <w:numPr>
                <w:ilvl w:val="0"/>
                <w:numId w:val="19"/>
              </w:numPr>
              <w:rPr>
                <w:rFonts w:asciiTheme="majorHAnsi" w:hAnsiTheme="majorHAnsi"/>
                <w:position w:val="-30"/>
              </w:rPr>
            </w:pPr>
            <w:r>
              <w:rPr>
                <w:rFonts w:asciiTheme="majorHAnsi" w:hAnsiTheme="majorHAnsi"/>
              </w:rPr>
              <w:t xml:space="preserve"> </w:t>
            </w:r>
            <w:r w:rsidR="00E0379D" w:rsidRPr="00E0379D">
              <w:rPr>
                <w:rFonts w:asciiTheme="majorHAnsi" w:hAnsiTheme="majorHAnsi"/>
                <w:color w:val="FF0000"/>
                <w:position w:val="-30"/>
              </w:rPr>
              <w:object w:dxaOrig="3642" w:dyaOrig="478">
                <v:shape id="_x0000_i1055" type="#_x0000_t75" style="width:182.05pt;height:23.65pt" o:ole="">
                  <v:imagedata r:id="rId72" o:title=""/>
                </v:shape>
                <o:OLEObject Type="Embed" ProgID="FXE300.Equation" ShapeID="_x0000_i1055" DrawAspect="Content" ObjectID="_1460100547" r:id="rId73"/>
              </w:object>
            </w:r>
            <w:r w:rsidRPr="00E0379D">
              <w:rPr>
                <w:rFonts w:asciiTheme="majorHAnsi" w:hAnsiTheme="majorHAnsi"/>
                <w:position w:val="-30"/>
              </w:rPr>
              <w:t xml:space="preserve"> </w:t>
            </w:r>
          </w:p>
        </w:tc>
      </w:tr>
      <w:tr w:rsidR="00D2264A" w:rsidTr="00A672A8">
        <w:tc>
          <w:tcPr>
            <w:tcW w:w="675" w:type="dxa"/>
            <w:tcBorders>
              <w:top w:val="single" w:sz="4" w:space="0" w:color="auto"/>
              <w:left w:val="single" w:sz="4" w:space="0" w:color="auto"/>
              <w:bottom w:val="single" w:sz="4" w:space="0" w:color="auto"/>
              <w:right w:val="single" w:sz="4" w:space="0" w:color="auto"/>
            </w:tcBorders>
          </w:tcPr>
          <w:p w:rsidR="00D2264A" w:rsidRDefault="00D2264A" w:rsidP="0073514B">
            <w:pPr>
              <w:pStyle w:val="ListParagraph"/>
              <w:ind w:left="113"/>
              <w:rPr>
                <w:rFonts w:asciiTheme="majorHAnsi" w:hAnsiTheme="majorHAnsi"/>
              </w:rPr>
            </w:pPr>
          </w:p>
        </w:tc>
        <w:tc>
          <w:tcPr>
            <w:tcW w:w="8080" w:type="dxa"/>
            <w:tcBorders>
              <w:top w:val="single" w:sz="4" w:space="0" w:color="auto"/>
              <w:left w:val="single" w:sz="4" w:space="0" w:color="auto"/>
              <w:bottom w:val="single" w:sz="4" w:space="0" w:color="auto"/>
              <w:right w:val="single" w:sz="4" w:space="0" w:color="auto"/>
            </w:tcBorders>
          </w:tcPr>
          <w:p w:rsidR="00E0379D" w:rsidRPr="00E0379D" w:rsidRDefault="00D2264A" w:rsidP="00E0379D">
            <w:pPr>
              <w:pStyle w:val="ListParagraph"/>
              <w:numPr>
                <w:ilvl w:val="0"/>
                <w:numId w:val="19"/>
              </w:numPr>
              <w:rPr>
                <w:rFonts w:asciiTheme="majorHAnsi" w:hAnsiTheme="majorHAnsi"/>
                <w:position w:val="-38"/>
              </w:rPr>
            </w:pPr>
            <w:r>
              <w:rPr>
                <w:rFonts w:asciiTheme="majorHAnsi" w:hAnsiTheme="majorHAnsi"/>
              </w:rPr>
              <w:t xml:space="preserve">   </w:t>
            </w:r>
            <w:r w:rsidR="00E0379D" w:rsidRPr="00CA2660">
              <w:rPr>
                <w:rFonts w:asciiTheme="majorHAnsi" w:hAnsiTheme="majorHAnsi"/>
                <w:color w:val="FF0000"/>
                <w:position w:val="-38"/>
              </w:rPr>
              <w:object w:dxaOrig="5358" w:dyaOrig="758">
                <v:shape id="_x0000_i1056" type="#_x0000_t75" style="width:267.45pt;height:38.05pt" o:ole="">
                  <v:imagedata r:id="rId74" o:title=""/>
                </v:shape>
                <o:OLEObject Type="Embed" ProgID="FXE300.Equation" ShapeID="_x0000_i1056" DrawAspect="Content" ObjectID="_1460100548" r:id="rId75"/>
              </w:object>
            </w:r>
            <w:r w:rsidRPr="00CA2660">
              <w:rPr>
                <w:rFonts w:asciiTheme="majorHAnsi" w:hAnsiTheme="majorHAnsi"/>
                <w:position w:val="-38"/>
              </w:rPr>
              <w:t xml:space="preserve"> </w:t>
            </w:r>
          </w:p>
        </w:tc>
      </w:tr>
      <w:tr w:rsidR="00E0379D" w:rsidTr="00A672A8">
        <w:tc>
          <w:tcPr>
            <w:tcW w:w="675" w:type="dxa"/>
            <w:tcBorders>
              <w:top w:val="single" w:sz="4" w:space="0" w:color="auto"/>
              <w:left w:val="single" w:sz="4" w:space="0" w:color="auto"/>
              <w:bottom w:val="single" w:sz="4" w:space="0" w:color="auto"/>
              <w:right w:val="single" w:sz="4" w:space="0" w:color="auto"/>
            </w:tcBorders>
          </w:tcPr>
          <w:p w:rsidR="00E0379D" w:rsidRDefault="00E0379D" w:rsidP="0073514B">
            <w:pPr>
              <w:pStyle w:val="ListParagraph"/>
              <w:ind w:left="113"/>
              <w:rPr>
                <w:rFonts w:asciiTheme="majorHAnsi" w:hAnsiTheme="majorHAnsi"/>
              </w:rPr>
            </w:pPr>
          </w:p>
        </w:tc>
        <w:tc>
          <w:tcPr>
            <w:tcW w:w="8080" w:type="dxa"/>
            <w:tcBorders>
              <w:top w:val="single" w:sz="4" w:space="0" w:color="auto"/>
              <w:left w:val="single" w:sz="4" w:space="0" w:color="auto"/>
              <w:bottom w:val="single" w:sz="4" w:space="0" w:color="auto"/>
              <w:right w:val="single" w:sz="4" w:space="0" w:color="auto"/>
            </w:tcBorders>
          </w:tcPr>
          <w:p w:rsidR="00E0379D" w:rsidRPr="00E0379D" w:rsidRDefault="00E0379D" w:rsidP="00E0379D">
            <w:pPr>
              <w:pStyle w:val="ListParagraph"/>
              <w:numPr>
                <w:ilvl w:val="0"/>
                <w:numId w:val="19"/>
              </w:numPr>
              <w:rPr>
                <w:rFonts w:asciiTheme="majorHAnsi" w:hAnsiTheme="majorHAnsi"/>
                <w:position w:val="-32"/>
              </w:rPr>
            </w:pPr>
            <w:r>
              <w:rPr>
                <w:rFonts w:asciiTheme="majorHAnsi" w:hAnsiTheme="majorHAnsi"/>
              </w:rPr>
              <w:t xml:space="preserve"> </w:t>
            </w:r>
            <w:r w:rsidRPr="00E0379D">
              <w:rPr>
                <w:rFonts w:asciiTheme="majorHAnsi" w:hAnsiTheme="majorHAnsi"/>
                <w:color w:val="FF0000"/>
                <w:position w:val="-32"/>
              </w:rPr>
              <w:object w:dxaOrig="5406" w:dyaOrig="498">
                <v:shape id="_x0000_i1057" type="#_x0000_t75" style="width:270.5pt;height:24.7pt" o:ole="">
                  <v:imagedata r:id="rId76" o:title=""/>
                </v:shape>
                <o:OLEObject Type="Embed" ProgID="FXE300.Equation" ShapeID="_x0000_i1057" DrawAspect="Content" ObjectID="_1460100549" r:id="rId77"/>
              </w:object>
            </w:r>
            <w:r w:rsidRPr="00E0379D">
              <w:rPr>
                <w:rFonts w:asciiTheme="majorHAnsi" w:hAnsiTheme="majorHAnsi"/>
                <w:position w:val="-32"/>
              </w:rPr>
              <w:t xml:space="preserve"> </w:t>
            </w:r>
          </w:p>
        </w:tc>
      </w:tr>
      <w:tr w:rsidR="00D2264A" w:rsidTr="00A672A8">
        <w:tc>
          <w:tcPr>
            <w:tcW w:w="675" w:type="dxa"/>
            <w:tcBorders>
              <w:top w:val="single" w:sz="4" w:space="0" w:color="auto"/>
              <w:left w:val="single" w:sz="4" w:space="0" w:color="auto"/>
              <w:bottom w:val="single" w:sz="4" w:space="0" w:color="auto"/>
              <w:right w:val="single" w:sz="4" w:space="0" w:color="auto"/>
            </w:tcBorders>
          </w:tcPr>
          <w:p w:rsidR="00D2264A" w:rsidRDefault="00D2264A" w:rsidP="0073514B">
            <w:pPr>
              <w:pStyle w:val="ListParagraph"/>
              <w:ind w:left="113"/>
              <w:rPr>
                <w:rFonts w:asciiTheme="majorHAnsi" w:hAnsiTheme="majorHAnsi"/>
              </w:rPr>
            </w:pPr>
          </w:p>
        </w:tc>
        <w:tc>
          <w:tcPr>
            <w:tcW w:w="8080" w:type="dxa"/>
            <w:tcBorders>
              <w:top w:val="single" w:sz="4" w:space="0" w:color="auto"/>
              <w:left w:val="single" w:sz="4" w:space="0" w:color="auto"/>
              <w:bottom w:val="single" w:sz="4" w:space="0" w:color="auto"/>
              <w:right w:val="single" w:sz="4" w:space="0" w:color="auto"/>
            </w:tcBorders>
          </w:tcPr>
          <w:p w:rsidR="00D2264A" w:rsidRPr="00A62EC0" w:rsidRDefault="00D2264A" w:rsidP="00D2264A">
            <w:pPr>
              <w:pStyle w:val="ListParagraph"/>
              <w:numPr>
                <w:ilvl w:val="0"/>
                <w:numId w:val="19"/>
              </w:numPr>
              <w:rPr>
                <w:rFonts w:asciiTheme="majorHAnsi" w:hAnsiTheme="majorHAnsi"/>
                <w:position w:val="-56"/>
              </w:rPr>
            </w:pPr>
            <w:r>
              <w:rPr>
                <w:rFonts w:asciiTheme="majorHAnsi" w:hAnsiTheme="majorHAnsi"/>
              </w:rPr>
              <w:t xml:space="preserve">    </w:t>
            </w:r>
            <w:r w:rsidR="00A62EC0" w:rsidRPr="00A62EC0">
              <w:rPr>
                <w:rFonts w:asciiTheme="majorHAnsi" w:hAnsiTheme="majorHAnsi"/>
                <w:color w:val="FF0000"/>
                <w:position w:val="-56"/>
              </w:rPr>
              <w:object w:dxaOrig="6090" w:dyaOrig="744">
                <v:shape id="_x0000_i1058" type="#_x0000_t75" style="width:304.45pt;height:37.05pt" o:ole="">
                  <v:imagedata r:id="rId78" o:title=""/>
                </v:shape>
                <o:OLEObject Type="Embed" ProgID="FXE300.Equation" ShapeID="_x0000_i1058" DrawAspect="Content" ObjectID="_1460100550" r:id="rId79"/>
              </w:object>
            </w:r>
            <w:r w:rsidRPr="00A62EC0">
              <w:rPr>
                <w:rFonts w:asciiTheme="majorHAnsi" w:hAnsiTheme="majorHAnsi"/>
                <w:position w:val="-56"/>
              </w:rPr>
              <w:t xml:space="preserve"> </w:t>
            </w:r>
          </w:p>
        </w:tc>
      </w:tr>
      <w:tr w:rsidR="00D2264A" w:rsidTr="00A672A8">
        <w:tc>
          <w:tcPr>
            <w:tcW w:w="675" w:type="dxa"/>
            <w:tcBorders>
              <w:top w:val="single" w:sz="4" w:space="0" w:color="auto"/>
              <w:left w:val="single" w:sz="4" w:space="0" w:color="auto"/>
              <w:bottom w:val="single" w:sz="4" w:space="0" w:color="auto"/>
              <w:right w:val="single" w:sz="4" w:space="0" w:color="auto"/>
            </w:tcBorders>
          </w:tcPr>
          <w:p w:rsidR="00D2264A" w:rsidRDefault="00D2264A" w:rsidP="0073514B">
            <w:pPr>
              <w:pStyle w:val="ListParagraph"/>
              <w:ind w:left="113"/>
              <w:rPr>
                <w:rFonts w:asciiTheme="majorHAnsi" w:hAnsiTheme="majorHAnsi"/>
              </w:rPr>
            </w:pPr>
          </w:p>
        </w:tc>
        <w:tc>
          <w:tcPr>
            <w:tcW w:w="8080" w:type="dxa"/>
            <w:tcBorders>
              <w:top w:val="single" w:sz="4" w:space="0" w:color="auto"/>
              <w:left w:val="single" w:sz="4" w:space="0" w:color="auto"/>
              <w:bottom w:val="single" w:sz="4" w:space="0" w:color="auto"/>
              <w:right w:val="single" w:sz="4" w:space="0" w:color="auto"/>
            </w:tcBorders>
          </w:tcPr>
          <w:p w:rsidR="00D2264A" w:rsidRPr="00A62EC0" w:rsidRDefault="00D2264A" w:rsidP="00D2264A">
            <w:pPr>
              <w:pStyle w:val="ListParagraph"/>
              <w:numPr>
                <w:ilvl w:val="0"/>
                <w:numId w:val="19"/>
              </w:numPr>
              <w:rPr>
                <w:rFonts w:asciiTheme="majorHAnsi" w:hAnsiTheme="majorHAnsi"/>
                <w:position w:val="-30"/>
              </w:rPr>
            </w:pPr>
            <w:r>
              <w:rPr>
                <w:rFonts w:asciiTheme="majorHAnsi" w:hAnsiTheme="majorHAnsi"/>
                <w:position w:val="-38"/>
              </w:rPr>
              <w:t xml:space="preserve"> </w:t>
            </w:r>
            <w:r w:rsidR="00A62EC0" w:rsidRPr="00A62EC0">
              <w:rPr>
                <w:rFonts w:asciiTheme="majorHAnsi" w:hAnsiTheme="majorHAnsi"/>
                <w:color w:val="FF0000"/>
                <w:position w:val="-30"/>
              </w:rPr>
              <w:object w:dxaOrig="2850" w:dyaOrig="478">
                <v:shape id="_x0000_i1059" type="#_x0000_t75" style="width:142.95pt;height:23.65pt" o:ole="">
                  <v:imagedata r:id="rId80" o:title=""/>
                </v:shape>
                <o:OLEObject Type="Embed" ProgID="FXE300.Equation" ShapeID="_x0000_i1059" DrawAspect="Content" ObjectID="_1460100551" r:id="rId81"/>
              </w:object>
            </w:r>
            <w:r w:rsidRPr="00A62EC0">
              <w:rPr>
                <w:rFonts w:asciiTheme="majorHAnsi" w:hAnsiTheme="majorHAnsi"/>
                <w:position w:val="-30"/>
              </w:rPr>
              <w:t xml:space="preserve"> </w:t>
            </w:r>
          </w:p>
        </w:tc>
      </w:tr>
      <w:tr w:rsidR="00D2264A" w:rsidTr="00A672A8">
        <w:tc>
          <w:tcPr>
            <w:tcW w:w="675" w:type="dxa"/>
            <w:tcBorders>
              <w:top w:val="single" w:sz="4" w:space="0" w:color="auto"/>
              <w:left w:val="single" w:sz="4" w:space="0" w:color="auto"/>
              <w:bottom w:val="single" w:sz="4" w:space="0" w:color="auto"/>
              <w:right w:val="single" w:sz="4" w:space="0" w:color="auto"/>
            </w:tcBorders>
          </w:tcPr>
          <w:p w:rsidR="00D2264A" w:rsidRDefault="00D2264A" w:rsidP="0073514B">
            <w:pPr>
              <w:pStyle w:val="ListParagraph"/>
              <w:ind w:left="113"/>
              <w:rPr>
                <w:rFonts w:asciiTheme="majorHAnsi" w:hAnsiTheme="majorHAnsi"/>
              </w:rPr>
            </w:pPr>
          </w:p>
        </w:tc>
        <w:tc>
          <w:tcPr>
            <w:tcW w:w="8080" w:type="dxa"/>
            <w:tcBorders>
              <w:top w:val="single" w:sz="4" w:space="0" w:color="auto"/>
              <w:left w:val="single" w:sz="4" w:space="0" w:color="auto"/>
              <w:bottom w:val="single" w:sz="4" w:space="0" w:color="auto"/>
              <w:right w:val="single" w:sz="4" w:space="0" w:color="auto"/>
            </w:tcBorders>
          </w:tcPr>
          <w:p w:rsidR="00D2264A" w:rsidRPr="00A62EC0" w:rsidRDefault="00D2264A" w:rsidP="00D2264A">
            <w:pPr>
              <w:pStyle w:val="ListParagraph"/>
              <w:numPr>
                <w:ilvl w:val="0"/>
                <w:numId w:val="19"/>
              </w:numPr>
              <w:rPr>
                <w:rFonts w:asciiTheme="majorHAnsi" w:hAnsiTheme="majorHAnsi"/>
                <w:position w:val="-86"/>
              </w:rPr>
            </w:pPr>
            <w:r>
              <w:rPr>
                <w:rFonts w:asciiTheme="majorHAnsi" w:hAnsiTheme="majorHAnsi"/>
              </w:rPr>
              <w:t xml:space="preserve">  </w:t>
            </w:r>
            <w:r w:rsidR="00A62EC0" w:rsidRPr="00A62EC0">
              <w:rPr>
                <w:rFonts w:asciiTheme="majorHAnsi" w:hAnsiTheme="majorHAnsi"/>
                <w:color w:val="FF0000"/>
                <w:position w:val="-86"/>
              </w:rPr>
              <w:object w:dxaOrig="4006" w:dyaOrig="1037">
                <v:shape id="_x0000_i1060" type="#_x0000_t75" style="width:200.55pt;height:51.45pt" o:ole="">
                  <v:imagedata r:id="rId82" o:title=""/>
                </v:shape>
                <o:OLEObject Type="Embed" ProgID="FXE300.Equation" ShapeID="_x0000_i1060" DrawAspect="Content" ObjectID="_1460100552" r:id="rId83"/>
              </w:object>
            </w:r>
            <w:r w:rsidRPr="00A62EC0">
              <w:rPr>
                <w:rFonts w:asciiTheme="majorHAnsi" w:hAnsiTheme="majorHAnsi"/>
                <w:position w:val="-86"/>
              </w:rPr>
              <w:t xml:space="preserve">  </w:t>
            </w:r>
          </w:p>
          <w:p w:rsidR="00D2264A" w:rsidRPr="00B26B73" w:rsidRDefault="00D2264A" w:rsidP="0073514B">
            <w:pPr>
              <w:pStyle w:val="ListParagraph"/>
              <w:rPr>
                <w:rFonts w:asciiTheme="majorHAnsi" w:hAnsiTheme="majorHAnsi"/>
                <w:position w:val="-30"/>
              </w:rPr>
            </w:pPr>
            <w:r>
              <w:rPr>
                <w:rFonts w:asciiTheme="majorHAnsi" w:hAnsiTheme="majorHAnsi"/>
                <w:position w:val="-38"/>
              </w:rPr>
              <w:t xml:space="preserve"> </w:t>
            </w:r>
            <w:r w:rsidR="00B26B73" w:rsidRPr="00B26B73">
              <w:rPr>
                <w:rFonts w:asciiTheme="majorHAnsi" w:hAnsiTheme="majorHAnsi"/>
                <w:color w:val="FF0000"/>
                <w:position w:val="-30"/>
              </w:rPr>
              <w:object w:dxaOrig="3186" w:dyaOrig="478">
                <v:shape id="_x0000_i1061" type="#_x0000_t75" style="width:159.45pt;height:23.65pt" o:ole="">
                  <v:imagedata r:id="rId84" o:title=""/>
                </v:shape>
                <o:OLEObject Type="Embed" ProgID="FXE300.Equation" ShapeID="_x0000_i1061" DrawAspect="Content" ObjectID="_1460100553" r:id="rId85"/>
              </w:object>
            </w:r>
            <w:r w:rsidRPr="00B26B73">
              <w:rPr>
                <w:rFonts w:asciiTheme="majorHAnsi" w:hAnsiTheme="majorHAnsi"/>
                <w:position w:val="-30"/>
              </w:rPr>
              <w:t xml:space="preserve"> </w:t>
            </w:r>
          </w:p>
        </w:tc>
      </w:tr>
      <w:bookmarkEnd w:id="0"/>
    </w:tbl>
    <w:p w:rsidR="00D2264A" w:rsidRDefault="00D2264A" w:rsidP="00D2264A">
      <w:pPr>
        <w:jc w:val="center"/>
        <w:rPr>
          <w:rFonts w:asciiTheme="majorHAnsi" w:hAnsiTheme="majorHAnsi"/>
        </w:rPr>
      </w:pPr>
    </w:p>
    <w:p w:rsidR="00D2264A" w:rsidRDefault="00D2264A" w:rsidP="00D2264A">
      <w:pPr>
        <w:pStyle w:val="Heading1"/>
        <w:tabs>
          <w:tab w:val="left" w:pos="655"/>
          <w:tab w:val="center" w:pos="4513"/>
        </w:tabs>
      </w:pPr>
      <w:r>
        <w:tab/>
      </w:r>
    </w:p>
    <w:p w:rsidR="00BF46DE" w:rsidRPr="00D2264A" w:rsidRDefault="00BF46DE" w:rsidP="00D2264A">
      <w:pPr>
        <w:sectPr w:rsidR="00BF46DE" w:rsidRPr="00D2264A" w:rsidSect="006475AA">
          <w:pgSz w:w="11906" w:h="16838"/>
          <w:pgMar w:top="1440" w:right="1440" w:bottom="1440" w:left="1440" w:header="708" w:footer="708" w:gutter="0"/>
          <w:cols w:space="708"/>
          <w:titlePg/>
          <w:docGrid w:linePitch="360"/>
        </w:sectPr>
      </w:pPr>
    </w:p>
    <w:p w:rsidR="00BF46DE" w:rsidRDefault="00BF46DE" w:rsidP="00D221C9">
      <w:pPr>
        <w:pStyle w:val="Heading1"/>
        <w:jc w:val="center"/>
      </w:pPr>
    </w:p>
    <w:sdt>
      <w:sdtPr>
        <w:alias w:val="Title"/>
        <w:tag w:val=""/>
        <w:id w:val="-360118034"/>
        <w:placeholder>
          <w:docPart w:val="0907633C778B423996E0D979CADCC051"/>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D2264A" w:rsidP="00D221C9">
          <w:pPr>
            <w:pStyle w:val="Heading1"/>
            <w:jc w:val="center"/>
          </w:pPr>
          <w:r>
            <w:t>Earning Money</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54767F" w:rsidRPr="008F4C0E" w:rsidRDefault="0054767F" w:rsidP="0054767F">
      <w:pPr>
        <w:spacing w:before="360"/>
        <w:jc w:val="center"/>
        <w:rPr>
          <w:rFonts w:asciiTheme="majorHAnsi" w:hAnsiTheme="majorHAnsi"/>
        </w:rPr>
      </w:pPr>
    </w:p>
    <w:p w:rsidR="0054767F" w:rsidRPr="008F4C0E" w:rsidRDefault="0054767F" w:rsidP="0054767F">
      <w:pPr>
        <w:spacing w:after="120"/>
      </w:pPr>
      <w:r w:rsidRPr="008F4C0E">
        <w:tab/>
      </w:r>
      <w:r>
        <w:rPr>
          <w:noProof/>
          <w:sz w:val="20"/>
          <w:lang w:eastAsia="en-AU"/>
        </w:rPr>
        <mc:AlternateContent>
          <mc:Choice Requires="wps">
            <w:drawing>
              <wp:anchor distT="0" distB="0" distL="114300" distR="114300" simplePos="0" relativeHeight="251890688" behindDoc="0" locked="0" layoutInCell="1" allowOverlap="1" wp14:anchorId="00D131BC" wp14:editId="746DA32E">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EC6DE0" id="Oval 200" o:spid="_x0000_s1026" style="position:absolute;margin-left:134.7pt;margin-top:3.4pt;width:13.5pt;height: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92736" behindDoc="0" locked="0" layoutInCell="1" allowOverlap="1" wp14:anchorId="2D1A0A28" wp14:editId="5B047BDE">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F45D9A" id="Oval 199" o:spid="_x0000_s1026" style="position:absolute;margin-left:230.1pt;margin-top:1.9pt;width:13.5pt;height:9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91712" behindDoc="0" locked="0" layoutInCell="1" allowOverlap="1" wp14:anchorId="5610DD99" wp14:editId="60120A46">
                <wp:simplePos x="0" y="0"/>
                <wp:positionH relativeFrom="column">
                  <wp:posOffset>2335530</wp:posOffset>
                </wp:positionH>
                <wp:positionV relativeFrom="paragraph">
                  <wp:posOffset>33655</wp:posOffset>
                </wp:positionV>
                <wp:extent cx="171450" cy="114300"/>
                <wp:effectExtent l="0" t="0" r="19050" b="1905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EFA9DF" id="Oval 198" o:spid="_x0000_s1026" style="position:absolute;margin-left:183.9pt;margin-top:2.65pt;width:13.5pt;height:9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pc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1bXqXB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89664" behindDoc="0" locked="0" layoutInCell="1" allowOverlap="1" wp14:anchorId="2F211B83" wp14:editId="242942A3">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0185AE" id="Oval 197" o:spid="_x0000_s1026" style="position:absolute;margin-left:89.1pt;margin-top:4.9pt;width:13.5pt;height:9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896832" behindDoc="0" locked="0" layoutInCell="1" allowOverlap="1" wp14:anchorId="5DEE3D15" wp14:editId="17AA2E9D">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C3AC1B" id="Oval 196" o:spid="_x0000_s1026" style="position:absolute;margin-left:230.85pt;margin-top:1.85pt;width:13.5pt;height:9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95808" behindDoc="0" locked="0" layoutInCell="1" allowOverlap="1" wp14:anchorId="76CB0AA8" wp14:editId="6664D620">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0DFC45" id="Oval 195" o:spid="_x0000_s1026" style="position:absolute;margin-left:182.4pt;margin-top:1.85pt;width:13.5pt;height:9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94784" behindDoc="0" locked="0" layoutInCell="1" allowOverlap="1" wp14:anchorId="457776A5" wp14:editId="130F7CCC">
                <wp:simplePos x="0" y="0"/>
                <wp:positionH relativeFrom="column">
                  <wp:posOffset>1701165</wp:posOffset>
                </wp:positionH>
                <wp:positionV relativeFrom="paragraph">
                  <wp:posOffset>23495</wp:posOffset>
                </wp:positionV>
                <wp:extent cx="171450" cy="114300"/>
                <wp:effectExtent l="0" t="0" r="19050" b="1905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9DABEB" id="Oval 194" o:spid="_x0000_s1026" style="position:absolute;margin-left:133.95pt;margin-top:1.85pt;width:13.5pt;height:9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yMl5t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93760" behindDoc="0" locked="0" layoutInCell="1" allowOverlap="1" wp14:anchorId="54336451" wp14:editId="529C58D5">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D121F4" id="Oval 193" o:spid="_x0000_s1026" style="position:absolute;margin-left:88.35pt;margin-top:1.85pt;width:13.5pt;height:9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00928" behindDoc="0" locked="0" layoutInCell="1" allowOverlap="1" wp14:anchorId="5308C250" wp14:editId="12135639">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D6352F" id="Oval 192" o:spid="_x0000_s1026" style="position:absolute;margin-left:230.85pt;margin-top:1.85pt;width:13.5pt;height:9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99904" behindDoc="0" locked="0" layoutInCell="1" allowOverlap="1" wp14:anchorId="0ADF9669" wp14:editId="3E99FB7B">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045C1B" id="Oval 191" o:spid="_x0000_s1026" style="position:absolute;margin-left:182.4pt;margin-top:1.85pt;width:13.5pt;height:9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98880" behindDoc="0" locked="0" layoutInCell="1" allowOverlap="1" wp14:anchorId="34518682" wp14:editId="36A2077D">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E7AAF9" id="Oval 190" o:spid="_x0000_s1026" style="position:absolute;margin-left:133.95pt;margin-top:1.85pt;width:13.5pt;height:9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97856" behindDoc="0" locked="0" layoutInCell="1" allowOverlap="1" wp14:anchorId="01060D39" wp14:editId="6035E9C5">
                <wp:simplePos x="0" y="0"/>
                <wp:positionH relativeFrom="column">
                  <wp:posOffset>1122045</wp:posOffset>
                </wp:positionH>
                <wp:positionV relativeFrom="paragraph">
                  <wp:posOffset>23495</wp:posOffset>
                </wp:positionV>
                <wp:extent cx="171450" cy="114300"/>
                <wp:effectExtent l="0" t="0" r="19050" b="1905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CBEC05" id="Oval 189" o:spid="_x0000_s1026" style="position:absolute;margin-left:88.35pt;margin-top:1.85pt;width:13.5pt;height:9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Ncw9B0CAAAvBAAADgAAAAAAAAAAAAAAAAAuAgAAZHJzL2Uyb0RvYy54bWxQSwECLQAU&#10;AAYACAAAACEA1uPLwtsAAAAIAQAADwAAAAAAAAAAAAAAAAB3BAAAZHJzL2Rvd25yZXYueG1sUEsF&#10;BgAAAAAEAAQA8wAAAH8FAAAAAA==&#10;" fillcolor="black [3213]"/>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05024" behindDoc="0" locked="0" layoutInCell="1" allowOverlap="1" wp14:anchorId="0F560EE6" wp14:editId="738654CF">
                <wp:simplePos x="0" y="0"/>
                <wp:positionH relativeFrom="column">
                  <wp:posOffset>2931795</wp:posOffset>
                </wp:positionH>
                <wp:positionV relativeFrom="paragraph">
                  <wp:posOffset>23495</wp:posOffset>
                </wp:positionV>
                <wp:extent cx="171450" cy="114300"/>
                <wp:effectExtent l="0" t="0" r="19050" b="1905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2BABDE" id="Oval 188" o:spid="_x0000_s1026" style="position:absolute;margin-left:230.85pt;margin-top:1.85pt;width:13.5pt;height:9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9otjP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904000" behindDoc="0" locked="0" layoutInCell="1" allowOverlap="1" wp14:anchorId="03707F71" wp14:editId="0DD5B772">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3418B7" id="Oval 187" o:spid="_x0000_s1026" style="position:absolute;margin-left:182.4pt;margin-top:1.85pt;width:13.5pt;height:9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02976" behindDoc="0" locked="0" layoutInCell="1" allowOverlap="1" wp14:anchorId="5AEB3607" wp14:editId="0C848B6E">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A7B9A2" id="Oval 186" o:spid="_x0000_s1026" style="position:absolute;margin-left:133.95pt;margin-top:1.85pt;width:13.5pt;height:9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901952" behindDoc="0" locked="0" layoutInCell="1" allowOverlap="1" wp14:anchorId="53E5A91E" wp14:editId="2C95B98B">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6428B" id="Oval 185" o:spid="_x0000_s1026" style="position:absolute;margin-left:88.35pt;margin-top:1.85pt;width:13.5pt;height: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09120" behindDoc="0" locked="0" layoutInCell="1" allowOverlap="1" wp14:anchorId="06FBD494" wp14:editId="0616E565">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9C6C9A" id="Oval 184" o:spid="_x0000_s1026" style="position:absolute;margin-left:230.85pt;margin-top:1.85pt;width:13.5pt;height:9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08096" behindDoc="0" locked="0" layoutInCell="1" allowOverlap="1" wp14:anchorId="376B0CF0" wp14:editId="20DC2456">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2A727C" id="Oval 183" o:spid="_x0000_s1026" style="position:absolute;margin-left:182.4pt;margin-top:1.85pt;width:13.5pt;height:9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07072" behindDoc="0" locked="0" layoutInCell="1" allowOverlap="1" wp14:anchorId="386AC638" wp14:editId="7343170D">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2042C8" id="Oval 182" o:spid="_x0000_s1026" style="position:absolute;margin-left:133.95pt;margin-top:1.85pt;width:13.5pt;height:9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906048" behindDoc="0" locked="0" layoutInCell="1" allowOverlap="1" wp14:anchorId="6FD83D37" wp14:editId="55B14B9C">
                <wp:simplePos x="0" y="0"/>
                <wp:positionH relativeFrom="column">
                  <wp:posOffset>1122045</wp:posOffset>
                </wp:positionH>
                <wp:positionV relativeFrom="paragraph">
                  <wp:posOffset>23495</wp:posOffset>
                </wp:positionV>
                <wp:extent cx="171450" cy="114300"/>
                <wp:effectExtent l="0" t="0" r="19050" b="1905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11D405" id="Oval 181" o:spid="_x0000_s1026" style="position:absolute;margin-left:88.35pt;margin-top:1.85pt;width:13.5pt;height:9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mX0C8B0CAAAvBAAADgAAAAAAAAAAAAAAAAAuAgAAZHJzL2Uyb0RvYy54bWxQSwECLQAU&#10;AAYACAAAACEA1uPLwtsAAAAIAQAADwAAAAAAAAAAAAAAAAB3BAAAZHJzL2Rvd25yZXYueG1sUEsF&#10;BgAAAAAEAAQA8wAAAH8FAAAAAA==&#10;" fillcolor="black [3213]"/>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13216" behindDoc="0" locked="0" layoutInCell="1" allowOverlap="1" wp14:anchorId="0DAE776B" wp14:editId="7927EBE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AC0F9B" id="Oval 180" o:spid="_x0000_s1026" style="position:absolute;margin-left:230.85pt;margin-top:1.85pt;width:13.5pt;height:9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12192" behindDoc="0" locked="0" layoutInCell="1" allowOverlap="1" wp14:anchorId="0B9116CB" wp14:editId="58242D8E">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F9FDB9" id="Oval 179" o:spid="_x0000_s1026" style="position:absolute;margin-left:182.4pt;margin-top:1.85pt;width:13.5pt;height:9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11168" behindDoc="0" locked="0" layoutInCell="1" allowOverlap="1" wp14:anchorId="7EF4892F" wp14:editId="063FBFCC">
                <wp:simplePos x="0" y="0"/>
                <wp:positionH relativeFrom="column">
                  <wp:posOffset>1701165</wp:posOffset>
                </wp:positionH>
                <wp:positionV relativeFrom="paragraph">
                  <wp:posOffset>23495</wp:posOffset>
                </wp:positionV>
                <wp:extent cx="171450" cy="114300"/>
                <wp:effectExtent l="0" t="0" r="19050" b="1905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CD179F" id="Oval 178" o:spid="_x0000_s1026" style="position:absolute;margin-left:133.95pt;margin-top:1.85pt;width:13.5pt;height:9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xLC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4WMSwh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910144" behindDoc="0" locked="0" layoutInCell="1" allowOverlap="1" wp14:anchorId="56ADA1FE" wp14:editId="5E2C5F8B">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960C98" id="Oval 177" o:spid="_x0000_s1026" style="position:absolute;margin-left:88.35pt;margin-top:1.85pt;width:13.5pt;height: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17312" behindDoc="0" locked="0" layoutInCell="1" allowOverlap="1" wp14:anchorId="675A4244" wp14:editId="0CAD24B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947BCA" id="Oval 176" o:spid="_x0000_s1026" style="position:absolute;margin-left:230.85pt;margin-top:1.85pt;width:13.5pt;height:9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16288" behindDoc="0" locked="0" layoutInCell="1" allowOverlap="1" wp14:anchorId="696542AF" wp14:editId="6CBC301A">
                <wp:simplePos x="0" y="0"/>
                <wp:positionH relativeFrom="column">
                  <wp:posOffset>2316480</wp:posOffset>
                </wp:positionH>
                <wp:positionV relativeFrom="paragraph">
                  <wp:posOffset>23495</wp:posOffset>
                </wp:positionV>
                <wp:extent cx="171450" cy="114300"/>
                <wp:effectExtent l="0" t="0" r="19050" b="1905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804198" id="Oval 175" o:spid="_x0000_s1026" style="position:absolute;margin-left:182.4pt;margin-top:1.85pt;width:13.5pt;height:9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mkS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cWppE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915264" behindDoc="0" locked="0" layoutInCell="1" allowOverlap="1" wp14:anchorId="0A8E514E" wp14:editId="10D1DA8E">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E04D01" id="Oval 174" o:spid="_x0000_s1026" style="position:absolute;margin-left:133.95pt;margin-top:1.85pt;width:13.5pt;height:9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914240" behindDoc="0" locked="0" layoutInCell="1" allowOverlap="1" wp14:anchorId="5DBA3C6C" wp14:editId="4CACD5F9">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332CA8" id="Oval 173" o:spid="_x0000_s1026" style="position:absolute;margin-left:88.35pt;margin-top:1.85pt;width:13.5pt;height:9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21408" behindDoc="0" locked="0" layoutInCell="1" allowOverlap="1" wp14:anchorId="1D998A06" wp14:editId="2650D67B">
                <wp:simplePos x="0" y="0"/>
                <wp:positionH relativeFrom="column">
                  <wp:posOffset>2931795</wp:posOffset>
                </wp:positionH>
                <wp:positionV relativeFrom="paragraph">
                  <wp:posOffset>23451</wp:posOffset>
                </wp:positionV>
                <wp:extent cx="171450" cy="114300"/>
                <wp:effectExtent l="0" t="0" r="19050" b="1905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DE3B30" id="Oval 172" o:spid="_x0000_s1026" style="position:absolute;margin-left:230.85pt;margin-top:1.85pt;width:13.5pt;height:9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vCx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SIvCx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920384" behindDoc="0" locked="0" layoutInCell="1" allowOverlap="1" wp14:anchorId="0640FF69" wp14:editId="069300A4">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7BDE8F" id="Oval 171" o:spid="_x0000_s1026" style="position:absolute;margin-left:182.4pt;margin-top:1.85pt;width:13.5pt;height:9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19360" behindDoc="0" locked="0" layoutInCell="1" allowOverlap="1" wp14:anchorId="508C4E79" wp14:editId="31AB48F5">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8272F0" id="Oval 170" o:spid="_x0000_s1026" style="position:absolute;margin-left:133.95pt;margin-top:1.85pt;width:13.5pt;height: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918336" behindDoc="0" locked="0" layoutInCell="1" allowOverlap="1" wp14:anchorId="131AA00B" wp14:editId="7F7A92F2">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7CBE9E" id="Oval 169" o:spid="_x0000_s1026" style="position:absolute;margin-left:88.35pt;margin-top:1.85pt;width:13.5pt;height:9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25504" behindDoc="0" locked="0" layoutInCell="1" allowOverlap="1" wp14:anchorId="1C643CA9" wp14:editId="4C77E4DA">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5536B" id="Oval 168" o:spid="_x0000_s1026" style="position:absolute;margin-left:230.85pt;margin-top:1.85pt;width:13.5pt;height: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24480" behindDoc="0" locked="0" layoutInCell="1" allowOverlap="1" wp14:anchorId="2E9367A6" wp14:editId="67FC06B9">
                <wp:simplePos x="0" y="0"/>
                <wp:positionH relativeFrom="column">
                  <wp:posOffset>2316480</wp:posOffset>
                </wp:positionH>
                <wp:positionV relativeFrom="paragraph">
                  <wp:posOffset>23495</wp:posOffset>
                </wp:positionV>
                <wp:extent cx="171450" cy="114300"/>
                <wp:effectExtent l="0" t="0" r="19050" b="1905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1766F5" id="Oval 167" o:spid="_x0000_s1026" style="position:absolute;margin-left:182.4pt;margin-top:1.85pt;width:13.5pt;height:9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ov2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bh35xdSOOi5&#10;Sfc7sCL5rM7gQ8VJj/6BEr/g71D9CMLhqgO30ddEOHQaGq6pTPnFiwvJCXxVrIcv2DA0bCNmofYt&#10;9QmQJRD73I+nYz/0PgrFP8uLcjbnrikOleXs/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g5aL9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923456" behindDoc="0" locked="0" layoutInCell="1" allowOverlap="1" wp14:anchorId="4A9AC29F" wp14:editId="2E29185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8C1BA" id="Oval 166" o:spid="_x0000_s1026" style="position:absolute;margin-left:133.95pt;margin-top:1.85pt;width:13.5pt;height:9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922432" behindDoc="0" locked="0" layoutInCell="1" allowOverlap="1" wp14:anchorId="7996AAFF" wp14:editId="242AF518">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1ED12C" id="Oval 165" o:spid="_x0000_s1026" style="position:absolute;margin-left:88.35pt;margin-top:1.85pt;width:13.5pt;height:9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29600" behindDoc="0" locked="0" layoutInCell="1" allowOverlap="1" wp14:anchorId="1F096852" wp14:editId="46F3DA05">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BB4764" id="Oval 164" o:spid="_x0000_s1026" style="position:absolute;margin-left:230.85pt;margin-top:1.85pt;width:13.5pt;height:9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28576" behindDoc="0" locked="0" layoutInCell="1" allowOverlap="1" wp14:anchorId="13FFCF8E" wp14:editId="57CA36FA">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46ACFA" id="Oval 163" o:spid="_x0000_s1026" style="position:absolute;margin-left:182.4pt;margin-top:1.85pt;width:13.5pt;height:9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927552" behindDoc="0" locked="0" layoutInCell="1" allowOverlap="1" wp14:anchorId="03ABFE19" wp14:editId="783FC06C">
                <wp:simplePos x="0" y="0"/>
                <wp:positionH relativeFrom="column">
                  <wp:posOffset>1701165</wp:posOffset>
                </wp:positionH>
                <wp:positionV relativeFrom="paragraph">
                  <wp:posOffset>23495</wp:posOffset>
                </wp:positionV>
                <wp:extent cx="171450" cy="114300"/>
                <wp:effectExtent l="0" t="0" r="19050" b="1905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295DB" id="Oval 162" o:spid="_x0000_s1026" style="position:absolute;margin-left:133.95pt;margin-top:1.85pt;width:13.5pt;height:9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cIi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OjXCIh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926528" behindDoc="0" locked="0" layoutInCell="1" allowOverlap="1" wp14:anchorId="40C5EA0B" wp14:editId="03B076C0">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C675EE" id="Oval 161" o:spid="_x0000_s1026" style="position:absolute;margin-left:88.35pt;margin-top:1.85pt;width:13.5pt;height:9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sidRPr="008F4C0E">
        <w:tab/>
      </w:r>
      <w:r>
        <w:rPr>
          <w:noProof/>
          <w:sz w:val="20"/>
          <w:lang w:eastAsia="en-AU"/>
        </w:rPr>
        <mc:AlternateContent>
          <mc:Choice Requires="wps">
            <w:drawing>
              <wp:anchor distT="0" distB="0" distL="114300" distR="114300" simplePos="0" relativeHeight="251931648" behindDoc="0" locked="0" layoutInCell="1" allowOverlap="1" wp14:anchorId="23C8538E" wp14:editId="573A4414">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9A7E5E" id="Oval 1" o:spid="_x0000_s1026" style="position:absolute;margin-left:134.7pt;margin-top:3.4pt;width:13.5pt;height:9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933696" behindDoc="0" locked="0" layoutInCell="1" allowOverlap="1" wp14:anchorId="715296C5" wp14:editId="086EE5CD">
                <wp:simplePos x="0" y="0"/>
                <wp:positionH relativeFrom="column">
                  <wp:posOffset>2922270</wp:posOffset>
                </wp:positionH>
                <wp:positionV relativeFrom="paragraph">
                  <wp:posOffset>24130</wp:posOffset>
                </wp:positionV>
                <wp:extent cx="171450" cy="114300"/>
                <wp:effectExtent l="0" t="0" r="19050" b="1905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3F091B" id="Oval 2" o:spid="_x0000_s1026" style="position:absolute;margin-left:230.1pt;margin-top:1.9pt;width:13.5pt;height:9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UBzGwIAACs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" fillcolor="black [3213]"/>
            </w:pict>
          </mc:Fallback>
        </mc:AlternateContent>
      </w:r>
      <w:r>
        <w:rPr>
          <w:noProof/>
          <w:sz w:val="20"/>
          <w:lang w:eastAsia="en-AU"/>
        </w:rPr>
        <mc:AlternateContent>
          <mc:Choice Requires="wps">
            <w:drawing>
              <wp:anchor distT="0" distB="0" distL="114300" distR="114300" simplePos="0" relativeHeight="251932672" behindDoc="0" locked="0" layoutInCell="1" allowOverlap="1" wp14:anchorId="2172A20C" wp14:editId="45BF5F28">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21E693" id="Oval 3" o:spid="_x0000_s1026" style="position:absolute;margin-left:183.9pt;margin-top:2.65pt;width:13.5pt;height:9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30624" behindDoc="0" locked="0" layoutInCell="1" allowOverlap="1" wp14:anchorId="59B24F3B" wp14:editId="28967223">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66F9EE" id="Oval 4" o:spid="_x0000_s1026" style="position:absolute;margin-left:89.1pt;margin-top:4.9pt;width:13.5pt;height:9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37792" behindDoc="0" locked="0" layoutInCell="1" allowOverlap="1" wp14:anchorId="2EA56B2D" wp14:editId="1B0D7B9C">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DDBE88" id="Oval 5" o:spid="_x0000_s1026" style="position:absolute;margin-left:230.85pt;margin-top:1.85pt;width:13.5pt;height:9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936768" behindDoc="0" locked="0" layoutInCell="1" allowOverlap="1" wp14:anchorId="6F4BD67A" wp14:editId="4B6FF91C">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14314B" id="Oval 6" o:spid="_x0000_s1026" style="position:absolute;margin-left:182.4pt;margin-top:1.85pt;width:13.5pt;height:9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935744" behindDoc="0" locked="0" layoutInCell="1" allowOverlap="1" wp14:anchorId="21B48B81" wp14:editId="26588FA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3AA981" id="Oval 7" o:spid="_x0000_s1026" style="position:absolute;margin-left:133.95pt;margin-top:1.85pt;width:13.5pt;height:9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934720" behindDoc="0" locked="0" layoutInCell="1" allowOverlap="1" wp14:anchorId="2E8BF7EC" wp14:editId="4AB2F50C">
                <wp:simplePos x="0" y="0"/>
                <wp:positionH relativeFrom="column">
                  <wp:posOffset>1122045</wp:posOffset>
                </wp:positionH>
                <wp:positionV relativeFrom="paragraph">
                  <wp:posOffset>23495</wp:posOffset>
                </wp:positionV>
                <wp:extent cx="171450" cy="114300"/>
                <wp:effectExtent l="0" t="0" r="19050" b="1905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BD7B90" id="Oval 8" o:spid="_x0000_s1026" style="position:absolute;margin-left:88.35pt;margin-top:1.85pt;width:13.5pt;height:9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" fillcolor="black [3213]"/>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41888" behindDoc="0" locked="0" layoutInCell="1" allowOverlap="1" wp14:anchorId="4E6F9ECE" wp14:editId="2B2C2FAF">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FCC344" id="Oval 9" o:spid="_x0000_s1026" style="position:absolute;margin-left:230.85pt;margin-top:1.85pt;width:13.5pt;height:9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940864" behindDoc="0" locked="0" layoutInCell="1" allowOverlap="1" wp14:anchorId="592E2729" wp14:editId="5AA140E3">
                <wp:simplePos x="0" y="0"/>
                <wp:positionH relativeFrom="column">
                  <wp:posOffset>2316480</wp:posOffset>
                </wp:positionH>
                <wp:positionV relativeFrom="paragraph">
                  <wp:posOffset>23495</wp:posOffset>
                </wp:positionV>
                <wp:extent cx="171450" cy="114300"/>
                <wp:effectExtent l="0" t="0" r="19050" b="1905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8E1C06" id="Oval 10" o:spid="_x0000_s1026" style="position:absolute;margin-left:182.4pt;margin-top:1.85pt;width:13.5pt;height:9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5RGwIAAC0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" fillcolor="black [3213]"/>
            </w:pict>
          </mc:Fallback>
        </mc:AlternateContent>
      </w:r>
      <w:r>
        <w:rPr>
          <w:noProof/>
          <w:sz w:val="20"/>
          <w:lang w:eastAsia="en-AU"/>
        </w:rPr>
        <mc:AlternateContent>
          <mc:Choice Requires="wps">
            <w:drawing>
              <wp:anchor distT="0" distB="0" distL="114300" distR="114300" simplePos="0" relativeHeight="251939840" behindDoc="0" locked="0" layoutInCell="1" allowOverlap="1" wp14:anchorId="77431B01" wp14:editId="646FEDB2">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379A49" id="Oval 11" o:spid="_x0000_s1026" style="position:absolute;margin-left:133.95pt;margin-top:1.85pt;width:13.5pt;height:9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938816" behindDoc="0" locked="0" layoutInCell="1" allowOverlap="1" wp14:anchorId="34FEBB14" wp14:editId="2B5BB9F2">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09F170" id="Oval 12" o:spid="_x0000_s1026" style="position:absolute;margin-left:88.35pt;margin-top:1.85pt;width:13.5pt;height: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45984" behindDoc="0" locked="0" layoutInCell="1" allowOverlap="1" wp14:anchorId="78F93DEB" wp14:editId="0CC96BBE">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998C22" id="Oval 13" o:spid="_x0000_s1026" style="position:absolute;margin-left:230.85pt;margin-top:1.85pt;width:13.5pt;height:9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44960" behindDoc="0" locked="0" layoutInCell="1" allowOverlap="1" wp14:anchorId="263705CE" wp14:editId="27E68901">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33338C" id="Oval 14" o:spid="_x0000_s1026" style="position:absolute;margin-left:182.4pt;margin-top:1.85pt;width:13.5pt;height:9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43936" behindDoc="0" locked="0" layoutInCell="1" allowOverlap="1" wp14:anchorId="5222A4AF" wp14:editId="1614A5B1">
                <wp:simplePos x="0" y="0"/>
                <wp:positionH relativeFrom="column">
                  <wp:posOffset>1701165</wp:posOffset>
                </wp:positionH>
                <wp:positionV relativeFrom="paragraph">
                  <wp:posOffset>23495</wp:posOffset>
                </wp:positionV>
                <wp:extent cx="171450" cy="114300"/>
                <wp:effectExtent l="0" t="0" r="19050" b="1905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049886" id="Oval 15" o:spid="_x0000_s1026" style="position:absolute;margin-left:133.95pt;margin-top:1.85pt;width:13.5pt;height:9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q5KHAIAAC0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942912" behindDoc="0" locked="0" layoutInCell="1" allowOverlap="1" wp14:anchorId="31254228" wp14:editId="7D67BD9D">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336E7" id="Oval 16" o:spid="_x0000_s1026" style="position:absolute;margin-left:88.35pt;margin-top:1.85pt;width:13.5pt;height:9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54767F">
      <w:pPr>
        <w:spacing w:after="120"/>
      </w:pPr>
      <w:r>
        <w:rPr>
          <w:noProof/>
          <w:sz w:val="20"/>
          <w:lang w:eastAsia="en-AU"/>
        </w:rPr>
        <mc:AlternateContent>
          <mc:Choice Requires="wps">
            <w:drawing>
              <wp:anchor distT="0" distB="0" distL="114300" distR="114300" simplePos="0" relativeHeight="251950080" behindDoc="0" locked="0" layoutInCell="1" allowOverlap="1" wp14:anchorId="0FE21C03" wp14:editId="705948D3">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930F32" id="Oval 17" o:spid="_x0000_s1026" style="position:absolute;margin-left:230.85pt;margin-top:1.85pt;width:13.5pt;height:9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49056" behindDoc="0" locked="0" layoutInCell="1" allowOverlap="1" wp14:anchorId="2C4BA729" wp14:editId="6D58A7EF">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B173F7" id="Oval 18" o:spid="_x0000_s1026" style="position:absolute;margin-left:182.4pt;margin-top:1.85pt;width:13.5pt;height:9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948032" behindDoc="0" locked="0" layoutInCell="1" allowOverlap="1" wp14:anchorId="7D2F6612" wp14:editId="1E6BB042">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5A2A83" id="Oval 19" o:spid="_x0000_s1026" style="position:absolute;margin-left:133.95pt;margin-top:1.85pt;width:13.5pt;height:9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947008" behindDoc="0" locked="0" layoutInCell="1" allowOverlap="1" wp14:anchorId="2455A739" wp14:editId="04FD07FB">
                <wp:simplePos x="0" y="0"/>
                <wp:positionH relativeFrom="column">
                  <wp:posOffset>1122045</wp:posOffset>
                </wp:positionH>
                <wp:positionV relativeFrom="paragraph">
                  <wp:posOffset>23495</wp:posOffset>
                </wp:positionV>
                <wp:extent cx="171450" cy="114300"/>
                <wp:effectExtent l="0" t="0" r="19050" b="1905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CFFDE2" id="Oval 20" o:spid="_x0000_s1026" style="position:absolute;margin-left:88.35pt;margin-top:1.85pt;width:13.5pt;height:9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ICVGwIAAC0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" fillcolor="black [3213]"/>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54767F" w:rsidRPr="008F4C0E" w:rsidRDefault="0054767F" w:rsidP="00E01AE0">
      <w:pPr>
        <w:spacing w:after="120"/>
      </w:pPr>
    </w:p>
    <w:sectPr w:rsidR="0054767F"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501" w:rsidRDefault="007D2501" w:rsidP="006475AA">
      <w:r>
        <w:separator/>
      </w:r>
    </w:p>
  </w:endnote>
  <w:endnote w:type="continuationSeparator" w:id="0">
    <w:p w:rsidR="007D2501" w:rsidRDefault="007D2501"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3D7168" w:rsidRDefault="003D7168">
        <w:pPr>
          <w:pStyle w:val="Footer"/>
          <w:jc w:val="center"/>
        </w:pPr>
        <w:r>
          <w:fldChar w:fldCharType="begin"/>
        </w:r>
        <w:r>
          <w:instrText xml:space="preserve"> PAGE   \* MERGEFORMAT </w:instrText>
        </w:r>
        <w:r>
          <w:fldChar w:fldCharType="separate"/>
        </w:r>
        <w:r w:rsidR="00A672A8">
          <w:rPr>
            <w:noProof/>
          </w:rPr>
          <w:t>12</w:t>
        </w:r>
        <w:r>
          <w:rPr>
            <w:noProof/>
          </w:rPr>
          <w:fldChar w:fldCharType="end"/>
        </w:r>
      </w:p>
    </w:sdtContent>
  </w:sdt>
  <w:p w:rsidR="003D7168" w:rsidRDefault="003D71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3D7168" w:rsidRDefault="003D7168">
        <w:pPr>
          <w:pStyle w:val="Footer"/>
          <w:jc w:val="center"/>
        </w:pPr>
        <w:r>
          <w:fldChar w:fldCharType="begin"/>
        </w:r>
        <w:r>
          <w:instrText xml:space="preserve"> PAGE   \* MERGEFORMAT </w:instrText>
        </w:r>
        <w:r>
          <w:fldChar w:fldCharType="separate"/>
        </w:r>
        <w:r w:rsidR="007D2501">
          <w:rPr>
            <w:noProof/>
          </w:rPr>
          <w:t>1</w:t>
        </w:r>
        <w:r>
          <w:rPr>
            <w:noProof/>
          </w:rPr>
          <w:fldChar w:fldCharType="end"/>
        </w:r>
      </w:p>
    </w:sdtContent>
  </w:sdt>
  <w:p w:rsidR="003D7168" w:rsidRDefault="003D71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501" w:rsidRDefault="007D2501" w:rsidP="006475AA">
      <w:r>
        <w:separator/>
      </w:r>
    </w:p>
  </w:footnote>
  <w:footnote w:type="continuationSeparator" w:id="0">
    <w:p w:rsidR="007D2501" w:rsidRDefault="007D2501"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168" w:rsidRPr="006475AA" w:rsidRDefault="007D2501">
    <w:pPr>
      <w:pStyle w:val="Header"/>
      <w:rPr>
        <w:u w:val="single"/>
      </w:rPr>
    </w:pPr>
    <w:sdt>
      <w:sdtPr>
        <w:rPr>
          <w:u w:val="single"/>
        </w:rPr>
        <w:alias w:val="Title"/>
        <w:tag w:val=""/>
        <w:id w:val="2047329495"/>
        <w:placeholder>
          <w:docPart w:val="D7CC30E31F62401C9479576C2CDFD03F"/>
        </w:placeholder>
        <w:dataBinding w:prefixMappings="xmlns:ns0='http://purl.org/dc/elements/1.1/' xmlns:ns1='http://schemas.openxmlformats.org/package/2006/metadata/core-properties' " w:xpath="/ns1:coreProperties[1]/ns0:title[1]" w:storeItemID="{6C3C8BC8-F283-45AE-878A-BAB7291924A1}"/>
        <w:text/>
      </w:sdtPr>
      <w:sdtEndPr/>
      <w:sdtContent>
        <w:r w:rsidR="003D7168">
          <w:rPr>
            <w:u w:val="single"/>
          </w:rPr>
          <w:t>Earning Money</w:t>
        </w:r>
      </w:sdtContent>
    </w:sdt>
    <w:r w:rsidR="003D7168">
      <w:rPr>
        <w:u w:val="single"/>
      </w:rPr>
      <w:tab/>
      <w:t>Test</w:t>
    </w:r>
    <w:r w:rsidR="003D7168">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168" w:rsidRDefault="003D7168"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3D7168" w:rsidRPr="00A82BA8" w:rsidRDefault="003D7168"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0A5D3BF9"/>
    <w:multiLevelType w:val="hybridMultilevel"/>
    <w:tmpl w:val="783032B8"/>
    <w:lvl w:ilvl="0" w:tplc="33244C40">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0B549E8"/>
    <w:multiLevelType w:val="hybridMultilevel"/>
    <w:tmpl w:val="C0983B8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6F37623D"/>
    <w:multiLevelType w:val="hybridMultilevel"/>
    <w:tmpl w:val="30709DD2"/>
    <w:lvl w:ilvl="0" w:tplc="0C090017">
      <w:start w:val="5"/>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0"/>
  </w:num>
  <w:num w:numId="9">
    <w:abstractNumId w:val="3"/>
  </w:num>
  <w:num w:numId="10">
    <w:abstractNumId w:val="18"/>
  </w:num>
  <w:num w:numId="11">
    <w:abstractNumId w:val="17"/>
  </w:num>
  <w:num w:numId="12">
    <w:abstractNumId w:val="7"/>
  </w:num>
  <w:num w:numId="13">
    <w:abstractNumId w:val="14"/>
  </w:num>
  <w:num w:numId="14">
    <w:abstractNumId w:val="5"/>
  </w:num>
  <w:num w:numId="15">
    <w:abstractNumId w:val="12"/>
  </w:num>
  <w:num w:numId="16">
    <w:abstractNumId w:val="16"/>
  </w:num>
  <w:num w:numId="17">
    <w:abstractNumId w:val="13"/>
  </w:num>
  <w:num w:numId="18">
    <w:abstractNumId w:val="6"/>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64A"/>
    <w:rsid w:val="0005581D"/>
    <w:rsid w:val="00066EDB"/>
    <w:rsid w:val="00067A27"/>
    <w:rsid w:val="00077B33"/>
    <w:rsid w:val="00090968"/>
    <w:rsid w:val="00090EE3"/>
    <w:rsid w:val="000966B2"/>
    <w:rsid w:val="000A3FD5"/>
    <w:rsid w:val="000A6450"/>
    <w:rsid w:val="000B3D6D"/>
    <w:rsid w:val="000F22A9"/>
    <w:rsid w:val="000F5FE1"/>
    <w:rsid w:val="00100B72"/>
    <w:rsid w:val="00104ACA"/>
    <w:rsid w:val="00180879"/>
    <w:rsid w:val="0018287C"/>
    <w:rsid w:val="00195DE5"/>
    <w:rsid w:val="001B0750"/>
    <w:rsid w:val="001D51F7"/>
    <w:rsid w:val="001D6FB4"/>
    <w:rsid w:val="002010AB"/>
    <w:rsid w:val="00204CB2"/>
    <w:rsid w:val="00216994"/>
    <w:rsid w:val="002A67A9"/>
    <w:rsid w:val="002B1F86"/>
    <w:rsid w:val="002B4995"/>
    <w:rsid w:val="002F068D"/>
    <w:rsid w:val="00325745"/>
    <w:rsid w:val="003259A3"/>
    <w:rsid w:val="003400DF"/>
    <w:rsid w:val="00342263"/>
    <w:rsid w:val="003C0637"/>
    <w:rsid w:val="003D7168"/>
    <w:rsid w:val="00412FFD"/>
    <w:rsid w:val="0042796E"/>
    <w:rsid w:val="00430164"/>
    <w:rsid w:val="00440273"/>
    <w:rsid w:val="004939CE"/>
    <w:rsid w:val="004D30EA"/>
    <w:rsid w:val="004E01B5"/>
    <w:rsid w:val="00507ABF"/>
    <w:rsid w:val="00510833"/>
    <w:rsid w:val="00536FB5"/>
    <w:rsid w:val="0054767F"/>
    <w:rsid w:val="00552960"/>
    <w:rsid w:val="00593FB7"/>
    <w:rsid w:val="005F4078"/>
    <w:rsid w:val="005F6CBB"/>
    <w:rsid w:val="006116D6"/>
    <w:rsid w:val="006475AA"/>
    <w:rsid w:val="00674B12"/>
    <w:rsid w:val="0068468D"/>
    <w:rsid w:val="006B3C9D"/>
    <w:rsid w:val="006E769D"/>
    <w:rsid w:val="0071275A"/>
    <w:rsid w:val="0073514B"/>
    <w:rsid w:val="00776778"/>
    <w:rsid w:val="0077682A"/>
    <w:rsid w:val="007A12DD"/>
    <w:rsid w:val="007D2501"/>
    <w:rsid w:val="007F0DF3"/>
    <w:rsid w:val="008174D5"/>
    <w:rsid w:val="0083306B"/>
    <w:rsid w:val="008517E7"/>
    <w:rsid w:val="008862BA"/>
    <w:rsid w:val="00887934"/>
    <w:rsid w:val="008E3476"/>
    <w:rsid w:val="008F4C0E"/>
    <w:rsid w:val="00935C76"/>
    <w:rsid w:val="00954728"/>
    <w:rsid w:val="00967EB3"/>
    <w:rsid w:val="00976676"/>
    <w:rsid w:val="00982EEA"/>
    <w:rsid w:val="009A19CF"/>
    <w:rsid w:val="00A433DF"/>
    <w:rsid w:val="00A45973"/>
    <w:rsid w:val="00A62EC0"/>
    <w:rsid w:val="00A672A8"/>
    <w:rsid w:val="00A82BA8"/>
    <w:rsid w:val="00A8708F"/>
    <w:rsid w:val="00AD0647"/>
    <w:rsid w:val="00AF2DC6"/>
    <w:rsid w:val="00B001D1"/>
    <w:rsid w:val="00B13D58"/>
    <w:rsid w:val="00B26B73"/>
    <w:rsid w:val="00B405DD"/>
    <w:rsid w:val="00B466FB"/>
    <w:rsid w:val="00B47C2C"/>
    <w:rsid w:val="00B81B08"/>
    <w:rsid w:val="00B831B6"/>
    <w:rsid w:val="00B91175"/>
    <w:rsid w:val="00B92B31"/>
    <w:rsid w:val="00BA7DA8"/>
    <w:rsid w:val="00BB2EA8"/>
    <w:rsid w:val="00BE51BB"/>
    <w:rsid w:val="00BF3C4A"/>
    <w:rsid w:val="00BF414C"/>
    <w:rsid w:val="00BF46DE"/>
    <w:rsid w:val="00C0358F"/>
    <w:rsid w:val="00C05E38"/>
    <w:rsid w:val="00C36981"/>
    <w:rsid w:val="00C37CDA"/>
    <w:rsid w:val="00C5783F"/>
    <w:rsid w:val="00C73EA4"/>
    <w:rsid w:val="00CA55A4"/>
    <w:rsid w:val="00CE7BF6"/>
    <w:rsid w:val="00D02D94"/>
    <w:rsid w:val="00D1063D"/>
    <w:rsid w:val="00D221C9"/>
    <w:rsid w:val="00D2264A"/>
    <w:rsid w:val="00D441DD"/>
    <w:rsid w:val="00D51BD2"/>
    <w:rsid w:val="00D822A0"/>
    <w:rsid w:val="00DA0092"/>
    <w:rsid w:val="00DA52F9"/>
    <w:rsid w:val="00DA664D"/>
    <w:rsid w:val="00DB3201"/>
    <w:rsid w:val="00DB6189"/>
    <w:rsid w:val="00DD53EB"/>
    <w:rsid w:val="00E01775"/>
    <w:rsid w:val="00E01AE0"/>
    <w:rsid w:val="00E0379D"/>
    <w:rsid w:val="00E10A11"/>
    <w:rsid w:val="00E36F9D"/>
    <w:rsid w:val="00E557BF"/>
    <w:rsid w:val="00E60529"/>
    <w:rsid w:val="00EA3051"/>
    <w:rsid w:val="00EA33A1"/>
    <w:rsid w:val="00ED27CB"/>
    <w:rsid w:val="00EF3F92"/>
    <w:rsid w:val="00F405CF"/>
    <w:rsid w:val="00F74C53"/>
    <w:rsid w:val="00F94060"/>
    <w:rsid w:val="00FC09DE"/>
    <w:rsid w:val="00FF092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EACD88E-4D51-4733-A390-F9831D67F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3400DF"/>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3400DF"/>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 w:type="paragraph" w:styleId="NormalWeb">
    <w:name w:val="Normal (Web)"/>
    <w:basedOn w:val="Normal"/>
    <w:uiPriority w:val="99"/>
    <w:rsid w:val="00D2264A"/>
    <w:pPr>
      <w:spacing w:before="100" w:beforeAutospacing="1" w:after="100" w:afterAutospacing="1"/>
    </w:pPr>
    <w:rPr>
      <w:rFonts w:eastAsia="Times New Roman"/>
      <w:lang w:eastAsia="en-AU"/>
    </w:rPr>
  </w:style>
  <w:style w:type="character" w:styleId="Emphasis">
    <w:name w:val="Emphasis"/>
    <w:basedOn w:val="DefaultParagraphFont"/>
    <w:qFormat/>
    <w:rsid w:val="00D2264A"/>
    <w:rPr>
      <w:i/>
      <w:iCs/>
    </w:rPr>
  </w:style>
  <w:style w:type="character" w:customStyle="1" w:styleId="apple-converted-space">
    <w:name w:val="apple-converted-space"/>
    <w:basedOn w:val="DefaultParagraphFont"/>
    <w:rsid w:val="00954728"/>
  </w:style>
  <w:style w:type="character" w:styleId="Strong">
    <w:name w:val="Strong"/>
    <w:basedOn w:val="DefaultParagraphFont"/>
    <w:uiPriority w:val="22"/>
    <w:qFormat/>
    <w:rsid w:val="00954728"/>
    <w:rPr>
      <w:b/>
      <w:bCs/>
    </w:rPr>
  </w:style>
  <w:style w:type="paragraph" w:customStyle="1" w:styleId="EduDataSty">
    <w:name w:val="EduData.Sty"/>
    <w:rsid w:val="003C0637"/>
    <w:pPr>
      <w:keepLines/>
      <w:tabs>
        <w:tab w:val="left" w:pos="851"/>
        <w:tab w:val="left" w:pos="1701"/>
        <w:tab w:val="left" w:pos="2552"/>
        <w:tab w:val="left" w:pos="3402"/>
        <w:tab w:val="left" w:pos="4253"/>
        <w:tab w:val="left" w:pos="5103"/>
        <w:tab w:val="left" w:pos="5954"/>
        <w:tab w:val="left" w:pos="6804"/>
        <w:tab w:val="left" w:pos="7655"/>
        <w:tab w:val="left" w:pos="8505"/>
        <w:tab w:val="left" w:pos="9356"/>
        <w:tab w:val="left" w:pos="10206"/>
        <w:tab w:val="left" w:pos="11057"/>
        <w:tab w:val="left" w:pos="11907"/>
      </w:tabs>
      <w:suppressAutoHyphens/>
      <w:spacing w:line="240" w:lineRule="atLeast"/>
      <w:ind w:left="851" w:hanging="851"/>
    </w:pPr>
    <w:rPr>
      <w:rFonts w:eastAsia="Times New Roman"/>
      <w:spacing w:val="-2"/>
      <w:kern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594537">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285231178">
      <w:bodyDiv w:val="1"/>
      <w:marLeft w:val="0"/>
      <w:marRight w:val="0"/>
      <w:marTop w:val="0"/>
      <w:marBottom w:val="0"/>
      <w:divBdr>
        <w:top w:val="none" w:sz="0" w:space="0" w:color="auto"/>
        <w:left w:val="none" w:sz="0" w:space="0" w:color="auto"/>
        <w:bottom w:val="none" w:sz="0" w:space="0" w:color="auto"/>
        <w:right w:val="none" w:sz="0" w:space="0" w:color="auto"/>
      </w:divBdr>
    </w:div>
    <w:div w:id="1617833785">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oleObject" Target="embeddings/oleObject18.bin"/><Relationship Id="rId50" Type="http://schemas.openxmlformats.org/officeDocument/2006/relationships/image" Target="media/image21.png"/><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0.png"/><Relationship Id="rId76" Type="http://schemas.openxmlformats.org/officeDocument/2006/relationships/image" Target="media/image34.png"/><Relationship Id="rId84" Type="http://schemas.openxmlformats.org/officeDocument/2006/relationships/image" Target="media/image38.png"/><Relationship Id="rId7" Type="http://schemas.openxmlformats.org/officeDocument/2006/relationships/image" Target="media/image1.png"/><Relationship Id="rId71" Type="http://schemas.openxmlformats.org/officeDocument/2006/relationships/oleObject" Target="embeddings/oleObject30.bin"/><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oleObject" Target="embeddings/oleObject9.bin"/><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3.bin"/><Relationship Id="rId40" Type="http://schemas.openxmlformats.org/officeDocument/2006/relationships/image" Target="media/image16.png"/><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5.png"/><Relationship Id="rId66" Type="http://schemas.openxmlformats.org/officeDocument/2006/relationships/image" Target="media/image29.png"/><Relationship Id="rId74" Type="http://schemas.openxmlformats.org/officeDocument/2006/relationships/image" Target="media/image33.png"/><Relationship Id="rId79" Type="http://schemas.openxmlformats.org/officeDocument/2006/relationships/oleObject" Target="embeddings/oleObject34.bin"/><Relationship Id="rId87"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oleObject" Target="embeddings/oleObject25.bin"/><Relationship Id="rId82" Type="http://schemas.openxmlformats.org/officeDocument/2006/relationships/image" Target="media/image37.png"/><Relationship Id="rId19"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image" Target="media/image11.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header" Target="header1.xml"/><Relationship Id="rId51" Type="http://schemas.openxmlformats.org/officeDocument/2006/relationships/oleObject" Target="embeddings/oleObject20.bin"/><Relationship Id="rId72" Type="http://schemas.openxmlformats.org/officeDocument/2006/relationships/image" Target="media/image32.png"/><Relationship Id="rId80" Type="http://schemas.openxmlformats.org/officeDocument/2006/relationships/image" Target="media/image36.png"/><Relationship Id="rId85" Type="http://schemas.openxmlformats.org/officeDocument/2006/relationships/oleObject" Target="embeddings/oleObject37.bin"/><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6.png"/><Relationship Id="rId41" Type="http://schemas.openxmlformats.org/officeDocument/2006/relationships/oleObject" Target="embeddings/oleObject15.bin"/><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header" Target="header2.xml"/><Relationship Id="rId31" Type="http://schemas.openxmlformats.org/officeDocument/2006/relationships/oleObject" Target="embeddings/oleObject10.bin"/><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5.png"/><Relationship Id="rId81" Type="http://schemas.openxmlformats.org/officeDocument/2006/relationships/oleObject" Target="embeddings/oleObject35.bin"/><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9%2010%20test%20Shor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CEED838647643E6A6C025A395E7D7F2"/>
        <w:category>
          <w:name w:val="General"/>
          <w:gallery w:val="placeholder"/>
        </w:category>
        <w:types>
          <w:type w:val="bbPlcHdr"/>
        </w:types>
        <w:behaviors>
          <w:behavior w:val="content"/>
        </w:behaviors>
        <w:guid w:val="{2F31AD13-F7E1-4E60-8F4C-2A43EDEAD0CE}"/>
      </w:docPartPr>
      <w:docPartBody>
        <w:p w:rsidR="00750EAA" w:rsidRDefault="00750EAA">
          <w:pPr>
            <w:pStyle w:val="7CEED838647643E6A6C025A395E7D7F2"/>
          </w:pPr>
          <w:r w:rsidRPr="00152996">
            <w:rPr>
              <w:rStyle w:val="PlaceholderText"/>
            </w:rPr>
            <w:t>[Category]</w:t>
          </w:r>
        </w:p>
      </w:docPartBody>
    </w:docPart>
    <w:docPart>
      <w:docPartPr>
        <w:name w:val="E568AA25A3624F6FBE5BF975CB892A28"/>
        <w:category>
          <w:name w:val="General"/>
          <w:gallery w:val="placeholder"/>
        </w:category>
        <w:types>
          <w:type w:val="bbPlcHdr"/>
        </w:types>
        <w:behaviors>
          <w:behavior w:val="content"/>
        </w:behaviors>
        <w:guid w:val="{44DCFF69-309D-494D-89BA-722266987AE1}"/>
      </w:docPartPr>
      <w:docPartBody>
        <w:p w:rsidR="00750EAA" w:rsidRDefault="00750EAA">
          <w:pPr>
            <w:pStyle w:val="E568AA25A3624F6FBE5BF975CB892A28"/>
          </w:pPr>
          <w:r w:rsidRPr="00C91EEC">
            <w:rPr>
              <w:rStyle w:val="PlaceholderText"/>
            </w:rPr>
            <w:t>[Title]</w:t>
          </w:r>
        </w:p>
      </w:docPartBody>
    </w:docPart>
    <w:docPart>
      <w:docPartPr>
        <w:name w:val="837AC36D8902466C96E6F448B1181ACF"/>
        <w:category>
          <w:name w:val="General"/>
          <w:gallery w:val="placeholder"/>
        </w:category>
        <w:types>
          <w:type w:val="bbPlcHdr"/>
        </w:types>
        <w:behaviors>
          <w:behavior w:val="content"/>
        </w:behaviors>
        <w:guid w:val="{B127BB90-1159-4A65-B2FA-4ACA2A622A8C}"/>
      </w:docPartPr>
      <w:docPartBody>
        <w:p w:rsidR="00750EAA" w:rsidRDefault="00750EAA">
          <w:pPr>
            <w:pStyle w:val="837AC36D8902466C96E6F448B1181ACF"/>
          </w:pPr>
          <w:r w:rsidRPr="00152996">
            <w:rPr>
              <w:rStyle w:val="PlaceholderText"/>
            </w:rPr>
            <w:t>[Category]</w:t>
          </w:r>
        </w:p>
      </w:docPartBody>
    </w:docPart>
    <w:docPart>
      <w:docPartPr>
        <w:name w:val="DF9B5E15D87D428BB2EE7450B4E0B463"/>
        <w:category>
          <w:name w:val="General"/>
          <w:gallery w:val="placeholder"/>
        </w:category>
        <w:types>
          <w:type w:val="bbPlcHdr"/>
        </w:types>
        <w:behaviors>
          <w:behavior w:val="content"/>
        </w:behaviors>
        <w:guid w:val="{B07A793F-6D60-4FAF-BC4A-8918FEBC9268}"/>
      </w:docPartPr>
      <w:docPartBody>
        <w:p w:rsidR="00750EAA" w:rsidRDefault="00750EAA">
          <w:pPr>
            <w:pStyle w:val="DF9B5E15D87D428BB2EE7450B4E0B463"/>
          </w:pPr>
          <w:r w:rsidRPr="00C91EEC">
            <w:rPr>
              <w:rStyle w:val="PlaceholderText"/>
            </w:rPr>
            <w:t>[Title]</w:t>
          </w:r>
        </w:p>
      </w:docPartBody>
    </w:docPart>
    <w:docPart>
      <w:docPartPr>
        <w:name w:val="D7CC30E31F62401C9479576C2CDFD03F"/>
        <w:category>
          <w:name w:val="General"/>
          <w:gallery w:val="placeholder"/>
        </w:category>
        <w:types>
          <w:type w:val="bbPlcHdr"/>
        </w:types>
        <w:behaviors>
          <w:behavior w:val="content"/>
        </w:behaviors>
        <w:guid w:val="{1EE9C962-CC68-4A88-8AA4-6334B04CB383}"/>
      </w:docPartPr>
      <w:docPartBody>
        <w:p w:rsidR="00750EAA" w:rsidRDefault="00750EAA">
          <w:pPr>
            <w:pStyle w:val="D7CC30E31F62401C9479576C2CDFD03F"/>
          </w:pPr>
          <w:r w:rsidRPr="001166EB">
            <w:rPr>
              <w:rStyle w:val="PlaceholderText"/>
            </w:rPr>
            <w:t>[Title]</w:t>
          </w:r>
        </w:p>
      </w:docPartBody>
    </w:docPart>
    <w:docPart>
      <w:docPartPr>
        <w:name w:val="41CE6180335746D38FB065F048E773AC"/>
        <w:category>
          <w:name w:val="General"/>
          <w:gallery w:val="placeholder"/>
        </w:category>
        <w:types>
          <w:type w:val="bbPlcHdr"/>
        </w:types>
        <w:behaviors>
          <w:behavior w:val="content"/>
        </w:behaviors>
        <w:guid w:val="{BB4010BD-C4A3-43C4-A72D-7738772A42BD}"/>
      </w:docPartPr>
      <w:docPartBody>
        <w:p w:rsidR="00750EAA" w:rsidRDefault="00750EAA">
          <w:pPr>
            <w:pStyle w:val="41CE6180335746D38FB065F048E773AC"/>
          </w:pPr>
          <w:r w:rsidRPr="00C91EEC">
            <w:rPr>
              <w:rStyle w:val="PlaceholderText"/>
            </w:rPr>
            <w:t>[Title]</w:t>
          </w:r>
        </w:p>
      </w:docPartBody>
    </w:docPart>
    <w:docPart>
      <w:docPartPr>
        <w:name w:val="0907633C778B423996E0D979CADCC051"/>
        <w:category>
          <w:name w:val="General"/>
          <w:gallery w:val="placeholder"/>
        </w:category>
        <w:types>
          <w:type w:val="bbPlcHdr"/>
        </w:types>
        <w:behaviors>
          <w:behavior w:val="content"/>
        </w:behaviors>
        <w:guid w:val="{85EAD456-260C-4F4E-BFA3-9980EE13E66A}"/>
      </w:docPartPr>
      <w:docPartBody>
        <w:p w:rsidR="00750EAA" w:rsidRDefault="00750EAA">
          <w:pPr>
            <w:pStyle w:val="0907633C778B423996E0D979CADCC051"/>
          </w:pPr>
          <w:r w:rsidRPr="001166EB">
            <w:rPr>
              <w:rStyle w:val="PlaceholderText"/>
            </w:rPr>
            <w:t>[Title]</w:t>
          </w:r>
        </w:p>
      </w:docPartBody>
    </w:docPart>
    <w:docPart>
      <w:docPartPr>
        <w:name w:val="B0E2FC06C0904F96B90FDF226FD1006A"/>
        <w:category>
          <w:name w:val="General"/>
          <w:gallery w:val="placeholder"/>
        </w:category>
        <w:types>
          <w:type w:val="bbPlcHdr"/>
        </w:types>
        <w:behaviors>
          <w:behavior w:val="content"/>
        </w:behaviors>
        <w:guid w:val="{1062D6B6-B85E-4CD8-9B60-5D2F80237F77}"/>
      </w:docPartPr>
      <w:docPartBody>
        <w:p w:rsidR="00750EAA" w:rsidRDefault="00750EAA" w:rsidP="00750EAA">
          <w:pPr>
            <w:pStyle w:val="B0E2FC06C0904F96B90FDF226FD1006A"/>
          </w:pPr>
          <w:r w:rsidRPr="00C91EEC">
            <w:rPr>
              <w:rStyle w:val="PlaceholderText"/>
            </w:rPr>
            <w:t>[Title]</w:t>
          </w:r>
        </w:p>
      </w:docPartBody>
    </w:docPart>
    <w:docPart>
      <w:docPartPr>
        <w:name w:val="AEEA6DC2220240DF82EFD3EAB152239A"/>
        <w:category>
          <w:name w:val="General"/>
          <w:gallery w:val="placeholder"/>
        </w:category>
        <w:types>
          <w:type w:val="bbPlcHdr"/>
        </w:types>
        <w:behaviors>
          <w:behavior w:val="content"/>
        </w:behaviors>
        <w:guid w:val="{0D9685B8-9574-47C1-B5BF-F494D1E7C520}"/>
      </w:docPartPr>
      <w:docPartBody>
        <w:p w:rsidR="00750EAA" w:rsidRDefault="00750EAA">
          <w:r w:rsidRPr="00BE33A3">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EAA"/>
    <w:rsid w:val="006A5E1B"/>
    <w:rsid w:val="00750EAA"/>
    <w:rsid w:val="00CE112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0EAA"/>
    <w:rPr>
      <w:color w:val="808080"/>
    </w:rPr>
  </w:style>
  <w:style w:type="paragraph" w:customStyle="1" w:styleId="7CEED838647643E6A6C025A395E7D7F2">
    <w:name w:val="7CEED838647643E6A6C025A395E7D7F2"/>
  </w:style>
  <w:style w:type="paragraph" w:customStyle="1" w:styleId="E568AA25A3624F6FBE5BF975CB892A28">
    <w:name w:val="E568AA25A3624F6FBE5BF975CB892A28"/>
  </w:style>
  <w:style w:type="paragraph" w:customStyle="1" w:styleId="837AC36D8902466C96E6F448B1181ACF">
    <w:name w:val="837AC36D8902466C96E6F448B1181ACF"/>
  </w:style>
  <w:style w:type="paragraph" w:customStyle="1" w:styleId="DF9B5E15D87D428BB2EE7450B4E0B463">
    <w:name w:val="DF9B5E15D87D428BB2EE7450B4E0B463"/>
  </w:style>
  <w:style w:type="paragraph" w:customStyle="1" w:styleId="D7CC30E31F62401C9479576C2CDFD03F">
    <w:name w:val="D7CC30E31F62401C9479576C2CDFD03F"/>
  </w:style>
  <w:style w:type="paragraph" w:customStyle="1" w:styleId="41CE6180335746D38FB065F048E773AC">
    <w:name w:val="41CE6180335746D38FB065F048E773AC"/>
  </w:style>
  <w:style w:type="paragraph" w:customStyle="1" w:styleId="0907633C778B423996E0D979CADCC051">
    <w:name w:val="0907633C778B423996E0D979CADCC051"/>
  </w:style>
  <w:style w:type="paragraph" w:customStyle="1" w:styleId="B0E2FC06C0904F96B90FDF226FD1006A">
    <w:name w:val="B0E2FC06C0904F96B90FDF226FD1006A"/>
    <w:rsid w:val="00750E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 10 test Shorter.dotx</Template>
  <TotalTime>1</TotalTime>
  <Pages>14</Pages>
  <Words>2227</Words>
  <Characters>12696</Characters>
  <Application>Microsoft Office Word</Application>
  <DocSecurity>0</DocSecurity>
  <Lines>105</Lines>
  <Paragraphs>29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Earning Money</vt:lpstr>
      <vt:lpstr/>
      <vt:lpstr/>
      <vt:lpstr>&lt;Earning Money&gt;</vt:lpstr>
      <vt:lpstr>Multiple Choice Answer Sheet</vt:lpstr>
      <vt:lpstr>ANSWERS</vt:lpstr>
      <vt:lpstr/>
      <vt:lpstr/>
      <vt:lpstr/>
      <vt:lpstr/>
      <vt:lpstr>&lt;Earning Money&gt;</vt:lpstr>
      <vt:lpstr>Multiple Choice Answer Sheet</vt:lpstr>
    </vt:vector>
  </TitlesOfParts>
  <Company>Western Mathematics</Company>
  <LinksUpToDate>false</LinksUpToDate>
  <CharactersWithSpaces>14894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Earning Money</dc:title>
  <dc:creator>Garry</dc:creator>
  <cp:lastModifiedBy>Garry</cp:lastModifiedBy>
  <cp:revision>4</cp:revision>
  <cp:lastPrinted>2014-04-16T04:50:00Z</cp:lastPrinted>
  <dcterms:created xsi:type="dcterms:W3CDTF">2014-04-26T03:28:00Z</dcterms:created>
  <dcterms:modified xsi:type="dcterms:W3CDTF">2014-04-27T00:25:00Z</dcterms:modified>
  <cp:category>Year 9</cp:category>
</cp:coreProperties>
</file>