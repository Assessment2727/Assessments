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33318E" w:rsidP="00325745">
            <w:pPr>
              <w:jc w:val="center"/>
              <w:rPr>
                <w:sz w:val="36"/>
                <w:szCs w:val="36"/>
              </w:rPr>
            </w:pPr>
            <w:r>
              <w:rPr>
                <w:sz w:val="36"/>
                <w:szCs w:val="36"/>
              </w:rPr>
              <w:t>9</w:t>
            </w:r>
          </w:p>
        </w:tc>
        <w:tc>
          <w:tcPr>
            <w:tcW w:w="5760" w:type="dxa"/>
            <w:shd w:val="clear" w:color="auto" w:fill="B6DDE8" w:themeFill="accent5" w:themeFillTint="66"/>
          </w:tcPr>
          <w:p w:rsidR="00A82BA8" w:rsidRPr="005C44C0" w:rsidRDefault="00DC6524"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42FF4FC013024268A1C248BCFC7927BC"/>
                </w:placeholder>
                <w:dataBinding w:prefixMappings="xmlns:ns0='http://purl.org/dc/elements/1.1/' xmlns:ns1='http://schemas.openxmlformats.org/package/2006/metadata/core-properties' " w:xpath="/ns1:coreProperties[1]/ns0:title[1]" w:storeItemID="{6C3C8BC8-F283-45AE-878A-BAB7291924A1}"/>
                <w:text/>
              </w:sdtPr>
              <w:sdtEndPr/>
              <w:sdtContent>
                <w:r w:rsidR="0033318E">
                  <w:rPr>
                    <w:rFonts w:asciiTheme="majorHAnsi" w:hAnsiTheme="majorHAnsi"/>
                    <w:i/>
                    <w:sz w:val="52"/>
                    <w:szCs w:val="52"/>
                  </w:rPr>
                  <w:t>Basic Measurement</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33318E" w:rsidRDefault="0033318E" w:rsidP="0033318E">
            <w:pPr>
              <w:rPr>
                <w:b/>
                <w:sz w:val="20"/>
                <w:szCs w:val="20"/>
              </w:rPr>
            </w:pPr>
            <w:r w:rsidRPr="005A5683">
              <w:rPr>
                <w:b/>
                <w:sz w:val="20"/>
                <w:szCs w:val="20"/>
              </w:rPr>
              <w:t>Skills and Knowledge Assessed:</w:t>
            </w:r>
          </w:p>
          <w:p w:rsidR="0033318E" w:rsidRDefault="0033318E" w:rsidP="0033318E">
            <w:pPr>
              <w:pStyle w:val="ListParagraph"/>
              <w:numPr>
                <w:ilvl w:val="0"/>
                <w:numId w:val="10"/>
              </w:numPr>
              <w:rPr>
                <w:sz w:val="16"/>
                <w:szCs w:val="16"/>
              </w:rPr>
            </w:pPr>
            <w:r w:rsidRPr="007755D9">
              <w:rPr>
                <w:sz w:val="16"/>
                <w:szCs w:val="16"/>
              </w:rPr>
              <w:t>Choose</w:t>
            </w:r>
            <w:r>
              <w:rPr>
                <w:sz w:val="16"/>
                <w:szCs w:val="16"/>
              </w:rPr>
              <w:t xml:space="preserve"> </w:t>
            </w:r>
            <w:r w:rsidRPr="007755D9">
              <w:rPr>
                <w:sz w:val="16"/>
                <w:szCs w:val="16"/>
              </w:rPr>
              <w:t>appropriate</w:t>
            </w:r>
            <w:r>
              <w:rPr>
                <w:sz w:val="16"/>
                <w:szCs w:val="16"/>
              </w:rPr>
              <w:t xml:space="preserve"> </w:t>
            </w:r>
            <w:r w:rsidRPr="007755D9">
              <w:rPr>
                <w:sz w:val="16"/>
                <w:szCs w:val="16"/>
              </w:rPr>
              <w:t>units</w:t>
            </w:r>
            <w:r>
              <w:rPr>
                <w:sz w:val="16"/>
                <w:szCs w:val="16"/>
              </w:rPr>
              <w:t xml:space="preserve"> </w:t>
            </w:r>
            <w:r w:rsidRPr="007755D9">
              <w:rPr>
                <w:sz w:val="16"/>
                <w:szCs w:val="16"/>
              </w:rPr>
              <w:t>of</w:t>
            </w:r>
            <w:r>
              <w:rPr>
                <w:sz w:val="16"/>
                <w:szCs w:val="16"/>
              </w:rPr>
              <w:t xml:space="preserve"> </w:t>
            </w:r>
            <w:r w:rsidRPr="007755D9">
              <w:rPr>
                <w:sz w:val="16"/>
                <w:szCs w:val="16"/>
              </w:rPr>
              <w:t>measurement</w:t>
            </w:r>
            <w:r>
              <w:rPr>
                <w:sz w:val="16"/>
                <w:szCs w:val="16"/>
              </w:rPr>
              <w:t xml:space="preserve"> </w:t>
            </w:r>
            <w:r w:rsidRPr="007755D9">
              <w:rPr>
                <w:sz w:val="16"/>
                <w:szCs w:val="16"/>
              </w:rPr>
              <w:t>for</w:t>
            </w:r>
            <w:r>
              <w:rPr>
                <w:sz w:val="16"/>
                <w:szCs w:val="16"/>
              </w:rPr>
              <w:t xml:space="preserve"> </w:t>
            </w:r>
            <w:r w:rsidRPr="007755D9">
              <w:rPr>
                <w:sz w:val="16"/>
                <w:szCs w:val="16"/>
              </w:rPr>
              <w:t>area</w:t>
            </w:r>
            <w:r>
              <w:rPr>
                <w:sz w:val="16"/>
                <w:szCs w:val="16"/>
              </w:rPr>
              <w:t xml:space="preserve"> </w:t>
            </w:r>
            <w:r w:rsidRPr="007755D9">
              <w:rPr>
                <w:sz w:val="16"/>
                <w:szCs w:val="16"/>
              </w:rPr>
              <w:t>and</w:t>
            </w:r>
            <w:r>
              <w:rPr>
                <w:sz w:val="16"/>
                <w:szCs w:val="16"/>
              </w:rPr>
              <w:t xml:space="preserve"> </w:t>
            </w:r>
            <w:r w:rsidRPr="007755D9">
              <w:rPr>
                <w:sz w:val="16"/>
                <w:szCs w:val="16"/>
              </w:rPr>
              <w:t>volume</w:t>
            </w:r>
            <w:r>
              <w:rPr>
                <w:sz w:val="16"/>
                <w:szCs w:val="16"/>
              </w:rPr>
              <w:t xml:space="preserve"> </w:t>
            </w:r>
            <w:r w:rsidRPr="007755D9">
              <w:rPr>
                <w:sz w:val="16"/>
                <w:szCs w:val="16"/>
              </w:rPr>
              <w:t>and</w:t>
            </w:r>
            <w:r>
              <w:rPr>
                <w:sz w:val="16"/>
                <w:szCs w:val="16"/>
              </w:rPr>
              <w:t xml:space="preserve"> </w:t>
            </w:r>
            <w:r w:rsidRPr="007755D9">
              <w:rPr>
                <w:sz w:val="16"/>
                <w:szCs w:val="16"/>
              </w:rPr>
              <w:t>convert</w:t>
            </w:r>
            <w:r>
              <w:rPr>
                <w:sz w:val="16"/>
                <w:szCs w:val="16"/>
              </w:rPr>
              <w:t xml:space="preserve"> </w:t>
            </w:r>
            <w:r w:rsidRPr="007755D9">
              <w:rPr>
                <w:sz w:val="16"/>
                <w:szCs w:val="16"/>
              </w:rPr>
              <w:t>from</w:t>
            </w:r>
            <w:r>
              <w:rPr>
                <w:sz w:val="16"/>
                <w:szCs w:val="16"/>
              </w:rPr>
              <w:t xml:space="preserve"> </w:t>
            </w:r>
            <w:r w:rsidRPr="007755D9">
              <w:rPr>
                <w:sz w:val="16"/>
                <w:szCs w:val="16"/>
              </w:rPr>
              <w:t>one</w:t>
            </w:r>
            <w:r>
              <w:rPr>
                <w:sz w:val="16"/>
                <w:szCs w:val="16"/>
              </w:rPr>
              <w:t xml:space="preserve"> </w:t>
            </w:r>
            <w:r w:rsidRPr="007755D9">
              <w:rPr>
                <w:sz w:val="16"/>
                <w:szCs w:val="16"/>
              </w:rPr>
              <w:t>unit</w:t>
            </w:r>
            <w:r>
              <w:rPr>
                <w:sz w:val="16"/>
                <w:szCs w:val="16"/>
              </w:rPr>
              <w:t xml:space="preserve"> </w:t>
            </w:r>
            <w:r w:rsidRPr="007755D9">
              <w:rPr>
                <w:sz w:val="16"/>
                <w:szCs w:val="16"/>
              </w:rPr>
              <w:t>to</w:t>
            </w:r>
            <w:r>
              <w:rPr>
                <w:sz w:val="16"/>
                <w:szCs w:val="16"/>
              </w:rPr>
              <w:t xml:space="preserve"> </w:t>
            </w:r>
            <w:r w:rsidRPr="007755D9">
              <w:rPr>
                <w:sz w:val="16"/>
                <w:szCs w:val="16"/>
              </w:rPr>
              <w:t>another</w:t>
            </w:r>
            <w:r>
              <w:rPr>
                <w:sz w:val="16"/>
                <w:szCs w:val="16"/>
              </w:rPr>
              <w:t xml:space="preserve"> </w:t>
            </w:r>
            <w:r w:rsidRPr="007755D9">
              <w:rPr>
                <w:sz w:val="16"/>
                <w:szCs w:val="16"/>
              </w:rPr>
              <w:t>(ACMMG195)</w:t>
            </w:r>
            <w:r>
              <w:rPr>
                <w:sz w:val="16"/>
                <w:szCs w:val="16"/>
              </w:rPr>
              <w:t xml:space="preserve"> </w:t>
            </w:r>
          </w:p>
          <w:p w:rsidR="0033318E" w:rsidRDefault="0033318E" w:rsidP="0033318E">
            <w:pPr>
              <w:pStyle w:val="ListParagraph"/>
              <w:numPr>
                <w:ilvl w:val="0"/>
                <w:numId w:val="10"/>
              </w:numPr>
              <w:rPr>
                <w:sz w:val="16"/>
                <w:szCs w:val="16"/>
              </w:rPr>
            </w:pPr>
            <w:r w:rsidRPr="007755D9">
              <w:rPr>
                <w:sz w:val="16"/>
                <w:szCs w:val="16"/>
              </w:rPr>
              <w:t>Find</w:t>
            </w:r>
            <w:r>
              <w:rPr>
                <w:sz w:val="16"/>
                <w:szCs w:val="16"/>
              </w:rPr>
              <w:t xml:space="preserve"> </w:t>
            </w:r>
            <w:r w:rsidRPr="007755D9">
              <w:rPr>
                <w:sz w:val="16"/>
                <w:szCs w:val="16"/>
              </w:rPr>
              <w:t>perimeters</w:t>
            </w:r>
            <w:r>
              <w:rPr>
                <w:sz w:val="16"/>
                <w:szCs w:val="16"/>
              </w:rPr>
              <w:t xml:space="preserve"> </w:t>
            </w:r>
            <w:r w:rsidRPr="007755D9">
              <w:rPr>
                <w:sz w:val="16"/>
                <w:szCs w:val="16"/>
              </w:rPr>
              <w:t>and</w:t>
            </w:r>
            <w:r>
              <w:rPr>
                <w:sz w:val="16"/>
                <w:szCs w:val="16"/>
              </w:rPr>
              <w:t xml:space="preserve"> </w:t>
            </w:r>
            <w:r w:rsidRPr="007755D9">
              <w:rPr>
                <w:sz w:val="16"/>
                <w:szCs w:val="16"/>
              </w:rPr>
              <w:t>areas</w:t>
            </w:r>
            <w:r>
              <w:rPr>
                <w:sz w:val="16"/>
                <w:szCs w:val="16"/>
              </w:rPr>
              <w:t xml:space="preserve"> </w:t>
            </w:r>
            <w:r w:rsidRPr="007755D9">
              <w:rPr>
                <w:sz w:val="16"/>
                <w:szCs w:val="16"/>
              </w:rPr>
              <w:t>of</w:t>
            </w:r>
            <w:r>
              <w:rPr>
                <w:sz w:val="16"/>
                <w:szCs w:val="16"/>
              </w:rPr>
              <w:t xml:space="preserve"> </w:t>
            </w:r>
            <w:r w:rsidRPr="007755D9">
              <w:rPr>
                <w:sz w:val="16"/>
                <w:szCs w:val="16"/>
              </w:rPr>
              <w:t>parallelograms,</w:t>
            </w:r>
            <w:r>
              <w:rPr>
                <w:sz w:val="16"/>
                <w:szCs w:val="16"/>
              </w:rPr>
              <w:t xml:space="preserve"> </w:t>
            </w:r>
            <w:r w:rsidRPr="007755D9">
              <w:rPr>
                <w:sz w:val="16"/>
                <w:szCs w:val="16"/>
              </w:rPr>
              <w:t>trapeziums,</w:t>
            </w:r>
            <w:r>
              <w:rPr>
                <w:sz w:val="16"/>
                <w:szCs w:val="16"/>
              </w:rPr>
              <w:t xml:space="preserve"> </w:t>
            </w:r>
            <w:r w:rsidRPr="007755D9">
              <w:rPr>
                <w:sz w:val="16"/>
                <w:szCs w:val="16"/>
              </w:rPr>
              <w:t>rhombuses</w:t>
            </w:r>
            <w:r>
              <w:rPr>
                <w:sz w:val="16"/>
                <w:szCs w:val="16"/>
              </w:rPr>
              <w:t xml:space="preserve"> </w:t>
            </w:r>
            <w:r w:rsidRPr="007755D9">
              <w:rPr>
                <w:sz w:val="16"/>
                <w:szCs w:val="16"/>
              </w:rPr>
              <w:t>and</w:t>
            </w:r>
            <w:r>
              <w:rPr>
                <w:sz w:val="16"/>
                <w:szCs w:val="16"/>
              </w:rPr>
              <w:t xml:space="preserve"> </w:t>
            </w:r>
            <w:r w:rsidRPr="007755D9">
              <w:rPr>
                <w:sz w:val="16"/>
                <w:szCs w:val="16"/>
              </w:rPr>
              <w:t>kites</w:t>
            </w:r>
            <w:r>
              <w:rPr>
                <w:sz w:val="16"/>
                <w:szCs w:val="16"/>
              </w:rPr>
              <w:t xml:space="preserve"> </w:t>
            </w:r>
            <w:r w:rsidRPr="007755D9">
              <w:rPr>
                <w:sz w:val="16"/>
                <w:szCs w:val="16"/>
              </w:rPr>
              <w:t>(ACMMG196)</w:t>
            </w:r>
            <w:r>
              <w:rPr>
                <w:sz w:val="16"/>
                <w:szCs w:val="16"/>
              </w:rPr>
              <w:t xml:space="preserve"> </w:t>
            </w:r>
          </w:p>
          <w:p w:rsidR="0033318E" w:rsidRPr="007755D9" w:rsidRDefault="0033318E" w:rsidP="0033318E">
            <w:pPr>
              <w:pStyle w:val="ListParagraph"/>
              <w:numPr>
                <w:ilvl w:val="0"/>
                <w:numId w:val="10"/>
              </w:numPr>
              <w:rPr>
                <w:sz w:val="16"/>
                <w:szCs w:val="16"/>
              </w:rPr>
            </w:pPr>
            <w:r w:rsidRPr="007755D9">
              <w:rPr>
                <w:sz w:val="16"/>
                <w:szCs w:val="16"/>
              </w:rPr>
              <w:t>Investigate</w:t>
            </w:r>
            <w:r>
              <w:rPr>
                <w:sz w:val="16"/>
                <w:szCs w:val="16"/>
              </w:rPr>
              <w:t xml:space="preserve"> </w:t>
            </w:r>
            <w:r w:rsidRPr="007755D9">
              <w:rPr>
                <w:sz w:val="16"/>
                <w:szCs w:val="16"/>
              </w:rPr>
              <w:t>the</w:t>
            </w:r>
            <w:r>
              <w:rPr>
                <w:sz w:val="16"/>
                <w:szCs w:val="16"/>
              </w:rPr>
              <w:t xml:space="preserve"> </w:t>
            </w:r>
            <w:r w:rsidRPr="007755D9">
              <w:rPr>
                <w:sz w:val="16"/>
                <w:szCs w:val="16"/>
              </w:rPr>
              <w:t>relationship</w:t>
            </w:r>
            <w:r>
              <w:rPr>
                <w:sz w:val="16"/>
                <w:szCs w:val="16"/>
              </w:rPr>
              <w:t xml:space="preserve"> </w:t>
            </w:r>
            <w:r w:rsidRPr="007755D9">
              <w:rPr>
                <w:sz w:val="16"/>
                <w:szCs w:val="16"/>
              </w:rPr>
              <w:t>between</w:t>
            </w:r>
            <w:r>
              <w:rPr>
                <w:sz w:val="16"/>
                <w:szCs w:val="16"/>
              </w:rPr>
              <w:t xml:space="preserve"> </w:t>
            </w:r>
            <w:r w:rsidRPr="007755D9">
              <w:rPr>
                <w:sz w:val="16"/>
                <w:szCs w:val="16"/>
              </w:rPr>
              <w:t>features</w:t>
            </w:r>
            <w:r>
              <w:rPr>
                <w:sz w:val="16"/>
                <w:szCs w:val="16"/>
              </w:rPr>
              <w:t xml:space="preserve"> </w:t>
            </w:r>
            <w:r w:rsidRPr="007755D9">
              <w:rPr>
                <w:sz w:val="16"/>
                <w:szCs w:val="16"/>
              </w:rPr>
              <w:t>of</w:t>
            </w:r>
            <w:r>
              <w:rPr>
                <w:sz w:val="16"/>
                <w:szCs w:val="16"/>
              </w:rPr>
              <w:t xml:space="preserve"> </w:t>
            </w:r>
            <w:r w:rsidRPr="007755D9">
              <w:rPr>
                <w:sz w:val="16"/>
                <w:szCs w:val="16"/>
              </w:rPr>
              <w:t>circles</w:t>
            </w:r>
            <w:r>
              <w:rPr>
                <w:sz w:val="16"/>
                <w:szCs w:val="16"/>
              </w:rPr>
              <w:t xml:space="preserve"> </w:t>
            </w:r>
            <w:r w:rsidRPr="007755D9">
              <w:rPr>
                <w:sz w:val="16"/>
                <w:szCs w:val="16"/>
              </w:rPr>
              <w:t>such</w:t>
            </w:r>
            <w:r>
              <w:rPr>
                <w:sz w:val="16"/>
                <w:szCs w:val="16"/>
              </w:rPr>
              <w:t xml:space="preserve"> </w:t>
            </w:r>
            <w:r w:rsidRPr="007755D9">
              <w:rPr>
                <w:sz w:val="16"/>
                <w:szCs w:val="16"/>
              </w:rPr>
              <w:t>as</w:t>
            </w:r>
            <w:r>
              <w:rPr>
                <w:sz w:val="16"/>
                <w:szCs w:val="16"/>
              </w:rPr>
              <w:t xml:space="preserve"> </w:t>
            </w:r>
            <w:r w:rsidRPr="007755D9">
              <w:rPr>
                <w:sz w:val="16"/>
                <w:szCs w:val="16"/>
              </w:rPr>
              <w:t>circumference,</w:t>
            </w:r>
            <w:r>
              <w:rPr>
                <w:sz w:val="16"/>
                <w:szCs w:val="16"/>
              </w:rPr>
              <w:t xml:space="preserve"> </w:t>
            </w:r>
            <w:r w:rsidRPr="007755D9">
              <w:rPr>
                <w:sz w:val="16"/>
                <w:szCs w:val="16"/>
              </w:rPr>
              <w:t>area,</w:t>
            </w:r>
            <w:r>
              <w:rPr>
                <w:sz w:val="16"/>
                <w:szCs w:val="16"/>
              </w:rPr>
              <w:t xml:space="preserve"> </w:t>
            </w:r>
            <w:r w:rsidRPr="007755D9">
              <w:rPr>
                <w:sz w:val="16"/>
                <w:szCs w:val="16"/>
              </w:rPr>
              <w:t>radius</w:t>
            </w:r>
            <w:r>
              <w:rPr>
                <w:sz w:val="16"/>
                <w:szCs w:val="16"/>
              </w:rPr>
              <w:t xml:space="preserve"> </w:t>
            </w:r>
            <w:r w:rsidRPr="007755D9">
              <w:rPr>
                <w:sz w:val="16"/>
                <w:szCs w:val="16"/>
              </w:rPr>
              <w:t>and</w:t>
            </w:r>
            <w:r>
              <w:rPr>
                <w:sz w:val="16"/>
                <w:szCs w:val="16"/>
              </w:rPr>
              <w:t xml:space="preserve"> </w:t>
            </w:r>
            <w:r w:rsidRPr="007755D9">
              <w:rPr>
                <w:sz w:val="16"/>
                <w:szCs w:val="16"/>
              </w:rPr>
              <w:t>diameter.</w:t>
            </w:r>
            <w:r>
              <w:rPr>
                <w:sz w:val="16"/>
                <w:szCs w:val="16"/>
              </w:rPr>
              <w:t xml:space="preserve"> </w:t>
            </w:r>
            <w:r w:rsidRPr="007755D9">
              <w:rPr>
                <w:sz w:val="16"/>
                <w:szCs w:val="16"/>
              </w:rPr>
              <w:t>Use</w:t>
            </w:r>
            <w:r>
              <w:rPr>
                <w:sz w:val="16"/>
                <w:szCs w:val="16"/>
              </w:rPr>
              <w:t xml:space="preserve"> </w:t>
            </w:r>
            <w:r w:rsidRPr="007755D9">
              <w:rPr>
                <w:sz w:val="16"/>
                <w:szCs w:val="16"/>
              </w:rPr>
              <w:t>formulas</w:t>
            </w:r>
            <w:r>
              <w:rPr>
                <w:sz w:val="16"/>
                <w:szCs w:val="16"/>
              </w:rPr>
              <w:t xml:space="preserve"> </w:t>
            </w:r>
            <w:r w:rsidRPr="007755D9">
              <w:rPr>
                <w:sz w:val="16"/>
                <w:szCs w:val="16"/>
              </w:rPr>
              <w:t>to</w:t>
            </w:r>
            <w:r>
              <w:rPr>
                <w:sz w:val="16"/>
                <w:szCs w:val="16"/>
              </w:rPr>
              <w:t xml:space="preserve"> </w:t>
            </w:r>
            <w:r w:rsidRPr="007755D9">
              <w:rPr>
                <w:sz w:val="16"/>
                <w:szCs w:val="16"/>
              </w:rPr>
              <w:t>solve</w:t>
            </w:r>
            <w:r>
              <w:rPr>
                <w:sz w:val="16"/>
                <w:szCs w:val="16"/>
              </w:rPr>
              <w:t xml:space="preserve"> </w:t>
            </w:r>
            <w:r w:rsidRPr="007755D9">
              <w:rPr>
                <w:sz w:val="16"/>
                <w:szCs w:val="16"/>
              </w:rPr>
              <w:t>problems</w:t>
            </w:r>
            <w:r>
              <w:rPr>
                <w:sz w:val="16"/>
                <w:szCs w:val="16"/>
              </w:rPr>
              <w:t xml:space="preserve"> </w:t>
            </w:r>
            <w:r w:rsidRPr="007755D9">
              <w:rPr>
                <w:sz w:val="16"/>
                <w:szCs w:val="16"/>
              </w:rPr>
              <w:t>involving</w:t>
            </w:r>
            <w:r>
              <w:rPr>
                <w:sz w:val="16"/>
                <w:szCs w:val="16"/>
              </w:rPr>
              <w:t xml:space="preserve"> </w:t>
            </w:r>
            <w:r w:rsidRPr="007755D9">
              <w:rPr>
                <w:sz w:val="16"/>
                <w:szCs w:val="16"/>
              </w:rPr>
              <w:t>circumference</w:t>
            </w:r>
            <w:r>
              <w:rPr>
                <w:sz w:val="16"/>
                <w:szCs w:val="16"/>
              </w:rPr>
              <w:t xml:space="preserve"> </w:t>
            </w:r>
            <w:r w:rsidRPr="007755D9">
              <w:rPr>
                <w:sz w:val="16"/>
                <w:szCs w:val="16"/>
              </w:rPr>
              <w:t>and</w:t>
            </w:r>
            <w:r>
              <w:rPr>
                <w:sz w:val="16"/>
                <w:szCs w:val="16"/>
              </w:rPr>
              <w:t xml:space="preserve"> </w:t>
            </w:r>
            <w:r w:rsidRPr="007755D9">
              <w:rPr>
                <w:sz w:val="16"/>
                <w:szCs w:val="16"/>
              </w:rPr>
              <w:t>area</w:t>
            </w:r>
            <w:r>
              <w:rPr>
                <w:sz w:val="16"/>
                <w:szCs w:val="16"/>
              </w:rPr>
              <w:t xml:space="preserve"> </w:t>
            </w:r>
            <w:r w:rsidRPr="007755D9">
              <w:rPr>
                <w:sz w:val="16"/>
                <w:szCs w:val="16"/>
              </w:rPr>
              <w:t>(ACMMG197)</w:t>
            </w:r>
            <w:r>
              <w:rPr>
                <w:sz w:val="16"/>
                <w:szCs w:val="16"/>
              </w:rPr>
              <w:t xml:space="preserve"> </w:t>
            </w:r>
          </w:p>
          <w:p w:rsidR="0033318E" w:rsidRDefault="0033318E" w:rsidP="00032278">
            <w:pPr>
              <w:pStyle w:val="ListParagraph"/>
              <w:numPr>
                <w:ilvl w:val="0"/>
                <w:numId w:val="10"/>
              </w:numPr>
              <w:rPr>
                <w:sz w:val="16"/>
                <w:szCs w:val="16"/>
              </w:rPr>
            </w:pPr>
            <w:r w:rsidRPr="0033318E">
              <w:rPr>
                <w:sz w:val="16"/>
                <w:szCs w:val="16"/>
              </w:rPr>
              <w:t>Investigate very small and very large time scales and intervals  (ACMMG219)</w:t>
            </w:r>
          </w:p>
          <w:p w:rsidR="00204CB2" w:rsidRPr="00204CB2" w:rsidRDefault="0033318E" w:rsidP="0033318E">
            <w:pPr>
              <w:pStyle w:val="ListParagraph"/>
              <w:numPr>
                <w:ilvl w:val="0"/>
                <w:numId w:val="10"/>
              </w:numPr>
              <w:rPr>
                <w:sz w:val="16"/>
                <w:szCs w:val="16"/>
              </w:rPr>
            </w:pPr>
            <w:r w:rsidRPr="0033318E">
              <w:rPr>
                <w:sz w:val="16"/>
                <w:szCs w:val="16"/>
              </w:rPr>
              <w:t xml:space="preserve">Express numbers in scientific notation (ACMNA210)  </w:t>
            </w:r>
          </w:p>
        </w:tc>
        <w:tc>
          <w:tcPr>
            <w:tcW w:w="3170" w:type="dxa"/>
            <w:shd w:val="clear" w:color="auto" w:fill="B6DDE8" w:themeFill="accent5" w:themeFillTint="66"/>
          </w:tcPr>
          <w:p w:rsidR="00204CB2" w:rsidRDefault="00204CB2" w:rsidP="00032278"/>
          <w:p w:rsidR="00204CB2" w:rsidRPr="00325745" w:rsidRDefault="00204CB2" w:rsidP="00032278">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032278">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032278">
            <w:pPr>
              <w:jc w:val="center"/>
            </w:pPr>
            <w:r>
              <w:t>Write all working and answers in the spaces provided on this test paper.</w:t>
            </w:r>
          </w:p>
          <w:p w:rsidR="00A82BA8" w:rsidRDefault="00A82BA8" w:rsidP="00032278"/>
        </w:tc>
      </w:tr>
      <w:tr w:rsidR="00A82BA8" w:rsidTr="00430164">
        <w:trPr>
          <w:cantSplit/>
          <w:trHeight w:val="851"/>
        </w:trPr>
        <w:tc>
          <w:tcPr>
            <w:tcW w:w="658" w:type="dxa"/>
            <w:tcBorders>
              <w:bottom w:val="single" w:sz="4" w:space="0" w:color="auto"/>
            </w:tcBorders>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0346EA" w:rsidRDefault="000346EA" w:rsidP="000346EA">
            <w:pPr>
              <w:pStyle w:val="QuestionStyle"/>
            </w:pPr>
            <w:r>
              <w:t>Use a ruler to measure the width of the interval AB to the nearest cm.</w:t>
            </w:r>
          </w:p>
          <w:p w:rsidR="000346EA" w:rsidRPr="009D41AD" w:rsidRDefault="00DC6524" w:rsidP="000346EA">
            <w:pPr>
              <w:pStyle w:val="QuestionStyle"/>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margin-left:37.75pt;margin-top:11.05pt;width:274.55pt;height:17.5pt;z-index:251727872;mso-position-horizontal-relative:text;mso-position-vertical-relative:text">
                  <v:imagedata r:id="rId7" o:title=""/>
                </v:shape>
                <o:OLEObject Type="Embed" ProgID="FXDraw3.Document" ShapeID="_x0000_s1072" DrawAspect="Content" ObjectID="_1460100025" r:id="rId8"/>
              </w:object>
            </w:r>
            <w:r w:rsidR="009D41AD">
              <w:t xml:space="preserve"> </w:t>
            </w:r>
          </w:p>
          <w:p w:rsidR="000346EA" w:rsidRDefault="000346EA" w:rsidP="000346EA">
            <w:pPr>
              <w:pStyle w:val="QuestionStyle"/>
            </w:pPr>
          </w:p>
          <w:p w:rsidR="000346EA" w:rsidRDefault="000346EA" w:rsidP="000346EA">
            <w:pPr>
              <w:pStyle w:val="QuestionStyle"/>
            </w:pPr>
          </w:p>
          <w:p w:rsidR="000346EA" w:rsidRDefault="000346EA" w:rsidP="000346EA"/>
          <w:p w:rsidR="000346EA" w:rsidRDefault="000346EA" w:rsidP="000346EA"/>
          <w:p w:rsidR="000346EA" w:rsidRDefault="000346EA" w:rsidP="000346EA">
            <w:r>
              <w:t>……………………………………………………………………………………………………………</w:t>
            </w:r>
          </w:p>
          <w:p w:rsidR="005F6CBB" w:rsidRPr="00D1063D" w:rsidRDefault="005F6CBB" w:rsidP="000346EA">
            <w:pPr>
              <w:pStyle w:val="QuestionStyle"/>
            </w:pP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0346EA" w:rsidP="000346EA">
            <w:pPr>
              <w:pStyle w:val="QuestionStyle"/>
            </w:pPr>
            <w:r>
              <w:t xml:space="preserve">How many minutes are there in  </w:t>
            </w:r>
            <w:r w:rsidRPr="000346EA">
              <w:rPr>
                <w:color w:val="FF0000"/>
                <w:position w:val="-18"/>
              </w:rPr>
              <w:object w:dxaOrig="954" w:dyaOrig="510">
                <v:shape id="_x0000_i1025" type="#_x0000_t75" style="width:48.35pt;height:25.7pt" o:ole="">
                  <v:imagedata r:id="rId9" o:title=""/>
                </v:shape>
                <o:OLEObject Type="Embed" ProgID="FXE300.Equation" ShapeID="_x0000_i1025" DrawAspect="Content" ObjectID="_1460099998" r:id="rId10"/>
              </w:object>
            </w:r>
            <w:r>
              <w:t xml:space="preserve"> </w:t>
            </w:r>
          </w:p>
          <w:p w:rsidR="000346EA" w:rsidRDefault="000346EA" w:rsidP="000346EA"/>
          <w:p w:rsidR="000346EA" w:rsidRDefault="000346EA" w:rsidP="000346EA">
            <w:r>
              <w:t>……………………………………………………………………………………………………………</w:t>
            </w:r>
          </w:p>
          <w:p w:rsidR="000346EA" w:rsidRDefault="000346EA" w:rsidP="000346EA"/>
          <w:p w:rsidR="005F6CBB" w:rsidRDefault="000346EA" w:rsidP="000346EA">
            <w:r>
              <w:t>……………………………………………………………………………………………………………</w:t>
            </w:r>
          </w:p>
        </w:tc>
      </w:tr>
      <w:tr w:rsidR="000346EA" w:rsidTr="00430164">
        <w:trPr>
          <w:cantSplit/>
          <w:trHeight w:val="851"/>
        </w:trPr>
        <w:tc>
          <w:tcPr>
            <w:tcW w:w="658" w:type="dxa"/>
            <w:tcBorders>
              <w:top w:val="single" w:sz="4" w:space="0" w:color="auto"/>
              <w:bottom w:val="single" w:sz="4" w:space="0" w:color="auto"/>
            </w:tcBorders>
            <w:shd w:val="clear" w:color="auto" w:fill="00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DC6524" w:rsidP="000346EA">
            <w:pPr>
              <w:spacing w:after="120"/>
            </w:pPr>
            <w:r>
              <w:rPr>
                <w:rFonts w:ascii="Calibri" w:hAnsi="Calibri"/>
                <w:sz w:val="22"/>
                <w:szCs w:val="22"/>
              </w:rPr>
              <w:object w:dxaOrig="1440" w:dyaOrig="1440" w14:anchorId="04FAC092">
                <v:shape id="_x0000_s1027" type="#_x0000_t75" style="position:absolute;margin-left:243.2pt;margin-top:3pt;width:109.3pt;height:124.15pt;z-index:251716608;mso-position-horizontal-relative:text;mso-position-vertical-relative:text">
                  <v:imagedata r:id="rId11" o:title=""/>
                </v:shape>
                <o:OLEObject Type="Embed" ProgID="FXDraw3.Document" ShapeID="_x0000_s1027" DrawAspect="Content" ObjectID="_1460100026" r:id="rId12"/>
              </w:object>
            </w:r>
            <w:r w:rsidR="000346EA">
              <w:t>What is the perimeter of the square?</w:t>
            </w:r>
          </w:p>
          <w:p w:rsidR="000346EA" w:rsidRDefault="000346EA" w:rsidP="000346EA"/>
          <w:p w:rsidR="000346EA" w:rsidRDefault="000346EA" w:rsidP="000346EA">
            <w:r>
              <w:t>…………………………………………</w:t>
            </w:r>
          </w:p>
          <w:p w:rsidR="000346EA" w:rsidRDefault="000346EA" w:rsidP="000346EA"/>
          <w:p w:rsidR="000346EA" w:rsidRDefault="000346EA" w:rsidP="000346EA">
            <w:r>
              <w:t>………………………………………….</w:t>
            </w:r>
          </w:p>
          <w:p w:rsidR="000346EA" w:rsidRDefault="000346EA" w:rsidP="000346EA"/>
          <w:p w:rsidR="000346EA" w:rsidRDefault="000346EA" w:rsidP="000346EA">
            <w:r>
              <w:t>…………………………………………</w:t>
            </w:r>
          </w:p>
          <w:p w:rsidR="000346EA" w:rsidRDefault="000346EA" w:rsidP="000346EA"/>
          <w:p w:rsidR="000346EA" w:rsidRDefault="000346EA" w:rsidP="000346EA">
            <w:r>
              <w:t>………………………………………….</w:t>
            </w:r>
          </w:p>
        </w:tc>
      </w:tr>
      <w:tr w:rsidR="000346EA" w:rsidTr="00430164">
        <w:trPr>
          <w:cantSplit/>
          <w:trHeight w:val="851"/>
        </w:trPr>
        <w:tc>
          <w:tcPr>
            <w:tcW w:w="658" w:type="dxa"/>
            <w:tcBorders>
              <w:top w:val="single" w:sz="4" w:space="0" w:color="auto"/>
              <w:bottom w:val="single" w:sz="4" w:space="0" w:color="auto"/>
            </w:tcBorders>
            <w:shd w:val="clear" w:color="auto" w:fill="00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107C84" w:rsidRDefault="00107C84" w:rsidP="000346EA">
            <w:pPr>
              <w:pStyle w:val="QuestionStyle"/>
            </w:pPr>
            <w:r>
              <w:t xml:space="preserve">Warren walks 1200 metres to the bus stop in the morning and then 900 metres from the bus to school. </w:t>
            </w:r>
          </w:p>
          <w:p w:rsidR="00107C84" w:rsidRDefault="00B86080" w:rsidP="000346EA">
            <w:pPr>
              <w:pStyle w:val="QuestionStyle"/>
            </w:pPr>
            <w:r>
              <w:t>How many kilometres does</w:t>
            </w:r>
            <w:r w:rsidR="00107C84">
              <w:t xml:space="preserve"> he walk altogether on his way to school?</w:t>
            </w:r>
          </w:p>
          <w:p w:rsidR="00B86080" w:rsidRDefault="00B86080" w:rsidP="00B86080"/>
          <w:p w:rsidR="00B86080" w:rsidRDefault="00B86080" w:rsidP="00B86080">
            <w:r>
              <w:t>……………………………………………………………………………………………………………</w:t>
            </w:r>
          </w:p>
          <w:p w:rsidR="00B86080" w:rsidRDefault="00B86080" w:rsidP="00B86080"/>
          <w:p w:rsidR="00107C84" w:rsidRDefault="00B86080" w:rsidP="00B86080">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00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B86080" w:rsidRDefault="00DC6524" w:rsidP="005A1823">
            <w:pPr>
              <w:spacing w:after="120"/>
              <w:ind w:right="4570"/>
            </w:pPr>
            <w:r>
              <w:rPr>
                <w:rFonts w:ascii="Calibri" w:hAnsi="Calibri"/>
                <w:sz w:val="22"/>
                <w:szCs w:val="22"/>
              </w:rPr>
              <w:object w:dxaOrig="1440" w:dyaOrig="1440">
                <v:shape id="_x0000_s1028" type="#_x0000_t75" style="position:absolute;margin-left:302.6pt;margin-top:11.6pt;width:153.9pt;height:124.15pt;z-index:251717632;mso-position-horizontal-relative:text;mso-position-vertical-relative:text">
                  <v:imagedata r:id="rId13" o:title=""/>
                </v:shape>
                <o:OLEObject Type="Embed" ProgID="FXDraw3.Document" ShapeID="_x0000_s1028" DrawAspect="Content" ObjectID="_1460100027" r:id="rId14"/>
              </w:object>
            </w:r>
            <w:r w:rsidR="005A1823">
              <w:t>How many rpm is this tachometer indicating?</w:t>
            </w:r>
          </w:p>
          <w:p w:rsidR="00B86080" w:rsidRDefault="00B86080" w:rsidP="00B86080"/>
          <w:p w:rsidR="005A1823" w:rsidRDefault="005A1823" w:rsidP="00B86080"/>
          <w:p w:rsidR="005A1823" w:rsidRDefault="005A1823" w:rsidP="00B86080"/>
          <w:p w:rsidR="00B86080" w:rsidRDefault="00B86080" w:rsidP="00B86080"/>
          <w:p w:rsidR="005A1823" w:rsidRDefault="005A1823" w:rsidP="00B86080"/>
          <w:p w:rsidR="005A1823" w:rsidRDefault="005A1823" w:rsidP="00B86080"/>
          <w:p w:rsidR="00B86080" w:rsidRDefault="00B86080" w:rsidP="00B86080">
            <w:r>
              <w:t>………………………………………………………….</w:t>
            </w:r>
          </w:p>
          <w:p w:rsidR="00B86080" w:rsidRDefault="00B86080" w:rsidP="00B86080"/>
          <w:p w:rsidR="000346EA" w:rsidRDefault="00B86080" w:rsidP="00B86080">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D350A0" w:rsidRDefault="00DC6524" w:rsidP="00D350A0">
            <w:pPr>
              <w:pStyle w:val="QuestionStyle"/>
            </w:pPr>
            <w:r>
              <w:rPr>
                <w:noProof/>
                <w:lang w:eastAsia="en-AU"/>
              </w:rPr>
              <w:object w:dxaOrig="1440" w:dyaOrig="1440">
                <v:shape id="_x0000_s1034" type="#_x0000_t75" style="position:absolute;margin-left:281.5pt;margin-top:8.05pt;width:179.45pt;height:89.55pt;z-index:251722752;mso-position-horizontal-relative:text;mso-position-vertical-relative:text">
                  <v:imagedata r:id="rId15" o:title=""/>
                </v:shape>
                <o:OLEObject Type="Embed" ProgID="FXDraw3.Document" ShapeID="_x0000_s1034" DrawAspect="Content" ObjectID="_1460100028" r:id="rId16"/>
              </w:object>
            </w:r>
            <w:r w:rsidR="00D350A0">
              <w:t>Find</w:t>
            </w:r>
            <w:r w:rsidR="00032278">
              <w:t xml:space="preserve"> the perimeter of this parallelogram</w:t>
            </w:r>
            <w:r w:rsidR="00D350A0">
              <w:t>.</w:t>
            </w:r>
          </w:p>
          <w:p w:rsidR="000346EA" w:rsidRDefault="000346EA" w:rsidP="000346EA">
            <w:pPr>
              <w:pStyle w:val="QuestionStyle"/>
            </w:pPr>
          </w:p>
          <w:p w:rsidR="00D350A0" w:rsidRDefault="00D350A0" w:rsidP="000346EA">
            <w:pPr>
              <w:pStyle w:val="QuestionStyle"/>
            </w:pPr>
          </w:p>
          <w:p w:rsidR="00D350A0" w:rsidRDefault="00D350A0" w:rsidP="000346EA">
            <w:pPr>
              <w:pStyle w:val="QuestionStyle"/>
            </w:pPr>
          </w:p>
          <w:p w:rsidR="00D350A0" w:rsidRDefault="00D350A0" w:rsidP="000346EA">
            <w:pPr>
              <w:pStyle w:val="QuestionStyle"/>
            </w:pPr>
          </w:p>
          <w:p w:rsidR="00D350A0" w:rsidRDefault="00D350A0" w:rsidP="000346EA">
            <w:pPr>
              <w:pStyle w:val="QuestionStyle"/>
            </w:pPr>
          </w:p>
          <w:p w:rsidR="00D350A0" w:rsidRDefault="00D350A0" w:rsidP="000346EA">
            <w:pPr>
              <w:pStyle w:val="QuestionStyle"/>
            </w:pPr>
          </w:p>
          <w:p w:rsidR="00D350A0" w:rsidRDefault="00D350A0" w:rsidP="00D350A0"/>
          <w:p w:rsidR="00D350A0" w:rsidRDefault="00D350A0" w:rsidP="00D350A0">
            <w:r>
              <w:t>……………………………………………………………………………………………………………</w:t>
            </w:r>
          </w:p>
          <w:p w:rsidR="00D350A0" w:rsidRDefault="00D350A0" w:rsidP="00D350A0"/>
          <w:p w:rsidR="00D350A0" w:rsidRDefault="00D350A0" w:rsidP="00D350A0">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FB767D" w:rsidP="000346EA">
            <w:pPr>
              <w:pStyle w:val="QuestionStyle"/>
            </w:pPr>
            <w:r>
              <w:t>A park has an area of 4.6 hectares, of which 12 000 m</w:t>
            </w:r>
            <w:r w:rsidRPr="00FB767D">
              <w:rPr>
                <w:vertAlign w:val="superscript"/>
              </w:rPr>
              <w:t>2</w:t>
            </w:r>
            <w:r>
              <w:t xml:space="preserve"> is mowed. What area is not mowed?</w:t>
            </w:r>
          </w:p>
          <w:p w:rsidR="00FB767D" w:rsidRDefault="00FB767D" w:rsidP="000346EA">
            <w:pPr>
              <w:pStyle w:val="QuestionStyle"/>
            </w:pPr>
            <w:r>
              <w:t>Answer in hectares.</w:t>
            </w:r>
          </w:p>
          <w:p w:rsidR="00FB767D" w:rsidRDefault="00FB767D" w:rsidP="00FB767D"/>
          <w:p w:rsidR="00FB767D" w:rsidRDefault="00FB767D" w:rsidP="00FB767D">
            <w:r>
              <w:t>……………………………………………………………………………………………………………</w:t>
            </w:r>
          </w:p>
          <w:p w:rsidR="00FB767D" w:rsidRDefault="00FB767D" w:rsidP="00FB767D"/>
          <w:p w:rsidR="00FB767D" w:rsidRDefault="00FB767D" w:rsidP="00FB767D">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2278" w:rsidRDefault="00DC6524" w:rsidP="00032278">
            <w:pPr>
              <w:pStyle w:val="QuestionStyle"/>
            </w:pPr>
            <w:r>
              <w:rPr>
                <w:noProof/>
                <w:lang w:eastAsia="en-AU"/>
              </w:rPr>
              <w:object w:dxaOrig="1440" w:dyaOrig="1440">
                <v:shape id="_x0000_s1035" type="#_x0000_t75" style="position:absolute;margin-left:217.9pt;margin-top:-.95pt;width:244.45pt;height:94.85pt;z-index:251723776;mso-position-horizontal-relative:text;mso-position-vertical-relative:text">
                  <v:imagedata r:id="rId17" o:title=""/>
                </v:shape>
                <o:OLEObject Type="Embed" ProgID="FXDraw3.Document" ShapeID="_x0000_s1035" DrawAspect="Content" ObjectID="_1460100029" r:id="rId18"/>
              </w:object>
            </w:r>
            <w:r w:rsidR="00032278">
              <w:t>Find the area of this rectangle.</w:t>
            </w:r>
          </w:p>
          <w:p w:rsidR="00032278" w:rsidRDefault="00032278" w:rsidP="00032278">
            <w:pPr>
              <w:pStyle w:val="QuestionStyle"/>
            </w:pPr>
          </w:p>
          <w:p w:rsidR="00032278" w:rsidRDefault="00032278" w:rsidP="00032278">
            <w:pPr>
              <w:pStyle w:val="QuestionStyle"/>
            </w:pPr>
          </w:p>
          <w:p w:rsidR="00032278" w:rsidRDefault="00032278" w:rsidP="00032278">
            <w:pPr>
              <w:pStyle w:val="QuestionStyle"/>
            </w:pPr>
          </w:p>
          <w:p w:rsidR="00032278" w:rsidRDefault="00032278" w:rsidP="00032278">
            <w:pPr>
              <w:pStyle w:val="QuestionStyle"/>
            </w:pPr>
          </w:p>
          <w:p w:rsidR="00032278" w:rsidRDefault="00032278" w:rsidP="00032278">
            <w:pPr>
              <w:pStyle w:val="QuestionStyle"/>
            </w:pPr>
          </w:p>
          <w:p w:rsidR="00032278" w:rsidRDefault="00032278" w:rsidP="00032278">
            <w:pPr>
              <w:pStyle w:val="QuestionStyle"/>
            </w:pPr>
          </w:p>
          <w:p w:rsidR="00032278" w:rsidRDefault="00032278" w:rsidP="00032278"/>
          <w:p w:rsidR="00032278" w:rsidRDefault="00032278" w:rsidP="00032278">
            <w:r>
              <w:t>……………………………………………………………………………………………………………</w:t>
            </w:r>
          </w:p>
          <w:p w:rsidR="00032278" w:rsidRDefault="00032278" w:rsidP="00032278"/>
          <w:p w:rsidR="000346EA" w:rsidRDefault="00032278" w:rsidP="00032278">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DC6524" w:rsidP="000346EA">
            <w:pPr>
              <w:pStyle w:val="QuestionStyle"/>
            </w:pPr>
            <w:r>
              <w:rPr>
                <w:noProof/>
                <w:lang w:eastAsia="en-AU"/>
              </w:rPr>
              <w:object w:dxaOrig="1440" w:dyaOrig="1440" w14:anchorId="4E3CA579">
                <v:shape id="_x0000_s1038" type="#_x0000_t75" style="position:absolute;margin-left:296.6pt;margin-top:6.2pt;width:171.55pt;height:103.55pt;z-index:251725824;mso-position-horizontal-relative:text;mso-position-vertical-relative:text">
                  <v:imagedata r:id="rId19" o:title=""/>
                </v:shape>
                <o:OLEObject Type="Embed" ProgID="FXDraw3.Document" ShapeID="_x0000_s1038" DrawAspect="Content" ObjectID="_1460100030" r:id="rId20"/>
              </w:object>
            </w:r>
            <w:r w:rsidR="00FB767D">
              <w:t>Find the perimeter of this trapezium.</w:t>
            </w:r>
          </w:p>
          <w:p w:rsidR="00FB767D" w:rsidRDefault="00FB767D" w:rsidP="00FB767D"/>
          <w:p w:rsidR="00FB767D" w:rsidRDefault="00FB767D" w:rsidP="00FB767D"/>
          <w:p w:rsidR="00FB767D" w:rsidRDefault="00FB767D" w:rsidP="00FB767D">
            <w:r>
              <w:t>…………………………………………………</w:t>
            </w:r>
          </w:p>
          <w:p w:rsidR="00FB767D" w:rsidRDefault="00FB767D" w:rsidP="00FB767D"/>
          <w:p w:rsidR="00FB767D" w:rsidRDefault="00FB767D" w:rsidP="00FB767D">
            <w:r>
              <w:t>…………………………………………………</w:t>
            </w:r>
          </w:p>
          <w:p w:rsidR="00FB767D" w:rsidRDefault="00FB767D" w:rsidP="00FB767D"/>
          <w:p w:rsidR="00FB767D" w:rsidRDefault="00FB767D" w:rsidP="00FB767D">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FF99"/>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177CCA" w:rsidP="000346EA">
            <w:pPr>
              <w:pStyle w:val="QuestionStyle"/>
            </w:pPr>
            <w:r>
              <w:t>The 1</w:t>
            </w:r>
            <w:r w:rsidRPr="00177CCA">
              <w:rPr>
                <w:vertAlign w:val="superscript"/>
              </w:rPr>
              <w:t>st</w:t>
            </w:r>
            <w:r>
              <w:t xml:space="preserve"> Jan 2001 was the first day of </w:t>
            </w:r>
            <w:r w:rsidR="00E170C2">
              <w:t xml:space="preserve">the </w:t>
            </w:r>
            <w:r>
              <w:t>third millennium of the common era.</w:t>
            </w:r>
          </w:p>
          <w:p w:rsidR="00177CCA" w:rsidRDefault="00177CCA" w:rsidP="000346EA">
            <w:pPr>
              <w:pStyle w:val="QuestionStyle"/>
            </w:pPr>
            <w:r>
              <w:t xml:space="preserve">What </w:t>
            </w:r>
            <w:r w:rsidR="00E170C2">
              <w:t xml:space="preserve">will </w:t>
            </w:r>
            <w:r>
              <w:t>be the date of the l</w:t>
            </w:r>
            <w:r w:rsidR="00E170C2">
              <w:t>ast day of the third millennium?</w:t>
            </w:r>
          </w:p>
          <w:p w:rsidR="00177CCA" w:rsidRDefault="00177CCA" w:rsidP="00177CCA"/>
          <w:p w:rsidR="00177CCA" w:rsidRDefault="00177CCA" w:rsidP="00177CCA">
            <w:r>
              <w:t>……………………………………………………………………………………………………………</w:t>
            </w:r>
          </w:p>
          <w:p w:rsidR="00177CCA" w:rsidRDefault="00177CCA" w:rsidP="00177CCA"/>
          <w:p w:rsidR="00177CCA" w:rsidRDefault="00177CCA" w:rsidP="00177CCA">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CCCC"/>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3054CE" w:rsidP="000346EA">
            <w:pPr>
              <w:pStyle w:val="QuestionStyle"/>
            </w:pPr>
            <w:r>
              <w:t>Write the number 870 000 000 000 in standard notation.</w:t>
            </w:r>
          </w:p>
          <w:p w:rsidR="003054CE" w:rsidRDefault="003054CE" w:rsidP="000346EA">
            <w:pPr>
              <w:pStyle w:val="QuestionStyle"/>
            </w:pPr>
          </w:p>
          <w:p w:rsidR="003054CE" w:rsidRDefault="003054CE" w:rsidP="003054CE">
            <w:r>
              <w:t>……………………………………………………………………………………………………………</w:t>
            </w:r>
          </w:p>
          <w:p w:rsidR="003054CE" w:rsidRDefault="003054CE" w:rsidP="003054CE"/>
          <w:p w:rsidR="003054CE" w:rsidRDefault="003054CE" w:rsidP="003054CE">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CCCC"/>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61505F" w:rsidRDefault="00DC6524" w:rsidP="00E170C2">
            <w:pPr>
              <w:pStyle w:val="QuestionStyle"/>
              <w:ind w:right="6231"/>
            </w:pPr>
            <w:r>
              <w:rPr>
                <w:noProof/>
                <w:lang w:eastAsia="en-AU"/>
              </w:rPr>
              <w:object w:dxaOrig="1440" w:dyaOrig="1440">
                <v:shape id="_x0000_s1044" type="#_x0000_t75" style="position:absolute;margin-left:236.65pt;margin-top:-1.6pt;width:255.95pt;height:134.5pt;z-index:251726848;mso-position-horizontal-relative:text;mso-position-vertical-relative:text">
                  <v:imagedata r:id="rId21" o:title=""/>
                </v:shape>
                <o:OLEObject Type="Embed" ProgID="FXDraw3.Document" ShapeID="_x0000_s1044" DrawAspect="Content" ObjectID="_1460100031" r:id="rId22"/>
              </w:object>
            </w:r>
            <w:r w:rsidR="00E170C2">
              <w:t>Find the area of the shape shown.</w:t>
            </w:r>
          </w:p>
          <w:p w:rsidR="00E170C2" w:rsidRDefault="00E170C2" w:rsidP="00E170C2">
            <w:pPr>
              <w:pStyle w:val="QuestionStyle"/>
              <w:ind w:right="6231"/>
            </w:pPr>
          </w:p>
          <w:p w:rsidR="0061505F" w:rsidRDefault="0061505F" w:rsidP="0061505F">
            <w:pPr>
              <w:pStyle w:val="QuestionStyle"/>
            </w:pPr>
          </w:p>
          <w:p w:rsidR="00E170C2" w:rsidRDefault="0061505F" w:rsidP="0061505F">
            <w:pPr>
              <w:pStyle w:val="QuestionStyle"/>
            </w:pPr>
            <w:r>
              <w:t>……………………………………………</w:t>
            </w:r>
          </w:p>
          <w:p w:rsidR="00E170C2" w:rsidRDefault="00E170C2" w:rsidP="0061505F">
            <w:pPr>
              <w:pStyle w:val="QuestionStyle"/>
            </w:pPr>
          </w:p>
          <w:p w:rsidR="0061505F" w:rsidRDefault="0061505F" w:rsidP="0061505F">
            <w:pPr>
              <w:pStyle w:val="QuestionStyle"/>
            </w:pPr>
            <w:r>
              <w:t>……………………………………………</w:t>
            </w:r>
          </w:p>
          <w:p w:rsidR="0061505F" w:rsidRDefault="0061505F" w:rsidP="0061505F">
            <w:pPr>
              <w:pStyle w:val="QuestionStyle"/>
            </w:pPr>
          </w:p>
          <w:p w:rsidR="0061505F" w:rsidRDefault="0061505F" w:rsidP="0061505F">
            <w:pPr>
              <w:pStyle w:val="QuestionStyle"/>
            </w:pPr>
            <w:r>
              <w:t>……………………………………………</w:t>
            </w:r>
          </w:p>
          <w:p w:rsidR="0061505F" w:rsidRDefault="0061505F" w:rsidP="0061505F">
            <w:pPr>
              <w:pStyle w:val="QuestionStyle"/>
            </w:pPr>
          </w:p>
          <w:p w:rsidR="000346EA" w:rsidRDefault="0061505F" w:rsidP="0061505F">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CCCC"/>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61505F" w:rsidRDefault="0061505F" w:rsidP="0061505F">
            <w:pPr>
              <w:pStyle w:val="QuestionStyle"/>
            </w:pPr>
            <w:r>
              <w:t xml:space="preserve">Round the number 0.058728 correct to 2 significant figures. </w:t>
            </w:r>
          </w:p>
          <w:p w:rsidR="0061505F" w:rsidRDefault="0061505F" w:rsidP="0061505F">
            <w:pPr>
              <w:pStyle w:val="QuestionStyle"/>
            </w:pPr>
          </w:p>
          <w:p w:rsidR="000346EA" w:rsidRDefault="0061505F" w:rsidP="0061505F">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CCCC"/>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3054CE" w:rsidP="003054CE">
            <w:pPr>
              <w:pStyle w:val="QuestionStyle"/>
            </w:pPr>
            <w:r>
              <w:t xml:space="preserve">A grain of sand has a diameter of  </w:t>
            </w:r>
            <w:r w:rsidRPr="003054CE">
              <w:rPr>
                <w:color w:val="FF0000"/>
                <w:position w:val="-2"/>
              </w:rPr>
              <w:object w:dxaOrig="1746" w:dyaOrig="276">
                <v:shape id="_x0000_i1026" type="#_x0000_t75" style="width:87.45pt;height:14.4pt" o:ole="">
                  <v:imagedata r:id="rId23" o:title=""/>
                </v:shape>
                <o:OLEObject Type="Embed" ProgID="FXE300.Equation" ShapeID="_x0000_i1026" DrawAspect="Content" ObjectID="_1460099999" r:id="rId24"/>
              </w:object>
            </w:r>
            <w:r>
              <w:t xml:space="preserve">  Write this in millimetres, as a normal decimal.</w:t>
            </w:r>
          </w:p>
          <w:p w:rsidR="003054CE" w:rsidRDefault="003054CE" w:rsidP="003054CE">
            <w:pPr>
              <w:pStyle w:val="QuestionStyle"/>
            </w:pPr>
          </w:p>
          <w:p w:rsidR="003054CE" w:rsidRDefault="003054CE" w:rsidP="003054CE">
            <w:r>
              <w:t>……………………………………………………………………………………………………………</w:t>
            </w:r>
          </w:p>
          <w:p w:rsidR="003054CE" w:rsidRDefault="003054CE" w:rsidP="003054CE"/>
          <w:p w:rsidR="003054CE" w:rsidRDefault="003054CE" w:rsidP="003054CE">
            <w:pPr>
              <w:pStyle w:val="QuestionStyle"/>
            </w:pPr>
            <w:r>
              <w:t>……………………………………………………………………………………………………………</w:t>
            </w:r>
          </w:p>
        </w:tc>
      </w:tr>
      <w:tr w:rsidR="000346EA" w:rsidTr="00430164">
        <w:trPr>
          <w:cantSplit/>
          <w:trHeight w:val="851"/>
        </w:trPr>
        <w:tc>
          <w:tcPr>
            <w:tcW w:w="658" w:type="dxa"/>
            <w:tcBorders>
              <w:top w:val="single" w:sz="4" w:space="0" w:color="auto"/>
              <w:bottom w:val="single" w:sz="4" w:space="0" w:color="auto"/>
            </w:tcBorders>
            <w:shd w:val="clear" w:color="auto" w:fill="FFCCCC"/>
          </w:tcPr>
          <w:p w:rsidR="000346EA" w:rsidRPr="001B3341" w:rsidRDefault="000346EA" w:rsidP="000346EA">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6EA" w:rsidRDefault="00276DAF" w:rsidP="00276DAF">
            <w:pPr>
              <w:pStyle w:val="QuestionStyle"/>
              <w:ind w:right="4105"/>
            </w:pPr>
            <w:r>
              <w:rPr>
                <w:noProof/>
                <w:lang w:eastAsia="en-AU"/>
              </w:rPr>
              <w:drawing>
                <wp:anchor distT="0" distB="0" distL="114300" distR="114300" simplePos="0" relativeHeight="251658752" behindDoc="0" locked="0" layoutInCell="1" allowOverlap="1" wp14:anchorId="340B956A" wp14:editId="3B6FE105">
                  <wp:simplePos x="0" y="0"/>
                  <wp:positionH relativeFrom="column">
                    <wp:posOffset>3727463</wp:posOffset>
                  </wp:positionH>
                  <wp:positionV relativeFrom="paragraph">
                    <wp:posOffset>123826</wp:posOffset>
                  </wp:positionV>
                  <wp:extent cx="2522841" cy="18516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man at computer shutterstock_14014255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9202" cy="1856328"/>
                          </a:xfrm>
                          <a:prstGeom prst="rect">
                            <a:avLst/>
                          </a:prstGeom>
                        </pic:spPr>
                      </pic:pic>
                    </a:graphicData>
                  </a:graphic>
                  <wp14:sizeRelH relativeFrom="page">
                    <wp14:pctWidth>0</wp14:pctWidth>
                  </wp14:sizeRelH>
                  <wp14:sizeRelV relativeFrom="page">
                    <wp14:pctHeight>0</wp14:pctHeight>
                  </wp14:sizeRelV>
                </wp:anchor>
              </w:drawing>
            </w:r>
            <w:r w:rsidR="00E170C2">
              <w:t>Sally is working as an editor on a magazine and she takes on average</w:t>
            </w:r>
            <w:r w:rsidR="00CD0AEB">
              <w:t xml:space="preserve"> 35</w:t>
            </w:r>
            <w:r>
              <w:t xml:space="preserve"> minutes to </w:t>
            </w:r>
            <w:r w:rsidR="00E170C2">
              <w:t>edit an article. She can only work on editing for an hour and forty minutes at a time before she must take a twenty minute break from the computer. She uses the breaks to do other duties, to have her lunch and to take a coffee break.</w:t>
            </w:r>
          </w:p>
          <w:p w:rsidR="00276DAF" w:rsidRDefault="00276DAF" w:rsidP="00276DAF">
            <w:pPr>
              <w:pStyle w:val="QuestionStyle"/>
              <w:ind w:right="4105"/>
            </w:pPr>
            <w:r>
              <w:t>If she works a normal day of 7 hours, five days a week, how many articles would she edit in a week?</w:t>
            </w:r>
          </w:p>
          <w:p w:rsidR="00276DAF" w:rsidRDefault="00276DAF" w:rsidP="00276DAF">
            <w:pPr>
              <w:pStyle w:val="QuestionStyle"/>
            </w:pPr>
          </w:p>
          <w:p w:rsidR="00276DAF" w:rsidRDefault="00276DAF" w:rsidP="00276DAF">
            <w:pPr>
              <w:pStyle w:val="QuestionStyle"/>
            </w:pPr>
            <w:r>
              <w:t>……………………………………………</w:t>
            </w:r>
          </w:p>
          <w:p w:rsidR="00276DAF" w:rsidRDefault="00276DAF" w:rsidP="00276DAF">
            <w:pPr>
              <w:pStyle w:val="QuestionStyle"/>
            </w:pPr>
          </w:p>
          <w:p w:rsidR="00276DAF" w:rsidRDefault="00276DAF" w:rsidP="00276DAF">
            <w:pPr>
              <w:pStyle w:val="QuestionStyle"/>
            </w:pPr>
            <w:r>
              <w:t>……………………………………………</w:t>
            </w:r>
          </w:p>
          <w:p w:rsidR="00276DAF" w:rsidRDefault="00276DAF" w:rsidP="00276DAF">
            <w:pPr>
              <w:pStyle w:val="QuestionStyle"/>
            </w:pPr>
          </w:p>
          <w:p w:rsidR="00276DAF" w:rsidRDefault="00276DAF" w:rsidP="00276DAF">
            <w:pPr>
              <w:pStyle w:val="QuestionStyle"/>
            </w:pPr>
            <w:r>
              <w:t>……………………………………………</w:t>
            </w:r>
          </w:p>
          <w:p w:rsidR="00276DAF" w:rsidRDefault="00276DAF" w:rsidP="00276DAF">
            <w:pPr>
              <w:pStyle w:val="QuestionStyle"/>
            </w:pPr>
          </w:p>
          <w:p w:rsidR="00276DAF" w:rsidRDefault="00276DAF" w:rsidP="00276DAF">
            <w:pPr>
              <w:pStyle w:val="QuestionStyle"/>
            </w:pPr>
            <w:r>
              <w:t>…………………………………………….</w:t>
            </w:r>
          </w:p>
        </w:tc>
      </w:tr>
    </w:tbl>
    <w:p w:rsidR="006475AA" w:rsidRDefault="00325745">
      <w:pPr>
        <w:sectPr w:rsidR="006475AA" w:rsidSect="006475AA">
          <w:headerReference w:type="default" r:id="rId26"/>
          <w:footerReference w:type="default" r:id="rId27"/>
          <w:headerReference w:type="first" r:id="rId28"/>
          <w:footerReference w:type="first" r:id="rId2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430164" w:rsidRDefault="00430164" w:rsidP="00032278">
            <w:pPr>
              <w:jc w:val="center"/>
              <w:rPr>
                <w:sz w:val="36"/>
                <w:szCs w:val="36"/>
              </w:rPr>
            </w:pPr>
            <w:r w:rsidRPr="00325745">
              <w:rPr>
                <w:sz w:val="36"/>
                <w:szCs w:val="36"/>
              </w:rPr>
              <w:t>Year</w:t>
            </w:r>
          </w:p>
          <w:p w:rsidR="0033318E" w:rsidRPr="00325745" w:rsidRDefault="0033318E" w:rsidP="00032278">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DC6524"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860299A65EA24161B0DCAA893B31E3A7"/>
                </w:placeholder>
                <w:dataBinding w:prefixMappings="xmlns:ns0='http://purl.org/dc/elements/1.1/' xmlns:ns1='http://schemas.openxmlformats.org/package/2006/metadata/core-properties' " w:xpath="/ns1:coreProperties[1]/ns0:title[1]" w:storeItemID="{6C3C8BC8-F283-45AE-878A-BAB7291924A1}"/>
                <w:text/>
              </w:sdtPr>
              <w:sdtEndPr/>
              <w:sdtContent>
                <w:r w:rsidR="0033318E">
                  <w:rPr>
                    <w:rFonts w:asciiTheme="majorHAnsi" w:hAnsiTheme="majorHAnsi"/>
                    <w:i/>
                    <w:sz w:val="52"/>
                    <w:szCs w:val="52"/>
                  </w:rPr>
                  <w:t>Basic Measurement</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032278">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032278">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032278"/>
          <w:p w:rsidR="00430164" w:rsidRPr="00325745" w:rsidRDefault="00430164" w:rsidP="00032278">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032278">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032278"/>
        </w:tc>
      </w:tr>
      <w:tr w:rsidR="00204CB2" w:rsidTr="00180879">
        <w:trPr>
          <w:cantSplit/>
          <w:trHeight w:val="851"/>
        </w:trPr>
        <w:tc>
          <w:tcPr>
            <w:tcW w:w="709" w:type="dxa"/>
            <w:tcBorders>
              <w:bottom w:val="single" w:sz="4" w:space="0" w:color="auto"/>
            </w:tcBorders>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5A1823" w:rsidRDefault="005A1823" w:rsidP="005A1823">
            <w:pPr>
              <w:pStyle w:val="QuestionStyle"/>
            </w:pPr>
            <w:r>
              <w:t>What is a reasonable estimate for the height of this desk?</w:t>
            </w:r>
          </w:p>
          <w:p w:rsidR="005A1823" w:rsidRPr="00460C07" w:rsidRDefault="005A1823" w:rsidP="005A1823">
            <w:pPr>
              <w:pStyle w:val="QuestionStyle"/>
              <w:rPr>
                <w:sz w:val="12"/>
                <w:szCs w:val="12"/>
              </w:rPr>
            </w:pPr>
            <w:r>
              <w:rPr>
                <w:noProof/>
                <w:lang w:eastAsia="en-AU"/>
              </w:rPr>
              <w:drawing>
                <wp:anchor distT="0" distB="0" distL="114300" distR="114300" simplePos="0" relativeHeight="251680768" behindDoc="0" locked="0" layoutInCell="1" allowOverlap="1" wp14:anchorId="62D4D4D4" wp14:editId="19F5A721">
                  <wp:simplePos x="0" y="0"/>
                  <wp:positionH relativeFrom="column">
                    <wp:posOffset>3407410</wp:posOffset>
                  </wp:positionH>
                  <wp:positionV relativeFrom="paragraph">
                    <wp:posOffset>14605</wp:posOffset>
                  </wp:positionV>
                  <wp:extent cx="1584960" cy="156972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Desk shutterstock_125573918.jpg"/>
                          <pic:cNvPicPr/>
                        </pic:nvPicPr>
                        <pic:blipFill rotWithShape="1">
                          <a:blip r:embed="rId30" cstate="print">
                            <a:extLst>
                              <a:ext uri="{28A0092B-C50C-407E-A947-70E740481C1C}">
                                <a14:useLocalDpi xmlns:a14="http://schemas.microsoft.com/office/drawing/2010/main" val="0"/>
                              </a:ext>
                            </a:extLst>
                          </a:blip>
                          <a:srcRect l="23753" t="41206" r="24243" b="1438"/>
                          <a:stretch/>
                        </pic:blipFill>
                        <pic:spPr bwMode="auto">
                          <a:xfrm>
                            <a:off x="0" y="0"/>
                            <a:ext cx="1584960" cy="156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1823" w:rsidRPr="00460C07" w:rsidRDefault="005A1823" w:rsidP="005A1823">
            <w:pPr>
              <w:pStyle w:val="QuestionStyle"/>
            </w:pPr>
            <w:r w:rsidRPr="00460C07">
              <w:t xml:space="preserve">       </w:t>
            </w:r>
            <w:r>
              <w:t>A.</w:t>
            </w:r>
            <w:r w:rsidRPr="00460C07">
              <w:t xml:space="preserve">      </w:t>
            </w:r>
            <w:r w:rsidR="00A74215">
              <w:t>5 centi</w:t>
            </w:r>
            <w:r>
              <w:t>metres.</w:t>
            </w:r>
          </w:p>
          <w:p w:rsidR="005A1823" w:rsidRPr="00460C07" w:rsidRDefault="005A1823" w:rsidP="005A1823">
            <w:pPr>
              <w:pStyle w:val="QuestionStyle"/>
              <w:rPr>
                <w:sz w:val="12"/>
                <w:szCs w:val="12"/>
              </w:rPr>
            </w:pPr>
          </w:p>
          <w:p w:rsidR="005A1823" w:rsidRPr="00460C07" w:rsidRDefault="005A1823" w:rsidP="005A1823">
            <w:pPr>
              <w:pStyle w:val="QuestionStyle"/>
            </w:pPr>
            <w:r>
              <w:t xml:space="preserve">       B.</w:t>
            </w:r>
            <w:r w:rsidRPr="00460C07">
              <w:t xml:space="preserve">  </w:t>
            </w:r>
            <w:r>
              <w:t xml:space="preserve">    7.5 centimetres.        </w:t>
            </w:r>
          </w:p>
          <w:p w:rsidR="005A1823" w:rsidRPr="00460C07" w:rsidRDefault="005A1823" w:rsidP="005A1823">
            <w:pPr>
              <w:pStyle w:val="QuestionStyle"/>
              <w:rPr>
                <w:sz w:val="12"/>
                <w:szCs w:val="12"/>
              </w:rPr>
            </w:pPr>
          </w:p>
          <w:p w:rsidR="005A1823" w:rsidRPr="00460C07" w:rsidRDefault="005A1823" w:rsidP="005A1823">
            <w:pPr>
              <w:pStyle w:val="QuestionStyle"/>
            </w:pPr>
            <w:r w:rsidRPr="00460C07">
              <w:t xml:space="preserve">       </w:t>
            </w:r>
            <w:r>
              <w:t>C.</w:t>
            </w:r>
            <w:r w:rsidRPr="00460C07">
              <w:t xml:space="preserve">   </w:t>
            </w:r>
            <w:r w:rsidR="00A74215">
              <w:t xml:space="preserve">   50</w:t>
            </w:r>
            <w:r>
              <w:t xml:space="preserve"> centimetres</w:t>
            </w:r>
          </w:p>
          <w:p w:rsidR="005A1823" w:rsidRPr="00460C07" w:rsidRDefault="005A1823" w:rsidP="005A1823">
            <w:pPr>
              <w:pStyle w:val="QuestionStyle"/>
              <w:rPr>
                <w:sz w:val="12"/>
                <w:szCs w:val="12"/>
              </w:rPr>
            </w:pPr>
          </w:p>
          <w:p w:rsidR="005A1823" w:rsidRPr="00460C07" w:rsidRDefault="005A1823" w:rsidP="005A1823">
            <w:pPr>
              <w:pStyle w:val="QuestionStyle"/>
            </w:pPr>
            <w:r w:rsidRPr="00460C07">
              <w:t xml:space="preserve">       </w:t>
            </w:r>
            <w:r>
              <w:t>D.</w:t>
            </w:r>
            <w:r w:rsidRPr="00460C07">
              <w:t xml:space="preserve">   </w:t>
            </w:r>
            <w:r w:rsidR="00A74215">
              <w:t xml:space="preserve">   75</w:t>
            </w:r>
            <w:r>
              <w:t xml:space="preserve"> centimetres</w:t>
            </w:r>
          </w:p>
          <w:p w:rsidR="005A1823" w:rsidRDefault="005A1823" w:rsidP="005A1823">
            <w:pPr>
              <w:pStyle w:val="QuestionStyle"/>
            </w:pPr>
            <w:r>
              <w:t xml:space="preserve">                                                                          </w:t>
            </w:r>
          </w:p>
          <w:p w:rsidR="005A1823" w:rsidRDefault="005A1823" w:rsidP="005A1823">
            <w:pPr>
              <w:pStyle w:val="QuestionStyle"/>
            </w:pPr>
          </w:p>
          <w:p w:rsidR="00204CB2" w:rsidRDefault="005A1823" w:rsidP="005A1823">
            <w:pPr>
              <w:pStyle w:val="QuestionStyle"/>
            </w:pPr>
            <w:r>
              <w:t xml:space="preserve">                            </w:t>
            </w: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5A1823" w:rsidRDefault="005A1823" w:rsidP="005A1823">
            <w:pPr>
              <w:pStyle w:val="QuestionStyle"/>
            </w:pPr>
            <w:r>
              <w:t>Which measurement is the same as 800 grams?</w:t>
            </w:r>
          </w:p>
          <w:p w:rsidR="005A1823" w:rsidRPr="00460C07" w:rsidRDefault="005A1823" w:rsidP="005A1823">
            <w:pPr>
              <w:pStyle w:val="QuestionStyle"/>
              <w:rPr>
                <w:sz w:val="16"/>
                <w:szCs w:val="16"/>
              </w:rPr>
            </w:pPr>
          </w:p>
          <w:p w:rsidR="00204CB2" w:rsidRDefault="005A1823" w:rsidP="005A1823">
            <w:pPr>
              <w:pStyle w:val="QuestionStyle"/>
            </w:pPr>
            <w:r>
              <w:t xml:space="preserve">        A.       0.08 kg               B.         0.8 kg                      C.     8 kg                 D.     8 tonnes                                                        </w:t>
            </w: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71353E" w:rsidRDefault="00DC6524" w:rsidP="0071353E">
            <w:pPr>
              <w:pStyle w:val="QuestionStyle"/>
              <w:ind w:right="4616"/>
            </w:pPr>
            <w:r>
              <w:rPr>
                <w:noProof/>
                <w:sz w:val="16"/>
                <w:szCs w:val="16"/>
                <w:lang w:eastAsia="en-AU"/>
              </w:rPr>
              <w:object w:dxaOrig="1440" w:dyaOrig="1440">
                <v:shape id="_x0000_s1029" type="#_x0000_t75" style="position:absolute;margin-left:336.3pt;margin-top:7.6pt;width:100.75pt;height:138.85pt;z-index:251718656;mso-position-horizontal-relative:text;mso-position-vertical-relative:text">
                  <v:imagedata r:id="rId31" o:title=""/>
                </v:shape>
                <o:OLEObject Type="Embed" ProgID="FXDraw3.Document" ShapeID="_x0000_s1029" DrawAspect="Content" ObjectID="_1460100032" r:id="rId32"/>
              </w:object>
            </w:r>
            <w:r w:rsidR="0071353E">
              <w:t>Which would be a reasonable estimate for the mass of an orange?</w:t>
            </w:r>
          </w:p>
          <w:p w:rsidR="0071353E" w:rsidRDefault="0071353E" w:rsidP="0071353E">
            <w:pPr>
              <w:pStyle w:val="QuestionStyle"/>
              <w:rPr>
                <w:sz w:val="16"/>
                <w:szCs w:val="16"/>
              </w:rPr>
            </w:pPr>
          </w:p>
          <w:p w:rsidR="0071353E" w:rsidRDefault="0071353E" w:rsidP="0071353E"/>
          <w:p w:rsidR="0071353E" w:rsidRPr="00E35B3B" w:rsidRDefault="0071353E" w:rsidP="0071353E">
            <w:pPr>
              <w:rPr>
                <w:sz w:val="12"/>
                <w:szCs w:val="12"/>
              </w:rPr>
            </w:pPr>
          </w:p>
          <w:p w:rsidR="0071353E" w:rsidRPr="00E35B3B" w:rsidRDefault="0071353E" w:rsidP="0071353E">
            <w:pPr>
              <w:ind w:left="420"/>
            </w:pPr>
            <w:r>
              <w:t>A.</w:t>
            </w:r>
            <w:r w:rsidRPr="00E35B3B">
              <w:t xml:space="preserve">    </w:t>
            </w:r>
            <w:r>
              <w:t>6 grams</w:t>
            </w:r>
          </w:p>
          <w:p w:rsidR="0071353E" w:rsidRPr="00E35B3B" w:rsidRDefault="0071353E" w:rsidP="0071353E">
            <w:pPr>
              <w:rPr>
                <w:sz w:val="12"/>
                <w:szCs w:val="12"/>
              </w:rPr>
            </w:pPr>
          </w:p>
          <w:p w:rsidR="0071353E" w:rsidRPr="00E35B3B" w:rsidRDefault="0071353E" w:rsidP="0071353E">
            <w:pPr>
              <w:ind w:left="420"/>
            </w:pPr>
            <w:r>
              <w:t>B.</w:t>
            </w:r>
            <w:r w:rsidRPr="00E35B3B">
              <w:t xml:space="preserve">    </w:t>
            </w:r>
            <w:r>
              <w:t>60 grams</w:t>
            </w:r>
          </w:p>
          <w:p w:rsidR="0071353E" w:rsidRPr="00E35B3B" w:rsidRDefault="0071353E" w:rsidP="0071353E">
            <w:pPr>
              <w:rPr>
                <w:sz w:val="12"/>
                <w:szCs w:val="12"/>
              </w:rPr>
            </w:pPr>
          </w:p>
          <w:p w:rsidR="0071353E" w:rsidRPr="00E35B3B" w:rsidRDefault="0071353E" w:rsidP="0071353E">
            <w:pPr>
              <w:ind w:left="420"/>
            </w:pPr>
            <w:r>
              <w:t>C.</w:t>
            </w:r>
            <w:r w:rsidRPr="00E35B3B">
              <w:t xml:space="preserve">    </w:t>
            </w:r>
            <w:r>
              <w:t>600 grams</w:t>
            </w:r>
          </w:p>
          <w:p w:rsidR="0071353E" w:rsidRPr="00E35B3B" w:rsidRDefault="0071353E" w:rsidP="0071353E">
            <w:pPr>
              <w:rPr>
                <w:sz w:val="12"/>
                <w:szCs w:val="12"/>
              </w:rPr>
            </w:pPr>
          </w:p>
          <w:p w:rsidR="0071353E" w:rsidRPr="00E35B3B" w:rsidRDefault="0071353E" w:rsidP="0071353E">
            <w:pPr>
              <w:ind w:left="420"/>
            </w:pPr>
            <w:r>
              <w:t>D.</w:t>
            </w:r>
            <w:r w:rsidRPr="00E35B3B">
              <w:t xml:space="preserve">    </w:t>
            </w:r>
            <w:r>
              <w:t>6 kilograms</w:t>
            </w:r>
          </w:p>
          <w:p w:rsidR="00204CB2" w:rsidRDefault="00204CB2" w:rsidP="0071353E">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71353E" w:rsidRDefault="00DC6524" w:rsidP="0071353E">
            <w:r>
              <w:rPr>
                <w:noProof/>
                <w:lang w:eastAsia="en-AU"/>
              </w:rPr>
              <w:object w:dxaOrig="1440" w:dyaOrig="1440">
                <v:shape id="_x0000_s1030" type="#_x0000_t75" style="position:absolute;margin-left:379.2pt;margin-top:2.45pt;width:66.65pt;height:133.1pt;z-index:251719680;mso-position-horizontal-relative:text;mso-position-vertical-relative:text">
                  <v:imagedata r:id="rId33" o:title=""/>
                </v:shape>
                <o:OLEObject Type="Embed" ProgID="FXDraw3.Document" ShapeID="_x0000_s1030" DrawAspect="Content" ObjectID="_1460100033" r:id="rId34"/>
              </w:object>
            </w:r>
            <w:r w:rsidR="00E44978">
              <w:t>Tracey</w:t>
            </w:r>
            <w:r w:rsidR="0071353E">
              <w:t xml:space="preserve"> buys a bottle of cola which holds of 1.25 litres. </w:t>
            </w:r>
          </w:p>
          <w:p w:rsidR="0071353E" w:rsidRDefault="0071353E" w:rsidP="0071353E">
            <w:pPr>
              <w:pStyle w:val="QuestionStyle"/>
            </w:pPr>
            <w:r>
              <w:t>How many 250 ml glasses could she fill from the bottle?</w:t>
            </w:r>
          </w:p>
          <w:p w:rsidR="0071353E" w:rsidRPr="00644AD4" w:rsidRDefault="0071353E" w:rsidP="0071353E"/>
          <w:p w:rsidR="0071353E" w:rsidRPr="00E35B3B" w:rsidRDefault="0071353E" w:rsidP="0071353E">
            <w:pPr>
              <w:rPr>
                <w:sz w:val="12"/>
                <w:szCs w:val="12"/>
              </w:rPr>
            </w:pPr>
          </w:p>
          <w:p w:rsidR="0071353E" w:rsidRPr="00E35B3B" w:rsidRDefault="0071353E" w:rsidP="0071353E">
            <w:pPr>
              <w:ind w:left="420"/>
            </w:pPr>
            <w:r>
              <w:t>A.</w:t>
            </w:r>
            <w:r w:rsidRPr="00E35B3B">
              <w:t xml:space="preserve">    </w:t>
            </w:r>
            <w:r w:rsidR="00083112">
              <w:t>5</w:t>
            </w:r>
          </w:p>
          <w:p w:rsidR="0071353E" w:rsidRPr="00E35B3B" w:rsidRDefault="0071353E" w:rsidP="0071353E">
            <w:pPr>
              <w:rPr>
                <w:sz w:val="12"/>
                <w:szCs w:val="12"/>
              </w:rPr>
            </w:pPr>
          </w:p>
          <w:p w:rsidR="0071353E" w:rsidRPr="00E35B3B" w:rsidRDefault="0071353E" w:rsidP="0071353E">
            <w:pPr>
              <w:ind w:left="420"/>
            </w:pPr>
            <w:r>
              <w:t>B.</w:t>
            </w:r>
            <w:r w:rsidRPr="00E35B3B">
              <w:t xml:space="preserve">    </w:t>
            </w:r>
            <w:r w:rsidR="00083112">
              <w:t>7</w:t>
            </w:r>
          </w:p>
          <w:p w:rsidR="0071353E" w:rsidRPr="00E35B3B" w:rsidRDefault="0071353E" w:rsidP="0071353E">
            <w:pPr>
              <w:rPr>
                <w:sz w:val="12"/>
                <w:szCs w:val="12"/>
              </w:rPr>
            </w:pPr>
          </w:p>
          <w:p w:rsidR="0071353E" w:rsidRPr="00E35B3B" w:rsidRDefault="0071353E" w:rsidP="0071353E">
            <w:pPr>
              <w:ind w:left="420"/>
            </w:pPr>
            <w:r>
              <w:t>C.</w:t>
            </w:r>
            <w:r w:rsidRPr="00E35B3B">
              <w:t xml:space="preserve">    </w:t>
            </w:r>
            <w:r w:rsidR="00E44978">
              <w:t>15</w:t>
            </w:r>
          </w:p>
          <w:p w:rsidR="0071353E" w:rsidRPr="00E35B3B" w:rsidRDefault="0071353E" w:rsidP="0071353E">
            <w:pPr>
              <w:rPr>
                <w:sz w:val="12"/>
                <w:szCs w:val="12"/>
              </w:rPr>
            </w:pPr>
          </w:p>
          <w:p w:rsidR="0071353E" w:rsidRPr="00E35B3B" w:rsidRDefault="0071353E" w:rsidP="0071353E">
            <w:pPr>
              <w:ind w:left="420"/>
            </w:pPr>
            <w:r>
              <w:t>D.</w:t>
            </w:r>
            <w:r w:rsidRPr="00E35B3B">
              <w:t xml:space="preserve">    </w:t>
            </w:r>
            <w:r w:rsidR="00E44978">
              <w:t>50</w:t>
            </w:r>
          </w:p>
          <w:p w:rsidR="00204CB2" w:rsidRDefault="00204CB2" w:rsidP="00B405DD">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E44978" w:rsidP="00B405DD">
            <w:pPr>
              <w:pStyle w:val="QuestionStyle"/>
            </w:pPr>
            <w:r>
              <w:t xml:space="preserve">What is the length of the rectangle being measured below to the nearest </w:t>
            </w:r>
            <w:r w:rsidR="00000751">
              <w:t xml:space="preserve">10 </w:t>
            </w:r>
            <w:r>
              <w:t>mm?</w:t>
            </w:r>
          </w:p>
          <w:p w:rsidR="00E44978" w:rsidRDefault="00E44978" w:rsidP="00B405DD">
            <w:pPr>
              <w:pStyle w:val="QuestionStyle"/>
            </w:pPr>
          </w:p>
          <w:p w:rsidR="00E44978" w:rsidRDefault="00E44978" w:rsidP="00B405DD">
            <w:pPr>
              <w:pStyle w:val="QuestionStyle"/>
            </w:pPr>
            <w:r>
              <w:rPr>
                <w:noProof/>
                <w:lang w:eastAsia="en-AU"/>
              </w:rPr>
              <mc:AlternateContent>
                <mc:Choice Requires="wps">
                  <w:drawing>
                    <wp:anchor distT="0" distB="0" distL="114300" distR="114300" simplePos="0" relativeHeight="251693056" behindDoc="0" locked="0" layoutInCell="1" allowOverlap="1">
                      <wp:simplePos x="0" y="0"/>
                      <wp:positionH relativeFrom="column">
                        <wp:posOffset>586740</wp:posOffset>
                      </wp:positionH>
                      <wp:positionV relativeFrom="paragraph">
                        <wp:posOffset>26035</wp:posOffset>
                      </wp:positionV>
                      <wp:extent cx="2689860" cy="472440"/>
                      <wp:effectExtent l="0" t="0" r="15240" b="22860"/>
                      <wp:wrapNone/>
                      <wp:docPr id="247" name="Rectangle 247"/>
                      <wp:cNvGraphicFramePr/>
                      <a:graphic xmlns:a="http://schemas.openxmlformats.org/drawingml/2006/main">
                        <a:graphicData uri="http://schemas.microsoft.com/office/word/2010/wordprocessingShape">
                          <wps:wsp>
                            <wps:cNvSpPr/>
                            <wps:spPr>
                              <a:xfrm>
                                <a:off x="0" y="0"/>
                                <a:ext cx="268986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79875" id="Rectangle 247" o:spid="_x0000_s1026" style="position:absolute;margin-left:46.2pt;margin-top:2.05pt;width:211.8pt;height:37.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" fillcolor="#4f81bd [3204]" strokecolor="#243f60 [1604]" strokeweight="2pt"/>
                  </w:pict>
                </mc:Fallback>
              </mc:AlternateContent>
            </w:r>
          </w:p>
          <w:p w:rsidR="00E44978" w:rsidRDefault="00E44978" w:rsidP="00B405DD">
            <w:pPr>
              <w:pStyle w:val="QuestionStyle"/>
            </w:pPr>
            <w:r>
              <w:rPr>
                <w:noProof/>
                <w:lang w:eastAsia="en-AU"/>
              </w:rPr>
              <w:drawing>
                <wp:anchor distT="0" distB="0" distL="114300" distR="114300" simplePos="0" relativeHeight="251691008" behindDoc="0" locked="0" layoutInCell="1" allowOverlap="1">
                  <wp:simplePos x="0" y="0"/>
                  <wp:positionH relativeFrom="column">
                    <wp:posOffset>0</wp:posOffset>
                  </wp:positionH>
                  <wp:positionV relativeFrom="paragraph">
                    <wp:posOffset>3175</wp:posOffset>
                  </wp:positionV>
                  <wp:extent cx="5994991" cy="1295400"/>
                  <wp:effectExtent l="0" t="0" r="635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tape measure  hands shutterstock_112527659.jpg"/>
                          <pic:cNvPicPr/>
                        </pic:nvPicPr>
                        <pic:blipFill rotWithShape="1">
                          <a:blip r:embed="rId35" cstate="print">
                            <a:extLst>
                              <a:ext uri="{28A0092B-C50C-407E-A947-70E740481C1C}">
                                <a14:useLocalDpi xmlns:a14="http://schemas.microsoft.com/office/drawing/2010/main" val="0"/>
                              </a:ext>
                            </a:extLst>
                          </a:blip>
                          <a:srcRect l="1" t="9230" r="500" b="57692"/>
                          <a:stretch/>
                        </pic:blipFill>
                        <pic:spPr bwMode="auto">
                          <a:xfrm>
                            <a:off x="0" y="0"/>
                            <a:ext cx="5994991"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4978" w:rsidRDefault="00E44978" w:rsidP="00B405DD">
            <w:pPr>
              <w:pStyle w:val="QuestionStyle"/>
            </w:pPr>
          </w:p>
          <w:p w:rsidR="00E44978" w:rsidRDefault="00E44978" w:rsidP="00B405DD">
            <w:pPr>
              <w:pStyle w:val="QuestionStyle"/>
            </w:pPr>
          </w:p>
          <w:p w:rsidR="00E44978" w:rsidRDefault="00E44978" w:rsidP="00B405DD">
            <w:pPr>
              <w:pStyle w:val="QuestionStyle"/>
            </w:pPr>
          </w:p>
          <w:p w:rsidR="00E44978" w:rsidRDefault="00E44978" w:rsidP="00E44978"/>
          <w:p w:rsidR="00E44978" w:rsidRDefault="00E44978" w:rsidP="00E44978"/>
          <w:p w:rsidR="00E44978" w:rsidRDefault="00E44978" w:rsidP="00E44978"/>
          <w:p w:rsidR="00E44978" w:rsidRPr="003D5C6C" w:rsidRDefault="00E44978" w:rsidP="00E44978"/>
          <w:p w:rsidR="00E44978" w:rsidRPr="003D5C6C" w:rsidRDefault="00E44978" w:rsidP="00E44978">
            <w:pPr>
              <w:rPr>
                <w:sz w:val="16"/>
                <w:szCs w:val="16"/>
              </w:rPr>
            </w:pPr>
          </w:p>
          <w:p w:rsidR="00E44978" w:rsidRDefault="00E44978" w:rsidP="00E44978">
            <w:r w:rsidRPr="003D5C6C">
              <w:t xml:space="preserve">  </w:t>
            </w:r>
            <w:r>
              <w:t xml:space="preserve">      A. </w:t>
            </w:r>
            <w:r w:rsidRPr="003D5C6C">
              <w:t xml:space="preserve">     </w:t>
            </w:r>
            <w:r w:rsidR="00000751">
              <w:t>2.2 mm</w:t>
            </w:r>
            <w:r w:rsidRPr="003D5C6C">
              <w:t xml:space="preserve">  </w:t>
            </w:r>
            <w:r>
              <w:t xml:space="preserve">     </w:t>
            </w:r>
            <w:r w:rsidR="00000751">
              <w:t xml:space="preserve">       </w:t>
            </w:r>
            <w:r w:rsidRPr="003D5C6C">
              <w:t>B.</w:t>
            </w:r>
            <w:r>
              <w:t xml:space="preserve">     </w:t>
            </w:r>
            <w:r w:rsidR="00000751">
              <w:t>22 mm</w:t>
            </w:r>
            <w:r>
              <w:t xml:space="preserve">            </w:t>
            </w:r>
            <w:r w:rsidR="00000751">
              <w:t xml:space="preserve">   </w:t>
            </w:r>
            <w:r>
              <w:t xml:space="preserve">C.         </w:t>
            </w:r>
            <w:r w:rsidR="00000751">
              <w:t>220 mm</w:t>
            </w:r>
            <w:r>
              <w:t xml:space="preserve">             D.      </w:t>
            </w:r>
            <w:r w:rsidR="00000751">
              <w:t>2200 mm</w:t>
            </w:r>
          </w:p>
          <w:p w:rsidR="00E44978" w:rsidRDefault="00E44978" w:rsidP="00B405DD">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EB557C" w:rsidP="00B405DD">
            <w:pPr>
              <w:pStyle w:val="QuestionStyle"/>
            </w:pPr>
            <w:r>
              <w:t xml:space="preserve">A leaf on a bottlebrush </w:t>
            </w:r>
            <w:r w:rsidR="00D350A0">
              <w:t>is 8 mm long</w:t>
            </w:r>
            <w:r>
              <w:t xml:space="preserve"> and a leaf on an oak tree is 24 cm long.</w:t>
            </w:r>
          </w:p>
          <w:p w:rsidR="00EB557C" w:rsidRDefault="00EB557C" w:rsidP="00B405DD">
            <w:pPr>
              <w:pStyle w:val="QuestionStyle"/>
            </w:pPr>
            <w:r>
              <w:t>How many times longer is the oak leaf, compared to the bottlebrush?</w:t>
            </w:r>
          </w:p>
          <w:p w:rsidR="00EB557C" w:rsidRPr="00E35B3B" w:rsidRDefault="00EB557C" w:rsidP="00EB557C">
            <w:pPr>
              <w:rPr>
                <w:sz w:val="12"/>
                <w:szCs w:val="12"/>
              </w:rPr>
            </w:pPr>
            <w:r>
              <w:t xml:space="preserve"> </w:t>
            </w:r>
          </w:p>
          <w:p w:rsidR="00EB557C" w:rsidRPr="00E35B3B" w:rsidRDefault="00EB557C" w:rsidP="00EB557C">
            <w:pPr>
              <w:ind w:left="420"/>
            </w:pPr>
            <w:r>
              <w:t>A.</w:t>
            </w:r>
            <w:r w:rsidRPr="00E35B3B">
              <w:t xml:space="preserve">    </w:t>
            </w:r>
            <w:r>
              <w:t>3 times longer.                   B.</w:t>
            </w:r>
            <w:r w:rsidRPr="00E35B3B">
              <w:t xml:space="preserve">    </w:t>
            </w:r>
            <w:r>
              <w:t>6 times longer.</w:t>
            </w:r>
          </w:p>
          <w:p w:rsidR="00EB557C" w:rsidRPr="00E35B3B" w:rsidRDefault="00EB557C" w:rsidP="00EB557C">
            <w:pPr>
              <w:rPr>
                <w:sz w:val="12"/>
                <w:szCs w:val="12"/>
              </w:rPr>
            </w:pPr>
          </w:p>
          <w:p w:rsidR="00EB557C" w:rsidRDefault="00EB557C" w:rsidP="00EB557C">
            <w:pPr>
              <w:ind w:left="420"/>
            </w:pPr>
            <w:r>
              <w:t>C.</w:t>
            </w:r>
            <w:r w:rsidRPr="00E35B3B">
              <w:t xml:space="preserve">    </w:t>
            </w:r>
            <w:r w:rsidR="00D350A0">
              <w:t>16 times longer</w:t>
            </w:r>
            <w:r>
              <w:t xml:space="preserve">                  D.</w:t>
            </w:r>
            <w:r w:rsidRPr="00E35B3B">
              <w:t xml:space="preserve">    </w:t>
            </w:r>
            <w:r>
              <w:t>30 times longer.</w:t>
            </w:r>
          </w:p>
          <w:p w:rsidR="00EB557C" w:rsidRPr="00EB557C" w:rsidRDefault="00EB557C" w:rsidP="00EB557C"/>
        </w:tc>
      </w:tr>
      <w:tr w:rsidR="00D350A0" w:rsidTr="00180879">
        <w:trPr>
          <w:cantSplit/>
          <w:trHeight w:val="851"/>
        </w:trPr>
        <w:tc>
          <w:tcPr>
            <w:tcW w:w="709" w:type="dxa"/>
            <w:tcBorders>
              <w:top w:val="single" w:sz="4" w:space="0" w:color="auto"/>
              <w:bottom w:val="single" w:sz="4" w:space="0" w:color="auto"/>
            </w:tcBorders>
            <w:shd w:val="clear" w:color="auto" w:fill="FFFF99"/>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D350A0" w:rsidRDefault="00DC6524" w:rsidP="00D350A0">
            <w:pPr>
              <w:pStyle w:val="QuestionStyle"/>
            </w:pPr>
            <w:r>
              <w:rPr>
                <w:noProof/>
                <w:lang w:eastAsia="en-AU"/>
              </w:rPr>
              <w:object w:dxaOrig="1440" w:dyaOrig="1440" w14:anchorId="44D47BC6">
                <v:shape id="_x0000_s1032" type="#_x0000_t75" style="position:absolute;margin-left:247.65pt;margin-top:7.7pt;width:182.4pt;height:110.35pt;z-index:251720704;mso-position-horizontal-relative:text;mso-position-vertical-relative:text">
                  <v:imagedata r:id="rId36" o:title=""/>
                </v:shape>
                <o:OLEObject Type="Embed" ProgID="FXDraw3.Document" ShapeID="_x0000_s1032" DrawAspect="Content" ObjectID="_1460100034" r:id="rId37"/>
              </w:object>
            </w:r>
            <w:r w:rsidR="00D350A0">
              <w:t>What is the perimeter of the rhombus?</w:t>
            </w:r>
          </w:p>
          <w:p w:rsidR="00D350A0" w:rsidRPr="00332C22" w:rsidRDefault="00D350A0" w:rsidP="00D350A0">
            <w:pPr>
              <w:pStyle w:val="QuestionStyle"/>
            </w:pPr>
          </w:p>
          <w:p w:rsidR="00D350A0" w:rsidRPr="00460C07" w:rsidRDefault="00D350A0" w:rsidP="00D350A0">
            <w:r w:rsidRPr="00460C07">
              <w:t xml:space="preserve">             </w:t>
            </w:r>
            <w:r>
              <w:t xml:space="preserve"> A.    40 cm</w:t>
            </w:r>
          </w:p>
          <w:p w:rsidR="00D350A0" w:rsidRPr="00460C07" w:rsidRDefault="00D350A0" w:rsidP="00D350A0">
            <w:pPr>
              <w:rPr>
                <w:sz w:val="12"/>
                <w:szCs w:val="12"/>
              </w:rPr>
            </w:pPr>
          </w:p>
          <w:p w:rsidR="00D350A0" w:rsidRPr="00460C07" w:rsidRDefault="00D350A0" w:rsidP="00D350A0">
            <w:r w:rsidRPr="00460C07">
              <w:t xml:space="preserve">          </w:t>
            </w:r>
            <w:r>
              <w:t xml:space="preserve">    B.    56 cm</w:t>
            </w:r>
          </w:p>
          <w:p w:rsidR="00D350A0" w:rsidRPr="00460C07" w:rsidRDefault="00D350A0" w:rsidP="00D350A0">
            <w:pPr>
              <w:rPr>
                <w:sz w:val="12"/>
                <w:szCs w:val="12"/>
              </w:rPr>
            </w:pPr>
          </w:p>
          <w:p w:rsidR="00D350A0" w:rsidRPr="00460C07" w:rsidRDefault="00D350A0" w:rsidP="00D350A0">
            <w:r w:rsidRPr="00460C07">
              <w:t xml:space="preserve">          </w:t>
            </w:r>
            <w:r>
              <w:t xml:space="preserve">    C.    80 cm</w:t>
            </w:r>
          </w:p>
          <w:p w:rsidR="00D350A0" w:rsidRPr="00460C07" w:rsidRDefault="00D350A0" w:rsidP="00D350A0">
            <w:pPr>
              <w:rPr>
                <w:sz w:val="12"/>
                <w:szCs w:val="12"/>
              </w:rPr>
            </w:pPr>
          </w:p>
          <w:p w:rsidR="00D350A0" w:rsidRDefault="00D350A0" w:rsidP="00D350A0">
            <w:pPr>
              <w:pStyle w:val="QuestionStyle"/>
            </w:pPr>
            <w:r w:rsidRPr="00460C07">
              <w:t xml:space="preserve">          </w:t>
            </w:r>
            <w:r>
              <w:t xml:space="preserve">    D.    384 cm</w:t>
            </w:r>
          </w:p>
          <w:p w:rsidR="00D350A0" w:rsidRDefault="00D350A0" w:rsidP="00D350A0">
            <w:pPr>
              <w:pStyle w:val="QuestionStyle"/>
            </w:pPr>
          </w:p>
          <w:p w:rsidR="00D350A0" w:rsidRDefault="00D350A0" w:rsidP="00D350A0">
            <w:pPr>
              <w:pStyle w:val="QuestionStyle"/>
            </w:pPr>
          </w:p>
        </w:tc>
      </w:tr>
      <w:tr w:rsidR="00D350A0" w:rsidTr="00180879">
        <w:trPr>
          <w:cantSplit/>
          <w:trHeight w:val="851"/>
        </w:trPr>
        <w:tc>
          <w:tcPr>
            <w:tcW w:w="709" w:type="dxa"/>
            <w:tcBorders>
              <w:top w:val="single" w:sz="4" w:space="0" w:color="auto"/>
              <w:bottom w:val="single" w:sz="4" w:space="0" w:color="auto"/>
            </w:tcBorders>
            <w:shd w:val="clear" w:color="auto" w:fill="FFFF99"/>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D350A0" w:rsidRDefault="00DC6524" w:rsidP="00D350A0">
            <w:pPr>
              <w:pStyle w:val="QuestionStyle"/>
            </w:pPr>
            <w:r>
              <w:rPr>
                <w:noProof/>
                <w:lang w:eastAsia="en-AU"/>
              </w:rPr>
              <w:object w:dxaOrig="1440" w:dyaOrig="1440">
                <v:shape id="_x0000_s1033" type="#_x0000_t75" style="position:absolute;margin-left:282.1pt;margin-top:1.25pt;width:163.55pt;height:100.3pt;z-index:251721728;mso-position-horizontal-relative:text;mso-position-vertical-relative:text">
                  <v:imagedata r:id="rId38" o:title=""/>
                </v:shape>
                <o:OLEObject Type="Embed" ProgID="FXDraw3.Document" ShapeID="_x0000_s1033" DrawAspect="Content" ObjectID="_1460100035" r:id="rId39"/>
              </w:object>
            </w:r>
            <w:r w:rsidR="00D350A0">
              <w:t>What is the area of the triangle?</w:t>
            </w:r>
          </w:p>
          <w:p w:rsidR="00D350A0" w:rsidRPr="00332C22" w:rsidRDefault="00D350A0" w:rsidP="00D350A0">
            <w:pPr>
              <w:pStyle w:val="QuestionStyle"/>
            </w:pPr>
          </w:p>
          <w:p w:rsidR="00D350A0" w:rsidRPr="00D350A0" w:rsidRDefault="00D350A0" w:rsidP="00D350A0">
            <w:pPr>
              <w:rPr>
                <w:vertAlign w:val="superscript"/>
              </w:rPr>
            </w:pPr>
            <w:r w:rsidRPr="00460C07">
              <w:t xml:space="preserve">             </w:t>
            </w:r>
            <w:r>
              <w:t xml:space="preserve"> A.    216 cm</w:t>
            </w:r>
            <w:r>
              <w:rPr>
                <w:vertAlign w:val="superscript"/>
              </w:rPr>
              <w:t>2</w:t>
            </w:r>
          </w:p>
          <w:p w:rsidR="00D350A0" w:rsidRPr="00460C07" w:rsidRDefault="00D350A0" w:rsidP="00D350A0">
            <w:pPr>
              <w:rPr>
                <w:sz w:val="12"/>
                <w:szCs w:val="12"/>
              </w:rPr>
            </w:pPr>
          </w:p>
          <w:p w:rsidR="00D350A0" w:rsidRPr="00D350A0" w:rsidRDefault="00D350A0" w:rsidP="00D350A0">
            <w:pPr>
              <w:rPr>
                <w:vertAlign w:val="superscript"/>
              </w:rPr>
            </w:pPr>
            <w:r w:rsidRPr="00460C07">
              <w:t xml:space="preserve">          </w:t>
            </w:r>
            <w:r>
              <w:t xml:space="preserve">    B.    270 cm</w:t>
            </w:r>
            <w:r>
              <w:rPr>
                <w:vertAlign w:val="superscript"/>
              </w:rPr>
              <w:t>2</w:t>
            </w:r>
          </w:p>
          <w:p w:rsidR="00D350A0" w:rsidRPr="00460C07" w:rsidRDefault="00D350A0" w:rsidP="00D350A0">
            <w:pPr>
              <w:rPr>
                <w:sz w:val="12"/>
                <w:szCs w:val="12"/>
              </w:rPr>
            </w:pPr>
          </w:p>
          <w:p w:rsidR="00D350A0" w:rsidRPr="00D350A0" w:rsidRDefault="00D350A0" w:rsidP="00D350A0">
            <w:pPr>
              <w:rPr>
                <w:vertAlign w:val="superscript"/>
              </w:rPr>
            </w:pPr>
            <w:r w:rsidRPr="00460C07">
              <w:t xml:space="preserve">          </w:t>
            </w:r>
            <w:r>
              <w:t xml:space="preserve">    C.    360 cm</w:t>
            </w:r>
            <w:r>
              <w:rPr>
                <w:vertAlign w:val="superscript"/>
              </w:rPr>
              <w:t>2</w:t>
            </w:r>
          </w:p>
          <w:p w:rsidR="00D350A0" w:rsidRPr="00460C07" w:rsidRDefault="00D350A0" w:rsidP="00D350A0">
            <w:pPr>
              <w:rPr>
                <w:sz w:val="12"/>
                <w:szCs w:val="12"/>
              </w:rPr>
            </w:pPr>
          </w:p>
          <w:p w:rsidR="00D350A0" w:rsidRPr="00D350A0" w:rsidRDefault="00D350A0" w:rsidP="00D350A0">
            <w:pPr>
              <w:pStyle w:val="QuestionStyle"/>
              <w:rPr>
                <w:vertAlign w:val="superscript"/>
              </w:rPr>
            </w:pPr>
            <w:r w:rsidRPr="00460C07">
              <w:t xml:space="preserve">          </w:t>
            </w:r>
            <w:r>
              <w:t xml:space="preserve">    D.    432 cm</w:t>
            </w:r>
            <w:r>
              <w:rPr>
                <w:vertAlign w:val="superscript"/>
              </w:rPr>
              <w:t>2</w:t>
            </w:r>
          </w:p>
          <w:p w:rsidR="00D350A0" w:rsidRDefault="00D350A0" w:rsidP="00D350A0">
            <w:pPr>
              <w:pStyle w:val="QuestionStyle"/>
            </w:pPr>
          </w:p>
        </w:tc>
      </w:tr>
      <w:tr w:rsidR="00D350A0" w:rsidTr="00180879">
        <w:trPr>
          <w:cantSplit/>
          <w:trHeight w:val="851"/>
        </w:trPr>
        <w:tc>
          <w:tcPr>
            <w:tcW w:w="709" w:type="dxa"/>
            <w:tcBorders>
              <w:top w:val="single" w:sz="4" w:space="0" w:color="auto"/>
              <w:bottom w:val="single" w:sz="4" w:space="0" w:color="auto"/>
            </w:tcBorders>
            <w:shd w:val="clear" w:color="auto" w:fill="FFFF99"/>
          </w:tcPr>
          <w:p w:rsidR="00D350A0" w:rsidRPr="001B3341" w:rsidRDefault="00D350A0" w:rsidP="00D350A0">
            <w:pPr>
              <w:pStyle w:val="ListParagraph"/>
              <w:ind w:left="57"/>
            </w:pPr>
          </w:p>
        </w:tc>
        <w:tc>
          <w:tcPr>
            <w:tcW w:w="9781" w:type="dxa"/>
            <w:gridSpan w:val="3"/>
            <w:tcBorders>
              <w:top w:val="single" w:sz="4" w:space="0" w:color="auto"/>
              <w:bottom w:val="single" w:sz="4" w:space="0" w:color="auto"/>
            </w:tcBorders>
          </w:tcPr>
          <w:tbl>
            <w:tblPr>
              <w:tblW w:w="7076" w:type="dxa"/>
              <w:tblLayout w:type="fixed"/>
              <w:tblLook w:val="04A0" w:firstRow="1" w:lastRow="0" w:firstColumn="1" w:lastColumn="0" w:noHBand="0" w:noVBand="1"/>
            </w:tblPr>
            <w:tblGrid>
              <w:gridCol w:w="1860"/>
              <w:gridCol w:w="1304"/>
              <w:gridCol w:w="1304"/>
              <w:gridCol w:w="1304"/>
              <w:gridCol w:w="1304"/>
            </w:tblGrid>
            <w:tr w:rsidR="00D350A0" w:rsidRPr="005833FC" w:rsidTr="00032278">
              <w:trPr>
                <w:trHeight w:val="227"/>
              </w:trPr>
              <w:tc>
                <w:tcPr>
                  <w:tcW w:w="7076" w:type="dxa"/>
                  <w:gridSpan w:val="5"/>
                  <w:tcBorders>
                    <w:top w:val="nil"/>
                    <w:left w:val="nil"/>
                    <w:bottom w:val="single" w:sz="12" w:space="0" w:color="BFBFBF" w:themeColor="background1" w:themeShade="BF"/>
                    <w:right w:val="nil"/>
                  </w:tcBorders>
                  <w:shd w:val="clear" w:color="auto" w:fill="auto"/>
                  <w:vAlign w:val="center"/>
                </w:tcPr>
                <w:p w:rsidR="00D350A0" w:rsidRPr="005833FC" w:rsidRDefault="00D350A0" w:rsidP="00D350A0">
                  <w:pPr>
                    <w:rPr>
                      <w:rFonts w:eastAsia="Times New Roman"/>
                      <w:b/>
                      <w:color w:val="000000"/>
                      <w:lang w:eastAsia="en-AU"/>
                    </w:rPr>
                  </w:pPr>
                  <w:r>
                    <w:rPr>
                      <w:rFonts w:eastAsia="Times New Roman"/>
                      <w:b/>
                      <w:color w:val="000000"/>
                      <w:lang w:eastAsia="en-AU"/>
                    </w:rPr>
                    <w:t>Questions 9 – 10</w:t>
                  </w:r>
                  <w:r w:rsidRPr="005833FC">
                    <w:rPr>
                      <w:rFonts w:eastAsia="Times New Roman"/>
                      <w:b/>
                      <w:color w:val="000000"/>
                      <w:lang w:eastAsia="en-AU"/>
                    </w:rPr>
                    <w:t xml:space="preserve"> refer to the train timetable below.</w:t>
                  </w:r>
                </w:p>
                <w:p w:rsidR="00D350A0" w:rsidRPr="005833FC" w:rsidRDefault="00D350A0" w:rsidP="00D350A0">
                  <w:pPr>
                    <w:rPr>
                      <w:rFonts w:eastAsia="Times New Roman"/>
                      <w:color w:val="000000"/>
                      <w:lang w:eastAsia="en-AU"/>
                    </w:rPr>
                  </w:pP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Perth Station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5:23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6:27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6:54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7:08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City West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5:25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6:29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6:56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7:10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West Leederville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5:27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6:58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7:12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Subiaco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5:29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Pr>
                      <w:rFonts w:eastAsia="Times New Roman"/>
                      <w:color w:val="000000"/>
                      <w:lang w:eastAsia="en-AU"/>
                    </w:rPr>
                    <w:t>6:32</w:t>
                  </w:r>
                  <w:r w:rsidRPr="005833FC">
                    <w:rPr>
                      <w:rFonts w:eastAsia="Times New Roman"/>
                      <w:color w:val="000000"/>
                      <w:lang w:eastAsia="en-AU"/>
                    </w:rPr>
                    <w:t xml:space="preserve">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7:00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7:14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Daglish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5:30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Pr>
                      <w:rFonts w:eastAsia="Times New Roman"/>
                      <w:color w:val="000000"/>
                      <w:lang w:eastAsia="en-AU"/>
                    </w:rPr>
                    <w:t>6:33</w:t>
                  </w:r>
                  <w:r w:rsidRPr="005833FC">
                    <w:rPr>
                      <w:rFonts w:eastAsia="Times New Roman"/>
                      <w:color w:val="000000"/>
                      <w:lang w:eastAsia="en-AU"/>
                    </w:rPr>
                    <w:t xml:space="preserve">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7:01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7:15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Shenton Park</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5:32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7:03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7:17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Karrakatta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5:34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Pr>
                      <w:rFonts w:eastAsia="Times New Roman"/>
                      <w:color w:val="000000"/>
                      <w:lang w:eastAsia="en-AU"/>
                    </w:rPr>
                    <w:t>6:36</w:t>
                  </w:r>
                  <w:r w:rsidRPr="005833FC">
                    <w:rPr>
                      <w:rFonts w:eastAsia="Times New Roman"/>
                      <w:color w:val="000000"/>
                      <w:lang w:eastAsia="en-AU"/>
                    </w:rPr>
                    <w:t xml:space="preserve">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7:05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7:19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Loch Street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5:35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Pr>
                      <w:rFonts w:eastAsia="Times New Roman"/>
                      <w:color w:val="000000"/>
                      <w:lang w:eastAsia="en-AU"/>
                    </w:rPr>
                    <w:t>6:37</w:t>
                  </w:r>
                  <w:r w:rsidRPr="005833FC">
                    <w:rPr>
                      <w:rFonts w:eastAsia="Times New Roman"/>
                      <w:color w:val="000000"/>
                      <w:lang w:eastAsia="en-AU"/>
                    </w:rPr>
                    <w:t xml:space="preserve">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7:06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7:20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Claremont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5:37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Pr>
                      <w:rFonts w:eastAsia="Times New Roman"/>
                      <w:color w:val="000000"/>
                      <w:lang w:eastAsia="en-AU"/>
                    </w:rPr>
                    <w:t>6:39</w:t>
                  </w:r>
                  <w:r w:rsidRPr="005833FC">
                    <w:rPr>
                      <w:rFonts w:eastAsia="Times New Roman"/>
                      <w:color w:val="000000"/>
                      <w:lang w:eastAsia="en-AU"/>
                    </w:rPr>
                    <w:t xml:space="preserve">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7:08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7:22 </w:t>
                  </w:r>
                  <w:r>
                    <w:rPr>
                      <w:rFonts w:eastAsia="Times New Roman"/>
                      <w:color w:val="000000"/>
                      <w:lang w:eastAsia="en-AU"/>
                    </w:rPr>
                    <w:t>am</w:t>
                  </w:r>
                  <w:r w:rsidRPr="005833FC">
                    <w:rPr>
                      <w:rFonts w:eastAsia="Times New Roman"/>
                      <w:color w:val="000000"/>
                      <w:lang w:eastAsia="en-AU"/>
                    </w:rPr>
                    <w:t xml:space="preserve">   </w:t>
                  </w:r>
                </w:p>
              </w:tc>
            </w:tr>
            <w:tr w:rsidR="00D350A0" w:rsidRPr="005833FC" w:rsidTr="00791A90">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Swanbourne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5:39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7:10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  </w:t>
                  </w:r>
                </w:p>
              </w:tc>
            </w:tr>
            <w:tr w:rsidR="00D350A0" w:rsidRPr="005833FC" w:rsidTr="00791A90">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Grant Street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5:40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7:11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  </w:t>
                  </w:r>
                </w:p>
              </w:tc>
            </w:tr>
            <w:tr w:rsidR="00D350A0" w:rsidRPr="005833FC" w:rsidTr="00791A90">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Cottesloe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5:42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7:13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  </w:t>
                  </w:r>
                </w:p>
              </w:tc>
            </w:tr>
            <w:tr w:rsidR="00D350A0" w:rsidRPr="005833FC" w:rsidTr="00791A90">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Mosman Park</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5:44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7:15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  </w:t>
                  </w:r>
                </w:p>
              </w:tc>
            </w:tr>
            <w:tr w:rsidR="00D350A0" w:rsidRPr="005833FC" w:rsidTr="00791A90">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Victoria Stree</w:t>
                  </w:r>
                  <w:r>
                    <w:rPr>
                      <w:rFonts w:eastAsia="Times New Roman"/>
                      <w:color w:val="000000"/>
                      <w:lang w:eastAsia="en-AU"/>
                    </w:rPr>
                    <w:t>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5:45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7:16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  </w:t>
                  </w:r>
                </w:p>
              </w:tc>
            </w:tr>
            <w:tr w:rsidR="00D350A0" w:rsidRPr="005833FC" w:rsidTr="00791A90">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North Fremantle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5:47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rsidR="00D350A0" w:rsidRPr="005833FC" w:rsidRDefault="00D350A0" w:rsidP="00D350A0">
                  <w:pPr>
                    <w:rPr>
                      <w:rFonts w:eastAsia="Times New Roman"/>
                      <w:color w:val="000000"/>
                      <w:lang w:eastAsia="en-AU"/>
                    </w:rPr>
                  </w:pP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7:18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  </w:t>
                  </w:r>
                </w:p>
              </w:tc>
            </w:tr>
            <w:tr w:rsidR="00D350A0" w:rsidRPr="005833FC" w:rsidTr="0003227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Fremantle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5:51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Pr>
                      <w:rFonts w:eastAsia="Times New Roman"/>
                      <w:color w:val="000000"/>
                      <w:lang w:eastAsia="en-AU"/>
                    </w:rPr>
                    <w:t>6:47</w:t>
                  </w:r>
                  <w:r w:rsidRPr="005833FC">
                    <w:rPr>
                      <w:rFonts w:eastAsia="Times New Roman"/>
                      <w:color w:val="000000"/>
                      <w:lang w:eastAsia="en-AU"/>
                    </w:rPr>
                    <w:t xml:space="preserve">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7:22 </w:t>
                  </w:r>
                  <w:r>
                    <w:rPr>
                      <w:rFonts w:eastAsia="Times New Roman"/>
                      <w:color w:val="000000"/>
                      <w:lang w:eastAsia="en-AU"/>
                    </w:rPr>
                    <w:t>am</w:t>
                  </w:r>
                  <w:r w:rsidRPr="005833FC">
                    <w:rPr>
                      <w:rFonts w:eastAsia="Times New Roman"/>
                      <w:color w:val="000000"/>
                      <w:lang w:eastAsia="en-AU"/>
                    </w:rPr>
                    <w:t xml:space="preserve">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hideMark/>
                </w:tcPr>
                <w:p w:rsidR="00D350A0" w:rsidRPr="005833FC" w:rsidRDefault="00D350A0" w:rsidP="00D350A0">
                  <w:pPr>
                    <w:rPr>
                      <w:rFonts w:eastAsia="Times New Roman"/>
                      <w:color w:val="000000"/>
                      <w:lang w:eastAsia="en-AU"/>
                    </w:rPr>
                  </w:pPr>
                  <w:r w:rsidRPr="005833FC">
                    <w:rPr>
                      <w:rFonts w:eastAsia="Times New Roman"/>
                      <w:color w:val="000000"/>
                      <w:lang w:eastAsia="en-AU"/>
                    </w:rPr>
                    <w:t xml:space="preserve">7:31 </w:t>
                  </w:r>
                  <w:r>
                    <w:rPr>
                      <w:rFonts w:eastAsia="Times New Roman"/>
                      <w:color w:val="000000"/>
                      <w:lang w:eastAsia="en-AU"/>
                    </w:rPr>
                    <w:t>am</w:t>
                  </w:r>
                  <w:r w:rsidRPr="005833FC">
                    <w:rPr>
                      <w:rFonts w:eastAsia="Times New Roman"/>
                      <w:color w:val="000000"/>
                      <w:lang w:eastAsia="en-AU"/>
                    </w:rPr>
                    <w:t xml:space="preserve">   </w:t>
                  </w:r>
                </w:p>
              </w:tc>
            </w:tr>
          </w:tbl>
          <w:p w:rsidR="00D350A0" w:rsidRPr="007D2564" w:rsidRDefault="00D350A0" w:rsidP="00D350A0">
            <w:pPr>
              <w:rPr>
                <w:sz w:val="12"/>
                <w:szCs w:val="12"/>
              </w:rPr>
            </w:pPr>
          </w:p>
        </w:tc>
      </w:tr>
      <w:tr w:rsidR="00D350A0" w:rsidTr="00180879">
        <w:trPr>
          <w:cantSplit/>
          <w:trHeight w:val="851"/>
        </w:trPr>
        <w:tc>
          <w:tcPr>
            <w:tcW w:w="709" w:type="dxa"/>
            <w:tcBorders>
              <w:top w:val="single" w:sz="4" w:space="0" w:color="auto"/>
              <w:bottom w:val="single" w:sz="4" w:space="0" w:color="auto"/>
            </w:tcBorders>
            <w:shd w:val="clear" w:color="auto" w:fill="FFFF99"/>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D350A0" w:rsidRDefault="005451CA" w:rsidP="00D350A0">
            <w:pPr>
              <w:pStyle w:val="QuestionStyle"/>
            </w:pPr>
            <w:r>
              <w:t xml:space="preserve">The 6: 27 </w:t>
            </w:r>
            <w:r w:rsidR="00D350A0">
              <w:t xml:space="preserve">and the 7:08 am trains from Perth are express trains. </w:t>
            </w:r>
          </w:p>
          <w:p w:rsidR="00D350A0" w:rsidRPr="00555B6E" w:rsidRDefault="00D350A0" w:rsidP="00D350A0">
            <w:pPr>
              <w:pStyle w:val="QuestionStyle"/>
              <w:rPr>
                <w:sz w:val="12"/>
                <w:szCs w:val="12"/>
              </w:rPr>
            </w:pPr>
          </w:p>
          <w:p w:rsidR="00D350A0" w:rsidRDefault="00D350A0" w:rsidP="00D350A0">
            <w:pPr>
              <w:pStyle w:val="QuestionStyle"/>
            </w:pPr>
            <w:r>
              <w:t>Which takes the least time to get to Freemantle?</w:t>
            </w:r>
          </w:p>
          <w:p w:rsidR="00D350A0" w:rsidRPr="00E35B3B" w:rsidRDefault="00D350A0" w:rsidP="00D350A0">
            <w:pPr>
              <w:rPr>
                <w:sz w:val="12"/>
                <w:szCs w:val="12"/>
              </w:rPr>
            </w:pPr>
          </w:p>
          <w:p w:rsidR="00D350A0" w:rsidRPr="00E35B3B" w:rsidRDefault="00D350A0" w:rsidP="00D350A0">
            <w:pPr>
              <w:ind w:left="420"/>
            </w:pPr>
            <w:r>
              <w:t>A.</w:t>
            </w:r>
            <w:r w:rsidRPr="00E35B3B">
              <w:t xml:space="preserve">    </w:t>
            </w:r>
            <w:r>
              <w:t>The 6.27 train takes 5 minutes less than the 7:08 train.</w:t>
            </w:r>
          </w:p>
          <w:p w:rsidR="00D350A0" w:rsidRPr="00E35B3B" w:rsidRDefault="00D350A0" w:rsidP="00D350A0">
            <w:pPr>
              <w:rPr>
                <w:sz w:val="12"/>
                <w:szCs w:val="12"/>
              </w:rPr>
            </w:pPr>
          </w:p>
          <w:p w:rsidR="00D350A0" w:rsidRPr="00E35B3B" w:rsidRDefault="00D350A0" w:rsidP="00D350A0">
            <w:pPr>
              <w:ind w:left="420"/>
            </w:pPr>
            <w:r>
              <w:t>B.</w:t>
            </w:r>
            <w:r w:rsidRPr="00E35B3B">
              <w:t xml:space="preserve">    </w:t>
            </w:r>
            <w:r>
              <w:t>The 6.27 train takes 3 minutes less than the 7:08 train.</w:t>
            </w:r>
          </w:p>
          <w:p w:rsidR="00D350A0" w:rsidRPr="00E35B3B" w:rsidRDefault="00D350A0" w:rsidP="00D350A0">
            <w:pPr>
              <w:rPr>
                <w:sz w:val="12"/>
                <w:szCs w:val="12"/>
              </w:rPr>
            </w:pPr>
          </w:p>
          <w:p w:rsidR="00D350A0" w:rsidRPr="00E35B3B" w:rsidRDefault="00D350A0" w:rsidP="00D350A0">
            <w:pPr>
              <w:ind w:left="420"/>
            </w:pPr>
            <w:r>
              <w:t>C.</w:t>
            </w:r>
            <w:r w:rsidRPr="00E35B3B">
              <w:t xml:space="preserve">    </w:t>
            </w:r>
            <w:r>
              <w:t>The 6.27 train takes 3 minutes more than the 7:08 train.</w:t>
            </w:r>
          </w:p>
          <w:p w:rsidR="00D350A0" w:rsidRPr="00E35B3B" w:rsidRDefault="00D350A0" w:rsidP="00D350A0">
            <w:pPr>
              <w:rPr>
                <w:sz w:val="12"/>
                <w:szCs w:val="12"/>
              </w:rPr>
            </w:pPr>
          </w:p>
          <w:p w:rsidR="00D350A0" w:rsidRPr="00460C07" w:rsidRDefault="00D350A0" w:rsidP="00D350A0">
            <w:pPr>
              <w:ind w:left="420"/>
            </w:pPr>
            <w:r>
              <w:t>D.</w:t>
            </w:r>
            <w:r w:rsidRPr="00E35B3B">
              <w:t xml:space="preserve">    </w:t>
            </w:r>
            <w:r>
              <w:t xml:space="preserve">The 6.27 train takes 5 minutes more than the 7:08 train.        </w:t>
            </w:r>
          </w:p>
          <w:p w:rsidR="00D350A0" w:rsidRPr="00963578" w:rsidRDefault="00D350A0" w:rsidP="00D350A0">
            <w:pPr>
              <w:pStyle w:val="QuestionStyle"/>
              <w:rPr>
                <w:sz w:val="12"/>
                <w:szCs w:val="12"/>
              </w:rPr>
            </w:pPr>
          </w:p>
        </w:tc>
      </w:tr>
      <w:tr w:rsidR="00D350A0" w:rsidTr="00180879">
        <w:trPr>
          <w:cantSplit/>
          <w:trHeight w:val="851"/>
        </w:trPr>
        <w:tc>
          <w:tcPr>
            <w:tcW w:w="709" w:type="dxa"/>
            <w:tcBorders>
              <w:top w:val="single" w:sz="4" w:space="0" w:color="auto"/>
              <w:bottom w:val="single" w:sz="4" w:space="0" w:color="auto"/>
            </w:tcBorders>
            <w:shd w:val="clear" w:color="auto" w:fill="FFFF99"/>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D350A0" w:rsidRDefault="00D350A0" w:rsidP="00D350A0">
            <w:pPr>
              <w:pStyle w:val="QuestionStyle"/>
            </w:pPr>
            <w:r>
              <w:t>Jean catches a train from City West. She needs to reach Mosman Park station by 7:10 am; in order to make a 7:15 am appointment nearby.</w:t>
            </w:r>
          </w:p>
          <w:p w:rsidR="00D350A0" w:rsidRPr="00555B6E" w:rsidRDefault="00D350A0" w:rsidP="00D350A0">
            <w:pPr>
              <w:pStyle w:val="QuestionStyle"/>
              <w:rPr>
                <w:sz w:val="12"/>
                <w:szCs w:val="12"/>
              </w:rPr>
            </w:pPr>
          </w:p>
          <w:p w:rsidR="00D350A0" w:rsidRDefault="00D350A0" w:rsidP="00D350A0">
            <w:pPr>
              <w:pStyle w:val="QuestionStyle"/>
            </w:pPr>
            <w:r>
              <w:t>What is the latest time she could catch a train from City West?</w:t>
            </w:r>
          </w:p>
          <w:p w:rsidR="00D350A0" w:rsidRDefault="00D350A0" w:rsidP="00D350A0">
            <w:pPr>
              <w:pStyle w:val="QuestionStyle"/>
              <w:rPr>
                <w:sz w:val="12"/>
                <w:szCs w:val="12"/>
              </w:rPr>
            </w:pPr>
          </w:p>
          <w:p w:rsidR="00032278" w:rsidRPr="00EB557C" w:rsidRDefault="00032278" w:rsidP="00D350A0">
            <w:pPr>
              <w:pStyle w:val="QuestionStyle"/>
              <w:rPr>
                <w:sz w:val="12"/>
                <w:szCs w:val="12"/>
              </w:rPr>
            </w:pPr>
          </w:p>
          <w:p w:rsidR="00D350A0" w:rsidRDefault="00D350A0" w:rsidP="00D350A0">
            <w:pPr>
              <w:pStyle w:val="QuestionStyle"/>
              <w:ind w:left="480"/>
            </w:pPr>
            <w:r>
              <w:t>A</w:t>
            </w:r>
            <w:r w:rsidR="005451CA">
              <w:t>.   5:25 am          B.    6:29 am          C.    6:56 am          7:10</w:t>
            </w:r>
            <w:r>
              <w:t xml:space="preserve"> am</w:t>
            </w:r>
          </w:p>
          <w:p w:rsidR="00D350A0" w:rsidRPr="00EB557C" w:rsidRDefault="00D350A0" w:rsidP="00D350A0">
            <w:pPr>
              <w:pStyle w:val="QuestionStyle"/>
              <w:rPr>
                <w:sz w:val="16"/>
                <w:szCs w:val="16"/>
              </w:rPr>
            </w:pPr>
          </w:p>
        </w:tc>
      </w:tr>
      <w:tr w:rsidR="00D350A0" w:rsidTr="00180879">
        <w:trPr>
          <w:cantSplit/>
          <w:trHeight w:val="851"/>
        </w:trPr>
        <w:tc>
          <w:tcPr>
            <w:tcW w:w="709" w:type="dxa"/>
            <w:tcBorders>
              <w:top w:val="single" w:sz="4" w:space="0" w:color="auto"/>
              <w:bottom w:val="single" w:sz="4" w:space="0" w:color="auto"/>
            </w:tcBorders>
            <w:shd w:val="clear" w:color="auto" w:fill="FFCCCC"/>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032278" w:rsidRDefault="00DC6524" w:rsidP="00032278">
            <w:r>
              <w:rPr>
                <w:noProof/>
                <w:lang w:eastAsia="en-AU"/>
              </w:rPr>
              <w:object w:dxaOrig="1440" w:dyaOrig="1440">
                <v:shape id="_x0000_s1036" type="#_x0000_t75" style="position:absolute;margin-left:342pt;margin-top:2.3pt;width:119.5pt;height:119.5pt;z-index:251724800;mso-position-horizontal-relative:text;mso-position-vertical-relative:text">
                  <v:imagedata r:id="rId40" o:title=""/>
                  <w10:wrap type="square"/>
                </v:shape>
                <o:OLEObject Type="Embed" ProgID="FXDraw3.Document" ShapeID="_x0000_s1036" DrawAspect="Content" ObjectID="_1460100036" r:id="rId41"/>
              </w:object>
            </w:r>
            <w:r w:rsidR="00032278">
              <w:t>What is the circumference of the circle shown?</w:t>
            </w:r>
          </w:p>
          <w:p w:rsidR="00D350A0" w:rsidRDefault="00D350A0" w:rsidP="00D350A0">
            <w:pPr>
              <w:pStyle w:val="QuestionStyle"/>
            </w:pPr>
          </w:p>
          <w:p w:rsidR="00032278" w:rsidRPr="00E35B3B" w:rsidRDefault="00032278" w:rsidP="00032278">
            <w:pPr>
              <w:rPr>
                <w:sz w:val="12"/>
                <w:szCs w:val="12"/>
              </w:rPr>
            </w:pPr>
          </w:p>
          <w:p w:rsidR="00032278" w:rsidRPr="00E35B3B" w:rsidRDefault="00032278" w:rsidP="00032278">
            <w:pPr>
              <w:ind w:left="420"/>
            </w:pPr>
            <w:r>
              <w:t>A.</w:t>
            </w:r>
            <w:r w:rsidRPr="00E35B3B">
              <w:t xml:space="preserve">    </w:t>
            </w:r>
            <w:r>
              <w:t>10.1 cm                             B.</w:t>
            </w:r>
            <w:r w:rsidRPr="00E35B3B">
              <w:t xml:space="preserve">    </w:t>
            </w:r>
            <w:r>
              <w:t>20.1 cm</w:t>
            </w:r>
          </w:p>
          <w:p w:rsidR="00032278" w:rsidRPr="00E35B3B" w:rsidRDefault="00032278" w:rsidP="00032278">
            <w:pPr>
              <w:rPr>
                <w:sz w:val="12"/>
                <w:szCs w:val="12"/>
              </w:rPr>
            </w:pPr>
          </w:p>
          <w:p w:rsidR="00032278" w:rsidRPr="00E35B3B" w:rsidRDefault="00032278" w:rsidP="00032278">
            <w:pPr>
              <w:ind w:left="420"/>
            </w:pPr>
            <w:r>
              <w:t>C.</w:t>
            </w:r>
            <w:r w:rsidRPr="00E35B3B">
              <w:t xml:space="preserve">    </w:t>
            </w:r>
            <w:r>
              <w:t>32.2 cm                             D.</w:t>
            </w:r>
            <w:r w:rsidRPr="00E35B3B">
              <w:t xml:space="preserve">    </w:t>
            </w:r>
            <w:r>
              <w:t>40.2 cm</w:t>
            </w:r>
          </w:p>
          <w:p w:rsidR="00032278" w:rsidRDefault="00032278" w:rsidP="00D350A0">
            <w:pPr>
              <w:pStyle w:val="QuestionStyle"/>
            </w:pPr>
          </w:p>
        </w:tc>
      </w:tr>
      <w:tr w:rsidR="00D350A0" w:rsidTr="00180879">
        <w:trPr>
          <w:cantSplit/>
          <w:trHeight w:val="851"/>
        </w:trPr>
        <w:tc>
          <w:tcPr>
            <w:tcW w:w="709" w:type="dxa"/>
            <w:tcBorders>
              <w:top w:val="single" w:sz="4" w:space="0" w:color="auto"/>
              <w:bottom w:val="single" w:sz="4" w:space="0" w:color="auto"/>
            </w:tcBorders>
            <w:shd w:val="clear" w:color="auto" w:fill="FFCCCC"/>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032278" w:rsidRDefault="00032278" w:rsidP="00032278">
            <w:r>
              <w:t xml:space="preserve">The distance from Earth to a meteorite is  </w:t>
            </w:r>
            <w:r w:rsidRPr="00032278">
              <w:rPr>
                <w:color w:val="FF0000"/>
                <w:position w:val="-2"/>
              </w:rPr>
              <w:object w:dxaOrig="1530" w:dyaOrig="276">
                <v:shape id="_x0000_i1027" type="#_x0000_t75" style="width:75.1pt;height:13.35pt" o:ole="">
                  <v:imagedata r:id="rId42" o:title=""/>
                </v:shape>
                <o:OLEObject Type="Embed" ProgID="FXE300.Equation" ShapeID="_x0000_i1027" DrawAspect="Content" ObjectID="_1460100000" r:id="rId43"/>
              </w:object>
            </w:r>
            <w:r>
              <w:t xml:space="preserve"> </w:t>
            </w:r>
          </w:p>
          <w:p w:rsidR="002E11CE" w:rsidRPr="002E11CE" w:rsidRDefault="002E11CE" w:rsidP="00FB767D">
            <w:pPr>
              <w:rPr>
                <w:sz w:val="12"/>
                <w:szCs w:val="12"/>
              </w:rPr>
            </w:pPr>
          </w:p>
          <w:p w:rsidR="00FB767D" w:rsidRPr="003D5C6C" w:rsidRDefault="00032278" w:rsidP="00FB767D">
            <w:r>
              <w:t>Write thi</w:t>
            </w:r>
            <w:r w:rsidR="00FB767D">
              <w:t>s distance as a normal numeral.</w:t>
            </w:r>
          </w:p>
          <w:p w:rsidR="00FB767D" w:rsidRPr="003D5C6C" w:rsidRDefault="00FB767D" w:rsidP="00FB767D">
            <w:pPr>
              <w:rPr>
                <w:sz w:val="16"/>
                <w:szCs w:val="16"/>
              </w:rPr>
            </w:pPr>
          </w:p>
          <w:p w:rsidR="00FB767D" w:rsidRDefault="00FB767D" w:rsidP="00FB767D">
            <w:r w:rsidRPr="003D5C6C">
              <w:t xml:space="preserve">  </w:t>
            </w:r>
            <w:r>
              <w:t xml:space="preserve">      A. </w:t>
            </w:r>
            <w:r w:rsidRPr="003D5C6C">
              <w:t xml:space="preserve">   </w:t>
            </w:r>
            <w:r>
              <w:t>2 450 000</w:t>
            </w:r>
            <w:r w:rsidRPr="003D5C6C">
              <w:t xml:space="preserve">  </w:t>
            </w:r>
            <w:r>
              <w:t>km</w:t>
            </w:r>
            <w:r w:rsidRPr="003D5C6C">
              <w:t xml:space="preserve">  </w:t>
            </w:r>
            <w:r>
              <w:t xml:space="preserve">     </w:t>
            </w:r>
            <w:r w:rsidRPr="003D5C6C">
              <w:t xml:space="preserve">             </w:t>
            </w:r>
            <w:r>
              <w:t xml:space="preserve">           </w:t>
            </w:r>
            <w:r w:rsidRPr="003D5C6C">
              <w:t>B.</w:t>
            </w:r>
            <w:r>
              <w:t xml:space="preserve">    24 500 000</w:t>
            </w:r>
            <w:r w:rsidRPr="003D5C6C">
              <w:t xml:space="preserve">  </w:t>
            </w:r>
            <w:r>
              <w:t xml:space="preserve">km                 </w:t>
            </w:r>
            <w:r w:rsidR="0061505F">
              <w:t xml:space="preserve"> </w:t>
            </w:r>
          </w:p>
          <w:p w:rsidR="00FB767D" w:rsidRPr="00FB767D" w:rsidRDefault="00FB767D" w:rsidP="00FB767D">
            <w:pPr>
              <w:rPr>
                <w:sz w:val="12"/>
                <w:szCs w:val="12"/>
              </w:rPr>
            </w:pPr>
          </w:p>
          <w:p w:rsidR="00FB767D" w:rsidRDefault="00FB767D" w:rsidP="00FB767D">
            <w:r>
              <w:t xml:space="preserve">        C.     245 000 000</w:t>
            </w:r>
            <w:r w:rsidRPr="003D5C6C">
              <w:t xml:space="preserve">  </w:t>
            </w:r>
            <w:r>
              <w:t xml:space="preserve">km                         </w:t>
            </w:r>
            <w:r w:rsidR="0061505F">
              <w:t xml:space="preserve"> </w:t>
            </w:r>
            <w:r>
              <w:t>D.    2 450 000 000</w:t>
            </w:r>
            <w:r w:rsidRPr="003D5C6C">
              <w:t xml:space="preserve">  </w:t>
            </w:r>
            <w:r>
              <w:t xml:space="preserve">km  </w:t>
            </w:r>
          </w:p>
          <w:p w:rsidR="00D350A0" w:rsidRPr="00DD5971" w:rsidRDefault="00D350A0" w:rsidP="00D350A0">
            <w:pPr>
              <w:pStyle w:val="QuestionStyle"/>
              <w:rPr>
                <w:sz w:val="12"/>
              </w:rPr>
            </w:pPr>
          </w:p>
        </w:tc>
      </w:tr>
      <w:tr w:rsidR="00D350A0" w:rsidTr="00180879">
        <w:trPr>
          <w:cantSplit/>
          <w:trHeight w:val="851"/>
        </w:trPr>
        <w:tc>
          <w:tcPr>
            <w:tcW w:w="709" w:type="dxa"/>
            <w:tcBorders>
              <w:top w:val="single" w:sz="4" w:space="0" w:color="auto"/>
              <w:bottom w:val="single" w:sz="4" w:space="0" w:color="auto"/>
            </w:tcBorders>
            <w:shd w:val="clear" w:color="auto" w:fill="FFCCCC"/>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C930B2" w:rsidRDefault="00C930B2" w:rsidP="00C930B2">
            <w:pPr>
              <w:pStyle w:val="QuestionStyle"/>
            </w:pPr>
            <w:r>
              <w:t>A calculator gives the answer to a calculation as 38.48451001.</w:t>
            </w:r>
          </w:p>
          <w:p w:rsidR="00C930B2" w:rsidRPr="00C930B2" w:rsidRDefault="00C930B2" w:rsidP="00C930B2">
            <w:pPr>
              <w:pStyle w:val="QuestionStyle"/>
              <w:rPr>
                <w:sz w:val="12"/>
                <w:szCs w:val="12"/>
              </w:rPr>
            </w:pPr>
          </w:p>
          <w:p w:rsidR="00C930B2" w:rsidRDefault="00C930B2" w:rsidP="00C930B2">
            <w:pPr>
              <w:pStyle w:val="QuestionStyle"/>
            </w:pPr>
            <w:r>
              <w:t>What is this answer when rounded to three significant figures?</w:t>
            </w:r>
          </w:p>
          <w:p w:rsidR="0061505F" w:rsidRDefault="0061505F" w:rsidP="0061505F"/>
          <w:p w:rsidR="00DD5971" w:rsidRPr="0061505F" w:rsidRDefault="0061505F" w:rsidP="0061505F">
            <w:r w:rsidRPr="003D5C6C">
              <w:t xml:space="preserve"> </w:t>
            </w:r>
            <w:r>
              <w:t xml:space="preserve">      A. </w:t>
            </w:r>
            <w:r w:rsidRPr="003D5C6C">
              <w:t xml:space="preserve">   </w:t>
            </w:r>
            <w:r>
              <w:t>38.4</w:t>
            </w:r>
            <w:r w:rsidRPr="003D5C6C">
              <w:t xml:space="preserve">  </w:t>
            </w:r>
            <w:r>
              <w:t xml:space="preserve">     </w:t>
            </w:r>
            <w:r w:rsidRPr="003D5C6C">
              <w:t xml:space="preserve">           B.</w:t>
            </w:r>
            <w:r>
              <w:t xml:space="preserve">    38.5              C.    38.484               D.    38.485  </w:t>
            </w:r>
            <w:r>
              <w:rPr>
                <w:rFonts w:eastAsia="Calibri"/>
              </w:rPr>
              <w:t xml:space="preserve">                                                                                                                         </w:t>
            </w:r>
          </w:p>
          <w:p w:rsidR="0061505F" w:rsidRPr="0061505F" w:rsidRDefault="0061505F" w:rsidP="0061505F">
            <w:pPr>
              <w:rPr>
                <w:rFonts w:eastAsia="Calibri"/>
                <w:sz w:val="12"/>
                <w:szCs w:val="12"/>
              </w:rPr>
            </w:pPr>
          </w:p>
        </w:tc>
      </w:tr>
      <w:tr w:rsidR="00D350A0" w:rsidTr="00180879">
        <w:trPr>
          <w:cantSplit/>
          <w:trHeight w:val="851"/>
        </w:trPr>
        <w:tc>
          <w:tcPr>
            <w:tcW w:w="709" w:type="dxa"/>
            <w:tcBorders>
              <w:top w:val="single" w:sz="4" w:space="0" w:color="auto"/>
              <w:bottom w:val="single" w:sz="4" w:space="0" w:color="auto"/>
            </w:tcBorders>
            <w:shd w:val="clear" w:color="auto" w:fill="FFCCCC"/>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D350A0" w:rsidRDefault="002E11CE" w:rsidP="002E11CE">
            <w:pPr>
              <w:pStyle w:val="QuestionStyle"/>
            </w:pPr>
            <w:r>
              <w:t xml:space="preserve">A single </w:t>
            </w:r>
            <w:r w:rsidRPr="002E11CE">
              <w:rPr>
                <w:i/>
                <w:iCs/>
                <w:color w:val="000000"/>
              </w:rPr>
              <w:t>Escherichia coli</w:t>
            </w:r>
            <w:r w:rsidRPr="002E11CE">
              <w:rPr>
                <w:rFonts w:ascii="Helvetica" w:hAnsi="Helvetica"/>
                <w:i/>
                <w:iCs/>
                <w:color w:val="000000"/>
              </w:rPr>
              <w:t xml:space="preserve"> </w:t>
            </w:r>
            <w:r>
              <w:t xml:space="preserve">bacteria has a mass of </w:t>
            </w:r>
            <w:r w:rsidRPr="002E11CE">
              <w:rPr>
                <w:color w:val="FF0000"/>
                <w:position w:val="-2"/>
              </w:rPr>
              <w:object w:dxaOrig="1266" w:dyaOrig="276">
                <v:shape id="_x0000_i1028" type="#_x0000_t75" style="width:63.75pt;height:14.4pt" o:ole="">
                  <v:imagedata r:id="rId44" o:title=""/>
                </v:shape>
                <o:OLEObject Type="Embed" ProgID="FXE300.Equation" ShapeID="_x0000_i1028" DrawAspect="Content" ObjectID="_1460100001" r:id="rId45"/>
              </w:object>
            </w:r>
            <w:r>
              <w:rPr>
                <w:color w:val="FF0000"/>
                <w:position w:val="-2"/>
              </w:rPr>
              <w:t xml:space="preserve"> </w:t>
            </w:r>
            <w:r w:rsidRPr="002E11CE">
              <w:rPr>
                <w:color w:val="000000" w:themeColor="text1"/>
              </w:rPr>
              <w:t>grams</w:t>
            </w:r>
            <w:r>
              <w:t>.</w:t>
            </w:r>
          </w:p>
          <w:p w:rsidR="002E11CE" w:rsidRPr="002E11CE" w:rsidRDefault="002E11CE" w:rsidP="002E11CE">
            <w:pPr>
              <w:pStyle w:val="QuestionStyle"/>
              <w:rPr>
                <w:sz w:val="12"/>
                <w:szCs w:val="12"/>
              </w:rPr>
            </w:pPr>
          </w:p>
          <w:p w:rsidR="002E11CE" w:rsidRDefault="002E11CE" w:rsidP="002E11CE">
            <w:pPr>
              <w:pStyle w:val="QuestionStyle"/>
            </w:pPr>
            <w:r>
              <w:t>How many of these bacteria would be needed to have a mass of 1 gram?</w:t>
            </w:r>
          </w:p>
          <w:p w:rsidR="002E11CE" w:rsidRPr="00E35B3B" w:rsidRDefault="002E11CE" w:rsidP="002E11CE">
            <w:pPr>
              <w:rPr>
                <w:sz w:val="12"/>
                <w:szCs w:val="12"/>
              </w:rPr>
            </w:pPr>
          </w:p>
          <w:p w:rsidR="002E11CE" w:rsidRPr="00E35B3B" w:rsidRDefault="002E11CE" w:rsidP="002E11CE">
            <w:pPr>
              <w:ind w:left="420"/>
            </w:pPr>
            <w:r>
              <w:t>A.</w:t>
            </w:r>
            <w:r w:rsidRPr="00E35B3B">
              <w:t xml:space="preserve">    </w:t>
            </w:r>
            <w:r w:rsidR="00DD5971">
              <w:t>6 250 000</w:t>
            </w:r>
          </w:p>
          <w:p w:rsidR="002E11CE" w:rsidRPr="00E35B3B" w:rsidRDefault="002E11CE" w:rsidP="002E11CE">
            <w:pPr>
              <w:rPr>
                <w:sz w:val="12"/>
                <w:szCs w:val="12"/>
              </w:rPr>
            </w:pPr>
          </w:p>
          <w:p w:rsidR="002E11CE" w:rsidRPr="00E35B3B" w:rsidRDefault="002E11CE" w:rsidP="002E11CE">
            <w:pPr>
              <w:ind w:left="420"/>
            </w:pPr>
            <w:r>
              <w:t>B.</w:t>
            </w:r>
            <w:r w:rsidRPr="00E35B3B">
              <w:t xml:space="preserve">    </w:t>
            </w:r>
            <w:r w:rsidR="00DD5971">
              <w:t>16 000 000</w:t>
            </w:r>
          </w:p>
          <w:p w:rsidR="002E11CE" w:rsidRPr="00E35B3B" w:rsidRDefault="002E11CE" w:rsidP="002E11CE">
            <w:pPr>
              <w:rPr>
                <w:sz w:val="12"/>
                <w:szCs w:val="12"/>
              </w:rPr>
            </w:pPr>
          </w:p>
          <w:p w:rsidR="002E11CE" w:rsidRPr="00E35B3B" w:rsidRDefault="002E11CE" w:rsidP="002E11CE">
            <w:pPr>
              <w:ind w:left="420"/>
            </w:pPr>
            <w:r>
              <w:t>C.</w:t>
            </w:r>
            <w:r w:rsidRPr="00E35B3B">
              <w:t xml:space="preserve">    </w:t>
            </w:r>
            <w:r w:rsidR="00DD5971">
              <w:t>1 600 000 000</w:t>
            </w:r>
          </w:p>
          <w:p w:rsidR="002E11CE" w:rsidRPr="00E35B3B" w:rsidRDefault="002E11CE" w:rsidP="002E11CE">
            <w:pPr>
              <w:rPr>
                <w:sz w:val="12"/>
                <w:szCs w:val="12"/>
              </w:rPr>
            </w:pPr>
          </w:p>
          <w:p w:rsidR="002E11CE" w:rsidRPr="00E35B3B" w:rsidRDefault="002E11CE" w:rsidP="002E11CE">
            <w:pPr>
              <w:ind w:left="420"/>
            </w:pPr>
            <w:r>
              <w:t>D.</w:t>
            </w:r>
            <w:r w:rsidRPr="00E35B3B">
              <w:t xml:space="preserve">    </w:t>
            </w:r>
            <w:r w:rsidR="00DD5971">
              <w:t>6 250 000 000</w:t>
            </w:r>
          </w:p>
          <w:p w:rsidR="002E11CE" w:rsidRPr="00DD5971" w:rsidRDefault="002E11CE" w:rsidP="002E11CE">
            <w:pPr>
              <w:pStyle w:val="QuestionStyle"/>
              <w:rPr>
                <w:sz w:val="12"/>
                <w:szCs w:val="12"/>
              </w:rPr>
            </w:pPr>
          </w:p>
        </w:tc>
      </w:tr>
      <w:tr w:rsidR="00D350A0" w:rsidTr="00180879">
        <w:trPr>
          <w:cantSplit/>
          <w:trHeight w:val="851"/>
        </w:trPr>
        <w:tc>
          <w:tcPr>
            <w:tcW w:w="709" w:type="dxa"/>
            <w:tcBorders>
              <w:top w:val="single" w:sz="4" w:space="0" w:color="auto"/>
              <w:bottom w:val="single" w:sz="4" w:space="0" w:color="auto"/>
            </w:tcBorders>
            <w:shd w:val="clear" w:color="auto" w:fill="FFCCCC"/>
          </w:tcPr>
          <w:p w:rsidR="00D350A0" w:rsidRPr="001B3341" w:rsidRDefault="00D350A0" w:rsidP="00D350A0">
            <w:pPr>
              <w:pStyle w:val="ListParagraph"/>
              <w:numPr>
                <w:ilvl w:val="0"/>
                <w:numId w:val="2"/>
              </w:numPr>
              <w:ind w:left="57" w:firstLine="0"/>
            </w:pPr>
          </w:p>
        </w:tc>
        <w:tc>
          <w:tcPr>
            <w:tcW w:w="9781" w:type="dxa"/>
            <w:gridSpan w:val="3"/>
            <w:tcBorders>
              <w:top w:val="single" w:sz="4" w:space="0" w:color="auto"/>
              <w:bottom w:val="single" w:sz="4" w:space="0" w:color="auto"/>
            </w:tcBorders>
          </w:tcPr>
          <w:p w:rsidR="00341E52" w:rsidRDefault="002E7408" w:rsidP="002E7408">
            <w:pPr>
              <w:pStyle w:val="QuestionStyle"/>
              <w:ind w:right="4899"/>
            </w:pPr>
            <w:r>
              <w:rPr>
                <w:noProof/>
                <w:lang w:eastAsia="en-AU"/>
              </w:rPr>
              <w:drawing>
                <wp:anchor distT="0" distB="0" distL="114300" distR="114300" simplePos="0" relativeHeight="251666944" behindDoc="0" locked="0" layoutInCell="1" allowOverlap="1" wp14:anchorId="26265292" wp14:editId="273A80AF">
                  <wp:simplePos x="0" y="0"/>
                  <wp:positionH relativeFrom="column">
                    <wp:posOffset>3284219</wp:posOffset>
                  </wp:positionH>
                  <wp:positionV relativeFrom="paragraph">
                    <wp:posOffset>24765</wp:posOffset>
                  </wp:positionV>
                  <wp:extent cx="2118067" cy="11125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 on road shutterstock_41497111.jpg"/>
                          <pic:cNvPicPr/>
                        </pic:nvPicPr>
                        <pic:blipFill rotWithShape="1">
                          <a:blip r:embed="rId46" cstate="print">
                            <a:extLst>
                              <a:ext uri="{28A0092B-C50C-407E-A947-70E740481C1C}">
                                <a14:useLocalDpi xmlns:a14="http://schemas.microsoft.com/office/drawing/2010/main" val="0"/>
                              </a:ext>
                            </a:extLst>
                          </a:blip>
                          <a:srcRect l="13809" t="24242" r="19504" b="23232"/>
                          <a:stretch/>
                        </pic:blipFill>
                        <pic:spPr bwMode="auto">
                          <a:xfrm>
                            <a:off x="0" y="0"/>
                            <a:ext cx="2133515" cy="11206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5971">
              <w:t>A car</w:t>
            </w:r>
            <w:r w:rsidR="00341E52">
              <w:t xml:space="preserve"> has a mass of 1 200 kg, not including fuel</w:t>
            </w:r>
            <w:r w:rsidR="00DA2ED0">
              <w:t>.</w:t>
            </w:r>
          </w:p>
          <w:p w:rsidR="00DD5971" w:rsidRDefault="00341E52" w:rsidP="002E7408">
            <w:pPr>
              <w:pStyle w:val="QuestionStyle"/>
              <w:ind w:right="4899"/>
            </w:pPr>
            <w:r>
              <w:t>It</w:t>
            </w:r>
            <w:r w:rsidR="00F56D50">
              <w:t>s fuel tank has a capacity of 50</w:t>
            </w:r>
            <w:r>
              <w:t xml:space="preserve"> litres and it </w:t>
            </w:r>
            <w:r w:rsidR="00DD5971">
              <w:t xml:space="preserve">uses fuel at a rate of 8 litres/100 km. </w:t>
            </w:r>
          </w:p>
          <w:p w:rsidR="00DD5971" w:rsidRDefault="00DD5971" w:rsidP="002E7408">
            <w:pPr>
              <w:pStyle w:val="QuestionStyle"/>
              <w:ind w:right="4899"/>
            </w:pPr>
            <w:r>
              <w:t>One litre of fuel has a mass of 0.8 kg.</w:t>
            </w:r>
          </w:p>
          <w:p w:rsidR="00D350A0" w:rsidRDefault="00341E52" w:rsidP="002E7408">
            <w:pPr>
              <w:pStyle w:val="QuestionStyle"/>
              <w:ind w:right="4899"/>
            </w:pPr>
            <w:r>
              <w:t>If it starts with a full tank, by</w:t>
            </w:r>
            <w:r w:rsidR="00DD5971">
              <w:t xml:space="preserve"> </w:t>
            </w:r>
            <w:r>
              <w:t>what percentage</w:t>
            </w:r>
            <w:r w:rsidR="00DD5971">
              <w:t xml:space="preserve"> does </w:t>
            </w:r>
            <w:r>
              <w:t>its mass</w:t>
            </w:r>
            <w:r w:rsidR="00DD5971">
              <w:t xml:space="preserve"> decrease when the</w:t>
            </w:r>
            <w:r>
              <w:t xml:space="preserve"> car travels 500 </w:t>
            </w:r>
            <w:r w:rsidR="00DD5971">
              <w:t>km?</w:t>
            </w:r>
          </w:p>
          <w:p w:rsidR="00F56D50" w:rsidRDefault="00F56D50" w:rsidP="00F56D50"/>
          <w:p w:rsidR="002E7408" w:rsidRDefault="00F56D50" w:rsidP="002E7408">
            <w:pPr>
              <w:pStyle w:val="QuestionStyle"/>
            </w:pPr>
            <w:r w:rsidRPr="003D5C6C">
              <w:t xml:space="preserve"> </w:t>
            </w:r>
            <w:r>
              <w:t xml:space="preserve">      A. </w:t>
            </w:r>
            <w:r w:rsidRPr="003D5C6C">
              <w:t xml:space="preserve">   </w:t>
            </w:r>
            <w:r>
              <w:t>2.6%</w:t>
            </w:r>
            <w:r w:rsidRPr="003D5C6C">
              <w:t xml:space="preserve">  </w:t>
            </w:r>
            <w:r>
              <w:t xml:space="preserve">     </w:t>
            </w:r>
            <w:r w:rsidRPr="003D5C6C">
              <w:t xml:space="preserve">           B.</w:t>
            </w:r>
            <w:r>
              <w:t xml:space="preserve">    3.2%              C.    </w:t>
            </w:r>
            <w:r w:rsidR="002E7408">
              <w:t>4.2%</w:t>
            </w:r>
            <w:r>
              <w:t xml:space="preserve">               D.    </w:t>
            </w:r>
            <w:r w:rsidR="002E7408">
              <w:t>32%</w:t>
            </w:r>
          </w:p>
          <w:p w:rsidR="00DD5971" w:rsidRDefault="00F56D50" w:rsidP="002E7408">
            <w:pPr>
              <w:pStyle w:val="QuestionStyle"/>
            </w:pPr>
            <w:r>
              <w:t xml:space="preserve">  </w:t>
            </w:r>
            <w:r>
              <w:rPr>
                <w:rFonts w:eastAsia="Calibri"/>
              </w:rPr>
              <w:t xml:space="preserve">   </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alias w:val="Title"/>
        <w:tag w:val=""/>
        <w:id w:val="-898127224"/>
        <w:placeholder>
          <w:docPart w:val="F81C50FDE89846D681ABBA61A0926636"/>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33318E" w:rsidP="00E60529">
          <w:pPr>
            <w:pStyle w:val="Heading1"/>
            <w:jc w:val="center"/>
          </w:pPr>
          <w:r>
            <w:t>Basic Measurement</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3728" behindDoc="0" locked="0" layoutInCell="1" allowOverlap="1" wp14:anchorId="0EF0B6DB" wp14:editId="43A3B1DF">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23240" id="Oval 200" o:spid="_x0000_s1026" style="position:absolute;margin-left:134.7pt;margin-top:3.4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5776" behindDoc="0" locked="0" layoutInCell="1" allowOverlap="1" wp14:anchorId="79EB9F56" wp14:editId="5F4C9296">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2C200" id="Oval 199" o:spid="_x0000_s1026" style="position:absolute;margin-left:230.1pt;margin-top:1.9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17A07783" wp14:editId="0215891A">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4E445D" id="Oval 198"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14:anchorId="0F3959E1" wp14:editId="2639BF65">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8EE61" id="Oval 197" o:spid="_x0000_s1026" style="position:absolute;margin-left:89.1pt;margin-top:4.9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14:anchorId="10704815" wp14:editId="3E89FE8F">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6B90D" id="Oval 196"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14:anchorId="4EF77EE0" wp14:editId="07CB49CB">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79AA1" id="Oval 195"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1CDAB23C" wp14:editId="0CF47833">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9B6D8" id="Oval 194"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14:anchorId="19B3EC2F" wp14:editId="26788EA2">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4F7EE8" id="Oval 193"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3968" behindDoc="0" locked="0" layoutInCell="1" allowOverlap="1" wp14:anchorId="7A04A23B" wp14:editId="1ED0B948">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01A38" id="Oval 192" o:spid="_x0000_s1026" style="position:absolute;margin-left:230.8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4860BEC5" wp14:editId="42836D93">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4E411F" id="Oval 191" o:spid="_x0000_s1026" style="position:absolute;margin-left:182.4pt;margin-top:1.8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1920" behindDoc="0" locked="0" layoutInCell="1" allowOverlap="1" wp14:anchorId="470F6A5B" wp14:editId="3570099D">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6D7A63" id="Oval 190" o:spid="_x0000_s1026" style="position:absolute;margin-left:133.95pt;margin-top:1.85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262D9CBC" wp14:editId="3EE2A3D3">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1C72F4" id="Oval 189"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0112" behindDoc="0" locked="0" layoutInCell="1" allowOverlap="1" wp14:anchorId="17B3B317" wp14:editId="63EA403C">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95917" id="Oval 188"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064" behindDoc="0" locked="0" layoutInCell="1" allowOverlap="1" wp14:anchorId="2CAF378F" wp14:editId="58F322CB">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CF0905" id="Oval 187" o:spid="_x0000_s1026" style="position:absolute;margin-left:182.4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028AA848" wp14:editId="1C66802A">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0412D" id="Oval 186" o:spid="_x0000_s1026" style="position:absolute;margin-left:133.95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234F92F8" wp14:editId="3EC5F80E">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1E580" id="Oval 185"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256" behindDoc="0" locked="0" layoutInCell="1" allowOverlap="1" wp14:anchorId="4BCA0142" wp14:editId="1F9F2874">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02970C" id="Oval 184"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37DFBE10" wp14:editId="1D8B3013">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1A043" id="Oval 183" o:spid="_x0000_s1026" style="position:absolute;margin-left:182.4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FC00E95" wp14:editId="05FC677D">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B2EF8" id="Oval 182" o:spid="_x0000_s1026" style="position:absolute;margin-left:133.9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3F1AD58A" wp14:editId="037EF2A4">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4D5C4" id="Oval 181" o:spid="_x0000_s1026" style="position:absolute;margin-left:88.35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2400" behindDoc="0" locked="0" layoutInCell="1" allowOverlap="1" wp14:anchorId="382F3972" wp14:editId="06BBA947">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F19D5" id="Oval 180"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6859BA9E" wp14:editId="55593795">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2E5005" id="Oval 179" o:spid="_x0000_s1026" style="position:absolute;margin-left:182.4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5AB63674" wp14:editId="1B53EC7D">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A6ABA" id="Oval 178" o:spid="_x0000_s1026" style="position:absolute;margin-left:133.9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7DA443E9" wp14:editId="21CE2CF2">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ADAB1B" id="Oval 177"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8544" behindDoc="0" locked="0" layoutInCell="1" allowOverlap="1" wp14:anchorId="7D9EF795" wp14:editId="568D0DC2">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ACE010" id="Oval 176" o:spid="_x0000_s1026" style="position:absolute;margin-left:230.8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7C55A46A" wp14:editId="7C9167A5">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3F5FF" id="Oval 175" o:spid="_x0000_s1026" style="position:absolute;margin-left:182.4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71422FEE" wp14:editId="1335BB9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0F9BA" id="Oval 174" o:spid="_x0000_s1026" style="position:absolute;margin-left:133.9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0F697821" wp14:editId="5C324448">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7E486" id="Oval 173" o:spid="_x0000_s1026" style="position:absolute;margin-left:88.3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4688" behindDoc="0" locked="0" layoutInCell="1" allowOverlap="1" wp14:anchorId="0F726423" wp14:editId="32784E5C">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47687" id="Oval 172"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4C62E960" wp14:editId="099FEC6F">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AD1B92" id="Oval 171" o:spid="_x0000_s1026" style="position:absolute;margin-left:182.4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573E08A8" wp14:editId="01DF06ED">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88B7AE" id="Oval 170"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6419692B" wp14:editId="3DE483DF">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9F8446" id="Oval 169" o:spid="_x0000_s1026" style="position:absolute;margin-left:88.3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0832" behindDoc="0" locked="0" layoutInCell="1" allowOverlap="1" wp14:anchorId="02A3C60D" wp14:editId="5FF19180">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D406E" id="Oval 168" o:spid="_x0000_s1026" style="position:absolute;margin-left:230.8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5167BEDB" wp14:editId="1411C2DC">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E9A72" id="Oval 167" o:spid="_x0000_s1026" style="position:absolute;margin-left:182.4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086D2999" wp14:editId="5EE1847C">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85E9CB" id="Oval 166" o:spid="_x0000_s1026" style="position:absolute;margin-left:133.9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0CA461D7" wp14:editId="194A31F3">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F2DCA" id="Oval 165" o:spid="_x0000_s1026" style="position:absolute;margin-left:88.3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6976" behindDoc="0" locked="0" layoutInCell="1" allowOverlap="1" wp14:anchorId="4E6AFDA2" wp14:editId="79911F3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6ED48" id="Oval 164"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4F6697DB" wp14:editId="2DDC8C8B">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64A20" id="Oval 163" o:spid="_x0000_s1026" style="position:absolute;margin-left:182.4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01087E20" wp14:editId="3DDB4BFF">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3E796" id="Oval 162" o:spid="_x0000_s1026" style="position:absolute;margin-left:133.9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20FF3C39" wp14:editId="7AB619B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777BC4" id="Oval 161" o:spid="_x0000_s1026" style="position:absolute;margin-left:88.3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50048" behindDoc="0" locked="0" layoutInCell="1" allowOverlap="1" wp14:anchorId="370483FA" wp14:editId="4347DE38">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56EB0" id="Oval 1" o:spid="_x0000_s1026" style="position:absolute;margin-left:134.7pt;margin-top:3.4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3724E05D" wp14:editId="1CC01758">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5B235" id="Oval 2" o:spid="_x0000_s1026" style="position:absolute;margin-left:230.1pt;margin-top:1.9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14:anchorId="104C505B" wp14:editId="5AB36E2D">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C0836" id="Oval 3" o:spid="_x0000_s1026" style="position:absolute;margin-left:183.9pt;margin-top:2.6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30969A40" wp14:editId="1CA8644A">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3DB4A" id="Oval 4" o:spid="_x0000_s1026" style="position:absolute;margin-left:89.1pt;margin-top:4.9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9264" behindDoc="0" locked="0" layoutInCell="1" allowOverlap="1" wp14:anchorId="031C38F6" wp14:editId="6CC1F32E">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E825D" id="Oval 5"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679B264B" wp14:editId="46190275">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D61E3" id="Oval 6" o:spid="_x0000_s1026" style="position:absolute;margin-left:182.4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48801BF8" wp14:editId="75BDCE4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5C5AEA" id="Oval 7" o:spid="_x0000_s1026" style="position:absolute;margin-left:133.9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0D9FB485" wp14:editId="42DCF84E">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19A2D" id="Oval 8" o:spid="_x0000_s1026" style="position:absolute;margin-left:88.3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5408" behindDoc="0" locked="0" layoutInCell="1" allowOverlap="1" wp14:anchorId="322EA5B3" wp14:editId="429783F1">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E83F3" id="Oval 9" o:spid="_x0000_s1026" style="position:absolute;margin-left:230.8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49AD8C11" wp14:editId="21E34803">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D5AD6" id="Oval 10" o:spid="_x0000_s1026" style="position:absolute;margin-left:182.4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74E5AC8" wp14:editId="03FD6D46">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B599D7" id="Oval 11" o:spid="_x0000_s1026" style="position:absolute;margin-left:133.9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2C55B5E7" wp14:editId="6F301D7B">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C1839" id="Oval 12" o:spid="_x0000_s1026" style="position:absolute;margin-left:88.3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1552" behindDoc="0" locked="0" layoutInCell="1" allowOverlap="1" wp14:anchorId="23E7EB3A" wp14:editId="1337C725">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73BEEE" id="Oval 13"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5DDF9D52" wp14:editId="66A34C8C">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E75123" id="Oval 14"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21BC7712" wp14:editId="5630A9B5">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82CFB" id="Oval 15"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23EB5920" wp14:editId="16C6E856">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D041B4" id="Oval 16" o:spid="_x0000_s1026" style="position:absolute;margin-left:88.3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7696" behindDoc="0" locked="0" layoutInCell="1" allowOverlap="1" wp14:anchorId="67CBD832" wp14:editId="1231F5C5">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F46008" id="Oval 17" o:spid="_x0000_s1026" style="position:absolute;margin-left:230.8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21AE46DB" wp14:editId="35E1138E">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E6266" id="Oval 18" o:spid="_x0000_s1026" style="position:absolute;margin-left:182.4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16B7F9D1" wp14:editId="2AF7887D">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D1F6C2" id="Oval 19" o:spid="_x0000_s1026" style="position:absolute;margin-left:133.9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753BFAC6" wp14:editId="19107631">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55B9CC" id="Oval 20"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F8D6FA02D0794378AD5E05D316FBAFE7"/>
          </w:placeholder>
          <w:dataBinding w:prefixMappings="xmlns:ns0='http://purl.org/dc/elements/1.1/' xmlns:ns1='http://schemas.openxmlformats.org/package/2006/metadata/core-properties' " w:xpath="/ns1:coreProperties[1]/ns0:title[1]" w:storeItemID="{6C3C8BC8-F283-45AE-878A-BAB7291924A1}"/>
          <w:text/>
        </w:sdtPr>
        <w:sdtEndPr/>
        <w:sdtContent>
          <w:r w:rsidR="0033318E">
            <w:rPr>
              <w:rFonts w:asciiTheme="majorHAnsi" w:hAnsiTheme="majorHAnsi"/>
              <w:i/>
              <w:sz w:val="52"/>
              <w:szCs w:val="52"/>
            </w:rPr>
            <w:t>Basic Measurement</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CellMar>
          <w:top w:w="113" w:type="dxa"/>
          <w:bottom w:w="57" w:type="dxa"/>
        </w:tblCellMar>
        <w:tblLook w:val="04A0" w:firstRow="1" w:lastRow="0" w:firstColumn="1" w:lastColumn="0" w:noHBand="0" w:noVBand="1"/>
      </w:tblPr>
      <w:tblGrid>
        <w:gridCol w:w="675"/>
        <w:gridCol w:w="9762"/>
      </w:tblGrid>
      <w:tr w:rsidR="00E60529" w:rsidTr="00AF77F3">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032278">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AF77F3">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31D68" w:rsidRDefault="009D5D5C" w:rsidP="0068468D">
            <w:pPr>
              <w:pStyle w:val="QuestionStyle"/>
            </w:pPr>
            <w:r>
              <w:t>9</w:t>
            </w:r>
            <w:r w:rsidR="008356CE">
              <w:t xml:space="preserve"> cm (to nearest cm)</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356CE"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3906" w:dyaOrig="516">
                <v:shape id="_x0000_i1029" type="#_x0000_t75" style="width:195.45pt;height:25.7pt" o:ole="">
                  <v:imagedata r:id="rId47" o:title=""/>
                </v:shape>
                <o:OLEObject Type="Embed" ProgID="FXE300.Equation" ShapeID="_x0000_i1029" DrawAspect="Content" ObjectID="_1460100002" r:id="rId48"/>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356CE"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1952" w:dyaOrig="192">
                <v:shape id="_x0000_i1030" type="#_x0000_t75" style="width:97.7pt;height:10.3pt" o:ole="">
                  <v:imagedata r:id="rId49" o:title=""/>
                </v:shape>
                <o:OLEObject Type="Embed" ProgID="FXE300.Equation" ShapeID="_x0000_i1030" DrawAspect="Content" ObjectID="_1460100003" r:id="rId50"/>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356CE" w:rsidP="0068468D">
            <w:pPr>
              <w:pStyle w:val="QuestionStyle"/>
              <w:rPr>
                <w:rFonts w:asciiTheme="majorHAnsi" w:hAnsiTheme="majorHAnsi"/>
              </w:rPr>
            </w:pPr>
            <w:r>
              <w:rPr>
                <w:rFonts w:asciiTheme="majorHAnsi" w:hAnsiTheme="majorHAnsi"/>
              </w:rPr>
              <w:t>Dist = 900 m + 1 200 m = 2 100 m = 2.1 km.</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356CE" w:rsidP="0068468D">
            <w:pPr>
              <w:pStyle w:val="QuestionStyle"/>
              <w:rPr>
                <w:rFonts w:asciiTheme="majorHAnsi" w:hAnsiTheme="majorHAnsi"/>
              </w:rPr>
            </w:pPr>
            <w:r>
              <w:rPr>
                <w:rFonts w:asciiTheme="majorHAnsi" w:hAnsiTheme="majorHAnsi"/>
              </w:rPr>
              <w:object w:dxaOrig="5346" w:dyaOrig="238">
                <v:shape id="_x0000_i1031" type="#_x0000_t75" style="width:267.45pt;height:12.35pt" o:ole="">
                  <v:imagedata r:id="rId51" o:title=""/>
                </v:shape>
                <o:OLEObject Type="Embed" ProgID="FXE300.Equation" ShapeID="_x0000_i1031" DrawAspect="Content" ObjectID="_1460100004" r:id="rId52"/>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356CE"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4112" w:dyaOrig="240">
                <v:shape id="_x0000_i1032" type="#_x0000_t75" style="width:205.7pt;height:12.35pt" o:ole="">
                  <v:imagedata r:id="rId53" o:title=""/>
                </v:shape>
                <o:OLEObject Type="Embed" ProgID="FXE300.Equation" ShapeID="_x0000_i1032" DrawAspect="Content" ObjectID="_1460100005" r:id="rId54"/>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80C8D"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3714" w:dyaOrig="536">
                <v:shape id="_x0000_i1033" type="#_x0000_t75" style="width:186.15pt;height:26.75pt" o:ole="">
                  <v:imagedata r:id="rId55" o:title=""/>
                </v:shape>
                <o:OLEObject Type="Embed" ProgID="FXE300.Equation" ShapeID="_x0000_i1033" DrawAspect="Content" ObjectID="_1460100006" r:id="rId56"/>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80C8D"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2586" w:dyaOrig="300">
                <v:shape id="_x0000_i1034" type="#_x0000_t75" style="width:129.6pt;height:15.45pt" o:ole="">
                  <v:imagedata r:id="rId57" o:title=""/>
                </v:shape>
                <o:OLEObject Type="Embed" ProgID="FXE300.Equation" ShapeID="_x0000_i1034" DrawAspect="Content" ObjectID="_1460100007" r:id="rId58"/>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80C8D" w:rsidP="00D80C8D">
            <w:pPr>
              <w:pStyle w:val="QuestionStyle"/>
              <w:tabs>
                <w:tab w:val="left" w:pos="3528"/>
              </w:tabs>
              <w:rPr>
                <w:rFonts w:asciiTheme="majorHAnsi" w:hAnsiTheme="majorHAnsi"/>
              </w:rPr>
            </w:pPr>
            <w:r>
              <w:rPr>
                <w:rFonts w:asciiTheme="majorHAnsi" w:hAnsiTheme="majorHAnsi"/>
              </w:rPr>
              <w:t xml:space="preserve"> </w:t>
            </w:r>
            <w:r>
              <w:rPr>
                <w:rFonts w:asciiTheme="majorHAnsi" w:hAnsiTheme="majorHAnsi"/>
              </w:rPr>
              <w:object w:dxaOrig="3116" w:dyaOrig="192">
                <v:shape id="_x0000_i1035" type="#_x0000_t75" style="width:156.35pt;height:10.3pt" o:ole="">
                  <v:imagedata r:id="rId59" o:title=""/>
                </v:shape>
                <o:OLEObject Type="Embed" ProgID="FXE300.Equation" ShapeID="_x0000_i1035" DrawAspect="Content" ObjectID="_1460100008" r:id="rId60"/>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80C8D" w:rsidP="0068468D">
            <w:pPr>
              <w:pStyle w:val="QuestionStyle"/>
              <w:rPr>
                <w:rFonts w:asciiTheme="majorHAnsi" w:hAnsiTheme="majorHAnsi"/>
              </w:rPr>
            </w:pPr>
            <w:r>
              <w:rPr>
                <w:rFonts w:asciiTheme="majorHAnsi" w:hAnsiTheme="majorHAnsi"/>
              </w:rPr>
              <w:t>The last day is 31</w:t>
            </w:r>
            <w:r w:rsidRPr="00D80C8D">
              <w:rPr>
                <w:rFonts w:asciiTheme="majorHAnsi" w:hAnsiTheme="majorHAnsi"/>
                <w:vertAlign w:val="superscript"/>
              </w:rPr>
              <w:t>st</w:t>
            </w:r>
            <w:r>
              <w:rPr>
                <w:rFonts w:asciiTheme="majorHAnsi" w:hAnsiTheme="majorHAnsi"/>
              </w:rPr>
              <w:t xml:space="preserve"> Dec 3000.</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80C8D"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2994" w:dyaOrig="276">
                <v:shape id="_x0000_i1036" type="#_x0000_t75" style="width:150.15pt;height:14.4pt" o:ole="">
                  <v:imagedata r:id="rId61" o:title=""/>
                </v:shape>
                <o:OLEObject Type="Embed" ProgID="FXE300.Equation" ShapeID="_x0000_i1036" DrawAspect="Content" ObjectID="_1460100009" r:id="rId62"/>
              </w:object>
            </w:r>
            <w:r>
              <w:rPr>
                <w:rFonts w:asciiTheme="majorHAnsi" w:hAnsiTheme="majorHAnsi"/>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80C8D" w:rsidRDefault="00D80C8D" w:rsidP="0068468D">
            <w:pPr>
              <w:pStyle w:val="QuestionStyle"/>
            </w:pPr>
            <w:r>
              <w:t xml:space="preserve"> </w:t>
            </w:r>
            <w:r>
              <w:object w:dxaOrig="2909" w:dyaOrig="1370">
                <v:shape id="_x0000_i1037" type="#_x0000_t75" style="width:145.05pt;height:68.9pt" o:ole="">
                  <v:imagedata r:id="rId63" o:title=""/>
                </v:shape>
                <o:OLEObject Type="Embed" ProgID="FXE300.Equation" ShapeID="_x0000_i1037" DrawAspect="Content" ObjectID="_1460100010" r:id="rId64"/>
              </w:object>
            </w:r>
            <w: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80C8D" w:rsidRDefault="00083112" w:rsidP="0068468D">
            <w:pPr>
              <w:pStyle w:val="QuestionStyle"/>
              <w:rPr>
                <w:color w:val="FF0000"/>
              </w:rPr>
            </w:pPr>
            <w:r>
              <w:rPr>
                <w:color w:val="FF0000"/>
              </w:rPr>
              <w:t xml:space="preserve"> </w:t>
            </w:r>
            <w:r>
              <w:rPr>
                <w:color w:val="FF0000"/>
              </w:rPr>
              <w:object w:dxaOrig="1782" w:dyaOrig="194">
                <v:shape id="_x0000_i1038" type="#_x0000_t75" style="width:89.5pt;height:10.3pt" o:ole="">
                  <v:imagedata r:id="rId65" o:title=""/>
                </v:shape>
                <o:OLEObject Type="Embed" ProgID="FXE300.Equation" ShapeID="_x0000_i1038" DrawAspect="Content" ObjectID="_1460100011" r:id="rId66"/>
              </w:object>
            </w:r>
            <w:r>
              <w:rPr>
                <w:color w:val="FF0000"/>
              </w:rPr>
              <w:t xml:space="preserve"> </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80C8D" w:rsidRDefault="00083112" w:rsidP="0068468D">
            <w:pPr>
              <w:pStyle w:val="QuestionStyle"/>
            </w:pPr>
            <w:r w:rsidRPr="003054CE">
              <w:rPr>
                <w:color w:val="FF0000"/>
                <w:position w:val="-2"/>
              </w:rPr>
              <w:object w:dxaOrig="4428" w:dyaOrig="536">
                <v:shape id="_x0000_i1039" type="#_x0000_t75" style="width:222.15pt;height:26.75pt" o:ole="">
                  <v:imagedata r:id="rId67" o:title=""/>
                </v:shape>
                <o:OLEObject Type="Embed" ProgID="FXE300.Equation" ShapeID="_x0000_i1039" DrawAspect="Content" ObjectID="_1460100012" r:id="rId68"/>
              </w:objec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8356CE" w:rsidRPr="00D80C8D" w:rsidRDefault="008356CE" w:rsidP="008356CE">
            <w:pPr>
              <w:pStyle w:val="QuestionStyle"/>
            </w:pPr>
            <w:r w:rsidRPr="00D80C8D">
              <w:t>In a week she works 35 hours.</w:t>
            </w:r>
          </w:p>
          <w:p w:rsidR="008356CE" w:rsidRPr="00D80C8D" w:rsidRDefault="008356CE" w:rsidP="008356CE">
            <w:pPr>
              <w:pStyle w:val="QuestionStyle"/>
            </w:pPr>
            <w:r w:rsidRPr="00D80C8D">
              <w:t>Each two hour block has 1 hour and 40 min of editing time.</w:t>
            </w:r>
          </w:p>
          <w:p w:rsidR="008356CE" w:rsidRPr="00D80C8D" w:rsidRDefault="008356CE" w:rsidP="008356CE">
            <w:pPr>
              <w:pStyle w:val="QuestionStyle"/>
            </w:pPr>
            <w:r w:rsidRPr="00D80C8D">
              <w:object w:dxaOrig="5226" w:dyaOrig="510">
                <v:shape id="_x0000_i1040" type="#_x0000_t75" style="width:261.25pt;height:25.7pt" o:ole="">
                  <v:imagedata r:id="rId69" o:title=""/>
                </v:shape>
                <o:OLEObject Type="Embed" ProgID="FXE300.Equation" ShapeID="_x0000_i1040" DrawAspect="Content" ObjectID="_1460100013" r:id="rId70"/>
              </w:object>
            </w:r>
            <w:r w:rsidRPr="00D80C8D">
              <w:t xml:space="preserve"> </w:t>
            </w:r>
          </w:p>
          <w:p w:rsidR="008356CE" w:rsidRPr="00D80C8D" w:rsidRDefault="008356CE" w:rsidP="008356CE">
            <w:pPr>
              <w:pStyle w:val="QuestionStyle"/>
            </w:pPr>
            <w:r w:rsidRPr="00D80C8D">
              <w:object w:dxaOrig="6258" w:dyaOrig="510">
                <v:shape id="_x0000_i1041" type="#_x0000_t75" style="width:312.7pt;height:25.7pt" o:ole="">
                  <v:imagedata r:id="rId71" o:title=""/>
                </v:shape>
                <o:OLEObject Type="Embed" ProgID="FXE300.Equation" ShapeID="_x0000_i1041" DrawAspect="Content" ObjectID="_1460100014" r:id="rId72"/>
              </w:object>
            </w:r>
          </w:p>
          <w:p w:rsidR="008356CE" w:rsidRPr="00D80C8D" w:rsidRDefault="008356CE" w:rsidP="008356CE">
            <w:pPr>
              <w:pStyle w:val="QuestionStyle"/>
            </w:pPr>
            <w:r w:rsidRPr="00D80C8D">
              <w:t xml:space="preserve"> </w:t>
            </w:r>
            <w:r w:rsidRPr="00D80C8D">
              <w:object w:dxaOrig="4746" w:dyaOrig="198">
                <v:shape id="_x0000_i1042" type="#_x0000_t75" style="width:237.6pt;height:10.3pt" o:ole="">
                  <v:imagedata r:id="rId73" o:title=""/>
                </v:shape>
                <o:OLEObject Type="Embed" ProgID="FXE300.Equation" ShapeID="_x0000_i1042" DrawAspect="Content" ObjectID="_1460100015" r:id="rId74"/>
              </w:object>
            </w:r>
            <w:r w:rsidRPr="00D80C8D">
              <w:t xml:space="preserve"> </w:t>
            </w:r>
          </w:p>
          <w:p w:rsidR="00E60529" w:rsidRPr="00D80C8D" w:rsidRDefault="00E60529" w:rsidP="0068468D">
            <w:pPr>
              <w:pStyle w:val="QuestionStyle"/>
              <w:rPr>
                <w:color w:val="FF0000"/>
              </w:rPr>
            </w:pPr>
          </w:p>
        </w:tc>
      </w:tr>
    </w:tbl>
    <w:p w:rsidR="00E60529" w:rsidRDefault="00E60529" w:rsidP="00E60529">
      <w:pPr>
        <w:jc w:val="center"/>
        <w:rPr>
          <w:rFonts w:asciiTheme="majorHAnsi" w:hAnsiTheme="majorHAnsi"/>
        </w:rPr>
      </w:pPr>
    </w:p>
    <w:p w:rsidR="00E60529" w:rsidRDefault="00E60529" w:rsidP="00E60529"/>
    <w:tbl>
      <w:tblPr>
        <w:tblStyle w:val="TableGrid"/>
        <w:tblW w:w="10173" w:type="dxa"/>
        <w:tblCellMar>
          <w:top w:w="113" w:type="dxa"/>
          <w:bottom w:w="57" w:type="dxa"/>
        </w:tblCellMar>
        <w:tblLook w:val="04A0" w:firstRow="1" w:lastRow="0" w:firstColumn="1" w:lastColumn="0" w:noHBand="0" w:noVBand="1"/>
      </w:tblPr>
      <w:tblGrid>
        <w:gridCol w:w="549"/>
        <w:gridCol w:w="8102"/>
        <w:gridCol w:w="1522"/>
      </w:tblGrid>
      <w:tr w:rsidR="00C5783F" w:rsidTr="00AF77F3">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032278">
            <w:pPr>
              <w:jc w:val="center"/>
              <w:rPr>
                <w:rFonts w:asciiTheme="majorHAnsi" w:hAnsiTheme="majorHAnsi"/>
              </w:rPr>
            </w:pPr>
            <w:bookmarkStart w:id="0" w:name="_GoBack" w:colFirst="0" w:colLast="0"/>
            <w:r>
              <w:rPr>
                <w:rFonts w:asciiTheme="majorHAnsi" w:hAnsiTheme="majorHAnsi"/>
              </w:rPr>
              <w:t>Section 2    (1 mark each)</w:t>
            </w:r>
          </w:p>
        </w:tc>
      </w:tr>
      <w:tr w:rsidR="00C5783F" w:rsidTr="00AF77F3">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032278">
            <w:pPr>
              <w:jc w:val="center"/>
              <w:rPr>
                <w:rFonts w:asciiTheme="majorHAnsi" w:hAnsiTheme="majorHAnsi"/>
              </w:rPr>
            </w:pPr>
            <w:r>
              <w:t>Answers</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Desk would be just under a metre tall, so 75 cm is best choice.</w:t>
            </w:r>
          </w:p>
        </w:tc>
        <w:tc>
          <w:tcPr>
            <w:tcW w:w="1701"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D</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 xml:space="preserve"> </w:t>
            </w:r>
            <w:r>
              <w:object w:dxaOrig="3350" w:dyaOrig="238">
                <v:shape id="_x0000_i1043" type="#_x0000_t75" style="width:167.65pt;height:12.35pt" o:ole="">
                  <v:imagedata r:id="rId75" o:title=""/>
                </v:shape>
                <o:OLEObject Type="Embed" ProgID="FXE300.Equation" ShapeID="_x0000_i1043" DrawAspect="Content" ObjectID="_1460100016" r:id="rId76"/>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B</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6 g is too small and 600 g is over half a kg, so 60 g is best.</w:t>
            </w:r>
          </w:p>
        </w:tc>
        <w:tc>
          <w:tcPr>
            <w:tcW w:w="1701"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B</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 xml:space="preserve"> </w:t>
            </w:r>
            <w:r>
              <w:object w:dxaOrig="2909" w:dyaOrig="798">
                <v:shape id="_x0000_i1044" type="#_x0000_t75" style="width:145.05pt;height:40.1pt" o:ole="">
                  <v:imagedata r:id="rId77" o:title=""/>
                </v:shape>
                <o:OLEObject Type="Embed" ProgID="FXE300.Equation" ShapeID="_x0000_i1044" DrawAspect="Content" ObjectID="_1460100017" r:id="rId78"/>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83112" w:rsidP="0068468D">
            <w:pPr>
              <w:pStyle w:val="QuestionStyle"/>
            </w:pPr>
            <w:r>
              <w:t>A</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It is 22 cm, which is 220 mm.</w:t>
            </w:r>
          </w:p>
        </w:tc>
        <w:tc>
          <w:tcPr>
            <w:tcW w:w="1701"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C</w:t>
            </w:r>
          </w:p>
        </w:tc>
      </w:tr>
      <w:tr w:rsidR="00E60529" w:rsidTr="00AF77F3">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24 cm = 240 mm</w:t>
            </w:r>
          </w:p>
          <w:p w:rsidR="00A74215" w:rsidRDefault="00A74215" w:rsidP="0068468D">
            <w:pPr>
              <w:pStyle w:val="QuestionStyle"/>
            </w:pPr>
            <w:r>
              <w:t xml:space="preserve"> </w:t>
            </w:r>
            <w:r>
              <w:object w:dxaOrig="3462" w:dyaOrig="238">
                <v:shape id="_x0000_i1045" type="#_x0000_t75" style="width:173.85pt;height:12.35pt" o:ole="">
                  <v:imagedata r:id="rId79" o:title=""/>
                </v:shape>
                <o:OLEObject Type="Embed" ProgID="FXE300.Equation" ShapeID="_x0000_i1045" DrawAspect="Content" ObjectID="_1460100018" r:id="rId80"/>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D</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 xml:space="preserve"> </w:t>
            </w:r>
            <w:r>
              <w:object w:dxaOrig="1994" w:dyaOrig="194">
                <v:shape id="_x0000_i1046" type="#_x0000_t75" style="width:99.75pt;height:10.3pt" o:ole="">
                  <v:imagedata r:id="rId81" o:title=""/>
                </v:shape>
                <o:OLEObject Type="Embed" ProgID="FXE300.Equation" ShapeID="_x0000_i1046" DrawAspect="Content" ObjectID="_1460100019" r:id="rId82"/>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C</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4215" w:rsidP="00A74215">
            <w:pPr>
              <w:pStyle w:val="QuestionStyle"/>
            </w:pPr>
            <w:r>
              <w:t xml:space="preserve"> </w:t>
            </w:r>
            <w:r>
              <w:object w:dxaOrig="4086" w:dyaOrig="510">
                <v:shape id="_x0000_i1047" type="#_x0000_t75" style="width:204.7pt;height:25.7pt" o:ole="">
                  <v:imagedata r:id="rId83" o:title=""/>
                </v:shape>
                <o:OLEObject Type="Embed" ProgID="FXE300.Equation" ShapeID="_x0000_i1047" DrawAspect="Content" ObjectID="_1460100020" r:id="rId84"/>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A</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4215" w:rsidP="0068468D">
            <w:pPr>
              <w:pStyle w:val="QuestionStyle"/>
            </w:pPr>
            <w:r>
              <w:t>6:27 train takes till 6:47 ie 20 minutes.</w:t>
            </w:r>
          </w:p>
          <w:p w:rsidR="00A74215" w:rsidRDefault="00A74215" w:rsidP="0068468D">
            <w:pPr>
              <w:pStyle w:val="QuestionStyle"/>
            </w:pPr>
            <w:r>
              <w:t>7:08 train takes till 7:31 ie 23 minutes.</w:t>
            </w:r>
          </w:p>
          <w:p w:rsidR="00A74215" w:rsidRDefault="005451CA" w:rsidP="0068468D">
            <w:pPr>
              <w:pStyle w:val="QuestionStyle"/>
            </w:pPr>
            <w:r>
              <w:t>The 6.27 train takes 3 minutes less than the 7:08 train.</w:t>
            </w:r>
          </w:p>
        </w:tc>
        <w:tc>
          <w:tcPr>
            <w:tcW w:w="1701" w:type="dxa"/>
            <w:tcBorders>
              <w:top w:val="single" w:sz="4" w:space="0" w:color="auto"/>
              <w:left w:val="single" w:sz="4" w:space="0" w:color="auto"/>
              <w:bottom w:val="single" w:sz="4" w:space="0" w:color="auto"/>
              <w:right w:val="single" w:sz="4" w:space="0" w:color="auto"/>
            </w:tcBorders>
          </w:tcPr>
          <w:p w:rsidR="00E60529" w:rsidRDefault="005451CA" w:rsidP="0068468D">
            <w:pPr>
              <w:pStyle w:val="QuestionStyle"/>
            </w:pPr>
            <w:r>
              <w:t>B</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5451CA" w:rsidP="005451CA">
            <w:pPr>
              <w:pStyle w:val="QuestionStyle"/>
            </w:pPr>
            <w:r>
              <w:t>She would have to take the 5:25 as the 6:56 train arrives too late and the 6:29 and 7:10 trains doesn’t stop at MP.</w:t>
            </w:r>
          </w:p>
        </w:tc>
        <w:tc>
          <w:tcPr>
            <w:tcW w:w="1701" w:type="dxa"/>
            <w:tcBorders>
              <w:top w:val="single" w:sz="4" w:space="0" w:color="auto"/>
              <w:left w:val="single" w:sz="4" w:space="0" w:color="auto"/>
              <w:bottom w:val="single" w:sz="4" w:space="0" w:color="auto"/>
              <w:right w:val="single" w:sz="4" w:space="0" w:color="auto"/>
            </w:tcBorders>
          </w:tcPr>
          <w:p w:rsidR="00E60529" w:rsidRDefault="005451CA" w:rsidP="0068468D">
            <w:pPr>
              <w:pStyle w:val="QuestionStyle"/>
            </w:pPr>
            <w:r>
              <w:t>A</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9D41AD" w:rsidP="0068468D">
            <w:pPr>
              <w:pStyle w:val="QuestionStyle"/>
            </w:pPr>
            <w:r>
              <w:t>Circumference</w:t>
            </w:r>
            <w:r w:rsidR="005451CA">
              <w:t xml:space="preserve"> = </w:t>
            </w:r>
            <w:r w:rsidRPr="009D41AD">
              <w:rPr>
                <w:color w:val="FF0000"/>
                <w:position w:val="-2"/>
              </w:rPr>
              <w:object w:dxaOrig="2424" w:dyaOrig="194">
                <v:shape id="_x0000_i1048" type="#_x0000_t75" style="width:121.35pt;height:10.3pt" o:ole="">
                  <v:imagedata r:id="rId85" o:title=""/>
                </v:shape>
                <o:OLEObject Type="Embed" ProgID="FXE300.Equation" ShapeID="_x0000_i1048" DrawAspect="Content" ObjectID="_1460100021" r:id="rId86"/>
              </w:object>
            </w:r>
            <w:r w:rsidR="005451CA">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9D41AD" w:rsidP="0068468D">
            <w:pPr>
              <w:pStyle w:val="QuestionStyle"/>
            </w:pPr>
            <w:r>
              <w:t>B</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5451CA" w:rsidP="0068468D">
            <w:pPr>
              <w:pStyle w:val="QuestionStyle"/>
            </w:pPr>
            <w:r>
              <w:t xml:space="preserve"> </w:t>
            </w:r>
            <w:r w:rsidRPr="00032278">
              <w:rPr>
                <w:color w:val="FF0000"/>
                <w:position w:val="-2"/>
              </w:rPr>
              <w:object w:dxaOrig="3629" w:dyaOrig="276">
                <v:shape id="_x0000_i1049" type="#_x0000_t75" style="width:178.95pt;height:13.35pt" o:ole="">
                  <v:imagedata r:id="rId87" o:title=""/>
                </v:shape>
                <o:OLEObject Type="Embed" ProgID="FXE300.Equation" ShapeID="_x0000_i1049" DrawAspect="Content" ObjectID="_1460100022" r:id="rId88"/>
              </w:object>
            </w:r>
          </w:p>
        </w:tc>
        <w:tc>
          <w:tcPr>
            <w:tcW w:w="1701" w:type="dxa"/>
            <w:tcBorders>
              <w:top w:val="single" w:sz="4" w:space="0" w:color="auto"/>
              <w:left w:val="single" w:sz="4" w:space="0" w:color="auto"/>
              <w:bottom w:val="single" w:sz="4" w:space="0" w:color="auto"/>
              <w:right w:val="single" w:sz="4" w:space="0" w:color="auto"/>
            </w:tcBorders>
          </w:tcPr>
          <w:p w:rsidR="00E60529" w:rsidRDefault="005451CA" w:rsidP="0068468D">
            <w:pPr>
              <w:pStyle w:val="QuestionStyle"/>
            </w:pPr>
            <w:r>
              <w:t>D</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56D50" w:rsidP="0068468D">
            <w:pPr>
              <w:pStyle w:val="QuestionStyle"/>
            </w:pPr>
            <w:r>
              <w:t>38.48451001 = 38.5  to 3 sf.</w:t>
            </w:r>
          </w:p>
        </w:tc>
        <w:tc>
          <w:tcPr>
            <w:tcW w:w="1701" w:type="dxa"/>
            <w:tcBorders>
              <w:top w:val="single" w:sz="4" w:space="0" w:color="auto"/>
              <w:left w:val="single" w:sz="4" w:space="0" w:color="auto"/>
              <w:bottom w:val="single" w:sz="4" w:space="0" w:color="auto"/>
              <w:right w:val="single" w:sz="4" w:space="0" w:color="auto"/>
            </w:tcBorders>
          </w:tcPr>
          <w:p w:rsidR="00E60529" w:rsidRDefault="00F56D50" w:rsidP="0068468D">
            <w:pPr>
              <w:pStyle w:val="QuestionStyle"/>
            </w:pPr>
            <w:r>
              <w:t>B</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56D50" w:rsidP="0068468D">
            <w:pPr>
              <w:pStyle w:val="QuestionStyle"/>
            </w:pPr>
            <w:r w:rsidRPr="002E11CE">
              <w:rPr>
                <w:color w:val="FF0000"/>
                <w:position w:val="-2"/>
              </w:rPr>
              <w:object w:dxaOrig="3990" w:dyaOrig="536">
                <v:shape id="_x0000_i1050" type="#_x0000_t75" style="width:200.55pt;height:26.75pt" o:ole="">
                  <v:imagedata r:id="rId89" o:title=""/>
                </v:shape>
                <o:OLEObject Type="Embed" ProgID="FXE300.Equation" ShapeID="_x0000_i1050" DrawAspect="Content" ObjectID="_1460100023" r:id="rId90"/>
              </w:object>
            </w:r>
          </w:p>
        </w:tc>
        <w:tc>
          <w:tcPr>
            <w:tcW w:w="1701" w:type="dxa"/>
            <w:tcBorders>
              <w:top w:val="single" w:sz="4" w:space="0" w:color="auto"/>
              <w:left w:val="single" w:sz="4" w:space="0" w:color="auto"/>
              <w:bottom w:val="single" w:sz="4" w:space="0" w:color="auto"/>
              <w:right w:val="single" w:sz="4" w:space="0" w:color="auto"/>
            </w:tcBorders>
          </w:tcPr>
          <w:p w:rsidR="00E60529" w:rsidRDefault="00F56D50" w:rsidP="0068468D">
            <w:pPr>
              <w:pStyle w:val="QuestionStyle"/>
            </w:pPr>
            <w:r>
              <w:t>C</w:t>
            </w:r>
          </w:p>
        </w:tc>
      </w:tr>
      <w:tr w:rsidR="00E60529" w:rsidTr="00AF77F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3227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D0AEB" w:rsidRDefault="00F56D50" w:rsidP="00CD0AEB">
            <w:pPr>
              <w:pStyle w:val="QuestionStyle"/>
            </w:pPr>
            <w:r>
              <w:object w:dxaOrig="7878" w:dyaOrig="1358">
                <v:shape id="_x0000_i1051" type="#_x0000_t75" style="width:393.95pt;height:67.9pt" o:ole="">
                  <v:imagedata r:id="rId91" o:title=""/>
                </v:shape>
                <o:OLEObject Type="Embed" ProgID="FXE300.Equation" ShapeID="_x0000_i1051" DrawAspect="Content" ObjectID="_1460100024" r:id="rId92"/>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DA2ED0" w:rsidP="0068468D">
            <w:pPr>
              <w:pStyle w:val="QuestionStyle"/>
            </w:pPr>
            <w:r>
              <w:t>A</w:t>
            </w:r>
          </w:p>
        </w:tc>
      </w:tr>
      <w:bookmarkEnd w:id="0"/>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sdt>
      <w:sdtPr>
        <w:alias w:val="Title"/>
        <w:tag w:val=""/>
        <w:id w:val="-360118034"/>
        <w:placeholder>
          <w:docPart w:val="FB81AD85AB994EC7AC3110D86EC7B65D"/>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33318E" w:rsidP="00D221C9">
          <w:pPr>
            <w:pStyle w:val="Heading1"/>
            <w:jc w:val="center"/>
          </w:pPr>
          <w:r>
            <w:t>Basic Measurement</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0601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98CE5" id="Oval 204" o:spid="_x0000_s1026" style="position:absolute;margin-left:231.3pt;margin-top:3.1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511321" id="Oval 202" o:spid="_x0000_s1026" style="position:absolute;margin-left:87.9pt;margin-top:3.1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09088"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4585DB" id="Oval 201" o:spid="_x0000_s1026" style="position:absolute;margin-left:134.7pt;margin-top:3.4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B6B1D" id="Oval 203" o:spid="_x0000_s1026" style="position:absolute;margin-left:183.9pt;margin-top:2.6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18304"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B9A1CC" id="Oval 208" o:spid="_x0000_s1026" style="position:absolute;margin-left:231.1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2827E9" id="Oval 205" o:spid="_x0000_s1026" style="position:absolute;margin-left:88.0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24448"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8C84F6" id="Oval 206" o:spid="_x0000_s1026" style="position:absolute;margin-left:182.4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07F0D4" id="Oval 207" o:spid="_x0000_s1026" style="position:absolute;margin-left:133.9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39808"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C9A160" id="Oval 209" o:spid="_x0000_s1026" style="position:absolute;margin-left:233.1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3D498C" id="Oval 210" o:spid="_x0000_s1026" style="position:absolute;margin-left:182.4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2CFC9" id="Oval 211" o:spid="_x0000_s1026" style="position:absolute;margin-left:133.9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BE023" id="Oval 212" o:spid="_x0000_s1026" style="position:absolute;margin-left:88.3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209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B8CFA" id="Oval 213" o:spid="_x0000_s1026" style="position:absolute;margin-left:230.8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7B76B2" id="Oval 214" o:spid="_x0000_s1026" style="position:absolute;margin-left:182.4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AF1CC4" id="Oval 215" o:spid="_x0000_s1026" style="position:absolute;margin-left:133.9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C2CED" id="Oval 216" o:spid="_x0000_s1026" style="position:absolute;margin-left:88.3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4384"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1814DB" id="Oval 217" o:spid="_x0000_s1026" style="position:absolute;margin-left:230.8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6B86AF" id="Oval 218" o:spid="_x0000_s1026" style="position:absolute;margin-left:182.4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DD85E3" id="Oval 219" o:spid="_x0000_s1026" style="position:absolute;margin-left:133.95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5E357" id="Oval 220" o:spid="_x0000_s1026" style="position:absolute;margin-left:88.3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89632"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760A1" id="Oval 223" o:spid="_x0000_s1026" style="position:absolute;margin-left:136.2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591680"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9C2277" id="Oval 221"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sidR="00E60529">
        <w:rPr>
          <w:noProof/>
          <w:sz w:val="20"/>
          <w:lang w:eastAsia="en-AU"/>
        </w:rPr>
        <mc:AlternateContent>
          <mc:Choice Requires="wps">
            <w:drawing>
              <wp:anchor distT="0" distB="0" distL="114300" distR="114300" simplePos="0" relativeHeight="251590656"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A1CEBC" id="Oval 222"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674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C63C1F" id="Oval 224"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8720"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93ADD" id="Oval 225"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52990" id="Oval 226" o:spid="_x0000_s1026" style="position:absolute;margin-left:182.4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F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LC84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MtYj8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AF8FED" id="Oval 227"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4151E9" id="Oval 228" o:spid="_x0000_s1026" style="position:absolute;margin-left:88.3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384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C60AA0" id="Oval 229"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DCFFBF" id="Oval 230"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EBD5D" id="Oval 231"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9E84F4" id="Oval 232"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793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FA7DC3" id="Oval 233" o:spid="_x0000_s1026" style="position:absolute;margin-left:230.8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E53370" id="Oval 234" o:spid="_x0000_s1026" style="position:absolute;margin-left:182.4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16990A" id="Oval 235"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YUa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j6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tNGFG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039B77" id="Oval 236" o:spid="_x0000_s1026" style="position:absolute;margin-left:88.3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94080"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5AE168" id="Oval 237" o:spid="_x0000_s1026" style="position:absolute;margin-left:230.8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937CC" id="Oval 238" o:spid="_x0000_s1026" style="position:absolute;margin-left:182.4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785D2" id="Oval 239"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826C6" id="Oval 240"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CB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5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Ty2MOZgvzmYc0Glm&#10;dZoBpxiKRUsxbq/j+Cw2nsy645vKLNfhFbesNdnL1M6R1YEsT2W2+PCC0tifxrnqzztf/gY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XGbCBHAIAAC8EAAAOAAAAAAAAAAAAAAAAAC4CAABkcnMvZTJvRG9jLnhtbFBLAQItABQA&#10;BgAIAAAAIQDW48vC2wAAAAgBAAAPAAAAAAAAAAAAAAAAAHYEAABkcnMvZG93bnJldi54bWxQSwUG&#10;AAAAAAQABADzAAAAfgU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8176"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06027" id="Oval 250" o:spid="_x0000_s1026" style="position:absolute;margin-left:230.8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5F050" id="Oval 251" o:spid="_x0000_s1026" style="position:absolute;margin-left:182.4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8AE002" id="Oval 252" o:spid="_x0000_s1026" style="position:absolute;margin-left:133.9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1B0AAE" id="Oval 253" o:spid="_x0000_s1026" style="position:absolute;margin-left:88.3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2272"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AC35F5" id="Oval 254" o:spid="_x0000_s1026" style="position:absolute;margin-left:230.8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L2CP9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7C521" id="Oval 255" o:spid="_x0000_s1026" style="position:absolute;margin-left:182.4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B47856" id="Oval 160" o:spid="_x0000_s1026" style="position:absolute;margin-left:133.9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80EF26" id="Oval 256"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06368"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CAECC" id="Oval 257" o:spid="_x0000_s1026" style="position:absolute;margin-left:230.8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8C227C" id="Oval 258"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58890" id="Oval 259" o:spid="_x0000_s1026" style="position:absolute;margin-left:133.9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gt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W5xL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9FYL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95E12E" id="Oval 260" o:spid="_x0000_s1026" style="position:absolute;margin-left:88.35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0464"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81FD0" id="Oval 261" o:spid="_x0000_s1026" style="position:absolute;margin-left:230.8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B88EC4" id="Oval 262" o:spid="_x0000_s1026" style="position:absolute;margin-left:182.4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6AD0C" id="Oval 263" o:spid="_x0000_s1026" style="position:absolute;margin-left:133.9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E1C57" id="Oval 264" o:spid="_x0000_s1026" style="position:absolute;margin-left:88.35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4560"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43645" id="Oval 265" o:spid="_x0000_s1026" style="position:absolute;margin-left:230.8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3536"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BFADA7" id="Oval 266" o:spid="_x0000_s1026" style="position:absolute;margin-left:182.4pt;margin-top:1.85pt;width:13.5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896A58" id="Oval 267" o:spid="_x0000_s1026" style="position:absolute;margin-left:133.9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E04293" id="Oval 268" o:spid="_x0000_s1026" style="position:absolute;margin-left:88.35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r5qXeB0CAAAvBAAADgAAAAAAAAAAAAAAAAAuAgAAZHJzL2Uyb0RvYy54bWxQSwECLQAU&#10;AAYACAAAACEA1uPLwtsAAAAIAQAADwAAAAAAAAAAAAAAAAB3BAAAZHJzL2Rvd25yZXYueG1sUEsF&#10;BgAAAAAEAAQA8wAAAH8FAAAAAA==&#10;" fillcolor="black [3213]"/>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524" w:rsidRDefault="00DC6524" w:rsidP="006475AA">
      <w:r>
        <w:separator/>
      </w:r>
    </w:p>
  </w:endnote>
  <w:endnote w:type="continuationSeparator" w:id="0">
    <w:p w:rsidR="00DC6524" w:rsidRDefault="00DC6524"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735221"/>
      <w:docPartObj>
        <w:docPartGallery w:val="Page Numbers (Bottom of Page)"/>
        <w:docPartUnique/>
      </w:docPartObj>
    </w:sdtPr>
    <w:sdtEndPr>
      <w:rPr>
        <w:noProof/>
      </w:rPr>
    </w:sdtEndPr>
    <w:sdtContent>
      <w:p w:rsidR="005971B1" w:rsidRDefault="005971B1">
        <w:pPr>
          <w:pStyle w:val="Footer"/>
          <w:jc w:val="center"/>
        </w:pPr>
        <w:r>
          <w:fldChar w:fldCharType="begin"/>
        </w:r>
        <w:r>
          <w:instrText xml:space="preserve"> PAGE   \* MERGEFORMAT </w:instrText>
        </w:r>
        <w:r>
          <w:fldChar w:fldCharType="separate"/>
        </w:r>
        <w:r w:rsidR="00AF77F3">
          <w:rPr>
            <w:noProof/>
          </w:rPr>
          <w:t>7</w:t>
        </w:r>
        <w:r>
          <w:rPr>
            <w:noProof/>
          </w:rPr>
          <w:fldChar w:fldCharType="end"/>
        </w:r>
      </w:p>
    </w:sdtContent>
  </w:sdt>
  <w:p w:rsidR="005971B1" w:rsidRDefault="005971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631836"/>
      <w:docPartObj>
        <w:docPartGallery w:val="Page Numbers (Bottom of Page)"/>
        <w:docPartUnique/>
      </w:docPartObj>
    </w:sdtPr>
    <w:sdtEndPr>
      <w:rPr>
        <w:noProof/>
      </w:rPr>
    </w:sdtEndPr>
    <w:sdtContent>
      <w:p w:rsidR="005971B1" w:rsidRDefault="005971B1">
        <w:pPr>
          <w:pStyle w:val="Footer"/>
          <w:jc w:val="center"/>
        </w:pPr>
        <w:r>
          <w:fldChar w:fldCharType="begin"/>
        </w:r>
        <w:r>
          <w:instrText xml:space="preserve"> PAGE   \* MERGEFORMAT </w:instrText>
        </w:r>
        <w:r>
          <w:fldChar w:fldCharType="separate"/>
        </w:r>
        <w:r w:rsidR="00DC6524">
          <w:rPr>
            <w:noProof/>
          </w:rPr>
          <w:t>1</w:t>
        </w:r>
        <w:r>
          <w:rPr>
            <w:noProof/>
          </w:rPr>
          <w:fldChar w:fldCharType="end"/>
        </w:r>
      </w:p>
    </w:sdtContent>
  </w:sdt>
  <w:p w:rsidR="005971B1" w:rsidRDefault="00597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524" w:rsidRDefault="00DC6524" w:rsidP="006475AA">
      <w:r>
        <w:separator/>
      </w:r>
    </w:p>
  </w:footnote>
  <w:footnote w:type="continuationSeparator" w:id="0">
    <w:p w:rsidR="00DC6524" w:rsidRDefault="00DC6524"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1B1" w:rsidRPr="006475AA" w:rsidRDefault="00DC6524">
    <w:pPr>
      <w:pStyle w:val="Header"/>
      <w:rPr>
        <w:u w:val="single"/>
      </w:rPr>
    </w:pPr>
    <w:sdt>
      <w:sdtPr>
        <w:rPr>
          <w:u w:val="single"/>
        </w:rPr>
        <w:alias w:val="Title"/>
        <w:tag w:val=""/>
        <w:id w:val="971864185"/>
        <w:placeholder>
          <w:docPart w:val="F8D6FA02D0794378AD5E05D316FBAFE7"/>
        </w:placeholder>
        <w:dataBinding w:prefixMappings="xmlns:ns0='http://purl.org/dc/elements/1.1/' xmlns:ns1='http://schemas.openxmlformats.org/package/2006/metadata/core-properties' " w:xpath="/ns1:coreProperties[1]/ns0:title[1]" w:storeItemID="{6C3C8BC8-F283-45AE-878A-BAB7291924A1}"/>
        <w:text/>
      </w:sdtPr>
      <w:sdtEndPr/>
      <w:sdtContent>
        <w:r w:rsidR="005971B1">
          <w:rPr>
            <w:u w:val="single"/>
          </w:rPr>
          <w:t>Basic Measurement</w:t>
        </w:r>
      </w:sdtContent>
    </w:sdt>
    <w:r w:rsidR="005971B1">
      <w:rPr>
        <w:u w:val="single"/>
      </w:rPr>
      <w:tab/>
      <w:t>Test</w:t>
    </w:r>
    <w:r w:rsidR="005971B1">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1B1" w:rsidRDefault="005971B1"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5971B1" w:rsidRPr="00A82BA8" w:rsidRDefault="005971B1"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A793B"/>
    <w:multiLevelType w:val="hybridMultilevel"/>
    <w:tmpl w:val="09FEB4A4"/>
    <w:lvl w:ilvl="0" w:tplc="72188656">
      <w:start w:val="1"/>
      <w:numFmt w:val="upperLetter"/>
      <w:lvlText w:val="%1."/>
      <w:lvlJc w:val="left"/>
      <w:pPr>
        <w:ind w:left="840" w:hanging="360"/>
      </w:pPr>
      <w:rPr>
        <w:rFonts w:hint="default"/>
      </w:rPr>
    </w:lvl>
    <w:lvl w:ilvl="1" w:tplc="0C090019" w:tentative="1">
      <w:start w:val="1"/>
      <w:numFmt w:val="lowerLetter"/>
      <w:lvlText w:val="%2."/>
      <w:lvlJc w:val="left"/>
      <w:pPr>
        <w:ind w:left="1560" w:hanging="360"/>
      </w:pPr>
    </w:lvl>
    <w:lvl w:ilvl="2" w:tplc="0C09001B" w:tentative="1">
      <w:start w:val="1"/>
      <w:numFmt w:val="lowerRoman"/>
      <w:lvlText w:val="%3."/>
      <w:lvlJc w:val="right"/>
      <w:pPr>
        <w:ind w:left="2280" w:hanging="180"/>
      </w:pPr>
    </w:lvl>
    <w:lvl w:ilvl="3" w:tplc="0C09000F" w:tentative="1">
      <w:start w:val="1"/>
      <w:numFmt w:val="decimal"/>
      <w:lvlText w:val="%4."/>
      <w:lvlJc w:val="left"/>
      <w:pPr>
        <w:ind w:left="3000" w:hanging="360"/>
      </w:pPr>
    </w:lvl>
    <w:lvl w:ilvl="4" w:tplc="0C090019" w:tentative="1">
      <w:start w:val="1"/>
      <w:numFmt w:val="lowerLetter"/>
      <w:lvlText w:val="%5."/>
      <w:lvlJc w:val="left"/>
      <w:pPr>
        <w:ind w:left="3720" w:hanging="360"/>
      </w:pPr>
    </w:lvl>
    <w:lvl w:ilvl="5" w:tplc="0C09001B" w:tentative="1">
      <w:start w:val="1"/>
      <w:numFmt w:val="lowerRoman"/>
      <w:lvlText w:val="%6."/>
      <w:lvlJc w:val="right"/>
      <w:pPr>
        <w:ind w:left="4440" w:hanging="180"/>
      </w:pPr>
    </w:lvl>
    <w:lvl w:ilvl="6" w:tplc="0C09000F" w:tentative="1">
      <w:start w:val="1"/>
      <w:numFmt w:val="decimal"/>
      <w:lvlText w:val="%7."/>
      <w:lvlJc w:val="left"/>
      <w:pPr>
        <w:ind w:left="5160" w:hanging="360"/>
      </w:pPr>
    </w:lvl>
    <w:lvl w:ilvl="7" w:tplc="0C090019" w:tentative="1">
      <w:start w:val="1"/>
      <w:numFmt w:val="lowerLetter"/>
      <w:lvlText w:val="%8."/>
      <w:lvlJc w:val="left"/>
      <w:pPr>
        <w:ind w:left="5880" w:hanging="360"/>
      </w:pPr>
    </w:lvl>
    <w:lvl w:ilvl="8" w:tplc="0C09001B" w:tentative="1">
      <w:start w:val="1"/>
      <w:numFmt w:val="lowerRoman"/>
      <w:lvlText w:val="%9."/>
      <w:lvlJc w:val="right"/>
      <w:pPr>
        <w:ind w:left="6600" w:hanging="180"/>
      </w:pPr>
    </w:lvl>
  </w:abstractNum>
  <w:abstractNum w:abstractNumId="1">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9"/>
  </w:num>
  <w:num w:numId="9">
    <w:abstractNumId w:val="3"/>
  </w:num>
  <w:num w:numId="10">
    <w:abstractNumId w:val="16"/>
  </w:num>
  <w:num w:numId="11">
    <w:abstractNumId w:val="15"/>
  </w:num>
  <w:num w:numId="12">
    <w:abstractNumId w:val="6"/>
  </w:num>
  <w:num w:numId="13">
    <w:abstractNumId w:val="13"/>
  </w:num>
  <w:num w:numId="14">
    <w:abstractNumId w:val="5"/>
  </w:num>
  <w:num w:numId="15">
    <w:abstractNumId w:val="11"/>
  </w:num>
  <w:num w:numId="16">
    <w:abstractNumId w:val="14"/>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8E"/>
    <w:rsid w:val="00000751"/>
    <w:rsid w:val="00032278"/>
    <w:rsid w:val="000346EA"/>
    <w:rsid w:val="0005581D"/>
    <w:rsid w:val="00067A27"/>
    <w:rsid w:val="00077B33"/>
    <w:rsid w:val="00083112"/>
    <w:rsid w:val="00090968"/>
    <w:rsid w:val="000966B2"/>
    <w:rsid w:val="000A3FD5"/>
    <w:rsid w:val="000E6187"/>
    <w:rsid w:val="00104ACA"/>
    <w:rsid w:val="00107C84"/>
    <w:rsid w:val="00177CCA"/>
    <w:rsid w:val="00180879"/>
    <w:rsid w:val="0018287C"/>
    <w:rsid w:val="001B0750"/>
    <w:rsid w:val="001B1351"/>
    <w:rsid w:val="001D51F7"/>
    <w:rsid w:val="001E38D0"/>
    <w:rsid w:val="00204CB2"/>
    <w:rsid w:val="00216994"/>
    <w:rsid w:val="00276DAF"/>
    <w:rsid w:val="002A67A9"/>
    <w:rsid w:val="002B1F86"/>
    <w:rsid w:val="002B4995"/>
    <w:rsid w:val="002E11CE"/>
    <w:rsid w:val="002E7408"/>
    <w:rsid w:val="003054CE"/>
    <w:rsid w:val="00325745"/>
    <w:rsid w:val="0033318E"/>
    <w:rsid w:val="00341E52"/>
    <w:rsid w:val="00342263"/>
    <w:rsid w:val="00430164"/>
    <w:rsid w:val="004E01B5"/>
    <w:rsid w:val="00510833"/>
    <w:rsid w:val="00536FB5"/>
    <w:rsid w:val="005451CA"/>
    <w:rsid w:val="005971B1"/>
    <w:rsid w:val="005A1823"/>
    <w:rsid w:val="005F6CBB"/>
    <w:rsid w:val="0061505F"/>
    <w:rsid w:val="006475AA"/>
    <w:rsid w:val="00674B12"/>
    <w:rsid w:val="0068468D"/>
    <w:rsid w:val="006B3C9D"/>
    <w:rsid w:val="0071353E"/>
    <w:rsid w:val="0077682A"/>
    <w:rsid w:val="00791A90"/>
    <w:rsid w:val="007A12DD"/>
    <w:rsid w:val="007F0DF3"/>
    <w:rsid w:val="008356CE"/>
    <w:rsid w:val="00887934"/>
    <w:rsid w:val="008E3476"/>
    <w:rsid w:val="008F4C0E"/>
    <w:rsid w:val="0096074D"/>
    <w:rsid w:val="009D41AD"/>
    <w:rsid w:val="009D5D5C"/>
    <w:rsid w:val="00A433DF"/>
    <w:rsid w:val="00A45973"/>
    <w:rsid w:val="00A74215"/>
    <w:rsid w:val="00A82BA8"/>
    <w:rsid w:val="00A8708F"/>
    <w:rsid w:val="00AF2DC6"/>
    <w:rsid w:val="00AF77F3"/>
    <w:rsid w:val="00B405DD"/>
    <w:rsid w:val="00B466FB"/>
    <w:rsid w:val="00B47C2C"/>
    <w:rsid w:val="00B86080"/>
    <w:rsid w:val="00B92B31"/>
    <w:rsid w:val="00BA7DA8"/>
    <w:rsid w:val="00BE51BB"/>
    <w:rsid w:val="00BF3C4A"/>
    <w:rsid w:val="00BF414C"/>
    <w:rsid w:val="00C05E38"/>
    <w:rsid w:val="00C5783F"/>
    <w:rsid w:val="00C930B2"/>
    <w:rsid w:val="00CD0AEB"/>
    <w:rsid w:val="00D1063D"/>
    <w:rsid w:val="00D221C9"/>
    <w:rsid w:val="00D350A0"/>
    <w:rsid w:val="00D51BD2"/>
    <w:rsid w:val="00D80C8D"/>
    <w:rsid w:val="00D822A0"/>
    <w:rsid w:val="00DA0092"/>
    <w:rsid w:val="00DA2ED0"/>
    <w:rsid w:val="00DA52F9"/>
    <w:rsid w:val="00DA664D"/>
    <w:rsid w:val="00DB3201"/>
    <w:rsid w:val="00DC6524"/>
    <w:rsid w:val="00DD53EB"/>
    <w:rsid w:val="00DD5971"/>
    <w:rsid w:val="00DF4F04"/>
    <w:rsid w:val="00E01AE0"/>
    <w:rsid w:val="00E170C2"/>
    <w:rsid w:val="00E44978"/>
    <w:rsid w:val="00E60529"/>
    <w:rsid w:val="00EA33A1"/>
    <w:rsid w:val="00EB557C"/>
    <w:rsid w:val="00F56D50"/>
    <w:rsid w:val="00F74C53"/>
    <w:rsid w:val="00FB767D"/>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D3558E-70F8-43A2-B1DA-2F968F6E7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table" w:customStyle="1" w:styleId="TableGrid2">
    <w:name w:val="Table Grid2"/>
    <w:basedOn w:val="TableNormal"/>
    <w:next w:val="TableGrid"/>
    <w:uiPriority w:val="59"/>
    <w:rsid w:val="00B86080"/>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gerQuestions">
    <w:name w:val="Longer Questions"/>
    <w:basedOn w:val="Normal"/>
    <w:link w:val="LongerQuestionsChar"/>
    <w:autoRedefine/>
    <w:qFormat/>
    <w:rsid w:val="005A1823"/>
    <w:rPr>
      <w:rFonts w:eastAsia="Calibri"/>
    </w:rPr>
  </w:style>
  <w:style w:type="character" w:customStyle="1" w:styleId="LongerQuestionsChar">
    <w:name w:val="Longer Questions Char"/>
    <w:basedOn w:val="DefaultParagraphFont"/>
    <w:link w:val="LongerQuestions"/>
    <w:rsid w:val="005A1823"/>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header" Target="header1.xml"/><Relationship Id="rId39" Type="http://schemas.openxmlformats.org/officeDocument/2006/relationships/oleObject" Target="embeddings/oleObject13.bin"/><Relationship Id="rId21" Type="http://schemas.openxmlformats.org/officeDocument/2006/relationships/image" Target="media/image8.png"/><Relationship Id="rId34" Type="http://schemas.openxmlformats.org/officeDocument/2006/relationships/oleObject" Target="embeddings/oleObject11.bin"/><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oleObject" Target="embeddings/oleObject18.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27.bin"/><Relationship Id="rId76" Type="http://schemas.openxmlformats.org/officeDocument/2006/relationships/oleObject" Target="embeddings/oleObject31.bin"/><Relationship Id="rId84" Type="http://schemas.openxmlformats.org/officeDocument/2006/relationships/oleObject" Target="embeddings/oleObject35.bin"/><Relationship Id="rId89"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oleObject" Target="embeddings/oleObject39.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17.png"/><Relationship Id="rId45" Type="http://schemas.openxmlformats.org/officeDocument/2006/relationships/oleObject" Target="embeddings/oleObject16.bin"/><Relationship Id="rId53" Type="http://schemas.openxmlformats.org/officeDocument/2006/relationships/image" Target="media/image24.png"/><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0.bin"/><Relationship Id="rId79" Type="http://schemas.openxmlformats.org/officeDocument/2006/relationships/image" Target="media/image37.png"/><Relationship Id="rId87"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oleObject" Target="embeddings/oleObject34.bin"/><Relationship Id="rId90" Type="http://schemas.openxmlformats.org/officeDocument/2006/relationships/oleObject" Target="embeddings/oleObject38.bin"/><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oter" Target="footer1.xml"/><Relationship Id="rId30" Type="http://schemas.openxmlformats.org/officeDocument/2006/relationships/image" Target="media/image11.jpeg"/><Relationship Id="rId35" Type="http://schemas.openxmlformats.org/officeDocument/2006/relationships/image" Target="media/image14.jpeg"/><Relationship Id="rId43" Type="http://schemas.openxmlformats.org/officeDocument/2006/relationships/oleObject" Target="embeddings/oleObject15.bin"/><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29.bin"/><Relationship Id="rId80" Type="http://schemas.openxmlformats.org/officeDocument/2006/relationships/oleObject" Target="embeddings/oleObject33.bin"/><Relationship Id="rId85" Type="http://schemas.openxmlformats.org/officeDocument/2006/relationships/image" Target="media/image4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jpeg"/><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oleObject" Target="embeddings/oleObject14.bin"/><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oleObject" Target="embeddings/oleObject37.bin"/><Relationship Id="rId91"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oleObject" Target="embeddings/oleObject2.bin"/><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2.bin"/><Relationship Id="rId81" Type="http://schemas.openxmlformats.org/officeDocument/2006/relationships/image" Target="media/image38.png"/><Relationship Id="rId86" Type="http://schemas.openxmlformats.org/officeDocument/2006/relationships/oleObject" Target="embeddings/oleObject36.bin"/><Relationship Id="rId9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2FF4FC013024268A1C248BCFC7927BC"/>
        <w:category>
          <w:name w:val="General"/>
          <w:gallery w:val="placeholder"/>
        </w:category>
        <w:types>
          <w:type w:val="bbPlcHdr"/>
        </w:types>
        <w:behaviors>
          <w:behavior w:val="content"/>
        </w:behaviors>
        <w:guid w:val="{1F7C58EE-F23D-4F02-8D31-6EB7EDFE20DD}"/>
      </w:docPartPr>
      <w:docPartBody>
        <w:p w:rsidR="00B31142" w:rsidRDefault="00B31142">
          <w:pPr>
            <w:pStyle w:val="42FF4FC013024268A1C248BCFC7927BC"/>
          </w:pPr>
          <w:r w:rsidRPr="00C91EEC">
            <w:rPr>
              <w:rStyle w:val="PlaceholderText"/>
            </w:rPr>
            <w:t>[Title]</w:t>
          </w:r>
        </w:p>
      </w:docPartBody>
    </w:docPart>
    <w:docPart>
      <w:docPartPr>
        <w:name w:val="860299A65EA24161B0DCAA893B31E3A7"/>
        <w:category>
          <w:name w:val="General"/>
          <w:gallery w:val="placeholder"/>
        </w:category>
        <w:types>
          <w:type w:val="bbPlcHdr"/>
        </w:types>
        <w:behaviors>
          <w:behavior w:val="content"/>
        </w:behaviors>
        <w:guid w:val="{23C596B9-B67A-4614-BF28-9A901E88C706}"/>
      </w:docPartPr>
      <w:docPartBody>
        <w:p w:rsidR="00B31142" w:rsidRDefault="00B31142">
          <w:pPr>
            <w:pStyle w:val="860299A65EA24161B0DCAA893B31E3A7"/>
          </w:pPr>
          <w:r w:rsidRPr="00C91EEC">
            <w:rPr>
              <w:rStyle w:val="PlaceholderText"/>
            </w:rPr>
            <w:t>[Title]</w:t>
          </w:r>
        </w:p>
      </w:docPartBody>
    </w:docPart>
    <w:docPart>
      <w:docPartPr>
        <w:name w:val="F81C50FDE89846D681ABBA61A0926636"/>
        <w:category>
          <w:name w:val="General"/>
          <w:gallery w:val="placeholder"/>
        </w:category>
        <w:types>
          <w:type w:val="bbPlcHdr"/>
        </w:types>
        <w:behaviors>
          <w:behavior w:val="content"/>
        </w:behaviors>
        <w:guid w:val="{65A5EBD9-D420-4911-B22D-A9B418F283B3}"/>
      </w:docPartPr>
      <w:docPartBody>
        <w:p w:rsidR="00B31142" w:rsidRDefault="00B31142">
          <w:pPr>
            <w:pStyle w:val="F81C50FDE89846D681ABBA61A0926636"/>
          </w:pPr>
          <w:r w:rsidRPr="001166EB">
            <w:rPr>
              <w:rStyle w:val="PlaceholderText"/>
            </w:rPr>
            <w:t>[Title]</w:t>
          </w:r>
        </w:p>
      </w:docPartBody>
    </w:docPart>
    <w:docPart>
      <w:docPartPr>
        <w:name w:val="F8D6FA02D0794378AD5E05D316FBAFE7"/>
        <w:category>
          <w:name w:val="General"/>
          <w:gallery w:val="placeholder"/>
        </w:category>
        <w:types>
          <w:type w:val="bbPlcHdr"/>
        </w:types>
        <w:behaviors>
          <w:behavior w:val="content"/>
        </w:behaviors>
        <w:guid w:val="{9BA8D0AD-28B0-41CC-B9B7-E82F9F9570C5}"/>
      </w:docPartPr>
      <w:docPartBody>
        <w:p w:rsidR="00B31142" w:rsidRDefault="00B31142">
          <w:pPr>
            <w:pStyle w:val="F8D6FA02D0794378AD5E05D316FBAFE7"/>
          </w:pPr>
          <w:r w:rsidRPr="00C91EEC">
            <w:rPr>
              <w:rStyle w:val="PlaceholderText"/>
            </w:rPr>
            <w:t>[Title]</w:t>
          </w:r>
        </w:p>
      </w:docPartBody>
    </w:docPart>
    <w:docPart>
      <w:docPartPr>
        <w:name w:val="FB81AD85AB994EC7AC3110D86EC7B65D"/>
        <w:category>
          <w:name w:val="General"/>
          <w:gallery w:val="placeholder"/>
        </w:category>
        <w:types>
          <w:type w:val="bbPlcHdr"/>
        </w:types>
        <w:behaviors>
          <w:behavior w:val="content"/>
        </w:behaviors>
        <w:guid w:val="{9AF46315-FED9-46F6-9B57-B14884211990}"/>
      </w:docPartPr>
      <w:docPartBody>
        <w:p w:rsidR="00B31142" w:rsidRDefault="00B31142">
          <w:pPr>
            <w:pStyle w:val="FB81AD85AB994EC7AC3110D86EC7B65D"/>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42"/>
    <w:rsid w:val="008D1FAF"/>
    <w:rsid w:val="00B31142"/>
    <w:rsid w:val="00F117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2FF4FC013024268A1C248BCFC7927BC">
    <w:name w:val="42FF4FC013024268A1C248BCFC7927BC"/>
  </w:style>
  <w:style w:type="paragraph" w:customStyle="1" w:styleId="860299A65EA24161B0DCAA893B31E3A7">
    <w:name w:val="860299A65EA24161B0DCAA893B31E3A7"/>
  </w:style>
  <w:style w:type="paragraph" w:customStyle="1" w:styleId="4D8EFD397F044DBB86A74B8F02FCB7FF">
    <w:name w:val="4D8EFD397F044DBB86A74B8F02FCB7FF"/>
  </w:style>
  <w:style w:type="paragraph" w:customStyle="1" w:styleId="F81C50FDE89846D681ABBA61A0926636">
    <w:name w:val="F81C50FDE89846D681ABBA61A0926636"/>
  </w:style>
  <w:style w:type="paragraph" w:customStyle="1" w:styleId="F8D6FA02D0794378AD5E05D316FBAFE7">
    <w:name w:val="F8D6FA02D0794378AD5E05D316FBAFE7"/>
  </w:style>
  <w:style w:type="paragraph" w:customStyle="1" w:styleId="FB81AD85AB994EC7AC3110D86EC7B65D">
    <w:name w:val="FB81AD85AB994EC7AC3110D86EC7B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1</TotalTime>
  <Pages>11</Pages>
  <Words>1681</Words>
  <Characters>9588</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Basic Measurement</vt:lpstr>
      <vt:lpstr>&lt;Basic Measurement&gt;</vt:lpstr>
      <vt:lpstr>Multiple Choice Answer Sheet</vt:lpstr>
      <vt:lpstr>ANSWERS</vt:lpstr>
      <vt:lpstr>&lt;Basic Measurement&gt;</vt:lpstr>
      <vt:lpstr>Multiple Choice Answer Sheet</vt:lpstr>
    </vt:vector>
  </TitlesOfParts>
  <Company>Toshiba</Company>
  <LinksUpToDate>false</LinksUpToDate>
  <CharactersWithSpaces>11247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Measurement</dc:title>
  <dc:creator>Garry</dc:creator>
  <cp:lastModifiedBy>Garry</cp:lastModifiedBy>
  <cp:revision>3</cp:revision>
  <cp:lastPrinted>2014-04-24T05:09:00Z</cp:lastPrinted>
  <dcterms:created xsi:type="dcterms:W3CDTF">2014-04-24T05:11:00Z</dcterms:created>
  <dcterms:modified xsi:type="dcterms:W3CDTF">2014-04-27T00:11:00Z</dcterms:modified>
</cp:coreProperties>
</file>