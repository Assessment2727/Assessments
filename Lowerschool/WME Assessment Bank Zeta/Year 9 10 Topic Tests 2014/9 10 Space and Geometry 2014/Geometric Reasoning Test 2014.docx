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490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8"/>
        <w:gridCol w:w="5527"/>
        <w:gridCol w:w="3545"/>
      </w:tblGrid>
      <w:tr w:rsidR="0081256E" w:rsidTr="006704BB">
        <w:trPr>
          <w:cantSplit/>
          <w:trHeight w:val="624"/>
        </w:trPr>
        <w:tc>
          <w:tcPr>
            <w:tcW w:w="1418" w:type="dxa"/>
            <w:vMerge w:val="restart"/>
            <w:shd w:val="clear" w:color="auto" w:fill="66FFFF"/>
            <w:vAlign w:val="center"/>
            <w:hideMark/>
          </w:tcPr>
          <w:p w:rsidR="0081256E" w:rsidRDefault="0081256E" w:rsidP="0081256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81256E" w:rsidRDefault="0081256E" w:rsidP="0081256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10</w:t>
            </w:r>
          </w:p>
        </w:tc>
        <w:tc>
          <w:tcPr>
            <w:tcW w:w="5527" w:type="dxa"/>
            <w:vMerge w:val="restart"/>
            <w:shd w:val="clear" w:color="auto" w:fill="66FFFF"/>
            <w:vAlign w:val="bottom"/>
            <w:hideMark/>
          </w:tcPr>
          <w:p w:rsidR="0081256E" w:rsidRPr="005C44C0" w:rsidRDefault="00CA658F" w:rsidP="00CA658F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Geometric Reasoning</w:t>
            </w:r>
          </w:p>
        </w:tc>
        <w:tc>
          <w:tcPr>
            <w:tcW w:w="3545" w:type="dxa"/>
            <w:shd w:val="clear" w:color="auto" w:fill="002060"/>
            <w:vAlign w:val="center"/>
            <w:hideMark/>
          </w:tcPr>
          <w:p w:rsidR="0081256E" w:rsidRPr="00FC09DE" w:rsidRDefault="0081256E" w:rsidP="00FC09D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</w:tc>
      </w:tr>
      <w:tr w:rsidR="0081256E" w:rsidTr="006704BB">
        <w:trPr>
          <w:cantSplit/>
          <w:trHeight w:val="614"/>
        </w:trPr>
        <w:tc>
          <w:tcPr>
            <w:tcW w:w="1418" w:type="dxa"/>
            <w:vMerge/>
            <w:shd w:val="clear" w:color="auto" w:fill="66FFFF"/>
            <w:vAlign w:val="center"/>
            <w:hideMark/>
          </w:tcPr>
          <w:p w:rsidR="0081256E" w:rsidRDefault="0081256E">
            <w:pPr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5527" w:type="dxa"/>
            <w:vMerge/>
            <w:shd w:val="clear" w:color="auto" w:fill="66FFFF"/>
            <w:hideMark/>
          </w:tcPr>
          <w:p w:rsidR="0081256E" w:rsidRDefault="0081256E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3545" w:type="dxa"/>
            <w:shd w:val="clear" w:color="auto" w:fill="66FFFF"/>
            <w:vAlign w:val="center"/>
            <w:hideMark/>
          </w:tcPr>
          <w:p w:rsidR="0081256E" w:rsidRDefault="0081256E" w:rsidP="006B3C9D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Name___________________</w:t>
            </w:r>
          </w:p>
        </w:tc>
      </w:tr>
      <w:tr w:rsidR="0081256E" w:rsidTr="006704BB">
        <w:trPr>
          <w:cantSplit/>
          <w:trHeight w:val="397"/>
        </w:trPr>
        <w:tc>
          <w:tcPr>
            <w:tcW w:w="10490" w:type="dxa"/>
            <w:gridSpan w:val="3"/>
            <w:shd w:val="clear" w:color="auto" w:fill="66FFFF"/>
          </w:tcPr>
          <w:p w:rsidR="0081256E" w:rsidRPr="0081256E" w:rsidRDefault="0081256E" w:rsidP="0081256E">
            <w:pPr>
              <w:spacing w:after="200" w:line="276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81256E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81256E" w:rsidRPr="0081256E" w:rsidRDefault="0081256E" w:rsidP="0081256E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81256E">
              <w:rPr>
                <w:rFonts w:ascii="Times New Roman" w:hAnsi="Times New Roman"/>
                <w:sz w:val="16"/>
                <w:szCs w:val="16"/>
              </w:rPr>
              <w:t>Apply logical reasoning, including the use of congruence and similarity, to proofs and numerical exercises involving plane shapes  (ACMMG244)</w:t>
            </w:r>
          </w:p>
          <w:p w:rsidR="0081256E" w:rsidRPr="0081256E" w:rsidRDefault="0081256E" w:rsidP="0081256E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81256E">
              <w:rPr>
                <w:rFonts w:ascii="Times New Roman" w:hAnsi="Times New Roman"/>
                <w:sz w:val="16"/>
                <w:szCs w:val="16"/>
              </w:rPr>
              <w:t>Formulate proofs involving congruent triangles and angle properties (ACMMG243)</w:t>
            </w:r>
          </w:p>
        </w:tc>
      </w:tr>
      <w:tr w:rsidR="00A82BA8" w:rsidTr="00204CB2">
        <w:trPr>
          <w:cantSplit/>
          <w:trHeight w:val="397"/>
        </w:trPr>
        <w:tc>
          <w:tcPr>
            <w:tcW w:w="10490" w:type="dxa"/>
            <w:gridSpan w:val="3"/>
            <w:hideMark/>
          </w:tcPr>
          <w:p w:rsidR="00A82BA8" w:rsidRPr="002C0823" w:rsidRDefault="00A82BA8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>
              <w:br w:type="page"/>
            </w:r>
            <w:r w:rsidR="0081256E" w:rsidRPr="002C0823">
              <w:rPr>
                <w:rFonts w:ascii="Times New Roman" w:hAnsi="Times New Roman"/>
                <w:sz w:val="28"/>
                <w:szCs w:val="28"/>
              </w:rPr>
              <w:t>Extended Answer Test.</w:t>
            </w:r>
          </w:p>
        </w:tc>
      </w:tr>
      <w:tr w:rsidR="00A82BA8" w:rsidRPr="00A82BA8" w:rsidTr="00204CB2">
        <w:trPr>
          <w:cantSplit/>
          <w:trHeight w:val="389"/>
        </w:trPr>
        <w:tc>
          <w:tcPr>
            <w:tcW w:w="10490" w:type="dxa"/>
            <w:gridSpan w:val="3"/>
          </w:tcPr>
          <w:p w:rsidR="00090357" w:rsidRDefault="006B3C9D" w:rsidP="006B3C9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Answers should be supported by relevant mathematical reasoning and/or calculations</w:t>
            </w:r>
          </w:p>
          <w:p w:rsidR="00A82BA8" w:rsidRDefault="00090357" w:rsidP="006B3C9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Marks will not be awarded for answers with no reasoning.</w:t>
            </w:r>
            <w:r w:rsidR="006B3C9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B3C9D" w:rsidRDefault="0081256E" w:rsidP="0081256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any diagrams and w</w:t>
            </w:r>
            <w:r w:rsidR="006B3C9D">
              <w:rPr>
                <w:rFonts w:ascii="Times New Roman" w:hAnsi="Times New Roman"/>
                <w:sz w:val="24"/>
                <w:szCs w:val="24"/>
              </w:rPr>
              <w:t>rite all working and answers in the spaces provided on this test paper.</w:t>
            </w:r>
          </w:p>
        </w:tc>
      </w:tr>
    </w:tbl>
    <w:p w:rsidR="00A82BA8" w:rsidRPr="00A82BA8" w:rsidRDefault="00A82BA8">
      <w:pPr>
        <w:rPr>
          <w:sz w:val="16"/>
          <w:szCs w:val="16"/>
        </w:rPr>
      </w:pPr>
    </w:p>
    <w:tbl>
      <w:tblPr>
        <w:tblStyle w:val="TableGrid1"/>
        <w:tblW w:w="10740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left w:w="0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8865"/>
        <w:gridCol w:w="1166"/>
      </w:tblGrid>
      <w:tr w:rsidR="004E01B5" w:rsidRPr="003A09E1" w:rsidTr="006753A3">
        <w:trPr>
          <w:cantSplit/>
          <w:trHeight w:val="266"/>
          <w:tblHeader/>
        </w:trPr>
        <w:tc>
          <w:tcPr>
            <w:tcW w:w="9574" w:type="dxa"/>
            <w:gridSpan w:val="2"/>
          </w:tcPr>
          <w:p w:rsidR="004E01B5" w:rsidRPr="003A09E1" w:rsidRDefault="004E01B5" w:rsidP="004B220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66" w:type="dxa"/>
          </w:tcPr>
          <w:p w:rsidR="004E01B5" w:rsidRPr="003A09E1" w:rsidRDefault="004E01B5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A09E1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173150" w:rsidRPr="003A09E1" w:rsidTr="006704BB">
        <w:trPr>
          <w:cantSplit/>
          <w:trHeight w:val="851"/>
        </w:trPr>
        <w:tc>
          <w:tcPr>
            <w:tcW w:w="709" w:type="dxa"/>
            <w:shd w:val="clear" w:color="auto" w:fill="00FF99"/>
          </w:tcPr>
          <w:p w:rsidR="00173150" w:rsidRPr="003A09E1" w:rsidRDefault="00173150" w:rsidP="00173150">
            <w:pPr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 (a)</w:t>
            </w:r>
          </w:p>
        </w:tc>
        <w:tc>
          <w:tcPr>
            <w:tcW w:w="8865" w:type="dxa"/>
          </w:tcPr>
          <w:p w:rsidR="00D755BB" w:rsidRPr="004E417B" w:rsidRDefault="007E249B" w:rsidP="004E417B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9" type="#_x0000_t75" style="position:absolute;margin-left:217.75pt;margin-top:.05pt;width:202.1pt;height:125.75pt;z-index:251666432;mso-position-horizontal-relative:text;mso-position-vertical-relative:text">
                  <v:imagedata r:id="rId7" o:title=""/>
                </v:shape>
                <o:OLEObject Type="Embed" ProgID="FXDraw3.Document" ShapeID="_x0000_s1039" DrawAspect="Content" ObjectID="_1460102303" r:id="rId8"/>
              </w:object>
            </w:r>
            <w:r w:rsidR="00D755BB" w:rsidRPr="004E417B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0242CA" w:rsidRPr="004E417B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 w:rsidR="00D755BB" w:rsidRPr="004E417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755BB" w:rsidRPr="004E417B" w:rsidRDefault="00D755BB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D755BB" w:rsidRPr="004E417B" w:rsidRDefault="00D755BB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755BB" w:rsidRPr="004E417B" w:rsidRDefault="00D755BB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………………………………………….</w:t>
            </w:r>
          </w:p>
          <w:p w:rsidR="00D755BB" w:rsidRPr="004E417B" w:rsidRDefault="00D755BB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755BB" w:rsidRPr="004E417B" w:rsidRDefault="00D755BB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D755BB" w:rsidRPr="004E417B" w:rsidRDefault="00D755BB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66" w:type="dxa"/>
          </w:tcPr>
          <w:p w:rsidR="00173150" w:rsidRPr="003A09E1" w:rsidRDefault="00D755BB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4E7628" w:rsidRPr="003A09E1" w:rsidTr="006704BB">
        <w:trPr>
          <w:cantSplit/>
          <w:trHeight w:val="851"/>
        </w:trPr>
        <w:tc>
          <w:tcPr>
            <w:tcW w:w="709" w:type="dxa"/>
            <w:shd w:val="clear" w:color="auto" w:fill="00FF99"/>
          </w:tcPr>
          <w:p w:rsidR="004E7628" w:rsidRPr="004E7628" w:rsidRDefault="006753A3" w:rsidP="00173150">
            <w:pPr>
              <w:ind w:right="-14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D755B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E7628">
              <w:rPr>
                <w:rFonts w:ascii="Times New Roman" w:hAnsi="Times New Roman"/>
                <w:sz w:val="24"/>
                <w:szCs w:val="24"/>
              </w:rPr>
              <w:t>(</w:t>
            </w:r>
            <w:r w:rsidR="00173150">
              <w:rPr>
                <w:rFonts w:ascii="Times New Roman" w:hAnsi="Times New Roman"/>
                <w:sz w:val="24"/>
                <w:szCs w:val="24"/>
              </w:rPr>
              <w:t>b</w:t>
            </w:r>
            <w:r w:rsidR="004E7628">
              <w:rPr>
                <w:rFonts w:ascii="Times New Roman" w:hAnsi="Times New Roman"/>
                <w:sz w:val="24"/>
                <w:szCs w:val="24"/>
              </w:rPr>
              <w:t>)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8865" w:type="dxa"/>
          </w:tcPr>
          <w:p w:rsidR="000242CA" w:rsidRPr="004E417B" w:rsidRDefault="007E249B" w:rsidP="004E417B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1" type="#_x0000_t75" style="position:absolute;margin-left:233.15pt;margin-top:6.65pt;width:196.15pt;height:119.7pt;z-index:251668480;mso-position-horizontal-relative:text;mso-position-vertical-relative:text">
                  <v:imagedata r:id="rId9" o:title=""/>
                </v:shape>
                <o:OLEObject Type="Embed" ProgID="FXDraw3.Document" ShapeID="_x0000_s1041" DrawAspect="Content" ObjectID="_1460102304" r:id="rId10"/>
              </w:object>
            </w:r>
            <w:r w:rsidR="000242CA" w:rsidRPr="004E417B">
              <w:rPr>
                <w:rFonts w:ascii="Times New Roman" w:hAnsi="Times New Roman"/>
                <w:sz w:val="24"/>
                <w:szCs w:val="24"/>
              </w:rPr>
              <w:t xml:space="preserve">Find the size of  </w:t>
            </w:r>
            <w:r w:rsidR="000242CA" w:rsidRPr="004E417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63" w:dyaOrig="300">
                <v:shape id="_x0000_i1025" type="#_x0000_t75" style="width:43.5pt;height:15pt" o:ole="">
                  <v:imagedata r:id="rId11" o:title=""/>
                </v:shape>
                <o:OLEObject Type="Embed" ProgID="FXE300.Equation" ShapeID="_x0000_i1025" DrawAspect="Content" ObjectID="_1460102280" r:id="rId12"/>
              </w:object>
            </w:r>
            <w:r w:rsidR="000242CA" w:rsidRPr="004E417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………………………………………….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E7628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..……………………………………….</w:t>
            </w:r>
          </w:p>
        </w:tc>
        <w:tc>
          <w:tcPr>
            <w:tcW w:w="1166" w:type="dxa"/>
          </w:tcPr>
          <w:p w:rsidR="004E7628" w:rsidRPr="003A09E1" w:rsidRDefault="00D755BB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0242CA" w:rsidRPr="003A09E1" w:rsidTr="006704BB">
        <w:trPr>
          <w:cantSplit/>
          <w:trHeight w:val="851"/>
        </w:trPr>
        <w:tc>
          <w:tcPr>
            <w:tcW w:w="709" w:type="dxa"/>
            <w:shd w:val="clear" w:color="auto" w:fill="00FF99"/>
          </w:tcPr>
          <w:p w:rsidR="000242CA" w:rsidRDefault="000242CA" w:rsidP="004B2204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(c)</w:t>
            </w:r>
          </w:p>
        </w:tc>
        <w:tc>
          <w:tcPr>
            <w:tcW w:w="8865" w:type="dxa"/>
          </w:tcPr>
          <w:p w:rsidR="000242CA" w:rsidRPr="004E417B" w:rsidRDefault="007E249B" w:rsidP="004E417B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7323D1F">
                <v:shape id="_x0000_s1045" type="#_x0000_t75" style="position:absolute;margin-left:208.25pt;margin-top:1.4pt;width:214.2pt;height:141.6pt;z-index:251673600;mso-position-horizontal-relative:text;mso-position-vertical-relative:text">
                  <v:imagedata r:id="rId13" o:title=""/>
                </v:shape>
                <o:OLEObject Type="Embed" ProgID="FXDraw3.Document" ShapeID="_x0000_s1045" DrawAspect="Content" ObjectID="_1460102305" r:id="rId14"/>
              </w:object>
            </w:r>
            <w:r w:rsidR="000242CA" w:rsidRPr="004E417B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0242CA" w:rsidRPr="004E417B"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 w:rsidR="000242CA" w:rsidRPr="004E417B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16683" w:rsidRPr="004E417B" w:rsidRDefault="00716683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………………………………………….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..……………………………………….</w:t>
            </w:r>
          </w:p>
        </w:tc>
        <w:tc>
          <w:tcPr>
            <w:tcW w:w="1166" w:type="dxa"/>
          </w:tcPr>
          <w:p w:rsidR="000242CA" w:rsidRDefault="000242CA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0242CA" w:rsidRPr="003A09E1" w:rsidTr="006704BB">
        <w:trPr>
          <w:cantSplit/>
          <w:trHeight w:val="851"/>
        </w:trPr>
        <w:tc>
          <w:tcPr>
            <w:tcW w:w="709" w:type="dxa"/>
            <w:shd w:val="clear" w:color="auto" w:fill="FFFFCC"/>
          </w:tcPr>
          <w:p w:rsidR="000242CA" w:rsidRPr="003A09E1" w:rsidRDefault="000242CA" w:rsidP="004B2204">
            <w:pPr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 (a)</w:t>
            </w:r>
          </w:p>
        </w:tc>
        <w:tc>
          <w:tcPr>
            <w:tcW w:w="8865" w:type="dxa"/>
          </w:tcPr>
          <w:p w:rsidR="000242CA" w:rsidRPr="004E417B" w:rsidRDefault="007E249B" w:rsidP="004E417B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object w:dxaOrig="1440" w:dyaOrig="1440" w14:anchorId="3F8B5B18">
                <v:shape id="_x0000_s1042" type="#_x0000_t75" style="position:absolute;margin-left:208.25pt;margin-top:-.25pt;width:212.5pt;height:150.8pt;z-index:251671552;mso-position-horizontal-relative:text;mso-position-vertical-relative:text">
                  <v:imagedata r:id="rId15" o:title=""/>
                </v:shape>
                <o:OLEObject Type="Embed" ProgID="FXDraw3.Document" ShapeID="_x0000_s1042" DrawAspect="Content" ObjectID="_1460102306" r:id="rId16"/>
              </w:object>
            </w:r>
            <w:r w:rsidR="000242CA" w:rsidRPr="004E417B">
              <w:rPr>
                <w:rFonts w:ascii="Times New Roman" w:hAnsi="Times New Roman"/>
                <w:i/>
                <w:sz w:val="24"/>
                <w:szCs w:val="24"/>
              </w:rPr>
              <w:t>KL</w:t>
            </w:r>
            <w:r w:rsidR="000242CA" w:rsidRPr="004E417B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0242CA" w:rsidRPr="004E417B">
              <w:rPr>
                <w:rFonts w:ascii="Times New Roman" w:hAnsi="Times New Roman"/>
                <w:i/>
                <w:sz w:val="24"/>
                <w:szCs w:val="24"/>
              </w:rPr>
              <w:t>MN</w:t>
            </w:r>
            <w:r w:rsidR="000242CA" w:rsidRPr="004E417B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0242CA" w:rsidRPr="004E417B">
              <w:rPr>
                <w:rFonts w:ascii="Times New Roman" w:hAnsi="Times New Roman"/>
                <w:i/>
                <w:sz w:val="24"/>
                <w:szCs w:val="24"/>
              </w:rPr>
              <w:t>QR</w:t>
            </w:r>
            <w:r w:rsidR="000242CA" w:rsidRPr="004E417B">
              <w:rPr>
                <w:rFonts w:ascii="Times New Roman" w:hAnsi="Times New Roman"/>
                <w:sz w:val="24"/>
                <w:szCs w:val="24"/>
              </w:rPr>
              <w:t xml:space="preserve"> are straight lines which intersect at </w:t>
            </w:r>
            <w:r w:rsidR="000242CA" w:rsidRPr="004E417B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="000242CA" w:rsidRPr="004E417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242CA" w:rsidRPr="004E417B" w:rsidRDefault="000242CA" w:rsidP="004E417B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Pr="004E417B">
              <w:rPr>
                <w:rFonts w:ascii="Times New Roman" w:hAnsi="Times New Roman"/>
                <w:i/>
                <w:sz w:val="24"/>
                <w:szCs w:val="24"/>
              </w:rPr>
              <w:t>s</w:t>
            </w:r>
            <w:r w:rsidRPr="004E417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</w:t>
            </w:r>
            <w:bookmarkStart w:id="0" w:name="_GoBack"/>
            <w:bookmarkEnd w:id="0"/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………………………………………….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..……………………………………….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66" w:type="dxa"/>
          </w:tcPr>
          <w:p w:rsidR="000242CA" w:rsidRPr="003A09E1" w:rsidRDefault="000242CA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0242CA" w:rsidRPr="003A09E1" w:rsidTr="006704BB">
        <w:trPr>
          <w:cantSplit/>
          <w:trHeight w:val="851"/>
        </w:trPr>
        <w:tc>
          <w:tcPr>
            <w:tcW w:w="709" w:type="dxa"/>
            <w:shd w:val="clear" w:color="auto" w:fill="FFFFCC"/>
          </w:tcPr>
          <w:p w:rsidR="000242CA" w:rsidRPr="004E7628" w:rsidRDefault="000242CA" w:rsidP="004B2204">
            <w:pPr>
              <w:ind w:right="-14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(b) </w:t>
            </w:r>
          </w:p>
        </w:tc>
        <w:tc>
          <w:tcPr>
            <w:tcW w:w="8865" w:type="dxa"/>
          </w:tcPr>
          <w:p w:rsidR="000242CA" w:rsidRPr="004E417B" w:rsidRDefault="007E249B" w:rsidP="004E41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object w:dxaOrig="1440" w:dyaOrig="1440" w14:anchorId="59BBC93A">
                <v:shape id="_x0000_s1043" type="#_x0000_t75" style="position:absolute;margin-left:262.3pt;margin-top:.85pt;width:169.4pt;height:121.7pt;z-index:251670528;mso-position-horizontal-relative:text;mso-position-vertical-relative:text">
                  <v:imagedata r:id="rId17" o:title=""/>
                </v:shape>
                <o:OLEObject Type="Embed" ProgID="FXDraw3.Document" ShapeID="_x0000_s1043" DrawAspect="Content" ObjectID="_1460102307" r:id="rId18"/>
              </w:object>
            </w:r>
            <w:r w:rsidR="000242CA" w:rsidRPr="004E417B">
              <w:rPr>
                <w:rFonts w:ascii="Times New Roman" w:hAnsi="Times New Roman"/>
                <w:i/>
                <w:sz w:val="24"/>
                <w:szCs w:val="24"/>
              </w:rPr>
              <w:t xml:space="preserve">BA, CA, DA </w:t>
            </w:r>
            <w:r w:rsidR="000242CA" w:rsidRPr="004E417B">
              <w:rPr>
                <w:rFonts w:ascii="Times New Roman" w:hAnsi="Times New Roman"/>
                <w:sz w:val="24"/>
                <w:szCs w:val="24"/>
              </w:rPr>
              <w:t>and</w:t>
            </w:r>
            <w:r w:rsidR="000242CA" w:rsidRPr="004E417B">
              <w:rPr>
                <w:rFonts w:ascii="Times New Roman" w:hAnsi="Times New Roman"/>
                <w:i/>
                <w:sz w:val="24"/>
                <w:szCs w:val="24"/>
              </w:rPr>
              <w:t xml:space="preserve"> EA</w:t>
            </w:r>
            <w:r w:rsidR="000242CA" w:rsidRPr="004E417B">
              <w:rPr>
                <w:rFonts w:ascii="Times New Roman" w:hAnsi="Times New Roman"/>
                <w:sz w:val="24"/>
                <w:szCs w:val="24"/>
              </w:rPr>
              <w:t xml:space="preserve"> intersect at </w:t>
            </w:r>
            <w:r w:rsidR="000242CA" w:rsidRPr="004E417B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 w:rsidR="000242CA" w:rsidRPr="004E417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E417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26" w:dyaOrig="300" w14:anchorId="14239F7F">
                <v:shape id="_x0000_i1026" type="#_x0000_t75" style="width:121.5pt;height:15pt" o:ole="">
                  <v:imagedata r:id="rId19" o:title=""/>
                </v:shape>
                <o:OLEObject Type="Embed" ProgID="FXE300.Equation" ShapeID="_x0000_i1026" DrawAspect="Content" ObjectID="_1460102281" r:id="rId20"/>
              </w:object>
            </w:r>
            <w:r w:rsidRPr="004E417B">
              <w:rPr>
                <w:rFonts w:ascii="Times New Roman" w:hAnsi="Times New Roman"/>
                <w:sz w:val="24"/>
                <w:szCs w:val="24"/>
              </w:rPr>
              <w:t xml:space="preserve"> Find the value of </w:t>
            </w:r>
            <w:r w:rsidRPr="004E417B">
              <w:rPr>
                <w:rFonts w:ascii="Times New Roman" w:hAnsi="Times New Roman"/>
                <w:i/>
                <w:sz w:val="24"/>
                <w:szCs w:val="24"/>
              </w:rPr>
              <w:t>k</w:t>
            </w:r>
            <w:r w:rsidRPr="004E417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</w:tc>
        <w:tc>
          <w:tcPr>
            <w:tcW w:w="1166" w:type="dxa"/>
          </w:tcPr>
          <w:p w:rsidR="000242CA" w:rsidRPr="003A09E1" w:rsidRDefault="000242CA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0242CA" w:rsidRPr="003A09E1" w:rsidTr="006704BB">
        <w:trPr>
          <w:cantSplit/>
          <w:trHeight w:val="851"/>
        </w:trPr>
        <w:tc>
          <w:tcPr>
            <w:tcW w:w="709" w:type="dxa"/>
            <w:shd w:val="clear" w:color="auto" w:fill="FFFFCC"/>
          </w:tcPr>
          <w:p w:rsidR="000242CA" w:rsidRDefault="000242CA" w:rsidP="004B2204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(c)</w:t>
            </w:r>
          </w:p>
        </w:tc>
        <w:tc>
          <w:tcPr>
            <w:tcW w:w="8865" w:type="dxa"/>
          </w:tcPr>
          <w:p w:rsidR="00E27C32" w:rsidRPr="004E417B" w:rsidRDefault="007E249B" w:rsidP="004E417B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38"/>
                <w:sz w:val="24"/>
                <w:szCs w:val="24"/>
                <w:lang w:eastAsia="en-AU"/>
              </w:rPr>
              <w:object w:dxaOrig="1440" w:dyaOrig="1440" w14:anchorId="32E7AA6D">
                <v:shape id="_x0000_s1044" type="#_x0000_t75" style="position:absolute;margin-left:248.2pt;margin-top:6.6pt;width:172.55pt;height:142.85pt;z-index:251672576;mso-position-horizontal-relative:text;mso-position-vertical-relative:text">
                  <v:imagedata r:id="rId21" o:title=""/>
                </v:shape>
                <o:OLEObject Type="Embed" ProgID="FXDraw3.Document" ShapeID="_x0000_s1044" DrawAspect="Content" ObjectID="_1460102308" r:id="rId22"/>
              </w:object>
            </w:r>
            <w:r w:rsidR="00E27C32" w:rsidRPr="004E417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27C32" w:rsidRPr="004E417B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object w:dxaOrig="2968" w:dyaOrig="594">
                <v:shape id="_x0000_i1027" type="#_x0000_t75" style="width:148.5pt;height:29.25pt" o:ole="">
                  <v:imagedata r:id="rId23" o:title=""/>
                </v:shape>
                <o:OLEObject Type="Embed" ProgID="FXE300.Equation" ShapeID="_x0000_i1027" DrawAspect="Content" ObjectID="_1460102282" r:id="rId24"/>
              </w:object>
            </w:r>
            <w:r w:rsidR="00E27C32" w:rsidRPr="004E417B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 </w:t>
            </w:r>
          </w:p>
          <w:p w:rsidR="00E27C32" w:rsidRPr="004E417B" w:rsidRDefault="00E27C32" w:rsidP="004E417B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Find the value of </w:t>
            </w:r>
            <w:r w:rsidRPr="004E417B">
              <w:rPr>
                <w:rFonts w:ascii="Times New Roman" w:hAnsi="Times New Roman"/>
                <w:i/>
                <w:position w:val="-38"/>
                <w:sz w:val="24"/>
                <w:szCs w:val="24"/>
              </w:rPr>
              <w:t>x</w:t>
            </w:r>
            <w:r w:rsidRPr="004E417B">
              <w:rPr>
                <w:rFonts w:ascii="Times New Roman" w:hAnsi="Times New Roman"/>
                <w:position w:val="-38"/>
                <w:sz w:val="24"/>
                <w:szCs w:val="24"/>
              </w:rPr>
              <w:t>.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242CA" w:rsidRPr="004E417B" w:rsidRDefault="000242CA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</w:tc>
        <w:tc>
          <w:tcPr>
            <w:tcW w:w="1166" w:type="dxa"/>
          </w:tcPr>
          <w:p w:rsidR="000242CA" w:rsidRDefault="000242CA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DC76B7" w:rsidRPr="00A417C8" w:rsidTr="006704BB">
        <w:trPr>
          <w:cantSplit/>
          <w:trHeight w:val="851"/>
        </w:trPr>
        <w:tc>
          <w:tcPr>
            <w:tcW w:w="709" w:type="dxa"/>
            <w:shd w:val="clear" w:color="auto" w:fill="FFFFCC"/>
          </w:tcPr>
          <w:p w:rsidR="00DC76B7" w:rsidRPr="003A09E1" w:rsidRDefault="00DC76B7" w:rsidP="004B2204">
            <w:pPr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 (a)</w:t>
            </w:r>
          </w:p>
        </w:tc>
        <w:tc>
          <w:tcPr>
            <w:tcW w:w="8865" w:type="dxa"/>
          </w:tcPr>
          <w:p w:rsidR="00DC76B7" w:rsidRPr="004E417B" w:rsidRDefault="007E249B" w:rsidP="004E417B">
            <w:pPr>
              <w:pStyle w:val="LongerStyle"/>
              <w:jc w:val="left"/>
              <w:rPr>
                <w:b w:val="0"/>
              </w:rPr>
            </w:pPr>
            <w:r>
              <w:rPr>
                <w:b w:val="0"/>
                <w:noProof/>
                <w:lang w:eastAsia="en-AU"/>
              </w:rPr>
              <w:object w:dxaOrig="1440" w:dyaOrig="1440">
                <v:shape id="_x0000_s1047" type="#_x0000_t75" style="position:absolute;left:0;text-align:left;margin-left:221.9pt;margin-top:13.1pt;width:219.3pt;height:112.5pt;z-index:251675648;mso-position-horizontal-relative:text;mso-position-vertical-relative:text">
                  <v:imagedata r:id="rId25" o:title=""/>
                </v:shape>
                <o:OLEObject Type="Embed" ProgID="FXDraw3.Document" ShapeID="_x0000_s1047" DrawAspect="Content" ObjectID="_1460102309" r:id="rId26"/>
              </w:object>
            </w:r>
            <w:r w:rsidR="00DB6CD6" w:rsidRPr="004E417B">
              <w:rPr>
                <w:b w:val="0"/>
              </w:rPr>
              <w:t xml:space="preserve">  </w:t>
            </w:r>
            <w:r w:rsidR="00DB6CD6" w:rsidRPr="004E417B">
              <w:rPr>
                <w:b w:val="0"/>
              </w:rPr>
              <w:object w:dxaOrig="3358" w:dyaOrig="621">
                <v:shape id="_x0000_i1028" type="#_x0000_t75" style="width:168pt;height:30.75pt" o:ole="">
                  <v:imagedata r:id="rId27" o:title=""/>
                </v:shape>
                <o:OLEObject Type="Embed" ProgID="FXE300.Equation" ShapeID="_x0000_i1028" DrawAspect="Content" ObjectID="_1460102283" r:id="rId28"/>
              </w:object>
            </w:r>
            <w:r w:rsidR="00DB6CD6" w:rsidRPr="004E417B">
              <w:rPr>
                <w:b w:val="0"/>
              </w:rPr>
              <w:t xml:space="preserve"> </w:t>
            </w:r>
          </w:p>
          <w:p w:rsidR="00DC76B7" w:rsidRPr="004E417B" w:rsidRDefault="00DB6CD6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A658F" w:rsidRPr="004E417B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DC76B7" w:rsidRPr="004E417B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Pr="004E417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E417B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="00DC76B7" w:rsidRPr="004E417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DC76B7" w:rsidRPr="004E417B" w:rsidRDefault="00DC76B7" w:rsidP="004E417B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76B7" w:rsidRPr="004E417B" w:rsidRDefault="00DC76B7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……………………………………………….</w:t>
            </w:r>
          </w:p>
        </w:tc>
        <w:tc>
          <w:tcPr>
            <w:tcW w:w="1166" w:type="dxa"/>
          </w:tcPr>
          <w:p w:rsidR="00DC76B7" w:rsidRPr="00A417C8" w:rsidRDefault="00DC76B7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DC76B7" w:rsidRPr="00A417C8" w:rsidTr="006704BB">
        <w:trPr>
          <w:cantSplit/>
          <w:trHeight w:val="851"/>
        </w:trPr>
        <w:tc>
          <w:tcPr>
            <w:tcW w:w="709" w:type="dxa"/>
            <w:shd w:val="clear" w:color="auto" w:fill="FFFFCC"/>
          </w:tcPr>
          <w:p w:rsidR="00DC76B7" w:rsidRPr="004E7628" w:rsidRDefault="00DC76B7" w:rsidP="004B2204">
            <w:pPr>
              <w:ind w:right="-14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(b) </w:t>
            </w:r>
          </w:p>
        </w:tc>
        <w:tc>
          <w:tcPr>
            <w:tcW w:w="8865" w:type="dxa"/>
          </w:tcPr>
          <w:p w:rsidR="00DC76B7" w:rsidRPr="004E417B" w:rsidRDefault="007E249B" w:rsidP="004E417B">
            <w:pPr>
              <w:pStyle w:val="LongerStyle"/>
              <w:jc w:val="left"/>
              <w:rPr>
                <w:b w:val="0"/>
              </w:rPr>
            </w:pPr>
            <w:r>
              <w:rPr>
                <w:b w:val="0"/>
                <w:noProof/>
                <w:lang w:eastAsia="en-AU"/>
              </w:rPr>
              <w:object w:dxaOrig="1440" w:dyaOrig="1440">
                <v:shape id="_x0000_s1046" type="#_x0000_t75" style="position:absolute;left:0;text-align:left;margin-left:238.6pt;margin-top:6.95pt;width:198pt;height:116.05pt;z-index:251674624;mso-position-horizontal-relative:text;mso-position-vertical-relative:text">
                  <v:imagedata r:id="rId29" o:title=""/>
                </v:shape>
                <o:OLEObject Type="Embed" ProgID="FXDraw3.Document" ShapeID="_x0000_s1046" DrawAspect="Content" ObjectID="_1460102310" r:id="rId30"/>
              </w:object>
            </w:r>
            <w:r w:rsidR="00DC76B7" w:rsidRPr="004E417B">
              <w:rPr>
                <w:b w:val="0"/>
              </w:rPr>
              <w:t xml:space="preserve"> </w:t>
            </w:r>
            <w:r w:rsidR="00866B4A" w:rsidRPr="004E417B">
              <w:rPr>
                <w:b w:val="0"/>
              </w:rPr>
              <w:t xml:space="preserve"> </w:t>
            </w:r>
            <w:r w:rsidR="00866B4A" w:rsidRPr="004E417B">
              <w:rPr>
                <w:b w:val="0"/>
              </w:rPr>
              <w:object w:dxaOrig="3384" w:dyaOrig="594">
                <v:shape id="_x0000_i1029" type="#_x0000_t75" style="width:168.75pt;height:29.25pt" o:ole="">
                  <v:imagedata r:id="rId31" o:title=""/>
                </v:shape>
                <o:OLEObject Type="Embed" ProgID="FXE300.Equation" ShapeID="_x0000_i1029" DrawAspect="Content" ObjectID="_1460102284" r:id="rId32"/>
              </w:object>
            </w:r>
            <w:r w:rsidR="00866B4A" w:rsidRPr="004E417B">
              <w:rPr>
                <w:b w:val="0"/>
              </w:rPr>
              <w:t xml:space="preserve"> </w:t>
            </w:r>
            <w:r w:rsidR="00DC76B7" w:rsidRPr="004E417B">
              <w:rPr>
                <w:b w:val="0"/>
              </w:rPr>
              <w:t xml:space="preserve">     </w:t>
            </w:r>
          </w:p>
          <w:p w:rsidR="00DC76B7" w:rsidRPr="004E417B" w:rsidRDefault="00866B4A" w:rsidP="004E417B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CA658F" w:rsidRPr="004E417B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4E417B">
              <w:rPr>
                <w:rFonts w:ascii="Times New Roman" w:hAnsi="Times New Roman"/>
                <w:sz w:val="24"/>
                <w:szCs w:val="24"/>
              </w:rPr>
              <w:t>Find the size of</w:t>
            </w:r>
            <w:r w:rsidRPr="004E417B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  </w:t>
            </w:r>
            <w:r w:rsidRPr="004E417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83" w:dyaOrig="300">
                <v:shape id="_x0000_i1030" type="#_x0000_t75" style="width:39pt;height:15pt" o:ole="">
                  <v:imagedata r:id="rId33" o:title=""/>
                </v:shape>
                <o:OLEObject Type="Embed" ProgID="FXE300.Equation" ShapeID="_x0000_i1030" DrawAspect="Content" ObjectID="_1460102285" r:id="rId34"/>
              </w:object>
            </w:r>
            <w:r w:rsidRPr="004E417B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 </w:t>
            </w:r>
            <w:r w:rsidR="00DC76B7" w:rsidRPr="004E417B">
              <w:rPr>
                <w:rFonts w:ascii="Times New Roman" w:hAnsi="Times New Roman"/>
                <w:position w:val="-38"/>
                <w:sz w:val="24"/>
                <w:szCs w:val="24"/>
              </w:rPr>
              <w:t>.</w:t>
            </w: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76B7" w:rsidRPr="004E417B" w:rsidRDefault="00DC76B7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……………………………………………….</w:t>
            </w:r>
          </w:p>
        </w:tc>
        <w:tc>
          <w:tcPr>
            <w:tcW w:w="1166" w:type="dxa"/>
          </w:tcPr>
          <w:p w:rsidR="00DC76B7" w:rsidRPr="00A417C8" w:rsidRDefault="00DC76B7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DC76B7" w:rsidRPr="00A417C8" w:rsidTr="006704BB">
        <w:trPr>
          <w:cantSplit/>
          <w:trHeight w:val="851"/>
        </w:trPr>
        <w:tc>
          <w:tcPr>
            <w:tcW w:w="709" w:type="dxa"/>
            <w:shd w:val="clear" w:color="auto" w:fill="FFFFCC"/>
          </w:tcPr>
          <w:p w:rsidR="00DC76B7" w:rsidRDefault="00DC76B7" w:rsidP="004B2204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(c)</w:t>
            </w:r>
          </w:p>
        </w:tc>
        <w:tc>
          <w:tcPr>
            <w:tcW w:w="8865" w:type="dxa"/>
          </w:tcPr>
          <w:p w:rsidR="00DC76B7" w:rsidRPr="004E417B" w:rsidRDefault="00CA658F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  <w:i/>
              </w:rPr>
              <w:t xml:space="preserve">    </w:t>
            </w:r>
            <w:r w:rsidR="00BD2BB8" w:rsidRPr="004E417B">
              <w:rPr>
                <w:b w:val="0"/>
                <w:i/>
              </w:rPr>
              <w:t>PQRS</w:t>
            </w:r>
            <w:r w:rsidR="00BD2BB8" w:rsidRPr="004E417B">
              <w:rPr>
                <w:b w:val="0"/>
              </w:rPr>
              <w:t xml:space="preserve"> is a kite whose diagonals intersect at </w:t>
            </w:r>
            <w:r w:rsidR="00BD2BB8" w:rsidRPr="004E417B">
              <w:rPr>
                <w:b w:val="0"/>
                <w:i/>
              </w:rPr>
              <w:t>T</w:t>
            </w:r>
            <w:r w:rsidR="00BD2BB8" w:rsidRPr="004E417B">
              <w:rPr>
                <w:b w:val="0"/>
              </w:rPr>
              <w:t>.</w:t>
            </w:r>
            <w:r w:rsidR="00DC76B7" w:rsidRPr="004E417B">
              <w:rPr>
                <w:b w:val="0"/>
              </w:rPr>
              <w:t xml:space="preserve">     </w:t>
            </w:r>
          </w:p>
          <w:p w:rsidR="00DC76B7" w:rsidRPr="004E417B" w:rsidRDefault="007E249B" w:rsidP="004E41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b/>
                <w:noProof/>
                <w:position w:val="-38"/>
                <w:lang w:eastAsia="en-AU"/>
              </w:rPr>
              <w:object w:dxaOrig="1440" w:dyaOrig="1440">
                <v:shape id="_x0000_s1048" type="#_x0000_t75" style="position:absolute;margin-left:256.55pt;margin-top:10.4pt;width:180.05pt;height:114.45pt;z-index:-251639808;mso-position-horizontal-relative:text;mso-position-vertical-relative:text">
                  <v:imagedata r:id="rId35" o:title=""/>
                </v:shape>
                <o:OLEObject Type="Embed" ProgID="FXDraw3.Document" ShapeID="_x0000_s1048" DrawAspect="Content" ObjectID="_1460102311" r:id="rId36"/>
              </w:object>
            </w:r>
            <w:r w:rsidR="00CA658F" w:rsidRPr="004E417B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   </w:t>
            </w:r>
            <w:r w:rsidR="00DB6CD6" w:rsidRPr="004E417B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 </w:t>
            </w:r>
            <w:r w:rsidR="00DC76B7" w:rsidRPr="004E417B">
              <w:rPr>
                <w:rFonts w:ascii="Times New Roman" w:hAnsi="Times New Roman"/>
                <w:sz w:val="24"/>
                <w:szCs w:val="24"/>
              </w:rPr>
              <w:t xml:space="preserve">Find the </w:t>
            </w:r>
            <w:r w:rsidR="00BD2BB8" w:rsidRPr="004E417B">
              <w:rPr>
                <w:rFonts w:ascii="Times New Roman" w:hAnsi="Times New Roman"/>
                <w:sz w:val="24"/>
                <w:szCs w:val="24"/>
              </w:rPr>
              <w:t xml:space="preserve">size of </w:t>
            </w:r>
            <w:r w:rsidR="00BD2BB8" w:rsidRPr="004E417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44" w:dyaOrig="300">
                <v:shape id="_x0000_i1031" type="#_x0000_t75" style="width:36.75pt;height:15pt" o:ole="">
                  <v:imagedata r:id="rId37" o:title=""/>
                </v:shape>
                <o:OLEObject Type="Embed" ProgID="FXE300.Equation" ShapeID="_x0000_i1031" DrawAspect="Content" ObjectID="_1460102286" r:id="rId38"/>
              </w:object>
            </w:r>
          </w:p>
          <w:p w:rsidR="00DC76B7" w:rsidRPr="004E417B" w:rsidRDefault="00DC76B7" w:rsidP="004E417B">
            <w:pPr>
              <w:tabs>
                <w:tab w:val="left" w:pos="8146"/>
              </w:tabs>
              <w:rPr>
                <w:rFonts w:ascii="Times New Roman" w:hAnsi="Times New Roman"/>
                <w:position w:val="-38"/>
                <w:sz w:val="24"/>
                <w:szCs w:val="24"/>
              </w:rPr>
            </w:pP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DC76B7" w:rsidRPr="004E417B" w:rsidRDefault="00DC76B7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C76B7" w:rsidRPr="004E417B" w:rsidRDefault="00DC76B7" w:rsidP="00D51E2E">
            <w:pPr>
              <w:pStyle w:val="LongerStyle"/>
              <w:ind w:left="0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……………………………………….</w:t>
            </w:r>
          </w:p>
        </w:tc>
        <w:tc>
          <w:tcPr>
            <w:tcW w:w="1166" w:type="dxa"/>
          </w:tcPr>
          <w:p w:rsidR="00DC76B7" w:rsidRPr="00A417C8" w:rsidRDefault="00DC76B7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DC76B7" w:rsidRPr="00A417C8" w:rsidTr="006704BB">
        <w:trPr>
          <w:cantSplit/>
          <w:trHeight w:val="851"/>
        </w:trPr>
        <w:tc>
          <w:tcPr>
            <w:tcW w:w="709" w:type="dxa"/>
            <w:shd w:val="clear" w:color="auto" w:fill="FFCCFF"/>
          </w:tcPr>
          <w:p w:rsidR="00DC76B7" w:rsidRPr="003A09E1" w:rsidRDefault="00DC76B7" w:rsidP="004B2204">
            <w:pPr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 (a)</w:t>
            </w:r>
          </w:p>
        </w:tc>
        <w:tc>
          <w:tcPr>
            <w:tcW w:w="8865" w:type="dxa"/>
          </w:tcPr>
          <w:p w:rsidR="00DC76B7" w:rsidRPr="004E417B" w:rsidRDefault="007E249B" w:rsidP="004E417B">
            <w:pPr>
              <w:pStyle w:val="LongerStyle"/>
              <w:jc w:val="left"/>
              <w:rPr>
                <w:b w:val="0"/>
              </w:rPr>
            </w:pPr>
            <w:r>
              <w:rPr>
                <w:b w:val="0"/>
                <w:noProof/>
                <w:lang w:eastAsia="en-AU"/>
              </w:rPr>
              <w:object w:dxaOrig="1440" w:dyaOrig="1440">
                <v:shape id="_x0000_s1049" type="#_x0000_t75" style="position:absolute;left:0;text-align:left;margin-left:184.6pt;margin-top:7.7pt;width:253.8pt;height:123.35pt;z-index:251677696;mso-position-horizontal-relative:text;mso-position-vertical-relative:text">
                  <v:imagedata r:id="rId39" o:title=""/>
                </v:shape>
                <o:OLEObject Type="Embed" ProgID="FXDraw3.Document" ShapeID="_x0000_s1049" DrawAspect="Content" ObjectID="_1460102312" r:id="rId40"/>
              </w:object>
            </w:r>
            <w:r w:rsidR="0039278C" w:rsidRPr="004E417B">
              <w:rPr>
                <w:b w:val="0"/>
              </w:rPr>
              <w:t xml:space="preserve"> Prove that  </w:t>
            </w:r>
            <w:r w:rsidR="00466B18" w:rsidRPr="004E417B">
              <w:rPr>
                <w:b w:val="0"/>
              </w:rPr>
              <w:object w:dxaOrig="1876" w:dyaOrig="300">
                <v:shape id="_x0000_i1032" type="#_x0000_t75" style="width:93.75pt;height:15pt" o:ole="">
                  <v:imagedata r:id="rId41" o:title=""/>
                </v:shape>
                <o:OLEObject Type="Embed" ProgID="FXE300.Equation" ShapeID="_x0000_i1032" DrawAspect="Content" ObjectID="_1460102287" r:id="rId42"/>
              </w:object>
            </w:r>
            <w:r w:rsidR="0039278C" w:rsidRPr="004E417B">
              <w:rPr>
                <w:b w:val="0"/>
              </w:rPr>
              <w:t xml:space="preserve"> </w:t>
            </w:r>
          </w:p>
          <w:p w:rsidR="0039278C" w:rsidRPr="004E417B" w:rsidRDefault="0039278C" w:rsidP="004E417B">
            <w:pPr>
              <w:tabs>
                <w:tab w:val="left" w:pos="8146"/>
              </w:tabs>
              <w:rPr>
                <w:rFonts w:ascii="Times New Roman" w:hAnsi="Times New Roman"/>
                <w:position w:val="-38"/>
                <w:sz w:val="24"/>
                <w:szCs w:val="24"/>
              </w:rPr>
            </w:pPr>
          </w:p>
          <w:p w:rsidR="0039278C" w:rsidRPr="004E417B" w:rsidRDefault="0039278C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39278C" w:rsidRPr="004E417B" w:rsidRDefault="0039278C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278C" w:rsidRPr="004E417B" w:rsidRDefault="0039278C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  <w:p w:rsidR="0039278C" w:rsidRPr="004E417B" w:rsidRDefault="0039278C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278C" w:rsidRPr="004E417B" w:rsidRDefault="0039278C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39278C" w:rsidRPr="004E417B" w:rsidRDefault="0039278C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278C" w:rsidRPr="004E417B" w:rsidRDefault="0039278C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……………………………………………….</w:t>
            </w:r>
          </w:p>
        </w:tc>
        <w:tc>
          <w:tcPr>
            <w:tcW w:w="1166" w:type="dxa"/>
          </w:tcPr>
          <w:p w:rsidR="00DC76B7" w:rsidRPr="00A417C8" w:rsidRDefault="004B2204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DC76B7" w:rsidRPr="00A417C8" w:rsidTr="006704BB">
        <w:trPr>
          <w:cantSplit/>
          <w:trHeight w:val="851"/>
        </w:trPr>
        <w:tc>
          <w:tcPr>
            <w:tcW w:w="709" w:type="dxa"/>
            <w:shd w:val="clear" w:color="auto" w:fill="FFCCFF"/>
          </w:tcPr>
          <w:p w:rsidR="00DC76B7" w:rsidRPr="004B2204" w:rsidRDefault="00DC76B7" w:rsidP="004B2204">
            <w:pPr>
              <w:ind w:right="-149"/>
              <w:rPr>
                <w:rFonts w:ascii="Times New Roman" w:hAnsi="Times New Roman"/>
                <w:sz w:val="24"/>
                <w:szCs w:val="24"/>
              </w:rPr>
            </w:pPr>
            <w:r w:rsidRPr="004B2204">
              <w:rPr>
                <w:rFonts w:ascii="Times New Roman" w:hAnsi="Times New Roman"/>
                <w:sz w:val="24"/>
                <w:szCs w:val="24"/>
              </w:rPr>
              <w:t xml:space="preserve">   (b) </w:t>
            </w:r>
          </w:p>
        </w:tc>
        <w:tc>
          <w:tcPr>
            <w:tcW w:w="8865" w:type="dxa"/>
          </w:tcPr>
          <w:p w:rsidR="004B2204" w:rsidRPr="004E417B" w:rsidRDefault="007E249B" w:rsidP="004E417B">
            <w:pPr>
              <w:tabs>
                <w:tab w:val="left" w:pos="8146"/>
              </w:tabs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51" type="#_x0000_t75" style="position:absolute;margin-left:187.65pt;margin-top:-1pt;width:250.75pt;height:103.55pt;z-index:251678720;mso-position-horizontal-relative:text;mso-position-vertical-relative:text">
                  <v:imagedata r:id="rId43" o:title=""/>
                </v:shape>
                <o:OLEObject Type="Embed" ProgID="FXDraw3.Document" ShapeID="_x0000_s1051" DrawAspect="Content" ObjectID="_1460102313" r:id="rId44"/>
              </w:object>
            </w:r>
            <w:r w:rsidR="004B2204" w:rsidRPr="004E417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B2204" w:rsidRPr="004E417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606" w:dyaOrig="273">
                <v:shape id="_x0000_i1033" type="#_x0000_t75" style="width:130.5pt;height:13.5pt" o:ole="">
                  <v:imagedata r:id="rId45" o:title=""/>
                </v:shape>
                <o:OLEObject Type="Embed" ProgID="FXE300.Equation" ShapeID="_x0000_i1033" DrawAspect="Content" ObjectID="_1460102288" r:id="rId46"/>
              </w:object>
            </w:r>
            <w:r w:rsidR="004B2204" w:rsidRPr="004E417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  <w:p w:rsidR="0039278C" w:rsidRPr="004E417B" w:rsidRDefault="004B2204" w:rsidP="004E417B">
            <w:pPr>
              <w:tabs>
                <w:tab w:val="left" w:pos="8146"/>
              </w:tabs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 xml:space="preserve"> Prove that  </w:t>
            </w:r>
            <w:r w:rsidRPr="004E417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16" w:dyaOrig="300">
                <v:shape id="_x0000_i1034" type="#_x0000_t75" style="width:95.25pt;height:15pt" o:ole="">
                  <v:imagedata r:id="rId47" o:title=""/>
                </v:shape>
                <o:OLEObject Type="Embed" ProgID="FXE300.Equation" ShapeID="_x0000_i1034" DrawAspect="Content" ObjectID="_1460102289" r:id="rId48"/>
              </w:object>
            </w:r>
            <w:r w:rsidRPr="004E417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B2204" w:rsidRPr="004E417B" w:rsidRDefault="004B2204" w:rsidP="004E417B">
            <w:pPr>
              <w:tabs>
                <w:tab w:val="left" w:pos="8146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39278C" w:rsidRPr="004E417B" w:rsidRDefault="0039278C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39278C" w:rsidRPr="004E417B" w:rsidRDefault="0039278C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278C" w:rsidRPr="004E417B" w:rsidRDefault="0039278C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  <w:p w:rsidR="0039278C" w:rsidRPr="004E417B" w:rsidRDefault="0039278C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278C" w:rsidRPr="004E417B" w:rsidRDefault="0039278C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39278C" w:rsidRPr="004E417B" w:rsidRDefault="0039278C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9278C" w:rsidRPr="004E417B" w:rsidRDefault="0039278C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……………………………………………….</w:t>
            </w:r>
          </w:p>
        </w:tc>
        <w:tc>
          <w:tcPr>
            <w:tcW w:w="1166" w:type="dxa"/>
          </w:tcPr>
          <w:p w:rsidR="00DC76B7" w:rsidRPr="00A417C8" w:rsidRDefault="004B2204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DC76B7" w:rsidRPr="00A417C8" w:rsidTr="006704BB">
        <w:trPr>
          <w:cantSplit/>
          <w:trHeight w:val="851"/>
        </w:trPr>
        <w:tc>
          <w:tcPr>
            <w:tcW w:w="709" w:type="dxa"/>
            <w:shd w:val="clear" w:color="auto" w:fill="FFCCFF"/>
          </w:tcPr>
          <w:p w:rsidR="00DC76B7" w:rsidRPr="003A09E1" w:rsidRDefault="00DC76B7" w:rsidP="004B2204">
            <w:pPr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 (a)</w:t>
            </w:r>
          </w:p>
        </w:tc>
        <w:tc>
          <w:tcPr>
            <w:tcW w:w="8865" w:type="dxa"/>
          </w:tcPr>
          <w:p w:rsidR="00DC76B7" w:rsidRPr="004E417B" w:rsidRDefault="007E249B" w:rsidP="004E417B">
            <w:pPr>
              <w:pStyle w:val="LongerStyle"/>
              <w:jc w:val="left"/>
              <w:rPr>
                <w:b w:val="0"/>
              </w:rPr>
            </w:pPr>
            <w:r>
              <w:rPr>
                <w:b w:val="0"/>
                <w:noProof/>
                <w:lang w:eastAsia="en-AU"/>
              </w:rPr>
              <w:object w:dxaOrig="1440" w:dyaOrig="1440">
                <v:shape id="_x0000_s1052" type="#_x0000_t75" style="position:absolute;left:0;text-align:left;margin-left:224.8pt;margin-top:-3.4pt;width:207.9pt;height:148.2pt;z-index:251679744;mso-position-horizontal-relative:text;mso-position-vertical-relative:text">
                  <v:imagedata r:id="rId49" o:title=""/>
                </v:shape>
                <o:OLEObject Type="Embed" ProgID="FXDraw3.Document" ShapeID="_x0000_s1052" DrawAspect="Content" ObjectID="_1460102314" r:id="rId50"/>
              </w:object>
            </w:r>
            <w:r w:rsidR="00971433" w:rsidRPr="004E417B">
              <w:rPr>
                <w:b w:val="0"/>
              </w:rPr>
              <w:t xml:space="preserve">  </w:t>
            </w:r>
            <w:r w:rsidR="00920B14" w:rsidRPr="004E417B">
              <w:rPr>
                <w:b w:val="0"/>
              </w:rPr>
              <w:object w:dxaOrig="3165" w:dyaOrig="633">
                <v:shape id="_x0000_i1035" type="#_x0000_t75" style="width:158.25pt;height:31.5pt" o:ole="">
                  <v:imagedata r:id="rId51" o:title=""/>
                </v:shape>
                <o:OLEObject Type="Embed" ProgID="FXE300.Equation" ShapeID="_x0000_i1035" DrawAspect="Content" ObjectID="_1460102290" r:id="rId52"/>
              </w:object>
            </w:r>
            <w:r w:rsidR="00971433" w:rsidRPr="004E417B">
              <w:rPr>
                <w:b w:val="0"/>
              </w:rPr>
              <w:t xml:space="preserve"> </w:t>
            </w:r>
          </w:p>
          <w:p w:rsidR="004B2204" w:rsidRPr="004E417B" w:rsidRDefault="004B2204" w:rsidP="004E417B">
            <w:pPr>
              <w:pStyle w:val="LongerStyle"/>
              <w:jc w:val="left"/>
              <w:rPr>
                <w:b w:val="0"/>
              </w:rPr>
            </w:pPr>
          </w:p>
          <w:p w:rsidR="004B2204" w:rsidRPr="004E417B" w:rsidRDefault="004B2204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4B2204" w:rsidRPr="004E417B" w:rsidRDefault="004B2204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2204" w:rsidRPr="004E417B" w:rsidRDefault="004B2204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  <w:p w:rsidR="004B2204" w:rsidRPr="004E417B" w:rsidRDefault="004B2204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2204" w:rsidRPr="004E417B" w:rsidRDefault="004B2204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 xml:space="preserve">……………………………………………… </w:t>
            </w:r>
          </w:p>
          <w:p w:rsidR="004B2204" w:rsidRPr="004E417B" w:rsidRDefault="004B2204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2204" w:rsidRPr="004E417B" w:rsidRDefault="004B2204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……………………………………………….</w:t>
            </w:r>
          </w:p>
          <w:p w:rsidR="00652801" w:rsidRPr="004E417B" w:rsidRDefault="00652801" w:rsidP="004E417B">
            <w:pPr>
              <w:pStyle w:val="LongerStyle"/>
              <w:jc w:val="left"/>
              <w:rPr>
                <w:b w:val="0"/>
              </w:rPr>
            </w:pPr>
          </w:p>
        </w:tc>
        <w:tc>
          <w:tcPr>
            <w:tcW w:w="1166" w:type="dxa"/>
          </w:tcPr>
          <w:p w:rsidR="00DC76B7" w:rsidRPr="00A417C8" w:rsidRDefault="00971433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DC76B7" w:rsidRPr="00A417C8" w:rsidTr="006704BB">
        <w:trPr>
          <w:cantSplit/>
          <w:trHeight w:val="851"/>
        </w:trPr>
        <w:tc>
          <w:tcPr>
            <w:tcW w:w="709" w:type="dxa"/>
            <w:shd w:val="clear" w:color="auto" w:fill="FFCCFF"/>
          </w:tcPr>
          <w:p w:rsidR="00DC76B7" w:rsidRPr="004E7628" w:rsidRDefault="00DC76B7" w:rsidP="004B2204">
            <w:pPr>
              <w:ind w:right="-14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(b) </w:t>
            </w:r>
          </w:p>
        </w:tc>
        <w:tc>
          <w:tcPr>
            <w:tcW w:w="8865" w:type="dxa"/>
          </w:tcPr>
          <w:p w:rsidR="009A18AC" w:rsidRPr="004E417B" w:rsidRDefault="004B2204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 xml:space="preserve">   i)   </w:t>
            </w:r>
            <w:r w:rsidR="00971433" w:rsidRPr="004E417B">
              <w:rPr>
                <w:b w:val="0"/>
              </w:rPr>
              <w:t xml:space="preserve">A </w:t>
            </w:r>
            <w:r w:rsidR="0033735E" w:rsidRPr="004E417B">
              <w:rPr>
                <w:b w:val="0"/>
              </w:rPr>
              <w:t xml:space="preserve">vertical </w:t>
            </w:r>
            <w:r w:rsidR="00971433" w:rsidRPr="004E417B">
              <w:rPr>
                <w:b w:val="0"/>
              </w:rPr>
              <w:t>tree EF casts a shadow FD</w:t>
            </w:r>
            <w:r w:rsidR="009A18AC" w:rsidRPr="004E417B">
              <w:rPr>
                <w:b w:val="0"/>
              </w:rPr>
              <w:t xml:space="preserve"> which measures 12 m.</w:t>
            </w:r>
          </w:p>
          <w:p w:rsidR="009A18AC" w:rsidRPr="004E417B" w:rsidRDefault="009A18AC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 xml:space="preserve">        At the same time</w:t>
            </w:r>
            <w:r w:rsidR="00971433" w:rsidRPr="004E417B">
              <w:rPr>
                <w:b w:val="0"/>
              </w:rPr>
              <w:t xml:space="preserve"> a </w:t>
            </w:r>
            <w:r w:rsidRPr="004E417B">
              <w:rPr>
                <w:b w:val="0"/>
              </w:rPr>
              <w:t>vertical fence post BC casts a shadow CA which measures 3.6</w:t>
            </w:r>
            <w:r w:rsidR="001F5120" w:rsidRPr="004E417B">
              <w:rPr>
                <w:b w:val="0"/>
              </w:rPr>
              <w:t> m</w:t>
            </w:r>
            <w:r w:rsidRPr="004E417B">
              <w:rPr>
                <w:b w:val="0"/>
              </w:rPr>
              <w:t>.</w:t>
            </w:r>
          </w:p>
          <w:p w:rsidR="00DC76B7" w:rsidRPr="004E417B" w:rsidRDefault="009A18AC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 xml:space="preserve">         Prove that the triangles DEF and ABC are similar. </w:t>
            </w:r>
          </w:p>
          <w:p w:rsidR="009A18AC" w:rsidRPr="004E417B" w:rsidRDefault="009A18AC" w:rsidP="004E417B">
            <w:pPr>
              <w:pStyle w:val="LongerStyle"/>
              <w:jc w:val="left"/>
              <w:rPr>
                <w:b w:val="0"/>
              </w:rPr>
            </w:pPr>
          </w:p>
          <w:p w:rsidR="001F5120" w:rsidRPr="004E417B" w:rsidRDefault="007E249B" w:rsidP="004E417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053" type="#_x0000_t75" style="position:absolute;margin-left:214.95pt;margin-top:7.9pt;width:220.6pt;height:132.45pt;z-index:251680768;mso-position-horizontal-relative:text;mso-position-vertical-relative:text">
                  <v:imagedata r:id="rId53" o:title=""/>
                </v:shape>
                <o:OLEObject Type="Embed" ProgID="FXDraw3.Document" ShapeID="_x0000_s1053" DrawAspect="Content" ObjectID="_1460102315" r:id="rId54"/>
              </w:object>
            </w:r>
          </w:p>
          <w:p w:rsidR="004B2204" w:rsidRPr="004E417B" w:rsidRDefault="009A18AC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  <w:r w:rsidR="004B2204"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  <w:p w:rsidR="009A18AC" w:rsidRPr="004E417B" w:rsidRDefault="009A18AC" w:rsidP="004E417B">
            <w:pPr>
              <w:pStyle w:val="LongerStyle"/>
              <w:jc w:val="left"/>
              <w:rPr>
                <w:b w:val="0"/>
              </w:rPr>
            </w:pPr>
          </w:p>
          <w:p w:rsidR="009A18AC" w:rsidRPr="004E417B" w:rsidRDefault="009A18AC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……………………………………………………………………………………………….</w:t>
            </w:r>
          </w:p>
          <w:p w:rsidR="009A18AC" w:rsidRPr="004E417B" w:rsidRDefault="009A18AC" w:rsidP="004E417B">
            <w:pPr>
              <w:pStyle w:val="LongerStyle"/>
              <w:jc w:val="left"/>
              <w:rPr>
                <w:b w:val="0"/>
              </w:rPr>
            </w:pPr>
          </w:p>
          <w:p w:rsidR="009A18AC" w:rsidRPr="004E417B" w:rsidRDefault="009A18AC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……………………………………………………………………………………………….</w:t>
            </w:r>
          </w:p>
          <w:p w:rsidR="00881DAF" w:rsidRPr="004E417B" w:rsidRDefault="00881DAF" w:rsidP="004E417B">
            <w:pPr>
              <w:pStyle w:val="LongerStyle"/>
              <w:jc w:val="left"/>
              <w:rPr>
                <w:b w:val="0"/>
              </w:rPr>
            </w:pPr>
          </w:p>
          <w:p w:rsidR="00881DAF" w:rsidRPr="004E417B" w:rsidRDefault="00881DAF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……………………………………………………………………………………………….</w:t>
            </w:r>
          </w:p>
          <w:p w:rsidR="00881DAF" w:rsidRPr="004E417B" w:rsidRDefault="00881DAF" w:rsidP="004E417B">
            <w:pPr>
              <w:pStyle w:val="LongerStyle"/>
              <w:jc w:val="left"/>
              <w:rPr>
                <w:b w:val="0"/>
              </w:rPr>
            </w:pPr>
          </w:p>
          <w:p w:rsidR="00881DAF" w:rsidRPr="004E417B" w:rsidRDefault="00881DAF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</w:t>
            </w:r>
          </w:p>
          <w:p w:rsidR="00881DAF" w:rsidRPr="004E417B" w:rsidRDefault="00881DAF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81DAF" w:rsidRPr="004E417B" w:rsidRDefault="00881DAF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……………………………………………….</w:t>
            </w:r>
          </w:p>
          <w:p w:rsidR="00652801" w:rsidRPr="004E417B" w:rsidRDefault="00652801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66" w:type="dxa"/>
          </w:tcPr>
          <w:p w:rsidR="00DC76B7" w:rsidRPr="00A417C8" w:rsidRDefault="009A18AC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DC76B7" w:rsidRPr="00A417C8" w:rsidTr="006704BB">
        <w:trPr>
          <w:cantSplit/>
          <w:trHeight w:val="851"/>
        </w:trPr>
        <w:tc>
          <w:tcPr>
            <w:tcW w:w="709" w:type="dxa"/>
            <w:shd w:val="clear" w:color="auto" w:fill="FFCCFF"/>
          </w:tcPr>
          <w:p w:rsidR="00DC76B7" w:rsidRDefault="00DC76B7" w:rsidP="004B2204">
            <w:pPr>
              <w:ind w:left="57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</w:tc>
        <w:tc>
          <w:tcPr>
            <w:tcW w:w="8865" w:type="dxa"/>
          </w:tcPr>
          <w:p w:rsidR="004B2204" w:rsidRPr="004E417B" w:rsidRDefault="004B2204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 xml:space="preserve">  ii)  </w:t>
            </w:r>
            <w:r w:rsidR="009A18AC" w:rsidRPr="004E417B">
              <w:rPr>
                <w:rFonts w:ascii="Times New Roman" w:hAnsi="Times New Roman"/>
                <w:sz w:val="24"/>
                <w:szCs w:val="24"/>
              </w:rPr>
              <w:t>If the fence post BC is 2.4 metres high, what is the height of the tree EF?</w:t>
            </w:r>
          </w:p>
          <w:p w:rsidR="009A18AC" w:rsidRPr="004E417B" w:rsidRDefault="009A18AC" w:rsidP="004E417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A18AC" w:rsidRPr="004E417B" w:rsidRDefault="009A18AC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……………………………………………………………………………………………….</w:t>
            </w:r>
          </w:p>
          <w:p w:rsidR="009A18AC" w:rsidRPr="004E417B" w:rsidRDefault="009A18AC" w:rsidP="004E417B">
            <w:pPr>
              <w:pStyle w:val="LongerStyle"/>
              <w:jc w:val="left"/>
              <w:rPr>
                <w:b w:val="0"/>
              </w:rPr>
            </w:pPr>
          </w:p>
          <w:p w:rsidR="009A18AC" w:rsidRPr="004E417B" w:rsidRDefault="009A18AC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……………………………………………………………………………………………….</w:t>
            </w:r>
          </w:p>
          <w:p w:rsidR="009A18AC" w:rsidRPr="004E417B" w:rsidRDefault="009A18AC" w:rsidP="004E417B">
            <w:pPr>
              <w:pStyle w:val="LongerStyle"/>
              <w:jc w:val="left"/>
              <w:rPr>
                <w:b w:val="0"/>
              </w:rPr>
            </w:pPr>
          </w:p>
          <w:p w:rsidR="00DC76B7" w:rsidRPr="004E417B" w:rsidRDefault="009A18AC" w:rsidP="004E417B">
            <w:pPr>
              <w:rPr>
                <w:rFonts w:ascii="Times New Roman" w:hAnsi="Times New Roman"/>
                <w:sz w:val="24"/>
                <w:szCs w:val="24"/>
              </w:rPr>
            </w:pPr>
            <w:r w:rsidRPr="004E417B"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DC76B7" w:rsidRPr="00A417C8" w:rsidRDefault="009A18AC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3E6063" w:rsidRPr="00A417C8" w:rsidTr="006704BB">
        <w:trPr>
          <w:cantSplit/>
          <w:trHeight w:val="851"/>
        </w:trPr>
        <w:tc>
          <w:tcPr>
            <w:tcW w:w="709" w:type="dxa"/>
            <w:shd w:val="clear" w:color="auto" w:fill="FFCCFF"/>
          </w:tcPr>
          <w:p w:rsidR="003E6063" w:rsidRDefault="003E6063" w:rsidP="004B2204">
            <w:pPr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   a)</w:t>
            </w:r>
          </w:p>
        </w:tc>
        <w:tc>
          <w:tcPr>
            <w:tcW w:w="8865" w:type="dxa"/>
          </w:tcPr>
          <w:p w:rsidR="003E6063" w:rsidRPr="004E417B" w:rsidRDefault="003E6063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The circles are concentric with O as the centre.</w:t>
            </w:r>
          </w:p>
          <w:p w:rsidR="003E6063" w:rsidRPr="004E417B" w:rsidRDefault="007E249B" w:rsidP="004E417B">
            <w:pPr>
              <w:pStyle w:val="LongerStyle"/>
              <w:jc w:val="left"/>
              <w:rPr>
                <w:b w:val="0"/>
              </w:rPr>
            </w:pPr>
            <w:r>
              <w:rPr>
                <w:b w:val="0"/>
                <w:noProof/>
                <w:lang w:eastAsia="en-AU"/>
              </w:rPr>
              <w:object w:dxaOrig="1440" w:dyaOrig="1440" w14:anchorId="4A995EDC">
                <v:shape id="_x0000_s1089" type="#_x0000_t75" style="position:absolute;left:0;text-align:left;margin-left:249.9pt;margin-top:3.4pt;width:185.95pt;height:175.25pt;z-index:251709440;mso-position-horizontal-relative:text;mso-position-vertical-relative:text">
                  <v:imagedata r:id="rId55" o:title=""/>
                </v:shape>
                <o:OLEObject Type="Embed" ProgID="FXDraw3.Document" ShapeID="_x0000_s1089" DrawAspect="Content" ObjectID="_1460102316" r:id="rId56"/>
              </w:object>
            </w:r>
            <w:r w:rsidR="003E6063" w:rsidRPr="004E417B">
              <w:rPr>
                <w:b w:val="0"/>
              </w:rPr>
              <w:t>PQ =SR.</w:t>
            </w:r>
          </w:p>
          <w:p w:rsidR="003E6063" w:rsidRPr="004E417B" w:rsidRDefault="003E6063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 xml:space="preserve">Prove that  </w:t>
            </w:r>
            <w:r w:rsidRPr="004E417B">
              <w:rPr>
                <w:b w:val="0"/>
              </w:rPr>
              <w:object w:dxaOrig="18" w:dyaOrig="18" w14:anchorId="78D8EDA4">
                <v:shape id="_x0000_i1036" type="#_x0000_t75" style="width:.75pt;height:.75pt" o:ole="">
                  <v:imagedata r:id="rId57" o:title=""/>
                </v:shape>
                <o:OLEObject Type="Embed" ProgID="FXDraw3.Document" ShapeID="_x0000_i1036" DrawAspect="Content" ObjectID="_1460102291" r:id="rId58"/>
              </w:object>
            </w:r>
            <w:r w:rsidRPr="004E417B">
              <w:rPr>
                <w:b w:val="0"/>
                <w:color w:val="FF0000"/>
                <w:position w:val="-6"/>
              </w:rPr>
              <w:object w:dxaOrig="763" w:dyaOrig="300" w14:anchorId="3521B6F9">
                <v:shape id="_x0000_i1037" type="#_x0000_t75" style="width:38.25pt;height:15pt" o:ole="">
                  <v:imagedata r:id="rId59" o:title=""/>
                </v:shape>
                <o:OLEObject Type="Embed" ProgID="FXE300.Equation" ShapeID="_x0000_i1037" DrawAspect="Content" ObjectID="_1460102292" r:id="rId60"/>
              </w:object>
            </w:r>
            <w:r w:rsidRPr="004E417B">
              <w:rPr>
                <w:b w:val="0"/>
              </w:rPr>
              <w:t xml:space="preserve">  </w:t>
            </w:r>
            <w:r w:rsidRPr="004E417B">
              <w:rPr>
                <w:b w:val="0"/>
              </w:rPr>
              <w:object w:dxaOrig="294" w:dyaOrig="300" w14:anchorId="697534D0">
                <v:shape id="_x0000_i1038" type="#_x0000_t75" style="width:15pt;height:15pt" o:ole="">
                  <v:imagedata r:id="rId61" o:title=""/>
                </v:shape>
                <o:OLEObject Type="Embed" ProgID="FXE300.Equation" ShapeID="_x0000_i1038" DrawAspect="Content" ObjectID="_1460102293" r:id="rId62"/>
              </w:object>
            </w:r>
            <w:r w:rsidRPr="004E417B">
              <w:rPr>
                <w:b w:val="0"/>
              </w:rPr>
              <w:t xml:space="preserve"> </w:t>
            </w:r>
            <w:r w:rsidRPr="004E417B">
              <w:rPr>
                <w:b w:val="0"/>
                <w:color w:val="FF0000"/>
                <w:position w:val="-6"/>
              </w:rPr>
              <w:object w:dxaOrig="806" w:dyaOrig="300" w14:anchorId="5077FEE8">
                <v:shape id="_x0000_i1039" type="#_x0000_t75" style="width:40.5pt;height:15pt" o:ole="">
                  <v:imagedata r:id="rId63" o:title=""/>
                </v:shape>
                <o:OLEObject Type="Embed" ProgID="FXE300.Equation" ShapeID="_x0000_i1039" DrawAspect="Content" ObjectID="_1460102294" r:id="rId64"/>
              </w:object>
            </w:r>
            <w:r w:rsidRPr="004E417B">
              <w:rPr>
                <w:b w:val="0"/>
              </w:rPr>
              <w:t xml:space="preserve"> </w:t>
            </w:r>
          </w:p>
          <w:p w:rsidR="003E6063" w:rsidRPr="004E417B" w:rsidRDefault="003E6063" w:rsidP="004E417B">
            <w:pPr>
              <w:pStyle w:val="LongerStyle"/>
              <w:jc w:val="left"/>
              <w:rPr>
                <w:b w:val="0"/>
              </w:rPr>
            </w:pPr>
          </w:p>
          <w:p w:rsidR="003E6063" w:rsidRPr="004E417B" w:rsidRDefault="003E6063" w:rsidP="004E417B">
            <w:pPr>
              <w:pStyle w:val="LongerStyle"/>
              <w:jc w:val="left"/>
              <w:rPr>
                <w:b w:val="0"/>
              </w:rPr>
            </w:pPr>
          </w:p>
          <w:p w:rsidR="003E6063" w:rsidRPr="004E417B" w:rsidRDefault="003E6063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….……………………………………</w:t>
            </w:r>
          </w:p>
          <w:p w:rsidR="003E6063" w:rsidRPr="004E417B" w:rsidRDefault="003E6063" w:rsidP="004E417B">
            <w:pPr>
              <w:pStyle w:val="LongerStyle"/>
              <w:jc w:val="left"/>
              <w:rPr>
                <w:b w:val="0"/>
              </w:rPr>
            </w:pPr>
          </w:p>
          <w:p w:rsidR="003E6063" w:rsidRPr="004E417B" w:rsidRDefault="003E6063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…….…………………………………</w:t>
            </w:r>
          </w:p>
          <w:p w:rsidR="003E6063" w:rsidRPr="004E417B" w:rsidRDefault="003E6063" w:rsidP="004E417B">
            <w:pPr>
              <w:pStyle w:val="LongerStyle"/>
              <w:jc w:val="left"/>
              <w:rPr>
                <w:b w:val="0"/>
              </w:rPr>
            </w:pPr>
          </w:p>
          <w:p w:rsidR="003E6063" w:rsidRPr="004E417B" w:rsidRDefault="003E6063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……….………………………………</w:t>
            </w:r>
          </w:p>
          <w:p w:rsidR="003E6063" w:rsidRPr="004E417B" w:rsidRDefault="003E6063" w:rsidP="004E417B">
            <w:pPr>
              <w:pStyle w:val="LongerStyle"/>
              <w:jc w:val="left"/>
              <w:rPr>
                <w:b w:val="0"/>
              </w:rPr>
            </w:pPr>
          </w:p>
          <w:p w:rsidR="003E6063" w:rsidRPr="004E417B" w:rsidRDefault="003E6063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………….……………………………</w:t>
            </w:r>
          </w:p>
          <w:p w:rsidR="003E6063" w:rsidRPr="004E417B" w:rsidRDefault="003E6063" w:rsidP="004E417B">
            <w:pPr>
              <w:pStyle w:val="LongerStyle"/>
              <w:jc w:val="left"/>
              <w:rPr>
                <w:b w:val="0"/>
              </w:rPr>
            </w:pPr>
          </w:p>
          <w:p w:rsidR="003E6063" w:rsidRPr="004E417B" w:rsidRDefault="003E6063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…………….………………………….</w:t>
            </w:r>
          </w:p>
        </w:tc>
        <w:tc>
          <w:tcPr>
            <w:tcW w:w="1166" w:type="dxa"/>
          </w:tcPr>
          <w:p w:rsidR="003E6063" w:rsidRPr="00A417C8" w:rsidRDefault="003E6063" w:rsidP="00093C3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DC76B7" w:rsidRPr="00A417C8" w:rsidTr="006704BB">
        <w:trPr>
          <w:cantSplit/>
          <w:trHeight w:val="851"/>
        </w:trPr>
        <w:tc>
          <w:tcPr>
            <w:tcW w:w="709" w:type="dxa"/>
            <w:shd w:val="clear" w:color="auto" w:fill="FFCCFF"/>
          </w:tcPr>
          <w:p w:rsidR="00DC76B7" w:rsidRPr="003A09E1" w:rsidRDefault="003E6063" w:rsidP="004B2204">
            <w:pPr>
              <w:ind w:right="-14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b)</w:t>
            </w:r>
          </w:p>
        </w:tc>
        <w:tc>
          <w:tcPr>
            <w:tcW w:w="8865" w:type="dxa"/>
          </w:tcPr>
          <w:p w:rsidR="00B7332B" w:rsidRPr="004E417B" w:rsidRDefault="00881DAF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 xml:space="preserve">i)   </w:t>
            </w:r>
            <w:r w:rsidR="00F56852" w:rsidRPr="004E417B">
              <w:rPr>
                <w:b w:val="0"/>
              </w:rPr>
              <w:t xml:space="preserve">In </w:t>
            </w:r>
            <w:r w:rsidR="00920B14" w:rsidRPr="004E417B">
              <w:rPr>
                <w:b w:val="0"/>
                <w:color w:val="FF0000"/>
                <w:position w:val="-6"/>
              </w:rPr>
              <w:object w:dxaOrig="242" w:dyaOrig="300">
                <v:shape id="_x0000_i1040" type="#_x0000_t75" style="width:12pt;height:15pt" o:ole="">
                  <v:imagedata r:id="rId65" o:title=""/>
                </v:shape>
                <o:OLEObject Type="Embed" ProgID="FXE300.Equation" ShapeID="_x0000_i1040" DrawAspect="Content" ObjectID="_1460102295" r:id="rId66"/>
              </w:object>
            </w:r>
            <w:r w:rsidR="00920B14" w:rsidRPr="004E417B">
              <w:rPr>
                <w:b w:val="0"/>
              </w:rPr>
              <w:t xml:space="preserve">ABC, </w:t>
            </w:r>
            <w:r w:rsidR="00F56852" w:rsidRPr="004E417B">
              <w:rPr>
                <w:b w:val="0"/>
                <w:i/>
              </w:rPr>
              <w:t>D</w:t>
            </w:r>
            <w:r w:rsidR="00F56852" w:rsidRPr="004E417B">
              <w:rPr>
                <w:b w:val="0"/>
              </w:rPr>
              <w:t xml:space="preserve"> is the midpoint of </w:t>
            </w:r>
            <w:r w:rsidR="00F56852" w:rsidRPr="004E417B">
              <w:rPr>
                <w:b w:val="0"/>
                <w:i/>
              </w:rPr>
              <w:t>AB</w:t>
            </w:r>
            <w:r w:rsidR="00F56852" w:rsidRPr="004E417B">
              <w:rPr>
                <w:b w:val="0"/>
              </w:rPr>
              <w:t xml:space="preserve"> and </w:t>
            </w:r>
            <w:r w:rsidR="00F56852" w:rsidRPr="004E417B">
              <w:rPr>
                <w:b w:val="0"/>
                <w:i/>
              </w:rPr>
              <w:t>E</w:t>
            </w:r>
            <w:r w:rsidR="00F56852" w:rsidRPr="004E417B">
              <w:rPr>
                <w:b w:val="0"/>
              </w:rPr>
              <w:t xml:space="preserve"> is the midpoint of </w:t>
            </w:r>
            <w:r w:rsidR="00F56852" w:rsidRPr="004E417B">
              <w:rPr>
                <w:b w:val="0"/>
                <w:i/>
              </w:rPr>
              <w:t>BC</w:t>
            </w:r>
            <w:r w:rsidR="00F56852" w:rsidRPr="004E417B">
              <w:rPr>
                <w:b w:val="0"/>
              </w:rPr>
              <w:t>.</w:t>
            </w:r>
          </w:p>
          <w:p w:rsidR="00920B14" w:rsidRPr="004E417B" w:rsidRDefault="007E249B" w:rsidP="004E417B">
            <w:pPr>
              <w:pStyle w:val="LongerStyle"/>
              <w:jc w:val="left"/>
              <w:rPr>
                <w:b w:val="0"/>
              </w:rPr>
            </w:pPr>
            <w:r>
              <w:rPr>
                <w:b w:val="0"/>
                <w:noProof/>
                <w:lang w:eastAsia="en-AU"/>
              </w:rPr>
              <w:object w:dxaOrig="1440" w:dyaOrig="1440">
                <v:shape id="_x0000_s1066" type="#_x0000_t75" style="position:absolute;left:0;text-align:left;margin-left:214.95pt;margin-top:11.55pt;width:218.85pt;height:120.75pt;z-index:251681792;mso-position-horizontal-relative:text;mso-position-vertical-relative:text">
                  <v:imagedata r:id="rId67" o:title=""/>
                </v:shape>
                <o:OLEObject Type="Embed" ProgID="FXDraw3.Document" ShapeID="_x0000_s1066" DrawAspect="Content" ObjectID="_1460102317" r:id="rId68"/>
              </w:object>
            </w:r>
          </w:p>
          <w:p w:rsidR="00B7332B" w:rsidRPr="004E417B" w:rsidRDefault="00881DAF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 xml:space="preserve">      </w:t>
            </w:r>
            <w:r w:rsidR="00920B14" w:rsidRPr="004E417B">
              <w:rPr>
                <w:b w:val="0"/>
              </w:rPr>
              <w:t xml:space="preserve">Prove that  </w:t>
            </w:r>
            <w:r w:rsidR="00920B14" w:rsidRPr="004E417B">
              <w:rPr>
                <w:b w:val="0"/>
                <w:color w:val="FF0000"/>
                <w:position w:val="-6"/>
              </w:rPr>
              <w:object w:dxaOrig="723" w:dyaOrig="300">
                <v:shape id="_x0000_i1041" type="#_x0000_t75" style="width:36pt;height:15.45pt" o:ole="">
                  <v:imagedata r:id="rId69" o:title=""/>
                </v:shape>
                <o:OLEObject Type="Embed" ProgID="FXE300.Equation" ShapeID="_x0000_i1041" DrawAspect="Content" ObjectID="_1460102296" r:id="rId70"/>
              </w:object>
            </w:r>
            <w:r w:rsidR="00920B14" w:rsidRPr="004E417B">
              <w:rPr>
                <w:b w:val="0"/>
              </w:rPr>
              <w:t xml:space="preserve"> ||| </w:t>
            </w:r>
            <w:r w:rsidR="00920B14" w:rsidRPr="004E417B">
              <w:rPr>
                <w:b w:val="0"/>
                <w:color w:val="FF0000"/>
                <w:position w:val="-6"/>
              </w:rPr>
              <w:object w:dxaOrig="832" w:dyaOrig="300">
                <v:shape id="_x0000_i1042" type="#_x0000_t75" style="width:41.15pt;height:15.45pt" o:ole="">
                  <v:imagedata r:id="rId71" o:title=""/>
                </v:shape>
                <o:OLEObject Type="Embed" ProgID="FXE300.Equation" ShapeID="_x0000_i1042" DrawAspect="Content" ObjectID="_1460102297" r:id="rId72"/>
              </w:object>
            </w:r>
          </w:p>
          <w:p w:rsidR="00B7332B" w:rsidRPr="004E417B" w:rsidRDefault="00B7332B" w:rsidP="004E417B">
            <w:pPr>
              <w:pStyle w:val="LongerStyle"/>
              <w:jc w:val="left"/>
              <w:rPr>
                <w:b w:val="0"/>
              </w:rPr>
            </w:pPr>
          </w:p>
          <w:p w:rsidR="00B7332B" w:rsidRPr="004E417B" w:rsidRDefault="00920B14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……………………………………</w:t>
            </w:r>
          </w:p>
          <w:p w:rsidR="00B7332B" w:rsidRPr="004E417B" w:rsidRDefault="00B7332B" w:rsidP="004E417B">
            <w:pPr>
              <w:pStyle w:val="LongerStyle"/>
              <w:jc w:val="left"/>
              <w:rPr>
                <w:b w:val="0"/>
              </w:rPr>
            </w:pPr>
          </w:p>
          <w:p w:rsidR="00B7332B" w:rsidRPr="004E417B" w:rsidRDefault="00920B14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……………………………………</w:t>
            </w:r>
          </w:p>
          <w:p w:rsidR="00920B14" w:rsidRPr="004E417B" w:rsidRDefault="00920B14" w:rsidP="004E417B">
            <w:pPr>
              <w:pStyle w:val="LongerStyle"/>
              <w:jc w:val="left"/>
              <w:rPr>
                <w:b w:val="0"/>
              </w:rPr>
            </w:pPr>
          </w:p>
          <w:p w:rsidR="00920B14" w:rsidRPr="004E417B" w:rsidRDefault="00920B14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…………………………………….</w:t>
            </w:r>
          </w:p>
          <w:p w:rsidR="00920B14" w:rsidRPr="004E417B" w:rsidRDefault="00920B14" w:rsidP="004E417B">
            <w:pPr>
              <w:pStyle w:val="LongerStyle"/>
              <w:jc w:val="left"/>
              <w:rPr>
                <w:b w:val="0"/>
              </w:rPr>
            </w:pPr>
          </w:p>
          <w:p w:rsidR="00B7332B" w:rsidRPr="004E417B" w:rsidRDefault="00920B14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………………………………….</w:t>
            </w:r>
          </w:p>
        </w:tc>
        <w:tc>
          <w:tcPr>
            <w:tcW w:w="1166" w:type="dxa"/>
          </w:tcPr>
          <w:p w:rsidR="00DC76B7" w:rsidRPr="00A417C8" w:rsidRDefault="00881DAF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DC76B7" w:rsidRPr="00A417C8" w:rsidTr="006704BB">
        <w:trPr>
          <w:cantSplit/>
          <w:trHeight w:val="851"/>
        </w:trPr>
        <w:tc>
          <w:tcPr>
            <w:tcW w:w="709" w:type="dxa"/>
            <w:shd w:val="clear" w:color="auto" w:fill="FFCCFF"/>
          </w:tcPr>
          <w:p w:rsidR="00DC76B7" w:rsidRPr="004E7628" w:rsidRDefault="00881DAF" w:rsidP="004B2204">
            <w:pPr>
              <w:ind w:right="-14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  <w:tc>
          <w:tcPr>
            <w:tcW w:w="8865" w:type="dxa"/>
          </w:tcPr>
          <w:p w:rsidR="0017732A" w:rsidRPr="004E417B" w:rsidRDefault="00881DAF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 xml:space="preserve">ii)   </w:t>
            </w:r>
            <w:r w:rsidR="0017732A" w:rsidRPr="004E417B">
              <w:rPr>
                <w:b w:val="0"/>
              </w:rPr>
              <w:t xml:space="preserve"> DF is drawn parallel to BC. </w:t>
            </w:r>
            <w:r w:rsidR="00CD6C8A" w:rsidRPr="004E417B">
              <w:rPr>
                <w:b w:val="0"/>
              </w:rPr>
              <w:t xml:space="preserve"> </w:t>
            </w:r>
            <w:r w:rsidR="0017732A" w:rsidRPr="004E417B">
              <w:rPr>
                <w:b w:val="0"/>
              </w:rPr>
              <w:t xml:space="preserve">Prove that  </w:t>
            </w:r>
            <w:r w:rsidR="0017732A" w:rsidRPr="004E417B">
              <w:rPr>
                <w:b w:val="0"/>
              </w:rPr>
              <w:object w:dxaOrig="18" w:dyaOrig="18">
                <v:shape id="_x0000_i1043" type="#_x0000_t75" style="width:1.05pt;height:1.05pt" o:ole="">
                  <v:imagedata r:id="rId57" o:title=""/>
                </v:shape>
                <o:OLEObject Type="Embed" ProgID="FXDraw3.Document" ShapeID="_x0000_i1043" DrawAspect="Content" ObjectID="_1460102298" r:id="rId73"/>
              </w:object>
            </w:r>
            <w:r w:rsidR="00FE2F64" w:rsidRPr="004E417B">
              <w:rPr>
                <w:b w:val="0"/>
                <w:color w:val="FF0000"/>
                <w:position w:val="-6"/>
              </w:rPr>
              <w:object w:dxaOrig="736" w:dyaOrig="300">
                <v:shape id="_x0000_i1044" type="#_x0000_t75" style="width:37.05pt;height:15.45pt" o:ole="">
                  <v:imagedata r:id="rId74" o:title=""/>
                </v:shape>
                <o:OLEObject Type="Embed" ProgID="FXE300.Equation" ShapeID="_x0000_i1044" DrawAspect="Content" ObjectID="_1460102299" r:id="rId75"/>
              </w:object>
            </w:r>
            <w:r w:rsidR="0017732A" w:rsidRPr="004E417B">
              <w:rPr>
                <w:b w:val="0"/>
              </w:rPr>
              <w:t xml:space="preserve">  </w:t>
            </w:r>
            <w:r w:rsidR="0017732A" w:rsidRPr="004E417B">
              <w:rPr>
                <w:b w:val="0"/>
              </w:rPr>
              <w:object w:dxaOrig="294" w:dyaOrig="300">
                <v:shape id="_x0000_i1045" type="#_x0000_t75" style="width:15.45pt;height:15.45pt" o:ole="">
                  <v:imagedata r:id="rId61" o:title=""/>
                </v:shape>
                <o:OLEObject Type="Embed" ProgID="FXE300.Equation" ShapeID="_x0000_i1045" DrawAspect="Content" ObjectID="_1460102300" r:id="rId76"/>
              </w:object>
            </w:r>
            <w:r w:rsidR="0017732A" w:rsidRPr="004E417B">
              <w:rPr>
                <w:b w:val="0"/>
              </w:rPr>
              <w:t xml:space="preserve"> </w:t>
            </w:r>
            <w:r w:rsidR="00FE2F64" w:rsidRPr="004E417B">
              <w:rPr>
                <w:b w:val="0"/>
                <w:color w:val="FF0000"/>
                <w:position w:val="-6"/>
              </w:rPr>
              <w:object w:dxaOrig="832" w:dyaOrig="300">
                <v:shape id="_x0000_i1046" type="#_x0000_t75" style="width:41.15pt;height:15.45pt" o:ole="">
                  <v:imagedata r:id="rId77" o:title=""/>
                </v:shape>
                <o:OLEObject Type="Embed" ProgID="FXE300.Equation" ShapeID="_x0000_i1046" DrawAspect="Content" ObjectID="_1460102301" r:id="rId78"/>
              </w:object>
            </w:r>
            <w:r w:rsidR="0017732A" w:rsidRPr="004E417B">
              <w:rPr>
                <w:b w:val="0"/>
              </w:rPr>
              <w:t xml:space="preserve"> </w:t>
            </w:r>
          </w:p>
          <w:p w:rsidR="0017732A" w:rsidRPr="004E417B" w:rsidRDefault="007E249B" w:rsidP="004E417B">
            <w:pPr>
              <w:pStyle w:val="LongerStyle"/>
              <w:jc w:val="left"/>
              <w:rPr>
                <w:b w:val="0"/>
              </w:rPr>
            </w:pPr>
            <w:r>
              <w:rPr>
                <w:b w:val="0"/>
                <w:noProof/>
                <w:lang w:eastAsia="en-AU"/>
              </w:rPr>
              <w:object w:dxaOrig="1440" w:dyaOrig="1440">
                <v:shape id="_x0000_s1067" type="#_x0000_t75" style="position:absolute;left:0;text-align:left;margin-left:228.65pt;margin-top:5.1pt;width:196.25pt;height:108.4pt;z-index:251682816;mso-position-horizontal-relative:text;mso-position-vertical-relative:text">
                  <v:imagedata r:id="rId79" o:title=""/>
                </v:shape>
                <o:OLEObject Type="Embed" ProgID="FXDraw3.Document" ShapeID="_x0000_s1067" DrawAspect="Content" ObjectID="_1460102318" r:id="rId80"/>
              </w:object>
            </w:r>
          </w:p>
          <w:p w:rsidR="0017732A" w:rsidRPr="004E417B" w:rsidRDefault="0017732A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……………………………………</w:t>
            </w:r>
          </w:p>
          <w:p w:rsidR="0017732A" w:rsidRPr="004E417B" w:rsidRDefault="0017732A" w:rsidP="004E417B">
            <w:pPr>
              <w:pStyle w:val="LongerStyle"/>
              <w:jc w:val="left"/>
              <w:rPr>
                <w:b w:val="0"/>
              </w:rPr>
            </w:pPr>
          </w:p>
          <w:p w:rsidR="0017732A" w:rsidRPr="004E417B" w:rsidRDefault="0017732A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……………………………………</w:t>
            </w:r>
          </w:p>
          <w:p w:rsidR="0017732A" w:rsidRPr="004E417B" w:rsidRDefault="0017732A" w:rsidP="004E417B">
            <w:pPr>
              <w:pStyle w:val="LongerStyle"/>
              <w:jc w:val="left"/>
              <w:rPr>
                <w:b w:val="0"/>
              </w:rPr>
            </w:pPr>
          </w:p>
          <w:p w:rsidR="0017732A" w:rsidRPr="004E417B" w:rsidRDefault="0017732A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…………………………………….</w:t>
            </w:r>
          </w:p>
          <w:p w:rsidR="0017732A" w:rsidRPr="004E417B" w:rsidRDefault="0017732A" w:rsidP="004E417B">
            <w:pPr>
              <w:pStyle w:val="LongerStyle"/>
              <w:jc w:val="left"/>
              <w:rPr>
                <w:b w:val="0"/>
              </w:rPr>
            </w:pPr>
          </w:p>
          <w:p w:rsidR="00DC76B7" w:rsidRPr="004E417B" w:rsidRDefault="0017732A" w:rsidP="004E417B">
            <w:pPr>
              <w:pStyle w:val="LongerStyle"/>
              <w:jc w:val="left"/>
              <w:rPr>
                <w:b w:val="0"/>
              </w:rPr>
            </w:pPr>
            <w:r w:rsidRPr="004E417B">
              <w:rPr>
                <w:b w:val="0"/>
              </w:rPr>
              <w:t>…………………………………….</w:t>
            </w:r>
          </w:p>
        </w:tc>
        <w:tc>
          <w:tcPr>
            <w:tcW w:w="1166" w:type="dxa"/>
          </w:tcPr>
          <w:p w:rsidR="00DC76B7" w:rsidRPr="00A417C8" w:rsidRDefault="00881DAF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CA658F" w:rsidRPr="00A417C8" w:rsidTr="00D755BB">
        <w:trPr>
          <w:cantSplit/>
          <w:trHeight w:val="851"/>
        </w:trPr>
        <w:tc>
          <w:tcPr>
            <w:tcW w:w="709" w:type="dxa"/>
          </w:tcPr>
          <w:p w:rsidR="00CA658F" w:rsidRDefault="00CA658F" w:rsidP="004B2204">
            <w:pPr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865" w:type="dxa"/>
          </w:tcPr>
          <w:p w:rsidR="00CA658F" w:rsidRPr="00CA658F" w:rsidRDefault="00CA658F" w:rsidP="00CA658F">
            <w:pPr>
              <w:pStyle w:val="LongerStyle"/>
            </w:pPr>
            <w:r w:rsidRPr="00CA658F">
              <w:t>End of Test</w:t>
            </w:r>
          </w:p>
        </w:tc>
        <w:tc>
          <w:tcPr>
            <w:tcW w:w="1166" w:type="dxa"/>
          </w:tcPr>
          <w:p w:rsidR="00CA658F" w:rsidRDefault="00CA658F" w:rsidP="004B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216994" w:rsidRDefault="00216994"/>
    <w:p w:rsidR="008F4C0E" w:rsidRDefault="008F4C0E">
      <w:pPr>
        <w:sectPr w:rsidR="008F4C0E" w:rsidSect="006475AA">
          <w:headerReference w:type="default" r:id="rId81"/>
          <w:footerReference w:type="default" r:id="rId82"/>
          <w:headerReference w:type="first" r:id="rId83"/>
          <w:footerReference w:type="first" r:id="rId84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E60529" w:rsidRDefault="00CA658F" w:rsidP="00CA658F">
      <w:pPr>
        <w:jc w:val="center"/>
      </w:pPr>
      <w:r>
        <w:rPr>
          <w:rFonts w:asciiTheme="majorHAnsi" w:hAnsiTheme="majorHAnsi"/>
          <w:i/>
          <w:sz w:val="52"/>
          <w:szCs w:val="52"/>
        </w:rPr>
        <w:t>Geometric Reasoning</w:t>
      </w:r>
    </w:p>
    <w:p w:rsidR="00E60529" w:rsidRPr="00C5783F" w:rsidRDefault="00E60529" w:rsidP="00E60529">
      <w:pPr>
        <w:pStyle w:val="Heading1"/>
        <w:jc w:val="center"/>
        <w:rPr>
          <w:sz w:val="44"/>
          <w:szCs w:val="44"/>
        </w:rPr>
      </w:pPr>
      <w:r w:rsidRPr="00C5783F">
        <w:rPr>
          <w:sz w:val="44"/>
          <w:szCs w:val="44"/>
        </w:rPr>
        <w:t>ANSWERS</w:t>
      </w:r>
    </w:p>
    <w:p w:rsidR="00E60529" w:rsidRDefault="00E60529" w:rsidP="00E60529"/>
    <w:p w:rsidR="00E60529" w:rsidRDefault="00E60529" w:rsidP="00E60529">
      <w:pPr>
        <w:jc w:val="center"/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490" w:type="dxa"/>
        <w:tblInd w:w="-459" w:type="dxa"/>
        <w:tblLook w:val="04A0" w:firstRow="1" w:lastRow="0" w:firstColumn="1" w:lastColumn="0" w:noHBand="0" w:noVBand="1"/>
      </w:tblPr>
      <w:tblGrid>
        <w:gridCol w:w="567"/>
        <w:gridCol w:w="8647"/>
        <w:gridCol w:w="1276"/>
      </w:tblGrid>
      <w:tr w:rsidR="00C5783F" w:rsidTr="00C04389">
        <w:trPr>
          <w:cantSplit/>
        </w:trPr>
        <w:tc>
          <w:tcPr>
            <w:tcW w:w="92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83F" w:rsidRDefault="00C5783F" w:rsidP="004B220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Section 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83F" w:rsidRDefault="00C5783F" w:rsidP="004B220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C5783F" w:rsidTr="00C04389">
        <w:trPr>
          <w:cantSplit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83F" w:rsidRPr="00E60529" w:rsidRDefault="00C5783F" w:rsidP="00C5783F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83F" w:rsidRDefault="00C5783F" w:rsidP="00C5783F">
            <w:pPr>
              <w:tabs>
                <w:tab w:val="left" w:pos="1519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Working and Answers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783F" w:rsidRPr="00E60529" w:rsidRDefault="00C5783F" w:rsidP="00E6052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Marks</w:t>
            </w:r>
          </w:p>
        </w:tc>
      </w:tr>
      <w:tr w:rsidR="00090357" w:rsidTr="00C04389">
        <w:trPr>
          <w:cantSplit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357" w:rsidRDefault="00090357" w:rsidP="00C5783F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  <w:p w:rsidR="00E568C6" w:rsidRPr="00E60529" w:rsidRDefault="00E568C6" w:rsidP="00C5783F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a)</w:t>
            </w: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357" w:rsidRDefault="007E249B" w:rsidP="00C04389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0B062C0">
                <v:shape id="_x0000_s1069" type="#_x0000_t75" style="position:absolute;margin-left:.15pt;margin-top:.05pt;width:401.35pt;height:114.3pt;z-index:251686912;mso-position-horizontal-relative:text;mso-position-vertical-relative:text">
                  <v:imagedata r:id="rId85" o:title=""/>
                </v:shape>
                <o:OLEObject Type="Embed" ProgID="FXDraw3.Document" ShapeID="_x0000_s1069" DrawAspect="Content" ObjectID="_1460102319" r:id="rId86"/>
              </w:object>
            </w:r>
          </w:p>
          <w:p w:rsidR="00090357" w:rsidRDefault="00090357" w:rsidP="00A6408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A6408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A6408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A6408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A6408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A6408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A6408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A6408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A6408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357" w:rsidRPr="00E60529" w:rsidRDefault="00A64084" w:rsidP="00E6052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for answer with reasons</w:t>
            </w:r>
          </w:p>
        </w:tc>
      </w:tr>
      <w:tr w:rsidR="00090357" w:rsidTr="00C04389">
        <w:trPr>
          <w:cantSplit/>
          <w:trHeight w:val="26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357" w:rsidRPr="00E60529" w:rsidRDefault="00E568C6" w:rsidP="00E6052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b)</w:t>
            </w: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357" w:rsidRDefault="00090357" w:rsidP="00C0438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7E249B" w:rsidP="00C0438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ACB3E41">
                <v:shape id="_x0000_s1070" type="#_x0000_t75" style="position:absolute;margin-left:.15pt;margin-top:-.4pt;width:414.75pt;height:114.6pt;z-index:251687936;mso-position-horizontal-relative:text;mso-position-vertical-relative:text">
                  <v:imagedata r:id="rId87" o:title=""/>
                </v:shape>
                <o:OLEObject Type="Embed" ProgID="FXDraw3.Document" ShapeID="_x0000_s1070" DrawAspect="Content" ObjectID="_1460102320" r:id="rId88"/>
              </w:object>
            </w:r>
          </w:p>
          <w:p w:rsidR="00A64084" w:rsidRDefault="00A64084" w:rsidP="00C0438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C0438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C0438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C0438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C0438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C0438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C0438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4084" w:rsidRDefault="00A64084" w:rsidP="00C0438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90357" w:rsidRDefault="00090357" w:rsidP="00C0438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357" w:rsidRPr="00E60529" w:rsidRDefault="00A64084" w:rsidP="00E6052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for answer with reasons</w:t>
            </w:r>
          </w:p>
        </w:tc>
      </w:tr>
      <w:tr w:rsidR="00090357" w:rsidTr="00C04389">
        <w:trPr>
          <w:cantSplit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357" w:rsidRPr="00E60529" w:rsidRDefault="00E568C6" w:rsidP="00E60529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c)</w:t>
            </w: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298" w:rsidRDefault="00EF6298" w:rsidP="00EF6298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</w:p>
          <w:p w:rsidR="00EF6298" w:rsidRDefault="007E249B" w:rsidP="00EF6298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A32DFB4">
                <v:shape id="_x0000_s1071" type="#_x0000_t75" style="position:absolute;margin-left:-4.95pt;margin-top:1.25pt;width:406.45pt;height:136.75pt;z-index:251688960;mso-position-horizontal-relative:text;mso-position-vertical-relative:text">
                  <v:imagedata r:id="rId89" o:title=""/>
                </v:shape>
                <o:OLEObject Type="Embed" ProgID="FXDraw3.Document" ShapeID="_x0000_s1071" DrawAspect="Content" ObjectID="_1460102321" r:id="rId90"/>
              </w:object>
            </w:r>
          </w:p>
          <w:p w:rsidR="00EF6298" w:rsidRDefault="00EF6298" w:rsidP="00EF6298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</w:p>
          <w:p w:rsidR="00EF6298" w:rsidRDefault="00EF6298" w:rsidP="00EF6298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</w:p>
          <w:p w:rsidR="00EF6298" w:rsidRDefault="00EF6298" w:rsidP="00EF6298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</w:p>
          <w:p w:rsidR="00EF6298" w:rsidRDefault="00EF6298" w:rsidP="00EF6298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</w:p>
          <w:p w:rsidR="00EF6298" w:rsidRDefault="00EF6298" w:rsidP="00EF6298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</w:p>
          <w:p w:rsidR="00EF6298" w:rsidRDefault="00EF6298" w:rsidP="00EF6298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</w:p>
          <w:p w:rsidR="00EF6298" w:rsidRDefault="00EF6298" w:rsidP="00EF6298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</w:p>
          <w:p w:rsidR="00EF6298" w:rsidRDefault="00EF6298" w:rsidP="00EF6298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</w:p>
          <w:p w:rsidR="00EF6298" w:rsidRDefault="00EF6298" w:rsidP="00EF6298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</w:p>
          <w:p w:rsidR="00EF6298" w:rsidRDefault="00EF6298" w:rsidP="00EF6298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</w:p>
          <w:p w:rsidR="00090357" w:rsidRDefault="00090357" w:rsidP="00EF6298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357" w:rsidRPr="00E60529" w:rsidRDefault="00EF6298" w:rsidP="00E6052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for answer with reasons</w:t>
            </w:r>
          </w:p>
        </w:tc>
      </w:tr>
    </w:tbl>
    <w:p w:rsidR="00E05EFB" w:rsidRDefault="00E05EFB">
      <w:r>
        <w:br w:type="page"/>
      </w:r>
    </w:p>
    <w:tbl>
      <w:tblPr>
        <w:tblStyle w:val="TableGrid"/>
        <w:tblW w:w="10490" w:type="dxa"/>
        <w:tblInd w:w="-459" w:type="dxa"/>
        <w:tblLook w:val="04A0" w:firstRow="1" w:lastRow="0" w:firstColumn="1" w:lastColumn="0" w:noHBand="0" w:noVBand="1"/>
      </w:tblPr>
      <w:tblGrid>
        <w:gridCol w:w="567"/>
        <w:gridCol w:w="8505"/>
        <w:gridCol w:w="1418"/>
      </w:tblGrid>
      <w:tr w:rsidR="00E05EFB" w:rsidTr="005E28E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5EFB" w:rsidRDefault="00E05EFB" w:rsidP="00E60529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  <w:p w:rsidR="00E568C6" w:rsidRPr="00E60529" w:rsidRDefault="00E568C6" w:rsidP="00E60529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a)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5EFB" w:rsidRDefault="007E249B" w:rsidP="00E05EFB">
            <w:pPr>
              <w:ind w:right="5037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object w:dxaOrig="1440" w:dyaOrig="1440" w14:anchorId="0F8E3F2F">
                <v:shape id="_x0000_s1072" type="#_x0000_t75" style="position:absolute;margin-left:-.85pt;margin-top:3.25pt;width:406.85pt;height:135.6pt;z-index:251691008;mso-position-horizontal-relative:text;mso-position-vertical-relative:text">
                  <v:imagedata r:id="rId91" o:title=""/>
                </v:shape>
                <o:OLEObject Type="Embed" ProgID="FXDraw3.Document" ShapeID="_x0000_s1072" DrawAspect="Content" ObjectID="_1460102322" r:id="rId92"/>
              </w:object>
            </w:r>
          </w:p>
          <w:p w:rsidR="00E05EFB" w:rsidRDefault="00E05EFB" w:rsidP="00E05EFB">
            <w:pPr>
              <w:ind w:right="5037"/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E05EFB" w:rsidRDefault="00E05EFB" w:rsidP="00E05EFB">
            <w:pPr>
              <w:ind w:right="5037"/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E05EFB" w:rsidRDefault="00E05EFB" w:rsidP="00E05EFB">
            <w:pPr>
              <w:ind w:right="5037"/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E05EFB" w:rsidRDefault="00E05EFB" w:rsidP="00E05EFB">
            <w:pPr>
              <w:ind w:right="5037"/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E05EFB" w:rsidRDefault="00E05EFB" w:rsidP="00E05EFB">
            <w:pPr>
              <w:ind w:right="5037"/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E05EFB" w:rsidRDefault="00E05EFB" w:rsidP="00E05EFB">
            <w:pPr>
              <w:ind w:right="5037"/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E05EFB" w:rsidRDefault="00E05EFB" w:rsidP="00E05EFB">
            <w:pPr>
              <w:ind w:right="5037"/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E05EFB" w:rsidRDefault="00E05EFB" w:rsidP="00E05EFB">
            <w:pPr>
              <w:ind w:right="5037"/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E05EFB" w:rsidRDefault="00E05EFB" w:rsidP="00E05EFB">
            <w:pPr>
              <w:ind w:right="5037"/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E05EFB" w:rsidRDefault="00E05EFB" w:rsidP="00E05EFB">
            <w:pPr>
              <w:ind w:right="503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5EFB" w:rsidRDefault="00E05EFB" w:rsidP="00E6052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 marks for </w:t>
            </w:r>
            <w:r w:rsidR="00286607">
              <w:rPr>
                <w:rFonts w:ascii="Times New Roman" w:hAnsi="Times New Roman"/>
                <w:sz w:val="24"/>
                <w:szCs w:val="24"/>
              </w:rPr>
              <w:t>correct answer with reasoning.</w:t>
            </w:r>
          </w:p>
          <w:p w:rsidR="00286607" w:rsidRDefault="00286607" w:rsidP="00E6052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Pr="00E60529" w:rsidRDefault="00286607" w:rsidP="00E6052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if an error in otherwise correct solution.</w:t>
            </w:r>
          </w:p>
        </w:tc>
      </w:tr>
      <w:tr w:rsidR="00E05EFB" w:rsidTr="005E28E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5EFB" w:rsidRPr="00E60529" w:rsidRDefault="00E568C6" w:rsidP="00E60529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b)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6607" w:rsidRDefault="007E249B" w:rsidP="0028660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object w:dxaOrig="1440" w:dyaOrig="1440" w14:anchorId="0FBEDC50">
                <v:shape id="_x0000_s1073" type="#_x0000_t75" style="position:absolute;margin-left:4.95pt;margin-top:8.5pt;width:395.9pt;height:130.5pt;z-index:251692032;mso-position-horizontal-relative:text;mso-position-vertical-relative:text">
                  <v:imagedata r:id="rId93" o:title=""/>
                </v:shape>
                <o:OLEObject Type="Embed" ProgID="FXDraw3.Document" ShapeID="_x0000_s1073" DrawAspect="Content" ObjectID="_1460102323" r:id="rId94"/>
              </w:object>
            </w: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05EFB" w:rsidRDefault="00E05EFB" w:rsidP="00C0438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C6" w:rsidRDefault="00E568C6" w:rsidP="00E568C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marks for correct answer with reasoning.</w:t>
            </w:r>
          </w:p>
          <w:p w:rsidR="00E568C6" w:rsidRDefault="00E568C6" w:rsidP="00E568C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05EFB" w:rsidRPr="00E60529" w:rsidRDefault="00E568C6" w:rsidP="00E568C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if an error in otherwise correct solution.</w:t>
            </w:r>
          </w:p>
        </w:tc>
      </w:tr>
      <w:tr w:rsidR="00E05EFB" w:rsidTr="005E28E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5EFB" w:rsidRPr="00E60529" w:rsidRDefault="00E568C6" w:rsidP="00E60529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c)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6607" w:rsidRDefault="007E249B" w:rsidP="0028660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38"/>
                <w:sz w:val="24"/>
                <w:szCs w:val="24"/>
                <w:lang w:eastAsia="en-AU"/>
              </w:rPr>
              <w:object w:dxaOrig="1440" w:dyaOrig="1440" w14:anchorId="4A606408">
                <v:shape id="_x0000_s1074" type="#_x0000_t75" style="position:absolute;margin-left:-.85pt;margin-top:7.35pt;width:413.2pt;height:128.45pt;z-index:251693056;mso-position-horizontal-relative:text;mso-position-vertical-relative:text">
                  <v:imagedata r:id="rId95" o:title=""/>
                </v:shape>
                <o:OLEObject Type="Embed" ProgID="FXDraw3.Document" ShapeID="_x0000_s1074" DrawAspect="Content" ObjectID="_1460102324" r:id="rId96"/>
              </w:object>
            </w:r>
            <w:r w:rsidR="00E05EF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6607" w:rsidRDefault="00286607" w:rsidP="002866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05EFB" w:rsidRDefault="00E05EFB" w:rsidP="00C0438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C6" w:rsidRDefault="00E568C6" w:rsidP="00E568C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marks for correct answer with reasoning.</w:t>
            </w:r>
          </w:p>
          <w:p w:rsidR="00E568C6" w:rsidRDefault="00E568C6" w:rsidP="00E568C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05EFB" w:rsidRPr="00E60529" w:rsidRDefault="00E568C6" w:rsidP="00E568C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if an error in otherwise correct solution.</w:t>
            </w:r>
          </w:p>
        </w:tc>
      </w:tr>
      <w:tr w:rsidR="00E60529" w:rsidTr="005E28E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0529" w:rsidRDefault="00E60529" w:rsidP="00E60529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  <w:p w:rsidR="00C04389" w:rsidRPr="00E60529" w:rsidRDefault="00C04389" w:rsidP="00E60529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a)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0529" w:rsidRDefault="007E249B" w:rsidP="00E6052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77" type="#_x0000_t75" style="position:absolute;margin-left:-.85pt;margin-top:9.4pt;width:413.2pt;height:101.2pt;z-index:251694080;mso-position-horizontal-relative:text;mso-position-vertical-relative:text">
                  <v:imagedata r:id="rId97" o:title=""/>
                </v:shape>
                <o:OLEObject Type="Embed" ProgID="FXDraw3.Document" ShapeID="_x0000_s1077" DrawAspect="Content" ObjectID="_1460102325" r:id="rId98"/>
              </w:object>
            </w:r>
          </w:p>
          <w:p w:rsidR="00C04389" w:rsidRDefault="00C04389" w:rsidP="00E6052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E6052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E6052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E6052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E6052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E6052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Pr="00E60529" w:rsidRDefault="00C04389" w:rsidP="00E6052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8BF" w:rsidRDefault="001758BF" w:rsidP="001758B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marks for correct answer with reasoning.</w:t>
            </w:r>
          </w:p>
          <w:p w:rsidR="001758BF" w:rsidRDefault="001758BF" w:rsidP="001758B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60529" w:rsidRPr="00E60529" w:rsidRDefault="001758BF" w:rsidP="001758B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if an error in otherwise correct solution.</w:t>
            </w:r>
          </w:p>
        </w:tc>
      </w:tr>
      <w:tr w:rsidR="00C04389" w:rsidTr="005E28ED">
        <w:trPr>
          <w:cantSplit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389" w:rsidRPr="00E6052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b)    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7E249B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78" type="#_x0000_t75" style="position:absolute;margin-left:-2.9pt;margin-top:-.2pt;width:416.95pt;height:89.85pt;z-index:251695104;mso-position-horizontal-relative:text;mso-position-vertical-relative:text">
                  <v:imagedata r:id="rId99" o:title=""/>
                </v:shape>
                <o:OLEObject Type="Embed" ProgID="FXDraw3.Document" ShapeID="_x0000_s1078" DrawAspect="Content" ObjectID="_1460102326" r:id="rId100"/>
              </w:object>
            </w: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Pr="00E60529" w:rsidRDefault="00C04389" w:rsidP="00E6052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8BF" w:rsidRDefault="001758BF" w:rsidP="001758B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marks for correct answer with reasoning.</w:t>
            </w:r>
          </w:p>
          <w:p w:rsidR="001758BF" w:rsidRDefault="001758BF" w:rsidP="001758B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4389" w:rsidRPr="00E60529" w:rsidRDefault="001758BF" w:rsidP="001758B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if an error in otherwise correct solution.</w:t>
            </w:r>
          </w:p>
        </w:tc>
      </w:tr>
      <w:tr w:rsidR="00C04389" w:rsidTr="005E28E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389" w:rsidRPr="00E60529" w:rsidRDefault="00C04389" w:rsidP="00C0438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c)    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7E249B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79" type="#_x0000_t75" style="position:absolute;margin-left:-2.9pt;margin-top:2.3pt;width:416.95pt;height:109pt;z-index:251696128;mso-position-horizontal-relative:text;mso-position-vertical-relative:text">
                  <v:imagedata r:id="rId101" o:title=""/>
                </v:shape>
                <o:OLEObject Type="Embed" ProgID="FXDraw3.Document" ShapeID="_x0000_s1079" DrawAspect="Content" ObjectID="_1460102327" r:id="rId102"/>
              </w:object>
            </w: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Pr="00E60529" w:rsidRDefault="00C04389" w:rsidP="00E6052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8BF" w:rsidRDefault="001758BF" w:rsidP="001758B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marks for correct answer with reasoning.</w:t>
            </w:r>
          </w:p>
          <w:p w:rsidR="001758BF" w:rsidRDefault="001758BF" w:rsidP="001758B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4389" w:rsidRPr="00E60529" w:rsidRDefault="001758BF" w:rsidP="001758B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if an error in otherwise correct solution.</w:t>
            </w:r>
          </w:p>
        </w:tc>
      </w:tr>
      <w:tr w:rsidR="00C04389" w:rsidTr="005E28E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389" w:rsidRDefault="00C04389" w:rsidP="00C04389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4. </w:t>
            </w:r>
          </w:p>
          <w:p w:rsidR="00C04389" w:rsidRPr="00E60529" w:rsidRDefault="00C04389" w:rsidP="00C04389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a)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7E249B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80" type="#_x0000_t75" style="position:absolute;margin-left:-2.9pt;margin-top:11.2pt;width:416.95pt;height:112.8pt;z-index:251697152;mso-position-horizontal-relative:text;mso-position-vertical-relative:text">
                  <v:imagedata r:id="rId103" o:title=""/>
                </v:shape>
                <o:OLEObject Type="Embed" ProgID="FXDraw3.Document" ShapeID="_x0000_s1080" DrawAspect="Content" ObjectID="_1460102328" r:id="rId104"/>
              </w:object>
            </w: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Default="00C04389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04389" w:rsidRPr="00E60529" w:rsidRDefault="00C04389" w:rsidP="004B2204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8ED" w:rsidRPr="005E28ED" w:rsidRDefault="005E28ED" w:rsidP="005E28ED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3 marks for correct &amp; complete proof.</w:t>
            </w:r>
          </w:p>
          <w:p w:rsidR="005E28ED" w:rsidRPr="005E28ED" w:rsidRDefault="005E28ED" w:rsidP="005E28ED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2 if a reason or statement is incorrect or missing</w:t>
            </w:r>
          </w:p>
          <w:p w:rsidR="00C04389" w:rsidRPr="00E60529" w:rsidRDefault="005E28ED" w:rsidP="005E28ED">
            <w:pPr>
              <w:rPr>
                <w:rFonts w:ascii="Times New Roman" w:hAnsi="Times New Roman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1 if one correct statement is made toward proof.</w:t>
            </w:r>
          </w:p>
        </w:tc>
      </w:tr>
      <w:tr w:rsidR="005E28ED" w:rsidTr="005E28ED">
        <w:trPr>
          <w:cantSplit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8ED" w:rsidRPr="00E60529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b)    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7E249B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82" type="#_x0000_t75" style="position:absolute;margin-left:.3pt;margin-top:3.25pt;width:417.55pt;height:91.65pt;z-index:251700224;mso-position-horizontal-relative:text;mso-position-vertical-relative:text">
                  <v:imagedata r:id="rId105" o:title=""/>
                </v:shape>
                <o:OLEObject Type="Embed" ProgID="FXDraw3.Document" ShapeID="_x0000_s1082" DrawAspect="Content" ObjectID="_1460102329" r:id="rId106"/>
              </w:object>
            </w: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Pr="00E60529" w:rsidRDefault="005E28ED" w:rsidP="004B2204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8ED" w:rsidRPr="005E28ED" w:rsidRDefault="005E28ED" w:rsidP="00093C30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3 marks for correct &amp; complete proof.</w:t>
            </w:r>
          </w:p>
          <w:p w:rsidR="005E28ED" w:rsidRPr="005E28ED" w:rsidRDefault="005E28ED" w:rsidP="00093C30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2 if a reason or statement is incorrect or missing</w:t>
            </w:r>
          </w:p>
          <w:p w:rsidR="005E28ED" w:rsidRPr="00E60529" w:rsidRDefault="005E28ED" w:rsidP="00093C30">
            <w:pPr>
              <w:rPr>
                <w:rFonts w:ascii="Times New Roman" w:hAnsi="Times New Roman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1 if one correct statement is made toward proof.</w:t>
            </w:r>
          </w:p>
        </w:tc>
      </w:tr>
      <w:tr w:rsidR="005E28ED" w:rsidTr="005E28E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8ED" w:rsidRDefault="005E28ED" w:rsidP="00C04389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5. </w:t>
            </w:r>
          </w:p>
          <w:p w:rsidR="005E28ED" w:rsidRPr="00E60529" w:rsidRDefault="005E28ED" w:rsidP="00C04389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a)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8ED" w:rsidRDefault="007E249B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83" type="#_x0000_t75" style="position:absolute;margin-left:6.05pt;margin-top:10.35pt;width:406.6pt;height:148.3pt;z-index:251701248;mso-position-horizontal-relative:text;mso-position-vertical-relative:text">
                  <v:imagedata r:id="rId107" o:title=""/>
                </v:shape>
                <o:OLEObject Type="Embed" ProgID="FXDraw3.Document" ShapeID="_x0000_s1083" DrawAspect="Content" ObjectID="_1460102330" r:id="rId108"/>
              </w:object>
            </w: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Default="005E28ED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5E28ED" w:rsidRPr="00E60529" w:rsidRDefault="005E28ED" w:rsidP="004B2204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6BD" w:rsidRPr="005E28ED" w:rsidRDefault="001106BD" w:rsidP="001106BD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3 marks for correct &amp; complete proof.</w:t>
            </w:r>
          </w:p>
          <w:p w:rsidR="001106BD" w:rsidRPr="005E28ED" w:rsidRDefault="001106BD" w:rsidP="001106BD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2 if a reason or statement is incorrect or missing</w:t>
            </w:r>
          </w:p>
          <w:p w:rsidR="005E28ED" w:rsidRPr="00E60529" w:rsidRDefault="001106BD" w:rsidP="001106BD">
            <w:pPr>
              <w:rPr>
                <w:rFonts w:ascii="Times New Roman" w:hAnsi="Times New Roman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1 if one correct statement is made toward proof.</w:t>
            </w:r>
          </w:p>
        </w:tc>
      </w:tr>
      <w:tr w:rsidR="006B5031" w:rsidTr="001106BD">
        <w:trPr>
          <w:cantSplit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031" w:rsidRPr="00E60529" w:rsidRDefault="006B5031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b)    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031" w:rsidRDefault="006B5031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i)</w:t>
            </w:r>
          </w:p>
          <w:p w:rsidR="006B5031" w:rsidRDefault="006B5031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6B5031" w:rsidRDefault="006B5031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6B5031" w:rsidRDefault="007E249B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85" type="#_x0000_t75" style="position:absolute;margin-left:11.5pt;margin-top:11.6pt;width:402.25pt;height:124.25pt;z-index:251704320;mso-position-horizontal-relative:text;mso-position-vertical-relative:text">
                  <v:imagedata r:id="rId109" o:title=""/>
                </v:shape>
                <o:OLEObject Type="Embed" ProgID="FXDraw3.Document" ShapeID="_x0000_s1085" DrawAspect="Content" ObjectID="_1460102331" r:id="rId110"/>
              </w:object>
            </w:r>
          </w:p>
          <w:p w:rsidR="006B5031" w:rsidRDefault="006B5031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6B5031" w:rsidRDefault="006B5031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6B5031" w:rsidRDefault="006B5031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6B5031" w:rsidRDefault="006B5031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6B5031" w:rsidRDefault="006B5031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6B5031" w:rsidRDefault="006B5031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6B5031" w:rsidRDefault="006B5031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6B5031" w:rsidRDefault="006B5031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6B5031" w:rsidRPr="00E60529" w:rsidRDefault="006B5031" w:rsidP="004B2204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031" w:rsidRDefault="006B5031" w:rsidP="00521A38">
            <w:pPr>
              <w:rPr>
                <w:rFonts w:ascii="Times New Roman" w:hAnsi="Times New Roman"/>
                <w:sz w:val="24"/>
                <w:szCs w:val="24"/>
              </w:rPr>
            </w:pPr>
            <w:r w:rsidRPr="00077FA4">
              <w:rPr>
                <w:rFonts w:ascii="Times New Roman" w:hAnsi="Times New Roman"/>
                <w:sz w:val="24"/>
                <w:szCs w:val="24"/>
              </w:rPr>
              <w:t>2 marks for correct answer with reasoning.</w:t>
            </w:r>
          </w:p>
          <w:p w:rsidR="006B5031" w:rsidRDefault="006B5031" w:rsidP="00521A3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B5031" w:rsidRDefault="006B5031" w:rsidP="006B503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B5031" w:rsidRPr="00077FA4" w:rsidRDefault="006B5031" w:rsidP="006B503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if an error in otherwise correct solution</w:t>
            </w:r>
          </w:p>
        </w:tc>
      </w:tr>
      <w:tr w:rsidR="006B5031" w:rsidTr="006B5031">
        <w:trPr>
          <w:cantSplit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031" w:rsidRPr="00E60529" w:rsidRDefault="006B5031" w:rsidP="00C0438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b)    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031" w:rsidRPr="00E60529" w:rsidRDefault="006B5031" w:rsidP="00E86CBF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ii) 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. </w:t>
            </w:r>
            <w:r w:rsidR="00E86CBF" w:rsidRPr="00E86CBF">
              <w:rPr>
                <w:rFonts w:ascii="Times New Roman" w:hAnsi="Times New Roman"/>
                <w:color w:val="FF0000"/>
                <w:position w:val="-204"/>
                <w:sz w:val="24"/>
                <w:szCs w:val="24"/>
              </w:rPr>
              <w:object w:dxaOrig="5355" w:dyaOrig="2358">
                <v:shape id="_x0000_i1047" type="#_x0000_t75" style="width:267.45pt;height:117.25pt" o:ole="">
                  <v:imagedata r:id="rId111" o:title=""/>
                </v:shape>
                <o:OLEObject Type="Embed" ProgID="FXE300.Equation" ShapeID="_x0000_i1047" DrawAspect="Content" ObjectID="_1460102302" r:id="rId112"/>
              </w:objec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031" w:rsidRPr="00077FA4" w:rsidRDefault="00E86CBF" w:rsidP="00521A3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for answer and working.</w:t>
            </w:r>
          </w:p>
        </w:tc>
      </w:tr>
      <w:tr w:rsidR="00CA658F" w:rsidTr="005E28E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58F" w:rsidRDefault="00CA658F" w:rsidP="003E6063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6. </w:t>
            </w:r>
          </w:p>
          <w:p w:rsidR="00CA658F" w:rsidRDefault="00CA658F" w:rsidP="003E6063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a)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58F" w:rsidRDefault="00CA658F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7E249B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20DB988B">
                <v:shape id="_x0000_s1093" type="#_x0000_t75" style="position:absolute;margin-left:3.25pt;margin-top:10.95pt;width:400.85pt;height:175.15pt;z-index:251715584;mso-position-horizontal-relative:text;mso-position-vertical-relative:text">
                  <v:imagedata r:id="rId113" o:title=""/>
                </v:shape>
                <o:OLEObject Type="Embed" ProgID="FXDraw3.Document" ShapeID="_x0000_s1093" DrawAspect="Content" ObjectID="_1460102332" r:id="rId114"/>
              </w:object>
            </w:r>
          </w:p>
          <w:p w:rsidR="00CA658F" w:rsidRDefault="00CA658F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093C30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Pr="00E60529" w:rsidRDefault="00CA658F" w:rsidP="00093C3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58F" w:rsidRPr="005E28ED" w:rsidRDefault="00CA658F" w:rsidP="00093C30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3 marks for correct &amp; complete proof.</w:t>
            </w:r>
          </w:p>
          <w:p w:rsidR="00CA658F" w:rsidRPr="005E28ED" w:rsidRDefault="00CA658F" w:rsidP="00093C30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2 if a reason or statement is incorrect or missing</w:t>
            </w:r>
          </w:p>
          <w:p w:rsidR="00CA658F" w:rsidRPr="00E60529" w:rsidRDefault="00CA658F" w:rsidP="00093C30">
            <w:pPr>
              <w:rPr>
                <w:rFonts w:ascii="Times New Roman" w:hAnsi="Times New Roman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1 if one correct statement is made toward proof.</w:t>
            </w:r>
          </w:p>
        </w:tc>
      </w:tr>
      <w:tr w:rsidR="00CA658F" w:rsidTr="005E28ED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58F" w:rsidRPr="00E60529" w:rsidRDefault="00D51E2E" w:rsidP="00C04389">
            <w:pPr>
              <w:pStyle w:val="ListParagraph"/>
              <w:ind w:left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b)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58F" w:rsidRDefault="007E249B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91" type="#_x0000_t75" style="position:absolute;margin-left:10.35pt;margin-top:12.6pt;width:393.75pt;height:102.45pt;z-index:251713536;mso-position-horizontal-relative:text;mso-position-vertical-relative:text">
                  <v:imagedata r:id="rId115" o:title=""/>
                </v:shape>
                <o:OLEObject Type="Embed" ProgID="FXDraw3.Document" ShapeID="_x0000_s1091" DrawAspect="Content" ObjectID="_1460102333" r:id="rId116"/>
              </w:object>
            </w: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Pr="00E60529" w:rsidRDefault="00CA658F" w:rsidP="004B2204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58F" w:rsidRDefault="00CA658F" w:rsidP="001D6132">
            <w:pPr>
              <w:rPr>
                <w:rFonts w:ascii="Times New Roman" w:hAnsi="Times New Roman"/>
                <w:sz w:val="24"/>
                <w:szCs w:val="24"/>
              </w:rPr>
            </w:pPr>
            <w:r w:rsidRPr="00077FA4">
              <w:rPr>
                <w:rFonts w:ascii="Times New Roman" w:hAnsi="Times New Roman"/>
                <w:sz w:val="24"/>
                <w:szCs w:val="24"/>
              </w:rPr>
              <w:t>2 marks for correct answer with reasoning.</w:t>
            </w:r>
          </w:p>
          <w:p w:rsidR="00CA658F" w:rsidRDefault="00CA658F" w:rsidP="001D613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1D613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A658F" w:rsidRPr="00E60529" w:rsidRDefault="00CA658F" w:rsidP="001D613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mark if an error in otherwise correct solution</w:t>
            </w:r>
          </w:p>
        </w:tc>
      </w:tr>
      <w:tr w:rsidR="00CA658F" w:rsidTr="00CA658F">
        <w:trPr>
          <w:cantSplit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58F" w:rsidRPr="00E60529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51E2E">
              <w:rPr>
                <w:rFonts w:ascii="Times New Roman" w:hAnsi="Times New Roman"/>
                <w:sz w:val="24"/>
                <w:szCs w:val="24"/>
              </w:rPr>
              <w:t>b)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ii)   </w:t>
            </w:r>
          </w:p>
          <w:p w:rsidR="00CA658F" w:rsidRDefault="007E249B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94" type="#_x0000_t75" style="position:absolute;margin-left:10.35pt;margin-top:6.6pt;width:386.25pt;height:87.15pt;z-index:251717632;mso-position-horizontal-relative:text;mso-position-vertical-relative:text">
                  <v:imagedata r:id="rId117" o:title=""/>
                </v:shape>
                <o:OLEObject Type="Embed" ProgID="FXDraw3.Document" ShapeID="_x0000_s1094" DrawAspect="Content" ObjectID="_1460102334" r:id="rId118"/>
              </w:object>
            </w: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Default="00CA658F" w:rsidP="00C04389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A658F" w:rsidRPr="00E60529" w:rsidRDefault="00CA658F" w:rsidP="004B2204">
            <w:pPr>
              <w:tabs>
                <w:tab w:val="left" w:pos="1519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58F" w:rsidRPr="005E28ED" w:rsidRDefault="00CA658F" w:rsidP="00093C30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3 marks for correct &amp; complete proof.</w:t>
            </w:r>
          </w:p>
          <w:p w:rsidR="00CA658F" w:rsidRPr="005E28ED" w:rsidRDefault="00CA658F" w:rsidP="00093C30">
            <w:p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2 if a reason or statement is incorrect or missing</w:t>
            </w:r>
          </w:p>
          <w:p w:rsidR="00CA658F" w:rsidRPr="00E60529" w:rsidRDefault="00CA658F" w:rsidP="00093C30">
            <w:pPr>
              <w:rPr>
                <w:rFonts w:ascii="Times New Roman" w:hAnsi="Times New Roman"/>
                <w:sz w:val="24"/>
                <w:szCs w:val="24"/>
              </w:rPr>
            </w:pPr>
            <w:r w:rsidRPr="005E28ED">
              <w:rPr>
                <w:rFonts w:asciiTheme="majorHAnsi" w:hAnsiTheme="majorHAnsi"/>
                <w:sz w:val="24"/>
                <w:szCs w:val="24"/>
              </w:rPr>
              <w:t>1 if one correct statement is made toward proof.</w:t>
            </w:r>
          </w:p>
        </w:tc>
      </w:tr>
    </w:tbl>
    <w:p w:rsidR="00E01AE0" w:rsidRPr="008F4C0E" w:rsidRDefault="00E01AE0" w:rsidP="0081256E">
      <w:pPr>
        <w:spacing w:before="360"/>
      </w:pPr>
    </w:p>
    <w:sectPr w:rsidR="00E01AE0" w:rsidRPr="008F4C0E" w:rsidSect="006475AA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249B" w:rsidRDefault="007E249B" w:rsidP="006475AA">
      <w:r>
        <w:separator/>
      </w:r>
    </w:p>
  </w:endnote>
  <w:endnote w:type="continuationSeparator" w:id="0">
    <w:p w:rsidR="007E249B" w:rsidRDefault="007E249B" w:rsidP="00647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823450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04389" w:rsidRDefault="00C043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04B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04389" w:rsidRDefault="00C0438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909790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04389" w:rsidRDefault="00C043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E249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04389" w:rsidRDefault="00C043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249B" w:rsidRDefault="007E249B" w:rsidP="006475AA">
      <w:r>
        <w:separator/>
      </w:r>
    </w:p>
  </w:footnote>
  <w:footnote w:type="continuationSeparator" w:id="0">
    <w:p w:rsidR="007E249B" w:rsidRDefault="007E249B" w:rsidP="006475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4389" w:rsidRPr="006475AA" w:rsidRDefault="00C04389">
    <w:pPr>
      <w:pStyle w:val="Header"/>
      <w:rPr>
        <w:u w:val="single"/>
      </w:rPr>
    </w:pPr>
    <w:r w:rsidRPr="006475AA">
      <w:rPr>
        <w:u w:val="single"/>
      </w:rPr>
      <w:t xml:space="preserve">Mathematics </w:t>
    </w:r>
    <w:r>
      <w:rPr>
        <w:u w:val="single"/>
      </w:rPr>
      <w:tab/>
      <w:t>Test</w:t>
    </w:r>
    <w:r>
      <w:rPr>
        <w:u w:val="single"/>
      </w:rPr>
      <w:tab/>
    </w:r>
    <w:r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4389" w:rsidRDefault="00C04389" w:rsidP="008F4C0E">
    <w:pPr>
      <w:pStyle w:val="Header"/>
      <w:jc w:val="center"/>
      <w:rPr>
        <w:rFonts w:asciiTheme="majorHAnsi" w:hAnsiTheme="majorHAnsi"/>
        <w:i/>
        <w:sz w:val="48"/>
        <w:szCs w:val="48"/>
      </w:rPr>
    </w:pPr>
    <w:r w:rsidRPr="008F4C0E">
      <w:rPr>
        <w:rFonts w:asciiTheme="majorHAnsi" w:hAnsiTheme="majorHAnsi"/>
        <w:i/>
        <w:sz w:val="48"/>
        <w:szCs w:val="48"/>
      </w:rPr>
      <w:t>High School</w:t>
    </w:r>
  </w:p>
  <w:p w:rsidR="00C04389" w:rsidRPr="00A82BA8" w:rsidRDefault="00C04389" w:rsidP="00A82BA8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 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0500BA"/>
    <w:multiLevelType w:val="hybridMultilevel"/>
    <w:tmpl w:val="1C80B3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FD2AE3"/>
    <w:multiLevelType w:val="hybridMultilevel"/>
    <w:tmpl w:val="3F587F3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FA68FB"/>
    <w:multiLevelType w:val="hybridMultilevel"/>
    <w:tmpl w:val="7BE816AE"/>
    <w:lvl w:ilvl="0" w:tplc="504268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531AF9"/>
    <w:multiLevelType w:val="hybridMultilevel"/>
    <w:tmpl w:val="0690FACA"/>
    <w:lvl w:ilvl="0" w:tplc="33E682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spacing w:val="0"/>
        <w:w w:val="100"/>
        <w:position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61559C"/>
    <w:multiLevelType w:val="hybridMultilevel"/>
    <w:tmpl w:val="F6FA68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2A691A"/>
    <w:multiLevelType w:val="hybridMultilevel"/>
    <w:tmpl w:val="AFBADECC"/>
    <w:lvl w:ilvl="0" w:tplc="C00E49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2B5A2B"/>
    <w:multiLevelType w:val="hybridMultilevel"/>
    <w:tmpl w:val="5A3A004C"/>
    <w:lvl w:ilvl="0" w:tplc="AA365AC8">
      <w:start w:val="1"/>
      <w:numFmt w:val="lowerLetter"/>
      <w:lvlText w:val="%1)"/>
      <w:lvlJc w:val="left"/>
      <w:pPr>
        <w:ind w:left="720" w:hanging="360"/>
      </w:pPr>
      <w:rPr>
        <w:rFonts w:hint="default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A76550"/>
    <w:multiLevelType w:val="hybridMultilevel"/>
    <w:tmpl w:val="DA38441A"/>
    <w:lvl w:ilvl="0" w:tplc="C71299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E04D2C"/>
    <w:multiLevelType w:val="hybridMultilevel"/>
    <w:tmpl w:val="B476A53C"/>
    <w:lvl w:ilvl="0" w:tplc="C4B267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A5434F"/>
    <w:multiLevelType w:val="hybridMultilevel"/>
    <w:tmpl w:val="7CAA04CE"/>
    <w:lvl w:ilvl="0" w:tplc="AD1816F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462D61"/>
    <w:multiLevelType w:val="hybridMultilevel"/>
    <w:tmpl w:val="5AD886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9"/>
  </w:num>
  <w:num w:numId="9">
    <w:abstractNumId w:val="2"/>
  </w:num>
  <w:num w:numId="10">
    <w:abstractNumId w:val="16"/>
  </w:num>
  <w:num w:numId="11">
    <w:abstractNumId w:val="15"/>
  </w:num>
  <w:num w:numId="12">
    <w:abstractNumId w:val="6"/>
  </w:num>
  <w:num w:numId="13">
    <w:abstractNumId w:val="13"/>
  </w:num>
  <w:num w:numId="14">
    <w:abstractNumId w:val="5"/>
  </w:num>
  <w:num w:numId="15">
    <w:abstractNumId w:val="11"/>
  </w:num>
  <w:num w:numId="16">
    <w:abstractNumId w:val="14"/>
  </w:num>
  <w:num w:numId="17">
    <w:abstractNumId w:val="1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434"/>
    <w:rsid w:val="000242CA"/>
    <w:rsid w:val="00026147"/>
    <w:rsid w:val="0005581D"/>
    <w:rsid w:val="00077B33"/>
    <w:rsid w:val="00090357"/>
    <w:rsid w:val="000966B2"/>
    <w:rsid w:val="000A3FD5"/>
    <w:rsid w:val="000A47C2"/>
    <w:rsid w:val="000E5E68"/>
    <w:rsid w:val="00104ACA"/>
    <w:rsid w:val="001106BD"/>
    <w:rsid w:val="00173150"/>
    <w:rsid w:val="001758BF"/>
    <w:rsid w:val="0017732A"/>
    <w:rsid w:val="0018287C"/>
    <w:rsid w:val="001B0750"/>
    <w:rsid w:val="001C6F54"/>
    <w:rsid w:val="001D51F7"/>
    <w:rsid w:val="001D6132"/>
    <w:rsid w:val="001F5120"/>
    <w:rsid w:val="00204CB2"/>
    <w:rsid w:val="00216994"/>
    <w:rsid w:val="00286607"/>
    <w:rsid w:val="002A67A9"/>
    <w:rsid w:val="002B1F86"/>
    <w:rsid w:val="002B4995"/>
    <w:rsid w:val="002C0823"/>
    <w:rsid w:val="00325745"/>
    <w:rsid w:val="0033735E"/>
    <w:rsid w:val="00350A8F"/>
    <w:rsid w:val="003659CE"/>
    <w:rsid w:val="0039278C"/>
    <w:rsid w:val="003E6063"/>
    <w:rsid w:val="00466B18"/>
    <w:rsid w:val="0047159E"/>
    <w:rsid w:val="004B2204"/>
    <w:rsid w:val="004E01B5"/>
    <w:rsid w:val="004E417B"/>
    <w:rsid w:val="004E7628"/>
    <w:rsid w:val="005E28ED"/>
    <w:rsid w:val="005F6CBB"/>
    <w:rsid w:val="006475AA"/>
    <w:rsid w:val="00652801"/>
    <w:rsid w:val="006704BB"/>
    <w:rsid w:val="00674B12"/>
    <w:rsid w:val="006753A3"/>
    <w:rsid w:val="006B3C9D"/>
    <w:rsid w:val="006B5031"/>
    <w:rsid w:val="00716683"/>
    <w:rsid w:val="00746434"/>
    <w:rsid w:val="0077682A"/>
    <w:rsid w:val="007A12DD"/>
    <w:rsid w:val="007A5C94"/>
    <w:rsid w:val="007E249B"/>
    <w:rsid w:val="007F0DF3"/>
    <w:rsid w:val="0081256E"/>
    <w:rsid w:val="00866B4A"/>
    <w:rsid w:val="00881DAF"/>
    <w:rsid w:val="00887934"/>
    <w:rsid w:val="008E3476"/>
    <w:rsid w:val="008F4C0E"/>
    <w:rsid w:val="00920B14"/>
    <w:rsid w:val="00971433"/>
    <w:rsid w:val="009A18AC"/>
    <w:rsid w:val="009C4143"/>
    <w:rsid w:val="00A17C5E"/>
    <w:rsid w:val="00A433DF"/>
    <w:rsid w:val="00A45973"/>
    <w:rsid w:val="00A54DC4"/>
    <w:rsid w:val="00A64084"/>
    <w:rsid w:val="00A82BA8"/>
    <w:rsid w:val="00AB401B"/>
    <w:rsid w:val="00AE7A85"/>
    <w:rsid w:val="00AF2DC6"/>
    <w:rsid w:val="00AF7367"/>
    <w:rsid w:val="00B405DD"/>
    <w:rsid w:val="00B466FB"/>
    <w:rsid w:val="00B47C2C"/>
    <w:rsid w:val="00B7332B"/>
    <w:rsid w:val="00B845EB"/>
    <w:rsid w:val="00B92B31"/>
    <w:rsid w:val="00BA7DA8"/>
    <w:rsid w:val="00BB468F"/>
    <w:rsid w:val="00BD2BB8"/>
    <w:rsid w:val="00BE51BB"/>
    <w:rsid w:val="00BF414C"/>
    <w:rsid w:val="00C04389"/>
    <w:rsid w:val="00C5783F"/>
    <w:rsid w:val="00C92EBB"/>
    <w:rsid w:val="00CA658F"/>
    <w:rsid w:val="00CD6C8A"/>
    <w:rsid w:val="00D1063D"/>
    <w:rsid w:val="00D51E2E"/>
    <w:rsid w:val="00D755BB"/>
    <w:rsid w:val="00DA0092"/>
    <w:rsid w:val="00DB6CD6"/>
    <w:rsid w:val="00DC76B7"/>
    <w:rsid w:val="00DD53EB"/>
    <w:rsid w:val="00E01AE0"/>
    <w:rsid w:val="00E05EFB"/>
    <w:rsid w:val="00E27C32"/>
    <w:rsid w:val="00E568C6"/>
    <w:rsid w:val="00E60529"/>
    <w:rsid w:val="00E86CBF"/>
    <w:rsid w:val="00E94CFC"/>
    <w:rsid w:val="00EA33A1"/>
    <w:rsid w:val="00EF6298"/>
    <w:rsid w:val="00F11247"/>
    <w:rsid w:val="00F56852"/>
    <w:rsid w:val="00F74C53"/>
    <w:rsid w:val="00FC09DE"/>
    <w:rsid w:val="00FE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293F7D-4B14-45A3-8564-F747E4EA7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05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3257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75A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75AA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475A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75AA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75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5AA"/>
    <w:rPr>
      <w:rFonts w:ascii="Tahoma" w:eastAsia="Calibri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F6CBB"/>
    <w:rPr>
      <w:color w:val="808080"/>
    </w:rPr>
  </w:style>
  <w:style w:type="table" w:customStyle="1" w:styleId="TableGrid1">
    <w:name w:val="Table Grid1"/>
    <w:basedOn w:val="TableNormal"/>
    <w:next w:val="TableGrid"/>
    <w:uiPriority w:val="59"/>
    <w:rsid w:val="004E01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QuestionStyle">
    <w:name w:val="Question Style"/>
    <w:basedOn w:val="Normal"/>
    <w:link w:val="QuestionStyleChar"/>
    <w:autoRedefine/>
    <w:qFormat/>
    <w:rsid w:val="00B405DD"/>
    <w:rPr>
      <w:rFonts w:ascii="Times New Roman" w:hAnsi="Times New Roman"/>
      <w:sz w:val="24"/>
      <w:szCs w:val="24"/>
    </w:rPr>
  </w:style>
  <w:style w:type="paragraph" w:customStyle="1" w:styleId="LongerStyle">
    <w:name w:val="Longer Style"/>
    <w:basedOn w:val="ListParagraph"/>
    <w:link w:val="LongerStyleChar"/>
    <w:autoRedefine/>
    <w:qFormat/>
    <w:rsid w:val="00CA658F"/>
    <w:pPr>
      <w:ind w:left="142" w:right="76"/>
      <w:jc w:val="center"/>
    </w:pPr>
    <w:rPr>
      <w:rFonts w:ascii="Times New Roman" w:hAnsi="Times New Roman"/>
      <w:b/>
      <w:sz w:val="28"/>
      <w:szCs w:val="28"/>
    </w:rPr>
  </w:style>
  <w:style w:type="character" w:customStyle="1" w:styleId="QuestionStyleChar">
    <w:name w:val="Question Style Char"/>
    <w:basedOn w:val="DefaultParagraphFont"/>
    <w:link w:val="QuestionStyle"/>
    <w:rsid w:val="00B405DD"/>
    <w:rPr>
      <w:rFonts w:ascii="Times New Roman" w:eastAsia="Calibri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405DD"/>
    <w:rPr>
      <w:rFonts w:ascii="Calibri" w:eastAsia="Calibri" w:hAnsi="Calibri" w:cs="Times New Roman"/>
    </w:rPr>
  </w:style>
  <w:style w:type="character" w:customStyle="1" w:styleId="LongerStyleChar">
    <w:name w:val="Longer Style Char"/>
    <w:basedOn w:val="ListParagraphChar"/>
    <w:link w:val="LongerStyle"/>
    <w:rsid w:val="00CA658F"/>
    <w:rPr>
      <w:rFonts w:ascii="Times New Roman" w:eastAsia="Calibri" w:hAnsi="Times New Roman" w:cs="Times New Roman"/>
      <w:b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60529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3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53.png"/><Relationship Id="rId21" Type="http://schemas.openxmlformats.org/officeDocument/2006/relationships/image" Target="media/image8.png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31.bin"/><Relationship Id="rId84" Type="http://schemas.openxmlformats.org/officeDocument/2006/relationships/footer" Target="footer2.xml"/><Relationship Id="rId89" Type="http://schemas.openxmlformats.org/officeDocument/2006/relationships/image" Target="media/image39.png"/><Relationship Id="rId112" Type="http://schemas.openxmlformats.org/officeDocument/2006/relationships/oleObject" Target="embeddings/oleObject52.bin"/><Relationship Id="rId16" Type="http://schemas.openxmlformats.org/officeDocument/2006/relationships/oleObject" Target="embeddings/oleObject5.bin"/><Relationship Id="rId107" Type="http://schemas.openxmlformats.org/officeDocument/2006/relationships/image" Target="media/image48.png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image" Target="media/image34.wmf"/><Relationship Id="rId79" Type="http://schemas.openxmlformats.org/officeDocument/2006/relationships/image" Target="media/image36.png"/><Relationship Id="rId87" Type="http://schemas.openxmlformats.org/officeDocument/2006/relationships/image" Target="media/image38.png"/><Relationship Id="rId102" Type="http://schemas.openxmlformats.org/officeDocument/2006/relationships/oleObject" Target="embeddings/oleObject47.bin"/><Relationship Id="rId110" Type="http://schemas.openxmlformats.org/officeDocument/2006/relationships/oleObject" Target="embeddings/oleObject51.bin"/><Relationship Id="rId115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28.wmf"/><Relationship Id="rId82" Type="http://schemas.openxmlformats.org/officeDocument/2006/relationships/footer" Target="footer1.xml"/><Relationship Id="rId90" Type="http://schemas.openxmlformats.org/officeDocument/2006/relationships/oleObject" Target="embeddings/oleObject41.bin"/><Relationship Id="rId95" Type="http://schemas.openxmlformats.org/officeDocument/2006/relationships/image" Target="media/image42.png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wmf"/><Relationship Id="rId77" Type="http://schemas.openxmlformats.org/officeDocument/2006/relationships/image" Target="media/image35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47.png"/><Relationship Id="rId113" Type="http://schemas.openxmlformats.org/officeDocument/2006/relationships/image" Target="media/image51.png"/><Relationship Id="rId118" Type="http://schemas.openxmlformats.org/officeDocument/2006/relationships/oleObject" Target="embeddings/oleObject55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8.bin"/><Relationship Id="rId85" Type="http://schemas.openxmlformats.org/officeDocument/2006/relationships/image" Target="media/image37.png"/><Relationship Id="rId93" Type="http://schemas.openxmlformats.org/officeDocument/2006/relationships/image" Target="media/image41.png"/><Relationship Id="rId98" Type="http://schemas.openxmlformats.org/officeDocument/2006/relationships/oleObject" Target="embeddings/oleObject45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wmf"/><Relationship Id="rId67" Type="http://schemas.openxmlformats.org/officeDocument/2006/relationships/image" Target="media/image31.png"/><Relationship Id="rId103" Type="http://schemas.openxmlformats.org/officeDocument/2006/relationships/image" Target="media/image46.png"/><Relationship Id="rId108" Type="http://schemas.openxmlformats.org/officeDocument/2006/relationships/oleObject" Target="embeddings/oleObject50.bin"/><Relationship Id="rId116" Type="http://schemas.openxmlformats.org/officeDocument/2006/relationships/oleObject" Target="embeddings/oleObject54.bin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oleObject" Target="embeddings/oleObject35.bin"/><Relationship Id="rId83" Type="http://schemas.openxmlformats.org/officeDocument/2006/relationships/header" Target="header2.xml"/><Relationship Id="rId88" Type="http://schemas.openxmlformats.org/officeDocument/2006/relationships/oleObject" Target="embeddings/oleObject40.bin"/><Relationship Id="rId91" Type="http://schemas.openxmlformats.org/officeDocument/2006/relationships/image" Target="media/image40.png"/><Relationship Id="rId96" Type="http://schemas.openxmlformats.org/officeDocument/2006/relationships/oleObject" Target="embeddings/oleObject44.bin"/><Relationship Id="rId111" Type="http://schemas.openxmlformats.org/officeDocument/2006/relationships/image" Target="media/image50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6" Type="http://schemas.openxmlformats.org/officeDocument/2006/relationships/oleObject" Target="embeddings/oleObject49.bin"/><Relationship Id="rId114" Type="http://schemas.openxmlformats.org/officeDocument/2006/relationships/oleObject" Target="embeddings/oleObject53.bin"/><Relationship Id="rId119" Type="http://schemas.openxmlformats.org/officeDocument/2006/relationships/fontTable" Target="fontTable.xml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7.bin"/><Relationship Id="rId81" Type="http://schemas.openxmlformats.org/officeDocument/2006/relationships/header" Target="header1.xml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4.png"/><Relationship Id="rId101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Relationship Id="rId109" Type="http://schemas.openxmlformats.org/officeDocument/2006/relationships/image" Target="media/image49.png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76" Type="http://schemas.openxmlformats.org/officeDocument/2006/relationships/oleObject" Target="embeddings/oleObject36.bin"/><Relationship Id="rId97" Type="http://schemas.openxmlformats.org/officeDocument/2006/relationships/image" Target="media/image43.png"/><Relationship Id="rId104" Type="http://schemas.openxmlformats.org/officeDocument/2006/relationships/oleObject" Target="embeddings/oleObject48.bin"/><Relationship Id="rId120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2" Type="http://schemas.openxmlformats.org/officeDocument/2006/relationships/styles" Target="styles.xml"/><Relationship Id="rId29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Draft%20Products\2014%20WME%20Mathematics%20Assessment%20Bank\2014%20Templates\Year%209%2010%20Tes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Year 9 10 Test Template.dotx</Template>
  <TotalTime>5</TotalTime>
  <Pages>12</Pages>
  <Words>877</Words>
  <Characters>5003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ANSWERS</vt:lpstr>
    </vt:vector>
  </TitlesOfParts>
  <Company>Toshiba</Company>
  <LinksUpToDate>false</LinksUpToDate>
  <CharactersWithSpaces>5869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Garry</dc:creator>
  <cp:lastModifiedBy>Garry</cp:lastModifiedBy>
  <cp:revision>3</cp:revision>
  <dcterms:created xsi:type="dcterms:W3CDTF">2014-04-24T03:06:00Z</dcterms:created>
  <dcterms:modified xsi:type="dcterms:W3CDTF">2014-04-27T00:46:00Z</dcterms:modified>
</cp:coreProperties>
</file>