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DE516E6040FF4947897D54D769DF46E4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D5BE828F9B514CFFB47875B17FF66007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A4F9465CD27840769FEC18FA85E75EA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94E36E68BD9A4AE8BE8072D58E7496E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AD7E57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FE39AF">
                  <w:rPr>
                    <w:rFonts w:asciiTheme="majorHAnsi" w:hAnsiTheme="majorHAnsi"/>
                    <w:i/>
                    <w:sz w:val="52"/>
                    <w:szCs w:val="52"/>
                  </w:rPr>
                  <w:t>Whole Numbers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AD7E57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AD7E57" w:rsidRDefault="00AD7E57" w:rsidP="00AD7E57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AD7E57" w:rsidRPr="00A01B18" w:rsidRDefault="00AD7E57" w:rsidP="00AD7E57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Identify and describe properties of prime, composite, square and triangular numbers                       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 xml:space="preserve">(ACMNA122)  </w:t>
            </w:r>
          </w:p>
          <w:p w:rsidR="00AD7E57" w:rsidRPr="00A01B18" w:rsidRDefault="00AD7E57" w:rsidP="00AD7E57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 w:rsidRPr="00A01B18">
              <w:rPr>
                <w:rFonts w:ascii="Times New Roman" w:hAnsi="Times New Roman"/>
                <w:sz w:val="16"/>
                <w:szCs w:val="16"/>
              </w:rPr>
              <w:t>Investigate index notation and represent whole numbers as products of powers of prime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numbers (ACMNA149) </w:t>
            </w:r>
          </w:p>
          <w:p w:rsidR="00AD7E57" w:rsidRDefault="00AD7E57" w:rsidP="00AD7E57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 and use square roots of perfect square numbers (ACMNA150) </w:t>
            </w:r>
          </w:p>
          <w:p w:rsidR="00AD7E57" w:rsidRPr="00886DFB" w:rsidRDefault="00AD7E57" w:rsidP="00AD7E57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Apply the associative, commutative and distributive laws to aid mental and written </w:t>
            </w:r>
            <w:r w:rsidR="00A04A56">
              <w:rPr>
                <w:rFonts w:ascii="Times New Roman" w:hAnsi="Times New Roman"/>
                <w:sz w:val="16"/>
                <w:szCs w:val="16"/>
              </w:rPr>
              <w:t>computation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(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AC</w:t>
            </w:r>
            <w:r>
              <w:rPr>
                <w:rFonts w:ascii="Times New Roman" w:hAnsi="Times New Roman"/>
                <w:sz w:val="16"/>
                <w:szCs w:val="16"/>
              </w:rPr>
              <w:t>M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NA151)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AD7E57" w:rsidRPr="00325745" w:rsidRDefault="00AD7E57" w:rsidP="00AD7E57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AD7E57" w:rsidRPr="009E174E" w:rsidRDefault="0004050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the number 260 590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in words.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…………………………………………………………………………………………………..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ind w:right="3402"/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Write the numeral for the number which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is </w:t>
            </w:r>
            <w:r w:rsidR="00FB0318">
              <w:rPr>
                <w:rFonts w:ascii="Times New Roman" w:hAnsi="Times New Roman"/>
                <w:sz w:val="24"/>
                <w:szCs w:val="24"/>
              </w:rPr>
              <w:t>five less</w:t>
            </w:r>
            <w:r w:rsidR="00D64F90">
              <w:rPr>
                <w:rFonts w:ascii="Times New Roman" w:hAnsi="Times New Roman"/>
                <w:sz w:val="24"/>
                <w:szCs w:val="24"/>
              </w:rPr>
              <w:t xml:space="preserve"> than two thousand four hundred and two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AD7E57" w:rsidRPr="009E174E" w:rsidRDefault="00CD7078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7B5F058">
                      <wp:simplePos x="0" y="0"/>
                      <wp:positionH relativeFrom="column">
                        <wp:posOffset>1456690</wp:posOffset>
                      </wp:positionH>
                      <wp:positionV relativeFrom="paragraph">
                        <wp:posOffset>92075</wp:posOffset>
                      </wp:positionV>
                      <wp:extent cx="2613660" cy="373380"/>
                      <wp:effectExtent l="11430" t="13335" r="13335" b="13335"/>
                      <wp:wrapNone/>
                      <wp:docPr id="88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136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3103C5" id="Rectangle 1" o:spid="_x0000_s1026" style="position:absolute;margin-left:114.7pt;margin-top:7.25pt;width:205.8pt;height:2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What is the single numeral for the number written in expanded notation below?</w:t>
            </w:r>
          </w:p>
          <w:p w:rsidR="00AD7E57" w:rsidRPr="00BC519B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BC519B" w:rsidRPr="00BC519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632" w:dyaOrig="264" w14:anchorId="0DCB031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2.75pt;height:12.75pt" o:ole="">
                  <v:imagedata r:id="rId8" o:title=""/>
                </v:shape>
                <o:OLEObject Type="Embed" ProgID="FXEquation.Equation" ShapeID="_x0000_i1025" DrawAspect="Content" ObjectID="_1556952165" r:id="rId9"/>
              </w:object>
            </w:r>
            <w:r w:rsidRPr="00BC519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</w:p>
          <w:p w:rsidR="00BC519B" w:rsidRDefault="00BC519B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04019EA5" wp14:editId="4D2FD152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18669</wp:posOffset>
                      </wp:positionV>
                      <wp:extent cx="213360" cy="883920"/>
                      <wp:effectExtent l="0" t="0" r="15240" b="1143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3FC960" id="Group 44" o:spid="_x0000_s1026" style="position:absolute;margin-left:46.55pt;margin-top:1.45pt;width:16.8pt;height:69.6pt;z-index:2517073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uLxAAAANoAAAAPAAAAZHJzL2Rvd25yZXYueG1sRI9Ba8JA&#10;FITvQv/D8gpepG5awc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HMSu4vEAAAA2g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yP/xAAAANoAAAAPAAAAZHJzL2Rvd25yZXYueG1sRI9Ba8JA&#10;FITvQv/D8gpepG5ax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Pz7I//EAAAA2g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4ZkxAAAANoAAAAPAAAAZHJzL2Rvd25yZXYueG1sRI9Ba8JA&#10;FITvQv/D8gpepG5a0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JO3hmTEAAAA2g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205 308</w:t>
            </w:r>
          </w:p>
          <w:p w:rsidR="00BC519B" w:rsidRDefault="00BC519B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205 380</w:t>
            </w:r>
          </w:p>
          <w:p w:rsidR="00BC519B" w:rsidRDefault="00BC519B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250 308</w:t>
            </w:r>
          </w:p>
          <w:p w:rsidR="00AD7E57" w:rsidRPr="009E174E" w:rsidRDefault="00BC519B" w:rsidP="00BC519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250 380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What is the exp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anded notation for the number </w:t>
            </w:r>
            <w:r w:rsidR="00BC519B">
              <w:rPr>
                <w:rFonts w:ascii="Times New Roman" w:hAnsi="Times New Roman"/>
                <w:sz w:val="24"/>
                <w:szCs w:val="24"/>
              </w:rPr>
              <w:t>170 060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AD7E57" w:rsidRPr="009E174E" w:rsidRDefault="00BC519B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61A1286" wp14:editId="41458482">
                      <wp:simplePos x="0" y="0"/>
                      <wp:positionH relativeFrom="column">
                        <wp:posOffset>-1778</wp:posOffset>
                      </wp:positionH>
                      <wp:positionV relativeFrom="paragraph">
                        <wp:posOffset>17907</wp:posOffset>
                      </wp:positionV>
                      <wp:extent cx="5205984" cy="373380"/>
                      <wp:effectExtent l="0" t="0" r="13970" b="26670"/>
                      <wp:wrapNone/>
                      <wp:docPr id="87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0598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526B24" id="Rectangle 2" o:spid="_x0000_s1026" style="position:absolute;margin-left:-.15pt;margin-top:1.4pt;width:409.9pt;height:2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" filled="f" strokecolor="black [3213]" strokeweight="1.5pt"/>
                  </w:pict>
                </mc:Fallback>
              </mc:AlternateContent>
            </w:r>
          </w:p>
          <w:p w:rsidR="00AD7E57" w:rsidRPr="009E174E" w:rsidRDefault="00AD7E57" w:rsidP="00BC519B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</w:tc>
      </w:tr>
      <w:tr w:rsidR="006A291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A291F" w:rsidRPr="001B3341" w:rsidRDefault="006A291F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291F" w:rsidRDefault="006A291F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true about the numbers 58 and 59?</w:t>
            </w:r>
          </w:p>
          <w:p w:rsidR="006A291F" w:rsidRDefault="006A291F" w:rsidP="006A291F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 wp14:anchorId="7D5C666E" wp14:editId="5CD279E7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18669</wp:posOffset>
                      </wp:positionV>
                      <wp:extent cx="213360" cy="883920"/>
                      <wp:effectExtent l="0" t="0" r="15240" b="1143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9B149F" id="Group 92" o:spid="_x0000_s1026" style="position:absolute;margin-left:46.55pt;margin-top:1.45pt;width:16.8pt;height:69.6pt;z-index:25171968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0G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PG3fQb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Dp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BESQOn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6e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WwKzy/hB8jlAwAA//8DAFBLAQItABQABgAIAAAAIQDb4fbL7gAAAIUBAAATAAAAAAAAAAAA&#10;AAAAAAAAAABbQ29udGVudF9UeXBlc10ueG1sUEsBAi0AFAAGAAgAAAAhAFr0LFu/AAAAFQEAAAsA&#10;AAAAAAAAAAAAAAAAHwEAAF9yZWxzLy5yZWxzUEsBAi0AFAAGAAgAAAAhAOHA3p7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Both numbers are composite.</w:t>
            </w:r>
          </w:p>
          <w:p w:rsidR="006A291F" w:rsidRDefault="006A291F" w:rsidP="006A29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4F2ADB">
              <w:rPr>
                <w:rFonts w:ascii="Times New Roman" w:hAnsi="Times New Roman"/>
                <w:sz w:val="24"/>
                <w:szCs w:val="24"/>
              </w:rPr>
              <w:t>Both numbers are prime.</w:t>
            </w:r>
          </w:p>
          <w:p w:rsidR="006A291F" w:rsidRDefault="006A291F" w:rsidP="006A29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4F2ADB">
              <w:rPr>
                <w:rFonts w:ascii="Times New Roman" w:hAnsi="Times New Roman"/>
                <w:sz w:val="24"/>
                <w:szCs w:val="24"/>
              </w:rPr>
              <w:t>58 is composite and 59 is prime.</w:t>
            </w:r>
          </w:p>
          <w:p w:rsidR="006A291F" w:rsidRPr="009E174E" w:rsidRDefault="006A291F" w:rsidP="006A29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4F2ADB">
              <w:rPr>
                <w:rFonts w:ascii="Times New Roman" w:hAnsi="Times New Roman"/>
                <w:sz w:val="24"/>
                <w:szCs w:val="24"/>
              </w:rPr>
              <w:t>58 is prime and 59 is composite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Circle the prime numbers in the list below.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6A291F">
              <w:rPr>
                <w:rFonts w:ascii="Times New Roman" w:hAnsi="Times New Roman"/>
                <w:sz w:val="24"/>
                <w:szCs w:val="24"/>
              </w:rPr>
              <w:t>9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6A291F">
              <w:rPr>
                <w:rFonts w:ascii="Times New Roman" w:hAnsi="Times New Roman"/>
                <w:sz w:val="24"/>
                <w:szCs w:val="24"/>
              </w:rPr>
              <w:t>11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6A291F">
              <w:rPr>
                <w:rFonts w:ascii="Times New Roman" w:hAnsi="Times New Roman"/>
                <w:sz w:val="24"/>
                <w:szCs w:val="24"/>
              </w:rPr>
              <w:t>17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6A291F">
              <w:rPr>
                <w:rFonts w:ascii="Times New Roman" w:hAnsi="Times New Roman"/>
                <w:sz w:val="24"/>
                <w:szCs w:val="24"/>
              </w:rPr>
              <w:t>18,     23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6A291F">
              <w:rPr>
                <w:rFonts w:ascii="Times New Roman" w:hAnsi="Times New Roman"/>
                <w:sz w:val="24"/>
                <w:szCs w:val="24"/>
              </w:rPr>
              <w:t>27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6A291F">
              <w:rPr>
                <w:rFonts w:ascii="Times New Roman" w:hAnsi="Times New Roman"/>
                <w:sz w:val="24"/>
                <w:szCs w:val="24"/>
              </w:rPr>
              <w:t>1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6A291F">
              <w:rPr>
                <w:rFonts w:ascii="Times New Roman" w:hAnsi="Times New Roman"/>
                <w:sz w:val="24"/>
                <w:szCs w:val="24"/>
              </w:rPr>
              <w:t>39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4F2ADB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Mitchell rounded up 537 sheep on Thursday and 286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sheep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on </w:t>
            </w:r>
            <w:r>
              <w:rPr>
                <w:rFonts w:ascii="Times New Roman" w:hAnsi="Times New Roman"/>
                <w:sz w:val="24"/>
                <w:szCs w:val="24"/>
              </w:rPr>
              <w:t>Friday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</w:t>
            </w:r>
            <w:r w:rsidR="004F2ADB">
              <w:rPr>
                <w:rFonts w:ascii="Times New Roman" w:hAnsi="Times New Roman"/>
                <w:sz w:val="24"/>
                <w:szCs w:val="24"/>
              </w:rPr>
              <w:t>many sheep did he round up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altogether on the two days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D7E57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F2ADB" w:rsidRDefault="004F2ADB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554E546" wp14:editId="04EC9ADB">
                      <wp:simplePos x="0" y="0"/>
                      <wp:positionH relativeFrom="column">
                        <wp:posOffset>3680206</wp:posOffset>
                      </wp:positionH>
                      <wp:positionV relativeFrom="paragraph">
                        <wp:posOffset>69723</wp:posOffset>
                      </wp:positionV>
                      <wp:extent cx="1796796" cy="373380"/>
                      <wp:effectExtent l="0" t="0" r="13335" b="26670"/>
                      <wp:wrapNone/>
                      <wp:docPr id="97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679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DBD4DB" id="Rectangle 1" o:spid="_x0000_s1026" style="position:absolute;margin-left:289.8pt;margin-top:5.5pt;width:141.5pt;height:29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" filled="f" strokecolor="black [3213]" strokeweight="1.5pt"/>
                  </w:pict>
                </mc:Fallback>
              </mc:AlternateContent>
            </w:r>
          </w:p>
          <w:p w:rsidR="004F2ADB" w:rsidRPr="009E174E" w:rsidRDefault="004F2ADB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Default="006D66DD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Bella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earned $245 last week and gave her mother $78 for board. </w:t>
            </w:r>
          </w:p>
          <w:p w:rsidR="00AD7E57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</w:t>
            </w:r>
            <w:r w:rsidR="006D66DD">
              <w:rPr>
                <w:rFonts w:ascii="Times New Roman" w:hAnsi="Times New Roman"/>
                <w:sz w:val="24"/>
                <w:szCs w:val="24"/>
              </w:rPr>
              <w:t>much of her pay did she have left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D7E57" w:rsidRDefault="004F2ADB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 wp14:anchorId="52868161" wp14:editId="0D1E519D">
                      <wp:simplePos x="0" y="0"/>
                      <wp:positionH relativeFrom="column">
                        <wp:posOffset>420370</wp:posOffset>
                      </wp:positionH>
                      <wp:positionV relativeFrom="paragraph">
                        <wp:posOffset>27686</wp:posOffset>
                      </wp:positionV>
                      <wp:extent cx="4362450" cy="114300"/>
                      <wp:effectExtent l="0" t="0" r="19050" b="1905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99EE68" id="Group 98" o:spid="_x0000_s1026" style="position:absolute;margin-left:33.1pt;margin-top:2.2pt;width:343.5pt;height:9pt;z-index:2517237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RTG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RPDlGZlAz/8AAAD//wMAUEsBAi0AFAAGAAgAAAAhANvh9svuAAAAhQEAABMAAAAAAAAA&#10;AAAAAAAAAAAAAFtDb250ZW50X1R5cGVzXS54bWxQSwECLQAUAAYACAAAACEAWvQsW78AAAAVAQAA&#10;CwAAAAAAAAAAAAAAAAAfAQAAX3JlbHMvLnJlbHNQSwECLQAUAAYACAAAACEAdlUUxs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6D66DD">
              <w:rPr>
                <w:rFonts w:ascii="Times New Roman" w:hAnsi="Times New Roman"/>
                <w:sz w:val="24"/>
                <w:szCs w:val="24"/>
              </w:rPr>
              <w:t>$167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6D66DD">
              <w:rPr>
                <w:rFonts w:ascii="Times New Roman" w:hAnsi="Times New Roman"/>
                <w:sz w:val="24"/>
                <w:szCs w:val="24"/>
              </w:rPr>
              <w:t>$168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6D66DD">
              <w:rPr>
                <w:rFonts w:ascii="Times New Roman" w:hAnsi="Times New Roman"/>
                <w:sz w:val="24"/>
                <w:szCs w:val="24"/>
              </w:rPr>
              <w:t>$177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6D66DD">
              <w:rPr>
                <w:rFonts w:ascii="Times New Roman" w:hAnsi="Times New Roman"/>
                <w:sz w:val="24"/>
                <w:szCs w:val="24"/>
              </w:rPr>
              <w:t>$178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6D66DD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Maddie unpacks 9 </w:t>
            </w:r>
            <w:r w:rsidR="00F56D42">
              <w:rPr>
                <w:rFonts w:ascii="Times New Roman" w:hAnsi="Times New Roman"/>
                <w:sz w:val="24"/>
                <w:szCs w:val="24"/>
              </w:rPr>
              <w:t>cartons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which each contain </w:t>
            </w:r>
            <w:r w:rsidR="00F56D42">
              <w:rPr>
                <w:rFonts w:ascii="Times New Roman" w:hAnsi="Times New Roman"/>
                <w:sz w:val="24"/>
                <w:szCs w:val="24"/>
              </w:rPr>
              <w:t>175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packets of muesli bars</w:t>
            </w:r>
            <w:r w:rsidR="00AD7E57">
              <w:rPr>
                <w:rFonts w:ascii="Times New Roman" w:hAnsi="Times New Roman"/>
                <w:sz w:val="24"/>
                <w:szCs w:val="24"/>
              </w:rPr>
              <w:t>.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many </w:t>
            </w:r>
            <w:r w:rsidR="006D66DD">
              <w:rPr>
                <w:rFonts w:ascii="Times New Roman" w:hAnsi="Times New Roman"/>
                <w:sz w:val="24"/>
                <w:szCs w:val="24"/>
              </w:rPr>
              <w:t>packets of muesli bars does she unpack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D7E57" w:rsidRPr="009E174E" w:rsidRDefault="00CD7078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5BAB4C3">
                      <wp:simplePos x="0" y="0"/>
                      <wp:positionH relativeFrom="column">
                        <wp:posOffset>4305935</wp:posOffset>
                      </wp:positionH>
                      <wp:positionV relativeFrom="paragraph">
                        <wp:posOffset>18415</wp:posOffset>
                      </wp:positionV>
                      <wp:extent cx="1205865" cy="373380"/>
                      <wp:effectExtent l="12700" t="18415" r="10160" b="17780"/>
                      <wp:wrapNone/>
                      <wp:docPr id="80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8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2C5D02" id="Rectangle 60" o:spid="_x0000_s1026" style="position:absolute;margin-left:339.05pt;margin-top:1.45pt;width:94.95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" filled="f" strokecolor="black [3213]" strokeweight="1.5pt"/>
                  </w:pict>
                </mc:Fallback>
              </mc:AlternateConten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6D42" w:rsidRDefault="00F56D42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Jack has a maxi-taxi which will hold 7 passengers. He is employed to transport people to a party. There are 623 guests to be transported. </w:t>
            </w:r>
          </w:p>
          <w:p w:rsidR="00AD7E57" w:rsidRPr="009E174E" w:rsidRDefault="00F56D42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t</w:t>
            </w:r>
            <w:r w:rsidR="00A51F69">
              <w:rPr>
                <w:rFonts w:ascii="Times New Roman" w:hAnsi="Times New Roman"/>
                <w:sz w:val="24"/>
                <w:szCs w:val="24"/>
              </w:rPr>
              <w:t>rips would he have to make, if he took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 full load each time? </w:t>
            </w:r>
          </w:p>
          <w:p w:rsidR="00A51F69" w:rsidRDefault="00A51F69" w:rsidP="00A51F6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51F69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 wp14:anchorId="30DB9B21" wp14:editId="73DB0E9C">
                      <wp:simplePos x="0" y="0"/>
                      <wp:positionH relativeFrom="column">
                        <wp:posOffset>420370</wp:posOffset>
                      </wp:positionH>
                      <wp:positionV relativeFrom="paragraph">
                        <wp:posOffset>27686</wp:posOffset>
                      </wp:positionV>
                      <wp:extent cx="4362450" cy="114300"/>
                      <wp:effectExtent l="0" t="0" r="19050" b="1905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DCC2FD" id="Group 103" o:spid="_x0000_s1026" style="position:absolute;margin-left:33.1pt;margin-top:2.2pt;width:343.5pt;height:9pt;z-index:2517258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>78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89       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98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117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A51F69" w:rsidRDefault="00AD7E57" w:rsidP="00AD7E57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51F69" w:rsidRPr="00A51F6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5918" w:dyaOrig="308" w14:anchorId="18B6522A">
                <v:shape id="_x0000_i1026" type="#_x0000_t75" style="width:296.25pt;height:15.75pt" o:ole="">
                  <v:imagedata r:id="rId10" o:title=""/>
                </v:shape>
                <o:OLEObject Type="Embed" ProgID="FXEquation.Equation" ShapeID="_x0000_i1026" DrawAspect="Content" ObjectID="_1556952166" r:id="rId11"/>
              </w:object>
            </w:r>
            <w:r w:rsidRPr="00A51F69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BD8DAE" wp14:editId="22F114AB">
                      <wp:simplePos x="0" y="0"/>
                      <wp:positionH relativeFrom="column">
                        <wp:posOffset>4339541</wp:posOffset>
                      </wp:positionH>
                      <wp:positionV relativeFrom="paragraph">
                        <wp:posOffset>197226</wp:posOffset>
                      </wp:positionV>
                      <wp:extent cx="1205865" cy="373380"/>
                      <wp:effectExtent l="12065" t="16510" r="10795" b="10160"/>
                      <wp:wrapNone/>
                      <wp:docPr id="85" name="Rectangl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8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449E5E" id="Rectangle 85" o:spid="_x0000_s1026" style="position:absolute;margin-left:341.7pt;margin-top:15.55pt;width:94.95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AD7E57" w:rsidRPr="009E174E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51F69" w:rsidRDefault="00A51F69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population of a town was counted to be 42 368 in the census.</w:t>
            </w:r>
          </w:p>
          <w:p w:rsidR="00A51F69" w:rsidRDefault="00A51F69" w:rsidP="00AD7E57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this amount to the nearest thousand people?</w:t>
            </w:r>
          </w:p>
          <w:p w:rsidR="00AD7E57" w:rsidRPr="009E174E" w:rsidRDefault="00A51F69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AD7E57"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63295BE" wp14:editId="0DA797C2">
                      <wp:simplePos x="0" y="0"/>
                      <wp:positionH relativeFrom="column">
                        <wp:posOffset>2514948</wp:posOffset>
                      </wp:positionH>
                      <wp:positionV relativeFrom="paragraph">
                        <wp:posOffset>36935</wp:posOffset>
                      </wp:positionV>
                      <wp:extent cx="1432754" cy="373380"/>
                      <wp:effectExtent l="0" t="0" r="15240" b="26670"/>
                      <wp:wrapNone/>
                      <wp:docPr id="90" name="Rectangl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275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B435A" id="Rectangle 90" o:spid="_x0000_s1026" style="position:absolute;margin-left:198.05pt;margin-top:2.9pt;width:112.8pt;height:2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" filled="f" strokecolor="black [3213]" strokeweight="1.5pt"/>
                  </w:pict>
                </mc:Fallback>
              </mc:AlternateConten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3742D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3742D" w:rsidRPr="0093742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48" w:dyaOrig="264" w14:anchorId="71759928">
                <v:shape id="_x0000_i1027" type="#_x0000_t75" style="width:87.75pt;height:12.75pt" o:ole="">
                  <v:imagedata r:id="rId12" o:title=""/>
                </v:shape>
                <o:OLEObject Type="Embed" ProgID="FXEquation.Equation" ShapeID="_x0000_i1027" DrawAspect="Content" ObjectID="_1556952167" r:id="rId13"/>
              </w:object>
            </w:r>
            <w:r w:rsidRPr="0093742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A51F69" w:rsidRDefault="00A51F69" w:rsidP="00A51F6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1F69" w:rsidRDefault="00A51F69" w:rsidP="00A51F69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7872" behindDoc="0" locked="0" layoutInCell="1" allowOverlap="1" wp14:anchorId="7D22B13A" wp14:editId="36F5FE33">
                      <wp:simplePos x="0" y="0"/>
                      <wp:positionH relativeFrom="column">
                        <wp:posOffset>420370</wp:posOffset>
                      </wp:positionH>
                      <wp:positionV relativeFrom="paragraph">
                        <wp:posOffset>27686</wp:posOffset>
                      </wp:positionV>
                      <wp:extent cx="4362450" cy="114300"/>
                      <wp:effectExtent l="0" t="0" r="19050" b="1905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DF3A12" id="Group 108" o:spid="_x0000_s1026" style="position:absolute;margin-left:33.1pt;margin-top:2.2pt;width:343.5pt;height:9pt;z-index:2517278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93742D">
              <w:rPr>
                <w:rFonts w:ascii="Times New Roman" w:hAnsi="Times New Roman"/>
                <w:sz w:val="24"/>
                <w:szCs w:val="24"/>
              </w:rPr>
              <w:t>45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3742D">
              <w:rPr>
                <w:rFonts w:ascii="Times New Roman" w:hAnsi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93742D">
              <w:rPr>
                <w:rFonts w:ascii="Times New Roman" w:hAnsi="Times New Roman"/>
                <w:sz w:val="24"/>
                <w:szCs w:val="24"/>
              </w:rPr>
              <w:t>76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93742D">
              <w:rPr>
                <w:rFonts w:ascii="Times New Roman" w:hAnsi="Times New Roman"/>
                <w:sz w:val="24"/>
                <w:szCs w:val="24"/>
              </w:rPr>
              <w:t xml:space="preserve"> 784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A51F69" w:rsidRPr="009E174E" w:rsidRDefault="00A51F69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93742D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down all the factors of </w:t>
            </w:r>
            <w:r w:rsidR="00945023">
              <w:rPr>
                <w:rFonts w:ascii="Times New Roman" w:hAnsi="Times New Roman"/>
                <w:sz w:val="24"/>
                <w:szCs w:val="24"/>
              </w:rPr>
              <w:t>90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AD7E57" w:rsidRPr="00AB6AC4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AB6AC4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…………………………………………………………………………………………………..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Which i</w:t>
            </w:r>
            <w:r w:rsidR="00945023">
              <w:rPr>
                <w:rFonts w:ascii="Times New Roman" w:hAnsi="Times New Roman"/>
                <w:sz w:val="24"/>
                <w:szCs w:val="24"/>
              </w:rPr>
              <w:t>s the prime factorisation of 42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37737" w:rsidRDefault="00AD7E57" w:rsidP="0033773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66AD9F42" wp14:editId="2DC38C35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7239</wp:posOffset>
                      </wp:positionV>
                      <wp:extent cx="2724150" cy="388620"/>
                      <wp:effectExtent l="0" t="0" r="19050" b="1143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284380" id="Group 1" o:spid="_x0000_s1026" style="position:absolute;margin-left:31pt;margin-top:.55pt;width:214.5pt;height:30.6pt;z-index:25167257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337737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337737" w:rsidRPr="0033773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81" w:dyaOrig="264">
                <v:shape id="_x0000_i1028" type="#_x0000_t75" style="width:123.75pt;height:13.5pt" o:ole="">
                  <v:imagedata r:id="rId14" o:title=""/>
                </v:shape>
                <o:OLEObject Type="Embed" ProgID="FXEquation.Equation" ShapeID="_x0000_i1028" DrawAspect="Content" ObjectID="_1556952168" r:id="rId15"/>
              </w:object>
            </w:r>
            <w:r w:rsidR="0033773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33773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37737" w:rsidRPr="0033773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81" w:dyaOrig="264">
                <v:shape id="_x0000_i1029" type="#_x0000_t75" style="width:123.75pt;height:13.5pt" o:ole="">
                  <v:imagedata r:id="rId16" o:title=""/>
                </v:shape>
                <o:OLEObject Type="Embed" ProgID="FXEquation.Equation" ShapeID="_x0000_i1029" DrawAspect="Content" ObjectID="_1556952169" r:id="rId17"/>
              </w:object>
            </w:r>
            <w:r w:rsidR="0033773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D7E57" w:rsidRPr="009E174E" w:rsidRDefault="00AD7E57" w:rsidP="0033773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337737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337737" w:rsidRPr="0033773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81" w:dyaOrig="264">
                <v:shape id="_x0000_i1030" type="#_x0000_t75" style="width:123.75pt;height:13.5pt" o:ole="">
                  <v:imagedata r:id="rId18" o:title=""/>
                </v:shape>
                <o:OLEObject Type="Embed" ProgID="FXEquation.Equation" ShapeID="_x0000_i1030" DrawAspect="Content" ObjectID="_1556952170" r:id="rId19"/>
              </w:object>
            </w:r>
            <w:r w:rsidR="0033773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</w:t>
            </w:r>
            <w:r w:rsidR="0033773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</w:t>
            </w:r>
            <w:r w:rsidR="0033773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="00337737" w:rsidRPr="0033773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81" w:dyaOrig="264">
                <v:shape id="_x0000_i1031" type="#_x0000_t75" style="width:123.75pt;height:13.5pt" o:ole="">
                  <v:imagedata r:id="rId16" o:title=""/>
                </v:shape>
                <o:OLEObject Type="Embed" ProgID="FXEquation.Equation" ShapeID="_x0000_i1031" DrawAspect="Content" ObjectID="_1556952171" r:id="rId20"/>
              </w:object>
            </w:r>
            <w:r w:rsidR="0033773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Wri</w:t>
            </w:r>
            <w:r w:rsidR="00966C73">
              <w:rPr>
                <w:rFonts w:ascii="Times New Roman" w:hAnsi="Times New Roman"/>
                <w:sz w:val="24"/>
                <w:szCs w:val="24"/>
              </w:rPr>
              <w:t>te the prime factorisation of 770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Pr="009E174E" w:rsidRDefault="00966C73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D822570" wp14:editId="64E33159">
                      <wp:simplePos x="0" y="0"/>
                      <wp:positionH relativeFrom="column">
                        <wp:posOffset>1223518</wp:posOffset>
                      </wp:positionH>
                      <wp:positionV relativeFrom="paragraph">
                        <wp:posOffset>75057</wp:posOffset>
                      </wp:positionV>
                      <wp:extent cx="3361944" cy="373380"/>
                      <wp:effectExtent l="0" t="0" r="10160" b="26670"/>
                      <wp:wrapNone/>
                      <wp:docPr id="113" name="Rectangle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6194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AD0E40" id="Rectangle 113" o:spid="_x0000_s1026" style="position:absolute;margin-left:96.35pt;margin-top:5.9pt;width:264.7pt;height:29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701F5B" w:rsidP="00A85207">
            <w:pPr>
              <w:tabs>
                <w:tab w:val="left" w:pos="8295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number is a perfect square and a perfect cube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? </w:t>
            </w:r>
            <w:r w:rsidR="00A85207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39809123" wp14:editId="144CBAFE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24086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E9062A" id="Group 28" o:spid="_x0000_s1026" style="position:absolute;margin-left:31pt;margin-top:1.9pt;width:343.5pt;height:9pt;z-index:2516736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Gk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DHpoGk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>16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25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701F5B">
              <w:rPr>
                <w:rFonts w:ascii="Times New Roman" w:hAnsi="Times New Roman"/>
                <w:sz w:val="24"/>
                <w:szCs w:val="24"/>
              </w:rPr>
              <w:t>49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701F5B">
              <w:rPr>
                <w:rFonts w:ascii="Times New Roman" w:hAnsi="Times New Roman"/>
                <w:sz w:val="24"/>
                <w:szCs w:val="24"/>
              </w:rPr>
              <w:t>64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Default="00701F5B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many composite numbers are </w:t>
            </w:r>
            <w:r w:rsidR="00AC744D">
              <w:rPr>
                <w:rFonts w:ascii="Times New Roman" w:hAnsi="Times New Roman"/>
                <w:sz w:val="24"/>
                <w:szCs w:val="24"/>
              </w:rPr>
              <w:t>greater than 20 and less than 40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C744D" w:rsidRPr="009E174E" w:rsidRDefault="00AC744D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C744D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5A705AA" wp14:editId="23915142">
                      <wp:simplePos x="0" y="0"/>
                      <wp:positionH relativeFrom="column">
                        <wp:posOffset>396240</wp:posOffset>
                      </wp:positionH>
                      <wp:positionV relativeFrom="paragraph">
                        <wp:posOffset>16510</wp:posOffset>
                      </wp:positionV>
                      <wp:extent cx="4362450" cy="114300"/>
                      <wp:effectExtent l="0" t="0" r="19050" b="1905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B799E9" id="Group 114" o:spid="_x0000_s1026" style="position:absolute;margin-left:31.2pt;margin-top:1.3pt;width:343.5pt;height:9pt;z-index:2517319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GDwwAAANwAAAAPAAAAZHJzL2Rvd25yZXYueG1sRE9Na8JA&#10;EL0X/A/LCF6Kbiy0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4/shg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12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14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290F5E5" wp14:editId="6E36413C">
                      <wp:simplePos x="0" y="0"/>
                      <wp:positionH relativeFrom="column">
                        <wp:posOffset>4384347</wp:posOffset>
                      </wp:positionH>
                      <wp:positionV relativeFrom="paragraph">
                        <wp:posOffset>162690</wp:posOffset>
                      </wp:positionV>
                      <wp:extent cx="754380" cy="373380"/>
                      <wp:effectExtent l="12700" t="11430" r="13970" b="15240"/>
                      <wp:wrapNone/>
                      <wp:docPr id="30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8B8365" id="Rectangle 30" o:spid="_x0000_s1026" style="position:absolute;margin-left:345.2pt;margin-top:12.8pt;width:59.4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" filled="f" strokecolor="black [3213]" strokeweight="1.5pt"/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>What is the value of</w:t>
            </w:r>
            <w:r w:rsidR="00AC744D" w:rsidRPr="00AC74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AC744D" w:rsidRPr="00AC744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58" w:dyaOrig="351">
                <v:shape id="_x0000_i1032" type="#_x0000_t75" style="width:23.25pt;height:17.25pt" o:ole="">
                  <v:imagedata r:id="rId21" o:title=""/>
                </v:shape>
                <o:OLEObject Type="Embed" ProgID="FXEquation.Equation" ShapeID="_x0000_i1032" DrawAspect="Content" ObjectID="_1556952172" r:id="rId22"/>
              </w:object>
            </w:r>
            <w:r w:rsidR="00AC744D" w:rsidRPr="00AC74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Write the following calculation in index notation:</w:t>
            </w:r>
          </w:p>
          <w:p w:rsidR="00AD7E57" w:rsidRPr="00AC744D" w:rsidRDefault="00AD7E57" w:rsidP="00AD7E57">
            <w:pPr>
              <w:rPr>
                <w:rFonts w:ascii="Times New Roman" w:hAnsi="Times New Roman"/>
                <w:position w:val="-14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AC744D" w:rsidRPr="00AC744D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3374" w:dyaOrig="742" w14:anchorId="32717BFB">
                <v:shape id="_x0000_i1033" type="#_x0000_t75" style="width:168pt;height:37.5pt" o:ole="">
                  <v:imagedata r:id="rId23" o:title=""/>
                </v:shape>
                <o:OLEObject Type="Embed" ProgID="FXEquation.Equation" ShapeID="_x0000_i1033" DrawAspect="Content" ObjectID="_1556952173" r:id="rId24"/>
              </w:objec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151D56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next perfect square after 64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CD7078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D59F88B">
                      <wp:simplePos x="0" y="0"/>
                      <wp:positionH relativeFrom="column">
                        <wp:posOffset>1467485</wp:posOffset>
                      </wp:positionH>
                      <wp:positionV relativeFrom="paragraph">
                        <wp:posOffset>93345</wp:posOffset>
                      </wp:positionV>
                      <wp:extent cx="754380" cy="373380"/>
                      <wp:effectExtent l="12700" t="13970" r="13970" b="12700"/>
                      <wp:wrapNone/>
                      <wp:docPr id="79" name="Rectangl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C4B1B0" id="Rectangle 66" o:spid="_x0000_s1026" style="position:absolute;margin-left:115.55pt;margin-top:7.35pt;width:59.4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" filled="f" strokecolor="black [3213]" strokeweight="1.5pt"/>
                  </w:pict>
                </mc:Fallback>
              </mc:AlternateConten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1D56" w:rsidRDefault="00151D56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51D5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70" w:dyaOrig="386">
                <v:shape id="_x0000_i1034" type="#_x0000_t75" style="width:23.25pt;height:19.5pt" o:ole="">
                  <v:imagedata r:id="rId25" o:title=""/>
                </v:shape>
                <o:OLEObject Type="Embed" ProgID="FXEquation.Equation" ShapeID="_x0000_i1034" DrawAspect="Content" ObjectID="_1556952174" r:id="rId2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lies b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>etween which two whole nu</w:t>
            </w:r>
            <w:r w:rsidR="00AD7E57">
              <w:rPr>
                <w:rFonts w:ascii="Times New Roman" w:hAnsi="Times New Roman"/>
                <w:sz w:val="24"/>
                <w:szCs w:val="24"/>
              </w:rPr>
              <w:t>mbers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151D56" w:rsidRDefault="00151D56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AFB4DF8">
                      <wp:simplePos x="0" y="0"/>
                      <wp:positionH relativeFrom="column">
                        <wp:posOffset>1955165</wp:posOffset>
                      </wp:positionH>
                      <wp:positionV relativeFrom="paragraph">
                        <wp:posOffset>120269</wp:posOffset>
                      </wp:positionV>
                      <wp:extent cx="754380" cy="373380"/>
                      <wp:effectExtent l="14605" t="18415" r="12065" b="17780"/>
                      <wp:wrapNone/>
                      <wp:docPr id="7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BF0F2B" id="Rectangle 68" o:spid="_x0000_s1026" style="position:absolute;margin-left:153.95pt;margin-top:9.45pt;width:59.4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5EAF97C">
                      <wp:simplePos x="0" y="0"/>
                      <wp:positionH relativeFrom="column">
                        <wp:posOffset>627380</wp:posOffset>
                      </wp:positionH>
                      <wp:positionV relativeFrom="paragraph">
                        <wp:posOffset>124841</wp:posOffset>
                      </wp:positionV>
                      <wp:extent cx="754380" cy="373380"/>
                      <wp:effectExtent l="10795" t="12700" r="15875" b="13970"/>
                      <wp:wrapNone/>
                      <wp:docPr id="77" name="Rectangle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E7CA2" id="Rectangle 69" o:spid="_x0000_s1026" style="position:absolute;margin-left:49.4pt;margin-top:9.85pt;width:59.4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" filled="f" strokecolor="black [3213]" strokeweight="1.5pt"/>
                  </w:pict>
                </mc:Fallback>
              </mc:AlternateConten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   and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Which of the</w:t>
            </w:r>
            <w:r w:rsidR="00FB1560">
              <w:rPr>
                <w:rFonts w:ascii="Times New Roman" w:hAnsi="Times New Roman"/>
                <w:sz w:val="24"/>
                <w:szCs w:val="24"/>
              </w:rPr>
              <w:t xml:space="preserve"> numbers below is divisible by 5 and by 2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CD7078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2BF39B8D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25400</wp:posOffset>
                      </wp:positionV>
                      <wp:extent cx="4362450" cy="114300"/>
                      <wp:effectExtent l="15240" t="6350" r="13335" b="12700"/>
                      <wp:wrapNone/>
                      <wp:docPr id="71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7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F18187" id="Group 17" o:spid="_x0000_s1026" style="position:absolute;margin-left:29.5pt;margin-top:2pt;width:343.5pt;height:9pt;z-index:2516776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NF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7BH6/pB8gl08AAAD//wMAUEsBAi0AFAAGAAgAAAAhANvh9svuAAAAhQEAABMAAAAAAAAAAAAA&#10;AAAAAAAAAFtDb250ZW50X1R5cGVzXS54bWxQSwECLQAUAAYACAAAACEAWvQsW78AAAAVAQAACwAA&#10;AAAAAAAAAAAAAAAfAQAAX3JlbHMvLnJlbHNQSwECLQAUAAYACAAAACEAB7nTRc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FB1560">
              <w:rPr>
                <w:rFonts w:ascii="Times New Roman" w:hAnsi="Times New Roman"/>
                <w:sz w:val="24"/>
                <w:szCs w:val="24"/>
              </w:rPr>
              <w:t>125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FB1560">
              <w:rPr>
                <w:rFonts w:ascii="Times New Roman" w:hAnsi="Times New Roman"/>
                <w:sz w:val="24"/>
                <w:szCs w:val="24"/>
              </w:rPr>
              <w:t>126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FB1560">
              <w:rPr>
                <w:rFonts w:ascii="Times New Roman" w:hAnsi="Times New Roman"/>
                <w:sz w:val="24"/>
                <w:szCs w:val="24"/>
              </w:rPr>
              <w:t>128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FB1560">
              <w:rPr>
                <w:rFonts w:ascii="Times New Roman" w:hAnsi="Times New Roman"/>
                <w:sz w:val="24"/>
                <w:szCs w:val="24"/>
              </w:rPr>
              <w:t>130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Which of the following can be used to determi</w:t>
            </w:r>
            <w:r w:rsidR="00BB7FE6">
              <w:rPr>
                <w:rFonts w:ascii="Times New Roman" w:hAnsi="Times New Roman"/>
                <w:sz w:val="24"/>
                <w:szCs w:val="24"/>
              </w:rPr>
              <w:t>ne if a number is divisible by 6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01815085" wp14:editId="58FABA2F">
                      <wp:simplePos x="0" y="0"/>
                      <wp:positionH relativeFrom="column">
                        <wp:posOffset>405720</wp:posOffset>
                      </wp:positionH>
                      <wp:positionV relativeFrom="paragraph">
                        <wp:posOffset>15065</wp:posOffset>
                      </wp:positionV>
                      <wp:extent cx="213360" cy="883920"/>
                      <wp:effectExtent l="0" t="0" r="15240" b="1143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5AE38B" id="Group 22" o:spid="_x0000_s1026" style="position:absolute;margin-left:31.95pt;margin-top:1.2pt;width:16.8pt;height:69.6pt;z-index:25167872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SyV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N3hLJX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kO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LKtiQ7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d5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2h/uX8ANkdgMAAP//AwBQSwECLQAUAAYACAAAACEA2+H2y+4AAACFAQAAEwAAAAAAAAAA&#10;AAAAAAAAAAAAW0NvbnRlbnRfVHlwZXNdLnhtbFBLAQItABQABgAIAAAAIQBa9CxbvwAAABUBAAAL&#10;AAAAAAAAAAAAAAAAAB8BAABfcmVscy8ucmVsc1BLAQItABQABgAIAAAAIQBCfxd5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 w:rsidR="00BB7FE6">
              <w:rPr>
                <w:rFonts w:ascii="Times New Roman" w:hAnsi="Times New Roman"/>
                <w:sz w:val="24"/>
                <w:szCs w:val="24"/>
              </w:rPr>
              <w:t>last digit is a multiple of 2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B7FE6">
              <w:rPr>
                <w:rFonts w:ascii="Times New Roman" w:hAnsi="Times New Roman"/>
                <w:sz w:val="24"/>
                <w:szCs w:val="24"/>
              </w:rPr>
              <w:t>The sum of the digits is a multiple of 3</w:t>
            </w:r>
            <w:r w:rsidR="00BB7FE6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B7FE6">
              <w:rPr>
                <w:rFonts w:ascii="Times New Roman" w:hAnsi="Times New Roman"/>
                <w:sz w:val="24"/>
                <w:szCs w:val="24"/>
              </w:rPr>
              <w:t>The last digit is a multiple of 2 and the sum of the digits is a multiple of 3</w:t>
            </w:r>
            <w:r w:rsidR="00BB7FE6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BB7FE6">
              <w:rPr>
                <w:rFonts w:ascii="Times New Roman" w:hAnsi="Times New Roman"/>
                <w:sz w:val="24"/>
                <w:szCs w:val="24"/>
              </w:rPr>
              <w:t>The last digit is a multiple of 6 and the sum of the digits is a multiple of 2</w:t>
            </w:r>
            <w:r w:rsidR="00BB7FE6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F652F7C" wp14:editId="17DBA508">
                      <wp:simplePos x="0" y="0"/>
                      <wp:positionH relativeFrom="column">
                        <wp:posOffset>4159958</wp:posOffset>
                      </wp:positionH>
                      <wp:positionV relativeFrom="paragraph">
                        <wp:posOffset>127024</wp:posOffset>
                      </wp:positionV>
                      <wp:extent cx="754380" cy="373380"/>
                      <wp:effectExtent l="12700" t="11430" r="13970" b="15240"/>
                      <wp:wrapNone/>
                      <wp:docPr id="35" name="Rectangle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780AF7" id="Rectangle 35" o:spid="_x0000_s1026" style="position:absolute;margin-left:327.55pt;margin-top:10pt;width:59.4pt;height:2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Evaluate  </w:t>
            </w:r>
            <w:r w:rsidR="00BB7FE6" w:rsidRPr="00BB7FE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320" w:dyaOrig="604" w14:anchorId="25C57BF0">
                <v:shape id="_x0000_i1035" type="#_x0000_t75" style="width:65.25pt;height:30.75pt" o:ole="">
                  <v:imagedata r:id="rId27" o:title=""/>
                </v:shape>
                <o:OLEObject Type="Embed" ProgID="FXEquation.Equation" ShapeID="_x0000_i1035" DrawAspect="Content" ObjectID="_1556952175" r:id="rId2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B867D9" w:rsidRDefault="00AD7E57" w:rsidP="00AD7E57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867D9">
              <w:rPr>
                <w:rFonts w:ascii="Times New Roman" w:hAnsi="Times New Roman"/>
                <w:sz w:val="24"/>
                <w:szCs w:val="24"/>
              </w:rPr>
              <w:t xml:space="preserve">Using the facts that </w:t>
            </w:r>
            <w:r w:rsidR="00B867D9" w:rsidRPr="00B867D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028" w:dyaOrig="386" w14:anchorId="1CF22A24">
                <v:shape id="_x0000_i1036" type="#_x0000_t75" style="width:151.5pt;height:19.5pt" o:ole="">
                  <v:imagedata r:id="rId29" o:title=""/>
                </v:shape>
                <o:OLEObject Type="Embed" ProgID="FXEquation.Equation" ShapeID="_x0000_i1036" DrawAspect="Content" ObjectID="_1556952176" r:id="rId30"/>
              </w:object>
            </w:r>
            <w:r w:rsidRPr="00B867D9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AD7E57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Which </w:t>
            </w:r>
            <w:r w:rsidR="00B867D9">
              <w:rPr>
                <w:rFonts w:ascii="Times New Roman" w:hAnsi="Times New Roman"/>
                <w:position w:val="-6"/>
                <w:sz w:val="24"/>
                <w:szCs w:val="24"/>
              </w:rPr>
              <w:t>statement is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not true?</w:t>
            </w:r>
          </w:p>
          <w:p w:rsidR="00AD7E57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0CDE5272" wp14:editId="480DA03A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80264</wp:posOffset>
                      </wp:positionV>
                      <wp:extent cx="2722451" cy="724571"/>
                      <wp:effectExtent l="0" t="0" r="20955" b="18415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2451" cy="724571"/>
                                <a:chOff x="0" y="0"/>
                                <a:chExt cx="2722451" cy="724571"/>
                              </a:xfrm>
                            </wpg:grpSpPr>
                            <wps:wsp>
                              <wps:cNvPr id="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100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1001" y="611541"/>
                                  <a:ext cx="171450" cy="11239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611541"/>
                                  <a:ext cx="171450" cy="11303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61358F" id="Group 34" o:spid="_x0000_s1026" style="position:absolute;margin-left:27.85pt;margin-top:6.3pt;width:214.35pt;height:57.05pt;z-index:251682816" coordsize="27224,7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6" o:spid="_x0000_s1028" style="position:absolute;left:255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3" o:spid="_x0000_s1029" style="position:absolute;left:25510;top:6115;width:1714;height:112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  <v:roundrect id="AutoShape 5" o:spid="_x0000_s1030" style="position:absolute;top:6115;width:1714;height:11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</w:t>
            </w:r>
            <w:r w:rsidR="00B867D9" w:rsidRPr="00B867D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128" w:dyaOrig="386" w14:anchorId="11475A7B">
                <v:shape id="_x0000_i1037" type="#_x0000_t75" style="width:107.25pt;height:20.25pt" o:ole="">
                  <v:imagedata r:id="rId31" o:title=""/>
                </v:shape>
                <o:OLEObject Type="Embed" ProgID="FXEquation.Equation" ShapeID="_x0000_i1037" DrawAspect="Content" ObjectID="_1556952177" r:id="rId32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="00B867D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B867D9" w:rsidRPr="00B867D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368" w:dyaOrig="386">
                <v:shape id="_x0000_i1038" type="#_x0000_t75" style="width:119.25pt;height:20.25pt" o:ole="">
                  <v:imagedata r:id="rId33" o:title=""/>
                </v:shape>
                <o:OLEObject Type="Embed" ProgID="FXEquation.Equation" ShapeID="_x0000_i1038" DrawAspect="Content" ObjectID="_1556952178" r:id="rId34"/>
              </w:object>
            </w:r>
          </w:p>
          <w:p w:rsidR="00AD7E57" w:rsidRDefault="00AD7E57" w:rsidP="00AD7E57">
            <w:pPr>
              <w:spacing w:after="24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AD7E57" w:rsidRPr="009E174E" w:rsidRDefault="00AD7E57" w:rsidP="00AD7E57">
            <w:pPr>
              <w:spacing w:after="24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B867D9" w:rsidRPr="00B867D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188" w:dyaOrig="386">
                <v:shape id="_x0000_i1039" type="#_x0000_t75" style="width:110.25pt;height:20.25pt" o:ole="">
                  <v:imagedata r:id="rId35" o:title=""/>
                </v:shape>
                <o:OLEObject Type="Embed" ProgID="FXEquation.Equation" ShapeID="_x0000_i1039" DrawAspect="Content" ObjectID="_1556952179" r:id="rId36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B867D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B867D9" w:rsidRPr="00B867D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158" w:dyaOrig="386">
                <v:shape id="_x0000_i1040" type="#_x0000_t75" style="width:108.75pt;height:20.25pt" o:ole="">
                  <v:imagedata r:id="rId37" o:title=""/>
                </v:shape>
                <o:OLEObject Type="Embed" ProgID="FXEquation.Equation" ShapeID="_x0000_i1040" DrawAspect="Content" ObjectID="_1556952180" r:id="rId3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1D0FC9" w:rsidRDefault="001D0FC9" w:rsidP="00AD7E57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 w:rsidRPr="001D0FC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6518" w:dyaOrig="386" w14:anchorId="2700D66E">
                <v:shape id="_x0000_i1041" type="#_x0000_t75" style="width:325.5pt;height:19.5pt" o:ole="">
                  <v:imagedata r:id="rId39" o:title=""/>
                </v:shape>
                <o:OLEObject Type="Embed" ProgID="FXEquation.Equation" ShapeID="_x0000_i1041" DrawAspect="Content" ObjectID="_1556952181" r:id="rId40"/>
              </w:objec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AD7E57" w:rsidRPr="009E174E" w:rsidRDefault="00CD7078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4DC8AF7B">
                      <wp:simplePos x="0" y="0"/>
                      <wp:positionH relativeFrom="column">
                        <wp:posOffset>322580</wp:posOffset>
                      </wp:positionH>
                      <wp:positionV relativeFrom="paragraph">
                        <wp:posOffset>22860</wp:posOffset>
                      </wp:positionV>
                      <wp:extent cx="4362450" cy="114300"/>
                      <wp:effectExtent l="10795" t="8890" r="8255" b="10160"/>
                      <wp:wrapNone/>
                      <wp:docPr id="66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6780E3" id="Group 70" o:spid="_x0000_s1026" style="position:absolute;margin-left:25.4pt;margin-top:1.8pt;width:343.5pt;height:9pt;z-index:2516817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" strokecolor="black [3213]" strokeweight="1pt"/>
                    </v:group>
                  </w:pict>
                </mc:Fallback>
              </mc:AlternateConten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1D0FC9">
              <w:rPr>
                <w:rFonts w:ascii="Times New Roman" w:hAnsi="Times New Roman"/>
                <w:sz w:val="24"/>
                <w:szCs w:val="24"/>
              </w:rPr>
              <w:t>42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1D0FC9">
              <w:rPr>
                <w:rFonts w:ascii="Times New Roman" w:hAnsi="Times New Roman"/>
                <w:sz w:val="24"/>
                <w:szCs w:val="24"/>
              </w:rPr>
              <w:t>48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1D0FC9">
              <w:rPr>
                <w:rFonts w:ascii="Times New Roman" w:hAnsi="Times New Roman"/>
                <w:sz w:val="24"/>
                <w:szCs w:val="24"/>
              </w:rPr>
              <w:t xml:space="preserve">63 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1D0FC9">
              <w:rPr>
                <w:rFonts w:ascii="Times New Roman" w:hAnsi="Times New Roman"/>
                <w:sz w:val="24"/>
                <w:szCs w:val="24"/>
              </w:rPr>
              <w:t>126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pStyle w:val="QuestionStyle"/>
            </w:pPr>
            <w:r w:rsidRPr="009E174E">
              <w:t>Write one of the symbols  &gt; , &lt; or = in the box to correctly complete the sentence below.</w:t>
            </w:r>
          </w:p>
          <w:p w:rsidR="001D0FC9" w:rsidRDefault="001D0FC9" w:rsidP="00AD7E57">
            <w:pPr>
              <w:pStyle w:val="QuestionStyle"/>
            </w:pPr>
            <w:r>
              <w:t xml:space="preserve">  </w:t>
            </w:r>
          </w:p>
          <w:p w:rsidR="00AD7E57" w:rsidRPr="00C47E85" w:rsidRDefault="001D0FC9" w:rsidP="00AD7E57">
            <w:pPr>
              <w:pStyle w:val="QuestionStyle"/>
              <w:rPr>
                <w:position w:val="-14"/>
              </w:rPr>
            </w:pPr>
            <w:r>
              <w:t xml:space="preserve">                           </w:t>
            </w:r>
            <w:r w:rsidRPr="001D0FC9">
              <w:rPr>
                <w:color w:val="FF0000"/>
                <w:position w:val="-14"/>
              </w:rPr>
              <w:object w:dxaOrig="2542" w:dyaOrig="533">
                <v:shape id="_x0000_i1042" type="#_x0000_t75" style="width:126.75pt;height:27pt" o:ole="">
                  <v:imagedata r:id="rId41" o:title=""/>
                </v:shape>
                <o:OLEObject Type="Embed" ProgID="FXEquation.Equation" ShapeID="_x0000_i1042" DrawAspect="Content" ObjectID="_1556952182" r:id="rId42"/>
              </w:object>
            </w:r>
            <w:r w:rsidRPr="001D0FC9">
              <w:rPr>
                <w:position w:val="-14"/>
              </w:rPr>
              <w:t xml:space="preserve"> </w:t>
            </w:r>
            <w:r w:rsidR="00AD7E57" w:rsidRPr="001D0FC9">
              <w:rPr>
                <w:position w:val="-14"/>
              </w:rPr>
              <w:t xml:space="preserve">                                   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pStyle w:val="QuestionStyle"/>
            </w:pPr>
            <w:r w:rsidRPr="009E174E">
              <w:t>Which of the following statements is true?</w:t>
            </w:r>
          </w:p>
          <w:p w:rsidR="00AD7E57" w:rsidRPr="009E174E" w:rsidRDefault="00AD7E57" w:rsidP="00AD7E57">
            <w:pPr>
              <w:pStyle w:val="QuestionStyle"/>
            </w:pPr>
          </w:p>
          <w:p w:rsidR="00AD7E57" w:rsidRPr="009E174E" w:rsidRDefault="00AD7E57" w:rsidP="00AD7E57">
            <w:pPr>
              <w:pStyle w:val="QuestionStyle"/>
            </w:pPr>
            <w:r w:rsidRPr="009E174E">
              <w:t xml:space="preserve">                Statement I                                Statement II</w:t>
            </w:r>
          </w:p>
          <w:p w:rsidR="00AD7E57" w:rsidRPr="00C47E85" w:rsidRDefault="00AD7E57" w:rsidP="00AD7E57">
            <w:pPr>
              <w:pStyle w:val="QuestionStyle"/>
              <w:rPr>
                <w:position w:val="-8"/>
              </w:rPr>
            </w:pPr>
            <w:r w:rsidRPr="009E174E">
              <w:t xml:space="preserve">                  </w:t>
            </w:r>
            <w:r w:rsidR="00C47E85" w:rsidRPr="00C47E85">
              <w:rPr>
                <w:color w:val="FF0000"/>
                <w:position w:val="-8"/>
              </w:rPr>
              <w:object w:dxaOrig="4132" w:dyaOrig="386" w14:anchorId="39B09259">
                <v:shape id="_x0000_i1043" type="#_x0000_t75" style="width:207pt;height:19.5pt" o:ole="">
                  <v:imagedata r:id="rId43" o:title=""/>
                </v:shape>
                <o:OLEObject Type="Embed" ProgID="FXEquation.Equation" ShapeID="_x0000_i1043" DrawAspect="Content" ObjectID="_1556952183" r:id="rId44"/>
              </w:object>
            </w:r>
            <w:r w:rsidRPr="00C47E85">
              <w:rPr>
                <w:position w:val="-8"/>
              </w:rPr>
              <w:t xml:space="preserve"> </w:t>
            </w:r>
          </w:p>
          <w:p w:rsidR="00AD7E57" w:rsidRPr="009E174E" w:rsidRDefault="00AD7E57" w:rsidP="00AD7E57">
            <w:pPr>
              <w:pStyle w:val="QuestionStyle"/>
              <w:rPr>
                <w:position w:val="-2"/>
              </w:rPr>
            </w:pPr>
          </w:p>
          <w:p w:rsidR="00AD7E57" w:rsidRPr="009E174E" w:rsidRDefault="00CD7078" w:rsidP="00AD7E57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6DED0A49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24130</wp:posOffset>
                      </wp:positionV>
                      <wp:extent cx="2929890" cy="388620"/>
                      <wp:effectExtent l="12065" t="10160" r="10795" b="10795"/>
                      <wp:wrapNone/>
                      <wp:docPr id="61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29890" cy="388620"/>
                                <a:chOff x="0" y="0"/>
                                <a:chExt cx="29298" cy="3886"/>
                              </a:xfrm>
                            </wpg:grpSpPr>
                            <wps:wsp>
                              <wps:cNvPr id="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274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348425" id="Group 116" o:spid="_x0000_s1026" style="position:absolute;margin-left:21.75pt;margin-top:1.9pt;width:230.7pt;height:30.6pt;z-index:251684864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">
                      <v:roundrect id="AutoShape 3" o:spid="_x0000_s1027" style="position:absolute;left:27584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EWY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8DM8v6QfIxS8AAAD//wMAUEsBAi0AFAAGAAgAAAAhANvh9svuAAAAhQEAABMAAAAAAAAAAAAA&#10;AAAAAAAAAFtDb250ZW50X1R5cGVzXS54bWxQSwECLQAUAAYACAAAACEAWvQsW78AAAAVAQAACwAA&#10;AAAAAAAAAAAAAAAfAQAAX3JlbHMvLnJlbHNQSwECLQAUAAYACAAAACEAgmBFmM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="00AD7E57" w:rsidRPr="009E174E">
              <w:t xml:space="preserve">             </w:t>
            </w:r>
            <w:r w:rsidR="00AD7E57">
              <w:t xml:space="preserve">  </w:t>
            </w:r>
            <w:r w:rsidR="00AD7E57" w:rsidRPr="009E174E">
              <w:t>Both statements are true.                                   Neither statement is true.</w:t>
            </w:r>
          </w:p>
          <w:p w:rsidR="00AD7E57" w:rsidRPr="009E174E" w:rsidRDefault="00C47E85" w:rsidP="00AD7E57">
            <w:pPr>
              <w:pStyle w:val="QuestionStyle"/>
            </w:pPr>
            <w:r w:rsidRPr="009E174E">
              <w:t xml:space="preserve">              </w:t>
            </w:r>
            <w:r>
              <w:t xml:space="preserve"> Only Statement I</w:t>
            </w:r>
            <w:r w:rsidRPr="009E174E">
              <w:t xml:space="preserve"> is true.                                   </w:t>
            </w:r>
            <w:r>
              <w:t xml:space="preserve">Only </w:t>
            </w:r>
            <w:r w:rsidRPr="009E174E">
              <w:t>Statement II is true.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Which is</w:t>
            </w:r>
            <w:r w:rsidRPr="0003082D">
              <w:rPr>
                <w:rFonts w:ascii="Times New Roman" w:hAnsi="Times New Roman"/>
                <w:b/>
                <w:sz w:val="24"/>
                <w:szCs w:val="24"/>
              </w:rPr>
              <w:t xml:space="preserve"> not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true?</w:t>
            </w: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AD7E57" w:rsidRPr="009E174E" w:rsidRDefault="00CD7078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772A1224">
                      <wp:simplePos x="0" y="0"/>
                      <wp:positionH relativeFrom="column">
                        <wp:posOffset>338455</wp:posOffset>
                      </wp:positionH>
                      <wp:positionV relativeFrom="paragraph">
                        <wp:posOffset>36195</wp:posOffset>
                      </wp:positionV>
                      <wp:extent cx="2929890" cy="388620"/>
                      <wp:effectExtent l="7620" t="6985" r="15240" b="13970"/>
                      <wp:wrapNone/>
                      <wp:docPr id="56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29890" cy="388620"/>
                                <a:chOff x="0" y="0"/>
                                <a:chExt cx="29298" cy="3886"/>
                              </a:xfrm>
                            </wpg:grpSpPr>
                            <wps:wsp>
                              <wps:cNvPr id="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274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B9E219" id="Group 121" o:spid="_x0000_s1026" style="position:absolute;margin-left:26.65pt;margin-top:2.85pt;width:230.7pt;height:30.6pt;z-index:251685888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">
                      <v:roundrect id="AutoShape 3" o:spid="_x0000_s1027" style="position:absolute;left:27584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" strokecolor="black [3213]" strokeweight="1pt"/>
                    </v:group>
                  </w:pict>
                </mc:Fallback>
              </mc:AlternateConten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0A436B" w:rsidRPr="000A436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120" w:dyaOrig="386" w14:anchorId="2406EBD6">
                <v:shape id="_x0000_i1044" type="#_x0000_t75" style="width:107.25pt;height:18.75pt" o:ole="">
                  <v:imagedata r:id="rId45" o:title=""/>
                </v:shape>
                <o:OLEObject Type="Embed" ProgID="FXEquation.Equation" ShapeID="_x0000_i1044" DrawAspect="Content" ObjectID="_1556952184" r:id="rId46"/>
              </w:objec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  </w:t>
            </w:r>
            <w:r w:rsidR="000A436B" w:rsidRPr="000A436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060" w:dyaOrig="386">
                <v:shape id="_x0000_i1045" type="#_x0000_t75" style="width:104.25pt;height:18.75pt" o:ole="">
                  <v:imagedata r:id="rId47" o:title=""/>
                </v:shape>
                <o:OLEObject Type="Embed" ProgID="FXEquation.Equation" ShapeID="_x0000_i1045" DrawAspect="Content" ObjectID="_1556952185" r:id="rId48"/>
              </w:objec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0A436B" w:rsidRPr="000A436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240" w:dyaOrig="386">
                <v:shape id="_x0000_i1046" type="#_x0000_t75" style="width:113.25pt;height:18.75pt" o:ole="">
                  <v:imagedata r:id="rId49" o:title=""/>
                </v:shape>
                <o:OLEObject Type="Embed" ProgID="FXEquation.Equation" ShapeID="_x0000_i1046" DrawAspect="Content" ObjectID="_1556952186" r:id="rId50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="000A436B" w:rsidRPr="000A436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240" w:dyaOrig="386">
                <v:shape id="_x0000_i1047" type="#_x0000_t75" style="width:113.25pt;height:18.75pt" o:ole="">
                  <v:imagedata r:id="rId51" o:title=""/>
                </v:shape>
                <o:OLEObject Type="Embed" ProgID="FXEquation.Equation" ShapeID="_x0000_i1047" DrawAspect="Content" ObjectID="_1556952187" r:id="rId52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For any three numbers </w:t>
            </w:r>
            <w:r w:rsidR="000A436B">
              <w:rPr>
                <w:rFonts w:ascii="Times New Roman" w:hAnsi="Times New Roman"/>
                <w:i/>
                <w:sz w:val="24"/>
                <w:szCs w:val="24"/>
              </w:rPr>
              <w:t>p,  q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0A436B">
              <w:rPr>
                <w:rFonts w:ascii="Times New Roman" w:hAnsi="Times New Roman"/>
                <w:i/>
                <w:sz w:val="24"/>
                <w:szCs w:val="24"/>
              </w:rPr>
              <w:t>r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which statement is </w:t>
            </w:r>
            <w:r w:rsidRPr="003A7939">
              <w:rPr>
                <w:rFonts w:ascii="Times New Roman" w:hAnsi="Times New Roman"/>
                <w:b/>
                <w:sz w:val="24"/>
                <w:szCs w:val="24"/>
              </w:rPr>
              <w:t xml:space="preserve">not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always true?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CD7078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1C9F93E0">
                      <wp:simplePos x="0" y="0"/>
                      <wp:positionH relativeFrom="column">
                        <wp:posOffset>480060</wp:posOffset>
                      </wp:positionH>
                      <wp:positionV relativeFrom="paragraph">
                        <wp:posOffset>35560</wp:posOffset>
                      </wp:positionV>
                      <wp:extent cx="210185" cy="919480"/>
                      <wp:effectExtent l="6350" t="8255" r="12065" b="15240"/>
                      <wp:wrapNone/>
                      <wp:docPr id="51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185" cy="919480"/>
                                <a:chOff x="0" y="0"/>
                                <a:chExt cx="1714" cy="9448"/>
                              </a:xfrm>
                            </wpg:grpSpPr>
                            <wps:wsp>
                              <wps:cNvPr id="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F4F925" id="Group 80" o:spid="_x0000_s1026" style="position:absolute;margin-left:37.8pt;margin-top:2.8pt;width:16.55pt;height:72.4pt;z-index:25168691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8l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Myn8Psl/QC5+QEAAP//AwBQSwECLQAUAAYACAAAACEA2+H2y+4AAACFAQAAEwAAAAAAAAAAAAAA&#10;AAAAAAAAW0NvbnRlbnRfVHlwZXNdLnhtbFBLAQItABQABgAIAAAAIQBa9CxbvwAAABUBAAALAAAA&#10;AAAAAAAAAAAAAB8BAABfcmVscy8ucmVsc1BLAQItABQABgAIAAAAIQBMDI8l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0A436B" w:rsidRPr="000A436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870" w:dyaOrig="310" w14:anchorId="30F8CCD2">
                <v:shape id="_x0000_i1048" type="#_x0000_t75" style="width:143.25pt;height:15pt" o:ole="">
                  <v:imagedata r:id="rId53" o:title=""/>
                </v:shape>
                <o:OLEObject Type="Embed" ProgID="FXEquation.Equation" ShapeID="_x0000_i1048" DrawAspect="Content" ObjectID="_1556952188" r:id="rId54"/>
              </w:objec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A436B" w:rsidRPr="000A436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870" w:dyaOrig="310">
                <v:shape id="_x0000_i1049" type="#_x0000_t75" style="width:143.25pt;height:15pt" o:ole="">
                  <v:imagedata r:id="rId55" o:title=""/>
                </v:shape>
                <o:OLEObject Type="Embed" ProgID="FXEquation.Equation" ShapeID="_x0000_i1049" DrawAspect="Content" ObjectID="_1556952189" r:id="rId56"/>
              </w:object>
            </w:r>
          </w:p>
          <w:p w:rsidR="00AD7E57" w:rsidRPr="00E80F7B" w:rsidRDefault="00AD7E57" w:rsidP="00AD7E57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80F7B" w:rsidRPr="00E80F7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110" w:dyaOrig="310">
                <v:shape id="_x0000_i1050" type="#_x0000_t75" style="width:155.25pt;height:15pt" o:ole="">
                  <v:imagedata r:id="rId57" o:title=""/>
                </v:shape>
                <o:OLEObject Type="Embed" ProgID="FXEquation.Equation" ShapeID="_x0000_i1050" DrawAspect="Content" ObjectID="_1556952190" r:id="rId58"/>
              </w:object>
            </w:r>
          </w:p>
          <w:p w:rsidR="00AD7E57" w:rsidRPr="00E80F7B" w:rsidRDefault="00AD7E57" w:rsidP="00AD7E57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80F7B" w:rsidRPr="00E80F7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231" w:dyaOrig="310">
                <v:shape id="_x0000_i1051" type="#_x0000_t75" style="width:161.25pt;height:15pt" o:ole="">
                  <v:imagedata r:id="rId59" o:title=""/>
                </v:shape>
                <o:OLEObject Type="Embed" ProgID="FXEquation.Equation" ShapeID="_x0000_i1051" DrawAspect="Content" ObjectID="_1556952191" r:id="rId60"/>
              </w:objec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141638" w:rsidRDefault="00AD7E57" w:rsidP="00AD7E57">
            <w:pPr>
              <w:jc w:val="both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41638" w:rsidRPr="0014163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488" w:dyaOrig="386" w14:anchorId="621B6558">
                <v:shape id="_x0000_i1052" type="#_x0000_t75" style="width:124.5pt;height:20.25pt" o:ole="">
                  <v:imagedata r:id="rId61" o:title=""/>
                </v:shape>
                <o:OLEObject Type="Embed" ProgID="FXEquation.Equation" ShapeID="_x0000_i1052" DrawAspect="Content" ObjectID="_1556952192" r:id="rId62"/>
              </w:object>
            </w:r>
            <w:r w:rsidRPr="00141638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AD7E57" w:rsidRPr="009E174E" w:rsidRDefault="00CD7078" w:rsidP="00141638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3D758FD3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38100</wp:posOffset>
                      </wp:positionV>
                      <wp:extent cx="4362450" cy="114300"/>
                      <wp:effectExtent l="8255" t="11430" r="10795" b="7620"/>
                      <wp:wrapNone/>
                      <wp:docPr id="46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4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6D8806" id="Group 100" o:spid="_x0000_s1026" style="position:absolute;margin-left:9.45pt;margin-top:3pt;width:343.5pt;height:9pt;z-index:2516879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" strokecolor="black [3213]" strokeweight="1pt"/>
                    </v:group>
                  </w:pict>
                </mc:Fallback>
              </mc:AlternateConten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141638">
              <w:rPr>
                <w:rFonts w:ascii="Times New Roman" w:hAnsi="Times New Roman"/>
                <w:sz w:val="24"/>
                <w:szCs w:val="24"/>
              </w:rPr>
              <w:t>7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141638">
              <w:rPr>
                <w:rFonts w:ascii="Times New Roman" w:hAnsi="Times New Roman"/>
                <w:sz w:val="24"/>
                <w:szCs w:val="24"/>
              </w:rPr>
              <w:t>9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141638">
              <w:rPr>
                <w:rFonts w:ascii="Times New Roman" w:hAnsi="Times New Roman"/>
                <w:sz w:val="24"/>
                <w:szCs w:val="24"/>
              </w:rPr>
              <w:t>10    13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41638">
              <w:rPr>
                <w:rFonts w:ascii="Times New Roman" w:hAnsi="Times New Roman"/>
                <w:sz w:val="24"/>
                <w:szCs w:val="24"/>
              </w:rPr>
              <w:t xml:space="preserve">   14</w:t>
            </w: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CC793B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141638" w:rsidRDefault="00141638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CD707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031C676">
                      <wp:simplePos x="0" y="0"/>
                      <wp:positionH relativeFrom="column">
                        <wp:posOffset>4631055</wp:posOffset>
                      </wp:positionH>
                      <wp:positionV relativeFrom="paragraph">
                        <wp:posOffset>265430</wp:posOffset>
                      </wp:positionV>
                      <wp:extent cx="754380" cy="373380"/>
                      <wp:effectExtent l="13970" t="10795" r="12700" b="15875"/>
                      <wp:wrapNone/>
                      <wp:docPr id="45" name="Rectangle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08FAA8" id="Rectangle 110" o:spid="_x0000_s1026" style="position:absolute;margin-left:364.65pt;margin-top:20.9pt;width:59.4pt;height:2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D7E57"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41638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440" w:dyaOrig="690" w14:anchorId="30975211">
                <v:shape id="_x0000_i1053" type="#_x0000_t75" style="width:72.75pt;height:33.75pt" o:ole="">
                  <v:imagedata r:id="rId63" o:title=""/>
                </v:shape>
                <o:OLEObject Type="Embed" ProgID="FXEquation.Equation" ShapeID="_x0000_i1053" DrawAspect="Content" ObjectID="_1556952193" r:id="rId64"/>
              </w:object>
            </w:r>
            <w:r w:rsidR="00AD7E57" w:rsidRPr="00141638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AD7E57" w:rsidRPr="009E174E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Find the highest common factor of </w:t>
            </w:r>
            <w:r w:rsidR="0037725C">
              <w:rPr>
                <w:rFonts w:ascii="Times New Roman" w:hAnsi="Times New Roman"/>
                <w:sz w:val="24"/>
                <w:szCs w:val="24"/>
              </w:rPr>
              <w:t>36 and 54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Pr="009E174E" w:rsidRDefault="00AD7E57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CD7078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1711FDB">
                      <wp:simplePos x="0" y="0"/>
                      <wp:positionH relativeFrom="column">
                        <wp:posOffset>2340610</wp:posOffset>
                      </wp:positionH>
                      <wp:positionV relativeFrom="paragraph">
                        <wp:posOffset>107950</wp:posOffset>
                      </wp:positionV>
                      <wp:extent cx="1781175" cy="361950"/>
                      <wp:effectExtent l="9525" t="10160" r="9525" b="8890"/>
                      <wp:wrapNone/>
                      <wp:docPr id="20" name="Rectangle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11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071AB6" id="Rectangle 129" o:spid="_x0000_s1026" style="position:absolute;margin-left:184.3pt;margin-top:8.5pt;width:140.25pt;height:2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" strokeweight="1.25pt"/>
                  </w:pict>
                </mc:Fallback>
              </mc:AlternateContent>
            </w:r>
          </w:p>
          <w:p w:rsidR="00AD7E57" w:rsidRPr="009E174E" w:rsidRDefault="00AD7E57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D7E57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D7E57" w:rsidRPr="001B3341" w:rsidRDefault="00AD7E57" w:rsidP="00AD7E5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7E57" w:rsidRPr="009E174E" w:rsidRDefault="00AD7E57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Find </w:t>
            </w:r>
            <w:r w:rsidR="0037725C">
              <w:rPr>
                <w:rFonts w:ascii="Times New Roman" w:hAnsi="Times New Roman"/>
                <w:sz w:val="24"/>
                <w:szCs w:val="24"/>
              </w:rPr>
              <w:t>the lowest common multiple of 32 and 24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Pr="009E174E" w:rsidRDefault="00AD7E57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CD7078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4DE7B08">
                      <wp:simplePos x="0" y="0"/>
                      <wp:positionH relativeFrom="column">
                        <wp:posOffset>2340610</wp:posOffset>
                      </wp:positionH>
                      <wp:positionV relativeFrom="paragraph">
                        <wp:posOffset>29210</wp:posOffset>
                      </wp:positionV>
                      <wp:extent cx="1781175" cy="361950"/>
                      <wp:effectExtent l="9525" t="15875" r="9525" b="12700"/>
                      <wp:wrapNone/>
                      <wp:docPr id="10" name="Rectangle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11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CCF85E" id="Rectangle 126" o:spid="_x0000_s1026" style="position:absolute;margin-left:184.3pt;margin-top:2.3pt;width:140.2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" strokeweight="1.25pt"/>
                  </w:pict>
                </mc:Fallback>
              </mc:AlternateContent>
            </w:r>
          </w:p>
          <w:p w:rsidR="00AD7E57" w:rsidRPr="009E174E" w:rsidRDefault="00AD7E57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AD7E57" w:rsidRPr="009E174E" w:rsidRDefault="00AD7E57" w:rsidP="00AD7E5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7725C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7725C" w:rsidRPr="001B3341" w:rsidRDefault="0037725C" w:rsidP="0037725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7725C" w:rsidRDefault="0037725C" w:rsidP="0037725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Which statement is true about the number 30?</w:t>
            </w:r>
          </w:p>
          <w:p w:rsidR="0037725C" w:rsidRDefault="00BC7596" w:rsidP="0037725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Statement A:  30 is the highest common factor of 150 and 210.</w:t>
            </w:r>
          </w:p>
          <w:p w:rsidR="00BC7596" w:rsidRDefault="00BC7596" w:rsidP="00BC75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Statement B:  30 is the lowest common multiple of  3 and 15.</w:t>
            </w:r>
          </w:p>
          <w:p w:rsidR="00BC7596" w:rsidRPr="00BC7596" w:rsidRDefault="00BC7596" w:rsidP="00BC75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4016" behindDoc="0" locked="0" layoutInCell="1" allowOverlap="1" wp14:anchorId="0861C1AF" wp14:editId="29501285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34290</wp:posOffset>
                      </wp:positionV>
                      <wp:extent cx="2929890" cy="388620"/>
                      <wp:effectExtent l="7620" t="6985" r="15240" b="13970"/>
                      <wp:wrapNone/>
                      <wp:docPr id="129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29890" cy="388620"/>
                                <a:chOff x="0" y="0"/>
                                <a:chExt cx="29298" cy="3886"/>
                              </a:xfrm>
                            </wpg:grpSpPr>
                            <wps:wsp>
                              <wps:cNvPr id="1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274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071614" id="Group 121" o:spid="_x0000_s1026" style="position:absolute;margin-left:23pt;margin-top:2.7pt;width:230.7pt;height:30.6pt;z-index:251734016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">
                      <v:roundrect id="AutoShape 3" o:spid="_x0000_s1027" style="position:absolute;left:27584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" strokecolor="black [3213]" strokeweight="1pt"/>
                    </v:group>
                  </w:pict>
                </mc:Fallback>
              </mc:AlternateContent>
            </w:r>
            <w:r w:rsidRPr="00BC7596">
              <w:rPr>
                <w:rFonts w:ascii="Times New Roman" w:hAnsi="Times New Roman"/>
                <w:sz w:val="24"/>
                <w:szCs w:val="24"/>
              </w:rPr>
              <w:t xml:space="preserve">               Both statements are true.                                   Neither statement is true.</w:t>
            </w:r>
          </w:p>
          <w:p w:rsidR="0037725C" w:rsidRDefault="00543179" w:rsidP="00BC759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Only Statement A</w:t>
            </w:r>
            <w:r w:rsidR="00BC7596" w:rsidRPr="00BC7596">
              <w:rPr>
                <w:rFonts w:ascii="Times New Roman" w:hAnsi="Times New Roman"/>
                <w:sz w:val="24"/>
                <w:szCs w:val="24"/>
              </w:rPr>
              <w:t xml:space="preserve"> is true.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Only Statement B</w:t>
            </w:r>
            <w:r w:rsidR="00BC7596" w:rsidRPr="00BC7596">
              <w:rPr>
                <w:rFonts w:ascii="Times New Roman" w:hAnsi="Times New Roman"/>
                <w:sz w:val="24"/>
                <w:szCs w:val="24"/>
              </w:rPr>
              <w:t xml:space="preserve"> is true.</w:t>
            </w: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65"/>
          <w:footerReference w:type="default" r:id="rId66"/>
          <w:footerReference w:type="first" r:id="rId6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0650ED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6833C2" w:rsidTr="000650ED">
        <w:trPr>
          <w:cantSplit/>
          <w:trHeight w:val="851"/>
        </w:trPr>
        <w:tc>
          <w:tcPr>
            <w:tcW w:w="10207" w:type="dxa"/>
            <w:gridSpan w:val="3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1595167019"/>
              <w:placeholder>
                <w:docPart w:val="1502AC2EA2A94F0C8C3EF974A7B84C9C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1914315234"/>
                <w:placeholder>
                  <w:docPart w:val="9C94A4D093474804BB9585ED0DA9927A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CD209A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93318446"/>
            <w:placeholder>
              <w:docPart w:val="F5F54BBED7EE4E41BE7BBECA67ABB94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885304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581099126"/>
            <w:placeholder>
              <w:docPart w:val="FCB178229EBC46ED947EF9B315C0AD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885304" w:rsidRPr="005C44C0" w:rsidRDefault="00AD7E57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Whole Numbers</w:t>
                </w:r>
              </w:p>
            </w:tc>
          </w:sdtContent>
        </w:sdt>
        <w:tc>
          <w:tcPr>
            <w:tcW w:w="3685" w:type="dxa"/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04A56">
        <w:trPr>
          <w:cantSplit/>
          <w:trHeight w:hRule="exact" w:val="680"/>
        </w:trPr>
        <w:tc>
          <w:tcPr>
            <w:tcW w:w="6522" w:type="dxa"/>
            <w:gridSpan w:val="2"/>
            <w:shd w:val="clear" w:color="auto" w:fill="B6DDE8" w:themeFill="accent5" w:themeFillTint="66"/>
          </w:tcPr>
          <w:p w:rsidR="00853748" w:rsidRPr="00325745" w:rsidRDefault="00853748" w:rsidP="000650ED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  <w:shd w:val="clear" w:color="auto" w:fill="B6DDE8" w:themeFill="accent5" w:themeFillTint="66"/>
            <w:vAlign w:val="bottom"/>
          </w:tcPr>
          <w:p w:rsidR="00853748" w:rsidRPr="00325745" w:rsidRDefault="00853748" w:rsidP="00A04A5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CD209A">
        <w:trPr>
          <w:cantSplit/>
          <w:trHeight w:val="340"/>
        </w:trPr>
        <w:tc>
          <w:tcPr>
            <w:tcW w:w="10207" w:type="dxa"/>
            <w:gridSpan w:val="3"/>
            <w:shd w:val="clear" w:color="auto" w:fill="B6DDE8" w:themeFill="accent5" w:themeFillTint="66"/>
          </w:tcPr>
          <w:p w:rsidR="00D667E2" w:rsidRDefault="00D667E2" w:rsidP="00A04A56">
            <w:pPr>
              <w:spacing w:after="60"/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A81533" w:rsidRPr="00A81533" w:rsidRDefault="00A81533" w:rsidP="00A04A56">
            <w:pPr>
              <w:spacing w:after="60"/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A81533" w:rsidRDefault="00A81533" w:rsidP="00A04A56">
            <w:pPr>
              <w:spacing w:after="60"/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A81533" w:rsidRDefault="00A81533" w:rsidP="00A04A56">
            <w:pPr>
              <w:spacing w:after="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</w:tbl>
    <w:p w:rsidR="00DD6890" w:rsidRDefault="00DD6890" w:rsidP="008F7C86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8263"/>
        <w:gridCol w:w="992"/>
      </w:tblGrid>
      <w:tr w:rsidR="00AD7E57" w:rsidTr="000650ED">
        <w:trPr>
          <w:cantSplit/>
          <w:trHeight w:val="227"/>
          <w:tblHeader/>
        </w:trPr>
        <w:tc>
          <w:tcPr>
            <w:tcW w:w="9215" w:type="dxa"/>
            <w:gridSpan w:val="2"/>
          </w:tcPr>
          <w:p w:rsidR="00AD7E57" w:rsidRDefault="00AD7E57" w:rsidP="000650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D7E57" w:rsidRPr="00A252B0" w:rsidRDefault="00AD7E57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AD7E57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AD7E57" w:rsidRPr="001B3341" w:rsidRDefault="00AD7E57" w:rsidP="000650ED">
            <w:pPr>
              <w:pStyle w:val="ListParagraph"/>
              <w:numPr>
                <w:ilvl w:val="0"/>
                <w:numId w:val="3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AD7E57" w:rsidRDefault="00AD7E57" w:rsidP="000650ED">
            <w:pPr>
              <w:ind w:left="926" w:hanging="926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   Complete the factor tree below.                                                                           </w:t>
            </w:r>
          </w:p>
          <w:p w:rsidR="00AD7E57" w:rsidRDefault="004351F6" w:rsidP="000650ED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077" type="#_x0000_t75" style="position:absolute;margin-left:95.3pt;margin-top:2.3pt;width:158.15pt;height:127.5pt;z-index:251695104">
                  <v:imagedata r:id="rId68" o:title=""/>
                  <w10:wrap type="square"/>
                </v:shape>
                <o:OLEObject Type="Embed" ProgID="FXDraw.Graphic" ShapeID="_x0000_s1077" DrawAspect="Content" ObjectID="_1556952244" r:id="rId69"/>
              </w:object>
            </w:r>
          </w:p>
          <w:p w:rsidR="00AD7E57" w:rsidRDefault="00AD7E57" w:rsidP="000650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0650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0650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0650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0650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0650ED">
            <w:pPr>
              <w:tabs>
                <w:tab w:val="left" w:pos="566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A04A56">
            <w:pPr>
              <w:tabs>
                <w:tab w:val="left" w:pos="566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  <w:t xml:space="preserve">              </w:t>
            </w:r>
          </w:p>
        </w:tc>
        <w:tc>
          <w:tcPr>
            <w:tcW w:w="992" w:type="dxa"/>
          </w:tcPr>
          <w:p w:rsidR="00AD7E57" w:rsidRPr="00A252B0" w:rsidRDefault="00AD7E57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AD7E57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AD7E57" w:rsidRPr="001B3341" w:rsidRDefault="00AD7E57" w:rsidP="000650ED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AD7E57" w:rsidRDefault="00AD7E57" w:rsidP="002F6DB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(b)   Hence writ</w:t>
            </w:r>
            <w:r w:rsidR="002D389A">
              <w:rPr>
                <w:rFonts w:ascii="Times New Roman" w:hAnsi="Times New Roman"/>
                <w:sz w:val="24"/>
                <w:szCs w:val="24"/>
              </w:rPr>
              <w:t>e the prime factorisation of 675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7E57" w:rsidRDefault="00AD7E57" w:rsidP="002F6DB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2F6DB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D7E57" w:rsidRPr="00A252B0" w:rsidRDefault="00AD7E57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AD7E57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AD7E57" w:rsidRPr="001B3341" w:rsidRDefault="00AD7E57" w:rsidP="000650ED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AD7E57" w:rsidRDefault="00AD7E57" w:rsidP="002F6DB6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 Another number has a prime factorisation of </w:t>
            </w:r>
            <w:r w:rsidR="002F6DB6" w:rsidRPr="002F6DB6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2422" w:dyaOrig="264">
                <v:shape id="_x0000_i1055" type="#_x0000_t75" style="width:121.5pt;height:12.75pt" o:ole="">
                  <v:imagedata r:id="rId70" o:title=""/>
                </v:shape>
                <o:OLEObject Type="Embed" ProgID="FXEquation.Equation" ShapeID="_x0000_i1055" DrawAspect="Content" ObjectID="_1556952194" r:id="rId71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.                  </w:t>
            </w:r>
          </w:p>
          <w:p w:rsidR="00AD7E57" w:rsidRDefault="00AD7E57" w:rsidP="002F6DB6">
            <w:pPr>
              <w:spacing w:after="0"/>
              <w:ind w:left="642" w:hanging="567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What is </w:t>
            </w:r>
            <w:r w:rsidR="002F6DB6">
              <w:rPr>
                <w:rFonts w:asciiTheme="majorHAnsi" w:hAnsiTheme="majorHAnsi"/>
                <w:sz w:val="24"/>
                <w:szCs w:val="24"/>
              </w:rPr>
              <w:t>the number, and what is the low</w:t>
            </w:r>
            <w:r>
              <w:rPr>
                <w:rFonts w:asciiTheme="majorHAnsi" w:hAnsiTheme="majorHAnsi"/>
                <w:sz w:val="24"/>
                <w:szCs w:val="24"/>
              </w:rPr>
              <w:t>est comm</w:t>
            </w:r>
            <w:r w:rsidR="002F6DB6">
              <w:rPr>
                <w:rFonts w:asciiTheme="majorHAnsi" w:hAnsiTheme="majorHAnsi"/>
                <w:sz w:val="24"/>
                <w:szCs w:val="24"/>
              </w:rPr>
              <w:t>on multiple of this number and 675</w:t>
            </w:r>
            <w:r>
              <w:rPr>
                <w:rFonts w:asciiTheme="majorHAnsi" w:hAnsiTheme="majorHAnsi"/>
                <w:sz w:val="24"/>
                <w:szCs w:val="24"/>
              </w:rPr>
              <w:t>?</w:t>
            </w:r>
          </w:p>
          <w:p w:rsidR="00AD7E57" w:rsidRDefault="00AD7E57" w:rsidP="002F6DB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2F6DB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AD7E57" w:rsidRDefault="00AD7E57" w:rsidP="002F6DB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AD7E57" w:rsidP="002F6DB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D7E57" w:rsidRPr="00A252B0" w:rsidRDefault="00AD7E57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AD7E57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AD7E57" w:rsidRPr="001B3341" w:rsidRDefault="00AD7E57" w:rsidP="000650ED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340583" w:rsidRDefault="00340583" w:rsidP="003405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Consider the pattern below.</w:t>
            </w:r>
          </w:p>
          <w:p w:rsidR="00340583" w:rsidRPr="00340583" w:rsidRDefault="00340583" w:rsidP="00340583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Line 1        </w:t>
            </w:r>
            <w:r w:rsidRPr="00340583">
              <w:rPr>
                <w:rFonts w:ascii="Times New Roman" w:hAnsi="Times New Roman"/>
                <w:sz w:val="24"/>
                <w:szCs w:val="24"/>
              </w:rPr>
              <w:t>1    = 1</w:t>
            </w:r>
          </w:p>
          <w:p w:rsidR="00340583" w:rsidRPr="00340583" w:rsidRDefault="00340583" w:rsidP="00340583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Line 2        </w:t>
            </w:r>
            <w:r w:rsidRPr="00340583">
              <w:rPr>
                <w:rFonts w:ascii="Times New Roman" w:hAnsi="Times New Roman"/>
                <w:sz w:val="24"/>
                <w:szCs w:val="24"/>
              </w:rPr>
              <w:t xml:space="preserve">4    = 1 + 3 </w:t>
            </w:r>
          </w:p>
          <w:p w:rsidR="00340583" w:rsidRPr="00340583" w:rsidRDefault="00340583" w:rsidP="00340583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Line 3        </w:t>
            </w:r>
            <w:r w:rsidRPr="00340583">
              <w:rPr>
                <w:rFonts w:ascii="Times New Roman" w:hAnsi="Times New Roman"/>
                <w:sz w:val="24"/>
                <w:szCs w:val="24"/>
              </w:rPr>
              <w:t>9    = 1 + 3 + 5</w:t>
            </w:r>
          </w:p>
          <w:p w:rsidR="00AD7E57" w:rsidRDefault="00340583" w:rsidP="00340583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Line 4       </w:t>
            </w:r>
            <w:r w:rsidRPr="00340583">
              <w:rPr>
                <w:rFonts w:ascii="Times New Roman" w:hAnsi="Times New Roman"/>
                <w:sz w:val="24"/>
                <w:szCs w:val="24"/>
              </w:rPr>
              <w:t xml:space="preserve">16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0583">
              <w:rPr>
                <w:rFonts w:ascii="Times New Roman" w:hAnsi="Times New Roman"/>
                <w:sz w:val="24"/>
                <w:szCs w:val="24"/>
              </w:rPr>
              <w:t xml:space="preserve"> = 1 + 3 + 5 + 7</w:t>
            </w:r>
          </w:p>
        </w:tc>
        <w:tc>
          <w:tcPr>
            <w:tcW w:w="992" w:type="dxa"/>
          </w:tcPr>
          <w:p w:rsidR="00AD7E57" w:rsidRPr="00A252B0" w:rsidRDefault="00AD7E57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D7E57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AD7E57" w:rsidRPr="001B3341" w:rsidRDefault="00AD7E57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AD7E57" w:rsidRDefault="00340583" w:rsidP="00736B1D">
            <w:pPr>
              <w:pStyle w:val="LongerQuestions"/>
            </w:pPr>
            <w:r>
              <w:t xml:space="preserve">(a)   What name could </w:t>
            </w:r>
            <w:r w:rsidR="00736B1D">
              <w:t>describe</w:t>
            </w:r>
            <w:r>
              <w:t xml:space="preserve"> the set of num</w:t>
            </w:r>
            <w:r w:rsidR="00736B1D">
              <w:t>bers on the left of the equal sign in the pattern</w:t>
            </w:r>
            <w:r>
              <w:t>.</w:t>
            </w: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736B1D" w:rsidRDefault="00736B1D" w:rsidP="00736B1D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D7E57" w:rsidRPr="00A252B0" w:rsidRDefault="00340583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AD7E57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AD7E57" w:rsidRPr="001B3341" w:rsidRDefault="00AD7E57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736B1D" w:rsidRDefault="00736B1D" w:rsidP="00736B1D">
            <w:pPr>
              <w:pStyle w:val="LongerQuestions"/>
            </w:pPr>
            <w:r>
              <w:t>(b)  Write Line 5 and Line 8 of the pattern above.</w:t>
            </w: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AD7E57" w:rsidRDefault="00736B1D" w:rsidP="00736B1D">
            <w:pPr>
              <w:pStyle w:val="LongerQuestions"/>
            </w:pPr>
            <w:r>
              <w:t xml:space="preserve">…………………………………………………………………………………….. </w:t>
            </w:r>
          </w:p>
        </w:tc>
        <w:tc>
          <w:tcPr>
            <w:tcW w:w="992" w:type="dxa"/>
          </w:tcPr>
          <w:p w:rsidR="00AD7E57" w:rsidRPr="00A252B0" w:rsidRDefault="00AD7E57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736B1D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736B1D" w:rsidRPr="001B3341" w:rsidRDefault="00736B1D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736B1D" w:rsidRDefault="00736B1D" w:rsidP="00736B1D">
            <w:pPr>
              <w:pStyle w:val="LongerQuestions"/>
              <w:spacing w:after="120"/>
            </w:pPr>
            <w:r>
              <w:t xml:space="preserve">(c)   You are asked to write Line 50 of the pattern. </w:t>
            </w:r>
          </w:p>
          <w:p w:rsidR="00736B1D" w:rsidRDefault="00736B1D" w:rsidP="00736B1D">
            <w:pPr>
              <w:pStyle w:val="LongerQuestions"/>
            </w:pPr>
            <w:r>
              <w:t xml:space="preserve">        (i)     What would be the number on the left of the equal sign?</w:t>
            </w: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736B1D" w:rsidRDefault="00736B1D" w:rsidP="00736B1D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736B1D" w:rsidRDefault="00736B1D" w:rsidP="00736B1D">
            <w:pPr>
              <w:pStyle w:val="LongerQuestions"/>
            </w:pPr>
          </w:p>
          <w:p w:rsidR="00736B1D" w:rsidRDefault="00736B1D" w:rsidP="00736B1D">
            <w:pPr>
              <w:pStyle w:val="LongerQuestions"/>
              <w:ind w:left="1077" w:hanging="1077"/>
            </w:pPr>
            <w:r>
              <w:t xml:space="preserve">        (ii)     What would be the last number in the sum on the right of the equal sign?</w:t>
            </w: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736B1D" w:rsidRDefault="00736B1D" w:rsidP="00736B1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736B1D" w:rsidRDefault="00736B1D" w:rsidP="00736B1D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736B1D" w:rsidRDefault="00736B1D" w:rsidP="00736B1D">
            <w:pPr>
              <w:pStyle w:val="LongerQuestions"/>
            </w:pPr>
          </w:p>
        </w:tc>
        <w:tc>
          <w:tcPr>
            <w:tcW w:w="992" w:type="dxa"/>
          </w:tcPr>
          <w:p w:rsidR="00736B1D" w:rsidRDefault="00FE539C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</w:tbl>
    <w:p w:rsidR="00A04A56" w:rsidRDefault="00A04A56">
      <w:r>
        <w:br w:type="page"/>
      </w: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8263"/>
        <w:gridCol w:w="992"/>
      </w:tblGrid>
      <w:tr w:rsidR="00AD7E57" w:rsidTr="00FE539C">
        <w:trPr>
          <w:cantSplit/>
          <w:trHeight w:val="454"/>
        </w:trPr>
        <w:tc>
          <w:tcPr>
            <w:tcW w:w="952" w:type="dxa"/>
            <w:shd w:val="clear" w:color="auto" w:fill="auto"/>
          </w:tcPr>
          <w:p w:rsidR="00AD7E57" w:rsidRPr="001B3341" w:rsidRDefault="00AD7E57" w:rsidP="000650ED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AD7E57" w:rsidRDefault="00FE539C" w:rsidP="000650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following calculations using the correct order of operations.</w:t>
            </w:r>
          </w:p>
        </w:tc>
        <w:tc>
          <w:tcPr>
            <w:tcW w:w="992" w:type="dxa"/>
          </w:tcPr>
          <w:p w:rsidR="00AD7E57" w:rsidRPr="00A252B0" w:rsidRDefault="00AD7E57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D7E57" w:rsidTr="000650ED">
        <w:trPr>
          <w:cantSplit/>
          <w:trHeight w:val="851"/>
        </w:trPr>
        <w:tc>
          <w:tcPr>
            <w:tcW w:w="952" w:type="dxa"/>
            <w:shd w:val="clear" w:color="auto" w:fill="99FF99"/>
          </w:tcPr>
          <w:p w:rsidR="00AD7E57" w:rsidRPr="001B3341" w:rsidRDefault="00AD7E57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AD7E57" w:rsidRDefault="00FE539C" w:rsidP="000650ED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(a)         </w:t>
            </w:r>
            <w:r w:rsidRPr="00FE539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900" w:dyaOrig="604">
                <v:shape id="_x0000_i1056" type="#_x0000_t75" style="width:45pt;height:30pt" o:ole="">
                  <v:imagedata r:id="rId72" o:title=""/>
                </v:shape>
                <o:OLEObject Type="Embed" ProgID="FXEquation.Equation" ShapeID="_x0000_i1056" DrawAspect="Content" ObjectID="_1556952195" r:id="rId73"/>
              </w:objec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</w:t>
            </w: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E539C" w:rsidRP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D7E57" w:rsidRPr="00A252B0" w:rsidRDefault="00FE539C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FE539C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FE539C" w:rsidRPr="001B3341" w:rsidRDefault="00FE539C" w:rsidP="00FE539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FE539C" w:rsidRDefault="00FE539C" w:rsidP="00FE539C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(b)         </w:t>
            </w:r>
            <w:r w:rsidRPr="00FE539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702" w:dyaOrig="310">
                <v:shape id="_x0000_i1057" type="#_x0000_t75" style="width:84.75pt;height:15.75pt" o:ole="">
                  <v:imagedata r:id="rId74" o:title=""/>
                </v:shape>
                <o:OLEObject Type="Embed" ProgID="FXEquation.Equation" ShapeID="_x0000_i1057" DrawAspect="Content" ObjectID="_1556952196" r:id="rId75"/>
              </w:objec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</w:t>
            </w: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E539C" w:rsidRP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FE539C" w:rsidRPr="00A252B0" w:rsidRDefault="00FE539C" w:rsidP="00FE539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FE539C" w:rsidTr="000650ED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FE539C" w:rsidRPr="001B3341" w:rsidRDefault="00FE539C" w:rsidP="00FE539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FE539C" w:rsidRDefault="00FE539C" w:rsidP="00FE539C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(c)         </w:t>
            </w:r>
            <w:r w:rsidRPr="00FE539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242" w:dyaOrig="310">
                <v:shape id="_x0000_i1058" type="#_x0000_t75" style="width:111.75pt;height:15.75pt" o:ole="">
                  <v:imagedata r:id="rId76" o:title=""/>
                </v:shape>
                <o:OLEObject Type="Embed" ProgID="FXEquation.Equation" ShapeID="_x0000_i1058" DrawAspect="Content" ObjectID="_1556952197" r:id="rId77"/>
              </w:objec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</w:t>
            </w: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E539C" w:rsidRP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FE539C" w:rsidRDefault="00FE539C" w:rsidP="00FE539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FE539C" w:rsidTr="000650ED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FE539C" w:rsidRPr="001B3341" w:rsidRDefault="00FE539C" w:rsidP="00FE539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FE539C" w:rsidRDefault="00FE539C" w:rsidP="00FE539C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(d)        </w:t>
            </w:r>
            <w:r w:rsidR="00677BD6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</w:t>
            </w:r>
            <w:r w:rsidR="00677BD6" w:rsidRPr="00677BD6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872" w:dyaOrig="404">
                <v:shape id="_x0000_i1059" type="#_x0000_t75" style="width:143.25pt;height:20.25pt" o:ole="">
                  <v:imagedata r:id="rId78" o:title=""/>
                </v:shape>
                <o:OLEObject Type="Embed" ProgID="FXEquation.Equation" ShapeID="_x0000_i1059" DrawAspect="Content" ObjectID="_1556952198" r:id="rId79"/>
              </w:object>
            </w:r>
            <w:r w:rsidR="00677BD6" w:rsidRPr="00677BD6">
              <w:rPr>
                <w:rFonts w:ascii="Times New Roman" w:hAnsi="Times New Roman"/>
                <w:color w:val="000000" w:themeColor="text1"/>
                <w:position w:val="-14"/>
                <w:sz w:val="24"/>
                <w:szCs w:val="24"/>
              </w:rPr>
              <w:t xml:space="preserve"> </w:t>
            </w: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E539C" w:rsidRPr="00FE539C" w:rsidRDefault="00FE539C" w:rsidP="00FE539C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FE539C" w:rsidRPr="00A252B0" w:rsidRDefault="00FE539C" w:rsidP="00FE539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</w:tbl>
    <w:p w:rsidR="00AD7E57" w:rsidRDefault="00AD7E57" w:rsidP="008F7C86">
      <w:pPr>
        <w:rPr>
          <w:rFonts w:asciiTheme="majorHAnsi" w:hAnsiTheme="majorHAnsi"/>
          <w:sz w:val="24"/>
          <w:szCs w:val="24"/>
        </w:rPr>
        <w:sectPr w:rsidR="00AD7E57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0650ED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1A18072BB0044FD1BBDBAE24CF6A49AB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0650ED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0650E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091E7135DBB644DA9DA1E68CC905B39C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0650ED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D627E8FC29AD46F29FE69BC4390C431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0650ED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9199A83EAE8B4A999691AB1E67FA395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AD7E57" w:rsidP="000650E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Whole Numbers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0650E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Pr="00BC519B" w:rsidRDefault="005C0019" w:rsidP="005C0019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BC519B">
              <w:rPr>
                <w:rFonts w:asciiTheme="majorHAnsi" w:hAnsiTheme="majorHAnsi"/>
                <w:b/>
                <w:sz w:val="24"/>
                <w:szCs w:val="24"/>
              </w:rPr>
              <w:t>Working and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BC519B" w:rsidRDefault="006A619D" w:rsidP="00AD7E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519B">
              <w:rPr>
                <w:rFonts w:ascii="Times New Roman" w:hAnsi="Times New Roman"/>
                <w:b/>
                <w:sz w:val="24"/>
                <w:szCs w:val="24"/>
              </w:rPr>
              <w:t xml:space="preserve">Two hundred and sixty thousand, five hundred and ninety.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D64F90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Two thousand four hundred and two = 2402</w:t>
            </w:r>
          </w:p>
          <w:p w:rsidR="00D64F90" w:rsidRDefault="00D64F90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Required number = 2402 – 5 = </w:t>
            </w:r>
            <w:r w:rsidRPr="00BC519B">
              <w:rPr>
                <w:rFonts w:ascii="Times New Roman" w:hAnsi="Times New Roman"/>
                <w:b/>
                <w:sz w:val="24"/>
                <w:szCs w:val="24"/>
              </w:rPr>
              <w:t>2397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1D0FC9" w:rsidRDefault="00BC519B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BC519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801" w:dyaOrig="264">
                <v:shape id="_x0000_i1060" type="#_x0000_t75" style="width:341.25pt;height:12.75pt" o:ole="">
                  <v:imagedata r:id="rId80" o:title=""/>
                </v:shape>
                <o:OLEObject Type="Embed" ProgID="FXEquation.Equation" ShapeID="_x0000_i1060" DrawAspect="Content" ObjectID="_1556952199" r:id="rId81"/>
              </w:object>
            </w:r>
            <w:r w:rsidRPr="00BC519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AD7E57" w:rsidRPr="00BC519B" w:rsidRDefault="00BC519B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BC519B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4</w:t>
            </w:r>
            <w:r w:rsidRPr="00BC519B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th</w:t>
            </w:r>
            <w:r w:rsidRPr="00BC519B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  <w:r w:rsidRPr="00BC519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BC519B" w:rsidRDefault="00BC519B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BC519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452" w:dyaOrig="264" w14:anchorId="759395D6">
                <v:shape id="_x0000_i1061" type="#_x0000_t75" style="width:273pt;height:12.75pt" o:ole="">
                  <v:imagedata r:id="rId82" o:title=""/>
                </v:shape>
                <o:OLEObject Type="Embed" ProgID="FXEquation.Equation" ShapeID="_x0000_i1061" DrawAspect="Content" ObjectID="_1556952200" r:id="rId83"/>
              </w:object>
            </w:r>
          </w:p>
        </w:tc>
      </w:tr>
      <w:tr w:rsidR="006A291F" w:rsidTr="000650ED">
        <w:trPr>
          <w:cantSplit/>
        </w:trPr>
        <w:tc>
          <w:tcPr>
            <w:tcW w:w="1134" w:type="dxa"/>
          </w:tcPr>
          <w:p w:rsidR="006A291F" w:rsidRPr="00750A38" w:rsidRDefault="006A291F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6A291F" w:rsidRPr="00A85207" w:rsidRDefault="004F2ADB" w:rsidP="00AD7E57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85207" w:rsidRPr="00A85207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4057" w:dyaOrig="588">
                <v:shape id="_x0000_i1107" type="#_x0000_t75" style="width:202.5pt;height:29.25pt" o:ole="">
                  <v:imagedata r:id="rId84" o:title=""/>
                </v:shape>
                <o:OLEObject Type="Embed" ProgID="FXEquation.Equation" ShapeID="_x0000_i1107" DrawAspect="Content" ObjectID="_1556952201" r:id="rId85"/>
              </w:object>
            </w:r>
            <w:r w:rsidRPr="00A85207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</w:p>
          <w:p w:rsidR="004F2ADB" w:rsidRPr="004F2ADB" w:rsidRDefault="004F2ADB" w:rsidP="00AD7E57">
            <w:pPr>
              <w:rPr>
                <w:rFonts w:ascii="Times New Roman" w:hAnsi="Times New Roman"/>
                <w:b/>
                <w:position w:val="-38"/>
                <w:sz w:val="24"/>
                <w:szCs w:val="24"/>
              </w:rPr>
            </w:pPr>
            <w:r w:rsidRPr="004F2ADB">
              <w:rPr>
                <w:rFonts w:ascii="Times New Roman" w:hAnsi="Times New Roman"/>
                <w:b/>
                <w:position w:val="-38"/>
                <w:sz w:val="24"/>
                <w:szCs w:val="24"/>
              </w:rPr>
              <w:t>3</w:t>
            </w:r>
            <w:r w:rsidRPr="004F2ADB">
              <w:rPr>
                <w:rFonts w:ascii="Times New Roman" w:hAnsi="Times New Roman"/>
                <w:b/>
                <w:position w:val="-38"/>
                <w:sz w:val="24"/>
                <w:szCs w:val="24"/>
                <w:vertAlign w:val="superscript"/>
              </w:rPr>
              <w:t>rd</w:t>
            </w:r>
            <w:r w:rsidRPr="004F2ADB">
              <w:rPr>
                <w:rFonts w:ascii="Times New Roman" w:hAnsi="Times New Roman"/>
                <w:b/>
                <w:position w:val="-38"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6A291F" w:rsidP="00AD7E57">
            <w:pPr>
              <w:rPr>
                <w:rFonts w:ascii="Times New Roman" w:hAnsi="Times New Roman"/>
                <w:color w:val="FF0000"/>
                <w:position w:val="-12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7632" behindDoc="1" locked="0" layoutInCell="1" allowOverlap="1" wp14:anchorId="394A2DBD" wp14:editId="6DC98E90">
                      <wp:simplePos x="0" y="0"/>
                      <wp:positionH relativeFrom="column">
                        <wp:posOffset>2133600</wp:posOffset>
                      </wp:positionH>
                      <wp:positionV relativeFrom="paragraph">
                        <wp:posOffset>981075</wp:posOffset>
                      </wp:positionV>
                      <wp:extent cx="359410" cy="249555"/>
                      <wp:effectExtent l="0" t="0" r="21590" b="17145"/>
                      <wp:wrapNone/>
                      <wp:docPr id="91" name="Oval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2495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C46692" id="Oval 91" o:spid="_x0000_s1026" style="position:absolute;margin-left:168pt;margin-top:77.25pt;width:28.3pt;height:19.65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" fillcolor="white [3212]" strokecolor="#243f60 [1604]" strokeweight="2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5584" behindDoc="1" locked="0" layoutInCell="1" allowOverlap="1" wp14:anchorId="394A2DBD" wp14:editId="6DC98E90">
                      <wp:simplePos x="0" y="0"/>
                      <wp:positionH relativeFrom="column">
                        <wp:posOffset>1438275</wp:posOffset>
                      </wp:positionH>
                      <wp:positionV relativeFrom="paragraph">
                        <wp:posOffset>997585</wp:posOffset>
                      </wp:positionV>
                      <wp:extent cx="359410" cy="249555"/>
                      <wp:effectExtent l="0" t="0" r="21590" b="17145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2495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62FDFE" id="Oval 15" o:spid="_x0000_s1026" style="position:absolute;margin-left:113.25pt;margin-top:78.55pt;width:28.3pt;height:19.65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" fillcolor="white [3212]" strokecolor="#243f60 [1604]" strokeweight="2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447C6151" wp14:editId="72AE3577">
                      <wp:simplePos x="0" y="0"/>
                      <wp:positionH relativeFrom="column">
                        <wp:posOffset>779780</wp:posOffset>
                      </wp:positionH>
                      <wp:positionV relativeFrom="paragraph">
                        <wp:posOffset>1002030</wp:posOffset>
                      </wp:positionV>
                      <wp:extent cx="359410" cy="249555"/>
                      <wp:effectExtent l="0" t="0" r="21590" b="17145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2495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5C07AD" id="Oval 14" o:spid="_x0000_s1026" style="position:absolute;margin-left:61.4pt;margin-top:78.9pt;width:28.3pt;height:19.6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" fillcolor="white [3212]" strokecolor="#243f60 [1604]" strokeweight="2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4319" behindDoc="1" locked="0" layoutInCell="1" allowOverlap="1">
                      <wp:simplePos x="0" y="0"/>
                      <wp:positionH relativeFrom="column">
                        <wp:posOffset>420116</wp:posOffset>
                      </wp:positionH>
                      <wp:positionV relativeFrom="paragraph">
                        <wp:posOffset>1006475</wp:posOffset>
                      </wp:positionV>
                      <wp:extent cx="359664" cy="249936"/>
                      <wp:effectExtent l="0" t="0" r="21590" b="1714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664" cy="2499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BF789CE" id="Oval 11" o:spid="_x0000_s1026" style="position:absolute;margin-left:33.1pt;margin-top:79.25pt;width:28.3pt;height:19.7pt;z-index:-2516121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" fillcolor="white [3212]" strokecolor="#243f60 [1604]" strokeweight="2pt"/>
                  </w:pict>
                </mc:Fallback>
              </mc:AlternateConten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A291F">
              <w:rPr>
                <w:rFonts w:ascii="Times New Roman" w:hAnsi="Times New Roman"/>
                <w:color w:val="FF0000"/>
                <w:position w:val="-126"/>
                <w:sz w:val="24"/>
                <w:szCs w:val="24"/>
              </w:rPr>
              <w:object w:dxaOrig="2378" w:dyaOrig="1482" w14:anchorId="1C2DDD48">
                <v:shape id="_x0000_i1063" type="#_x0000_t75" style="width:119.25pt;height:74.25pt" o:ole="">
                  <v:imagedata r:id="rId86" o:title=""/>
                </v:shape>
                <o:OLEObject Type="Embed" ProgID="FXEquation.Equation" ShapeID="_x0000_i1063" DrawAspect="Content" ObjectID="_1556952202" r:id="rId87"/>
              </w:objec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6A291F">
              <w:rPr>
                <w:rFonts w:ascii="Times New Roman" w:hAnsi="Times New Roman"/>
                <w:color w:val="FF0000"/>
                <w:position w:val="-120"/>
                <w:sz w:val="24"/>
                <w:szCs w:val="24"/>
              </w:rPr>
              <w:object w:dxaOrig="1882" w:dyaOrig="1422" w14:anchorId="268ED28C">
                <v:shape id="_x0000_i1064" type="#_x0000_t75" style="width:93.75pt;height:71.25pt" o:ole="">
                  <v:imagedata r:id="rId88" o:title=""/>
                </v:shape>
                <o:OLEObject Type="Embed" ProgID="FXEquation.Equation" ShapeID="_x0000_i1064" DrawAspect="Content" ObjectID="_1556952203" r:id="rId89"/>
              </w:object>
            </w:r>
          </w:p>
          <w:p w:rsidR="006A291F" w:rsidRDefault="006A291F" w:rsidP="006A291F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>
              <w:rPr>
                <w:rFonts w:ascii="Times New Roman" w:hAnsi="Times New Roman"/>
                <w:sz w:val="24"/>
                <w:szCs w:val="24"/>
              </w:rPr>
              <w:t>17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>
              <w:rPr>
                <w:rFonts w:ascii="Times New Roman" w:hAnsi="Times New Roman"/>
                <w:sz w:val="24"/>
                <w:szCs w:val="24"/>
              </w:rPr>
              <w:t>18,     23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>
              <w:rPr>
                <w:rFonts w:ascii="Times New Roman" w:hAnsi="Times New Roman"/>
                <w:sz w:val="24"/>
                <w:szCs w:val="24"/>
              </w:rPr>
              <w:t>27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>
              <w:rPr>
                <w:rFonts w:ascii="Times New Roman" w:hAnsi="Times New Roman"/>
                <w:sz w:val="24"/>
                <w:szCs w:val="24"/>
              </w:rPr>
              <w:t>31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>
              <w:rPr>
                <w:rFonts w:ascii="Times New Roman" w:hAnsi="Times New Roman"/>
                <w:sz w:val="24"/>
                <w:szCs w:val="24"/>
              </w:rPr>
              <w:t>39</w:t>
            </w:r>
          </w:p>
          <w:p w:rsidR="006A291F" w:rsidRDefault="006A291F" w:rsidP="00AD7E5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F56D42" w:rsidRDefault="00AD7E57" w:rsidP="00AD7E57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85207" w:rsidRPr="00F56D42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780" w:dyaOrig="824" w14:anchorId="5F2DE0AF">
                <v:shape id="_x0000_i1110" type="#_x0000_t75" style="width:39pt;height:41.25pt" o:ole="">
                  <v:imagedata r:id="rId90" o:title=""/>
                </v:shape>
                <o:OLEObject Type="Embed" ProgID="FXEquation.Equation" ShapeID="_x0000_i1110" DrawAspect="Content" ObjectID="_1556952204" r:id="rId91"/>
              </w:object>
            </w:r>
            <w:r w:rsidRPr="00F56D42">
              <w:rPr>
                <w:rFonts w:ascii="Times New Roman" w:hAnsi="Times New Roman"/>
                <w:position w:val="-62"/>
                <w:sz w:val="24"/>
                <w:szCs w:val="24"/>
              </w:rPr>
              <w:t xml:space="preserve">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6D66DD" w:rsidRDefault="00AD7E57" w:rsidP="00AD7E57">
            <w:pPr>
              <w:rPr>
                <w:rFonts w:ascii="Times New Roman" w:hAnsi="Times New Roman"/>
                <w:noProof/>
                <w:position w:val="-62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bookmarkStart w:id="0" w:name="_GoBack"/>
            <w:r w:rsidR="006D66DD" w:rsidRPr="006D66DD">
              <w:rPr>
                <w:rFonts w:ascii="Times New Roman" w:hAnsi="Times New Roman"/>
                <w:noProof/>
                <w:color w:val="FF0000"/>
                <w:position w:val="-62"/>
                <w:sz w:val="24"/>
                <w:szCs w:val="24"/>
                <w:lang w:eastAsia="en-AU"/>
              </w:rPr>
              <w:object w:dxaOrig="810" w:dyaOrig="824" w14:anchorId="2D3B2671">
                <v:shape id="_x0000_i1066" type="#_x0000_t75" style="width:40.5pt;height:41.25pt" o:ole="">
                  <v:imagedata r:id="rId92" o:title=""/>
                </v:shape>
                <o:OLEObject Type="Embed" ProgID="FXEquation.Equation" ShapeID="_x0000_i1066" DrawAspect="Content" ObjectID="_1556952205" r:id="rId93"/>
              </w:object>
            </w:r>
            <w:bookmarkEnd w:id="0"/>
            <w:r w:rsidRPr="006D66DD">
              <w:rPr>
                <w:rFonts w:ascii="Times New Roman" w:hAnsi="Times New Roman"/>
                <w:b/>
                <w:noProof/>
                <w:position w:val="-62"/>
                <w:sz w:val="24"/>
                <w:szCs w:val="24"/>
                <w:lang w:eastAsia="en-AU"/>
              </w:rPr>
              <w:t xml:space="preserve"> </w:t>
            </w:r>
            <w:r w:rsidR="006D66DD" w:rsidRPr="006D66DD">
              <w:rPr>
                <w:rFonts w:ascii="Times New Roman" w:hAnsi="Times New Roman"/>
                <w:b/>
                <w:noProof/>
                <w:position w:val="-62"/>
                <w:sz w:val="24"/>
                <w:szCs w:val="24"/>
                <w:lang w:eastAsia="en-AU"/>
              </w:rPr>
              <w:t>1</w:t>
            </w:r>
            <w:r w:rsidR="006D66DD" w:rsidRPr="006D66DD">
              <w:rPr>
                <w:rFonts w:ascii="Times New Roman" w:hAnsi="Times New Roman"/>
                <w:b/>
                <w:noProof/>
                <w:position w:val="-62"/>
                <w:sz w:val="24"/>
                <w:szCs w:val="24"/>
                <w:vertAlign w:val="superscript"/>
                <w:lang w:eastAsia="en-AU"/>
              </w:rPr>
              <w:t>st</w:t>
            </w:r>
            <w:r w:rsidR="006D66DD" w:rsidRPr="006D66DD">
              <w:rPr>
                <w:rFonts w:ascii="Times New Roman" w:hAnsi="Times New Roman"/>
                <w:b/>
                <w:noProof/>
                <w:position w:val="-62"/>
                <w:sz w:val="24"/>
                <w:szCs w:val="24"/>
                <w:lang w:eastAsia="en-AU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F56D42" w:rsidRDefault="00AD7E57" w:rsidP="00AD7E57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52F64A" wp14:editId="04BF389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323850</wp:posOffset>
                      </wp:positionV>
                      <wp:extent cx="381000" cy="6985"/>
                      <wp:effectExtent l="0" t="0" r="19050" b="31115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B8B8E9" id="Straight Connector 3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5.5pt" to="30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56D42" w:rsidRPr="00F56D42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840" w:dyaOrig="824" w14:anchorId="62402E70">
                <v:shape id="_x0000_i1067" type="#_x0000_t75" style="width:42pt;height:41.25pt" o:ole="">
                  <v:imagedata r:id="rId94" o:title=""/>
                </v:shape>
                <o:OLEObject Type="Embed" ProgID="FXEquation.Equation" ShapeID="_x0000_i1067" DrawAspect="Content" ObjectID="_1556952206" r:id="rId95"/>
              </w:object>
            </w:r>
            <w:r w:rsidRPr="00F56D42">
              <w:rPr>
                <w:rFonts w:ascii="Times New Roman" w:hAnsi="Times New Roman"/>
                <w:position w:val="-62"/>
                <w:sz w:val="24"/>
                <w:szCs w:val="24"/>
              </w:rPr>
              <w:t xml:space="preserve">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AD7E57" w:rsidP="00AD7E57">
            <w:pPr>
              <w:rPr>
                <w:rFonts w:ascii="Times New Roman" w:hAnsi="Times New Roman"/>
                <w:position w:val="-5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56D42" w:rsidRPr="00F56D42">
              <w:rPr>
                <w:rFonts w:ascii="Times New Roman" w:hAnsi="Times New Roman"/>
                <w:color w:val="FF0000"/>
                <w:position w:val="-52"/>
                <w:sz w:val="24"/>
                <w:szCs w:val="24"/>
              </w:rPr>
              <w:object w:dxaOrig="1522" w:dyaOrig="724" w14:anchorId="36EBE708">
                <v:shape id="_x0000_i1068" type="#_x0000_t75" style="width:75pt;height:36.75pt" o:ole="">
                  <v:imagedata r:id="rId96" o:title=""/>
                </v:shape>
                <o:OLEObject Type="Embed" ProgID="FXEquation.Equation" ShapeID="_x0000_i1068" DrawAspect="Content" ObjectID="_1556952207" r:id="rId97"/>
              </w:object>
            </w:r>
            <w:r w:rsidRPr="00F56D42">
              <w:rPr>
                <w:rFonts w:ascii="Times New Roman" w:hAnsi="Times New Roman"/>
                <w:position w:val="-52"/>
                <w:sz w:val="24"/>
                <w:szCs w:val="24"/>
              </w:rPr>
              <w:t xml:space="preserve"> </w:t>
            </w:r>
          </w:p>
          <w:p w:rsidR="00A51F69" w:rsidRPr="00A51F69" w:rsidRDefault="00A51F69" w:rsidP="00AD7E57">
            <w:pPr>
              <w:rPr>
                <w:rFonts w:ascii="Times New Roman" w:hAnsi="Times New Roman"/>
                <w:b/>
                <w:position w:val="-52"/>
                <w:sz w:val="24"/>
                <w:szCs w:val="24"/>
              </w:rPr>
            </w:pPr>
            <w:r w:rsidRPr="00A51F69">
              <w:rPr>
                <w:rFonts w:ascii="Times New Roman" w:hAnsi="Times New Roman"/>
                <w:b/>
                <w:position w:val="-52"/>
                <w:sz w:val="24"/>
                <w:szCs w:val="24"/>
              </w:rPr>
              <w:t>2</w:t>
            </w:r>
            <w:r w:rsidRPr="00A51F69">
              <w:rPr>
                <w:rFonts w:ascii="Times New Roman" w:hAnsi="Times New Roman"/>
                <w:b/>
                <w:position w:val="-52"/>
                <w:sz w:val="24"/>
                <w:szCs w:val="24"/>
                <w:vertAlign w:val="superscript"/>
              </w:rPr>
              <w:t>nd</w:t>
            </w:r>
            <w:r w:rsidRPr="00A51F69">
              <w:rPr>
                <w:rFonts w:ascii="Times New Roman" w:hAnsi="Times New Roman"/>
                <w:b/>
                <w:position w:val="-52"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A51F69" w:rsidRDefault="00A51F69" w:rsidP="00AD7E57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 w:rsidRPr="00A51F69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5602" w:dyaOrig="824">
                <v:shape id="_x0000_i1069" type="#_x0000_t75" style="width:280.5pt;height:41.25pt" o:ole="">
                  <v:imagedata r:id="rId98" o:title=""/>
                </v:shape>
                <o:OLEObject Type="Embed" ProgID="FXEquation.Equation" ShapeID="_x0000_i1069" DrawAspect="Content" ObjectID="_1556952208" r:id="rId99"/>
              </w:objec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A51F69" w:rsidRDefault="00A51F69" w:rsidP="00AD7E57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A51F6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652" w:dyaOrig="308" w14:anchorId="4D2E98E0">
                <v:shape id="_x0000_i1070" type="#_x0000_t75" style="width:182.25pt;height:15.75pt" o:ole="">
                  <v:imagedata r:id="rId100" o:title=""/>
                </v:shape>
                <o:OLEObject Type="Embed" ProgID="FXEquation.Equation" ShapeID="_x0000_i1070" DrawAspect="Content" ObjectID="_1556952209" r:id="rId101"/>
              </w:objec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3742D" w:rsidRDefault="0093742D" w:rsidP="00AD7E57">
            <w:pPr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</w:pPr>
            <w:r w:rsidRPr="0093742D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3772" w:dyaOrig="544">
                <v:shape id="_x0000_i1071" type="#_x0000_t75" style="width:188.25pt;height:27pt" o:ole="">
                  <v:imagedata r:id="rId102" o:title=""/>
                </v:shape>
                <o:OLEObject Type="Embed" ProgID="FXEquation.Equation" ShapeID="_x0000_i1071" DrawAspect="Content" ObjectID="_1556952210" r:id="rId103"/>
              </w:object>
            </w:r>
          </w:p>
          <w:p w:rsidR="0093742D" w:rsidRPr="0093742D" w:rsidRDefault="0093742D" w:rsidP="00AD7E57">
            <w:pPr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</w:pPr>
            <w:r w:rsidRPr="0093742D">
              <w:rPr>
                <w:rFonts w:ascii="Times New Roman" w:hAnsi="Times New Roman"/>
                <w:b/>
                <w:position w:val="-34"/>
                <w:sz w:val="24"/>
                <w:szCs w:val="24"/>
              </w:rPr>
              <w:t>2</w:t>
            </w:r>
            <w:r w:rsidRPr="0093742D">
              <w:rPr>
                <w:rFonts w:ascii="Times New Roman" w:hAnsi="Times New Roman"/>
                <w:b/>
                <w:position w:val="-34"/>
                <w:sz w:val="24"/>
                <w:szCs w:val="24"/>
                <w:vertAlign w:val="superscript"/>
              </w:rPr>
              <w:t>nd</w:t>
            </w:r>
            <w:r w:rsidRPr="0093742D">
              <w:rPr>
                <w:rFonts w:ascii="Times New Roman" w:hAnsi="Times New Roman"/>
                <w:b/>
                <w:position w:val="-34"/>
                <w:sz w:val="24"/>
                <w:szCs w:val="24"/>
              </w:rPr>
              <w:t xml:space="preserve"> 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93742D" w:rsidRDefault="00AD7E57" w:rsidP="00AD7E57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3742D" w:rsidRPr="0093742D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7042" w:dyaOrig="584" w14:anchorId="61AFFCC3">
                <v:shape id="_x0000_i1072" type="#_x0000_t75" style="width:351.75pt;height:29.25pt" o:ole="">
                  <v:imagedata r:id="rId104" o:title=""/>
                </v:shape>
                <o:OLEObject Type="Embed" ProgID="FXEquation.Equation" ShapeID="_x0000_i1072" DrawAspect="Content" ObjectID="_1556952211" r:id="rId105"/>
              </w:object>
            </w:r>
            <w:r w:rsidRPr="0093742D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AD7E57" w:rsidP="00AD7E57">
            <w:pPr>
              <w:rPr>
                <w:rFonts w:ascii="Times New Roman" w:hAnsi="Times New Roman"/>
                <w:position w:val="-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66C73" w:rsidRPr="00966C73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5992" w:dyaOrig="544" w14:anchorId="5C5CEA7E">
                <v:shape id="_x0000_i1073" type="#_x0000_t75" style="width:299.25pt;height:27pt" o:ole="">
                  <v:imagedata r:id="rId106" o:title=""/>
                </v:shape>
                <o:OLEObject Type="Embed" ProgID="FXEquation.Equation" ShapeID="_x0000_i1073" DrawAspect="Content" ObjectID="_1556952212" r:id="rId107"/>
              </w:object>
            </w:r>
            <w:r w:rsidRPr="00966C73">
              <w:rPr>
                <w:rFonts w:ascii="Times New Roman" w:hAnsi="Times New Roman"/>
                <w:position w:val="-34"/>
                <w:sz w:val="24"/>
                <w:szCs w:val="24"/>
              </w:rPr>
              <w:t xml:space="preserve"> </w:t>
            </w:r>
          </w:p>
          <w:p w:rsidR="00966C73" w:rsidRPr="00966C73" w:rsidRDefault="00966C73" w:rsidP="00AD7E57">
            <w:pPr>
              <w:rPr>
                <w:rFonts w:ascii="Times New Roman" w:hAnsi="Times New Roman"/>
                <w:b/>
                <w:position w:val="-34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position w:val="-34"/>
                <w:sz w:val="24"/>
                <w:szCs w:val="24"/>
              </w:rPr>
              <w:t>1</w:t>
            </w:r>
            <w:r w:rsidRPr="00966C73">
              <w:rPr>
                <w:rFonts w:ascii="Times New Roman" w:hAnsi="Times New Roman"/>
                <w:b/>
                <w:position w:val="-34"/>
                <w:sz w:val="24"/>
                <w:szCs w:val="24"/>
              </w:rPr>
              <w:t>st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966C73" w:rsidRDefault="00AD7E57" w:rsidP="00AD7E57">
            <w:pPr>
              <w:rPr>
                <w:rFonts w:ascii="Times New Roman" w:hAnsi="Times New Roman"/>
                <w:position w:val="-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66C73" w:rsidRPr="00966C73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2978" w:dyaOrig="544" w14:anchorId="62F7359B">
                <v:shape id="_x0000_i1074" type="#_x0000_t75" style="width:148.5pt;height:27.75pt" o:ole="">
                  <v:imagedata r:id="rId108" o:title=""/>
                </v:shape>
                <o:OLEObject Type="Embed" ProgID="FXEquation.Equation" ShapeID="_x0000_i1074" DrawAspect="Content" ObjectID="_1556952213" r:id="rId109"/>
              </w:object>
            </w:r>
            <w:r w:rsidRPr="00966C73">
              <w:rPr>
                <w:rFonts w:ascii="Times New Roman" w:hAnsi="Times New Roman"/>
                <w:position w:val="-34"/>
                <w:sz w:val="24"/>
                <w:szCs w:val="24"/>
              </w:rPr>
              <w:t xml:space="preserve">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701F5B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01F5B" w:rsidRPr="00701F5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12" w:dyaOrig="348" w14:anchorId="15704CAF">
                <v:shape id="_x0000_i1075" type="#_x0000_t75" style="width:110.25pt;height:17.25pt" o:ole="">
                  <v:imagedata r:id="rId110" o:title=""/>
                </v:shape>
                <o:OLEObject Type="Embed" ProgID="FXEquation.Equation" ShapeID="_x0000_i1075" DrawAspect="Content" ObjectID="_1556952214" r:id="rId111"/>
              </w:object>
            </w:r>
            <w:r w:rsidRPr="00701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01F5B" w:rsidRPr="00701F5B" w:rsidRDefault="00701F5B" w:rsidP="00AD7E57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701F5B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4</w:t>
            </w:r>
            <w:r w:rsidRPr="00701F5B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th</w:t>
            </w:r>
            <w:r w:rsidRPr="00701F5B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701F5B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21, 22, 24, 25, 26, 27, 28, 30, 32, 33, 34, 35, </w:t>
            </w:r>
            <w:r w:rsidR="00AC744D">
              <w:rPr>
                <w:rFonts w:ascii="Times New Roman" w:hAnsi="Times New Roman"/>
                <w:sz w:val="24"/>
                <w:szCs w:val="24"/>
              </w:rPr>
              <w:t>36</w:t>
            </w:r>
            <w:r w:rsidR="00A85207">
              <w:rPr>
                <w:rFonts w:ascii="Times New Roman" w:hAnsi="Times New Roman"/>
                <w:sz w:val="24"/>
                <w:szCs w:val="24"/>
              </w:rPr>
              <w:t>,</w:t>
            </w:r>
            <w:r w:rsidR="00AC744D">
              <w:rPr>
                <w:rFonts w:ascii="Times New Roman" w:hAnsi="Times New Roman"/>
                <w:sz w:val="24"/>
                <w:szCs w:val="24"/>
              </w:rPr>
              <w:t xml:space="preserve"> 38</w:t>
            </w:r>
            <w:r w:rsidR="00A85207">
              <w:rPr>
                <w:rFonts w:ascii="Times New Roman" w:hAnsi="Times New Roman"/>
                <w:sz w:val="24"/>
                <w:szCs w:val="24"/>
              </w:rPr>
              <w:t xml:space="preserve"> and</w:t>
            </w:r>
            <w:r w:rsidR="00A85207">
              <w:rPr>
                <w:rFonts w:ascii="Times New Roman" w:hAnsi="Times New Roman"/>
                <w:sz w:val="24"/>
                <w:szCs w:val="24"/>
              </w:rPr>
              <w:t xml:space="preserve"> 39</w:t>
            </w:r>
          </w:p>
          <w:p w:rsidR="00AC744D" w:rsidRDefault="00A8520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15</w:t>
            </w:r>
            <w:r w:rsidR="00AC744D" w:rsidRPr="00AC744D">
              <w:rPr>
                <w:rFonts w:ascii="Times New Roman" w:hAnsi="Times New Roman"/>
                <w:sz w:val="24"/>
                <w:szCs w:val="24"/>
              </w:rPr>
              <w:t xml:space="preserve"> composite numbers</w:t>
            </w:r>
            <w:r w:rsidR="00AC744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C744D" w:rsidRPr="00AC744D" w:rsidRDefault="00A85207" w:rsidP="00AD7E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A85207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AC744D" w:rsidRPr="00AC744D">
              <w:rPr>
                <w:rFonts w:ascii="Times New Roman" w:hAnsi="Times New Roman"/>
                <w:b/>
                <w:sz w:val="24"/>
                <w:szCs w:val="24"/>
              </w:rPr>
              <w:t>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AC744D" w:rsidRDefault="00AD7E57" w:rsidP="00AD7E5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C744D" w:rsidRPr="00AC744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532" w:dyaOrig="348" w14:anchorId="6806E89D">
                <v:shape id="_x0000_i1076" type="#_x0000_t75" style="width:177pt;height:17.25pt" o:ole="">
                  <v:imagedata r:id="rId112" o:title=""/>
                </v:shape>
                <o:OLEObject Type="Embed" ProgID="FXEquation.Equation" ShapeID="_x0000_i1076" DrawAspect="Content" ObjectID="_1556952215" r:id="rId113"/>
              </w:object>
            </w:r>
            <w:r w:rsidRPr="00AC74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AC744D" w:rsidRDefault="00AC744D" w:rsidP="00AD7E57">
            <w:pPr>
              <w:rPr>
                <w:rFonts w:ascii="Times New Roman" w:hAnsi="Times New Roman"/>
                <w:position w:val="-14"/>
                <w:sz w:val="24"/>
                <w:szCs w:val="24"/>
              </w:rPr>
            </w:pPr>
            <w:r w:rsidRPr="00AC744D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3374" w:dyaOrig="742">
                <v:shape id="_x0000_i1077" type="#_x0000_t75" style="width:168pt;height:37.5pt" o:ole="">
                  <v:imagedata r:id="rId114" o:title=""/>
                </v:shape>
                <o:OLEObject Type="Embed" ProgID="FXEquation.Equation" ShapeID="_x0000_i1077" DrawAspect="Content" ObjectID="_1556952216" r:id="rId115"/>
              </w:objec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151D56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151D5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828" w:dyaOrig="348" w14:anchorId="35C9D999">
                <v:shape id="_x0000_i1078" type="#_x0000_t75" style="width:141pt;height:17.25pt" o:ole="">
                  <v:imagedata r:id="rId116" o:title=""/>
                </v:shape>
                <o:OLEObject Type="Embed" ProgID="FXEquation.Equation" ShapeID="_x0000_i1078" DrawAspect="Content" ObjectID="_1556952217" r:id="rId117"/>
              </w:objec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` </w:t>
            </w:r>
            <w:r w:rsidR="00151D56" w:rsidRPr="00151D56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4942" w:dyaOrig="406" w14:anchorId="6CE3DD96">
                <v:shape id="_x0000_i1079" type="#_x0000_t75" style="width:247.5pt;height:20.25pt" o:ole="">
                  <v:imagedata r:id="rId118" o:title=""/>
                </v:shape>
                <o:OLEObject Type="Embed" ProgID="FXEquation.Equation" ShapeID="_x0000_i1079" DrawAspect="Content" ObjectID="_1556952218" r:id="rId1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FB1560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number is divisible by 2 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if the </w:t>
            </w:r>
            <w:r>
              <w:rPr>
                <w:rFonts w:ascii="Times New Roman" w:hAnsi="Times New Roman"/>
                <w:sz w:val="24"/>
                <w:szCs w:val="24"/>
              </w:rPr>
              <w:t>last digit is 0, 2, 4, 6 or 8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and by 5 if last digit is 5 or 0</w:t>
            </w:r>
            <w:r w:rsidR="00AD7E57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B1560" w:rsidRDefault="00FB1560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 divisible by both if last digit is 0, (ie divisible by 10) so 130.</w:t>
            </w:r>
          </w:p>
          <w:p w:rsidR="00AD7E57" w:rsidRDefault="00FB1560" w:rsidP="00FB1560">
            <w:pPr>
              <w:rPr>
                <w:rFonts w:ascii="Times New Roman" w:hAnsi="Times New Roman"/>
                <w:sz w:val="24"/>
                <w:szCs w:val="24"/>
              </w:rPr>
            </w:pPr>
            <w:r w:rsidRPr="00FB1560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FB1560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FB1560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BB7FE6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it is a multiple of 6, it is a multiple of 2 and of 3.</w:t>
            </w:r>
          </w:p>
          <w:p w:rsidR="00BB7FE6" w:rsidRDefault="00BB7FE6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Test for divisibility by 2 is if the last digit is a multiple of 2.</w:t>
            </w:r>
          </w:p>
          <w:p w:rsidR="00BB7FE6" w:rsidRDefault="00BB7FE6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Test for divisibility by 3 is if the sum of the digits is a multiple of 3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B7FE6" w:rsidRDefault="00BB7FE6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 for 6 it is both of these.</w:t>
            </w:r>
          </w:p>
          <w:p w:rsidR="00BB7FE6" w:rsidRPr="00BB7FE6" w:rsidRDefault="00BB7FE6" w:rsidP="00AD7E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B7FE6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BB7FE6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BB7FE6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BB7FE6" w:rsidRDefault="00BB7FE6" w:rsidP="00AD7E57">
            <w:pPr>
              <w:rPr>
                <w:rFonts w:ascii="Times New Roman" w:hAnsi="Times New Roman"/>
                <w:position w:val="-78"/>
                <w:sz w:val="24"/>
                <w:szCs w:val="24"/>
              </w:rPr>
            </w:pPr>
            <w:r w:rsidRPr="00BB7FE6">
              <w:rPr>
                <w:rFonts w:ascii="Times New Roman" w:hAnsi="Times New Roman"/>
                <w:color w:val="FF0000"/>
                <w:position w:val="-78"/>
                <w:sz w:val="24"/>
                <w:szCs w:val="24"/>
              </w:rPr>
              <w:object w:dxaOrig="3510" w:dyaOrig="1164">
                <v:shape id="_x0000_i1080" type="#_x0000_t75" style="width:174pt;height:58.5pt" o:ole="">
                  <v:imagedata r:id="rId120" o:title=""/>
                </v:shape>
                <o:OLEObject Type="Embed" ProgID="FXEquation.Equation" ShapeID="_x0000_i1080" DrawAspect="Content" ObjectID="_1556952219" r:id="rId121"/>
              </w:objec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BF26FE" w:rsidRDefault="00BF26FE" w:rsidP="00AD7E57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BF26F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768" w:dyaOrig="406" w14:anchorId="50A7DD7F">
                <v:shape id="_x0000_i1081" type="#_x0000_t75" style="width:138.75pt;height:20.25pt" o:ole="">
                  <v:imagedata r:id="rId122" o:title=""/>
                </v:shape>
                <o:OLEObject Type="Embed" ProgID="FXEquation.Equation" ShapeID="_x0000_i1081" DrawAspect="Content" ObjectID="_1556952220" r:id="rId123"/>
              </w:object>
            </w:r>
          </w:p>
          <w:p w:rsidR="00BF26FE" w:rsidRDefault="00BF26FE" w:rsidP="00BF26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BF26F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734" w:dyaOrig="386">
                <v:shape id="_x0000_i1082" type="#_x0000_t75" style="width:187.5pt;height:20.25pt" o:ole="">
                  <v:imagedata r:id="rId124" o:title=""/>
                </v:shape>
                <o:OLEObject Type="Embed" ProgID="FXEquation.Equation" ShapeID="_x0000_i1082" DrawAspect="Content" ObjectID="_1556952221" r:id="rId125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BF26FE" w:rsidRPr="00BF26FE" w:rsidRDefault="00BF26FE" w:rsidP="00BF26FE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BF26F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720" w:dyaOrig="386">
                <v:shape id="_x0000_i1083" type="#_x0000_t75" style="width:237.75pt;height:20.25pt" o:ole="">
                  <v:imagedata r:id="rId126" o:title=""/>
                </v:shape>
                <o:OLEObject Type="Embed" ProgID="FXEquation.Equation" ShapeID="_x0000_i1083" DrawAspect="Content" ObjectID="_1556952222" r:id="rId127"/>
              </w:object>
            </w:r>
          </w:p>
          <w:p w:rsidR="00BF26FE" w:rsidRDefault="00BF26FE" w:rsidP="00BF26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BF26F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554" w:dyaOrig="386">
                <v:shape id="_x0000_i1084" type="#_x0000_t75" style="width:178.5pt;height:20.25pt" o:ole="">
                  <v:imagedata r:id="rId128" o:title=""/>
                </v:shape>
                <o:OLEObject Type="Embed" ProgID="FXEquation.Equation" ShapeID="_x0000_i1084" DrawAspect="Content" ObjectID="_1556952223" r:id="rId129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54ADB" w:rsidRPr="00BF26FE" w:rsidRDefault="00BF26FE" w:rsidP="00BF26FE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 w:rsidRPr="00BF26F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674" w:dyaOrig="386">
                <v:shape id="_x0000_i1085" type="#_x0000_t75" style="width:184.5pt;height:20.25pt" o:ole="">
                  <v:imagedata r:id="rId130" o:title=""/>
                </v:shape>
                <o:OLEObject Type="Embed" ProgID="FXEquation.Equation" ShapeID="_x0000_i1085" DrawAspect="Content" ObjectID="_1556952224" r:id="rId131"/>
              </w:object>
            </w:r>
          </w:p>
          <w:p w:rsidR="00CA45F3" w:rsidRPr="00BF26FE" w:rsidRDefault="00BF26FE" w:rsidP="00AD7E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F26FE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BF26FE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BF26FE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1D0FC9" w:rsidRDefault="001D0FC9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1D0FC9">
              <w:rPr>
                <w:rFonts w:ascii="Times New Roman" w:hAnsi="Times New Roman"/>
                <w:sz w:val="24"/>
                <w:szCs w:val="24"/>
              </w:rPr>
              <w:object w:dxaOrig="4258" w:dyaOrig="986" w14:anchorId="5561F328">
                <v:shape id="_x0000_i1086" type="#_x0000_t75" style="width:213pt;height:49.5pt" o:ole="">
                  <v:imagedata r:id="rId132" o:title=""/>
                </v:shape>
                <o:OLEObject Type="Embed" ProgID="FXEquation.Equation" ShapeID="_x0000_i1086" DrawAspect="Content" ObjectID="_1556952225" r:id="rId133"/>
              </w:object>
            </w:r>
          </w:p>
          <w:p w:rsidR="001D0FC9" w:rsidRPr="001D0FC9" w:rsidRDefault="001D0FC9" w:rsidP="00AD7E57">
            <w:pPr>
              <w:rPr>
                <w:rFonts w:ascii="Times New Roman" w:hAnsi="Times New Roman"/>
                <w:b/>
                <w:position w:val="-62"/>
                <w:sz w:val="24"/>
                <w:szCs w:val="24"/>
              </w:rPr>
            </w:pPr>
            <w:r w:rsidRPr="001D0FC9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1D0FC9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1D0FC9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C47E85" w:rsidRDefault="001D0FC9" w:rsidP="00C47E85">
            <w:pPr>
              <w:rPr>
                <w:rFonts w:ascii="Times New Roman" w:hAnsi="Times New Roman"/>
                <w:position w:val="-13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C47E85" w:rsidRPr="00C47E85">
              <w:rPr>
                <w:color w:val="FF0000"/>
                <w:position w:val="-132"/>
              </w:rPr>
              <w:object w:dxaOrig="3337" w:dyaOrig="1524">
                <v:shape id="_x0000_i1087" type="#_x0000_t75" style="width:166.5pt;height:76.5pt" o:ole="">
                  <v:imagedata r:id="rId134" o:title=""/>
                </v:shape>
                <o:OLEObject Type="Embed" ProgID="FXEquation.Equation" ShapeID="_x0000_i1087" DrawAspect="Content" ObjectID="_1556952226" r:id="rId135"/>
              </w:objec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C47E85" w:rsidRDefault="00C47E85" w:rsidP="00AD7E57">
            <w:pPr>
              <w:rPr>
                <w:rFonts w:ascii="Times New Roman" w:hAnsi="Times New Roman"/>
                <w:color w:val="FF0000"/>
                <w:position w:val="-96"/>
                <w:sz w:val="24"/>
                <w:szCs w:val="24"/>
              </w:rPr>
            </w:pPr>
            <w:r w:rsidRPr="00C47E85">
              <w:rPr>
                <w:color w:val="FF0000"/>
                <w:position w:val="-96"/>
              </w:rPr>
              <w:object w:dxaOrig="5332" w:dyaOrig="1266">
                <v:shape id="_x0000_i1088" type="#_x0000_t75" style="width:267pt;height:63.75pt" o:ole="">
                  <v:imagedata r:id="rId136" o:title=""/>
                </v:shape>
                <o:OLEObject Type="Embed" ProgID="FXEquation.Equation" ShapeID="_x0000_i1088" DrawAspect="Content" ObjectID="_1556952227" r:id="rId137"/>
              </w:object>
            </w:r>
          </w:p>
          <w:p w:rsidR="00AD7E57" w:rsidRDefault="00C47E85" w:rsidP="00AD7E5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47E8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Only Statement I is true.</w:t>
            </w:r>
          </w:p>
          <w:p w:rsidR="00C47E85" w:rsidRPr="00C47E85" w:rsidRDefault="00C47E85" w:rsidP="00AD7E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C47E85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3</w:t>
            </w:r>
            <w:r w:rsidRPr="00C47E85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vertAlign w:val="superscript"/>
              </w:rPr>
              <w:t>rd</w:t>
            </w:r>
            <w:r w:rsidRPr="00C47E85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0A436B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0A436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120" w:dyaOrig="386">
                <v:shape id="_x0000_i1089" type="#_x0000_t75" style="width:107.25pt;height:18.75pt" o:ole="">
                  <v:imagedata r:id="rId45" o:title=""/>
                </v:shape>
                <o:OLEObject Type="Embed" ProgID="FXEquation.Equation" ShapeID="_x0000_i1089" DrawAspect="Content" ObjectID="_1556952228" r:id="rId138"/>
              </w:objec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Addition is commutative.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</w:t>
            </w:r>
            <w:r w:rsidRPr="000A436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180" w:dyaOrig="386">
                <v:shape id="_x0000_i1090" type="#_x0000_t75" style="width:110.25pt;height:18.75pt" o:ole="">
                  <v:imagedata r:id="rId139" o:title=""/>
                </v:shape>
                <o:OLEObject Type="Embed" ProgID="FXEquation.Equation" ShapeID="_x0000_i1090" DrawAspect="Content" ObjectID="_1556952229" r:id="rId140"/>
              </w:objec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>Subtraction is</w:t>
            </w:r>
            <w:r w:rsidRPr="000A436B">
              <w:rPr>
                <w:rFonts w:ascii="Times New Roman" w:hAnsi="Times New Roman"/>
                <w:b/>
                <w:sz w:val="24"/>
                <w:szCs w:val="24"/>
              </w:rPr>
              <w:t xml:space="preserve"> 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commutative.</w:t>
            </w:r>
          </w:p>
          <w:p w:rsidR="000A436B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A436B" w:rsidRPr="000A436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240" w:dyaOrig="386">
                <v:shape id="_x0000_i1091" type="#_x0000_t75" style="width:113.25pt;height:18.75pt" o:ole="">
                  <v:imagedata r:id="rId49" o:title=""/>
                </v:shape>
                <o:OLEObject Type="Embed" ProgID="FXEquation.Equation" ShapeID="_x0000_i1091" DrawAspect="Content" ObjectID="_1556952230" r:id="rId14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0A436B">
              <w:rPr>
                <w:rFonts w:ascii="Times New Roman" w:hAnsi="Times New Roman"/>
                <w:sz w:val="24"/>
                <w:szCs w:val="24"/>
              </w:rPr>
              <w:t>Multiplication is commutative.</w:t>
            </w:r>
          </w:p>
          <w:p w:rsidR="00AD7E57" w:rsidRDefault="000A436B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0A436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240" w:dyaOrig="386">
                <v:shape id="_x0000_i1092" type="#_x0000_t75" style="width:113.25pt;height:18.75pt" o:ole="">
                  <v:imagedata r:id="rId51" o:title=""/>
                </v:shape>
                <o:OLEObject Type="Embed" ProgID="FXEquation.Equation" ShapeID="_x0000_i1092" DrawAspect="Content" ObjectID="_1556952231" r:id="rId142"/>
              </w:objec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.  </w:t>
            </w:r>
            <w:r>
              <w:rPr>
                <w:rFonts w:ascii="Times New Roman" w:hAnsi="Times New Roman"/>
                <w:sz w:val="24"/>
                <w:szCs w:val="24"/>
              </w:rPr>
              <w:t>Multiplication is commutative.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A436B" w:rsidRPr="000A436B" w:rsidRDefault="000A436B" w:rsidP="00AD7E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A436B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0A436B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0A436B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141638" w:rsidRDefault="00E80F7B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141638">
              <w:rPr>
                <w:rFonts w:ascii="Times New Roman" w:hAnsi="Times New Roman"/>
                <w:sz w:val="24"/>
                <w:szCs w:val="24"/>
              </w:rPr>
              <w:t>Multiplication is Associative, so first 2 are true.</w:t>
            </w:r>
          </w:p>
          <w:p w:rsidR="00E80F7B" w:rsidRPr="00141638" w:rsidRDefault="00E80F7B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141638">
              <w:rPr>
                <w:rFonts w:ascii="Times New Roman" w:hAnsi="Times New Roman"/>
                <w:sz w:val="24"/>
                <w:szCs w:val="24"/>
              </w:rPr>
              <w:t>Third is true as groupings give the same order of operations</w:t>
            </w:r>
          </w:p>
          <w:p w:rsidR="00E80F7B" w:rsidRPr="00141638" w:rsidRDefault="00E80F7B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141638">
              <w:rPr>
                <w:rFonts w:ascii="Times New Roman" w:hAnsi="Times New Roman"/>
                <w:sz w:val="24"/>
                <w:szCs w:val="24"/>
              </w:rPr>
              <w:t>Last is not true as division is not associative</w:t>
            </w:r>
          </w:p>
          <w:p w:rsidR="00E80F7B" w:rsidRPr="00141638" w:rsidRDefault="00E80F7B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141638">
              <w:rPr>
                <w:rFonts w:ascii="Times New Roman" w:hAnsi="Times New Roman"/>
                <w:sz w:val="24"/>
                <w:szCs w:val="24"/>
              </w:rPr>
              <w:object w:dxaOrig="3892" w:dyaOrig="2608">
                <v:shape id="_x0000_i1093" type="#_x0000_t75" style="width:194.25pt;height:126.75pt" o:ole="">
                  <v:imagedata r:id="rId143" o:title=""/>
                </v:shape>
                <o:OLEObject Type="Embed" ProgID="FXEquation.Equation" ShapeID="_x0000_i1093" DrawAspect="Content" ObjectID="_1556952232" r:id="rId144"/>
              </w:object>
            </w:r>
          </w:p>
          <w:p w:rsidR="00141638" w:rsidRPr="00141638" w:rsidRDefault="00141638" w:rsidP="00AD7E57">
            <w:pPr>
              <w:rPr>
                <w:rFonts w:ascii="Times New Roman" w:hAnsi="Times New Roman"/>
                <w:b/>
                <w:color w:val="000000" w:themeColor="text1"/>
                <w:position w:val="-240"/>
                <w:sz w:val="24"/>
                <w:szCs w:val="24"/>
              </w:rPr>
            </w:pPr>
            <w:r w:rsidRPr="00141638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141638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141638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141638" w:rsidRDefault="00141638" w:rsidP="00AD7E57">
            <w:pPr>
              <w:rPr>
                <w:rFonts w:ascii="Times New Roman" w:hAnsi="Times New Roman"/>
                <w:sz w:val="24"/>
                <w:szCs w:val="24"/>
              </w:rPr>
            </w:pPr>
            <w:r w:rsidRPr="00141638">
              <w:rPr>
                <w:rFonts w:ascii="Times New Roman" w:hAnsi="Times New Roman"/>
                <w:sz w:val="24"/>
                <w:szCs w:val="24"/>
              </w:rPr>
              <w:object w:dxaOrig="5937" w:dyaOrig="1206">
                <v:shape id="_x0000_i1094" type="#_x0000_t75" style="width:296.25pt;height:62.25pt" o:ole="">
                  <v:imagedata r:id="rId145" o:title=""/>
                </v:shape>
                <o:OLEObject Type="Embed" ProgID="FXEquation.Equation" ShapeID="_x0000_i1094" DrawAspect="Content" ObjectID="_1556952233" r:id="rId146"/>
              </w:object>
            </w:r>
          </w:p>
          <w:p w:rsidR="00141638" w:rsidRPr="00141638" w:rsidRDefault="00141638" w:rsidP="00AD7E57">
            <w:pPr>
              <w:rPr>
                <w:rFonts w:ascii="Times New Roman" w:hAnsi="Times New Roman"/>
                <w:b/>
                <w:position w:val="-90"/>
                <w:sz w:val="24"/>
                <w:szCs w:val="24"/>
              </w:rPr>
            </w:pPr>
            <w:r w:rsidRPr="00141638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141638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141638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Pr="00CC793B" w:rsidRDefault="00CC793B" w:rsidP="00AD7E57">
            <w:pPr>
              <w:rPr>
                <w:rFonts w:ascii="Times New Roman" w:hAnsi="Times New Roman"/>
                <w:position w:val="-164"/>
                <w:sz w:val="24"/>
                <w:szCs w:val="24"/>
              </w:rPr>
            </w:pPr>
            <w:r w:rsidRPr="00CC793B">
              <w:rPr>
                <w:rFonts w:ascii="Times New Roman" w:hAnsi="Times New Roman"/>
                <w:color w:val="FF0000"/>
                <w:position w:val="-164"/>
                <w:sz w:val="24"/>
                <w:szCs w:val="24"/>
              </w:rPr>
              <w:object w:dxaOrig="4440" w:dyaOrig="2110">
                <v:shape id="_x0000_i1095" type="#_x0000_t75" style="width:224.25pt;height:103.5pt" o:ole="">
                  <v:imagedata r:id="rId147" o:title=""/>
                </v:shape>
                <o:OLEObject Type="Embed" ProgID="FXEquation.Equation" ShapeID="_x0000_i1095" DrawAspect="Content" ObjectID="_1556952234" r:id="rId148"/>
              </w:objec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AD7E57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  <w:r w:rsidR="0037725C">
              <w:rPr>
                <w:rFonts w:ascii="Times New Roman" w:hAnsi="Times New Roman"/>
                <w:sz w:val="24"/>
                <w:szCs w:val="24"/>
              </w:rPr>
              <w:t>actors of 36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: 1, 2, 3, 4, 6, </w:t>
            </w:r>
            <w:r w:rsidR="0037725C" w:rsidRPr="0037725C">
              <w:rPr>
                <w:rFonts w:ascii="Times New Roman" w:hAnsi="Times New Roman"/>
                <w:sz w:val="24"/>
                <w:szCs w:val="24"/>
              </w:rPr>
              <w:t>9</w:t>
            </w:r>
            <w:r w:rsidR="0037725C">
              <w:rPr>
                <w:rFonts w:ascii="Times New Roman" w:hAnsi="Times New Roman"/>
                <w:sz w:val="24"/>
                <w:szCs w:val="24"/>
              </w:rPr>
              <w:t xml:space="preserve">, 12, </w:t>
            </w:r>
            <w:r w:rsidR="0037725C" w:rsidRPr="0037725C">
              <w:rPr>
                <w:rFonts w:ascii="Times New Roman" w:hAnsi="Times New Roman"/>
                <w:b/>
                <w:sz w:val="24"/>
                <w:szCs w:val="24"/>
              </w:rPr>
              <w:t>18</w:t>
            </w:r>
            <w:r w:rsidR="0037725C">
              <w:rPr>
                <w:rFonts w:ascii="Times New Roman" w:hAnsi="Times New Roman"/>
                <w:sz w:val="24"/>
                <w:szCs w:val="24"/>
              </w:rPr>
              <w:t>, 36</w:t>
            </w:r>
          </w:p>
          <w:p w:rsidR="00AD7E57" w:rsidRDefault="0037725C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Factors of 54  :  1, 2, 3, 6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7725C">
              <w:rPr>
                <w:rFonts w:ascii="Times New Roman" w:hAnsi="Times New Roman"/>
                <w:sz w:val="24"/>
                <w:szCs w:val="24"/>
              </w:rPr>
              <w:t>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7725C">
              <w:rPr>
                <w:rFonts w:ascii="Times New Roman" w:hAnsi="Times New Roman"/>
                <w:b/>
                <w:sz w:val="24"/>
                <w:szCs w:val="24"/>
              </w:rPr>
              <w:t>18</w:t>
            </w:r>
            <w:r>
              <w:rPr>
                <w:rFonts w:ascii="Times New Roman" w:hAnsi="Times New Roman"/>
                <w:sz w:val="24"/>
                <w:szCs w:val="24"/>
              </w:rPr>
              <w:t>, 27,54</w:t>
            </w:r>
          </w:p>
          <w:p w:rsidR="00AD7E57" w:rsidRDefault="0037725C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HCF = </w:t>
            </w:r>
            <w:r w:rsidRPr="0037725C">
              <w:rPr>
                <w:rFonts w:ascii="Times New Roman" w:hAnsi="Times New Roman"/>
                <w:b/>
                <w:sz w:val="24"/>
                <w:szCs w:val="24"/>
              </w:rPr>
              <w:t>18</w:t>
            </w:r>
          </w:p>
        </w:tc>
      </w:tr>
      <w:tr w:rsidR="00AD7E57" w:rsidTr="000650ED">
        <w:trPr>
          <w:cantSplit/>
        </w:trPr>
        <w:tc>
          <w:tcPr>
            <w:tcW w:w="1134" w:type="dxa"/>
          </w:tcPr>
          <w:p w:rsidR="00AD7E57" w:rsidRPr="00750A38" w:rsidRDefault="00AD7E57" w:rsidP="00AD7E5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AD7E57" w:rsidRDefault="0037725C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Multiples of 32  : 32, 64, </w:t>
            </w:r>
            <w:r w:rsidRPr="0037725C">
              <w:rPr>
                <w:rFonts w:ascii="Times New Roman" w:hAnsi="Times New Roman"/>
                <w:b/>
                <w:sz w:val="24"/>
                <w:szCs w:val="24"/>
              </w:rPr>
              <w:t>96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128, 160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192,….</w:t>
            </w:r>
          </w:p>
          <w:p w:rsidR="00AD7E57" w:rsidRDefault="0037725C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Multiples of 24  :  24, 48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72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7725C">
              <w:rPr>
                <w:rFonts w:ascii="Times New Roman" w:hAnsi="Times New Roman"/>
                <w:b/>
                <w:sz w:val="24"/>
                <w:szCs w:val="24"/>
              </w:rPr>
              <w:t>96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120</w:t>
            </w:r>
            <w:r w:rsidR="00AD7E57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….</w:t>
            </w:r>
            <w:r w:rsidR="00AD7E5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37725C" w:rsidRDefault="0037725C" w:rsidP="00AD7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LCM </w:t>
            </w:r>
            <w:r w:rsidRPr="0037725C">
              <w:rPr>
                <w:rFonts w:ascii="Times New Roman" w:hAnsi="Times New Roman"/>
                <w:b/>
                <w:sz w:val="24"/>
                <w:szCs w:val="24"/>
              </w:rPr>
              <w:t>= 96</w:t>
            </w:r>
          </w:p>
        </w:tc>
      </w:tr>
      <w:tr w:rsidR="00AD7E57" w:rsidTr="005C0019">
        <w:trPr>
          <w:cantSplit/>
        </w:trPr>
        <w:tc>
          <w:tcPr>
            <w:tcW w:w="1134" w:type="dxa"/>
          </w:tcPr>
          <w:p w:rsidR="00AD7E57" w:rsidRPr="00750A38" w:rsidRDefault="00AD7E57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43179" w:rsidRDefault="00543179" w:rsidP="005431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Factors of 150 : 1 , 2 , 3, 5, 6, 10, 15, 25, </w:t>
            </w:r>
            <w:r w:rsidRPr="00BC7596">
              <w:rPr>
                <w:rFonts w:ascii="Times New Roman" w:hAnsi="Times New Roman"/>
                <w:b/>
                <w:sz w:val="24"/>
                <w:szCs w:val="24"/>
              </w:rPr>
              <w:t>30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50, 75, 150 </w:t>
            </w:r>
          </w:p>
          <w:p w:rsidR="00543179" w:rsidRDefault="00543179" w:rsidP="005431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Factors of 210 : 1 , 2 , 3, 5, 6, 7, 10, 14, 15, 21, </w:t>
            </w:r>
            <w:r w:rsidRPr="00BC7596">
              <w:rPr>
                <w:rFonts w:ascii="Times New Roman" w:hAnsi="Times New Roman"/>
                <w:b/>
                <w:sz w:val="24"/>
                <w:szCs w:val="24"/>
              </w:rPr>
              <w:t>30</w:t>
            </w:r>
            <w:r>
              <w:rPr>
                <w:rFonts w:ascii="Times New Roman" w:hAnsi="Times New Roman"/>
                <w:sz w:val="24"/>
                <w:szCs w:val="24"/>
              </w:rPr>
              <w:t>, 35, 42, 70, 105, 210</w:t>
            </w:r>
          </w:p>
          <w:p w:rsidR="00543179" w:rsidRDefault="00543179" w:rsidP="005431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 30 is HCF of 150 and 210 so Statement A is true</w:t>
            </w:r>
          </w:p>
          <w:p w:rsidR="00543179" w:rsidRDefault="00543179" w:rsidP="005431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Multiples of 3 :   3, 6, 9, 12, </w:t>
            </w:r>
            <w:r w:rsidRPr="00BC7596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  <w:r>
              <w:rPr>
                <w:rFonts w:ascii="Times New Roman" w:hAnsi="Times New Roman"/>
                <w:sz w:val="24"/>
                <w:szCs w:val="24"/>
              </w:rPr>
              <w:t>, 18, 21, 24, 27, 30, …..</w:t>
            </w:r>
          </w:p>
          <w:p w:rsidR="00543179" w:rsidRPr="00141638" w:rsidRDefault="00543179" w:rsidP="005431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Multiples of 15 :  </w:t>
            </w:r>
            <w:r w:rsidRPr="00BC7596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  <w:r>
              <w:rPr>
                <w:rFonts w:ascii="Times New Roman" w:hAnsi="Times New Roman"/>
                <w:sz w:val="24"/>
                <w:szCs w:val="24"/>
              </w:rPr>
              <w:t>, 30, 45, ……</w:t>
            </w:r>
          </w:p>
          <w:p w:rsidR="00AD7E57" w:rsidRDefault="00543179" w:rsidP="000650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 30 is no the LCM of 3 and 15 so  Statement B is false</w:t>
            </w:r>
          </w:p>
          <w:p w:rsidR="00543179" w:rsidRPr="00543179" w:rsidRDefault="00543179" w:rsidP="000650E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43179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543179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543179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0650ED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DD6890" w:rsidRPr="00325745" w:rsidTr="00DD6890">
        <w:trPr>
          <w:cantSplit/>
          <w:trHeight w:val="851"/>
        </w:trPr>
        <w:tc>
          <w:tcPr>
            <w:tcW w:w="10207" w:type="dxa"/>
            <w:gridSpan w:val="3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1029260708"/>
              <w:placeholder>
                <w:docPart w:val="C4177BA73BA24ECC91AB5CF1EF75AD43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0650ED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0650E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931279904"/>
                <w:placeholder>
                  <w:docPart w:val="12EA9940602C4642A358ED1ADFFC2788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DD689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086607261"/>
            <w:placeholder>
              <w:docPart w:val="E3328427AE6C47D285CC9D6DB89F61F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0650ED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1994384"/>
            <w:placeholder>
              <w:docPart w:val="0E93459198D8428587EF881736CBADE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DD6890" w:rsidRPr="005C44C0" w:rsidRDefault="00AD7E57" w:rsidP="000650E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Whole Numbers</w:t>
                </w:r>
              </w:p>
            </w:tc>
          </w:sdtContent>
        </w:sdt>
        <w:tc>
          <w:tcPr>
            <w:tcW w:w="3685" w:type="dxa"/>
            <w:shd w:val="clear" w:color="auto" w:fill="215868" w:themeFill="accent5" w:themeFillShade="80"/>
          </w:tcPr>
          <w:p w:rsidR="00DD6890" w:rsidRPr="005E3EB0" w:rsidRDefault="00DD6890" w:rsidP="000650E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Pr="005E3EB0" w:rsidRDefault="00DD6890" w:rsidP="000650E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DD6890" w:rsidRPr="00325745" w:rsidRDefault="00DD6890" w:rsidP="000650E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63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424"/>
        <w:gridCol w:w="7871"/>
        <w:gridCol w:w="1337"/>
      </w:tblGrid>
      <w:tr w:rsidR="000650ED" w:rsidTr="000650ED">
        <w:trPr>
          <w:trHeight w:val="1134"/>
        </w:trPr>
        <w:tc>
          <w:tcPr>
            <w:tcW w:w="9295" w:type="dxa"/>
            <w:gridSpan w:val="2"/>
          </w:tcPr>
          <w:p w:rsidR="000650ED" w:rsidRDefault="000650ED" w:rsidP="00736B1D">
            <w:pPr>
              <w:pStyle w:val="LongerQuestions"/>
            </w:pPr>
          </w:p>
        </w:tc>
        <w:tc>
          <w:tcPr>
            <w:tcW w:w="1337" w:type="dxa"/>
          </w:tcPr>
          <w:p w:rsidR="000650ED" w:rsidRDefault="000650ED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0650ED" w:rsidTr="000650ED">
        <w:trPr>
          <w:trHeight w:val="1134"/>
        </w:trPr>
        <w:tc>
          <w:tcPr>
            <w:tcW w:w="1424" w:type="dxa"/>
          </w:tcPr>
          <w:p w:rsidR="000650ED" w:rsidRDefault="000650ED" w:rsidP="000650ED">
            <w:pPr>
              <w:pStyle w:val="ListParagraph"/>
              <w:numPr>
                <w:ilvl w:val="0"/>
                <w:numId w:val="15"/>
              </w:numPr>
              <w:spacing w:after="0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0650ED" w:rsidRDefault="004351F6" w:rsidP="00736B1D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171" type="#_x0000_t75" style="position:absolute;left:0;text-align:left;margin-left:100.2pt;margin-top:8.8pt;width:161pt;height:138.7pt;z-index:251735040;mso-position-horizontal-relative:text;mso-position-vertical-relative:text">
                  <v:imagedata r:id="rId149" o:title=""/>
                  <w10:wrap type="square"/>
                </v:shape>
                <o:OLEObject Type="Embed" ProgID="FXDraw.Graphic" ShapeID="_x0000_s1171" DrawAspect="Content" ObjectID="_1556952245" r:id="rId150"/>
              </w:object>
            </w:r>
            <w:r w:rsidR="000650ED">
              <w:t>(a)</w:t>
            </w:r>
            <w:r w:rsidR="000650ED">
              <w:rPr>
                <w:rFonts w:eastAsiaTheme="minorEastAsia"/>
              </w:rPr>
              <w:t xml:space="preserve"> </w:t>
            </w:r>
          </w:p>
          <w:p w:rsidR="000650ED" w:rsidRDefault="000650ED" w:rsidP="00736B1D">
            <w:pPr>
              <w:pStyle w:val="LongerQuestions"/>
            </w:pPr>
          </w:p>
          <w:p w:rsidR="000650ED" w:rsidRDefault="000650ED" w:rsidP="00736B1D">
            <w:pPr>
              <w:pStyle w:val="LongerQuestions"/>
            </w:pPr>
          </w:p>
          <w:p w:rsidR="000650ED" w:rsidRDefault="000650ED" w:rsidP="00736B1D">
            <w:pPr>
              <w:pStyle w:val="LongerQuestions"/>
            </w:pPr>
          </w:p>
          <w:p w:rsidR="000650ED" w:rsidRDefault="000650ED" w:rsidP="00736B1D">
            <w:pPr>
              <w:pStyle w:val="LongerQuestions"/>
            </w:pPr>
          </w:p>
          <w:p w:rsidR="000650ED" w:rsidRDefault="000650ED" w:rsidP="00736B1D">
            <w:pPr>
              <w:pStyle w:val="LongerQuestions"/>
            </w:pPr>
          </w:p>
          <w:p w:rsidR="000650ED" w:rsidRDefault="000650ED" w:rsidP="00736B1D">
            <w:pPr>
              <w:pStyle w:val="LongerQuestions"/>
            </w:pPr>
          </w:p>
          <w:p w:rsidR="000650ED" w:rsidRDefault="000650ED" w:rsidP="00736B1D">
            <w:pPr>
              <w:pStyle w:val="LongerQuestions"/>
            </w:pPr>
          </w:p>
        </w:tc>
        <w:tc>
          <w:tcPr>
            <w:tcW w:w="1337" w:type="dxa"/>
            <w:hideMark/>
          </w:tcPr>
          <w:p w:rsidR="000650ED" w:rsidRDefault="000650ED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0650ED" w:rsidTr="000650ED">
        <w:trPr>
          <w:trHeight w:val="1134"/>
        </w:trPr>
        <w:tc>
          <w:tcPr>
            <w:tcW w:w="1424" w:type="dxa"/>
          </w:tcPr>
          <w:p w:rsidR="000650ED" w:rsidRDefault="000650ED" w:rsidP="000650ED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0650ED" w:rsidRDefault="000650ED" w:rsidP="00736B1D">
            <w:pPr>
              <w:pStyle w:val="LongerQuestions"/>
            </w:pPr>
            <w:r>
              <w:t xml:space="preserve">(b)       </w:t>
            </w:r>
          </w:p>
          <w:p w:rsidR="000650ED" w:rsidRPr="002D389A" w:rsidRDefault="000650ED" w:rsidP="00736B1D">
            <w:pPr>
              <w:pStyle w:val="LongerQuestions"/>
            </w:pPr>
            <w:r>
              <w:t xml:space="preserve"> </w:t>
            </w:r>
            <w:r w:rsidR="002D389A" w:rsidRPr="002D389A">
              <w:object w:dxaOrig="3112" w:dyaOrig="884">
                <v:shape id="_x0000_i1097" type="#_x0000_t75" style="width:156pt;height:44.25pt" o:ole="">
                  <v:imagedata r:id="rId151" o:title=""/>
                </v:shape>
                <o:OLEObject Type="Embed" ProgID="FXEquation.Equation" ShapeID="_x0000_i1097" DrawAspect="Content" ObjectID="_1556952235" r:id="rId152"/>
              </w:object>
            </w:r>
            <w:r w:rsidRPr="002D389A">
              <w:t xml:space="preserve"> </w:t>
            </w:r>
          </w:p>
          <w:p w:rsidR="000650ED" w:rsidRDefault="000650ED" w:rsidP="00736B1D">
            <w:pPr>
              <w:pStyle w:val="LongerQuestions"/>
            </w:pPr>
          </w:p>
        </w:tc>
        <w:tc>
          <w:tcPr>
            <w:tcW w:w="1337" w:type="dxa"/>
            <w:hideMark/>
          </w:tcPr>
          <w:p w:rsidR="000650ED" w:rsidRDefault="000650ED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0650ED" w:rsidTr="000650ED">
        <w:trPr>
          <w:trHeight w:val="1134"/>
        </w:trPr>
        <w:tc>
          <w:tcPr>
            <w:tcW w:w="1424" w:type="dxa"/>
          </w:tcPr>
          <w:p w:rsidR="000650ED" w:rsidRDefault="000650ED" w:rsidP="000650ED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hideMark/>
          </w:tcPr>
          <w:p w:rsidR="000650ED" w:rsidRDefault="000650ED" w:rsidP="00736B1D">
            <w:pPr>
              <w:pStyle w:val="LongerQuestions"/>
            </w:pPr>
            <w:r>
              <w:t xml:space="preserve">(c)    </w:t>
            </w:r>
            <w:r w:rsidR="002F6DB6" w:rsidRPr="002F6DB6">
              <w:object w:dxaOrig="7492" w:dyaOrig="1304">
                <v:shape id="_x0000_i1098" type="#_x0000_t75" style="width:376.5pt;height:64.5pt" o:ole="">
                  <v:imagedata r:id="rId153" o:title=""/>
                </v:shape>
                <o:OLEObject Type="Embed" ProgID="FXEquation.Equation" ShapeID="_x0000_i1098" DrawAspect="Content" ObjectID="_1556952236" r:id="rId154"/>
              </w:object>
            </w:r>
          </w:p>
          <w:p w:rsidR="000650ED" w:rsidRDefault="000650ED" w:rsidP="00736B1D">
            <w:pPr>
              <w:pStyle w:val="LongerQuestions"/>
            </w:pPr>
            <w:r>
              <w:t xml:space="preserve"> </w:t>
            </w:r>
            <w:r w:rsidR="002F6DB6">
              <w:object w:dxaOrig="5648" w:dyaOrig="608">
                <v:shape id="_x0000_i1099" type="#_x0000_t75" style="width:282pt;height:30.75pt" o:ole="">
                  <v:imagedata r:id="rId155" o:title=""/>
                </v:shape>
                <o:OLEObject Type="Embed" ProgID="FXEquation.Equation" ShapeID="_x0000_i1099" DrawAspect="Content" ObjectID="_1556952237" r:id="rId156"/>
              </w:object>
            </w:r>
            <w:r>
              <w:t xml:space="preserve"> </w:t>
            </w:r>
          </w:p>
        </w:tc>
        <w:tc>
          <w:tcPr>
            <w:tcW w:w="1337" w:type="dxa"/>
            <w:hideMark/>
          </w:tcPr>
          <w:p w:rsidR="000650ED" w:rsidRDefault="000650ED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0650ED" w:rsidTr="007E7EC0">
        <w:trPr>
          <w:cantSplit/>
          <w:trHeight w:val="567"/>
        </w:trPr>
        <w:tc>
          <w:tcPr>
            <w:tcW w:w="1424" w:type="dxa"/>
          </w:tcPr>
          <w:p w:rsidR="000650ED" w:rsidRDefault="000650ED" w:rsidP="000650ED">
            <w:pPr>
              <w:pStyle w:val="ListParagraph"/>
              <w:numPr>
                <w:ilvl w:val="0"/>
                <w:numId w:val="15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0650ED" w:rsidRDefault="000650ED" w:rsidP="00736B1D">
            <w:pPr>
              <w:pStyle w:val="LongerQuestions"/>
            </w:pPr>
            <w:r>
              <w:t>(a)</w:t>
            </w:r>
            <w:r w:rsidR="007E7EC0">
              <w:t xml:space="preserve">     They are square numbers ( or perfect squares).</w:t>
            </w:r>
          </w:p>
          <w:p w:rsidR="000650ED" w:rsidRDefault="000650ED" w:rsidP="00736B1D">
            <w:pPr>
              <w:pStyle w:val="LongerQuestions"/>
            </w:pPr>
          </w:p>
        </w:tc>
        <w:tc>
          <w:tcPr>
            <w:tcW w:w="1337" w:type="dxa"/>
          </w:tcPr>
          <w:p w:rsidR="000650ED" w:rsidRDefault="00736B1D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0650ED" w:rsidTr="000650ED">
        <w:trPr>
          <w:trHeight w:val="1134"/>
        </w:trPr>
        <w:tc>
          <w:tcPr>
            <w:tcW w:w="1424" w:type="dxa"/>
          </w:tcPr>
          <w:p w:rsidR="000650ED" w:rsidRDefault="000650ED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0650ED" w:rsidRDefault="000650ED" w:rsidP="00736B1D">
            <w:pPr>
              <w:pStyle w:val="LongerQuestions"/>
            </w:pPr>
            <w:r>
              <w:t>(b)</w:t>
            </w:r>
          </w:p>
          <w:p w:rsidR="000650ED" w:rsidRDefault="007E7EC0" w:rsidP="007E7EC0">
            <w:pPr>
              <w:pStyle w:val="LongerQuestions"/>
            </w:pPr>
            <w:r>
              <w:t>Line 5       25</w:t>
            </w:r>
            <w:r w:rsidRPr="00340583">
              <w:t xml:space="preserve"> </w:t>
            </w:r>
            <w:r>
              <w:t xml:space="preserve"> </w:t>
            </w:r>
            <w:r w:rsidRPr="00340583">
              <w:t xml:space="preserve"> = 1 + 3 + 5 + 7</w:t>
            </w:r>
            <w:r>
              <w:t xml:space="preserve"> + 9</w:t>
            </w:r>
          </w:p>
          <w:p w:rsidR="007E7EC0" w:rsidRDefault="007E7EC0" w:rsidP="007E7EC0">
            <w:pPr>
              <w:pStyle w:val="LongerQuestions"/>
            </w:pPr>
            <w:r>
              <w:t>Line 8       64</w:t>
            </w:r>
            <w:r w:rsidRPr="00340583">
              <w:t xml:space="preserve"> </w:t>
            </w:r>
            <w:r>
              <w:t xml:space="preserve"> </w:t>
            </w:r>
            <w:r w:rsidRPr="00340583">
              <w:t xml:space="preserve"> = 1 + 3 + 5 + 7</w:t>
            </w:r>
            <w:r>
              <w:t xml:space="preserve"> + 9 + 11 + 13 + 15 </w:t>
            </w:r>
          </w:p>
        </w:tc>
        <w:tc>
          <w:tcPr>
            <w:tcW w:w="1337" w:type="dxa"/>
            <w:hideMark/>
          </w:tcPr>
          <w:p w:rsidR="007E7EC0" w:rsidRDefault="007E7EC0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</w:t>
            </w:r>
          </w:p>
          <w:p w:rsidR="000650ED" w:rsidRDefault="007E7EC0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(</w:t>
            </w:r>
            <w:r w:rsidR="000650ED">
              <w:rPr>
                <w:rFonts w:ascii="Times New Roman" w:hAnsi="Times New Roman"/>
                <w:b/>
                <w:sz w:val="24"/>
                <w:szCs w:val="24"/>
              </w:rPr>
              <w:t>1 for each line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</w:tc>
      </w:tr>
      <w:tr w:rsidR="007E7EC0" w:rsidTr="000650ED">
        <w:trPr>
          <w:trHeight w:val="1134"/>
        </w:trPr>
        <w:tc>
          <w:tcPr>
            <w:tcW w:w="1424" w:type="dxa"/>
          </w:tcPr>
          <w:p w:rsidR="007E7EC0" w:rsidRDefault="007E7EC0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7E7EC0" w:rsidRDefault="007E7EC0" w:rsidP="007E7EC0">
            <w:pPr>
              <w:pStyle w:val="LongerQuestions"/>
            </w:pPr>
            <w:r>
              <w:t xml:space="preserve">(c)      (i)    </w:t>
            </w:r>
            <w:r w:rsidRPr="007E7EC0">
              <w:rPr>
                <w:color w:val="FF0000"/>
                <w:position w:val="-6"/>
              </w:rPr>
              <w:object w:dxaOrig="1282" w:dyaOrig="348">
                <v:shape id="_x0000_i1100" type="#_x0000_t75" style="width:64.5pt;height:17.25pt" o:ole="">
                  <v:imagedata r:id="rId157" o:title=""/>
                </v:shape>
                <o:OLEObject Type="Embed" ProgID="FXEquation.Equation" ShapeID="_x0000_i1100" DrawAspect="Content" ObjectID="_1556952238" r:id="rId158"/>
              </w:object>
            </w:r>
            <w:r>
              <w:t xml:space="preserve"> </w:t>
            </w:r>
          </w:p>
          <w:p w:rsidR="007E7EC0" w:rsidRDefault="007E7EC0" w:rsidP="007E7EC0">
            <w:pPr>
              <w:pStyle w:val="LongerQuestions"/>
            </w:pPr>
            <w:r>
              <w:t xml:space="preserve">           (ii)    </w:t>
            </w:r>
            <w:r w:rsidRPr="007E7EC0">
              <w:rPr>
                <w:color w:val="FF0000"/>
                <w:position w:val="-40"/>
              </w:rPr>
              <w:object w:dxaOrig="4641" w:dyaOrig="608">
                <v:shape id="_x0000_i1101" type="#_x0000_t75" style="width:231.75pt;height:30pt" o:ole="">
                  <v:imagedata r:id="rId159" o:title=""/>
                </v:shape>
                <o:OLEObject Type="Embed" ProgID="FXEquation.Equation" ShapeID="_x0000_i1101" DrawAspect="Content" ObjectID="_1556952239" r:id="rId160"/>
              </w:object>
            </w:r>
          </w:p>
        </w:tc>
        <w:tc>
          <w:tcPr>
            <w:tcW w:w="1337" w:type="dxa"/>
          </w:tcPr>
          <w:p w:rsidR="007E7EC0" w:rsidRDefault="00A04A56" w:rsidP="00A04A5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:rsidR="00A04A56" w:rsidRDefault="00A04A56" w:rsidP="00A04A5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04A56" w:rsidRDefault="00A04A56" w:rsidP="00A04A5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0650ED" w:rsidTr="00677BD6">
        <w:trPr>
          <w:trHeight w:val="1134"/>
        </w:trPr>
        <w:tc>
          <w:tcPr>
            <w:tcW w:w="1424" w:type="dxa"/>
          </w:tcPr>
          <w:p w:rsidR="000650ED" w:rsidRDefault="000650ED" w:rsidP="000650ED">
            <w:pPr>
              <w:pStyle w:val="ListParagraph"/>
              <w:numPr>
                <w:ilvl w:val="0"/>
                <w:numId w:val="15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0650ED" w:rsidRDefault="00677BD6" w:rsidP="00736B1D">
            <w:pPr>
              <w:pStyle w:val="LongerQuestions"/>
            </w:pPr>
            <w:r>
              <w:t xml:space="preserve">(a)      </w:t>
            </w:r>
            <w:r w:rsidRPr="00677BD6">
              <w:rPr>
                <w:color w:val="FF0000"/>
                <w:position w:val="-22"/>
              </w:rPr>
              <w:object w:dxaOrig="1980" w:dyaOrig="604">
                <v:shape id="_x0000_i1102" type="#_x0000_t75" style="width:99pt;height:30pt" o:ole="">
                  <v:imagedata r:id="rId161" o:title=""/>
                </v:shape>
                <o:OLEObject Type="Embed" ProgID="FXEquation.Equation" ShapeID="_x0000_i1102" DrawAspect="Content" ObjectID="_1556952240" r:id="rId162"/>
              </w:object>
            </w:r>
          </w:p>
        </w:tc>
        <w:tc>
          <w:tcPr>
            <w:tcW w:w="1337" w:type="dxa"/>
            <w:hideMark/>
          </w:tcPr>
          <w:p w:rsidR="000650ED" w:rsidRDefault="000650ED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0650ED" w:rsidTr="000650ED">
        <w:trPr>
          <w:trHeight w:val="1134"/>
        </w:trPr>
        <w:tc>
          <w:tcPr>
            <w:tcW w:w="1424" w:type="dxa"/>
          </w:tcPr>
          <w:p w:rsidR="000650ED" w:rsidRDefault="000650ED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0650ED" w:rsidRDefault="00677BD6" w:rsidP="00736B1D">
            <w:pPr>
              <w:pStyle w:val="LongerQuestions"/>
            </w:pPr>
            <w:r>
              <w:t xml:space="preserve">(b)     </w:t>
            </w:r>
            <w:r w:rsidRPr="00677BD6">
              <w:rPr>
                <w:color w:val="FF0000"/>
                <w:position w:val="-62"/>
              </w:rPr>
              <w:object w:dxaOrig="4882" w:dyaOrig="830">
                <v:shape id="_x0000_i1103" type="#_x0000_t75" style="width:243.75pt;height:41.25pt" o:ole="">
                  <v:imagedata r:id="rId163" o:title=""/>
                </v:shape>
                <o:OLEObject Type="Embed" ProgID="FXEquation.Equation" ShapeID="_x0000_i1103" DrawAspect="Content" ObjectID="_1556952241" r:id="rId164"/>
              </w:object>
            </w:r>
          </w:p>
        </w:tc>
        <w:tc>
          <w:tcPr>
            <w:tcW w:w="1337" w:type="dxa"/>
            <w:hideMark/>
          </w:tcPr>
          <w:p w:rsidR="000650ED" w:rsidRDefault="000650ED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0650ED" w:rsidTr="000650ED">
        <w:trPr>
          <w:trHeight w:val="1134"/>
        </w:trPr>
        <w:tc>
          <w:tcPr>
            <w:tcW w:w="1424" w:type="dxa"/>
          </w:tcPr>
          <w:p w:rsidR="000650ED" w:rsidRDefault="000650ED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0650ED" w:rsidRDefault="000650ED" w:rsidP="00736B1D">
            <w:pPr>
              <w:pStyle w:val="LongerQuestions"/>
            </w:pPr>
            <w:r>
              <w:t>(c)</w:t>
            </w:r>
            <w:r w:rsidR="00677BD6">
              <w:t xml:space="preserve">     </w:t>
            </w:r>
            <w:r w:rsidR="00677BD6" w:rsidRPr="00677BD6">
              <w:rPr>
                <w:color w:val="FF0000"/>
                <w:position w:val="-34"/>
              </w:rPr>
              <w:object w:dxaOrig="5482" w:dyaOrig="548">
                <v:shape id="_x0000_i1104" type="#_x0000_t75" style="width:273.75pt;height:27.75pt" o:ole="">
                  <v:imagedata r:id="rId165" o:title=""/>
                </v:shape>
                <o:OLEObject Type="Embed" ProgID="FXEquation.Equation" ShapeID="_x0000_i1104" DrawAspect="Content" ObjectID="_1556952242" r:id="rId166"/>
              </w:object>
            </w:r>
          </w:p>
          <w:p w:rsidR="000650ED" w:rsidRDefault="000650ED" w:rsidP="00736B1D">
            <w:pPr>
              <w:pStyle w:val="LongerQuestions"/>
            </w:pPr>
          </w:p>
          <w:p w:rsidR="000650ED" w:rsidRDefault="000650ED" w:rsidP="00736B1D">
            <w:pPr>
              <w:pStyle w:val="LongerQuestions"/>
            </w:pPr>
          </w:p>
        </w:tc>
        <w:tc>
          <w:tcPr>
            <w:tcW w:w="1337" w:type="dxa"/>
            <w:hideMark/>
          </w:tcPr>
          <w:p w:rsidR="000650ED" w:rsidRDefault="000650ED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1 </w:t>
            </w:r>
          </w:p>
        </w:tc>
      </w:tr>
      <w:tr w:rsidR="00677BD6" w:rsidTr="000650ED">
        <w:trPr>
          <w:trHeight w:val="1134"/>
        </w:trPr>
        <w:tc>
          <w:tcPr>
            <w:tcW w:w="1424" w:type="dxa"/>
          </w:tcPr>
          <w:p w:rsidR="00677BD6" w:rsidRDefault="00677BD6" w:rsidP="000650E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</w:tcPr>
          <w:p w:rsidR="00677BD6" w:rsidRDefault="00677BD6" w:rsidP="00736B1D">
            <w:pPr>
              <w:pStyle w:val="LongerQuestions"/>
            </w:pPr>
            <w:r>
              <w:t xml:space="preserve">(d)      </w:t>
            </w:r>
            <w:r w:rsidRPr="00677BD6">
              <w:rPr>
                <w:color w:val="FF0000"/>
                <w:position w:val="-122"/>
              </w:rPr>
              <w:object w:dxaOrig="6940" w:dyaOrig="1524">
                <v:shape id="_x0000_i1105" type="#_x0000_t75" style="width:347.25pt;height:76.5pt" o:ole="">
                  <v:imagedata r:id="rId167" o:title=""/>
                </v:shape>
                <o:OLEObject Type="Embed" ProgID="FXEquation.Equation" ShapeID="_x0000_i1105" DrawAspect="Content" ObjectID="_1556952243" r:id="rId168"/>
              </w:object>
            </w:r>
          </w:p>
        </w:tc>
        <w:tc>
          <w:tcPr>
            <w:tcW w:w="1337" w:type="dxa"/>
          </w:tcPr>
          <w:p w:rsidR="00677BD6" w:rsidRDefault="00677BD6" w:rsidP="000650E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</w:tbl>
    <w:p w:rsidR="00DD6890" w:rsidRPr="00DD6890" w:rsidRDefault="00DD6890" w:rsidP="00DD6890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1F6" w:rsidRDefault="004351F6" w:rsidP="00C868AD">
      <w:r>
        <w:separator/>
      </w:r>
    </w:p>
  </w:endnote>
  <w:endnote w:type="continuationSeparator" w:id="0">
    <w:p w:rsidR="004351F6" w:rsidRDefault="004351F6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1638" w:rsidRDefault="001416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520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141638" w:rsidRDefault="001416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1638" w:rsidRDefault="001416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51F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41638" w:rsidRDefault="001416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1F6" w:rsidRDefault="004351F6" w:rsidP="00C868AD">
      <w:r>
        <w:separator/>
      </w:r>
    </w:p>
  </w:footnote>
  <w:footnote w:type="continuationSeparator" w:id="0">
    <w:p w:rsidR="004351F6" w:rsidRDefault="004351F6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638" w:rsidRPr="00C868AD" w:rsidRDefault="004351F6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141638">
          <w:rPr>
            <w:u w:val="single"/>
          </w:rPr>
          <w:t>School Name</w:t>
        </w:r>
      </w:sdtContent>
    </w:sdt>
    <w:r w:rsidR="00141638">
      <w:rPr>
        <w:u w:val="single"/>
      </w:rPr>
      <w:t xml:space="preserve">                       Mathematics </w:t>
    </w:r>
    <w:r w:rsidR="00141638" w:rsidRPr="00C868AD">
      <w:rPr>
        <w:u w:val="single"/>
      </w:rPr>
      <w:t>Test</w:t>
    </w:r>
    <w:r w:rsidR="00141638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0C6004A35A6646BAB7935DCBED7590F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41638">
          <w:rPr>
            <w:u w:val="single"/>
          </w:rPr>
          <w:t>Whole Numbers</w:t>
        </w:r>
      </w:sdtContent>
    </w:sdt>
    <w:r w:rsidR="00141638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9C94A4D093474804BB9585ED0DA9927A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141638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E57"/>
    <w:rsid w:val="000176AA"/>
    <w:rsid w:val="000266E5"/>
    <w:rsid w:val="00040507"/>
    <w:rsid w:val="000650ED"/>
    <w:rsid w:val="00097813"/>
    <w:rsid w:val="000A3DF6"/>
    <w:rsid w:val="000A436B"/>
    <w:rsid w:val="000C4CAD"/>
    <w:rsid w:val="00110126"/>
    <w:rsid w:val="00141638"/>
    <w:rsid w:val="00151D56"/>
    <w:rsid w:val="0018287C"/>
    <w:rsid w:val="00197427"/>
    <w:rsid w:val="001C20C9"/>
    <w:rsid w:val="001D0FC9"/>
    <w:rsid w:val="001D1C88"/>
    <w:rsid w:val="001D25CA"/>
    <w:rsid w:val="001D51F7"/>
    <w:rsid w:val="00216994"/>
    <w:rsid w:val="00246314"/>
    <w:rsid w:val="002A3CD8"/>
    <w:rsid w:val="002C1F1F"/>
    <w:rsid w:val="002D389A"/>
    <w:rsid w:val="002F6DB6"/>
    <w:rsid w:val="002F71E5"/>
    <w:rsid w:val="00325745"/>
    <w:rsid w:val="00337737"/>
    <w:rsid w:val="00340583"/>
    <w:rsid w:val="003570FE"/>
    <w:rsid w:val="00374BC9"/>
    <w:rsid w:val="0037725C"/>
    <w:rsid w:val="00396770"/>
    <w:rsid w:val="003D41FF"/>
    <w:rsid w:val="00413DF5"/>
    <w:rsid w:val="004351F6"/>
    <w:rsid w:val="00454000"/>
    <w:rsid w:val="00454ADB"/>
    <w:rsid w:val="00460B7C"/>
    <w:rsid w:val="00474558"/>
    <w:rsid w:val="004A64CB"/>
    <w:rsid w:val="004E1D1E"/>
    <w:rsid w:val="004F2ADB"/>
    <w:rsid w:val="00514864"/>
    <w:rsid w:val="00522775"/>
    <w:rsid w:val="005277D4"/>
    <w:rsid w:val="00534AF3"/>
    <w:rsid w:val="00543179"/>
    <w:rsid w:val="005503D3"/>
    <w:rsid w:val="005615AC"/>
    <w:rsid w:val="00591FD0"/>
    <w:rsid w:val="005B261E"/>
    <w:rsid w:val="005C0019"/>
    <w:rsid w:val="005C44C0"/>
    <w:rsid w:val="005E3EB0"/>
    <w:rsid w:val="005F70B5"/>
    <w:rsid w:val="00624B16"/>
    <w:rsid w:val="00641EA7"/>
    <w:rsid w:val="00667642"/>
    <w:rsid w:val="006718CF"/>
    <w:rsid w:val="00677BD6"/>
    <w:rsid w:val="006833C2"/>
    <w:rsid w:val="006A1410"/>
    <w:rsid w:val="006A291F"/>
    <w:rsid w:val="006A619D"/>
    <w:rsid w:val="006D66DD"/>
    <w:rsid w:val="006F3D36"/>
    <w:rsid w:val="00701F5B"/>
    <w:rsid w:val="00730DEA"/>
    <w:rsid w:val="00736B1D"/>
    <w:rsid w:val="007403DD"/>
    <w:rsid w:val="007A7013"/>
    <w:rsid w:val="007B3348"/>
    <w:rsid w:val="007C2664"/>
    <w:rsid w:val="007D39B1"/>
    <w:rsid w:val="007E7EC0"/>
    <w:rsid w:val="00845ACB"/>
    <w:rsid w:val="00851589"/>
    <w:rsid w:val="00853748"/>
    <w:rsid w:val="00860520"/>
    <w:rsid w:val="00885304"/>
    <w:rsid w:val="008959EE"/>
    <w:rsid w:val="008A20B4"/>
    <w:rsid w:val="008B7480"/>
    <w:rsid w:val="008C68D7"/>
    <w:rsid w:val="008F3E43"/>
    <w:rsid w:val="008F7C86"/>
    <w:rsid w:val="0093742D"/>
    <w:rsid w:val="00945023"/>
    <w:rsid w:val="00955159"/>
    <w:rsid w:val="00966C73"/>
    <w:rsid w:val="009A5487"/>
    <w:rsid w:val="009D24C3"/>
    <w:rsid w:val="009D5D26"/>
    <w:rsid w:val="009E0C2C"/>
    <w:rsid w:val="00A04A56"/>
    <w:rsid w:val="00A133A2"/>
    <w:rsid w:val="00A158D7"/>
    <w:rsid w:val="00A23965"/>
    <w:rsid w:val="00A252B0"/>
    <w:rsid w:val="00A51F69"/>
    <w:rsid w:val="00A81533"/>
    <w:rsid w:val="00A824D7"/>
    <w:rsid w:val="00A85207"/>
    <w:rsid w:val="00AB0C62"/>
    <w:rsid w:val="00AC744D"/>
    <w:rsid w:val="00AD7E57"/>
    <w:rsid w:val="00B0317F"/>
    <w:rsid w:val="00B26BD8"/>
    <w:rsid w:val="00B850EA"/>
    <w:rsid w:val="00B867D9"/>
    <w:rsid w:val="00B9780A"/>
    <w:rsid w:val="00BB7FE6"/>
    <w:rsid w:val="00BC0959"/>
    <w:rsid w:val="00BC519B"/>
    <w:rsid w:val="00BC7596"/>
    <w:rsid w:val="00BE233F"/>
    <w:rsid w:val="00BF26FE"/>
    <w:rsid w:val="00BF6FD8"/>
    <w:rsid w:val="00C17E11"/>
    <w:rsid w:val="00C204E3"/>
    <w:rsid w:val="00C342C2"/>
    <w:rsid w:val="00C47E85"/>
    <w:rsid w:val="00C56E1E"/>
    <w:rsid w:val="00C71E16"/>
    <w:rsid w:val="00C868AD"/>
    <w:rsid w:val="00CA11C9"/>
    <w:rsid w:val="00CA296A"/>
    <w:rsid w:val="00CA45F3"/>
    <w:rsid w:val="00CC793B"/>
    <w:rsid w:val="00CD209A"/>
    <w:rsid w:val="00CD7078"/>
    <w:rsid w:val="00D03A78"/>
    <w:rsid w:val="00D33041"/>
    <w:rsid w:val="00D64F90"/>
    <w:rsid w:val="00D667E2"/>
    <w:rsid w:val="00D752EC"/>
    <w:rsid w:val="00D9337D"/>
    <w:rsid w:val="00D95422"/>
    <w:rsid w:val="00DB0E30"/>
    <w:rsid w:val="00DD06F8"/>
    <w:rsid w:val="00DD6890"/>
    <w:rsid w:val="00E371AE"/>
    <w:rsid w:val="00E73210"/>
    <w:rsid w:val="00E80F7B"/>
    <w:rsid w:val="00E97D94"/>
    <w:rsid w:val="00EA0EAF"/>
    <w:rsid w:val="00EA29ED"/>
    <w:rsid w:val="00EB1449"/>
    <w:rsid w:val="00EB3839"/>
    <w:rsid w:val="00ED03FD"/>
    <w:rsid w:val="00F56D42"/>
    <w:rsid w:val="00F76BBF"/>
    <w:rsid w:val="00FB0318"/>
    <w:rsid w:val="00FB1560"/>
    <w:rsid w:val="00FE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2"/>
    <o:shapelayout v:ext="edit">
      <o:idmap v:ext="edit" data="1"/>
    </o:shapelayout>
  </w:shapeDefaults>
  <w:decimalSymbol w:val="."/>
  <w:listSeparator w:val=","/>
  <w14:docId w14:val="13867505"/>
  <w15:docId w15:val="{CCC05AD0-3DA4-4A8A-9673-45F028DFA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736B1D"/>
    <w:pPr>
      <w:spacing w:after="0"/>
      <w:ind w:left="454" w:hanging="454"/>
    </w:pPr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736B1D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54.bin"/><Relationship Id="rId21" Type="http://schemas.openxmlformats.org/officeDocument/2006/relationships/image" Target="media/image7.png"/><Relationship Id="rId42" Type="http://schemas.openxmlformats.org/officeDocument/2006/relationships/oleObject" Target="embeddings/oleObject18.bin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oleObject" Target="embeddings/oleObject40.bin"/><Relationship Id="rId112" Type="http://schemas.openxmlformats.org/officeDocument/2006/relationships/image" Target="media/image51.png"/><Relationship Id="rId133" Type="http://schemas.openxmlformats.org/officeDocument/2006/relationships/oleObject" Target="embeddings/oleObject62.bin"/><Relationship Id="rId138" Type="http://schemas.openxmlformats.org/officeDocument/2006/relationships/oleObject" Target="embeddings/oleObject65.bin"/><Relationship Id="rId154" Type="http://schemas.openxmlformats.org/officeDocument/2006/relationships/oleObject" Target="embeddings/oleObject74.bin"/><Relationship Id="rId159" Type="http://schemas.openxmlformats.org/officeDocument/2006/relationships/image" Target="media/image73.png"/><Relationship Id="rId170" Type="http://schemas.openxmlformats.org/officeDocument/2006/relationships/glossaryDocument" Target="glossary/document.xml"/><Relationship Id="rId16" Type="http://schemas.openxmlformats.org/officeDocument/2006/relationships/image" Target="media/image5.png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6.bin"/><Relationship Id="rId74" Type="http://schemas.openxmlformats.org/officeDocument/2006/relationships/image" Target="media/image32.png"/><Relationship Id="rId79" Type="http://schemas.openxmlformats.org/officeDocument/2006/relationships/oleObject" Target="embeddings/oleObject35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57.bin"/><Relationship Id="rId128" Type="http://schemas.openxmlformats.org/officeDocument/2006/relationships/image" Target="media/image59.png"/><Relationship Id="rId144" Type="http://schemas.openxmlformats.org/officeDocument/2006/relationships/oleObject" Target="embeddings/oleObject69.bin"/><Relationship Id="rId14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40.png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7.bin"/><Relationship Id="rId165" Type="http://schemas.openxmlformats.org/officeDocument/2006/relationships/image" Target="media/image7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2.bin"/><Relationship Id="rId118" Type="http://schemas.openxmlformats.org/officeDocument/2006/relationships/image" Target="media/image54.png"/><Relationship Id="rId134" Type="http://schemas.openxmlformats.org/officeDocument/2006/relationships/image" Target="media/image62.png"/><Relationship Id="rId139" Type="http://schemas.openxmlformats.org/officeDocument/2006/relationships/image" Target="media/image64.png"/><Relationship Id="rId80" Type="http://schemas.openxmlformats.org/officeDocument/2006/relationships/image" Target="media/image35.png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2.bin"/><Relationship Id="rId155" Type="http://schemas.openxmlformats.org/officeDocument/2006/relationships/image" Target="media/image71.png"/><Relationship Id="rId171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3.png"/><Relationship Id="rId38" Type="http://schemas.openxmlformats.org/officeDocument/2006/relationships/oleObject" Target="embeddings/oleObject16.bin"/><Relationship Id="rId59" Type="http://schemas.openxmlformats.org/officeDocument/2006/relationships/image" Target="media/image26.png"/><Relationship Id="rId103" Type="http://schemas.openxmlformats.org/officeDocument/2006/relationships/oleObject" Target="embeddings/oleObject47.bin"/><Relationship Id="rId108" Type="http://schemas.openxmlformats.org/officeDocument/2006/relationships/image" Target="media/image49.png"/><Relationship Id="rId124" Type="http://schemas.openxmlformats.org/officeDocument/2006/relationships/image" Target="media/image57.png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4.bin"/><Relationship Id="rId70" Type="http://schemas.openxmlformats.org/officeDocument/2006/relationships/image" Target="media/image30.png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3.png"/><Relationship Id="rId140" Type="http://schemas.openxmlformats.org/officeDocument/2006/relationships/oleObject" Target="embeddings/oleObject66.bin"/><Relationship Id="rId145" Type="http://schemas.openxmlformats.org/officeDocument/2006/relationships/image" Target="media/image66.png"/><Relationship Id="rId161" Type="http://schemas.openxmlformats.org/officeDocument/2006/relationships/image" Target="media/image74.png"/><Relationship Id="rId166" Type="http://schemas.openxmlformats.org/officeDocument/2006/relationships/oleObject" Target="embeddings/oleObject8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6" Type="http://schemas.openxmlformats.org/officeDocument/2006/relationships/image" Target="media/image48.png"/><Relationship Id="rId114" Type="http://schemas.openxmlformats.org/officeDocument/2006/relationships/image" Target="media/image52.png"/><Relationship Id="rId119" Type="http://schemas.openxmlformats.org/officeDocument/2006/relationships/oleObject" Target="embeddings/oleObject55.bin"/><Relationship Id="rId127" Type="http://schemas.openxmlformats.org/officeDocument/2006/relationships/oleObject" Target="embeddings/oleObject59.bin"/><Relationship Id="rId10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header" Target="header1.xml"/><Relationship Id="rId73" Type="http://schemas.openxmlformats.org/officeDocument/2006/relationships/oleObject" Target="embeddings/oleObject32.bin"/><Relationship Id="rId78" Type="http://schemas.openxmlformats.org/officeDocument/2006/relationships/image" Target="media/image34.png"/><Relationship Id="rId81" Type="http://schemas.openxmlformats.org/officeDocument/2006/relationships/oleObject" Target="embeddings/oleObject36.bin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6.png"/><Relationship Id="rId130" Type="http://schemas.openxmlformats.org/officeDocument/2006/relationships/image" Target="media/image60.png"/><Relationship Id="rId135" Type="http://schemas.openxmlformats.org/officeDocument/2006/relationships/oleObject" Target="embeddings/oleObject63.bin"/><Relationship Id="rId143" Type="http://schemas.openxmlformats.org/officeDocument/2006/relationships/image" Target="media/image65.png"/><Relationship Id="rId148" Type="http://schemas.openxmlformats.org/officeDocument/2006/relationships/oleObject" Target="embeddings/oleObject71.bin"/><Relationship Id="rId151" Type="http://schemas.openxmlformats.org/officeDocument/2006/relationships/image" Target="media/image69.png"/><Relationship Id="rId156" Type="http://schemas.openxmlformats.org/officeDocument/2006/relationships/oleObject" Target="embeddings/oleObject75.bin"/><Relationship Id="rId164" Type="http://schemas.openxmlformats.org/officeDocument/2006/relationships/oleObject" Target="embeddings/oleObject79.bin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4.png"/><Relationship Id="rId76" Type="http://schemas.openxmlformats.org/officeDocument/2006/relationships/image" Target="media/image33.png"/><Relationship Id="rId97" Type="http://schemas.openxmlformats.org/officeDocument/2006/relationships/oleObject" Target="embeddings/oleObject44.bin"/><Relationship Id="rId104" Type="http://schemas.openxmlformats.org/officeDocument/2006/relationships/image" Target="media/image47.png"/><Relationship Id="rId120" Type="http://schemas.openxmlformats.org/officeDocument/2006/relationships/image" Target="media/image55.png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7.bin"/><Relationship Id="rId146" Type="http://schemas.openxmlformats.org/officeDocument/2006/relationships/oleObject" Target="embeddings/oleObject70.bin"/><Relationship Id="rId167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1.png"/><Relationship Id="rId162" Type="http://schemas.openxmlformats.org/officeDocument/2006/relationships/oleObject" Target="embeddings/oleObject78.bin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png"/><Relationship Id="rId66" Type="http://schemas.openxmlformats.org/officeDocument/2006/relationships/footer" Target="footer1.xml"/><Relationship Id="rId87" Type="http://schemas.openxmlformats.org/officeDocument/2006/relationships/oleObject" Target="embeddings/oleObject39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image" Target="media/image63.png"/><Relationship Id="rId157" Type="http://schemas.openxmlformats.org/officeDocument/2006/relationships/image" Target="media/image72.png"/><Relationship Id="rId61" Type="http://schemas.openxmlformats.org/officeDocument/2006/relationships/image" Target="media/image27.png"/><Relationship Id="rId82" Type="http://schemas.openxmlformats.org/officeDocument/2006/relationships/image" Target="media/image36.png"/><Relationship Id="rId152" Type="http://schemas.openxmlformats.org/officeDocument/2006/relationships/oleObject" Target="embeddings/oleObject73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48.bin"/><Relationship Id="rId126" Type="http://schemas.openxmlformats.org/officeDocument/2006/relationships/image" Target="media/image58.png"/><Relationship Id="rId147" Type="http://schemas.openxmlformats.org/officeDocument/2006/relationships/image" Target="media/image67.png"/><Relationship Id="rId168" Type="http://schemas.openxmlformats.org/officeDocument/2006/relationships/oleObject" Target="embeddings/oleObject81.bin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1.png"/><Relationship Id="rId93" Type="http://schemas.openxmlformats.org/officeDocument/2006/relationships/oleObject" Target="embeddings/oleObject42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8.bin"/><Relationship Id="rId163" Type="http://schemas.openxmlformats.org/officeDocument/2006/relationships/image" Target="media/image75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oleObject" Target="embeddings/oleObject20.bin"/><Relationship Id="rId67" Type="http://schemas.openxmlformats.org/officeDocument/2006/relationships/footer" Target="footer2.xml"/><Relationship Id="rId116" Type="http://schemas.openxmlformats.org/officeDocument/2006/relationships/image" Target="media/image53.png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6.bin"/><Relationship Id="rId20" Type="http://schemas.openxmlformats.org/officeDocument/2006/relationships/oleObject" Target="embeddings/oleObject7.bin"/><Relationship Id="rId41" Type="http://schemas.openxmlformats.org/officeDocument/2006/relationships/image" Target="media/image17.png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7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1.bin"/><Relationship Id="rId132" Type="http://schemas.openxmlformats.org/officeDocument/2006/relationships/image" Target="media/image61.png"/><Relationship Id="rId153" Type="http://schemas.openxmlformats.org/officeDocument/2006/relationships/image" Target="media/image7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%202017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516E6040FF4947897D54D769DF46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3D21B-DD0B-424E-AABD-42F84D9313C9}"/>
      </w:docPartPr>
      <w:docPartBody>
        <w:p w:rsidR="009043A6" w:rsidRDefault="000F48BA">
          <w:pPr>
            <w:pStyle w:val="DE516E6040FF4947897D54D769DF46E4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D5BE828F9B514CFFB47875B17FF66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59FC7C-D006-4880-8333-A0CD46DEB190}"/>
      </w:docPartPr>
      <w:docPartBody>
        <w:p w:rsidR="009043A6" w:rsidRDefault="000F48BA">
          <w:pPr>
            <w:pStyle w:val="D5BE828F9B514CFFB47875B17FF66007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A4F9465CD27840769FEC18FA85E75E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11A6EC-FE17-42CD-B4BC-A48ABF5E0A4C}"/>
      </w:docPartPr>
      <w:docPartBody>
        <w:p w:rsidR="009043A6" w:rsidRDefault="000F48BA">
          <w:pPr>
            <w:pStyle w:val="A4F9465CD27840769FEC18FA85E75EA3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4E36E68BD9A4AE8BE8072D58E7496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6704B-1286-4410-B467-CBACC050498B}"/>
      </w:docPartPr>
      <w:docPartBody>
        <w:p w:rsidR="009043A6" w:rsidRDefault="000F48BA">
          <w:pPr>
            <w:pStyle w:val="94E36E68BD9A4AE8BE8072D58E7496EC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0C6004A35A6646BAB7935DCBED759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A1AB8-3D3B-4C29-9A02-1C9814AAEEB4}"/>
      </w:docPartPr>
      <w:docPartBody>
        <w:p w:rsidR="009043A6" w:rsidRDefault="000F48BA">
          <w:pPr>
            <w:pStyle w:val="0C6004A35A6646BAB7935DCBED7590F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1502AC2EA2A94F0C8C3EF974A7B84C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A9539C-F027-494D-BC35-4208F0A19980}"/>
      </w:docPartPr>
      <w:docPartBody>
        <w:p w:rsidR="009043A6" w:rsidRDefault="000F48BA">
          <w:pPr>
            <w:pStyle w:val="1502AC2EA2A94F0C8C3EF974A7B84C9C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9C94A4D093474804BB9585ED0DA992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5B50F-B44F-4CB8-89A1-D85C0C98040A}"/>
      </w:docPartPr>
      <w:docPartBody>
        <w:p w:rsidR="009043A6" w:rsidRDefault="000F48BA">
          <w:pPr>
            <w:pStyle w:val="9C94A4D093474804BB9585ED0DA9927A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F5F54BBED7EE4E41BE7BBECA67ABB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095B84-4B4D-4385-B277-50841C2A7BA0}"/>
      </w:docPartPr>
      <w:docPartBody>
        <w:p w:rsidR="009043A6" w:rsidRDefault="000F48BA">
          <w:pPr>
            <w:pStyle w:val="F5F54BBED7EE4E41BE7BBECA67ABB94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FCB178229EBC46ED947EF9B315C0AD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65CDFE-C190-470E-8290-8F075169E776}"/>
      </w:docPartPr>
      <w:docPartBody>
        <w:p w:rsidR="009043A6" w:rsidRDefault="000F48BA">
          <w:pPr>
            <w:pStyle w:val="FCB178229EBC46ED947EF9B315C0ADE4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1A18072BB0044FD1BBDBAE24CF6A49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3A0AA9-343A-48D2-8CB7-403B2CC6CC56}"/>
      </w:docPartPr>
      <w:docPartBody>
        <w:p w:rsidR="009043A6" w:rsidRDefault="000F48BA">
          <w:pPr>
            <w:pStyle w:val="1A18072BB0044FD1BBDBAE24CF6A49AB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091E7135DBB644DA9DA1E68CC905B3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194639-9FD7-411E-9EFF-63A7B889A525}"/>
      </w:docPartPr>
      <w:docPartBody>
        <w:p w:rsidR="009043A6" w:rsidRDefault="000F48BA">
          <w:pPr>
            <w:pStyle w:val="091E7135DBB644DA9DA1E68CC905B39C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D627E8FC29AD46F29FE69BC4390C43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A1717-E5B6-4795-AECA-AB3F77D816BB}"/>
      </w:docPartPr>
      <w:docPartBody>
        <w:p w:rsidR="009043A6" w:rsidRDefault="000F48BA">
          <w:pPr>
            <w:pStyle w:val="D627E8FC29AD46F29FE69BC4390C4315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199A83EAE8B4A999691AB1E67FA39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A2A3E1-EDCE-4600-9652-675A6862DEBA}"/>
      </w:docPartPr>
      <w:docPartBody>
        <w:p w:rsidR="009043A6" w:rsidRDefault="000F48BA">
          <w:pPr>
            <w:pStyle w:val="9199A83EAE8B4A999691AB1E67FA395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C4177BA73BA24ECC91AB5CF1EF75AD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9292BD-49C7-4A90-9524-C28881FD39EF}"/>
      </w:docPartPr>
      <w:docPartBody>
        <w:p w:rsidR="009043A6" w:rsidRDefault="000F48BA">
          <w:pPr>
            <w:pStyle w:val="C4177BA73BA24ECC91AB5CF1EF75AD43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2EA9940602C4642A358ED1ADFFC2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411FB2-BF82-4B3C-AE1A-6AFFC39E9A60}"/>
      </w:docPartPr>
      <w:docPartBody>
        <w:p w:rsidR="009043A6" w:rsidRDefault="000F48BA">
          <w:pPr>
            <w:pStyle w:val="12EA9940602C4642A358ED1ADFFC2788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E3328427AE6C47D285CC9D6DB89F6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B78B60-F9A5-49F2-84E7-7665B98E5C17}"/>
      </w:docPartPr>
      <w:docPartBody>
        <w:p w:rsidR="009043A6" w:rsidRDefault="000F48BA">
          <w:pPr>
            <w:pStyle w:val="E3328427AE6C47D285CC9D6DB89F61F3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E93459198D8428587EF881736CBAD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F6ED8-C0B0-4BC6-AC8F-48AEA0A7BB6D}"/>
      </w:docPartPr>
      <w:docPartBody>
        <w:p w:rsidR="009043A6" w:rsidRDefault="000F48BA">
          <w:pPr>
            <w:pStyle w:val="0E93459198D8428587EF881736CBADEB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8BA"/>
    <w:rsid w:val="000F48BA"/>
    <w:rsid w:val="009043A6"/>
    <w:rsid w:val="00AC0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E516E6040FF4947897D54D769DF46E4">
    <w:name w:val="DE516E6040FF4947897D54D769DF46E4"/>
  </w:style>
  <w:style w:type="paragraph" w:customStyle="1" w:styleId="D5BE828F9B514CFFB47875B17FF66007">
    <w:name w:val="D5BE828F9B514CFFB47875B17FF66007"/>
  </w:style>
  <w:style w:type="paragraph" w:customStyle="1" w:styleId="A4F9465CD27840769FEC18FA85E75EA3">
    <w:name w:val="A4F9465CD27840769FEC18FA85E75EA3"/>
  </w:style>
  <w:style w:type="paragraph" w:customStyle="1" w:styleId="94E36E68BD9A4AE8BE8072D58E7496EC">
    <w:name w:val="94E36E68BD9A4AE8BE8072D58E7496EC"/>
  </w:style>
  <w:style w:type="paragraph" w:customStyle="1" w:styleId="1973B01E008340AFB92E5999DF45567A">
    <w:name w:val="1973B01E008340AFB92E5999DF45567A"/>
  </w:style>
  <w:style w:type="paragraph" w:customStyle="1" w:styleId="AF0C39DADFBE4DDB9A7828ED408BCA06">
    <w:name w:val="AF0C39DADFBE4DDB9A7828ED408BCA06"/>
  </w:style>
  <w:style w:type="paragraph" w:customStyle="1" w:styleId="0C6004A35A6646BAB7935DCBED7590FB">
    <w:name w:val="0C6004A35A6646BAB7935DCBED7590FB"/>
  </w:style>
  <w:style w:type="paragraph" w:customStyle="1" w:styleId="DC8C6ED64E8E4D99857B41BAA3CC3AB4">
    <w:name w:val="DC8C6ED64E8E4D99857B41BAA3CC3AB4"/>
  </w:style>
  <w:style w:type="paragraph" w:customStyle="1" w:styleId="1502AC2EA2A94F0C8C3EF974A7B84C9C">
    <w:name w:val="1502AC2EA2A94F0C8C3EF974A7B84C9C"/>
  </w:style>
  <w:style w:type="paragraph" w:customStyle="1" w:styleId="9C94A4D093474804BB9585ED0DA9927A">
    <w:name w:val="9C94A4D093474804BB9585ED0DA9927A"/>
  </w:style>
  <w:style w:type="paragraph" w:customStyle="1" w:styleId="F5F54BBED7EE4E41BE7BBECA67ABB94B">
    <w:name w:val="F5F54BBED7EE4E41BE7BBECA67ABB94B"/>
  </w:style>
  <w:style w:type="paragraph" w:customStyle="1" w:styleId="FCB178229EBC46ED947EF9B315C0ADE4">
    <w:name w:val="FCB178229EBC46ED947EF9B315C0ADE4"/>
  </w:style>
  <w:style w:type="paragraph" w:customStyle="1" w:styleId="1A18072BB0044FD1BBDBAE24CF6A49AB">
    <w:name w:val="1A18072BB0044FD1BBDBAE24CF6A49AB"/>
  </w:style>
  <w:style w:type="paragraph" w:customStyle="1" w:styleId="091E7135DBB644DA9DA1E68CC905B39C">
    <w:name w:val="091E7135DBB644DA9DA1E68CC905B39C"/>
  </w:style>
  <w:style w:type="paragraph" w:customStyle="1" w:styleId="D627E8FC29AD46F29FE69BC4390C4315">
    <w:name w:val="D627E8FC29AD46F29FE69BC4390C4315"/>
  </w:style>
  <w:style w:type="paragraph" w:customStyle="1" w:styleId="9199A83EAE8B4A999691AB1E67FA3950">
    <w:name w:val="9199A83EAE8B4A999691AB1E67FA3950"/>
  </w:style>
  <w:style w:type="paragraph" w:customStyle="1" w:styleId="6EFFC337064340A0B60CE6151AB00976">
    <w:name w:val="6EFFC337064340A0B60CE6151AB00976"/>
  </w:style>
  <w:style w:type="paragraph" w:customStyle="1" w:styleId="0F1A5A42CB0C437F8F5FA3D694E4027B">
    <w:name w:val="0F1A5A42CB0C437F8F5FA3D694E4027B"/>
  </w:style>
  <w:style w:type="paragraph" w:customStyle="1" w:styleId="9A8E7C0D16BC4E9AA1C2D388DECB2159">
    <w:name w:val="9A8E7C0D16BC4E9AA1C2D388DECB2159"/>
  </w:style>
  <w:style w:type="paragraph" w:customStyle="1" w:styleId="1ED3D80F33AD46E29780706EAB06870B">
    <w:name w:val="1ED3D80F33AD46E29780706EAB06870B"/>
  </w:style>
  <w:style w:type="paragraph" w:customStyle="1" w:styleId="C4177BA73BA24ECC91AB5CF1EF75AD43">
    <w:name w:val="C4177BA73BA24ECC91AB5CF1EF75AD43"/>
  </w:style>
  <w:style w:type="paragraph" w:customStyle="1" w:styleId="12EA9940602C4642A358ED1ADFFC2788">
    <w:name w:val="12EA9940602C4642A358ED1ADFFC2788"/>
  </w:style>
  <w:style w:type="paragraph" w:customStyle="1" w:styleId="E3328427AE6C47D285CC9D6DB89F61F3">
    <w:name w:val="E3328427AE6C47D285CC9D6DB89F61F3"/>
  </w:style>
  <w:style w:type="paragraph" w:customStyle="1" w:styleId="0E93459198D8428587EF881736CBADEB">
    <w:name w:val="0E93459198D8428587EF881736CBAD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0C93D-116C-4262-8A0D-49F3CEE77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1</TotalTime>
  <Pages>16</Pages>
  <Words>1963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Whole Numbers</vt:lpstr>
    </vt:vector>
  </TitlesOfParts>
  <Company>Western Mathematics</Company>
  <LinksUpToDate>false</LinksUpToDate>
  <CharactersWithSpaces>13132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Whole Numbers</dc:title>
  <dc:creator>Garry</dc:creator>
  <dc:description>School Name</dc:description>
  <cp:lastModifiedBy>Garry Thorn</cp:lastModifiedBy>
  <cp:revision>2</cp:revision>
  <dcterms:created xsi:type="dcterms:W3CDTF">2017-05-21T23:55:00Z</dcterms:created>
  <dcterms:modified xsi:type="dcterms:W3CDTF">2017-05-21T23:55:00Z</dcterms:modified>
  <cp:category>Year 7</cp:category>
  <cp:contentStatus>2017</cp:contentStatus>
</cp:coreProperties>
</file>