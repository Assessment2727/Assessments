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EFD2811667A24D0CA81CD6B15A92C3E5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730DEA" w:rsidRPr="005615AC" w:rsidRDefault="00730DE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11D0B04C958545DDADDF90441AC8FC80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47CDB473980E4E8E9C65A6A5E13C4D87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A634EE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09D0ECF3143440F79412573E1F9C8F2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A634EE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Rational Numbers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A634EE" w:rsidTr="00EA0EAF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A634EE" w:rsidRPr="00C56E1E" w:rsidRDefault="00A634EE" w:rsidP="00A634E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A634EE" w:rsidRPr="00230814" w:rsidRDefault="00A634EE" w:rsidP="00A634EE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30814">
              <w:rPr>
                <w:rFonts w:ascii="Times New Roman" w:hAnsi="Times New Roman"/>
                <w:sz w:val="16"/>
                <w:szCs w:val="16"/>
              </w:rPr>
              <w:t>Connect fractions, decimals and percentages and carry out simple conversions (ACMNA157)</w:t>
            </w:r>
          </w:p>
          <w:p w:rsidR="00A634EE" w:rsidRPr="00230814" w:rsidRDefault="00A634EE" w:rsidP="00A634EE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30814">
              <w:rPr>
                <w:rFonts w:ascii="Times New Roman" w:hAnsi="Times New Roman"/>
                <w:sz w:val="16"/>
                <w:szCs w:val="16"/>
              </w:rPr>
              <w:t>Carry out the four operations with rational numbers and integers, using efficient mental and written strategies and appropriate digital technologies (ACMNA183)</w:t>
            </w:r>
          </w:p>
          <w:p w:rsidR="00A634EE" w:rsidRPr="00C56E1E" w:rsidRDefault="00A634EE" w:rsidP="00A634EE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30814">
              <w:rPr>
                <w:rFonts w:ascii="Times New Roman" w:hAnsi="Times New Roman"/>
                <w:sz w:val="16"/>
                <w:szCs w:val="16"/>
              </w:rPr>
              <w:t>Investigate terminating and recurring decimals (ACMNA18</w:t>
            </w:r>
            <w:r>
              <w:rPr>
                <w:rFonts w:ascii="Times New Roman" w:hAnsi="Times New Roman"/>
                <w:sz w:val="16"/>
                <w:szCs w:val="16"/>
              </w:rPr>
              <w:t>4)</w:t>
            </w:r>
          </w:p>
        </w:tc>
        <w:tc>
          <w:tcPr>
            <w:tcW w:w="3545" w:type="dxa"/>
            <w:shd w:val="clear" w:color="auto" w:fill="B6DDE8" w:themeFill="accent5" w:themeFillTint="66"/>
          </w:tcPr>
          <w:p w:rsidR="00A634EE" w:rsidRPr="00325745" w:rsidRDefault="00A634EE" w:rsidP="00A634EE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B75FD8" w:rsidRPr="001942AC" w:rsidRDefault="00AC28D3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object w:dxaOrig="1440" w:dyaOrig="1440" w14:anchorId="288468E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margin-left:295.75pt;margin-top:3.55pt;width:124.65pt;height:100.75pt;z-index:251658240;mso-position-horizontal-relative:text;mso-position-vertical-relative:text">
                  <v:imagedata r:id="rId8" o:title=""/>
                </v:shape>
                <o:OLEObject Type="Embed" ProgID="FXDraw.Graphic" ShapeID="_x0000_s1026" DrawAspect="Content" ObjectID="_1556959070" r:id="rId9"/>
              </w:object>
            </w:r>
            <w:r w:rsidR="00B75FD8" w:rsidRPr="001942AC">
              <w:rPr>
                <w:rFonts w:ascii="Times New Roman" w:hAnsi="Times New Roman"/>
                <w:sz w:val="24"/>
                <w:szCs w:val="24"/>
              </w:rPr>
              <w:t>The fraction of the diagram which is shaded is :</w:t>
            </w:r>
          </w:p>
          <w:p w:rsidR="00B75FD8" w:rsidRPr="00CC63AF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CC63A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708B4435" wp14:editId="29C49DE4">
                      <wp:simplePos x="0" y="0"/>
                      <wp:positionH relativeFrom="column">
                        <wp:posOffset>279240</wp:posOffset>
                      </wp:positionH>
                      <wp:positionV relativeFrom="paragraph">
                        <wp:posOffset>148880</wp:posOffset>
                      </wp:positionV>
                      <wp:extent cx="2249805" cy="574675"/>
                      <wp:effectExtent l="8890" t="7620" r="8255" b="8255"/>
                      <wp:wrapNone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49805" cy="574675"/>
                                <a:chOff x="0" y="0"/>
                                <a:chExt cx="22496" cy="5746"/>
                              </a:xfrm>
                            </wpg:grpSpPr>
                            <wps:wsp>
                              <wps:cNvPr id="13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" y="4603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4603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D3AC81" id="Group 136" o:spid="_x0000_s1026" style="position:absolute;margin-left:22pt;margin-top:11.7pt;width:177.15pt;height:45.25pt;z-index:251660288" coordsize="22496,5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">
                      <v:roundrect id="AutoShape 3" o:spid="_x0000_s1027" style="position:absolute;left:20781;top:4603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" strokeweight="1pt"/>
                      <v:roundrect id="AutoShape 5" o:spid="_x0000_s1029" style="position:absolute;top:460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" strokeweight="1pt"/>
                      <v:roundrect id="AutoShape 6" o:spid="_x0000_s1030" style="position:absolute;left:20781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Pr="00CC63AF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CC63AF" w:rsidRPr="00CC63AF">
              <w:rPr>
                <w:rFonts w:ascii="Times New Roman" w:hAnsi="Times New Roman"/>
                <w:color w:val="FF0000"/>
                <w:sz w:val="24"/>
                <w:szCs w:val="24"/>
              </w:rPr>
              <w:object w:dxaOrig="338" w:dyaOrig="604" w14:anchorId="7AB8195C">
                <v:shape id="_x0000_i1026" type="#_x0000_t75" style="width:18pt;height:30.75pt" o:ole="">
                  <v:imagedata r:id="rId10" o:title=""/>
                </v:shape>
                <o:OLEObject Type="Embed" ProgID="FXEquation.Equation" ShapeID="_x0000_i1026" DrawAspect="Content" ObjectID="_1556958950" r:id="rId11"/>
              </w:object>
            </w:r>
            <w:r w:rsidRPr="00CC63AF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</w:t>
            </w:r>
            <w:r w:rsidR="00CC63AF" w:rsidRPr="00CC63AF">
              <w:rPr>
                <w:rFonts w:ascii="Times New Roman" w:hAnsi="Times New Roman"/>
                <w:color w:val="FF0000"/>
                <w:sz w:val="24"/>
                <w:szCs w:val="24"/>
              </w:rPr>
              <w:object w:dxaOrig="338" w:dyaOrig="600" w14:anchorId="03B1E346">
                <v:shape id="_x0000_i1027" type="#_x0000_t75" style="width:16.5pt;height:30pt" o:ole="">
                  <v:imagedata r:id="rId12" o:title=""/>
                </v:shape>
                <o:OLEObject Type="Embed" ProgID="FXEquation.Equation" ShapeID="_x0000_i1027" DrawAspect="Content" ObjectID="_1556958951" r:id="rId13"/>
              </w:object>
            </w:r>
          </w:p>
          <w:p w:rsidR="00B75FD8" w:rsidRPr="00CC63AF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CC63AF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CC63A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C63AF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CC63AF" w:rsidRPr="00CC63AF">
              <w:rPr>
                <w:rFonts w:ascii="Times New Roman" w:hAnsi="Times New Roman"/>
                <w:color w:val="FF0000"/>
                <w:sz w:val="24"/>
                <w:szCs w:val="24"/>
              </w:rPr>
              <w:object w:dxaOrig="338" w:dyaOrig="612" w14:anchorId="5A68A9DA">
                <v:shape id="_x0000_i1028" type="#_x0000_t75" style="width:16.5pt;height:30.75pt" o:ole="">
                  <v:imagedata r:id="rId14" o:title=""/>
                </v:shape>
                <o:OLEObject Type="Embed" ProgID="FXEquation.Equation" ShapeID="_x0000_i1028" DrawAspect="Content" ObjectID="_1556958952" r:id="rId15"/>
              </w:object>
            </w:r>
            <w:r w:rsidRPr="00CC63AF">
              <w:rPr>
                <w:rFonts w:ascii="Times New Roman" w:hAnsi="Times New Roman"/>
                <w:sz w:val="24"/>
                <w:szCs w:val="24"/>
              </w:rPr>
              <w:t xml:space="preserve">                                       </w:t>
            </w:r>
            <w:r w:rsidR="00CC63A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C63AF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="00CC63AF" w:rsidRPr="00CC63AF">
              <w:rPr>
                <w:rFonts w:ascii="Times New Roman" w:hAnsi="Times New Roman"/>
                <w:color w:val="FF0000"/>
                <w:sz w:val="24"/>
                <w:szCs w:val="24"/>
              </w:rPr>
              <w:object w:dxaOrig="324" w:dyaOrig="600" w14:anchorId="7C48FD96">
                <v:shape id="_x0000_i1029" type="#_x0000_t75" style="width:15.75pt;height:30.75pt" o:ole="">
                  <v:imagedata r:id="rId16" o:title=""/>
                </v:shape>
                <o:OLEObject Type="Embed" ProgID="FXEquation.Equation" ShapeID="_x0000_i1029" DrawAspect="Content" ObjectID="_1556958953" r:id="rId17"/>
              </w:object>
            </w: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8C1115" w:rsidRDefault="00B75FD8" w:rsidP="00B75FD8">
            <w:pPr>
              <w:spacing w:before="120"/>
              <w:rPr>
                <w:rFonts w:ascii="Times New Roman" w:hAnsi="Times New Roman"/>
                <w:position w:val="-1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decimal is equivalent to  </w:t>
            </w:r>
            <w:r w:rsidR="00CC63AF" w:rsidRPr="008C1115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458" w:dyaOrig="600" w14:anchorId="76E9F862">
                <v:shape id="_x0000_i1030" type="#_x0000_t75" style="width:22.5pt;height:30pt" o:ole="">
                  <v:imagedata r:id="rId18" o:title=""/>
                </v:shape>
                <o:OLEObject Type="Embed" ProgID="FXEquation.Equation" ShapeID="_x0000_i1030" DrawAspect="Content" ObjectID="_1556958954" r:id="rId19"/>
              </w:object>
            </w:r>
            <w:r w:rsidRPr="008C1115">
              <w:rPr>
                <w:rFonts w:ascii="Times New Roman" w:hAnsi="Times New Roman"/>
                <w:position w:val="-16"/>
                <w:sz w:val="24"/>
                <w:szCs w:val="24"/>
              </w:rPr>
              <w:t xml:space="preserve"> </w:t>
            </w:r>
            <w:r w:rsidRPr="008C1115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B75FD8" w:rsidRPr="008C1115" w:rsidRDefault="00B75FD8" w:rsidP="00B75FD8">
            <w:pPr>
              <w:rPr>
                <w:rFonts w:ascii="Times New Roman" w:hAnsi="Times New Roman"/>
                <w:position w:val="-16"/>
                <w:sz w:val="12"/>
                <w:szCs w:val="12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4074974A" wp14:editId="53DCD0D1">
                      <wp:simplePos x="0" y="0"/>
                      <wp:positionH relativeFrom="column">
                        <wp:posOffset>92710</wp:posOffset>
                      </wp:positionH>
                      <wp:positionV relativeFrom="paragraph">
                        <wp:posOffset>27305</wp:posOffset>
                      </wp:positionV>
                      <wp:extent cx="4362450" cy="114300"/>
                      <wp:effectExtent l="0" t="0" r="19050" b="19050"/>
                      <wp:wrapNone/>
                      <wp:docPr id="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1943D1" id="Group 3" o:spid="_x0000_s1026" style="position:absolute;margin-left:7.3pt;margin-top:2.15pt;width:343.5pt;height:9pt;z-index:25166233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891B1B">
              <w:rPr>
                <w:rFonts w:ascii="Times New Roman" w:hAnsi="Times New Roman"/>
                <w:sz w:val="24"/>
                <w:szCs w:val="24"/>
              </w:rPr>
              <w:t>0.0045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</w:t>
            </w:r>
            <w:r w:rsidR="00891B1B">
              <w:rPr>
                <w:rFonts w:ascii="Times New Roman" w:hAnsi="Times New Roman"/>
                <w:sz w:val="24"/>
                <w:szCs w:val="24"/>
              </w:rPr>
              <w:t>0.045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891B1B">
              <w:rPr>
                <w:rFonts w:ascii="Times New Roman" w:hAnsi="Times New Roman"/>
                <w:sz w:val="24"/>
                <w:szCs w:val="24"/>
              </w:rPr>
              <w:t>0.45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891B1B">
              <w:rPr>
                <w:rFonts w:ascii="Times New Roman" w:hAnsi="Times New Roman"/>
                <w:sz w:val="24"/>
                <w:szCs w:val="24"/>
              </w:rPr>
              <w:t>4.5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75FD8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5943C115">
                      <wp:simplePos x="0" y="0"/>
                      <wp:positionH relativeFrom="column">
                        <wp:posOffset>4601210</wp:posOffset>
                      </wp:positionH>
                      <wp:positionV relativeFrom="paragraph">
                        <wp:posOffset>19050</wp:posOffset>
                      </wp:positionV>
                      <wp:extent cx="689610" cy="732790"/>
                      <wp:effectExtent l="12700" t="8890" r="21590" b="10795"/>
                      <wp:wrapNone/>
                      <wp:docPr id="212" name="Group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213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5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43C115" id="Group 105" o:spid="_x0000_s1026" style="position:absolute;margin-left:362.3pt;margin-top:1.5pt;width:54.3pt;height:57.7pt;z-index:251663360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">
                      <v:rect id="Rectangle 84" o:spid="_x0000_s1027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DbtMgA&#10;AADcAAAADwAAAGRycy9kb3ducmV2LnhtbESP3WoCMRSE7wu+QziF3pSaVWGrW6OoUCq0FPxB6d1h&#10;c5pd3JwsSarr25tCoZfDzHzDTOedbcSZfKgdKxj0MxDEpdM1GwX73evTGESIyBobx6TgSgHms97d&#10;FAvtLryh8zYakSAcClRQxdgWUoayIouh71ri5H07bzEm6Y3UHi8Jbhs5zLJcWqw5LVTY0qqi8rT9&#10;sQqWp8Pm89mM332bTz7eHr+OeWeOSj3cd4sXEJG6+B/+a6+1guFgBL9n0hG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INu0yAAAANwAAAAPAAAAAAAAAAAAAAAAAJgCAABk&#10;cnMvZG93bnJldi54bWxQSwUGAAAAAAQABAD1AAAAjQMAAAAA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rect id="Rectangle 85" o:spid="_x0000_s1028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lDwMgA&#10;AADcAAAADwAAAGRycy9kb3ducmV2LnhtbESP3WoCMRSE7wu+QziF3pSaVWSrW6OoUCq0FPxB6d1h&#10;c5pd3JwsSarr25tCoZfDzHzDTOedbcSZfKgdKxj0MxDEpdM1GwX73evTGESIyBobx6TgSgHms97d&#10;FAvtLryh8zYakSAcClRQxdgWUoayIouh71ri5H07bzEm6Y3UHi8Jbhs5zLJcWqw5LVTY0qqi8rT9&#10;sQqWp8Pm89mM332bTz7eHr+OeWeOSj3cd4sXEJG6+B/+a6+1guFgBL9n0hGQs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yUPAyAAAANwAAAAPAAAAAAAAAAAAAAAAAJgCAABk&#10;cnMvZG93bnJldi54bWxQSwUGAAAAAAQABAD1AAAAjQMAAAAA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86" o:spid="_x0000_s1029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eOqMYAAADcAAAADwAAAGRycy9kb3ducmV2LnhtbESPQWvCQBSE74L/YXmF3sxGsdqmriJC&#10;aCmoaEt6fWRfk2D2bchuk/TfdwXB4zAz3zCrzWBq0VHrKssKplEMgji3uuJCwddnOnkG4Tyyxtoy&#10;KfgjB5v1eLTCRNueT9SdfSEChF2CCkrvm0RKl5dk0EW2IQ7ej20N+iDbQuoW+wA3tZzF8UIarDgs&#10;lNjQrqT8cv41CrpjdlimTfd29EU2P33MX77R7JV6fBi2ryA8Df4evrXftYLZ9AmuZ8IRkO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3njqjGAAAA3AAAAA8AAAAAAAAA&#10;AAAAAAAAoQIAAGRycy9kb3ducmV2LnhtbFBLBQYAAAAABAAEAPkAAACUAwAAAAA=&#10;" strokeweight="2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Simplify the fraction </w: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91B1B" w:rsidRPr="00891B1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89" w:dyaOrig="604" w14:anchorId="175336B2">
                <v:shape id="_x0000_i1031" type="#_x0000_t75" style="width:19.5pt;height:30.75pt" o:ole="">
                  <v:imagedata r:id="rId20" o:title=""/>
                </v:shape>
                <o:OLEObject Type="Embed" ProgID="FXEquation.Equation" ShapeID="_x0000_i1031" DrawAspect="Content" ObjectID="_1556958955" r:id="rId21"/>
              </w:object>
            </w: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0C0171" w:rsidRDefault="00B75FD8" w:rsidP="00B75FD8">
            <w:pPr>
              <w:pStyle w:val="QuestionStyle"/>
              <w:spacing w:before="120" w:after="0"/>
              <w:rPr>
                <w:position w:val="-2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3E755C0A">
                      <wp:simplePos x="0" y="0"/>
                      <wp:positionH relativeFrom="column">
                        <wp:posOffset>4701540</wp:posOffset>
                      </wp:positionH>
                      <wp:positionV relativeFrom="paragraph">
                        <wp:posOffset>152400</wp:posOffset>
                      </wp:positionV>
                      <wp:extent cx="689610" cy="732790"/>
                      <wp:effectExtent l="17780" t="11430" r="16510" b="8255"/>
                      <wp:wrapNone/>
                      <wp:docPr id="208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209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0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1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E755C0A" id="Group 109" o:spid="_x0000_s1030" style="position:absolute;margin-left:370.2pt;margin-top:12pt;width:54.3pt;height:57.7pt;z-index:251664384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">
                      <v:rect id="Rectangle 84" o:spid="_x0000_s1031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F6g8cA&#10;AADcAAAADwAAAGRycy9kb3ducmV2LnhtbESPQWsCMRSE74X+h/AKvZSa1cOqW6OoUCxYBLVUents&#10;XrOLm5clibr996YgeBxm5htmMutsI87kQ+1YQb+XgSAuna7ZKPjav7+OQISIrLFxTAr+KMBs+vgw&#10;wUK7C2/pvItGJAiHAhVUMbaFlKGsyGLouZY4eb/OW4xJeiO1x0uC20YOsiyXFmtOCxW2tKyoPO5O&#10;VsHi+L3dDM1o7dt8/Ll6+TnknTko9fzUzd9AROriPXxrf2gFg2wM/2fSEZ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ReoPHAAAA3AAAAA8AAAAAAAAAAAAAAAAAmAIAAGRy&#10;cy9kb3ducmV2LnhtbFBLBQYAAAAABAAEAPUAAACMAwAAAAA=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32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JFw8QA&#10;AADcAAAADwAAAGRycy9kb3ducmV2LnhtbERPy2oCMRTdF/oP4Ra6KZrRxVRHo7SCKCgFH1S6u0yu&#10;mcHJzZCkOv69WRS6PJz3dN7ZRlzJh9qxgkE/A0FcOl2zUXA8LHsjECEia2wck4I7BZjPnp+mWGh3&#10;4x1d99GIFMKhQAVVjG0hZSgrshj6riVO3Nl5izFBb6T2eEvhtpHDLMulxZpTQ4UtLSoqL/tfq+Dz&#10;8r37ejejjW/z8Xb19nPKO3NS6vWl+5iAiNTFf/Gfe60VDAdpfjqTjo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yRcPEAAAA3AAAAA8AAAAAAAAAAAAAAAAAmAIAAGRycy9k&#10;b3ducmV2LnhtbFBLBQYAAAAABAAEAPUAAACJAwAAAAA=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33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yIq8UAAADcAAAADwAAAGRycy9kb3ducmV2LnhtbESPW4vCMBSE3xf8D+EIvq1pRbxUo4gg&#10;Lgu74gV9PTTHtticlCbW+u83C4KPw8x8w8yXrSlFQ7UrLCuI+xEI4tTqgjMFp+PmcwLCeWSNpWVS&#10;8CQHy0XnY46Jtg/eU3PwmQgQdgkqyL2vEildmpNB17cVcfCutjbog6wzqWt8BLgp5SCKRtJgwWEh&#10;x4rWOaW3w90oaHbn3/GmarY7n52H++/h9ILmR6let13NQHhq/Tv8an9pBYM4hv8z4Qj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tyIq8UAAADcAAAADwAAAAAAAAAA&#10;AAAAAAChAgAAZHJzL2Rvd25yZXYueG1sUEsFBgAAAAAEAAQA+QAAAJMDAAAAAA==&#10;" strokeweight="2pt"/>
                    </v:group>
                  </w:pict>
                </mc:Fallback>
              </mc:AlternateContent>
            </w:r>
            <w:r w:rsidRPr="001942AC">
              <w:t xml:space="preserve"> </w:t>
            </w:r>
            <w:r w:rsidR="000C0171" w:rsidRPr="000C0171">
              <w:rPr>
                <w:color w:val="FF0000"/>
                <w:position w:val="-22"/>
              </w:rPr>
              <w:object w:dxaOrig="1516" w:dyaOrig="604" w14:anchorId="3758C9D2">
                <v:shape id="_x0000_i1032" type="#_x0000_t75" style="width:75.75pt;height:30.75pt" o:ole="">
                  <v:imagedata r:id="rId22" o:title=""/>
                </v:shape>
                <o:OLEObject Type="Embed" ProgID="FXEquation.Equation" ShapeID="_x0000_i1032" DrawAspect="Content" ObjectID="_1556958956" r:id="rId23"/>
              </w:object>
            </w:r>
            <w:r w:rsidRPr="000C0171">
              <w:rPr>
                <w:position w:val="-22"/>
              </w:rPr>
              <w:t xml:space="preserve"> </w:t>
            </w:r>
          </w:p>
          <w:p w:rsidR="00B75FD8" w:rsidRPr="001942AC" w:rsidRDefault="00B75FD8" w:rsidP="00B75FD8">
            <w:pPr>
              <w:pStyle w:val="QuestionStyle"/>
              <w:spacing w:before="120" w:after="0"/>
              <w:rPr>
                <w:position w:val="-18"/>
              </w:rPr>
            </w:pPr>
          </w:p>
          <w:p w:rsidR="00B75FD8" w:rsidRPr="001942AC" w:rsidRDefault="00B75FD8" w:rsidP="00B75FD8">
            <w:pPr>
              <w:pStyle w:val="QuestionStyle"/>
              <w:spacing w:before="120" w:after="0"/>
              <w:rPr>
                <w:position w:val="-18"/>
              </w:rPr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0C0171" w:rsidRDefault="00B75FD8" w:rsidP="00B75FD8">
            <w:pPr>
              <w:pStyle w:val="QuestionStyle"/>
              <w:spacing w:before="120" w:after="0"/>
              <w:rPr>
                <w:position w:val="-2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6B1E4C0B">
                      <wp:simplePos x="0" y="0"/>
                      <wp:positionH relativeFrom="column">
                        <wp:posOffset>4701540</wp:posOffset>
                      </wp:positionH>
                      <wp:positionV relativeFrom="paragraph">
                        <wp:posOffset>111760</wp:posOffset>
                      </wp:positionV>
                      <wp:extent cx="689610" cy="732790"/>
                      <wp:effectExtent l="17780" t="15240" r="16510" b="13970"/>
                      <wp:wrapNone/>
                      <wp:docPr id="204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205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7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B1E4C0B" id="Group 113" o:spid="_x0000_s1034" style="position:absolute;margin-left:370.2pt;margin-top:8.8pt;width:54.3pt;height:57.7pt;z-index:251665408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">
                      <v:rect id="Rectangle 84" o:spid="_x0000_s1035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xwhscA&#10;AADcAAAADwAAAGRycy9kb3ducmV2LnhtbESP3WoCMRSE7wu+QzhCb4pmK7jq1ihVKBUqgj9UenfY&#10;nGYXNydLkur27ZtCoZfDzHzDzJedbcSVfKgdK3gcZiCIS6drNgpOx5fBFESIyBobx6TgmwIsF727&#10;ORba3XhP10M0IkE4FKigirEtpAxlRRbD0LXEyft03mJM0hupPd4S3DZylGW5tFhzWqiwpXVF5eXw&#10;ZRWsLu/73cRM33ybz7avDx/nvDNnpe773fMTiEhd/A//tTdawSgbw++ZdAT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ccIbHAAAA3AAAAA8AAAAAAAAAAAAAAAAAmAIAAGRy&#10;cy9kb3ducmV2LnhtbFBLBQYAAAAABAAEAPUAAACMAwAAAAA=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36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7u8ccA&#10;AADcAAAADwAAAGRycy9kb3ducmV2LnhtbESPT2sCMRTE70K/Q3iFXkSzetjqapRWKBYsBf9Q6e2x&#10;eWYXNy9LEnX77U2h0OMwM79h5svONuJKPtSOFYyGGQji0umajYLD/m0wAREissbGMSn4oQDLxUNv&#10;joV2N97SdReNSBAOBSqoYmwLKUNZkcUwdC1x8k7OW4xJeiO1x1uC20aOsyyXFmtOCxW2tKqoPO8u&#10;VsHr+Wv7+WwmG9/m0491//uYd+ao1NNj9zIDEamL/+G/9rtWMM5y+D2TjoB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O7vHHAAAA3AAAAA8AAAAAAAAAAAAAAAAAmAIAAGRy&#10;cy9kb3ducmV2LnhtbFBLBQYAAAAABAAEAPUAAACMAwAAAAA=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37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AjmcUAAADcAAAADwAAAGRycy9kb3ducmV2LnhtbESPQWvCQBSE74X+h+UVequbSjA2dRUR&#10;pCLYECt6fWRfk9Ds25Bdk/Tfd4WCx2FmvmEWq9E0oqfO1ZYVvE4iEMSF1TWXCk5f25c5COeRNTaW&#10;ScEvOVgtHx8WmGo7cE790ZciQNilqKDyvk2ldEVFBt3EtsTB+7adQR9kV0rd4RDgppHTKJpJgzWH&#10;hQpb2lRU/ByvRkGfnT+Tbdt/ZL48x/k+frugOSj1/DSu30F4Gv09/N/eaQXTKIHbmXAE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6AjmcUAAADcAAAADwAAAAAAAAAA&#10;AAAAAAChAgAAZHJzL2Rvd25yZXYueG1sUEsFBgAAAAAEAAQA+QAAAJMDAAAAAA==&#10;" strokeweight="2pt"/>
                    </v:group>
                  </w:pict>
                </mc:Fallback>
              </mc:AlternateContent>
            </w:r>
            <w:r w:rsidRPr="001942AC">
              <w:t xml:space="preserve"> </w:t>
            </w:r>
            <w:r w:rsidR="000C0171" w:rsidRPr="000C0171">
              <w:rPr>
                <w:color w:val="FF0000"/>
                <w:position w:val="-22"/>
              </w:rPr>
              <w:object w:dxaOrig="1276" w:dyaOrig="604" w14:anchorId="0458329E">
                <v:shape id="_x0000_i1033" type="#_x0000_t75" style="width:63.75pt;height:30.75pt" o:ole="">
                  <v:imagedata r:id="rId24" o:title=""/>
                </v:shape>
                <o:OLEObject Type="Embed" ProgID="FXEquation.Equation" ShapeID="_x0000_i1033" DrawAspect="Content" ObjectID="_1556958957" r:id="rId25"/>
              </w:object>
            </w:r>
            <w:r w:rsidRPr="000C0171">
              <w:rPr>
                <w:position w:val="-22"/>
              </w:rPr>
              <w:t xml:space="preserve"> </w:t>
            </w:r>
          </w:p>
          <w:p w:rsidR="00B75FD8" w:rsidRPr="001942AC" w:rsidRDefault="00B75FD8" w:rsidP="00B75FD8">
            <w:pPr>
              <w:pStyle w:val="QuestionStyle"/>
              <w:spacing w:before="120" w:after="0"/>
              <w:rPr>
                <w:position w:val="-18"/>
              </w:rPr>
            </w:pPr>
          </w:p>
          <w:p w:rsidR="00B75FD8" w:rsidRPr="001942AC" w:rsidRDefault="00B75FD8" w:rsidP="00B75FD8">
            <w:pPr>
              <w:pStyle w:val="QuestionStyle"/>
              <w:spacing w:before="120" w:after="0"/>
              <w:rPr>
                <w:position w:val="-18"/>
              </w:rPr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0C0171" w:rsidRDefault="00B75FD8" w:rsidP="00B75FD8">
            <w:pPr>
              <w:pStyle w:val="QuestionStyle"/>
              <w:spacing w:before="120" w:after="0"/>
              <w:rPr>
                <w:position w:val="-2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3FFDCF5D">
                      <wp:simplePos x="0" y="0"/>
                      <wp:positionH relativeFrom="column">
                        <wp:posOffset>4701540</wp:posOffset>
                      </wp:positionH>
                      <wp:positionV relativeFrom="paragraph">
                        <wp:posOffset>149860</wp:posOffset>
                      </wp:positionV>
                      <wp:extent cx="689610" cy="732790"/>
                      <wp:effectExtent l="17780" t="12065" r="16510" b="7620"/>
                      <wp:wrapNone/>
                      <wp:docPr id="200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201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2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3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FDCF5D" id="Group 15" o:spid="_x0000_s1038" style="position:absolute;margin-left:370.2pt;margin-top:11.8pt;width:54.3pt;height:57.7pt;z-index:251666432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">
                      <v:rect id="Rectangle 84" o:spid="_x0000_s1039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d2hccA&#10;AADcAAAADwAAAGRycy9kb3ducmV2LnhtbESPT2sCMRTE7wW/Q3iFXkrN6mG1q1FUKC20CP5B8fbY&#10;vGYXNy9Lkur22zcFweMwM79hpvPONuJCPtSOFQz6GQji0umajYL97u1lDCJEZI2NY1LwSwHms97D&#10;FAvtrryhyzYakSAcClRQxdgWUoayIouh71ri5H07bzEm6Y3UHq8Jbhs5zLJcWqw5LVTY0qqi8rz9&#10;sQqW58NmPTLjT9/mr1/vz6dj3pmjUk+P3WICIlIX7+Fb+0MrGGYD+D+TjoCc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ndoXHAAAA3AAAAA8AAAAAAAAAAAAAAAAAmAIAAGRy&#10;cy9kb3ducmV2LnhtbFBLBQYAAAAABAAEAPUAAACMAwAAAAA=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40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Xo8scA&#10;AADcAAAADwAAAGRycy9kb3ducmV2LnhtbESPQWsCMRSE70L/Q3iFXqRmu4etbo2ihWLBIqil0ttj&#10;85pd3LwsSdTtvzeFgsdhZr5hpvPetuJMPjSOFTyNMhDEldMNGwWf+7fHMYgQkTW2jknBLwWYz+4G&#10;Uyy1u/CWzrtoRIJwKFFBHWNXShmqmiyGkeuIk/fjvMWYpDdSe7wkuG1lnmWFtNhwWqixo9eaquPu&#10;ZBUsj1/bzbMZr31XTD5Ww+9D0ZuDUg/3/eIFRKQ+3sL/7XetIM9y+DuTjoC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16PLHAAAA3AAAAA8AAAAAAAAAAAAAAAAAmAIAAGRy&#10;cy9kb3ducmV2LnhtbFBLBQYAAAAABAAEAPUAAACMAwAAAAA=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41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slmsQAAADcAAAADwAAAGRycy9kb3ducmV2LnhtbESP3YrCMBSE7wXfIZyFvdN0XfGnaxQR&#10;RBFUdBe9PTRn22JzUppY69sbQfBymJlvmMmsMYWoqXK5ZQVf3QgEcWJ1zqmCv99lZwTCeWSNhWVS&#10;cCcHs2m7NcFY2xsfqD76VAQIuxgVZN6XsZQuycig69qSOHj/tjLog6xSqSu8BbgpZC+KBtJgzmEh&#10;w5IWGSWX49UoqPen3XBZ1qu9T0/9w6Y/PqPZKvX50cx/QHhq/Dv8aq+1gl70Dc8z4QjI6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myWaxAAAANwAAAAPAAAAAAAAAAAA&#10;AAAAAKECAABkcnMvZG93bnJldi54bWxQSwUGAAAAAAQABAD5AAAAkgMAAAAA&#10;" strokeweight="2pt"/>
                    </v:group>
                  </w:pict>
                </mc:Fallback>
              </mc:AlternateContent>
            </w:r>
            <w:r w:rsidRPr="001942AC">
              <w:t xml:space="preserve"> </w:t>
            </w:r>
            <w:r w:rsidR="000C0171" w:rsidRPr="000C0171">
              <w:rPr>
                <w:color w:val="FF0000"/>
                <w:position w:val="-22"/>
              </w:rPr>
              <w:object w:dxaOrig="1396" w:dyaOrig="604" w14:anchorId="070902B2">
                <v:shape id="_x0000_i1034" type="#_x0000_t75" style="width:69pt;height:30.75pt" o:ole="">
                  <v:imagedata r:id="rId26" o:title=""/>
                </v:shape>
                <o:OLEObject Type="Embed" ProgID="FXEquation.Equation" ShapeID="_x0000_i1034" DrawAspect="Content" ObjectID="_1556958958" r:id="rId27"/>
              </w:object>
            </w:r>
            <w:r w:rsidRPr="000C0171">
              <w:rPr>
                <w:position w:val="-22"/>
              </w:rPr>
              <w:t xml:space="preserve"> </w:t>
            </w:r>
          </w:p>
          <w:p w:rsidR="00B75FD8" w:rsidRPr="001942AC" w:rsidRDefault="00B75FD8" w:rsidP="00B75FD8">
            <w:pPr>
              <w:pStyle w:val="QuestionStyle"/>
              <w:spacing w:before="120" w:after="0"/>
              <w:rPr>
                <w:position w:val="-18"/>
              </w:rPr>
            </w:pPr>
          </w:p>
          <w:p w:rsidR="00B75FD8" w:rsidRPr="001942AC" w:rsidRDefault="00B75FD8" w:rsidP="00B75FD8">
            <w:pPr>
              <w:pStyle w:val="QuestionStyle"/>
              <w:spacing w:before="120" w:after="0"/>
              <w:rPr>
                <w:position w:val="-18"/>
              </w:rPr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0C0171" w:rsidRDefault="00B75FD8" w:rsidP="00B75FD8">
            <w:pPr>
              <w:pStyle w:val="QuestionStyle"/>
              <w:spacing w:before="120" w:after="0"/>
              <w:rPr>
                <w:position w:val="-22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CD78BA3">
                      <wp:simplePos x="0" y="0"/>
                      <wp:positionH relativeFrom="column">
                        <wp:posOffset>4701540</wp:posOffset>
                      </wp:positionH>
                      <wp:positionV relativeFrom="paragraph">
                        <wp:posOffset>152400</wp:posOffset>
                      </wp:positionV>
                      <wp:extent cx="689610" cy="732790"/>
                      <wp:effectExtent l="17780" t="12065" r="16510" b="7620"/>
                      <wp:wrapNone/>
                      <wp:docPr id="196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197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9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D78BA3" id="Group 19" o:spid="_x0000_s1042" style="position:absolute;margin-left:370.2pt;margin-top:12pt;width:54.3pt;height:57.7pt;z-index:251667456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">
                      <v:rect id="Rectangle 84" o:spid="_x0000_s1043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2/kcQA&#10;AADcAAAADwAAAGRycy9kb3ducmV2LnhtbERPTWsCMRC9C/0PYQq9SM3qYdWtUVSQFloEtVR6GzbT&#10;7OJmsiSpbv+9EQre5vE+Z7bobCPO5EPtWMFwkIEgLp2u2Sj4PGyeJyBCRNbYOCYFfxRgMX/ozbDQ&#10;7sI7Ou+jESmEQ4EKqhjbQspQVmQxDFxLnLgf5y3GBL2R2uMlhdtGjrIslxZrTg0VtrSuqDztf62C&#10;1elrtx2bybtv8+nHa//7mHfmqNTTY7d8ARGpi3fxv/tNp/nTMdyeSRfI+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tv5HEAAAA3AAAAA8AAAAAAAAAAAAAAAAAmAIAAGRycy9k&#10;b3ducmV2LnhtbFBLBQYAAAAABAAEAPUAAACJAwAAAAA=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44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Ir48gA&#10;AADcAAAADwAAAGRycy9kb3ducmV2LnhtbESPQUsDMRCF74L/IYzgRWzWHtZ227SoUBQUoVVaehs2&#10;0+zSzWRJYrv+e+cg9DbDe/PeN/Pl4Dt1opjawAYeRgUo4jrYlp2B76/V/QRUysgWu8Bk4JcSLBfX&#10;V3OsbDjzmk6b7JSEcKrQQJNzX2md6oY8plHoiUU7hOgxyxqdthHPEu47PS6KUntsWRoa7Omlofq4&#10;+fEGno/b9eejm7zHvpx+vN7td+Xgdsbc3gxPM1CZhnwx/1+/WcGfCq08IxPo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civjyAAAANwAAAAPAAAAAAAAAAAAAAAAAJgCAABk&#10;cnMvZG93bnJldi54bWxQSwUGAAAAAAQABAD1AAAAjQMAAAAA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45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zmi8IAAADcAAAADwAAAGRycy9kb3ducmV2LnhtbERPTYvCMBC9C/6HMII3TRVxbdcoIogi&#10;uKIu7nVoZttiMylNrPXfm4UFb/N4nzNftqYUDdWusKxgNIxAEKdWF5wp+L5sBjMQziNrLC2Tgic5&#10;WC66nTkm2j74RM3ZZyKEsEtQQe59lUjp0pwMuqGtiAP3a2uDPsA6k7rGRwg3pRxH0VQaLDg05FjR&#10;Oqf0dr4bBc3x+vWxqZrt0WfXyWk/iX/QHJTq99rVJwhPrX+L/907HebHMfw9Ey6Qi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lzmi8IAAADcAAAADwAAAAAAAAAAAAAA&#10;AAChAgAAZHJzL2Rvd25yZXYueG1sUEsFBgAAAAAEAAQA+QAAAJADAAAAAA==&#10;" strokeweight="2pt"/>
                    </v:group>
                  </w:pict>
                </mc:Fallback>
              </mc:AlternateContent>
            </w:r>
            <w:r w:rsidRPr="001942AC">
              <w:t xml:space="preserve"> </w:t>
            </w:r>
            <w:r w:rsidR="000C0171" w:rsidRPr="000C0171">
              <w:rPr>
                <w:color w:val="FF0000"/>
                <w:position w:val="-22"/>
              </w:rPr>
              <w:object w:dxaOrig="1306" w:dyaOrig="604" w14:anchorId="0414C502">
                <v:shape id="_x0000_i1035" type="#_x0000_t75" style="width:65.25pt;height:30.75pt" o:ole="">
                  <v:imagedata r:id="rId28" o:title=""/>
                </v:shape>
                <o:OLEObject Type="Embed" ProgID="FXEquation.Equation" ShapeID="_x0000_i1035" DrawAspect="Content" ObjectID="_1556958959" r:id="rId29"/>
              </w:object>
            </w:r>
            <w:r w:rsidRPr="000C0171">
              <w:rPr>
                <w:position w:val="-22"/>
              </w:rPr>
              <w:t xml:space="preserve"> </w:t>
            </w:r>
          </w:p>
          <w:p w:rsidR="00B75FD8" w:rsidRPr="001942AC" w:rsidRDefault="00B75FD8" w:rsidP="00B75FD8">
            <w:pPr>
              <w:pStyle w:val="QuestionStyle"/>
              <w:spacing w:before="120" w:after="0"/>
              <w:rPr>
                <w:position w:val="-18"/>
              </w:rPr>
            </w:pPr>
          </w:p>
          <w:p w:rsidR="00B75FD8" w:rsidRPr="001942AC" w:rsidRDefault="00B75FD8" w:rsidP="00B75FD8">
            <w:pPr>
              <w:pStyle w:val="QuestionStyle"/>
              <w:spacing w:before="120" w:after="0"/>
              <w:rPr>
                <w:position w:val="-18"/>
              </w:rPr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pStyle w:val="QuestionStyle"/>
              <w:spacing w:before="120" w:after="0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A6BAAF0" wp14:editId="5F896086">
                      <wp:simplePos x="0" y="0"/>
                      <wp:positionH relativeFrom="column">
                        <wp:posOffset>4733925</wp:posOffset>
                      </wp:positionH>
                      <wp:positionV relativeFrom="paragraph">
                        <wp:posOffset>177910</wp:posOffset>
                      </wp:positionV>
                      <wp:extent cx="754380" cy="373380"/>
                      <wp:effectExtent l="13335" t="13335" r="13335" b="13335"/>
                      <wp:wrapNone/>
                      <wp:docPr id="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192686" id="Rectangle 8" o:spid="_x0000_s1026" style="position:absolute;margin-left:372.75pt;margin-top:14pt;width:59.4pt;height:29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" filled="f" strokecolor="black [3213]" strokeweight="1.5pt"/>
                  </w:pict>
                </mc:Fallback>
              </mc:AlternateContent>
            </w:r>
            <w:r>
              <w:t xml:space="preserve">What decimal is equivalent to   </w:t>
            </w:r>
            <w:r w:rsidR="000C0171" w:rsidRPr="000C0171">
              <w:rPr>
                <w:color w:val="FF0000"/>
                <w:position w:val="-22"/>
              </w:rPr>
              <w:object w:dxaOrig="496" w:dyaOrig="604" w14:anchorId="3E00920F">
                <v:shape id="_x0000_i1036" type="#_x0000_t75" style="width:24.75pt;height:30.75pt" o:ole="">
                  <v:imagedata r:id="rId30" o:title=""/>
                </v:shape>
                <o:OLEObject Type="Embed" ProgID="FXEquation.Equation" ShapeID="_x0000_i1036" DrawAspect="Content" ObjectID="_1556958960" r:id="rId31"/>
              </w:object>
            </w:r>
            <w:r>
              <w:t xml:space="preserve"> </w:t>
            </w:r>
          </w:p>
          <w:p w:rsidR="00B75FD8" w:rsidRDefault="00B75FD8" w:rsidP="00B75FD8">
            <w:pPr>
              <w:pStyle w:val="QuestionStyle"/>
              <w:spacing w:before="120" w:after="0"/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0C0171" w:rsidRDefault="000C0171" w:rsidP="00B75FD8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0C017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08" w:dyaOrig="264" w14:anchorId="3448DC62">
                <v:shape id="_x0000_i1037" type="#_x0000_t75" style="width:90pt;height:13.5pt" o:ole="">
                  <v:imagedata r:id="rId32" o:title=""/>
                </v:shape>
                <o:OLEObject Type="Embed" ProgID="FXEquation.Equation" ShapeID="_x0000_i1037" DrawAspect="Content" ObjectID="_1556958961" r:id="rId33"/>
              </w:object>
            </w:r>
            <w:r w:rsidR="00B75FD8" w:rsidRPr="000C017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B75FD8" w:rsidRPr="001D3078" w:rsidRDefault="00B75FD8" w:rsidP="00BB26B5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12B621B6" wp14:editId="70380F8B">
                      <wp:simplePos x="0" y="0"/>
                      <wp:positionH relativeFrom="column">
                        <wp:posOffset>245110</wp:posOffset>
                      </wp:positionH>
                      <wp:positionV relativeFrom="paragraph">
                        <wp:posOffset>35560</wp:posOffset>
                      </wp:positionV>
                      <wp:extent cx="4362450" cy="114300"/>
                      <wp:effectExtent l="0" t="0" r="19050" b="1905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E4A338B" id="Group 47" o:spid="_x0000_s1026" style="position:absolute;margin-left:19.3pt;margin-top:2.8pt;width:343.5pt;height:9pt;z-index:2516695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I8l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Myn8Psl/QC5+QEAAP//AwBQSwECLQAUAAYACAAAACEA2+H2y+4AAACFAQAAEwAAAAAAAAAAAAAA&#10;AAAAAAAAW0NvbnRlbnRfVHlwZXNdLnhtbFBLAQItABQABgAIAAAAIQBa9CxbvwAAABUBAAALAAAA&#10;AAAAAAAAAAAAAB8BAABfcmVscy8ucmVsc1BLAQItABQABgAIAAAAIQBMDI8lwgAAANsAAAAPAAAA&#10;AAAAAAAAAAAAAAcCAABkcnMvZG93bnJldi54bWxQSwUGAAAAAAMAAwC3AAAA9g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 w:rsidR="00BB26B5">
              <w:rPr>
                <w:rFonts w:ascii="Times New Roman" w:hAnsi="Times New Roman"/>
                <w:position w:val="-6"/>
                <w:sz w:val="24"/>
                <w:szCs w:val="24"/>
              </w:rPr>
              <w:t>1.11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 w:rsidR="00BB26B5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</w:t>
            </w:r>
            <w:r w:rsidR="00BB26B5">
              <w:rPr>
                <w:rFonts w:ascii="Times New Roman" w:hAnsi="Times New Roman"/>
                <w:position w:val="-6"/>
                <w:sz w:val="24"/>
                <w:szCs w:val="24"/>
              </w:rPr>
              <w:t>1.21</w:t>
            </w:r>
            <w:r w:rsidR="000C017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BB26B5">
              <w:rPr>
                <w:rFonts w:ascii="Times New Roman" w:hAnsi="Times New Roman"/>
                <w:position w:val="-6"/>
                <w:sz w:val="24"/>
                <w:szCs w:val="24"/>
              </w:rPr>
              <w:t>2.1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1                                </w:t>
            </w:r>
            <w:r w:rsidR="00BB26B5">
              <w:rPr>
                <w:rFonts w:ascii="Times New Roman" w:hAnsi="Times New Roman"/>
                <w:position w:val="-6"/>
                <w:sz w:val="24"/>
                <w:szCs w:val="24"/>
              </w:rPr>
              <w:t>2.21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of the points represent the position of  </w:t>
            </w:r>
            <w:r w:rsidR="00BB26B5" w:rsidRPr="00BB26B5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218" w:dyaOrig="604" w14:anchorId="2B459842">
                <v:shape id="_x0000_i1038" type="#_x0000_t75" style="width:7.5pt;height:21pt" o:ole="">
                  <v:imagedata r:id="rId34" o:title=""/>
                </v:shape>
                <o:OLEObject Type="Embed" ProgID="FXEquation.Equation" ShapeID="_x0000_i1038" DrawAspect="Content" ObjectID="_1556958962" r:id="rId3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on the number line?</w: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AC28D3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object w:dxaOrig="1440" w:dyaOrig="1440" w14:anchorId="31B942D4">
                <v:shape id="_x0000_s1047" type="#_x0000_t75" style="position:absolute;margin-left:1.6pt;margin-top:.05pt;width:430.6pt;height:37.55pt;z-index:251671552">
                  <v:imagedata r:id="rId36" o:title="" cropbottom="-1901f"/>
                </v:shape>
                <o:OLEObject Type="Embed" ProgID="FXDraw.Graphic" ShapeID="_x0000_s1047" DrawAspect="Content" ObjectID="_1556959071" r:id="rId37"/>
              </w:objec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41B4159D" wp14:editId="34ADF18A">
                      <wp:simplePos x="0" y="0"/>
                      <wp:positionH relativeFrom="column">
                        <wp:posOffset>370616</wp:posOffset>
                      </wp:positionH>
                      <wp:positionV relativeFrom="paragraph">
                        <wp:posOffset>34290</wp:posOffset>
                      </wp:positionV>
                      <wp:extent cx="4415790" cy="114300"/>
                      <wp:effectExtent l="0" t="0" r="22860" b="1905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4240E3" id="Group 1" o:spid="_x0000_s1026" style="position:absolute;margin-left:29.2pt;margin-top:2.7pt;width:347.7pt;height:9pt;z-index:25167052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A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C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Point </w:t>
            </w:r>
            <w:r>
              <w:rPr>
                <w:rFonts w:ascii="Times New Roman" w:hAnsi="Times New Roman"/>
                <w:i/>
                <w:sz w:val="24"/>
                <w:szCs w:val="24"/>
              </w:rPr>
              <w:t>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</w:t>
            </w:r>
            <w:r w:rsidR="00BB26B5">
              <w:rPr>
                <w:rFonts w:ascii="Times New Roman" w:hAnsi="Times New Roman"/>
                <w:sz w:val="24"/>
                <w:szCs w:val="24"/>
              </w:rPr>
              <w:t>h fraction is equivalent to 0.48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? </w:t>
            </w:r>
          </w:p>
          <w:p w:rsidR="00B75FD8" w:rsidRDefault="00B75FD8" w:rsidP="00B75FD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 wp14:anchorId="10181C3E">
                      <wp:simplePos x="0" y="0"/>
                      <wp:positionH relativeFrom="column">
                        <wp:posOffset>142240</wp:posOffset>
                      </wp:positionH>
                      <wp:positionV relativeFrom="paragraph">
                        <wp:posOffset>110490</wp:posOffset>
                      </wp:positionV>
                      <wp:extent cx="4362450" cy="114300"/>
                      <wp:effectExtent l="11430" t="7620" r="7620" b="11430"/>
                      <wp:wrapNone/>
                      <wp:docPr id="19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9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FA6C4F" id="Group 28" o:spid="_x0000_s1026" style="position:absolute;margin-left:11.2pt;margin-top:8.7pt;width:343.5pt;height:9pt;z-index:2516725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53663B" w:rsidRPr="0053663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4" w14:anchorId="08003997">
                <v:shape id="_x0000_i1040" type="#_x0000_t75" style="width:10.5pt;height:30.75pt" o:ole="">
                  <v:imagedata r:id="rId38" o:title=""/>
                </v:shape>
                <o:OLEObject Type="Embed" ProgID="FXEquation.Equation" ShapeID="_x0000_i1040" DrawAspect="Content" ObjectID="_1556958963" r:id="rId3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53663B" w:rsidRPr="0053663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4" w14:anchorId="0BADF8C7">
                <v:shape id="_x0000_i1041" type="#_x0000_t75" style="width:10.5pt;height:30.75pt" o:ole="">
                  <v:imagedata r:id="rId34" o:title=""/>
                </v:shape>
                <o:OLEObject Type="Embed" ProgID="FXEquation.Equation" ShapeID="_x0000_i1041" DrawAspect="Content" ObjectID="_1556958964" r:id="rId40"/>
              </w:objec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    </w:t>
            </w:r>
            <w:r w:rsidR="0053663B" w:rsidRPr="0053663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 w14:anchorId="2C2D9022">
                <v:shape id="_x0000_i1042" type="#_x0000_t75" style="width:15.75pt;height:30.75pt" o:ole="">
                  <v:imagedata r:id="rId41" o:title=""/>
                </v:shape>
                <o:OLEObject Type="Embed" ProgID="FXEquation.Equation" ShapeID="_x0000_i1042" DrawAspect="Content" ObjectID="_1556958965" r:id="rId4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53663B" w:rsidRPr="0053663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 w14:anchorId="6AFF37C6">
                <v:shape id="_x0000_i1043" type="#_x0000_t75" style="width:15.75pt;height:30.75pt" o:ole="">
                  <v:imagedata r:id="rId43" o:title=""/>
                </v:shape>
                <o:OLEObject Type="Embed" ProgID="FXEquation.Equation" ShapeID="_x0000_i1043" DrawAspect="Content" ObjectID="_1556958966" r:id="rId44"/>
              </w:objec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B75FD8" w:rsidRDefault="00B75FD8" w:rsidP="00B75FD8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53663B" w:rsidP="00B75FD8">
            <w:pPr>
              <w:ind w:right="42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73600" behindDoc="0" locked="0" layoutInCell="1" allowOverlap="1" wp14:anchorId="2F9709C1" wp14:editId="505DF9A5">
                  <wp:simplePos x="0" y="0"/>
                  <wp:positionH relativeFrom="column">
                    <wp:posOffset>3681730</wp:posOffset>
                  </wp:positionH>
                  <wp:positionV relativeFrom="paragraph">
                    <wp:posOffset>83820</wp:posOffset>
                  </wp:positionV>
                  <wp:extent cx="1714500" cy="1095375"/>
                  <wp:effectExtent l="0" t="0" r="0" b="9525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hutterstock_270848546.jpg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26" t="86620" r="39606" b="665"/>
                          <a:stretch/>
                        </pic:blipFill>
                        <pic:spPr bwMode="auto">
                          <a:xfrm>
                            <a:off x="0" y="0"/>
                            <a:ext cx="1714500" cy="1095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 xml:space="preserve">Four containers of paint </w:t>
            </w:r>
            <w:r w:rsidR="00E87FAC">
              <w:rPr>
                <w:rFonts w:ascii="Times New Roman" w:hAnsi="Times New Roman"/>
                <w:sz w:val="24"/>
                <w:szCs w:val="24"/>
              </w:rPr>
              <w:t>contain 0.45 L, 0.86 L, 1.24 and 1.32 L</w:t>
            </w:r>
            <w:r w:rsidR="00B75FD8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5FD8" w:rsidRDefault="00B75FD8" w:rsidP="00B75FD8">
            <w:pPr>
              <w:ind w:right="425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total </w:t>
            </w:r>
            <w:r w:rsidR="00E87FAC">
              <w:rPr>
                <w:rFonts w:ascii="Times New Roman" w:hAnsi="Times New Roman"/>
                <w:sz w:val="24"/>
                <w:szCs w:val="24"/>
              </w:rPr>
              <w:t>amount of paint in litres</w:t>
            </w:r>
            <w:r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25C3494">
                      <wp:simplePos x="0" y="0"/>
                      <wp:positionH relativeFrom="column">
                        <wp:posOffset>2242820</wp:posOffset>
                      </wp:positionH>
                      <wp:positionV relativeFrom="paragraph">
                        <wp:posOffset>100330</wp:posOffset>
                      </wp:positionV>
                      <wp:extent cx="1265555" cy="373380"/>
                      <wp:effectExtent l="15240" t="16510" r="14605" b="10160"/>
                      <wp:wrapNone/>
                      <wp:docPr id="190" name="Rectangl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555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2816CE" id="Rectangle 46" o:spid="_x0000_s1026" style="position:absolute;margin-left:176.6pt;margin-top:7.9pt;width:99.65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Find  </w:t>
            </w:r>
            <w:r w:rsidR="006D734A" w:rsidRPr="006D734A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0" w14:anchorId="4C43BDB5">
                <v:shape id="_x0000_i1044" type="#_x0000_t75" style="width:8.25pt;height:23.25pt" o:ole="">
                  <v:imagedata r:id="rId46" o:title=""/>
                </v:shape>
                <o:OLEObject Type="Embed" ProgID="FXEquation.Equation" ShapeID="_x0000_i1044" DrawAspect="Content" ObjectID="_1556958967" r:id="rId47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of </w:t>
            </w:r>
            <w:r w:rsidR="006D734A">
              <w:rPr>
                <w:rFonts w:ascii="Times New Roman" w:hAnsi="Times New Roman"/>
                <w:sz w:val="24"/>
                <w:szCs w:val="24"/>
              </w:rPr>
              <w:t>30 kg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03F0230">
                      <wp:simplePos x="0" y="0"/>
                      <wp:positionH relativeFrom="column">
                        <wp:posOffset>4697095</wp:posOffset>
                      </wp:positionH>
                      <wp:positionV relativeFrom="paragraph">
                        <wp:posOffset>49530</wp:posOffset>
                      </wp:positionV>
                      <wp:extent cx="754380" cy="373380"/>
                      <wp:effectExtent l="13335" t="10160" r="13335" b="16510"/>
                      <wp:wrapNone/>
                      <wp:docPr id="189" name="Rectangle 2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D1A046" id="Rectangle 231" o:spid="_x0000_s1026" style="position:absolute;margin-left:369.85pt;margin-top:3.9pt;width:59.4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" filled="f" strokecolor="black [3213]" strokeweight="1.5pt"/>
                  </w:pict>
                </mc:Fallback>
              </mc:AlternateContent>
            </w: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C30E34" w:rsidRDefault="00B75FD8" w:rsidP="00B75FD8">
            <w:pPr>
              <w:pStyle w:val="QuestionStyle"/>
            </w:pPr>
            <w:r w:rsidRPr="00C30E34">
              <w:t>Whic</w:t>
            </w:r>
            <w:r w:rsidR="006D734A">
              <w:t>h fraction is equivalent to 64</w:t>
            </w:r>
            <w:r w:rsidRPr="00C30E34">
              <w:t>% ?</w:t>
            </w:r>
          </w:p>
          <w:p w:rsidR="00B75FD8" w:rsidRPr="00C30E34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Pr="00C30E34" w:rsidRDefault="00B75FD8" w:rsidP="00B75FD8">
            <w:pPr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7EF2F664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24765</wp:posOffset>
                      </wp:positionV>
                      <wp:extent cx="4362450" cy="114300"/>
                      <wp:effectExtent l="15240" t="8890" r="13335" b="10160"/>
                      <wp:wrapNone/>
                      <wp:docPr id="184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85" name="AutoShape 3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6" name="AutoShape 3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7" name="AutoShape 3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8" name="AutoShape 3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9FE1FA" id="Group 18" o:spid="_x0000_s1026" style="position:absolute;margin-left:16pt;margin-top:1.95pt;width:343.5pt;height:9pt;z-index:2516766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">
                      <v:roundrect id="AutoShape 32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" strokeweight="1pt"/>
                      <v:roundrect id="AutoShape 33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" strokeweight="1pt"/>
                      <v:roundrect id="AutoShape 34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" strokeweight="1pt"/>
                      <v:roundrect id="AutoShape 35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" strokeweight="1pt"/>
                    </v:group>
                  </w:pict>
                </mc:Fallback>
              </mc:AlternateConten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6D734A" w:rsidRPr="006D734A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0" w14:anchorId="49E3562F">
                <v:shape id="_x0000_i1045" type="#_x0000_t75" style="width:15.75pt;height:30.75pt" o:ole="">
                  <v:imagedata r:id="rId48" o:title=""/>
                </v:shape>
                <o:OLEObject Type="Embed" ProgID="FXEquation.Equation" ShapeID="_x0000_i1045" DrawAspect="Content" ObjectID="_1556958968" r:id="rId49"/>
              </w:object>
            </w:r>
            <w:r w:rsidRPr="00C30E34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                            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D734A" w:rsidRPr="006D734A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 w14:anchorId="316E2CA8">
                <v:shape id="_x0000_i1046" type="#_x0000_t75" style="width:15.75pt;height:30.75pt" o:ole="">
                  <v:imagedata r:id="rId50" o:title=""/>
                </v:shape>
                <o:OLEObject Type="Embed" ProgID="FXEquation.Equation" ShapeID="_x0000_i1046" DrawAspect="Content" ObjectID="_1556958969" r:id="rId51"/>
              </w:object>
            </w:r>
            <w:r w:rsidRPr="00C30E34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                           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D734A" w:rsidRPr="006D734A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4" w14:anchorId="6AB3EBDD">
                <v:shape id="_x0000_i1047" type="#_x0000_t75" style="width:10.5pt;height:30.75pt" o:ole="">
                  <v:imagedata r:id="rId34" o:title=""/>
                </v:shape>
                <o:OLEObject Type="Embed" ProgID="FXEquation.Equation" ShapeID="_x0000_i1047" DrawAspect="Content" ObjectID="_1556958970" r:id="rId52"/>
              </w:object>
            </w:r>
            <w:r w:rsidRPr="00C30E34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                              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D734A" w:rsidRPr="006D734A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 w14:anchorId="136C7E64">
                <v:shape id="_x0000_i1048" type="#_x0000_t75" style="width:15.75pt;height:30.75pt" o:ole="">
                  <v:imagedata r:id="rId53" o:title=""/>
                </v:shape>
                <o:OLEObject Type="Embed" ProgID="FXEquation.Equation" ShapeID="_x0000_i1048" DrawAspect="Content" ObjectID="_1556958971" r:id="rId54"/>
              </w:object>
            </w:r>
            <w:r w:rsidRPr="00C30E34"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                   </w:t>
            </w: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6D734A" w:rsidRDefault="00B75FD8" w:rsidP="00B75FD8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80E252E">
                      <wp:simplePos x="0" y="0"/>
                      <wp:positionH relativeFrom="column">
                        <wp:posOffset>4786630</wp:posOffset>
                      </wp:positionH>
                      <wp:positionV relativeFrom="paragraph">
                        <wp:posOffset>106680</wp:posOffset>
                      </wp:positionV>
                      <wp:extent cx="754380" cy="373380"/>
                      <wp:effectExtent l="17145" t="13335" r="9525" b="13335"/>
                      <wp:wrapNone/>
                      <wp:docPr id="183" name="Rectangle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E03B3E8" id="Rectangle 36" o:spid="_x0000_s1026" style="position:absolute;margin-left:376.9pt;margin-top:8.4pt;width:59.4pt;height:2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" filled="f" strokecolor="black [3213]" strokeweight="1.5pt"/>
                  </w:pict>
                </mc:Fallback>
              </mc:AlternateContent>
            </w:r>
            <w:r w:rsidR="006D734A" w:rsidRPr="006D73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78" w:dyaOrig="264" w14:anchorId="71B510AD">
                <v:shape id="_x0000_i1049" type="#_x0000_t75" style="width:103.5pt;height:13.5pt" o:ole="">
                  <v:imagedata r:id="rId55" o:title=""/>
                </v:shape>
                <o:OLEObject Type="Embed" ProgID="FXEquation.Equation" ShapeID="_x0000_i1049" DrawAspect="Content" ObjectID="_1556958972" r:id="rId56"/>
              </w:object>
            </w:r>
            <w:r w:rsidRPr="006D734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B75FD8" w:rsidRDefault="00B75FD8" w:rsidP="00B75FD8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B75FD8" w:rsidRDefault="00B75FD8" w:rsidP="00B75FD8">
            <w:pPr>
              <w:tabs>
                <w:tab w:val="left" w:pos="5003"/>
              </w:tabs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C30E34" w:rsidRDefault="00B75FD8" w:rsidP="00AD5FDA">
            <w:pPr>
              <w:pStyle w:val="QuestionStyle"/>
              <w:ind w:right="3969"/>
            </w:pPr>
            <w:r w:rsidRPr="00C30E34">
              <w:rPr>
                <w:noProof/>
                <w:lang w:eastAsia="en-AU"/>
              </w:rPr>
              <w:drawing>
                <wp:anchor distT="0" distB="0" distL="114300" distR="114300" simplePos="0" relativeHeight="251678720" behindDoc="0" locked="0" layoutInCell="1" allowOverlap="1" wp14:anchorId="56E695E6" wp14:editId="6711734A">
                  <wp:simplePos x="0" y="0"/>
                  <wp:positionH relativeFrom="column">
                    <wp:posOffset>4186612</wp:posOffset>
                  </wp:positionH>
                  <wp:positionV relativeFrom="paragraph">
                    <wp:posOffset>75565</wp:posOffset>
                  </wp:positionV>
                  <wp:extent cx="1259042" cy="1628775"/>
                  <wp:effectExtent l="0" t="0" r="0" b="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hutterstock_136754126.jpg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544" cy="1629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30E34">
              <w:t>I</w:t>
            </w:r>
            <w:r w:rsidR="00AD5FDA">
              <w:t>ngrid has a stamp collection of 125 stamps.</w:t>
            </w:r>
          </w:p>
          <w:p w:rsidR="00B75FD8" w:rsidRPr="00C30E34" w:rsidRDefault="00AD5FDA" w:rsidP="00AD5FDA">
            <w:pPr>
              <w:pStyle w:val="QuestionStyle"/>
              <w:ind w:right="3969"/>
            </w:pPr>
            <w:r>
              <w:t>Of these stamps, 85 are Australian stamps.</w:t>
            </w:r>
          </w:p>
          <w:p w:rsidR="00B75FD8" w:rsidRPr="00C30E34" w:rsidRDefault="00B75FD8" w:rsidP="00AD5FDA">
            <w:pPr>
              <w:pStyle w:val="QuestionStyle"/>
              <w:ind w:right="3969"/>
            </w:pPr>
            <w:r w:rsidRPr="00C30E34">
              <w:t xml:space="preserve"> What</w:t>
            </w:r>
            <w:r w:rsidR="00AD5FDA">
              <w:t xml:space="preserve"> </w:t>
            </w:r>
            <w:r w:rsidRPr="00C30E34">
              <w:t>percentage</w:t>
            </w:r>
            <w:r w:rsidR="00AD5FDA">
              <w:t xml:space="preserve"> of Ingrid's stamps are Australian</w:t>
            </w:r>
            <w:r w:rsidRPr="00C30E34">
              <w:t>?</w:t>
            </w:r>
          </w:p>
          <w:p w:rsidR="00B75FD8" w:rsidRPr="00C30E34" w:rsidRDefault="00B75FD8" w:rsidP="00B75FD8">
            <w:pPr>
              <w:pStyle w:val="QuestionStyle"/>
            </w:pPr>
          </w:p>
          <w:p w:rsidR="00B75FD8" w:rsidRPr="00C30E34" w:rsidRDefault="00B75FD8" w:rsidP="00B75FD8">
            <w:pPr>
              <w:pStyle w:val="QuestionStyle"/>
            </w:pPr>
          </w:p>
          <w:p w:rsidR="00B75FD8" w:rsidRPr="00C30E34" w:rsidRDefault="00AD5FDA" w:rsidP="00B75FD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380DCD0" wp14:editId="21A3E5DD">
                      <wp:simplePos x="0" y="0"/>
                      <wp:positionH relativeFrom="column">
                        <wp:posOffset>2979420</wp:posOffset>
                      </wp:positionH>
                      <wp:positionV relativeFrom="paragraph">
                        <wp:posOffset>27940</wp:posOffset>
                      </wp:positionV>
                      <wp:extent cx="754380" cy="373380"/>
                      <wp:effectExtent l="0" t="0" r="26670" b="2667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90CA2" w:rsidRDefault="00290CA2" w:rsidP="00CC63AF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color w:val="000000" w:themeColor="text1"/>
                                      <w:sz w:val="36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80DCD0" id="Rectangle 10" o:spid="_x0000_s1046" style="position:absolute;margin-left:234.6pt;margin-top:2.2pt;width:59.4pt;height:2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" filled="f" strokecolor="black [3213]" strokeweight="1.5pt">
                      <v:textbox>
                        <w:txbxContent>
                          <w:p w:rsidR="00290CA2" w:rsidRDefault="00290CA2" w:rsidP="00CC63AF">
                            <w:pPr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36"/>
                                <w:szCs w:val="28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B75FD8" w:rsidRDefault="00B75FD8" w:rsidP="00B75FD8">
            <w:r w:rsidRPr="00C30E34">
              <w:t xml:space="preserve">   </w:t>
            </w: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EC354A" w:rsidRDefault="00B75FD8" w:rsidP="00B75FD8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7B62202">
                      <wp:simplePos x="0" y="0"/>
                      <wp:positionH relativeFrom="column">
                        <wp:posOffset>4811395</wp:posOffset>
                      </wp:positionH>
                      <wp:positionV relativeFrom="paragraph">
                        <wp:posOffset>123190</wp:posOffset>
                      </wp:positionV>
                      <wp:extent cx="754380" cy="373380"/>
                      <wp:effectExtent l="13335" t="10795" r="13335" b="15875"/>
                      <wp:wrapNone/>
                      <wp:docPr id="182" name="Rectangle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4D71F4" id="Rectangle 31" o:spid="_x0000_s1026" style="position:absolute;margin-left:378.85pt;margin-top:9.7pt;width:59.4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C354A" w:rsidRPr="00EC35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628" w:dyaOrig="264" w14:anchorId="11436E96">
                <v:shape id="_x0000_i1050" type="#_x0000_t75" style="width:81pt;height:13.5pt" o:ole="">
                  <v:imagedata r:id="rId58" o:title=""/>
                </v:shape>
                <o:OLEObject Type="Embed" ProgID="FXEquation.Equation" ShapeID="_x0000_i1050" DrawAspect="Content" ObjectID="_1556958973" r:id="rId59"/>
              </w:object>
            </w:r>
            <w:r w:rsidRPr="00EC354A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1942AC" w:rsidRDefault="00EC354A" w:rsidP="00B75FD8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reciprocal of  </w:t>
            </w:r>
            <w:r w:rsidRPr="00EC354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48" w:dyaOrig="264">
                <v:shape id="_x0000_i1051" type="#_x0000_t75" style="width:27.75pt;height:13.5pt" o:ole="">
                  <v:imagedata r:id="rId60" o:title=""/>
                </v:shape>
                <o:OLEObject Type="Embed" ProgID="FXEquation.Equation" ShapeID="_x0000_i1051" DrawAspect="Content" ObjectID="_1556958974" r:id="rId6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75FD8" w:rsidRDefault="00B75FD8" w:rsidP="00B75FD8">
            <w:pPr>
              <w:pStyle w:val="QuestionStyle"/>
            </w:pPr>
          </w:p>
          <w:p w:rsidR="00B75FD8" w:rsidRDefault="00B75FD8" w:rsidP="00B75FD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415137D6" wp14:editId="63D7DF29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160020</wp:posOffset>
                      </wp:positionV>
                      <wp:extent cx="4362450" cy="114300"/>
                      <wp:effectExtent l="0" t="0" r="19050" b="19050"/>
                      <wp:wrapNone/>
                      <wp:docPr id="131" name="Group 1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3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E18FE9" id="Group 131" o:spid="_x0000_s1026" style="position:absolute;margin-left:20.5pt;margin-top:12.6pt;width:343.5pt;height:9pt;z-index:2516817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Pr="001942AC">
              <w:t xml:space="preserve">  </w:t>
            </w:r>
            <w:r>
              <w:t xml:space="preserve">   </w:t>
            </w:r>
            <w:r w:rsidRPr="001942AC">
              <w:t xml:space="preserve">         </w:t>
            </w:r>
            <w:r w:rsidR="00D36352" w:rsidRPr="00D36352">
              <w:rPr>
                <w:color w:val="FF0000"/>
                <w:position w:val="-22"/>
              </w:rPr>
              <w:object w:dxaOrig="338" w:dyaOrig="600">
                <v:shape id="_x0000_i1052" type="#_x0000_t75" style="width:16.5pt;height:30pt" o:ole="">
                  <v:imagedata r:id="rId62" o:title=""/>
                </v:shape>
                <o:OLEObject Type="Embed" ProgID="FXEquation.Equation" ShapeID="_x0000_i1052" DrawAspect="Content" ObjectID="_1556958975" r:id="rId63"/>
              </w:object>
            </w:r>
            <w:r w:rsidRPr="001942AC">
              <w:t xml:space="preserve">                                    </w:t>
            </w:r>
            <w:r w:rsidR="00D36352" w:rsidRPr="00D36352">
              <w:rPr>
                <w:color w:val="FF0000"/>
                <w:position w:val="-22"/>
              </w:rPr>
              <w:object w:dxaOrig="338" w:dyaOrig="600" w14:anchorId="1D00B385">
                <v:shape id="_x0000_i1053" type="#_x0000_t75" style="width:16.5pt;height:30pt" o:ole="">
                  <v:imagedata r:id="rId64" o:title=""/>
                </v:shape>
                <o:OLEObject Type="Embed" ProgID="FXEquation.Equation" ShapeID="_x0000_i1053" DrawAspect="Content" ObjectID="_1556958976" r:id="rId65"/>
              </w:object>
            </w:r>
            <w:r w:rsidRPr="001942AC">
              <w:rPr>
                <w:position w:val="-22"/>
              </w:rPr>
              <w:t xml:space="preserve">                                   </w:t>
            </w:r>
            <w:r w:rsidRPr="001942AC">
              <w:rPr>
                <w:color w:val="FF0000"/>
                <w:position w:val="-18"/>
              </w:rPr>
              <w:object w:dxaOrig="274" w:dyaOrig="533" w14:anchorId="3EF3BDB3">
                <v:shape id="_x0000_i1054" type="#_x0000_t75" style="width:13.5pt;height:27pt" o:ole="">
                  <v:imagedata r:id="rId66" o:title=""/>
                </v:shape>
                <o:OLEObject Type="Embed" ProgID="FXEquation.Equation" ShapeID="_x0000_i1054" DrawAspect="Content" ObjectID="_1556958977" r:id="rId67"/>
              </w:object>
            </w:r>
            <w:r w:rsidRPr="001942AC">
              <w:t xml:space="preserve">                             </w:t>
            </w:r>
            <w:r w:rsidR="00EC354A" w:rsidRPr="00EC354A">
              <w:rPr>
                <w:color w:val="FF0000"/>
                <w:position w:val="-22"/>
              </w:rPr>
              <w:object w:dxaOrig="338" w:dyaOrig="600" w14:anchorId="27C14156">
                <v:shape id="_x0000_i1055" type="#_x0000_t75" style="width:17.25pt;height:30pt" o:ole="">
                  <v:imagedata r:id="rId68" o:title=""/>
                </v:shape>
                <o:OLEObject Type="Embed" ProgID="FXEquation.Equation" ShapeID="_x0000_i1055" DrawAspect="Content" ObjectID="_1556958978" r:id="rId69"/>
              </w:object>
            </w:r>
            <w:r w:rsidRPr="001942AC">
              <w:t xml:space="preserve">                                                         </w:t>
            </w:r>
            <w:r w:rsidRPr="001942AC">
              <w:rPr>
                <w:position w:val="-22"/>
              </w:rPr>
              <w:t xml:space="preserve">          </w:t>
            </w: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pStyle w:val="QuestionStyle"/>
            </w:pPr>
            <w:r>
              <w:t xml:space="preserve">What decimal number is represented by the expanded notation: </w:t>
            </w:r>
            <w:r w:rsidR="00D36352" w:rsidRPr="00D36352">
              <w:rPr>
                <w:color w:val="FF0000"/>
                <w:position w:val="-22"/>
              </w:rPr>
              <w:object w:dxaOrig="3360" w:dyaOrig="604" w14:anchorId="6B99209A">
                <v:shape id="_x0000_i1056" type="#_x0000_t75" style="width:159.75pt;height:28.5pt" o:ole="">
                  <v:imagedata r:id="rId70" o:title=""/>
                </v:shape>
                <o:OLEObject Type="Embed" ProgID="FXEquation.Equation" ShapeID="_x0000_i1056" DrawAspect="Content" ObjectID="_1556958979" r:id="rId71"/>
              </w:object>
            </w:r>
            <w:r>
              <w:rPr>
                <w:color w:val="FF0000"/>
              </w:rPr>
              <w:t xml:space="preserve"> </w:t>
            </w:r>
            <w:r w:rsidR="00D36352">
              <w:rPr>
                <w:color w:val="FF0000"/>
              </w:rPr>
              <w:t>.</w:t>
            </w:r>
          </w:p>
          <w:p w:rsidR="00B75FD8" w:rsidRDefault="00B75FD8" w:rsidP="00B75FD8">
            <w:pPr>
              <w:rPr>
                <w:rFonts w:ascii="Times New Roman" w:hAnsi="Times New Roman"/>
                <w:position w:val="-6"/>
                <w:sz w:val="12"/>
                <w:szCs w:val="12"/>
              </w:rPr>
            </w:pPr>
          </w:p>
          <w:p w:rsidR="00B75FD8" w:rsidRDefault="00B75FD8" w:rsidP="00D36352">
            <w:pPr>
              <w:pStyle w:val="QuestionStyle"/>
            </w:pPr>
            <w:r>
              <w:rPr>
                <w:rFonts w:ascii="Calibri" w:hAnsi="Calibri"/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44DBACDC" wp14:editId="3A8357CD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25400</wp:posOffset>
                      </wp:positionV>
                      <wp:extent cx="4362450" cy="114300"/>
                      <wp:effectExtent l="0" t="0" r="19050" b="19050"/>
                      <wp:wrapNone/>
                      <wp:docPr id="2" name="Group 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D94785C" id="Group 2" o:spid="_x0000_s1026" style="position:absolute;margin-left:14.5pt;margin-top:2pt;width:343.5pt;height:9pt;z-index:2516828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>
              <w:t xml:space="preserve">            </w:t>
            </w:r>
            <w:r w:rsidR="00D36352">
              <w:t>0.4091                         0.4901</w:t>
            </w:r>
            <w:r>
              <w:t xml:space="preserve">              </w:t>
            </w:r>
            <w:r w:rsidR="00D36352">
              <w:t xml:space="preserve">     </w:t>
            </w:r>
            <w:r>
              <w:t xml:space="preserve">          </w:t>
            </w:r>
            <w:r w:rsidR="00D36352">
              <w:t>0.491</w:t>
            </w:r>
            <w:r>
              <w:t xml:space="preserve">                          </w:t>
            </w:r>
            <w:r w:rsidR="00D36352">
              <w:t>4.901</w:t>
            </w:r>
            <w:r>
              <w:t xml:space="preserve">    </w:t>
            </w:r>
          </w:p>
        </w:tc>
      </w:tr>
      <w:tr w:rsidR="009966DD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966DD" w:rsidRPr="001B3341" w:rsidRDefault="009966DD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966DD" w:rsidRDefault="009966DD" w:rsidP="00B75FD8">
            <w:pPr>
              <w:spacing w:before="120" w:after="0"/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color w:val="FF0000"/>
                <w:position w:val="-22"/>
                <w:sz w:val="24"/>
                <w:szCs w:val="24"/>
                <w:lang w:eastAsia="en-AU"/>
              </w:rPr>
              <w:t xml:space="preserve"> </w:t>
            </w:r>
            <w:r w:rsidRPr="009966DD"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object w:dxaOrig="1718" w:dyaOrig="264">
                <v:shape id="_x0000_i1057" type="#_x0000_t75" style="width:86.25pt;height:13.5pt" o:ole="">
                  <v:imagedata r:id="rId72" o:title=""/>
                </v:shape>
                <o:OLEObject Type="Embed" ProgID="FXEquation.Equation" ShapeID="_x0000_i1057" DrawAspect="Content" ObjectID="_1556958980" r:id="rId73"/>
              </w:object>
            </w:r>
            <w:r w:rsidRPr="009966DD"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  <w:t xml:space="preserve"> </w:t>
            </w:r>
          </w:p>
          <w:p w:rsidR="009966DD" w:rsidRDefault="009966DD" w:rsidP="00B75FD8">
            <w:pPr>
              <w:spacing w:before="120" w:after="0"/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color w:val="FF0000"/>
                <w:position w:val="-22"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7B42ECB" wp14:editId="3673FC1C">
                      <wp:simplePos x="0" y="0"/>
                      <wp:positionH relativeFrom="column">
                        <wp:posOffset>4243705</wp:posOffset>
                      </wp:positionH>
                      <wp:positionV relativeFrom="paragraph">
                        <wp:posOffset>50165</wp:posOffset>
                      </wp:positionV>
                      <wp:extent cx="1314450" cy="438150"/>
                      <wp:effectExtent l="0" t="0" r="19050" b="1905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4450" cy="4381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EF21A6" id="Rectangle 14" o:spid="_x0000_s1026" style="position:absolute;margin-left:334.15pt;margin-top:3.95pt;width:103.5pt;height:34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" fillcolor="white [3212]" strokecolor="black [3213]" strokeweight="1.5pt"/>
                  </w:pict>
                </mc:Fallback>
              </mc:AlternateContent>
            </w:r>
          </w:p>
          <w:p w:rsidR="009966DD" w:rsidRPr="009966DD" w:rsidRDefault="009966DD" w:rsidP="00B75FD8">
            <w:pPr>
              <w:spacing w:before="120" w:after="0"/>
              <w:rPr>
                <w:rFonts w:ascii="Times New Roman" w:hAnsi="Times New Roman"/>
                <w:noProof/>
                <w:color w:val="FF0000"/>
                <w:position w:val="-6"/>
                <w:sz w:val="24"/>
                <w:szCs w:val="24"/>
                <w:lang w:eastAsia="en-AU"/>
              </w:rPr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9966DD" w:rsidRDefault="00D36352" w:rsidP="00B75FD8">
            <w:pPr>
              <w:spacing w:before="120" w:after="0"/>
              <w:rPr>
                <w:rFonts w:ascii="Times New Roman" w:hAnsi="Times New Roman"/>
                <w:position w:val="-1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position w:val="-22"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4148455</wp:posOffset>
                      </wp:positionH>
                      <wp:positionV relativeFrom="paragraph">
                        <wp:posOffset>215900</wp:posOffset>
                      </wp:positionV>
                      <wp:extent cx="1533525" cy="609600"/>
                      <wp:effectExtent l="0" t="0" r="28575" b="190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3525" cy="609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0CF036" id="Rectangle 11" o:spid="_x0000_s1026" style="position:absolute;margin-left:326.65pt;margin-top:17pt;width:120.75pt;height:4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" fillcolor="white [3212]" strokecolor="black [3213]" strokeweight="1.5pt"/>
                  </w:pict>
                </mc:Fallback>
              </mc:AlternateContent>
            </w:r>
            <w:r w:rsidR="00B75FD8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9966DD" w:rsidRPr="009966DD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1852" w:dyaOrig="454" w14:anchorId="43ADFF54">
                <v:shape id="_x0000_i1058" type="#_x0000_t75" style="width:93pt;height:22.5pt" o:ole="">
                  <v:imagedata r:id="rId74" o:title=""/>
                </v:shape>
                <o:OLEObject Type="Embed" ProgID="FXEquation.Equation" ShapeID="_x0000_i1058" DrawAspect="Content" ObjectID="_1556958981" r:id="rId75"/>
              </w:object>
            </w:r>
            <w:r w:rsidR="00B75FD8" w:rsidRPr="009966DD">
              <w:rPr>
                <w:rFonts w:ascii="Times New Roman" w:hAnsi="Times New Roman"/>
                <w:position w:val="-16"/>
                <w:sz w:val="24"/>
                <w:szCs w:val="24"/>
              </w:rPr>
              <w:t xml:space="preserve"> </w:t>
            </w:r>
          </w:p>
          <w:p w:rsidR="00B75FD8" w:rsidRDefault="00B75FD8" w:rsidP="00B75FD8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9966DD" w:rsidRDefault="00B75FD8" w:rsidP="00B75FD8">
            <w:pPr>
              <w:spacing w:before="120" w:after="0"/>
              <w:rPr>
                <w:rFonts w:ascii="Times New Roman" w:hAnsi="Times New Roman"/>
                <w:position w:val="-16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966DD" w:rsidRPr="009966DD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1507" w:dyaOrig="454" w14:anchorId="5DEE6A0C">
                <v:shape id="_x0000_i1059" type="#_x0000_t75" style="width:75pt;height:22.5pt" o:ole="">
                  <v:imagedata r:id="rId76" o:title=""/>
                </v:shape>
                <o:OLEObject Type="Embed" ProgID="FXEquation.Equation" ShapeID="_x0000_i1059" DrawAspect="Content" ObjectID="_1556958982" r:id="rId77"/>
              </w:object>
            </w:r>
            <w:r w:rsidRPr="009966DD">
              <w:rPr>
                <w:rFonts w:ascii="Times New Roman" w:hAnsi="Times New Roman"/>
                <w:position w:val="-16"/>
                <w:sz w:val="24"/>
                <w:szCs w:val="24"/>
              </w:rPr>
              <w:t xml:space="preserve"> </w:t>
            </w: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Pr="00CE5C28" w:rsidRDefault="00B75FD8" w:rsidP="00B75FD8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14F6DFA5">
                      <wp:simplePos x="0" y="0"/>
                      <wp:positionH relativeFrom="column">
                        <wp:posOffset>256540</wp:posOffset>
                      </wp:positionH>
                      <wp:positionV relativeFrom="paragraph">
                        <wp:posOffset>160655</wp:posOffset>
                      </wp:positionV>
                      <wp:extent cx="4362450" cy="114300"/>
                      <wp:effectExtent l="11430" t="8890" r="7620" b="10160"/>
                      <wp:wrapNone/>
                      <wp:docPr id="171" name="Group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7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53DA522" id="Group 210" o:spid="_x0000_s1026" style="position:absolute;margin-left:20.2pt;margin-top:12.65pt;width:343.5pt;height:9pt;z-index:2516848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9966DD" w:rsidRPr="009966DD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 w14:anchorId="1E67358A">
                <v:shape id="_x0000_i1060" type="#_x0000_t75" style="width:16.5pt;height:30.75pt" o:ole="">
                  <v:imagedata r:id="rId78" o:title=""/>
                </v:shape>
                <o:OLEObject Type="Embed" ProgID="FXEquation.Equation" ShapeID="_x0000_i1060" DrawAspect="Content" ObjectID="_1556958983" r:id="rId79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9966DD" w:rsidRPr="009966DD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4" w14:anchorId="787DA72D">
                <v:shape id="_x0000_i1061" type="#_x0000_t75" style="width:10.5pt;height:30.75pt" o:ole="">
                  <v:imagedata r:id="rId80" o:title=""/>
                </v:shape>
                <o:OLEObject Type="Embed" ProgID="FXEquation.Equation" ShapeID="_x0000_i1061" DrawAspect="Content" ObjectID="_1556958984" r:id="rId81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9966DD" w:rsidRPr="009966DD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406" w:dyaOrig="454" w14:anchorId="07836475">
                <v:shape id="_x0000_i1062" type="#_x0000_t75" style="width:20.25pt;height:22.5pt" o:ole="">
                  <v:imagedata r:id="rId82" o:title=""/>
                </v:shape>
                <o:OLEObject Type="Embed" ProgID="FXEquation.Equation" ShapeID="_x0000_i1062" DrawAspect="Content" ObjectID="_1556958985" r:id="rId83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5A4200" w:rsidRPr="005A4200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406" w:dyaOrig="452" w14:anchorId="56B1A0C3">
                <v:shape id="_x0000_i1063" type="#_x0000_t75" style="width:20.25pt;height:23.25pt" o:ole="">
                  <v:imagedata r:id="rId84" o:title=""/>
                </v:shape>
                <o:OLEObject Type="Embed" ProgID="FXEquation.Equation" ShapeID="_x0000_i1063" DrawAspect="Content" ObjectID="_1556958986" r:id="rId85"/>
              </w:object>
            </w:r>
            <w:r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</w:t>
            </w: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C30E34" w:rsidRDefault="005A4200" w:rsidP="00B75FD8">
            <w:pPr>
              <w:ind w:right="51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738112" behindDoc="0" locked="0" layoutInCell="1" allowOverlap="1">
                  <wp:simplePos x="0" y="0"/>
                  <wp:positionH relativeFrom="column">
                    <wp:posOffset>3919855</wp:posOffset>
                  </wp:positionH>
                  <wp:positionV relativeFrom="paragraph">
                    <wp:posOffset>33020</wp:posOffset>
                  </wp:positionV>
                  <wp:extent cx="1790700" cy="1348419"/>
                  <wp:effectExtent l="0" t="0" r="0" b="4445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Hemisphere cake shutterstock_537382129.jpg"/>
                          <pic:cNvPicPr/>
                        </pic:nvPicPr>
                        <pic:blipFill rotWithShape="1"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161" r="4598"/>
                          <a:stretch/>
                        </pic:blipFill>
                        <pic:spPr bwMode="auto">
                          <a:xfrm>
                            <a:off x="0" y="0"/>
                            <a:ext cx="1790700" cy="1348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A cake costs $18.00 to make and is sold for a profit of 65%</w:t>
            </w:r>
            <w:r w:rsidR="00FD47A4">
              <w:rPr>
                <w:rFonts w:ascii="Times New Roman" w:hAnsi="Times New Roman"/>
                <w:sz w:val="24"/>
                <w:szCs w:val="24"/>
              </w:rPr>
              <w:t xml:space="preserve"> on the cost price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5FD8" w:rsidRDefault="00B75FD8" w:rsidP="00B75FD8">
            <w:pPr>
              <w:ind w:right="51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was the </w:t>
            </w:r>
            <w:r w:rsidR="005A4200">
              <w:rPr>
                <w:rFonts w:ascii="Times New Roman" w:hAnsi="Times New Roman"/>
                <w:sz w:val="24"/>
                <w:szCs w:val="24"/>
              </w:rPr>
              <w:t>selling price of the cake</w:t>
            </w:r>
            <w:r w:rsidRPr="00C30E34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B75FD8" w:rsidRPr="00C30E34" w:rsidRDefault="00A766F6" w:rsidP="00B75FD8">
            <w:pPr>
              <w:ind w:right="5103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position w:val="-22"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39A5F2C5" wp14:editId="2E5F3806">
                      <wp:simplePos x="0" y="0"/>
                      <wp:positionH relativeFrom="column">
                        <wp:posOffset>2331085</wp:posOffset>
                      </wp:positionH>
                      <wp:positionV relativeFrom="paragraph">
                        <wp:posOffset>141605</wp:posOffset>
                      </wp:positionV>
                      <wp:extent cx="1333500" cy="561975"/>
                      <wp:effectExtent l="0" t="0" r="19050" b="28575"/>
                      <wp:wrapNone/>
                      <wp:docPr id="216" name="Rectangl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0" cy="561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7FC9F3" id="Rectangle 216" o:spid="_x0000_s1026" style="position:absolute;margin-left:183.55pt;margin-top:11.15pt;width:105pt;height:44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" fillcolor="white [3212]" strokecolor="black [3213]" strokeweight="1.5pt"/>
                  </w:pict>
                </mc:Fallback>
              </mc:AlternateContent>
            </w:r>
          </w:p>
          <w:p w:rsidR="00A766F6" w:rsidRPr="00C30E34" w:rsidRDefault="00B75FD8" w:rsidP="00A766F6">
            <w:pPr>
              <w:rPr>
                <w:rFonts w:ascii="Times New Roman" w:hAnsi="Times New Roman"/>
                <w:sz w:val="24"/>
                <w:szCs w:val="24"/>
              </w:rPr>
            </w:pP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p w:rsidR="00B75FD8" w:rsidRPr="00C30E34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 w:rsidRPr="00C30E34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</w:t>
            </w:r>
          </w:p>
        </w:tc>
      </w:tr>
      <w:tr w:rsidR="00B75FD8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A766F6" w:rsidRDefault="008B548D" w:rsidP="00A766F6">
            <w:pPr>
              <w:pStyle w:val="QuestionStyle"/>
              <w:ind w:right="3402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88960" behindDoc="0" locked="0" layoutInCell="1" allowOverlap="1" wp14:anchorId="2AE0E48C" wp14:editId="10AC888F">
                  <wp:simplePos x="0" y="0"/>
                  <wp:positionH relativeFrom="column">
                    <wp:posOffset>3984625</wp:posOffset>
                  </wp:positionH>
                  <wp:positionV relativeFrom="paragraph">
                    <wp:posOffset>51435</wp:posOffset>
                  </wp:positionV>
                  <wp:extent cx="1706245" cy="1137920"/>
                  <wp:effectExtent l="0" t="0" r="8255" b="508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hutterstock_215113537.jpg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245" cy="113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04C2A">
              <w:t>Flour makes up 45% of the mass of a recipe.</w:t>
            </w:r>
          </w:p>
          <w:p w:rsidR="00B75FD8" w:rsidRPr="00C30E34" w:rsidRDefault="00604C2A" w:rsidP="008B548D">
            <w:pPr>
              <w:pStyle w:val="QuestionStyle"/>
              <w:ind w:right="3402"/>
            </w:pPr>
            <w:r>
              <w:t>I</w:t>
            </w:r>
            <w:r w:rsidR="00FD47A4">
              <w:t>f there is 0.54 kg of flour in the recipe, what is the total mass of all the ingredients?</w:t>
            </w:r>
          </w:p>
          <w:p w:rsidR="00B75FD8" w:rsidRDefault="00FD47A4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FF0000"/>
                <w:position w:val="-22"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BC872EC" wp14:editId="13ED9A29">
                      <wp:simplePos x="0" y="0"/>
                      <wp:positionH relativeFrom="column">
                        <wp:posOffset>2576830</wp:posOffset>
                      </wp:positionH>
                      <wp:positionV relativeFrom="paragraph">
                        <wp:posOffset>118110</wp:posOffset>
                      </wp:positionV>
                      <wp:extent cx="1333500" cy="561975"/>
                      <wp:effectExtent l="0" t="0" r="19050" b="2857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0" cy="561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FE0D11" id="Rectangle 12" o:spid="_x0000_s1026" style="position:absolute;margin-left:202.9pt;margin-top:9.3pt;width:105pt;height:4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" fillcolor="white [3212]" strokecolor="black [3213]" strokeweight="1.5pt"/>
                  </w:pict>
                </mc:Fallback>
              </mc:AlternateContent>
            </w:r>
          </w:p>
          <w:p w:rsidR="00FD47A4" w:rsidRPr="00C30E34" w:rsidRDefault="00FD47A4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Pr="00FF1206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88"/>
          <w:footerReference w:type="default" r:id="rId89"/>
          <w:footerReference w:type="first" r:id="rId9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6833C2" w:rsidTr="00CC63AF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900F75A2617C448382A072E8982C1522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6833C2" w:rsidRPr="005615AC" w:rsidRDefault="006833C2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E8875685200E4A5DB5513DE021C48B8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E371AE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980245CDCC244B10881759FD3F2F4800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A634EE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9F9648308F444A1D818C96EE60BA9B0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A634EE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Rational Numbers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Default="00885304" w:rsidP="00885304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885304" w:rsidRPr="00325745" w:rsidRDefault="00885304" w:rsidP="00885304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E371AE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B75FD8" w:rsidRPr="001942AC" w:rsidRDefault="00AC28D3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39" type="#_x0000_t75" style="position:absolute;margin-left:247.5pt;margin-top:2.25pt;width:132.7pt;height:131.25pt;z-index:251741184;mso-position-horizontal-relative:text;mso-position-vertical-relative:text">
                  <v:imagedata r:id="rId91" o:title=""/>
                </v:shape>
                <o:OLEObject Type="Embed" ProgID="FXDraw.Graphic" ShapeID="_x0000_s1239" DrawAspect="Content" ObjectID="_1556959072" r:id="rId92"/>
              </w:object>
            </w:r>
            <w:r w:rsidR="00B75FD8" w:rsidRPr="001942AC">
              <w:rPr>
                <w:rFonts w:ascii="Times New Roman" w:hAnsi="Times New Roman"/>
                <w:sz w:val="24"/>
                <w:szCs w:val="24"/>
              </w:rPr>
              <w:t xml:space="preserve">Shade </w:t>
            </w:r>
            <w:r w:rsidR="00BA5085">
              <w:rPr>
                <w:rFonts w:ascii="Times New Roman" w:hAnsi="Times New Roman"/>
                <w:sz w:val="24"/>
                <w:szCs w:val="24"/>
              </w:rPr>
              <w:t>0.6 of the circle</w:t>
            </w:r>
            <w:r w:rsidR="00B75FD8" w:rsidRPr="001942AC">
              <w:rPr>
                <w:rFonts w:ascii="Times New Roman" w:hAnsi="Times New Roman"/>
                <w:sz w:val="24"/>
                <w:szCs w:val="24"/>
              </w:rPr>
              <w:t xml:space="preserve"> shown.</w:t>
            </w: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B75FD8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BA5085" w:rsidRDefault="00BA5085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BA5085" w:rsidRPr="001942AC" w:rsidRDefault="00BA5085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D653F6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Round 0.0298</w:t>
            </w:r>
            <w:r w:rsidR="00B75FD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B75FD8">
              <w:rPr>
                <w:rFonts w:ascii="Times New Roman" w:hAnsi="Times New Roman"/>
                <w:sz w:val="24"/>
                <w:szCs w:val="24"/>
              </w:rPr>
              <w:t>correct to the nearest hundredth.</w: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FAC8E6C">
                      <wp:simplePos x="0" y="0"/>
                      <wp:positionH relativeFrom="column">
                        <wp:posOffset>4385945</wp:posOffset>
                      </wp:positionH>
                      <wp:positionV relativeFrom="paragraph">
                        <wp:posOffset>40640</wp:posOffset>
                      </wp:positionV>
                      <wp:extent cx="1165860" cy="373380"/>
                      <wp:effectExtent l="16510" t="11430" r="17780" b="15240"/>
                      <wp:wrapNone/>
                      <wp:docPr id="163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586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4D68CA" id="Rectangle 1" o:spid="_x0000_s1026" style="position:absolute;margin-left:345.35pt;margin-top:3.2pt;width:91.8pt;height:29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" filled="f" strokecolor="black [3213]" strokeweight="1.5pt"/>
                  </w:pict>
                </mc:Fallback>
              </mc:AlternateConten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Mark the position of  </w:t>
            </w:r>
            <w:r w:rsidR="00D653F6" w:rsidRPr="00D653F6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300" w:dyaOrig="418" w14:anchorId="67E6423B">
                <v:shape id="_x0000_i1065" type="#_x0000_t75" style="width:15.75pt;height:21pt" o:ole="">
                  <v:imagedata r:id="rId93" o:title=""/>
                </v:shape>
                <o:OLEObject Type="Embed" ProgID="FXEquation.Equation" ShapeID="_x0000_i1065" DrawAspect="Content" ObjectID="_1556958987" r:id="rId94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on the number line below.</w:t>
            </w:r>
          </w:p>
          <w:p w:rsidR="00B75FD8" w:rsidRPr="001942AC" w:rsidRDefault="00AC28D3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41" type="#_x0000_t75" style="position:absolute;margin-left:4.5pt;margin-top:8.25pt;width:434.8pt;height:30.85pt;z-index:251743232;mso-position-horizontal-relative:text;mso-position-vertical-relative:text">
                  <v:imagedata r:id="rId95" o:title=""/>
                </v:shape>
                <o:OLEObject Type="Embed" ProgID="FXDraw.Graphic" ShapeID="_x0000_s1241" DrawAspect="Content" ObjectID="_1556959073" r:id="rId96"/>
              </w:object>
            </w:r>
          </w:p>
          <w:p w:rsidR="00B75FD8" w:rsidRPr="001942AC" w:rsidRDefault="00B75FD8" w:rsidP="00B75FD8">
            <w:pPr>
              <w:pStyle w:val="QuestionStyle"/>
              <w:spacing w:before="120" w:after="0"/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C30E34" w:rsidRDefault="00EF51B4" w:rsidP="00B75FD8">
            <w:pPr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Write 0.925</w:t>
            </w:r>
            <w:r w:rsidR="00B75FD8" w:rsidRPr="00C30E34">
              <w:rPr>
                <w:rFonts w:ascii="Times New Roman" w:hAnsi="Times New Roman"/>
                <w:sz w:val="24"/>
                <w:szCs w:val="24"/>
              </w:rPr>
              <w:t xml:space="preserve"> as a </w:t>
            </w:r>
            <w:r>
              <w:rPr>
                <w:rFonts w:ascii="Times New Roman" w:hAnsi="Times New Roman"/>
                <w:sz w:val="24"/>
                <w:szCs w:val="24"/>
              </w:rPr>
              <w:t>percentage</w:t>
            </w:r>
            <w:r w:rsidR="00B75FD8" w:rsidRPr="00C30E3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5FD8" w:rsidRPr="00C30E34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 w:rsidRPr="00C30E3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A3321EF" wp14:editId="26A99A41">
                      <wp:simplePos x="0" y="0"/>
                      <wp:positionH relativeFrom="column">
                        <wp:posOffset>4301305</wp:posOffset>
                      </wp:positionH>
                      <wp:positionV relativeFrom="paragraph">
                        <wp:posOffset>71100</wp:posOffset>
                      </wp:positionV>
                      <wp:extent cx="754380" cy="373380"/>
                      <wp:effectExtent l="0" t="0" r="26670" b="2667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21287B" id="Rectangle 74" o:spid="_x0000_s1026" style="position:absolute;margin-left:338.7pt;margin-top:5.6pt;width:59.4pt;height:29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B75FD8" w:rsidRPr="00C30E34" w:rsidRDefault="00B75FD8" w:rsidP="00B75FD8">
            <w:pPr>
              <w:pStyle w:val="QuestionStyle"/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Complete, giving your answer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as a mixed number </w:t>
            </w:r>
            <w:r w:rsidRPr="001942AC">
              <w:rPr>
                <w:rFonts w:ascii="Times New Roman" w:hAnsi="Times New Roman"/>
                <w:sz w:val="24"/>
                <w:szCs w:val="24"/>
              </w:rPr>
              <w:t>in simplest form;</w:t>
            </w:r>
          </w:p>
          <w:p w:rsidR="00B75FD8" w:rsidRPr="001942AC" w:rsidRDefault="00EF51B4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2A03ED67" wp14:editId="73B74BB3">
                      <wp:simplePos x="0" y="0"/>
                      <wp:positionH relativeFrom="column">
                        <wp:posOffset>4081780</wp:posOffset>
                      </wp:positionH>
                      <wp:positionV relativeFrom="paragraph">
                        <wp:posOffset>107950</wp:posOffset>
                      </wp:positionV>
                      <wp:extent cx="1165860" cy="811530"/>
                      <wp:effectExtent l="0" t="0" r="15240" b="26670"/>
                      <wp:wrapNone/>
                      <wp:docPr id="16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5860" cy="81153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90A9EBE" id="Rectangle 1" o:spid="_x0000_s1026" style="position:absolute;margin-left:321.4pt;margin-top:8.5pt;width:91.8pt;height:63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" filled="f" strokecolor="black [3213]" strokeweight="1.5pt"/>
                  </w:pict>
                </mc:Fallback>
              </mc:AlternateContent>
            </w:r>
          </w:p>
          <w:p w:rsidR="00B75FD8" w:rsidRPr="00EF51B4" w:rsidRDefault="00B75FD8" w:rsidP="00B75FD8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EF51B4" w:rsidRPr="00EF51B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050" w:dyaOrig="604" w14:anchorId="406BA8EC">
                <v:shape id="_x0000_i1067" type="#_x0000_t75" style="width:60pt;height:34.5pt" o:ole="">
                  <v:imagedata r:id="rId97" o:title=""/>
                </v:shape>
                <o:OLEObject Type="Embed" ProgID="FXEquation.Equation" ShapeID="_x0000_i1067" DrawAspect="Content" ObjectID="_1556958988" r:id="rId98"/>
              </w:object>
            </w:r>
            <w:r w:rsidRPr="00EF51B4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EF51B4" w:rsidRDefault="00EF51B4" w:rsidP="00B75FD8">
            <w:pPr>
              <w:spacing w:before="120" w:after="0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EF51B4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4671" w:dyaOrig="308" w14:anchorId="1A86E32C">
                <v:shape id="_x0000_i1068" type="#_x0000_t75" style="width:234pt;height:15.75pt" o:ole="">
                  <v:imagedata r:id="rId99" o:title=""/>
                </v:shape>
                <o:OLEObject Type="Embed" ProgID="FXEquation.Equation" ShapeID="_x0000_i1068" DrawAspect="Content" ObjectID="_1556958989" r:id="rId100"/>
              </w:object>
            </w:r>
            <w:r w:rsidR="00B75FD8" w:rsidRPr="00EF51B4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 </w:t>
            </w:r>
          </w:p>
          <w:p w:rsidR="00B75FD8" w:rsidRPr="001D3078" w:rsidRDefault="0022366C" w:rsidP="00B75FD8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743E7121">
                      <wp:simplePos x="0" y="0"/>
                      <wp:positionH relativeFrom="column">
                        <wp:posOffset>357505</wp:posOffset>
                      </wp:positionH>
                      <wp:positionV relativeFrom="paragraph">
                        <wp:posOffset>208280</wp:posOffset>
                      </wp:positionV>
                      <wp:extent cx="4362450" cy="114300"/>
                      <wp:effectExtent l="0" t="0" r="19050" b="19050"/>
                      <wp:wrapNone/>
                      <wp:docPr id="152" name="Group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5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7A2AF9" id="Group 117" o:spid="_x0000_s1026" style="position:absolute;margin-left:28.15pt;margin-top:16.4pt;width:343.5pt;height:9pt;z-index:2516971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E17sEA&#10;AADcAAAADwAAAGRycy9kb3ducmV2LnhtbERPTWsCMRC9C/6HMII3zVpRZDWKCor0pq2eh2TcLG4m&#10;yyZ11/76plDobR7vc1abzlXiSU0oPSuYjDMQxNqbkgsFnx+H0QJEiMgGK8+k4EUBNut+b4W58S2f&#10;6XmJhUghHHJUYGOscymDtuQwjH1NnLi7bxzGBJtCmgbbFO4q+ZZlc+mw5NRgsaa9Jf24fDkF79rO&#10;Ft/d8Wba+X26Pe9uV+2PSg0H3XYJIlIX/8V/7pNJ82dT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BNe7BAAAA3AAAAA8AAAAAAAAAAAAAAAAAmAIAAGRycy9kb3du&#10;cmV2LnhtbFBLBQYAAAAABAAEAPUAAACGAw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itmsIA&#10;AADcAAAADwAAAGRycy9kb3ducmV2LnhtbERPS2sCMRC+C/6HMIXeNNuHItuNogWl9KZVz0Myu1m6&#10;mSyb6G776xtB6G0+vucUq8E14kpdqD0reJpmIIi1NzVXCo5f28kCRIjIBhvPpOCHAqyW41GBufE9&#10;7+l6iJVIIRxyVGBjbHMpg7bkMEx9S5y40ncOY4JdJU2HfQp3jXzOsrl0WHNqsNjSuyX9fbg4BZ/a&#10;zha/w+5s+nn5st5vziftd0o9PgzrNxCRhvgvvrs/TJo/e4XbM+kCuf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qK2awgAAANwAAAAPAAAAAAAAAAAAAAAAAJgCAABkcnMvZG93&#10;bnJldi54bWxQSwUGAAAAAAQABAD1AAAAhwM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QIAcEA&#10;AADcAAAADwAAAGRycy9kb3ducmV2LnhtbERPS2sCMRC+C/6HMAVvmm1lRbZG0YJSevN5HpJxs3Qz&#10;WTbR3fbXNwXB23x8z1mseleLO7Wh8qzgdZKBINbeVFwqOB234zmIEJEN1p5JwQ8FWC2HgwUWxne8&#10;p/shliKFcChQgY2xKaQM2pLDMPENceKuvnUYE2xLaVrsUrir5VuWzaTDilODxYY+LOnvw80p+NI2&#10;n//2u4vpZtfper+5nLXfKTV66dfvICL18Sl+uD9Nmp/n8P9MukA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fkCAHBAAAA3AAAAA8AAAAAAAAAAAAAAAAAmAIAAGRycy9kb3du&#10;cmV2LnhtbFBLBQYAAAAABAAEAPUAAACG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aWdsEA&#10;AADcAAAADwAAAGRycy9kb3ducmV2LnhtbERPS2sCMRC+F/wPYQrearYVF9kaRQtK6c3neUjGzdLN&#10;ZNlEd+uvNwXB23x8z5kteleLK7Wh8qzgfZSBINbeVFwqOOzXb1MQISIbrD2Tgj8KsJgPXmZYGN/x&#10;lq67WIoUwqFABTbGppAyaEsOw8g3xIk7+9ZhTLAtpWmxS+Gulh9ZlkuHFacGiw19WdK/u4tT8KPt&#10;ZHrrNyfT5efxcrs6HbXfKDV87ZefICL18Sl+uL9Nmj/J4f+ZdIG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2lnbBAAAA3AAAAA8AAAAAAAAAAAAAAAAAmAIAAGRycy9kb3du&#10;cmV2LnhtbFBLBQYAAAAABAAEAPUAAACGAwAAAAA=&#10;" strokecolor="black [3213]" strokeweight="1pt"/>
                    </v:group>
                  </w:pict>
                </mc:Fallback>
              </mc:AlternateContent>
            </w:r>
            <w:r w:rsidR="00B75FD8" w:rsidRPr="001942AC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EF51B4" w:rsidRPr="00EF51B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 w14:anchorId="43C5BCEA">
                <v:shape id="_x0000_i1069" type="#_x0000_t75" style="width:16.5pt;height:30.75pt" o:ole="">
                  <v:imagedata r:id="rId101" o:title=""/>
                </v:shape>
                <o:OLEObject Type="Embed" ProgID="FXEquation.Equation" ShapeID="_x0000_i1069" DrawAspect="Content" ObjectID="_1556958990" r:id="rId102"/>
              </w:object>
            </w:r>
            <w:r w:rsidR="00B75FD8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</w:t>
            </w:r>
            <w:r w:rsidR="00B75FD8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</w:t>
            </w:r>
            <w:r w:rsidR="00B75FD8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EF51B4" w:rsidRPr="00EF51B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 w14:anchorId="13ED441D">
                <v:shape id="_x0000_i1070" type="#_x0000_t75" style="width:18pt;height:30.75pt" o:ole="">
                  <v:imagedata r:id="rId103" o:title=""/>
                </v:shape>
                <o:OLEObject Type="Embed" ProgID="FXEquation.Equation" ShapeID="_x0000_i1070" DrawAspect="Content" ObjectID="_1556958991" r:id="rId104"/>
              </w:object>
            </w:r>
            <w:r w:rsidR="00B75FD8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</w:t>
            </w:r>
            <w:r w:rsidR="00B75FD8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</w:t>
            </w:r>
            <w:r w:rsidR="00B75FD8"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 w:rsidR="00EF51B4" w:rsidRPr="00EF51B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4" w14:anchorId="105ABD9E">
                <v:shape id="_x0000_i1071" type="#_x0000_t75" style="width:12pt;height:30.75pt" o:ole="">
                  <v:imagedata r:id="rId105" o:title=""/>
                </v:shape>
                <o:OLEObject Type="Embed" ProgID="FXEquation.Equation" ShapeID="_x0000_i1071" DrawAspect="Content" ObjectID="_1556958992" r:id="rId106"/>
              </w:object>
            </w:r>
            <w:r w:rsidR="00B75FD8"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EF51B4" w:rsidRPr="00EF51B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0" w14:anchorId="042908E7">
                <v:shape id="_x0000_i1072" type="#_x0000_t75" style="width:12pt;height:30pt" o:ole="">
                  <v:imagedata r:id="rId107" o:title=""/>
                </v:shape>
                <o:OLEObject Type="Embed" ProgID="FXEquation.Equation" ShapeID="_x0000_i1072" DrawAspect="Content" ObjectID="_1556958993" r:id="rId108"/>
              </w:object>
            </w:r>
            <w:r w:rsidR="00B75FD8"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is the value of the 8 digit in the number </w:t>
            </w:r>
            <w:r w:rsidR="00EF51B4">
              <w:rPr>
                <w:rFonts w:ascii="Times New Roman" w:hAnsi="Times New Roman"/>
                <w:sz w:val="24"/>
                <w:szCs w:val="24"/>
              </w:rPr>
              <w:t>16.481</w:t>
            </w:r>
          </w:p>
          <w:p w:rsidR="00B75FD8" w:rsidRDefault="00B75FD8" w:rsidP="00B75FD8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8176" behindDoc="0" locked="0" layoutInCell="1" allowOverlap="1" wp14:anchorId="73715A56">
                      <wp:simplePos x="0" y="0"/>
                      <wp:positionH relativeFrom="column">
                        <wp:posOffset>154940</wp:posOffset>
                      </wp:positionH>
                      <wp:positionV relativeFrom="paragraph">
                        <wp:posOffset>29210</wp:posOffset>
                      </wp:positionV>
                      <wp:extent cx="4362450" cy="114300"/>
                      <wp:effectExtent l="14605" t="7620" r="13970" b="11430"/>
                      <wp:wrapNone/>
                      <wp:docPr id="147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4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110A68" id="Group 33" o:spid="_x0000_s1026" style="position:absolute;margin-left:12.2pt;margin-top:2.3pt;width:343.5pt;height:9pt;z-index:25169817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Hundredths                Tenths                            Ten Thousandths           Thousandths</w:t>
            </w:r>
          </w:p>
          <w:p w:rsidR="00B75FD8" w:rsidRDefault="00B75FD8" w:rsidP="00B75FD8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22366C" w:rsidRPr="0022366C" w:rsidRDefault="0022366C" w:rsidP="00B75FD8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2366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606" w:dyaOrig="600">
                <v:shape id="_x0000_i1073" type="#_x0000_t75" style="width:80.25pt;height:30pt" o:ole="">
                  <v:imagedata r:id="rId109" o:title=""/>
                </v:shape>
                <o:OLEObject Type="Embed" ProgID="FXEquation.Equation" ShapeID="_x0000_i1073" DrawAspect="Content" ObjectID="_1556958994" r:id="rId110"/>
              </w:object>
            </w:r>
            <w:r w:rsidRPr="0022366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22366C" w:rsidRDefault="0022366C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22366C" w:rsidP="00B75FD8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48352" behindDoc="0" locked="0" layoutInCell="1" allowOverlap="1" wp14:anchorId="38E5D542" wp14:editId="6433166C">
                      <wp:simplePos x="0" y="0"/>
                      <wp:positionH relativeFrom="column">
                        <wp:posOffset>359410</wp:posOffset>
                      </wp:positionH>
                      <wp:positionV relativeFrom="paragraph">
                        <wp:posOffset>224790</wp:posOffset>
                      </wp:positionV>
                      <wp:extent cx="4362450" cy="114300"/>
                      <wp:effectExtent l="13335" t="6985" r="15240" b="12065"/>
                      <wp:wrapNone/>
                      <wp:docPr id="18" name="Group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BCEA2B2" id="Group 117" o:spid="_x0000_s1026" style="position:absolute;margin-left:28.3pt;margin-top:17.7pt;width:343.5pt;height:9pt;z-index:2517483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8WMMA&#10;AADbAAAADwAAAGRycy9kb3ducmV2LnhtbESPzWrDMBCE74W+g9hCb7Vch4bgWglpIKHklt/zIm0s&#10;U2tlLCV2+/RRodDjMDPfMNVidK24UR8azwpesxwEsfam4VrB8bB+mYEIEdlg65kUfFOAxfzxocLS&#10;+IF3dNvHWiQIhxIV2Bi7UsqgLTkMme+Ik3fxvcOYZF9L0+OQ4K6VRZ5PpcOG04LFjlaW9Nf+6hRs&#10;tX2b/Yybsxmml8ly93E+ab9R6vlpXL6DiDTG//Bf+9MoKAr4/ZJ+gJz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r8WMMAAADbAAAADwAAAAAAAAAAAAAAAACYAgAAZHJzL2Rv&#10;d25yZXYueG1sUEsFBgAAAAAEAAQA9QAAAIgDAAAAAA=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ZZw8IA&#10;AADbAAAADwAAAGRycy9kb3ducmV2LnhtbESPQWsCMRSE74L/ITzBm2arKLI1ii0oxZu29fxInpul&#10;m5dlE921v94IgsdhZr5hluvOVeJKTSg9K3gbZyCItTclFwp+vrejBYgQkQ1WnknBjQKsV/3eEnPj&#10;Wz7Q9RgLkSAcclRgY6xzKYO25DCMfU2cvLNvHMYkm0KaBtsEd5WcZNlcOiw5LVis6dOS/jtenIK9&#10;trPFf7c7mXZ+nm4OH6df7XdKDQfd5h1EpC6+ws/2l1EwmcLj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RlnDwgAAANsAAAAPAAAAAAAAAAAAAAAAAJgCAABkcnMvZG93&#10;bnJldi54bWxQSwUGAAAAAAQABAD1AAAAhwM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5uKcMA&#10;AADbAAAADwAAAGRycy9kb3ducmV2LnhtbESPT2sCMRTE70K/Q3iF3jSrRbFbo9iCIt78e34kz83i&#10;5mXZRHfbT28KBY/DzPyGmS06V4k7NaH0rGA4yEAQa29KLhQcD6v+FESIyAYrz6TghwIs5i+9GebG&#10;t7yj+z4WIkE45KjAxljnUgZtyWEY+Jo4eRffOIxJNoU0DbYJ7io5yrKJdFhyWrBY07clfd3fnIKt&#10;tuPpb7c+m3ZyeV/uvs4n7ddKvb12y08Qkbr4DP+3N0bB6AP+vqQf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5uKcMAAADbAAAADwAAAAAAAAAAAAAAAACYAgAAZHJzL2Rv&#10;d25yZXYueG1sUEsFBgAAAAAEAAQA9QAAAIgD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QJMMA&#10;AADbAAAADwAAAGRycy9kb3ducmV2LnhtbESPT2sCMRTE74V+h/AKvdWsFcVujWKFinjz7/mRPDeL&#10;m5dlE91tP70RBI/DzPyGmcw6V4krNaH0rKDfy0AQa29KLhTsd78fYxAhIhusPJOCPwowm76+TDA3&#10;vuUNXbexEAnCIUcFNsY6lzJoSw5Dz9fEyTv5xmFMsimkabBNcFfJzywbSYclpwWLNS0s6fP24hSs&#10;tR2O/7vl0bSj02C++TketF8q9f7Wzb9BROriM/xor4yCrwHcv6Qf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mQJMMAAADbAAAADwAAAAAAAAAAAAAAAACYAgAAZHJzL2Rv&#10;d25yZXYueG1sUEsFBgAAAAAEAAQA9QAAAIgDAAAAAA==&#10;" strokecolor="black [3213]" strokeweight="1pt"/>
                    </v:group>
                  </w:pict>
                </mc:Fallback>
              </mc:AlternateContent>
            </w:r>
            <w:r w:rsidR="00B75FD8"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22366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>
                <v:shape id="_x0000_i1074" type="#_x0000_t75" style="width:18pt;height:30.75pt" o:ole="">
                  <v:imagedata r:id="rId111" o:title=""/>
                </v:shape>
                <o:OLEObject Type="Embed" ProgID="FXEquation.Equation" ShapeID="_x0000_i1074" DrawAspect="Content" ObjectID="_1556958995" r:id="rId112"/>
              </w:object>
            </w:r>
            <w:r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</w: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 w:rsidRPr="00EF51B4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>
                <v:shape id="_x0000_i1075" type="#_x0000_t75" style="width:16.5pt;height:30.75pt" o:ole="">
                  <v:imagedata r:id="rId101" o:title=""/>
                </v:shape>
                <o:OLEObject Type="Embed" ProgID="FXEquation.Equation" ShapeID="_x0000_i1075" DrawAspect="Content" ObjectID="_1556958996" r:id="rId113"/>
              </w:object>
            </w:r>
            <w:r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</w: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</w:t>
            </w:r>
            <w:r w:rsidRPr="0022366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>
                <v:shape id="_x0000_i1076" type="#_x0000_t75" style="width:18pt;height:30.75pt" o:ole="">
                  <v:imagedata r:id="rId114" o:title=""/>
                </v:shape>
                <o:OLEObject Type="Embed" ProgID="FXEquation.Equation" ShapeID="_x0000_i1076" DrawAspect="Content" ObjectID="_1556958997" r:id="rId115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Pr="0022366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4">
                <v:shape id="_x0000_i1077" type="#_x0000_t75" style="width:12pt;height:30.75pt" o:ole="">
                  <v:imagedata r:id="rId116" o:title=""/>
                </v:shape>
                <o:OLEObject Type="Embed" ProgID="FXEquation.Equation" ShapeID="_x0000_i1077" DrawAspect="Content" ObjectID="_1556958998" r:id="rId117"/>
              </w:object>
            </w:r>
            <w:r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B75FD8" w:rsidRPr="001D3078" w:rsidRDefault="00B75FD8" w:rsidP="00B75FD8">
            <w:pPr>
              <w:spacing w:before="120" w:after="0"/>
              <w:rPr>
                <w:rFonts w:ascii="Times New Roman" w:hAnsi="Times New Roman"/>
                <w:position w:val="-18"/>
                <w:sz w:val="24"/>
                <w:szCs w:val="24"/>
              </w:rPr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22366C" w:rsidP="00B75FD8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22366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366" w:dyaOrig="604" w14:anchorId="3467341E">
                <v:shape id="_x0000_i1078" type="#_x0000_t75" style="width:68.25pt;height:30.75pt" o:ole="">
                  <v:imagedata r:id="rId118" o:title=""/>
                </v:shape>
                <o:OLEObject Type="Embed" ProgID="FXEquation.Equation" ShapeID="_x0000_i1078" DrawAspect="Content" ObjectID="_1556958999" r:id="rId119"/>
              </w:object>
            </w:r>
            <w:r w:rsidR="00B75FD8" w:rsidRPr="0022366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</w:p>
          <w:p w:rsidR="0022366C" w:rsidRPr="0022366C" w:rsidRDefault="0022366C" w:rsidP="00B75FD8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B75FD8" w:rsidRPr="001D3078" w:rsidRDefault="00B75FD8" w:rsidP="00B75FD8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429DA246">
                      <wp:simplePos x="0" y="0"/>
                      <wp:positionH relativeFrom="column">
                        <wp:posOffset>248920</wp:posOffset>
                      </wp:positionH>
                      <wp:positionV relativeFrom="paragraph">
                        <wp:posOffset>166370</wp:posOffset>
                      </wp:positionV>
                      <wp:extent cx="4362450" cy="114300"/>
                      <wp:effectExtent l="0" t="0" r="19050" b="19050"/>
                      <wp:wrapNone/>
                      <wp:docPr id="133" name="Group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13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DCD2D6" id="Group 76" o:spid="_x0000_s1026" style="position:absolute;margin-left:19.6pt;margin-top:13.1pt;width:343.5pt;height:9pt;z-index:2517002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dIOsIA&#10;AADcAAAADwAAAGRycy9kb3ducmV2LnhtbERP32vCMBB+H/g/hBv4NtPNTaRrFB0osjed+nwk16as&#10;uZQm2upfvwwGe7uP7+cVy8E14kpdqD0reJ5kIIi1NzVXCo5fm6c5iBCRDTaeScGNAiwXo4cCc+N7&#10;3tP1ECuRQjjkqMDG2OZSBm3JYZj4ljhxpe8cxgS7SpoO+xTuGvmSZTPpsObUYLGlD0v6+3BxCj61&#10;fZvfh+3Z9LNyutqvzyftt0qNH4fVO4hIQ/wX/7l3Js2fvsLvM+kCu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d0g6wgAAANwAAAAPAAAAAAAAAAAAAAAAAJgCAABkcnMvZG93&#10;bnJldi54bWxQSwUGAAAAAAQABAD1AAAAhwM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vtocEA&#10;AADcAAAADwAAAGRycy9kb3ducmV2LnhtbERPTWsCMRC9C/6HMII3zVpRZDWKCor0pq2eh2TcLG4m&#10;yyZ11/76plDobR7vc1abzlXiSU0oPSuYjDMQxNqbkgsFnx+H0QJEiMgGK8+k4EUBNut+b4W58S2f&#10;6XmJhUghHHJUYGOscymDtuQwjH1NnLi7bxzGBJtCmgbbFO4q+ZZlc+mw5NRgsaa9Jf24fDkF79rO&#10;Ft/d8Wba+X26Pe9uV+2PSg0H3XYJIlIX/8V/7pNJ86cz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77aHBAAAA3AAAAA8AAAAAAAAAAAAAAAAAmAIAAGRycy9kb3du&#10;cmV2LnhtbFBLBQYAAAAABAAEAPUAAACGAwAAAAA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aY38EA&#10;AADcAAAADwAAAGRycy9kb3ducmV2LnhtbERPTWsCMRC9C/0PYQq9aVatIqtRtKAUb2rreUjGzeJm&#10;smxSd9tf3wiCt3m8z1msOleJGzWh9KxgOMhAEGtvSi4UfJ22/RmIEJENVp5JwS8FWC1fegvMjW/5&#10;QLdjLEQK4ZCjAhtjnUsZtCWHYeBr4sRdfOMwJtgU0jTYpnBXyVGWTaXDklODxZo+LOnr8ccp2Gs7&#10;mf11u7Npp5fx+rA5f2u/U+rttVvPQUTq4lP8cH+aNP99CPdn0gV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GmN/BAAAA3AAAAA8AAAAAAAAAAAAAAAAAmAIAAGRycy9kb3du&#10;cmV2LnhtbFBLBQYAAAAABAAEAPUAAACGAwAAAAA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QGqMIA&#10;AADcAAAADwAAAGRycy9kb3ducmV2LnhtbERP32vCMBB+F/wfwg32pul0E6mNogNl7E3dfD6Sa1Ns&#10;LqXJbLe/fhkMfLuP7+cVm8E14kZdqD0reJpmIIi1NzVXCj7O+8kSRIjIBhvPpOCbAmzW41GBufE9&#10;H+l2ipVIIRxyVGBjbHMpg7bkMEx9S5y40ncOY4JdJU2HfQp3jZxl2UI6rDk1WGzp1ZK+nr6cgndt&#10;X5Y/w+Fi+kU53x53l0/tD0o9PgzbFYhIQ7yL/91vJs1/nsHfM+kC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1AaowgAAANwAAAAPAAAAAAAAAAAAAAAAAJgCAABkcnMvZG93&#10;bnJldi54bWxQSwUGAAAAAAQABAD1AAAAhwMAAAAA&#10;" strokecolor="black [3213]" strokeweight="1pt"/>
                    </v:group>
                  </w:pict>
                </mc:Fallback>
              </mc:AlternateConten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 w:rsidR="00080CC3" w:rsidRPr="00080CC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 w14:anchorId="764730D2">
                <v:shape id="_x0000_i1079" type="#_x0000_t75" style="width:16.5pt;height:30.75pt" o:ole="">
                  <v:imagedata r:id="rId120" o:title=""/>
                </v:shape>
                <o:OLEObject Type="Embed" ProgID="FXEquation.Equation" ShapeID="_x0000_i1079" DrawAspect="Content" ObjectID="_1556959000" r:id="rId121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</w:t>
            </w:r>
            <w:r w:rsidR="00080CC3" w:rsidRPr="00080CC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604" w14:anchorId="2428E4E6">
                <v:shape id="_x0000_i1080" type="#_x0000_t75" style="width:18pt;height:30.75pt" o:ole="">
                  <v:imagedata r:id="rId122" o:title=""/>
                </v:shape>
                <o:OLEObject Type="Embed" ProgID="FXEquation.Equation" ShapeID="_x0000_i1080" DrawAspect="Content" ObjectID="_1556959001" r:id="rId123"/>
              </w:object>
            </w:r>
            <w:r w:rsidRPr="001942AC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                   </w:t>
            </w:r>
            <w:r w:rsidR="00080CC3" w:rsidRPr="00080CC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4" w14:anchorId="4FE201BA">
                <v:shape id="_x0000_i1081" type="#_x0000_t75" style="width:12pt;height:30.75pt" o:ole="">
                  <v:imagedata r:id="rId124" o:title=""/>
                </v:shape>
                <o:OLEObject Type="Embed" ProgID="FXEquation.Equation" ShapeID="_x0000_i1081" DrawAspect="Content" ObjectID="_1556959002" r:id="rId125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         </w:t>
            </w:r>
            <w:r w:rsidR="00080CC3" w:rsidRPr="00080CC3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4" w14:anchorId="2C6922ED">
                <v:shape id="_x0000_i1082" type="#_x0000_t75" style="width:11.25pt;height:30.75pt" o:ole="">
                  <v:imagedata r:id="rId126" o:title=""/>
                </v:shape>
                <o:OLEObject Type="Embed" ProgID="FXEquation.Equation" ShapeID="_x0000_i1082" DrawAspect="Content" ObjectID="_1556959003" r:id="rId127"/>
              </w:object>
            </w:r>
            <w:r w:rsidRPr="001942AC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pStyle w:val="QuestionStyle"/>
              <w:spacing w:before="120" w:after="0"/>
            </w:pPr>
            <w:r>
              <w:t>Write these fractions in order from smallest to largest.</w:t>
            </w:r>
          </w:p>
          <w:p w:rsidR="00B75FD8" w:rsidRPr="00080CC3" w:rsidRDefault="00B75FD8" w:rsidP="00B75FD8">
            <w:pPr>
              <w:pStyle w:val="QuestionStyle"/>
              <w:spacing w:before="120" w:after="0"/>
              <w:rPr>
                <w:position w:val="-22"/>
              </w:rPr>
            </w:pPr>
            <w:r w:rsidRPr="001942A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3EF1D707" wp14:editId="5ED30E31">
                      <wp:simplePos x="0" y="0"/>
                      <wp:positionH relativeFrom="column">
                        <wp:posOffset>4197985</wp:posOffset>
                      </wp:positionH>
                      <wp:positionV relativeFrom="paragraph">
                        <wp:posOffset>415290</wp:posOffset>
                      </wp:positionV>
                      <wp:extent cx="546735" cy="792480"/>
                      <wp:effectExtent l="0" t="0" r="24765" b="26670"/>
                      <wp:wrapNone/>
                      <wp:docPr id="157" name="Group 1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3" name="Rectangle 53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7E8EB3" id="Group 157" o:spid="_x0000_s1026" style="position:absolute;margin-left:330.55pt;margin-top:32.7pt;width:43.05pt;height:62.4pt;z-index:251704320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">
                      <v:rect id="Rectangle 53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" filled="f" strokecolor="black [3213]" strokeweight="1.5pt"/>
                      <v:rect id="Rectangle 54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" filled="f" strokecolor="black [3213]" strokeweight="1.5pt"/>
                      <v:line id="Straight Connector 55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Pr="001942AC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1248" behindDoc="0" locked="0" layoutInCell="1" allowOverlap="1" wp14:anchorId="61D46828" wp14:editId="2CACB820">
                      <wp:simplePos x="0" y="0"/>
                      <wp:positionH relativeFrom="column">
                        <wp:posOffset>4824095</wp:posOffset>
                      </wp:positionH>
                      <wp:positionV relativeFrom="paragraph">
                        <wp:posOffset>415505</wp:posOffset>
                      </wp:positionV>
                      <wp:extent cx="546735" cy="792480"/>
                      <wp:effectExtent l="0" t="0" r="24765" b="26670"/>
                      <wp:wrapNone/>
                      <wp:docPr id="169" name="Group 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61" name="Rectangle 61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62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Straight Connector 63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5D634B" id="Group 169" o:spid="_x0000_s1026" style="position:absolute;margin-left:379.85pt;margin-top:32.7pt;width:43.05pt;height:62.4pt;z-index:251701248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">
                      <v:rect id="Rectangle 61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" filled="f" strokecolor="black [3213]" strokeweight="1.5pt"/>
                      <v:rect id="Rectangle 62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" filled="f" strokecolor="black [3213]" strokeweight="1.5pt"/>
                      <v:line id="Straight Connector 63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>
              <w:t xml:space="preserve">                           </w:t>
            </w:r>
            <w:r w:rsidR="00080CC3" w:rsidRPr="00080CC3">
              <w:rPr>
                <w:color w:val="FF0000"/>
                <w:position w:val="-22"/>
              </w:rPr>
              <w:object w:dxaOrig="2189" w:dyaOrig="604" w14:anchorId="59100583">
                <v:shape id="_x0000_i1083" type="#_x0000_t75" style="width:109.5pt;height:30.75pt" o:ole="">
                  <v:imagedata r:id="rId128" o:title=""/>
                </v:shape>
                <o:OLEObject Type="Embed" ProgID="FXEquation.Equation" ShapeID="_x0000_i1083" DrawAspect="Content" ObjectID="_1556959004" r:id="rId129"/>
              </w:object>
            </w:r>
            <w:r w:rsidRPr="00080CC3">
              <w:rPr>
                <w:position w:val="-22"/>
              </w:rPr>
              <w:t xml:space="preserve">  </w:t>
            </w: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7920652F" wp14:editId="6AD6B9CD">
                      <wp:simplePos x="0" y="0"/>
                      <wp:positionH relativeFrom="column">
                        <wp:posOffset>2973705</wp:posOffset>
                      </wp:positionH>
                      <wp:positionV relativeFrom="paragraph">
                        <wp:posOffset>11215</wp:posOffset>
                      </wp:positionV>
                      <wp:extent cx="546735" cy="792480"/>
                      <wp:effectExtent l="0" t="0" r="24765" b="26670"/>
                      <wp:wrapNone/>
                      <wp:docPr id="165" name="Group 1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49" name="Rectangle 49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Rectangle 50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Straight Connector 51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67600A" id="Group 165" o:spid="_x0000_s1026" style="position:absolute;margin-left:234.15pt;margin-top:.9pt;width:43.05pt;height:62.4pt;z-index:251702272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">
                      <v:rect id="Rectangle 49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" filled="f" strokecolor="black [3213]" strokeweight="1.5pt"/>
                      <v:rect id="Rectangle 50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" filled="f" strokecolor="black [3213]" strokeweight="1.5pt"/>
                      <v:line id="Straight Connector 51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  <w:r w:rsidRPr="001942AC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3296" behindDoc="0" locked="0" layoutInCell="1" allowOverlap="1" wp14:anchorId="4AA2E5E2" wp14:editId="6659E50B">
                      <wp:simplePos x="0" y="0"/>
                      <wp:positionH relativeFrom="column">
                        <wp:posOffset>3590925</wp:posOffset>
                      </wp:positionH>
                      <wp:positionV relativeFrom="paragraph">
                        <wp:posOffset>4445</wp:posOffset>
                      </wp:positionV>
                      <wp:extent cx="546735" cy="792480"/>
                      <wp:effectExtent l="0" t="0" r="24765" b="26670"/>
                      <wp:wrapNone/>
                      <wp:docPr id="161" name="Group 1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6735" cy="792480"/>
                                <a:chOff x="0" y="0"/>
                                <a:chExt cx="975360" cy="838200"/>
                              </a:xfrm>
                            </wpg:grpSpPr>
                            <wps:wsp>
                              <wps:cNvPr id="57" name="Rectangle 57"/>
                              <wps:cNvSpPr/>
                              <wps:spPr>
                                <a:xfrm>
                                  <a:off x="137160" y="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" name="Rectangle 58"/>
                              <wps:cNvSpPr/>
                              <wps:spPr>
                                <a:xfrm>
                                  <a:off x="137160" y="464820"/>
                                  <a:ext cx="716280" cy="3733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" name="Straight Connector 59"/>
                              <wps:cNvCnPr/>
                              <wps:spPr>
                                <a:xfrm>
                                  <a:off x="0" y="419100"/>
                                  <a:ext cx="97536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C9EDB5" id="Group 161" o:spid="_x0000_s1026" style="position:absolute;margin-left:282.75pt;margin-top:.35pt;width:43.05pt;height:62.4pt;z-index:251703296;mso-width-relative:margin;mso-height-relative:margin" coordsize="9753,8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">
                      <v:rect id="Rectangle 57" o:spid="_x0000_s1027" style="position:absolute;left:1371;width:7163;height:37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" filled="f" strokecolor="black [3213]" strokeweight="1.5pt"/>
                      <v:rect id="Rectangle 58" o:spid="_x0000_s1028" style="position:absolute;left:1371;top:4648;width:7163;height:3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" filled="f" strokecolor="black [3213]" strokeweight="1.5pt"/>
                      <v:line id="Straight Connector 59" o:spid="_x0000_s1029" style="position:absolute;visibility:visible;mso-wrap-style:square" from="0,4191" to="9753,4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" strokecolor="black [3213]" strokeweight="1.5pt"/>
                    </v:group>
                  </w:pict>
                </mc:Fallback>
              </mc:AlternateContent>
            </w: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position w:val="-22"/>
                <w:sz w:val="24"/>
                <w:szCs w:val="24"/>
              </w:rPr>
            </w:pPr>
          </w:p>
          <w:p w:rsidR="00B75FD8" w:rsidRDefault="00B75FD8" w:rsidP="00B75FD8">
            <w:pPr>
              <w:pStyle w:val="QuestionStyle"/>
              <w:spacing w:before="120" w:after="0"/>
            </w:pPr>
          </w:p>
          <w:p w:rsidR="00B75FD8" w:rsidRPr="001942AC" w:rsidRDefault="00B75FD8" w:rsidP="00B75FD8">
            <w:pPr>
              <w:pStyle w:val="QuestionStyle"/>
              <w:spacing w:before="120" w:after="0"/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080CC3" w:rsidP="00B75FD8">
            <w:pPr>
              <w:pStyle w:val="QuestionStyle"/>
            </w:pPr>
            <w:r>
              <w:t>Write the decimals below in des</w:t>
            </w:r>
            <w:r w:rsidR="00B75FD8">
              <w:t>cending order.</w:t>
            </w:r>
          </w:p>
          <w:p w:rsidR="00B75FD8" w:rsidRDefault="00B75FD8" w:rsidP="00B75FD8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</w:t>
            </w:r>
            <w:r w:rsidR="00080CC3">
              <w:rPr>
                <w:rFonts w:ascii="Times New Roman" w:hAnsi="Times New Roman"/>
                <w:sz w:val="24"/>
                <w:szCs w:val="24"/>
              </w:rPr>
              <w:t>25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,   </w:t>
            </w:r>
            <w:r w:rsidR="00080CC3">
              <w:rPr>
                <w:rFonts w:ascii="Times New Roman" w:hAnsi="Times New Roman"/>
                <w:sz w:val="24"/>
                <w:szCs w:val="24"/>
              </w:rPr>
              <w:t>4.52,    0.155,    0.15  and   4.25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5FD8" w:rsidRDefault="00B75FD8" w:rsidP="00B75FD8">
            <w:pPr>
              <w:pStyle w:val="QuestionStyle"/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pStyle w:val="QuestionStyle"/>
              <w:spacing w:before="120" w:after="0"/>
            </w:pPr>
            <w:r>
              <w:t xml:space="preserve">What fraction is </w:t>
            </w:r>
            <w:r w:rsidR="00166212">
              <w:t>18 hours of 2 days</w:t>
            </w:r>
            <w:r w:rsidRPr="001942AC">
              <w:t>? (Answer in simplest form).</w:t>
            </w:r>
          </w:p>
          <w:p w:rsidR="00B75FD8" w:rsidRPr="001942AC" w:rsidRDefault="00B75FD8" w:rsidP="00B75FD8">
            <w:pPr>
              <w:pStyle w:val="QuestionStyle"/>
              <w:spacing w:before="120" w:after="0"/>
            </w:pPr>
          </w:p>
          <w:p w:rsidR="00B75FD8" w:rsidRPr="001942AC" w:rsidRDefault="00B75FD8" w:rsidP="00B75FD8">
            <w:pPr>
              <w:pStyle w:val="QuestionStyle"/>
              <w:spacing w:before="120" w:after="0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5344" behindDoc="0" locked="0" layoutInCell="1" allowOverlap="1" wp14:anchorId="3268B344">
                      <wp:simplePos x="0" y="0"/>
                      <wp:positionH relativeFrom="column">
                        <wp:posOffset>3713480</wp:posOffset>
                      </wp:positionH>
                      <wp:positionV relativeFrom="paragraph">
                        <wp:posOffset>2540</wp:posOffset>
                      </wp:positionV>
                      <wp:extent cx="689610" cy="732790"/>
                      <wp:effectExtent l="20320" t="12065" r="13970" b="7620"/>
                      <wp:wrapNone/>
                      <wp:docPr id="128" name="Group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89610" cy="732790"/>
                                <a:chOff x="4710" y="8985"/>
                                <a:chExt cx="945" cy="1275"/>
                              </a:xfrm>
                            </wpg:grpSpPr>
                            <wps:wsp>
                              <wps:cNvPr id="129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75" y="8985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Rectangle 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90" y="9690"/>
                                  <a:ext cx="585" cy="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90CA2" w:rsidRDefault="00290CA2">
                                    <w:pPr>
                                      <w:rPr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AutoShape 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710" y="9615"/>
                                  <a:ext cx="94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68B344" id="Group 197" o:spid="_x0000_s1047" style="position:absolute;margin-left:292.4pt;margin-top:.2pt;width:54.3pt;height:57.7pt;z-index:251705344" coordorigin="4710,8985" coordsize="945,1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">
                      <v:rect id="Rectangle 84" o:spid="_x0000_s1048" style="position:absolute;left:4875;top:8985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FHn8QA&#10;AADcAAAADwAAAGRycy9kb3ducmV2LnhtbERPTWsCMRC9F/ofwhR6KTWrh1W3RlGhWLAIaqn0Nmym&#10;2cXNZEmibv+9KQje5vE+ZzLrbCPO5EPtWEG/l4EgLp2u2Sj42r+/jkCEiKyxcUwK/ijAbPr4MMFC&#10;uwtv6byLRqQQDgUqqGJsCylDWZHF0HMtceJ+nbcYE/RGao+XFG4bOciyXFqsOTVU2NKyovK4O1kF&#10;i+P3djM0o7Vv8/Hn6uXnkHfmoNTzUzd/AxGpi3fxzf2h0/zBGP6fSRfI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BR5/EAAAA3AAAAA8AAAAAAAAAAAAAAAAAmAIAAGRycy9k&#10;b3ducmV2LnhtbFBLBQYAAAAABAAEAPUAAACJAwAAAAA=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85" o:spid="_x0000_s1049" style="position:absolute;left:4890;top:9690;width:5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J438gA&#10;AADcAAAADwAAAGRycy9kb3ducmV2LnhtbESPQUsDMRCF70L/Q5iCF7FZFdZ2bVpUEAWL0Fpaehs2&#10;Y3bpZrIksV3/vXMQvM3w3rz3zXw5+E6dKKY2sIGbSQGKuA62ZWdg+/lyPQWVMrLFLjAZ+KEEy8Xo&#10;Yo6VDWde02mTnZIQThUaaHLuK61T3ZDHNAk9sWhfIXrMskanbcSzhPtO3xZFqT22LA0N9vTcUH3c&#10;fHsDT8fd+uPeTd9jX85Wr1eHfTm4vTGX4+HxAVSmIf+b/67frODfCb48IxPo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YnjfyAAAANwAAAAPAAAAAAAAAAAAAAAAAJgCAABk&#10;cnMvZG93bnJldi54bWxQSwUGAAAAAAQABAD1AAAAjQMAAAAA&#10;" strokeweight="1pt">
                        <v:textbox>
                          <w:txbxContent>
                            <w:p w:rsidR="00290CA2" w:rsidRDefault="00290CA2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AutoShape 86" o:spid="_x0000_s1050" type="#_x0000_t32" style="position:absolute;left:4710;top:9615;width:94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4rwMQAAADcAAAADwAAAGRycy9kb3ducmV2LnhtbERPyWrDMBC9F/IPYgK51XIWmsSJEkrB&#10;tBTakAXnOlgT28QaGUu13b+vCoXe5vHW2e4HU4uOWldZVjCNYhDEudUVFwou5/RxBcJ5ZI21ZVLw&#10;TQ72u9HDFhNtez5Sd/KFCCHsElRQet8kUrq8JIMusg1x4G62NegDbAupW+xDuKnlLI6fpMGKQ0OJ&#10;Db2UlN9PX0ZBd8g+l2nTvR58kS2O74v1Fc2HUpPx8LwB4Wnw/+I/95sO8+cz+H0mXCB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nivAxAAAANwAAAAPAAAAAAAAAAAA&#10;AAAAAKECAABkcnMvZG93bnJldi54bWxQSwUGAAAAAAQABAD5AAAAkgMAAAAA&#10;" strokeweight="2pt"/>
                    </v:group>
                  </w:pict>
                </mc:Fallback>
              </mc:AlternateContent>
            </w:r>
          </w:p>
          <w:p w:rsidR="00B75FD8" w:rsidRPr="001942AC" w:rsidRDefault="00B75FD8" w:rsidP="00B75FD8">
            <w:pPr>
              <w:pStyle w:val="QuestionStyle"/>
              <w:spacing w:before="120" w:after="0"/>
            </w:pPr>
          </w:p>
          <w:p w:rsidR="00B75FD8" w:rsidRPr="001942AC" w:rsidRDefault="00B75FD8" w:rsidP="00B75FD8">
            <w:pPr>
              <w:pStyle w:val="QuestionStyle"/>
              <w:spacing w:before="120" w:after="0"/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>Write one of the symbols &lt;,  &gt;  or  =  in the boxes below to make true sentences.</w:t>
            </w:r>
          </w:p>
          <w:p w:rsidR="00B75FD8" w:rsidRPr="001942AC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Pr="001D3078" w:rsidRDefault="00B75FD8" w:rsidP="00B75FD8">
            <w:pPr>
              <w:spacing w:before="120" w:after="0"/>
              <w:rPr>
                <w:rFonts w:ascii="Times New Roman" w:hAnsi="Times New Roman"/>
                <w:sz w:val="24"/>
                <w:szCs w:val="24"/>
              </w:rPr>
            </w:pP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a)       </w:t>
            </w:r>
            <w:r w:rsidR="00290CA2" w:rsidRPr="00290CA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020" w:dyaOrig="614" w14:anchorId="1304957B">
                <v:shape id="_x0000_i1084" type="#_x0000_t75" style="width:51pt;height:30.75pt" o:ole="">
                  <v:imagedata r:id="rId130" o:title=""/>
                </v:shape>
                <o:OLEObject Type="Embed" ProgID="FXEquation.Equation" ShapeID="_x0000_i1084" DrawAspect="Content" ObjectID="_1556959005" r:id="rId131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                         b)      </w:t>
            </w:r>
            <w:r w:rsidR="00290CA2" w:rsidRPr="00290CA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140" w:dyaOrig="614" w14:anchorId="31E75D29">
                <v:shape id="_x0000_i1085" type="#_x0000_t75" style="width:57pt;height:30.75pt" o:ole="">
                  <v:imagedata r:id="rId132" o:title=""/>
                </v:shape>
                <o:OLEObject Type="Embed" ProgID="FXEquation.Equation" ShapeID="_x0000_i1085" DrawAspect="Content" ObjectID="_1556959006" r:id="rId133"/>
              </w:object>
            </w:r>
            <w:r w:rsidRPr="001942A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5B53A8" w:rsidP="00B75FD8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749376" behindDoc="0" locked="0" layoutInCell="1" allowOverlap="1">
                  <wp:simplePos x="0" y="0"/>
                  <wp:positionH relativeFrom="column">
                    <wp:posOffset>3087370</wp:posOffset>
                  </wp:positionH>
                  <wp:positionV relativeFrom="paragraph">
                    <wp:posOffset>219075</wp:posOffset>
                  </wp:positionV>
                  <wp:extent cx="2685272" cy="1590675"/>
                  <wp:effectExtent l="0" t="0" r="1270" b="0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 cats shutterstock_91233347.jpg"/>
                          <pic:cNvPicPr/>
                        </pic:nvPicPr>
                        <pic:blipFill rotWithShape="1"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89" t="5525" r="8962" b="2174"/>
                          <a:stretch/>
                        </pic:blipFill>
                        <pic:spPr bwMode="auto">
                          <a:xfrm>
                            <a:off x="0" y="0"/>
                            <a:ext cx="2685272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5FD8" w:rsidRPr="00285C36">
              <w:rPr>
                <w:rFonts w:ascii="Times New Roman" w:hAnsi="Times New Roman"/>
                <w:sz w:val="24"/>
                <w:szCs w:val="24"/>
              </w:rPr>
              <w:t xml:space="preserve">Four </w:t>
            </w:r>
            <w:r w:rsidR="008B548D">
              <w:rPr>
                <w:rFonts w:ascii="Times New Roman" w:hAnsi="Times New Roman"/>
                <w:sz w:val="24"/>
                <w:szCs w:val="24"/>
              </w:rPr>
              <w:t xml:space="preserve">cats </w:t>
            </w:r>
            <w:r>
              <w:rPr>
                <w:rFonts w:ascii="Times New Roman" w:hAnsi="Times New Roman"/>
                <w:sz w:val="24"/>
                <w:szCs w:val="24"/>
              </w:rPr>
              <w:t>have masses of 1.25 kg, 1.1 kg, 0.625 kg and 0.98 kg.</w:t>
            </w:r>
          </w:p>
          <w:p w:rsidR="00B75FD8" w:rsidRDefault="005B53A8" w:rsidP="00B75FD8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is the mass of the four cats</w:t>
            </w:r>
            <w:r w:rsidR="00B75FD8">
              <w:rPr>
                <w:rFonts w:ascii="Times New Roman" w:hAnsi="Times New Roman"/>
                <w:sz w:val="24"/>
                <w:szCs w:val="24"/>
              </w:rPr>
              <w:t xml:space="preserve"> together?</w:t>
            </w:r>
          </w:p>
          <w:p w:rsidR="005B53A8" w:rsidRDefault="005B53A8" w:rsidP="00B75FD8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</w:p>
          <w:p w:rsidR="005B53A8" w:rsidRDefault="005B53A8" w:rsidP="00B75FD8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5B53A8" w:rsidP="00B75FD8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F8B72E9" wp14:editId="23C46183">
                      <wp:simplePos x="0" y="0"/>
                      <wp:positionH relativeFrom="column">
                        <wp:posOffset>1752650</wp:posOffset>
                      </wp:positionH>
                      <wp:positionV relativeFrom="paragraph">
                        <wp:posOffset>81915</wp:posOffset>
                      </wp:positionV>
                      <wp:extent cx="1301115" cy="373380"/>
                      <wp:effectExtent l="0" t="0" r="13335" b="26670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1115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FE17445" id="Rectangle 31" o:spid="_x0000_s1026" style="position:absolute;margin-left:138pt;margin-top:6.45pt;width:102.45pt;height:29.4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" filled="f" strokecolor="black [3213]" strokeweight="1.5pt"/>
                  </w:pict>
                </mc:Fallback>
              </mc:AlternateContent>
            </w:r>
          </w:p>
          <w:p w:rsidR="00B75FD8" w:rsidRPr="00285C36" w:rsidRDefault="00B75FD8" w:rsidP="00B75FD8">
            <w:pPr>
              <w:ind w:right="4536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Pr="005B53A8" w:rsidRDefault="005B53A8" w:rsidP="00B75FD8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5B53A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168" w:dyaOrig="264" w14:anchorId="3FDDA4A6">
                <v:shape id="_x0000_i1086" type="#_x0000_t75" style="width:108pt;height:13.5pt" o:ole="">
                  <v:imagedata r:id="rId135" o:title=""/>
                </v:shape>
                <o:OLEObject Type="Embed" ProgID="FXEquation.Equation" ShapeID="_x0000_i1086" DrawAspect="Content" ObjectID="_1556959007" r:id="rId136"/>
              </w:object>
            </w:r>
            <w:r w:rsidR="00B75FD8" w:rsidRPr="005B53A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B75FD8" w:rsidRDefault="00B75FD8" w:rsidP="00B75FD8">
            <w:pPr>
              <w:rPr>
                <w:rFonts w:ascii="Times New Roman" w:hAnsi="Times New Roman"/>
                <w:position w:val="-6"/>
                <w:sz w:val="12"/>
                <w:szCs w:val="12"/>
              </w:rPr>
            </w:pPr>
          </w:p>
          <w:p w:rsidR="00B75FD8" w:rsidRDefault="00B75FD8" w:rsidP="005B53A8">
            <w:pPr>
              <w:pStyle w:val="QuestionStyle"/>
            </w:pPr>
            <w:r>
              <w:rPr>
                <w:rFonts w:ascii="Calibri" w:hAnsi="Calibri"/>
                <w:noProof/>
                <w:sz w:val="22"/>
                <w:szCs w:val="22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 wp14:anchorId="386E0917" wp14:editId="705F7B8A">
                      <wp:simplePos x="0" y="0"/>
                      <wp:positionH relativeFrom="column">
                        <wp:posOffset>184150</wp:posOffset>
                      </wp:positionH>
                      <wp:positionV relativeFrom="paragraph">
                        <wp:posOffset>25400</wp:posOffset>
                      </wp:positionV>
                      <wp:extent cx="4362450" cy="114300"/>
                      <wp:effectExtent l="0" t="0" r="19050" b="19050"/>
                      <wp:wrapNone/>
                      <wp:docPr id="86" name="Group 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D802BE" id="Group 86" o:spid="_x0000_s1026" style="position:absolute;margin-left:14.5pt;margin-top:2pt;width:343.5pt;height:9pt;z-index:25170841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2Qs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Ezn8Psl/QC5+QEAAP//AwBQSwECLQAUAAYACAAAACEA2+H2y+4AAACFAQAAEwAAAAAAAAAAAAAA&#10;AAAAAAAAW0NvbnRlbnRfVHlwZXNdLnhtbFBLAQItABQABgAIAAAAIQBa9CxbvwAAABUBAAALAAAA&#10;AAAAAAAAAAAAAB8BAABfcmVscy8ucmVsc1BLAQItABQABgAIAAAAIQCb42QswgAAANsAAAAPAAAA&#10;AAAAAAAAAAAAAAcCAABkcnMvZG93bnJldi54bWxQSwUGAAAAAAMAAwC3AAAA9gIAAAAA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fpbwwAAANs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xDs8v6QfIxS8AAAD//wMAUEsBAi0AFAAGAAgAAAAhANvh9svuAAAAhQEAABMAAAAAAAAAAAAA&#10;AAAAAAAAAFtDb250ZW50X1R5cGVzXS54bWxQSwECLQAUAAYACAAAACEAWvQsW78AAAAVAQAACwAA&#10;AAAAAAAAAAAAAAAfAQAAX3JlbHMvLnJlbHNQSwECLQAUAAYACAAAACEAazH6W8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="005B53A8">
              <w:t xml:space="preserve">            0.000 045 8                       4.58</w:t>
            </w:r>
            <w:r>
              <w:t xml:space="preserve">                          </w:t>
            </w:r>
            <w:r w:rsidR="005B53A8">
              <w:t>45.8</w:t>
            </w:r>
            <w:r>
              <w:t xml:space="preserve">                            </w:t>
            </w:r>
            <w:r w:rsidR="005B53A8">
              <w:t>458</w:t>
            </w:r>
            <w:r>
              <w:t xml:space="preserve">  </w:t>
            </w: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9F7300" w:rsidP="009F7300">
            <w:pPr>
              <w:pStyle w:val="QuestionStyle"/>
              <w:ind w:right="3969"/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709440" behindDoc="0" locked="0" layoutInCell="1" allowOverlap="1" wp14:anchorId="248FFA88" wp14:editId="428AE9A8">
                  <wp:simplePos x="0" y="0"/>
                  <wp:positionH relativeFrom="column">
                    <wp:posOffset>3434080</wp:posOffset>
                  </wp:positionH>
                  <wp:positionV relativeFrom="paragraph">
                    <wp:posOffset>20320</wp:posOffset>
                  </wp:positionV>
                  <wp:extent cx="2249805" cy="1499870"/>
                  <wp:effectExtent l="0" t="0" r="0" b="508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hutterstock_134026025.jpg"/>
                          <pic:cNvPicPr/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9805" cy="1499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Damien</w:t>
            </w:r>
            <w:r w:rsidR="00B75FD8">
              <w:t xml:space="preserve"> divides a </w:t>
            </w:r>
            <w:r>
              <w:t>pizza which has a mass of 2.5 kg into 8</w:t>
            </w:r>
            <w:r w:rsidR="00B75FD8">
              <w:t xml:space="preserve"> equal </w:t>
            </w:r>
            <w:r>
              <w:t>sli</w:t>
            </w:r>
            <w:r w:rsidR="00B75FD8">
              <w:t xml:space="preserve">ces. </w:t>
            </w:r>
          </w:p>
          <w:p w:rsidR="00B75FD8" w:rsidRDefault="00B75FD8" w:rsidP="009F7300">
            <w:pPr>
              <w:pStyle w:val="QuestionStyle"/>
              <w:ind w:right="3969"/>
            </w:pPr>
            <w:r>
              <w:t>What</w:t>
            </w:r>
            <w:r w:rsidR="009F7300">
              <w:t xml:space="preserve"> is the mass (in kg) of each sli</w:t>
            </w:r>
            <w:r>
              <w:t>ce?</w:t>
            </w:r>
          </w:p>
          <w:p w:rsidR="00B75FD8" w:rsidRDefault="00B75FD8" w:rsidP="00B75FD8">
            <w:pPr>
              <w:pStyle w:val="QuestionStyle"/>
            </w:pPr>
          </w:p>
          <w:p w:rsidR="00B75FD8" w:rsidRDefault="00B75FD8" w:rsidP="00B75FD8">
            <w:pPr>
              <w:pStyle w:val="QuestionStyle"/>
            </w:pPr>
          </w:p>
          <w:p w:rsidR="00B75FD8" w:rsidRDefault="00B75FD8" w:rsidP="00B75FD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663298FD" wp14:editId="3E23FC46">
                      <wp:simplePos x="0" y="0"/>
                      <wp:positionH relativeFrom="column">
                        <wp:posOffset>1407160</wp:posOffset>
                      </wp:positionH>
                      <wp:positionV relativeFrom="paragraph">
                        <wp:posOffset>62865</wp:posOffset>
                      </wp:positionV>
                      <wp:extent cx="1373580" cy="373380"/>
                      <wp:effectExtent l="0" t="0" r="17145" b="26670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735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96A80A1" id="Rectangle 21" o:spid="_x0000_s1026" style="position:absolute;margin-left:110.8pt;margin-top:4.95pt;width:108.15pt;height:29.4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B75FD8" w:rsidRDefault="00B75FD8" w:rsidP="00B75FD8">
            <w:pPr>
              <w:pStyle w:val="QuestionStyle"/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9F7300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cost of a lounge chair is $</w:t>
            </w:r>
            <w:r w:rsidRPr="009F7300">
              <w:rPr>
                <w:rFonts w:ascii="Times New Roman" w:hAnsi="Times New Roman"/>
                <w:sz w:val="24"/>
                <w:szCs w:val="24"/>
              </w:rPr>
              <w:t>181.5</w:t>
            </w:r>
            <w:r>
              <w:rPr>
                <w:rFonts w:ascii="Times New Roman" w:hAnsi="Times New Roman"/>
                <w:sz w:val="24"/>
                <w:szCs w:val="24"/>
              </w:rPr>
              <w:t>0, including GST.</w:t>
            </w:r>
          </w:p>
          <w:p w:rsidR="009F7300" w:rsidRDefault="009F7300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was the price before GST was added?</w: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 w:rsidRPr="0068243E"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B01CE9E" wp14:editId="4F6060C2">
                      <wp:simplePos x="0" y="0"/>
                      <wp:positionH relativeFrom="column">
                        <wp:posOffset>4107420</wp:posOffset>
                      </wp:positionH>
                      <wp:positionV relativeFrom="paragraph">
                        <wp:posOffset>9010</wp:posOffset>
                      </wp:positionV>
                      <wp:extent cx="754380" cy="373380"/>
                      <wp:effectExtent l="0" t="0" r="26670" b="26670"/>
                      <wp:wrapNone/>
                      <wp:docPr id="84" name="Rectangle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CF303E" id="Rectangle 84" o:spid="_x0000_s1026" style="position:absolute;margin-left:323.4pt;margin-top:.7pt;width:59.4pt;height:2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B75FD8" w:rsidRPr="00FB477B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340B15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Margie took 1200 pictures on a recent photo shoot.</w:t>
            </w:r>
          </w:p>
          <w:p w:rsidR="00340B15" w:rsidRDefault="00340B15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Of these she printed 360 different pictures to sell at the markets.</w:t>
            </w:r>
          </w:p>
          <w:p w:rsidR="00340B15" w:rsidRDefault="00340B15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She sold 60% of those pictures that she took to the markets.</w:t>
            </w:r>
          </w:p>
          <w:p w:rsidR="00340B15" w:rsidRDefault="00340B15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What percentage of the pictures that she took on the shoot, were sold?</w:t>
            </w:r>
          </w:p>
          <w:p w:rsidR="00B75FD8" w:rsidRPr="00FB477B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 w:rsidRPr="00FB477B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75FD8" w:rsidRPr="00FB477B" w:rsidRDefault="00B75FD8" w:rsidP="00340B1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3F6CD8C1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29845</wp:posOffset>
                      </wp:positionV>
                      <wp:extent cx="4362450" cy="114300"/>
                      <wp:effectExtent l="13335" t="6985" r="15240" b="12065"/>
                      <wp:wrapNone/>
                      <wp:docPr id="79" name="Group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8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E4FB855" id="Group 94" o:spid="_x0000_s1026" style="position:absolute;margin-left:27.1pt;margin-top:2.35pt;width:343.5pt;height:9pt;z-index:25171251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" strokecolor="black [3213]" strokeweight="1pt"/>
                    </v:group>
                  </w:pict>
                </mc:Fallback>
              </mc:AlternateContent>
            </w:r>
            <w:r w:rsidRPr="00FB477B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="00340B15">
              <w:rPr>
                <w:rFonts w:ascii="Times New Roman" w:hAnsi="Times New Roman"/>
                <w:sz w:val="24"/>
                <w:szCs w:val="24"/>
              </w:rPr>
              <w:t>12</w:t>
            </w:r>
            <w:r w:rsidRPr="00FB477B">
              <w:rPr>
                <w:rFonts w:ascii="Times New Roman" w:hAnsi="Times New Roman"/>
                <w:sz w:val="24"/>
                <w:szCs w:val="24"/>
              </w:rPr>
              <w:t xml:space="preserve">%                </w:t>
            </w:r>
            <w:r w:rsidR="00340B1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B477B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340B15">
              <w:rPr>
                <w:rFonts w:ascii="Times New Roman" w:hAnsi="Times New Roman"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sz w:val="24"/>
                <w:szCs w:val="24"/>
              </w:rPr>
              <w:t>5</w:t>
            </w:r>
            <w:r w:rsidRPr="00FB477B">
              <w:rPr>
                <w:rFonts w:ascii="Times New Roman" w:hAnsi="Times New Roman"/>
                <w:sz w:val="24"/>
                <w:szCs w:val="24"/>
              </w:rPr>
              <w:t xml:space="preserve">%                   </w:t>
            </w:r>
            <w:r w:rsidR="00340B1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B477B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340B15">
              <w:rPr>
                <w:rFonts w:ascii="Times New Roman" w:hAnsi="Times New Roman"/>
                <w:sz w:val="24"/>
                <w:szCs w:val="24"/>
              </w:rPr>
              <w:t>16</w:t>
            </w:r>
            <w:r w:rsidRPr="00FB477B">
              <w:rPr>
                <w:rFonts w:ascii="Times New Roman" w:hAnsi="Times New Roman"/>
                <w:sz w:val="24"/>
                <w:szCs w:val="24"/>
              </w:rPr>
              <w:t xml:space="preserve">%                               </w:t>
            </w:r>
            <w:r w:rsidR="00340B15">
              <w:rPr>
                <w:rFonts w:ascii="Times New Roman" w:hAnsi="Times New Roman"/>
                <w:sz w:val="24"/>
                <w:szCs w:val="24"/>
              </w:rPr>
              <w:t>18</w:t>
            </w:r>
            <w:r w:rsidRPr="00FB477B">
              <w:rPr>
                <w:rFonts w:ascii="Times New Roman" w:hAnsi="Times New Roman"/>
                <w:sz w:val="24"/>
                <w:szCs w:val="24"/>
              </w:rPr>
              <w:t>%</w:t>
            </w: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340B15" w:rsidP="00340B15">
            <w:pPr>
              <w:ind w:right="368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drawing>
                <wp:anchor distT="0" distB="0" distL="114300" distR="114300" simplePos="0" relativeHeight="251750400" behindDoc="0" locked="0" layoutInCell="1" allowOverlap="1">
                  <wp:simplePos x="0" y="0"/>
                  <wp:positionH relativeFrom="column">
                    <wp:posOffset>3734435</wp:posOffset>
                  </wp:positionH>
                  <wp:positionV relativeFrom="paragraph">
                    <wp:posOffset>285750</wp:posOffset>
                  </wp:positionV>
                  <wp:extent cx="1956592" cy="1743075"/>
                  <wp:effectExtent l="0" t="0" r="5715" b="0"/>
                  <wp:wrapNone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Math Girl shutterstock_292789568.jpg"/>
                          <pic:cNvPicPr/>
                        </pic:nvPicPr>
                        <pic:blipFill rotWithShape="1"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665" r="47486"/>
                          <a:stretch/>
                        </pic:blipFill>
                        <pic:spPr bwMode="auto">
                          <a:xfrm>
                            <a:off x="0" y="0"/>
                            <a:ext cx="1956592" cy="1743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/>
                <w:sz w:val="24"/>
                <w:szCs w:val="24"/>
              </w:rPr>
              <w:t>This year the percentage of females studying maths at Bass University increased by 5% compared to last year.</w:t>
            </w:r>
          </w:p>
          <w:p w:rsidR="00340B15" w:rsidRPr="00FB477B" w:rsidRDefault="00340B15" w:rsidP="00340B15">
            <w:pPr>
              <w:ind w:right="368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Last year there was an increase of 8% in </w:t>
            </w:r>
            <w:r w:rsidR="008527E6">
              <w:rPr>
                <w:rFonts w:ascii="Times New Roman" w:hAnsi="Times New Roman"/>
                <w:sz w:val="24"/>
                <w:szCs w:val="24"/>
              </w:rPr>
              <w:t xml:space="preserve">the number of </w:t>
            </w:r>
            <w:r>
              <w:rPr>
                <w:rFonts w:ascii="Times New Roman" w:hAnsi="Times New Roman"/>
                <w:sz w:val="24"/>
                <w:szCs w:val="24"/>
              </w:rPr>
              <w:t>females studying maths, compared to the pr</w:t>
            </w:r>
            <w:r w:rsidR="008527E6">
              <w:rPr>
                <w:rFonts w:ascii="Times New Roman" w:hAnsi="Times New Roman"/>
                <w:sz w:val="24"/>
                <w:szCs w:val="24"/>
              </w:rPr>
              <w:t>evious year.</w:t>
            </w:r>
          </w:p>
          <w:p w:rsidR="00340B15" w:rsidRPr="00FB477B" w:rsidRDefault="00340B15" w:rsidP="00340B15">
            <w:pPr>
              <w:ind w:right="368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If there are </w:t>
            </w:r>
            <w:r w:rsidR="008527E6" w:rsidRPr="008527E6">
              <w:rPr>
                <w:rFonts w:ascii="Times New Roman" w:hAnsi="Times New Roman"/>
                <w:sz w:val="24"/>
                <w:szCs w:val="24"/>
              </w:rPr>
              <w:t>1134</w:t>
            </w:r>
            <w:r w:rsidR="008527E6">
              <w:rPr>
                <w:rFonts w:ascii="Times New Roman" w:hAnsi="Times New Roman"/>
                <w:sz w:val="24"/>
                <w:szCs w:val="24"/>
              </w:rPr>
              <w:t xml:space="preserve"> females studying maths this year, how many were studying maths two years ago?</w:t>
            </w:r>
          </w:p>
          <w:p w:rsidR="00B75FD8" w:rsidRPr="00FB477B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 w:rsidRPr="00FB477B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</w: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0B15" w:rsidRDefault="00340B15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40B15" w:rsidRDefault="008527E6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52CB0B0">
                      <wp:simplePos x="0" y="0"/>
                      <wp:positionH relativeFrom="column">
                        <wp:posOffset>2609850</wp:posOffset>
                      </wp:positionH>
                      <wp:positionV relativeFrom="paragraph">
                        <wp:posOffset>10160</wp:posOffset>
                      </wp:positionV>
                      <wp:extent cx="1055370" cy="373380"/>
                      <wp:effectExtent l="12065" t="11430" r="18415" b="15240"/>
                      <wp:wrapNone/>
                      <wp:docPr id="65" name="Rectangle 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537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1CC0B3" id="Rectangle 93" o:spid="_x0000_s1026" style="position:absolute;margin-left:205.5pt;margin-top:.8pt;width:83.1pt;height:29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" filled="f" strokecolor="black [3213]" strokeweight="1.5pt"/>
                  </w:pict>
                </mc:Fallback>
              </mc:AlternateContent>
            </w:r>
          </w:p>
          <w:p w:rsidR="00340B15" w:rsidRPr="00FB477B" w:rsidRDefault="00340B15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 w:rsidRPr="00FB477B">
              <w:rPr>
                <w:rFonts w:ascii="Times New Roman" w:hAnsi="Times New Roman"/>
                <w:sz w:val="24"/>
                <w:szCs w:val="24"/>
              </w:rPr>
              <w:t>W</w:t>
            </w:r>
            <w:r w:rsidR="008527E6">
              <w:rPr>
                <w:rFonts w:ascii="Times New Roman" w:hAnsi="Times New Roman"/>
                <w:sz w:val="24"/>
                <w:szCs w:val="24"/>
              </w:rPr>
              <w:t>hich of the</w:t>
            </w:r>
            <w:r w:rsidRPr="00FB477B">
              <w:rPr>
                <w:rFonts w:ascii="Times New Roman" w:hAnsi="Times New Roman"/>
                <w:sz w:val="24"/>
                <w:szCs w:val="24"/>
              </w:rPr>
              <w:t xml:space="preserve"> following</w:t>
            </w:r>
            <w:r w:rsidR="008527E6">
              <w:rPr>
                <w:rFonts w:ascii="Times New Roman" w:hAnsi="Times New Roman"/>
                <w:sz w:val="24"/>
                <w:szCs w:val="24"/>
              </w:rPr>
              <w:t xml:space="preserve"> is</w:t>
            </w:r>
            <w:r w:rsidRPr="00FB477B">
              <w:rPr>
                <w:rFonts w:ascii="Times New Roman" w:hAnsi="Times New Roman"/>
                <w:sz w:val="24"/>
                <w:szCs w:val="24"/>
              </w:rPr>
              <w:t xml:space="preserve"> in </w:t>
            </w:r>
            <w:r w:rsidR="008527E6">
              <w:rPr>
                <w:rFonts w:ascii="Times New Roman" w:hAnsi="Times New Roman"/>
                <w:sz w:val="24"/>
                <w:szCs w:val="24"/>
              </w:rPr>
              <w:t>ascending order</w:t>
            </w:r>
            <w:r w:rsidRPr="00FB477B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527E6" w:rsidRPr="00FB477B" w:rsidRDefault="008527E6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Pr="008527E6" w:rsidRDefault="008527E6" w:rsidP="00B75FD8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CC63A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2448" behindDoc="0" locked="0" layoutInCell="1" allowOverlap="1" wp14:anchorId="5C863091" wp14:editId="230220FD">
                      <wp:simplePos x="0" y="0"/>
                      <wp:positionH relativeFrom="column">
                        <wp:posOffset>473710</wp:posOffset>
                      </wp:positionH>
                      <wp:positionV relativeFrom="paragraph">
                        <wp:posOffset>118745</wp:posOffset>
                      </wp:positionV>
                      <wp:extent cx="2249805" cy="574675"/>
                      <wp:effectExtent l="0" t="0" r="17145" b="15875"/>
                      <wp:wrapNone/>
                      <wp:docPr id="159" name="Group 1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49805" cy="574675"/>
                                <a:chOff x="0" y="0"/>
                                <a:chExt cx="22496" cy="5746"/>
                              </a:xfrm>
                            </wpg:grpSpPr>
                            <wps:wsp>
                              <wps:cNvPr id="16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" y="4603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4603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781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84ACA6B" id="Group 159" o:spid="_x0000_s1026" style="position:absolute;margin-left:37.3pt;margin-top:9.35pt;width:177.15pt;height:45.25pt;z-index:251752448" coordsize="22496,5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">
                      <v:roundrect id="AutoShape 3" o:spid="_x0000_s1027" style="position:absolute;left:20781;top:460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h698UA&#10;AADcAAAADwAAAGRycy9kb3ducmV2LnhtbESPQW/CMAyF75P4D5GRuEwjhQOrOgJCoEy7TbBJcPQa&#10;r61onNJk0P37+YC0m633/N7n5XrwrbpSH5vABmbTDBRxGVzDlYHPD/uUg4oJ2WEbmAz8UoT1avSw&#10;xMKFG+/pekiVkhCOBRqoU+oKrWNZk8c4DR2xaN+h95hk7SvterxJuG/1PMsW2mPD0lBjR9uayvPh&#10;xxuocvv+zCeb22Oze6VHi7Ov3cWYyXjYvIBKNKR/8/36zQn+QvDlGZlA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qHr3xQAAANwAAAAPAAAAAAAAAAAAAAAAAJgCAABkcnMv&#10;ZG93bnJldi54bWxQSwUGAAAAAAQABAD1AAAAigMAAAAA&#10;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ZBG8IA&#10;AADcAAAADwAAAGRycy9kb3ducmV2LnhtbERPTWvCQBC9C/6HZQQvxWz0YEPqKlJZ8VaqQnscs9Mk&#10;mJ1Ns6um/74rCN7m8T5nseptI67U+dqxgmmSgiAunKm5VHA86EkGwgdkg41jUvBHHlbL4WCBuXE3&#10;/qTrPpQihrDPUUEVQptL6YuKLPrEtcSR+3GdxRBhV0rT4S2G20bO0nQuLdYcGyps6b2i4ry/WAVl&#10;pj9e+Vtn+qvebOlF4/S0+VVqPOrXbyAC9eEpfrh3Js6fz+D+TLx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kEbwgAAANwAAAAPAAAAAAAAAAAAAAAAAJgCAABkcnMvZG93&#10;bnJldi54bWxQSwUGAAAAAAQABAD1AAAAhwMAAAAA&#10;" strokeweight="1pt"/>
                      <v:roundrect id="AutoShape 5" o:spid="_x0000_s1029" style="position:absolute;top:460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N89MIA&#10;AADcAAAADwAAAGRycy9kb3ducmV2LnhtbERPTWvCQBC9F/oflil4KbpRig3RVUplpTdRC3ocs2MS&#10;mp1Ns6vGf+8Kgrd5vM+ZzjtbizO1vnKsYDhIQBDnzlRcKPjd6n4Kwgdkg7VjUnAlD/PZ68sUM+Mu&#10;vKbzJhQihrDPUEEZQpNJ6fOSLPqBa4gjd3StxRBhW0jT4iWG21qOkmQsLVYcG0ps6Luk/G9zsgqK&#10;VK8+ea9TvasWS3rXODws/pXqvXVfExCBuvAUP9w/Js4ff8D9mXiBn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k3z0wgAAANwAAAAPAAAAAAAAAAAAAAAAAJgCAABkcnMvZG93&#10;bnJldi54bWxQSwUGAAAAAAQABAD1AAAAhwMAAAAA&#10;" strokeweight="1pt"/>
                      <v:roundrect id="AutoShape 6" o:spid="_x0000_s1030" style="position:absolute;left:20781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1HGMMA&#10;AADcAAAADwAAAGRycy9kb3ducmV2LnhtbERPTWvCQBC9F/oflhG8lLrRQxpSN0EqK96kWmiP0+w0&#10;Cc3Oxuyq8d93BaG3ebzPWZaj7cSZBt86VjCfJSCIK2darhV8HPRzBsIHZIOdY1JwJQ9l8fiwxNy4&#10;C7/TeR9qEUPY56igCaHPpfRVQxb9zPXEkftxg8UQ4VBLM+AlhttOLpIklRZbjg0N9vTWUPW7P1kF&#10;daZ3L/ylM/3Zrjf0pHH+vT4qNZ2Mq1cQgcbwL767tybOT1O4PRMvk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1HGMMAAADcAAAADwAAAAAAAAAAAAAAAACYAgAAZHJzL2Rv&#10;d25yZXYueG1sUEsFBgAAAAAEAAQA9QAAAIgDAAAAAA==&#10;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B75FD8" w:rsidRPr="00FB477B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8527E6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326" w:dyaOrig="604" w14:anchorId="03B82A9D">
                <v:shape id="_x0000_i1087" type="#_x0000_t75" style="width:116.25pt;height:30.75pt" o:ole="">
                  <v:imagedata r:id="rId139" o:title=""/>
                </v:shape>
                <o:OLEObject Type="Embed" ProgID="FXEquation.Equation" ShapeID="_x0000_i1087" DrawAspect="Content" ObjectID="_1556959008" r:id="rId140"/>
              </w:object>
            </w:r>
            <w: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t xml:space="preserve">               </w:t>
            </w:r>
            <w:r w:rsidR="00B75FD8" w:rsidRPr="008527E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</w:t>
            </w:r>
            <w:r w:rsidRPr="008527E6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326" w:dyaOrig="604">
                <v:shape id="_x0000_i1088" type="#_x0000_t75" style="width:116.25pt;height:30.75pt" o:ole="">
                  <v:imagedata r:id="rId141" o:title=""/>
                </v:shape>
                <o:OLEObject Type="Embed" ProgID="FXEquation.Equation" ShapeID="_x0000_i1088" DrawAspect="Content" ObjectID="_1556959009" r:id="rId142"/>
              </w:object>
            </w:r>
          </w:p>
          <w:p w:rsidR="00B75FD8" w:rsidRPr="008527E6" w:rsidRDefault="008527E6" w:rsidP="008527E6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position w:val="-18"/>
                <w:sz w:val="24"/>
                <w:szCs w:val="24"/>
              </w:rPr>
              <w:t xml:space="preserve">                 </w:t>
            </w:r>
            <w:r w:rsidRPr="008527E6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438" w:dyaOrig="604">
                <v:shape id="_x0000_i1089" type="#_x0000_t75" style="width:121.5pt;height:30.75pt" o:ole="">
                  <v:imagedata r:id="rId143" o:title=""/>
                </v:shape>
                <o:OLEObject Type="Embed" ProgID="FXEquation.Equation" ShapeID="_x0000_i1089" DrawAspect="Content" ObjectID="_1556959010" r:id="rId144"/>
              </w:object>
            </w:r>
            <w:r w:rsidRPr="008527E6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               </w:t>
            </w:r>
            <w:r w:rsidRPr="008527E6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318" w:dyaOrig="604">
                <v:shape id="_x0000_i1090" type="#_x0000_t75" style="width:115.5pt;height:30.75pt" o:ole="">
                  <v:imagedata r:id="rId145" o:title=""/>
                </v:shape>
                <o:OLEObject Type="Embed" ProgID="FXEquation.Equation" ShapeID="_x0000_i1090" DrawAspect="Content" ObjectID="_1556959011" r:id="rId146"/>
              </w:object>
            </w: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Which decimal is equal to  </w:t>
            </w:r>
            <w:r w:rsidR="008527E6" w:rsidRPr="008527E6">
              <w:rPr>
                <w:rFonts w:ascii="Times New Roman" w:hAnsi="Times New Roman"/>
                <w:color w:val="FF0000"/>
                <w:position w:val="-16"/>
                <w:sz w:val="24"/>
                <w:szCs w:val="24"/>
              </w:rPr>
              <w:object w:dxaOrig="338" w:dyaOrig="604" w14:anchorId="1A1C6D68">
                <v:shape id="_x0000_i1091" type="#_x0000_t75" style="width:12.75pt;height:21pt" o:ole="">
                  <v:imagedata r:id="rId147" o:title=""/>
                </v:shape>
                <o:OLEObject Type="Embed" ProgID="FXEquation.Equation" ShapeID="_x0000_i1091" DrawAspect="Content" ObjectID="_1556959012" r:id="rId14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?</w:t>
            </w:r>
          </w:p>
          <w:p w:rsidR="00B75FD8" w:rsidRDefault="00B75FD8" w:rsidP="00B75FD8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 wp14:anchorId="7473D0C1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60960</wp:posOffset>
                      </wp:positionV>
                      <wp:extent cx="4362450" cy="114300"/>
                      <wp:effectExtent l="14605" t="8255" r="13970" b="10795"/>
                      <wp:wrapNone/>
                      <wp:docPr id="30" name="Group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62450" cy="114300"/>
                                <a:chOff x="0" y="0"/>
                                <a:chExt cx="43624" cy="1143"/>
                              </a:xfrm>
                            </wpg:grpSpPr>
                            <wps:wsp>
                              <wps:cNvPr id="3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" y="0"/>
                                  <a:ext cx="1715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" y="0"/>
                                  <a:ext cx="1714" cy="1143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7FB9F3B" id="Group 173" o:spid="_x0000_s1026" style="position:absolute;margin-left:15.2pt;margin-top:4.8pt;width:343.5pt;height:9pt;z-index:25171968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" strokecolor="black [3213]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" strokecolor="black [3213]" strokeweight="1pt"/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" strokecolor="black [3213]" strokeweight="1pt"/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" strokecolor="black [3213]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="00956918" w:rsidRPr="0095691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02" w:dyaOrig="350" w14:anchorId="4F9DFAD5">
                <v:shape id="_x0000_i1092" type="#_x0000_t75" style="width:24.75pt;height:18.75pt" o:ole="">
                  <v:imagedata r:id="rId149" o:title=""/>
                </v:shape>
                <o:OLEObject Type="Embed" ProgID="FXEquation.Equation" ShapeID="_x0000_i1092" DrawAspect="Content" ObjectID="_1556959013" r:id="rId150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956918" w:rsidRPr="0095691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02" w:dyaOrig="350">
                <v:shape id="_x0000_i1093" type="#_x0000_t75" style="width:24.75pt;height:18.75pt" o:ole="">
                  <v:imagedata r:id="rId151" o:title=""/>
                </v:shape>
                <o:OLEObject Type="Embed" ProgID="FXEquation.Equation" ShapeID="_x0000_i1093" DrawAspect="Content" ObjectID="_1556959014" r:id="rId152"/>
              </w:object>
            </w:r>
            <w:r w:rsidR="0095691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</w:t>
            </w:r>
            <w:r w:rsidR="00956918" w:rsidRPr="0095691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02" w:dyaOrig="264" w14:anchorId="4C4B98D5">
                <v:shape id="_x0000_i1094" type="#_x0000_t75" style="width:24pt;height:14.25pt" o:ole="">
                  <v:imagedata r:id="rId153" o:title=""/>
                </v:shape>
                <o:OLEObject Type="Embed" ProgID="FXEquation.Equation" ShapeID="_x0000_i1094" DrawAspect="Content" ObjectID="_1556959015" r:id="rId15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956918" w:rsidRPr="0095691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02" w:dyaOrig="350" w14:anchorId="0B32F97A">
                <v:shape id="_x0000_i1095" type="#_x0000_t75" style="width:24pt;height:18.75pt" o:ole="">
                  <v:imagedata r:id="rId155" o:title=""/>
                </v:shape>
                <o:OLEObject Type="Embed" ProgID="FXEquation.Equation" ShapeID="_x0000_i1095" DrawAspect="Content" ObjectID="_1556959016" r:id="rId15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A recurring decimal is written as  </w:t>
            </w:r>
            <w:r w:rsidR="00956918" w:rsidRPr="0095691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81" w:dyaOrig="350" w14:anchorId="5D9C7086">
                <v:shape id="_x0000_i1096" type="#_x0000_t75" style="width:33.75pt;height:18pt" o:ole="">
                  <v:imagedata r:id="rId157" o:title=""/>
                </v:shape>
                <o:OLEObject Type="Embed" ProgID="FXEquation.Equation" ShapeID="_x0000_i1096" DrawAspect="Content" ObjectID="_1556959017" r:id="rId158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decimal could also be written as:</w: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0704" behindDoc="0" locked="0" layoutInCell="1" allowOverlap="1" wp14:anchorId="47283DD2" wp14:editId="6DD86B04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40515</wp:posOffset>
                      </wp:positionV>
                      <wp:extent cx="4415790" cy="114300"/>
                      <wp:effectExtent l="0" t="0" r="22860" b="1905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7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B5F0DF" id="Group 66" o:spid="_x0000_s1026" style="position:absolute;margin-left:8.05pt;margin-top:3.2pt;width:347.7pt;height:9pt;z-index:251720704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" strokeweight="1pt"/>
                    </v:group>
                  </w:pict>
                </mc:Fallback>
              </mc:AlternateContent>
            </w:r>
            <w:r w:rsidR="00956918">
              <w:rPr>
                <w:rFonts w:ascii="Times New Roman" w:hAnsi="Times New Roman"/>
                <w:sz w:val="24"/>
                <w:szCs w:val="24"/>
              </w:rPr>
              <w:t xml:space="preserve">          0.74111111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…            </w:t>
            </w:r>
            <w:r w:rsidR="00956918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>0.</w:t>
            </w:r>
            <w:r w:rsidR="00956918">
              <w:rPr>
                <w:rFonts w:ascii="Times New Roman" w:hAnsi="Times New Roman"/>
                <w:sz w:val="24"/>
                <w:szCs w:val="24"/>
              </w:rPr>
              <w:t>741414141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….          </w:t>
            </w:r>
            <w:r w:rsidR="00956918">
              <w:rPr>
                <w:rFonts w:ascii="Times New Roman" w:hAnsi="Times New Roman"/>
                <w:sz w:val="24"/>
                <w:szCs w:val="24"/>
              </w:rPr>
              <w:t xml:space="preserve"> 0.741741741</w:t>
            </w:r>
            <w:r>
              <w:rPr>
                <w:rFonts w:ascii="Times New Roman" w:hAnsi="Times New Roman"/>
                <w:sz w:val="24"/>
                <w:szCs w:val="24"/>
              </w:rPr>
              <w:t>…               0.</w:t>
            </w:r>
            <w:r w:rsidR="00956918">
              <w:rPr>
                <w:rFonts w:ascii="Times New Roman" w:hAnsi="Times New Roman"/>
                <w:sz w:val="24"/>
                <w:szCs w:val="24"/>
              </w:rPr>
              <w:t>74171717…</w:t>
            </w:r>
          </w:p>
          <w:p w:rsidR="00B75FD8" w:rsidRDefault="00B75FD8" w:rsidP="00B75FD8">
            <w:pPr>
              <w:pStyle w:val="QuestionStyle"/>
            </w:pP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pStyle w:val="QuestionStyle"/>
            </w:pPr>
            <w:r>
              <w:t xml:space="preserve">What fraction is the same as  </w:t>
            </w:r>
            <w:r w:rsidR="00956918" w:rsidRPr="00956918">
              <w:rPr>
                <w:color w:val="FF0000"/>
                <w:position w:val="-6"/>
              </w:rPr>
              <w:object w:dxaOrig="668" w:dyaOrig="350" w14:anchorId="228E6E78">
                <v:shape id="_x0000_i1097" type="#_x0000_t75" style="width:33.75pt;height:18pt" o:ole="">
                  <v:imagedata r:id="rId159" o:title=""/>
                </v:shape>
                <o:OLEObject Type="Embed" ProgID="FXEquation.Equation" ShapeID="_x0000_i1097" DrawAspect="Content" ObjectID="_1556959018" r:id="rId160"/>
              </w:object>
            </w:r>
            <w:r>
              <w:t xml:space="preserve"> </w:t>
            </w:r>
          </w:p>
          <w:p w:rsidR="00B75FD8" w:rsidRDefault="00B75FD8" w:rsidP="00956918">
            <w:pPr>
              <w:pStyle w:val="QuestionStyle"/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1728" behindDoc="0" locked="0" layoutInCell="1" allowOverlap="1" wp14:anchorId="7D9CCDCC" wp14:editId="038FFE81">
                      <wp:simplePos x="0" y="0"/>
                      <wp:positionH relativeFrom="column">
                        <wp:posOffset>348978</wp:posOffset>
                      </wp:positionH>
                      <wp:positionV relativeFrom="paragraph">
                        <wp:posOffset>68078</wp:posOffset>
                      </wp:positionV>
                      <wp:extent cx="4415790" cy="114300"/>
                      <wp:effectExtent l="0" t="0" r="22860" b="1905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7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186C69" id="Group 76" o:spid="_x0000_s1026" style="position:absolute;margin-left:27.5pt;margin-top:5.35pt;width:347.7pt;height:9pt;z-index:251721728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">
                      <v:roundrect id="AutoShape 4" o:spid="_x0000_s1027" style="position:absolute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" strokeweight="1pt"/>
                      <v:roundrect id="AutoShape 3" o:spid="_x0000_s1028" style="position:absolute;left:424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" strokeweight="1pt"/>
                      <v:roundrect id="AutoShape 5" o:spid="_x0000_s1029" style="position:absolute;left:28270;width:1708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" strokeweight="1pt"/>
                      <v:roundrect id="AutoShape 6" o:spid="_x0000_s1030" style="position:absolute;left:14020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" strokeweight="1pt"/>
                    </v:group>
                  </w:pict>
                </mc:Fallback>
              </mc:AlternateContent>
            </w:r>
            <w:r w:rsidRPr="001942AC">
              <w:t xml:space="preserve">               </w:t>
            </w:r>
            <w:r w:rsidR="00956918">
              <w:rPr>
                <w:color w:val="FF0000"/>
              </w:rPr>
              <w:t xml:space="preserve">  </w:t>
            </w:r>
            <w:r w:rsidR="00956918" w:rsidRPr="00956918">
              <w:rPr>
                <w:color w:val="FF0000"/>
                <w:position w:val="-22"/>
              </w:rPr>
              <w:object w:dxaOrig="338" w:dyaOrig="604">
                <v:shape id="_x0000_i1098" type="#_x0000_t75" style="width:17.25pt;height:30.75pt" o:ole="">
                  <v:imagedata r:id="rId161" o:title=""/>
                </v:shape>
                <o:OLEObject Type="Embed" ProgID="FXEquation.Equation" ShapeID="_x0000_i1098" DrawAspect="Content" ObjectID="_1556959019" r:id="rId162"/>
              </w:object>
            </w:r>
            <w:r w:rsidR="00956918" w:rsidRPr="001942AC">
              <w:rPr>
                <w:color w:val="FF0000"/>
                <w:position w:val="-22"/>
              </w:rPr>
              <w:t xml:space="preserve"> </w:t>
            </w:r>
            <w:r w:rsidR="00956918">
              <w:rPr>
                <w:color w:val="FF0000"/>
                <w:position w:val="-22"/>
              </w:rPr>
              <w:t xml:space="preserve"> </w:t>
            </w:r>
            <w:r w:rsidRPr="001942AC">
              <w:rPr>
                <w:color w:val="FF0000"/>
                <w:position w:val="-22"/>
              </w:rPr>
              <w:t xml:space="preserve">                          </w:t>
            </w:r>
            <w:r>
              <w:rPr>
                <w:color w:val="FF0000"/>
                <w:position w:val="-22"/>
              </w:rPr>
              <w:t xml:space="preserve">    </w:t>
            </w:r>
            <w:r w:rsidRPr="001942AC">
              <w:rPr>
                <w:color w:val="FF0000"/>
                <w:position w:val="-22"/>
              </w:rPr>
              <w:t xml:space="preserve"> </w:t>
            </w:r>
            <w:r w:rsidR="00956918" w:rsidRPr="00956918">
              <w:rPr>
                <w:color w:val="FF0000"/>
                <w:position w:val="-22"/>
              </w:rPr>
              <w:object w:dxaOrig="338" w:dyaOrig="600" w14:anchorId="5EB7EF85">
                <v:shape id="_x0000_i1099" type="#_x0000_t75" style="width:17.25pt;height:30pt" o:ole="">
                  <v:imagedata r:id="rId163" o:title=""/>
                </v:shape>
                <o:OLEObject Type="Embed" ProgID="FXEquation.Equation" ShapeID="_x0000_i1099" DrawAspect="Content" ObjectID="_1556959020" r:id="rId164"/>
              </w:object>
            </w:r>
            <w:r w:rsidRPr="001942AC">
              <w:rPr>
                <w:color w:val="FF0000"/>
                <w:position w:val="-22"/>
              </w:rPr>
              <w:t xml:space="preserve">   </w:t>
            </w:r>
            <w:r>
              <w:rPr>
                <w:color w:val="FF0000"/>
                <w:position w:val="-22"/>
              </w:rPr>
              <w:t xml:space="preserve">                           </w:t>
            </w:r>
            <w:r w:rsidRPr="001942AC">
              <w:rPr>
                <w:color w:val="FF0000"/>
                <w:position w:val="-22"/>
              </w:rPr>
              <w:t xml:space="preserve"> </w:t>
            </w:r>
            <w:r w:rsidR="00956918" w:rsidRPr="00956918">
              <w:rPr>
                <w:color w:val="FF0000"/>
                <w:position w:val="-22"/>
              </w:rPr>
              <w:object w:dxaOrig="338" w:dyaOrig="604" w14:anchorId="516CA532">
                <v:shape id="_x0000_i1100" type="#_x0000_t75" style="width:18pt;height:30.75pt" o:ole="">
                  <v:imagedata r:id="rId165" o:title=""/>
                </v:shape>
                <o:OLEObject Type="Embed" ProgID="FXEquation.Equation" ShapeID="_x0000_i1100" DrawAspect="Content" ObjectID="_1556959021" r:id="rId166"/>
              </w:object>
            </w:r>
            <w:r w:rsidRPr="001942AC">
              <w:t xml:space="preserve">                                   </w:t>
            </w:r>
            <w:r w:rsidR="00956918" w:rsidRPr="00956918">
              <w:rPr>
                <w:color w:val="FF0000"/>
                <w:position w:val="-22"/>
              </w:rPr>
              <w:object w:dxaOrig="338" w:dyaOrig="600" w14:anchorId="500A4DDF">
                <v:shape id="_x0000_i1101" type="#_x0000_t75" style="width:17.25pt;height:30pt" o:ole="">
                  <v:imagedata r:id="rId167" o:title=""/>
                </v:shape>
                <o:OLEObject Type="Embed" ProgID="FXEquation.Equation" ShapeID="_x0000_i1101" DrawAspect="Content" ObjectID="_1556959022" r:id="rId168"/>
              </w:object>
            </w:r>
          </w:p>
        </w:tc>
      </w:tr>
      <w:tr w:rsidR="00B75FD8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75FD8" w:rsidRPr="001B3341" w:rsidRDefault="00B75FD8" w:rsidP="00B75FD8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If I </w:t>
            </w:r>
            <w:r w:rsidR="00956918">
              <w:rPr>
                <w:rFonts w:ascii="Times New Roman" w:hAnsi="Times New Roman"/>
                <w:sz w:val="24"/>
                <w:szCs w:val="24"/>
              </w:rPr>
              <w:t>divide a number greater than 10 by a number between 0 and 1</w:t>
            </w:r>
            <w:r>
              <w:rPr>
                <w:rFonts w:ascii="Times New Roman" w:hAnsi="Times New Roman"/>
                <w:sz w:val="24"/>
                <w:szCs w:val="24"/>
              </w:rPr>
              <w:t>, which is true?</w:t>
            </w:r>
          </w:p>
          <w:p w:rsidR="00B75FD8" w:rsidRPr="007E3324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Pr="007E3324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6CC6491E" wp14:editId="0DEFE263">
                      <wp:simplePos x="0" y="0"/>
                      <wp:positionH relativeFrom="column">
                        <wp:posOffset>246800</wp:posOffset>
                      </wp:positionH>
                      <wp:positionV relativeFrom="paragraph">
                        <wp:posOffset>33655</wp:posOffset>
                      </wp:positionV>
                      <wp:extent cx="213360" cy="883920"/>
                      <wp:effectExtent l="0" t="0" r="15240" b="11430"/>
                      <wp:wrapNone/>
                      <wp:docPr id="88" name="Group 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3360" cy="88392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8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ACBADE" id="Group 88" o:spid="_x0000_s1026" style="position:absolute;margin-left:19.45pt;margin-top:2.65pt;width:16.8pt;height:69.6pt;z-index:25172275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">
                      <v:roundrect id="AutoShape 3" o:spid="_x0000_s1027" style="position:absolute;top:8305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The answer will always be sma</w:t>
            </w:r>
            <w:r w:rsidR="00956918">
              <w:rPr>
                <w:rFonts w:ascii="Times New Roman" w:hAnsi="Times New Roman"/>
                <w:sz w:val="24"/>
                <w:szCs w:val="24"/>
              </w:rPr>
              <w:t>ller than 10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5FD8" w:rsidRPr="007E3324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The answer will always be </w:t>
            </w:r>
            <w:r w:rsidR="00956918">
              <w:rPr>
                <w:rFonts w:ascii="Times New Roman" w:hAnsi="Times New Roman"/>
                <w:sz w:val="24"/>
                <w:szCs w:val="24"/>
              </w:rPr>
              <w:t>equal to 10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5FD8" w:rsidRPr="007E3324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The answer will always be larger than </w:t>
            </w:r>
            <w:r w:rsidR="00956918">
              <w:rPr>
                <w:rFonts w:ascii="Times New Roman" w:hAnsi="Times New Roman"/>
                <w:sz w:val="24"/>
                <w:szCs w:val="24"/>
              </w:rPr>
              <w:t>10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75FD8" w:rsidRDefault="00B75FD8" w:rsidP="00956918">
            <w:pPr>
              <w:pStyle w:val="QuestionStyle"/>
            </w:pPr>
            <w:r>
              <w:t xml:space="preserve">              The answer could be smaller or larger than </w:t>
            </w:r>
            <w:r w:rsidR="00956918">
              <w:t>10</w:t>
            </w:r>
            <w:r>
              <w:t>.</w:t>
            </w: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CC63AF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7917FDC8BA6A4B00A9ADD52F9CE4BEB5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CC63AF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CC63AF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5A2A6CC9953D41919711832806CCD3DC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CC63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4354EA0511DE490DA9B03F31F7BD96D1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A634EE" w:rsidP="00CC63AF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C98C7B67FC61465C916D262C91F113A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A634EE" w:rsidP="00CC63AF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Rational Numbers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CC63AF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Default="00891B1B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 parts out of 2</w:t>
            </w:r>
            <w:r w:rsidR="00B75FD8">
              <w:rPr>
                <w:rFonts w:ascii="Times New Roman" w:hAnsi="Times New Roman"/>
                <w:sz w:val="24"/>
                <w:szCs w:val="24"/>
              </w:rPr>
              <w:t xml:space="preserve">0, so  </w:t>
            </w:r>
            <w:r w:rsidRPr="00891B1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89" w:dyaOrig="604" w14:anchorId="1F3B38F9">
                <v:shape id="_x0000_i1102" type="#_x0000_t75" style="width:19.5pt;height:30.75pt" o:ole="">
                  <v:imagedata r:id="rId169" o:title=""/>
                </v:shape>
                <o:OLEObject Type="Embed" ProgID="FXEquation.Equation" ShapeID="_x0000_i1102" DrawAspect="Content" ObjectID="_1556959023" r:id="rId170"/>
              </w:object>
            </w:r>
            <w:r w:rsidR="00B75FD8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91B1B" w:rsidRPr="00891B1B" w:rsidRDefault="00891B1B" w:rsidP="00B75F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91B1B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891B1B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891B1B">
              <w:rPr>
                <w:rFonts w:ascii="Times New Roman" w:hAnsi="Times New Roman"/>
                <w:b/>
                <w:sz w:val="24"/>
                <w:szCs w:val="24"/>
              </w:rPr>
              <w:t xml:space="preserve"> Answer.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Default="00891B1B" w:rsidP="00B75FD8">
            <w:pPr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</w:pPr>
            <w:r w:rsidRPr="00891B1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260" w:dyaOrig="604" w14:anchorId="73985876">
                <v:shape id="_x0000_i1103" type="#_x0000_t75" style="width:63pt;height:30pt" o:ole="">
                  <v:imagedata r:id="rId171" o:title=""/>
                </v:shape>
                <o:OLEObject Type="Embed" ProgID="FXEquation.Equation" ShapeID="_x0000_i1103" DrawAspect="Content" ObjectID="_1556959024" r:id="rId172"/>
              </w:object>
            </w:r>
          </w:p>
          <w:p w:rsidR="00891B1B" w:rsidRPr="00891B1B" w:rsidRDefault="00891B1B" w:rsidP="00B75FD8">
            <w:pPr>
              <w:rPr>
                <w:rFonts w:ascii="Times New Roman" w:hAnsi="Times New Roman"/>
                <w:b/>
                <w:position w:val="-22"/>
                <w:sz w:val="24"/>
                <w:szCs w:val="24"/>
              </w:rPr>
            </w:pPr>
            <w:r w:rsidRPr="00891B1B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>3</w:t>
            </w:r>
            <w:r w:rsidRPr="00891B1B">
              <w:rPr>
                <w:rFonts w:ascii="Times New Roman" w:hAnsi="Times New Roman"/>
                <w:b/>
                <w:position w:val="-22"/>
                <w:sz w:val="24"/>
                <w:szCs w:val="24"/>
                <w:vertAlign w:val="superscript"/>
              </w:rPr>
              <w:t>rd</w:t>
            </w:r>
            <w:r w:rsidRPr="00891B1B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Pr="00891B1B" w:rsidRDefault="00891B1B" w:rsidP="00B75FD8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891B1B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848" w:dyaOrig="604">
                <v:shape id="_x0000_i1104" type="#_x0000_t75" style="width:42pt;height:30.75pt" o:ole="">
                  <v:imagedata r:id="rId173" o:title=""/>
                </v:shape>
                <o:OLEObject Type="Embed" ProgID="FXEquation.Equation" ShapeID="_x0000_i1104" DrawAspect="Content" ObjectID="_1556959025" r:id="rId174"/>
              </w:objec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Pr="000C0171" w:rsidRDefault="000C0171" w:rsidP="00B75FD8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171">
              <w:rPr>
                <w:color w:val="FF0000"/>
                <w:position w:val="-22"/>
              </w:rPr>
              <w:object w:dxaOrig="1598" w:dyaOrig="604">
                <v:shape id="_x0000_i1105" type="#_x0000_t75" style="width:80.25pt;height:30.75pt" o:ole="">
                  <v:imagedata r:id="rId175" o:title=""/>
                </v:shape>
                <o:OLEObject Type="Embed" ProgID="FXEquation.Equation" ShapeID="_x0000_i1105" DrawAspect="Content" ObjectID="_1556959026" r:id="rId176"/>
              </w:object>
            </w:r>
            <w:r w:rsidR="00B75FD8" w:rsidRPr="000C0171">
              <w:rPr>
                <w:rFonts w:ascii="Times New Roman" w:eastAsiaTheme="minorEastAsia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Pr="000C0171" w:rsidRDefault="000C0171" w:rsidP="00B75FD8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171">
              <w:rPr>
                <w:color w:val="FF0000"/>
                <w:position w:val="-22"/>
              </w:rPr>
              <w:object w:dxaOrig="2318" w:dyaOrig="604">
                <v:shape id="_x0000_i1106" type="#_x0000_t75" style="width:116.25pt;height:30.75pt" o:ole="">
                  <v:imagedata r:id="rId177" o:title=""/>
                </v:shape>
                <o:OLEObject Type="Embed" ProgID="FXEquation.Equation" ShapeID="_x0000_i1106" DrawAspect="Content" ObjectID="_1556959027" r:id="rId178"/>
              </w:objec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Pr="000C0171" w:rsidRDefault="000C0171" w:rsidP="00B75FD8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171">
              <w:rPr>
                <w:color w:val="FF0000"/>
                <w:position w:val="-22"/>
              </w:rPr>
              <w:object w:dxaOrig="2558" w:dyaOrig="604">
                <v:shape id="_x0000_i1107" type="#_x0000_t75" style="width:126.75pt;height:30.75pt" o:ole="">
                  <v:imagedata r:id="rId179" o:title=""/>
                </v:shape>
                <o:OLEObject Type="Embed" ProgID="FXEquation.Equation" ShapeID="_x0000_i1107" DrawAspect="Content" ObjectID="_1556959028" r:id="rId180"/>
              </w:objec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Pr="000C0171" w:rsidRDefault="000C0171" w:rsidP="00B75FD8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0C0171">
              <w:rPr>
                <w:color w:val="FF0000"/>
                <w:position w:val="-22"/>
              </w:rPr>
              <w:object w:dxaOrig="2498" w:dyaOrig="604">
                <v:shape id="_x0000_i1108" type="#_x0000_t75" style="width:125.25pt;height:30.75pt" o:ole="">
                  <v:imagedata r:id="rId181" o:title=""/>
                </v:shape>
                <o:OLEObject Type="Embed" ProgID="FXEquation.Equation" ShapeID="_x0000_i1108" DrawAspect="Content" ObjectID="_1556959029" r:id="rId182"/>
              </w:object>
            </w:r>
            <w:r w:rsidR="00B75FD8" w:rsidRPr="000C0171">
              <w:rPr>
                <w:rFonts w:ascii="Times New Roman" w:eastAsiaTheme="minorEastAsia" w:hAnsi="Times New Roman"/>
                <w:position w:val="-22"/>
                <w:sz w:val="24"/>
                <w:szCs w:val="24"/>
              </w:rPr>
              <w:t xml:space="preserve"> 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Pr="000C0171" w:rsidRDefault="000C0171" w:rsidP="00B75FD8">
            <w:pPr>
              <w:rPr>
                <w:color w:val="FF0000"/>
                <w:position w:val="-46"/>
              </w:rPr>
            </w:pPr>
            <w:r w:rsidRPr="000C0171">
              <w:rPr>
                <w:color w:val="FF0000"/>
                <w:position w:val="-46"/>
              </w:rPr>
              <w:object w:dxaOrig="998" w:dyaOrig="664" w14:anchorId="2352ED56">
                <v:shape id="_x0000_i1109" type="#_x0000_t75" style="width:50.25pt;height:33.75pt" o:ole="">
                  <v:imagedata r:id="rId183" o:title=""/>
                </v:shape>
                <o:OLEObject Type="Embed" ProgID="FXEquation.Equation" ShapeID="_x0000_i1109" DrawAspect="Content" ObjectID="_1556959030" r:id="rId184"/>
              </w:objec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Default="000C0171" w:rsidP="00B75FD8">
            <w:pPr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</w:pPr>
            <w:r w:rsidRPr="000C0171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900" w:dyaOrig="824">
                <v:shape id="_x0000_i1110" type="#_x0000_t75" style="width:45pt;height:41.25pt" o:ole="">
                  <v:imagedata r:id="rId185" o:title=""/>
                </v:shape>
                <o:OLEObject Type="Embed" ProgID="FXEquation.Equation" ShapeID="_x0000_i1110" DrawAspect="Content" ObjectID="_1556959031" r:id="rId186"/>
              </w:object>
            </w:r>
          </w:p>
          <w:p w:rsidR="000C0171" w:rsidRPr="00BB26B5" w:rsidRDefault="00BB26B5" w:rsidP="00B75F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B26B5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BB26B5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BB26B5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Pr="00BB26B5" w:rsidRDefault="00B75FD8" w:rsidP="00B75FD8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BB26B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B26B5" w:rsidRPr="00BB26B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848" w:dyaOrig="604">
                <v:shape id="_x0000_i1111" type="#_x0000_t75" style="width:42.75pt;height:30pt" o:ole="">
                  <v:imagedata r:id="rId187" o:title=""/>
                </v:shape>
                <o:OLEObject Type="Embed" ProgID="FXEquation.Equation" ShapeID="_x0000_i1111" DrawAspect="Content" ObjectID="_1556959032" r:id="rId188"/>
              </w:object>
            </w:r>
            <w:r w:rsidR="00BB26B5" w:rsidRPr="00BB26B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B75FD8" w:rsidRDefault="00AC28D3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 w14:anchorId="31B942D4">
                <v:shape id="_x0000_s1238" type="#_x0000_t75" style="position:absolute;margin-left:2.55pt;margin-top:3.45pt;width:430.7pt;height:37.55pt;z-index:251731968;mso-position-vertical-relative:text">
                  <v:imagedata r:id="rId189" o:title="" cropbottom="-1901f"/>
                </v:shape>
                <o:OLEObject Type="Embed" ProgID="FXDraw.Graphic" ShapeID="_x0000_s1238" DrawAspect="Content" ObjectID="_1556959074" r:id="rId190"/>
              </w:objec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B26B5" w:rsidP="00BB26B5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Each division is tenths, so B is  </w:t>
            </w:r>
            <w:r w:rsidRPr="00BB26B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89" w:dyaOrig="604">
                <v:shape id="_x0000_i1113" type="#_x0000_t75" style="width:19.5pt;height:30pt" o:ole="">
                  <v:imagedata r:id="rId191" o:title=""/>
                </v:shape>
                <o:OLEObject Type="Embed" ProgID="FXEquation.Equation" ShapeID="_x0000_i1113" DrawAspect="Content" ObjectID="_1556959033" r:id="rId192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53663B" w:rsidRPr="0053663B" w:rsidRDefault="0053663B" w:rsidP="00BB26B5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53663B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53663B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53663B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Default="00B75FD8" w:rsidP="00B75FD8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B26B5" w:rsidRPr="00BB26B5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1890" w:dyaOrig="604" w14:anchorId="3799369A">
                <v:shape id="_x0000_i1114" type="#_x0000_t75" style="width:94.5pt;height:30pt" o:ole="">
                  <v:imagedata r:id="rId193" o:title=""/>
                </v:shape>
                <o:OLEObject Type="Embed" ProgID="FXEquation.Equation" ShapeID="_x0000_i1114" DrawAspect="Content" ObjectID="_1556959034" r:id="rId194"/>
              </w:object>
            </w:r>
            <w:r w:rsidRPr="00BB26B5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53663B" w:rsidRPr="0053663B" w:rsidRDefault="0053663B" w:rsidP="00B75FD8">
            <w:pPr>
              <w:rPr>
                <w:rFonts w:ascii="Times New Roman" w:hAnsi="Times New Roman"/>
                <w:b/>
                <w:position w:val="-22"/>
                <w:sz w:val="24"/>
                <w:szCs w:val="24"/>
              </w:rPr>
            </w:pPr>
            <w:r w:rsidRPr="0053663B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>4</w:t>
            </w:r>
            <w:r w:rsidRPr="0053663B">
              <w:rPr>
                <w:rFonts w:ascii="Times New Roman" w:hAnsi="Times New Roman"/>
                <w:b/>
                <w:position w:val="-22"/>
                <w:sz w:val="24"/>
                <w:szCs w:val="24"/>
                <w:vertAlign w:val="superscript"/>
              </w:rPr>
              <w:t>th</w:t>
            </w:r>
            <w:r w:rsidRPr="0053663B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Pr="008B548D" w:rsidRDefault="00B75FD8" w:rsidP="00B75FD8">
            <w:pPr>
              <w:rPr>
                <w:rFonts w:ascii="Times New Roman" w:hAnsi="Times New Roman"/>
                <w:position w:val="-12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</w:t>
            </w:r>
            <w:r w:rsidR="008B548D" w:rsidRPr="008B548D">
              <w:rPr>
                <w:rFonts w:ascii="Times New Roman" w:hAnsi="Times New Roman"/>
                <w:color w:val="FF0000"/>
                <w:position w:val="-120"/>
                <w:sz w:val="24"/>
                <w:szCs w:val="24"/>
              </w:rPr>
              <w:object w:dxaOrig="960" w:dyaOrig="1404" w14:anchorId="578D1259">
                <v:shape id="_x0000_i1153" type="#_x0000_t75" style="width:48pt;height:71.25pt" o:ole="">
                  <v:imagedata r:id="rId195" o:title=""/>
                </v:shape>
                <o:OLEObject Type="Embed" ProgID="FXEquation.Equation" ShapeID="_x0000_i1153" DrawAspect="Content" ObjectID="_1556959035" r:id="rId196"/>
              </w:object>
            </w:r>
            <w:r w:rsidRPr="008B548D">
              <w:rPr>
                <w:rFonts w:ascii="Times New Roman" w:hAnsi="Times New Roman"/>
                <w:position w:val="-120"/>
                <w:sz w:val="24"/>
                <w:szCs w:val="24"/>
              </w:rPr>
              <w:t xml:space="preserve"> 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Default="00B75FD8" w:rsidP="00B75FD8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6D734A" w:rsidRPr="001942AC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6D734A" w:rsidRPr="006D734A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18" w:dyaOrig="600">
                <v:shape id="_x0000_i1116" type="#_x0000_t75" style="width:8.25pt;height:23.25pt" o:ole="">
                  <v:imagedata r:id="rId46" o:title=""/>
                </v:shape>
                <o:OLEObject Type="Embed" ProgID="FXEquation.Equation" ShapeID="_x0000_i1116" DrawAspect="Content" ObjectID="_1556959036" r:id="rId197"/>
              </w:object>
            </w:r>
            <w:r w:rsidR="006D734A" w:rsidRPr="001942AC">
              <w:rPr>
                <w:rFonts w:ascii="Times New Roman" w:hAnsi="Times New Roman"/>
                <w:sz w:val="24"/>
                <w:szCs w:val="24"/>
              </w:rPr>
              <w:t xml:space="preserve"> of </w:t>
            </w:r>
            <w:r w:rsidR="006D734A">
              <w:rPr>
                <w:rFonts w:ascii="Times New Roman" w:hAnsi="Times New Roman"/>
                <w:sz w:val="24"/>
                <w:szCs w:val="24"/>
              </w:rPr>
              <w:t>30 kg.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</w:t>
            </w:r>
            <w:r w:rsidR="006D734A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6D734A" w:rsidRPr="006D734A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3016" w:dyaOrig="738">
                <v:shape id="_x0000_i1117" type="#_x0000_t75" style="width:150.75pt;height:36.75pt" o:ole="">
                  <v:imagedata r:id="rId198" o:title=""/>
                </v:shape>
                <o:OLEObject Type="Embed" ProgID="FXEquation.Equation" ShapeID="_x0000_i1117" DrawAspect="Content" ObjectID="_1556959037" r:id="rId199"/>
              </w:object>
            </w:r>
            <w:r w:rsidR="006D734A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Default="00B75FD8" w:rsidP="00B75FD8">
            <w:pPr>
              <w:spacing w:before="120"/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6D734A" w:rsidRPr="006D734A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2356" w:dyaOrig="604" w14:anchorId="5BD37ED1">
                <v:shape id="_x0000_i1118" type="#_x0000_t75" style="width:117pt;height:30.75pt" o:ole="">
                  <v:imagedata r:id="rId200" o:title=""/>
                </v:shape>
                <o:OLEObject Type="Embed" ProgID="FXEquation.Equation" ShapeID="_x0000_i1118" DrawAspect="Content" ObjectID="_1556959038" r:id="rId201"/>
              </w:object>
            </w:r>
            <w:r w:rsidRPr="006D734A">
              <w:rPr>
                <w:rFonts w:ascii="Times New Roman" w:hAnsi="Times New Roman"/>
                <w:position w:val="-22"/>
                <w:sz w:val="24"/>
                <w:szCs w:val="24"/>
              </w:rPr>
              <w:t xml:space="preserve"> </w:t>
            </w:r>
          </w:p>
          <w:p w:rsidR="006D734A" w:rsidRPr="006D734A" w:rsidRDefault="006D734A" w:rsidP="00B75FD8">
            <w:pPr>
              <w:spacing w:before="120"/>
              <w:rPr>
                <w:rFonts w:ascii="Times New Roman" w:hAnsi="Times New Roman"/>
                <w:b/>
                <w:position w:val="-22"/>
                <w:sz w:val="24"/>
                <w:szCs w:val="24"/>
              </w:rPr>
            </w:pPr>
            <w:r w:rsidRPr="006D734A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>4</w:t>
            </w:r>
            <w:r w:rsidRPr="006D734A">
              <w:rPr>
                <w:rFonts w:ascii="Times New Roman" w:hAnsi="Times New Roman"/>
                <w:b/>
                <w:position w:val="-22"/>
                <w:sz w:val="24"/>
                <w:szCs w:val="24"/>
                <w:vertAlign w:val="superscript"/>
              </w:rPr>
              <w:t>th</w:t>
            </w:r>
            <w:r w:rsidRPr="006D734A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 xml:space="preserve"> Answer</w:t>
            </w:r>
          </w:p>
        </w:tc>
      </w:tr>
      <w:tr w:rsidR="006D734A" w:rsidTr="00CC63AF">
        <w:trPr>
          <w:cantSplit/>
        </w:trPr>
        <w:tc>
          <w:tcPr>
            <w:tcW w:w="1134" w:type="dxa"/>
          </w:tcPr>
          <w:p w:rsidR="006D734A" w:rsidRPr="00750A38" w:rsidRDefault="006D734A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6D734A" w:rsidRDefault="006D734A" w:rsidP="00B75FD8">
            <w:pPr>
              <w:rPr>
                <w:noProof/>
                <w:lang w:eastAsia="en-AU"/>
              </w:rPr>
            </w:pPr>
            <w:r w:rsidRPr="006D734A">
              <w:rPr>
                <w:rFonts w:ascii="Times New Roman" w:hAnsi="Times New Roman"/>
                <w:color w:val="FF0000"/>
                <w:position w:val="-94"/>
                <w:sz w:val="24"/>
                <w:szCs w:val="24"/>
              </w:rPr>
              <w:object w:dxaOrig="960" w:dyaOrig="1143">
                <v:shape id="_x0000_i1119" type="#_x0000_t75" style="width:48pt;height:57.75pt" o:ole="">
                  <v:imagedata r:id="rId202" o:title=""/>
                </v:shape>
                <o:OLEObject Type="Embed" ProgID="FXEquation.Equation" ShapeID="_x0000_i1119" DrawAspect="Content" ObjectID="_1556959039" r:id="rId203"/>
              </w:object>
            </w:r>
            <w:r w:rsidRPr="006D734A">
              <w:rPr>
                <w:rFonts w:ascii="Times New Roman" w:hAnsi="Times New Roman"/>
                <w:position w:val="-94"/>
                <w:sz w:val="24"/>
                <w:szCs w:val="24"/>
              </w:rPr>
              <w:t xml:space="preserve"> </w:t>
            </w:r>
          </w:p>
        </w:tc>
      </w:tr>
      <w:tr w:rsidR="00B75FD8" w:rsidTr="005C0019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B75FD8" w:rsidRPr="00EC354A" w:rsidRDefault="00B75FD8" w:rsidP="00B75FD8">
            <w:pPr>
              <w:rPr>
                <w:rFonts w:ascii="Times New Roman" w:hAnsi="Times New Roman"/>
                <w:position w:val="-28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C354A" w:rsidRPr="00EC354A">
              <w:rPr>
                <w:rFonts w:ascii="Times New Roman" w:hAnsi="Times New Roman"/>
                <w:color w:val="FF0000"/>
                <w:position w:val="-28"/>
                <w:sz w:val="24"/>
                <w:szCs w:val="24"/>
              </w:rPr>
              <w:object w:dxaOrig="4612" w:dyaOrig="738" w14:anchorId="5FE0E631">
                <v:shape id="_x0000_i1120" type="#_x0000_t75" style="width:230.25pt;height:36.75pt" o:ole="">
                  <v:imagedata r:id="rId204" o:title=""/>
                </v:shape>
                <o:OLEObject Type="Embed" ProgID="FXEquation.Equation" ShapeID="_x0000_i1120" DrawAspect="Content" ObjectID="_1556959040" r:id="rId205"/>
              </w:object>
            </w:r>
            <w:r w:rsidRPr="00EC354A">
              <w:rPr>
                <w:rFonts w:ascii="Times New Roman" w:hAnsi="Times New Roman"/>
                <w:position w:val="-28"/>
                <w:sz w:val="24"/>
                <w:szCs w:val="24"/>
              </w:rPr>
              <w:t xml:space="preserve"> 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Pr="00EC354A" w:rsidRDefault="00B75FD8" w:rsidP="00B75FD8">
            <w:pPr>
              <w:rPr>
                <w:rFonts w:ascii="Times New Roman" w:hAnsi="Times New Roman"/>
                <w:position w:val="-6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C354A" w:rsidRPr="00EC354A">
              <w:rPr>
                <w:rFonts w:ascii="Times New Roman" w:hAnsi="Times New Roman"/>
                <w:color w:val="FF0000"/>
                <w:position w:val="-66"/>
                <w:sz w:val="24"/>
                <w:szCs w:val="24"/>
              </w:rPr>
              <w:object w:dxaOrig="930" w:dyaOrig="864">
                <v:shape id="_x0000_i1121" type="#_x0000_t75" style="width:46.5pt;height:43.5pt" o:ole="">
                  <v:imagedata r:id="rId206" o:title=""/>
                </v:shape>
                <o:OLEObject Type="Embed" ProgID="FXEquation.Equation" ShapeID="_x0000_i1121" DrawAspect="Content" ObjectID="_1556959041" r:id="rId207"/>
              </w:object>
            </w:r>
            <w:r w:rsidR="00EC354A">
              <w:rPr>
                <w:rFonts w:ascii="Times New Roman" w:hAnsi="Times New Roman"/>
                <w:position w:val="-66"/>
                <w:sz w:val="24"/>
                <w:szCs w:val="24"/>
              </w:rPr>
              <w:t xml:space="preserve"> 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Default="00D36352" w:rsidP="00B75FD8">
            <w:pPr>
              <w:rPr>
                <w:rFonts w:ascii="Times New Roman" w:hAnsi="Times New Roman"/>
                <w:color w:val="FF0000"/>
                <w:position w:val="-78"/>
                <w:sz w:val="24"/>
                <w:szCs w:val="24"/>
              </w:rPr>
            </w:pPr>
            <w:r w:rsidRPr="00D36352">
              <w:rPr>
                <w:rFonts w:ascii="Times New Roman" w:hAnsi="Times New Roman"/>
                <w:color w:val="FF0000"/>
                <w:position w:val="-78"/>
                <w:sz w:val="24"/>
                <w:szCs w:val="24"/>
              </w:rPr>
              <w:object w:dxaOrig="2189" w:dyaOrig="1164" w14:anchorId="736E31D5">
                <v:shape id="_x0000_i1122" type="#_x0000_t75" style="width:109.5pt;height:58.5pt" o:ole="">
                  <v:imagedata r:id="rId208" o:title=""/>
                </v:shape>
                <o:OLEObject Type="Embed" ProgID="FXEquation.Equation" ShapeID="_x0000_i1122" DrawAspect="Content" ObjectID="_1556959042" r:id="rId209"/>
              </w:object>
            </w:r>
          </w:p>
          <w:p w:rsidR="00D36352" w:rsidRPr="00D36352" w:rsidRDefault="00D36352" w:rsidP="00B75F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36352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D36352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D36352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Default="00D36352" w:rsidP="00B75FD8">
            <w:pPr>
              <w:rPr>
                <w:color w:val="FF0000"/>
              </w:rPr>
            </w:pPr>
            <w:r w:rsidRPr="00D36352">
              <w:rPr>
                <w:color w:val="FF0000"/>
                <w:position w:val="-22"/>
              </w:rPr>
              <w:object w:dxaOrig="4402" w:dyaOrig="604">
                <v:shape id="_x0000_i1123" type="#_x0000_t75" style="width:209.25pt;height:28.5pt" o:ole="">
                  <v:imagedata r:id="rId210" o:title=""/>
                </v:shape>
                <o:OLEObject Type="Embed" ProgID="FXEquation.Equation" ShapeID="_x0000_i1123" DrawAspect="Content" ObjectID="_1556959043" r:id="rId211"/>
              </w:object>
            </w:r>
          </w:p>
          <w:p w:rsidR="008B548D" w:rsidRPr="00D36352" w:rsidRDefault="008B548D" w:rsidP="00B75FD8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8B548D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D36352">
              <w:rPr>
                <w:rFonts w:ascii="Times New Roman" w:hAnsi="Times New Roman"/>
                <w:b/>
                <w:sz w:val="24"/>
                <w:szCs w:val="24"/>
              </w:rPr>
              <w:t>Answer</w:t>
            </w:r>
          </w:p>
        </w:tc>
      </w:tr>
      <w:tr w:rsidR="00EC354A" w:rsidTr="00CC63AF">
        <w:trPr>
          <w:cantSplit/>
        </w:trPr>
        <w:tc>
          <w:tcPr>
            <w:tcW w:w="1134" w:type="dxa"/>
          </w:tcPr>
          <w:p w:rsidR="00EC354A" w:rsidRPr="00750A38" w:rsidRDefault="00EC354A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EC354A" w:rsidRPr="009966DD" w:rsidRDefault="009966DD" w:rsidP="00B75FD8">
            <w:pPr>
              <w:rPr>
                <w:color w:val="FF0000"/>
                <w:position w:val="-62"/>
              </w:rPr>
            </w:pPr>
            <w:r w:rsidRPr="009966DD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1109" w:dyaOrig="824">
                <v:shape id="_x0000_i1124" type="#_x0000_t75" style="width:55.5pt;height:41.25pt" o:ole="">
                  <v:imagedata r:id="rId212" o:title=""/>
                </v:shape>
                <o:OLEObject Type="Embed" ProgID="FXEquation.Equation" ShapeID="_x0000_i1124" DrawAspect="Content" ObjectID="_1556959044" r:id="rId213"/>
              </w:objec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Pr="009966DD" w:rsidRDefault="009966DD" w:rsidP="00B75FD8">
            <w:pPr>
              <w:rPr>
                <w:rFonts w:ascii="Times New Roman" w:hAnsi="Times New Roman"/>
                <w:position w:val="-174"/>
                <w:sz w:val="24"/>
                <w:szCs w:val="24"/>
              </w:rPr>
            </w:pPr>
            <w:r w:rsidRPr="009966DD">
              <w:rPr>
                <w:rFonts w:ascii="Times New Roman" w:hAnsi="Times New Roman"/>
                <w:color w:val="FF0000"/>
                <w:position w:val="-174"/>
                <w:sz w:val="24"/>
                <w:szCs w:val="24"/>
              </w:rPr>
              <w:object w:dxaOrig="3518" w:dyaOrig="2185">
                <v:shape id="_x0000_i1125" type="#_x0000_t75" style="width:177pt;height:110.25pt" o:ole="">
                  <v:imagedata r:id="rId214" o:title=""/>
                </v:shape>
                <o:OLEObject Type="Embed" ProgID="FXEquation.Equation" ShapeID="_x0000_i1125" DrawAspect="Content" ObjectID="_1556959045" r:id="rId215"/>
              </w:objec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B75FD8" w:rsidRDefault="009966DD" w:rsidP="00B75FD8">
            <w:pPr>
              <w:rPr>
                <w:rFonts w:ascii="Times New Roman" w:hAnsi="Times New Roman"/>
                <w:color w:val="FF0000"/>
                <w:position w:val="-148"/>
                <w:sz w:val="24"/>
                <w:szCs w:val="24"/>
              </w:rPr>
            </w:pPr>
            <w:r w:rsidRPr="009966DD">
              <w:rPr>
                <w:rFonts w:ascii="Times New Roman" w:hAnsi="Times New Roman"/>
                <w:color w:val="FF0000"/>
                <w:position w:val="-148"/>
                <w:sz w:val="24"/>
                <w:szCs w:val="24"/>
              </w:rPr>
              <w:object w:dxaOrig="3112" w:dyaOrig="1926">
                <v:shape id="_x0000_i1126" type="#_x0000_t75" style="width:155.25pt;height:96.75pt" o:ole="">
                  <v:imagedata r:id="rId216" o:title=""/>
                </v:shape>
                <o:OLEObject Type="Embed" ProgID="FXEquation.Equation" ShapeID="_x0000_i1126" DrawAspect="Content" ObjectID="_1556959046" r:id="rId217"/>
              </w:object>
            </w:r>
          </w:p>
          <w:p w:rsidR="005A4200" w:rsidRPr="005A4200" w:rsidRDefault="005A4200" w:rsidP="00B75F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5A4200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5A4200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5A4200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B75FD8" w:rsidTr="005C0019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B75FD8" w:rsidRPr="005A4200" w:rsidRDefault="00B75FD8" w:rsidP="005A4200">
            <w:pPr>
              <w:rPr>
                <w:rFonts w:asciiTheme="majorHAnsi" w:hAnsiTheme="majorHAnsi"/>
                <w:position w:val="-240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5A4200">
              <w:rPr>
                <w:rFonts w:asciiTheme="majorHAnsi" w:hAnsiTheme="majorHAnsi"/>
                <w:color w:val="FF0000"/>
                <w:sz w:val="24"/>
                <w:szCs w:val="24"/>
              </w:rPr>
              <w:t xml:space="preserve"> </w:t>
            </w:r>
            <w:r w:rsidR="005A4200" w:rsidRPr="005A4200">
              <w:rPr>
                <w:rFonts w:asciiTheme="majorHAnsi" w:hAnsiTheme="majorHAnsi"/>
                <w:color w:val="FF0000"/>
                <w:position w:val="-240"/>
                <w:sz w:val="24"/>
                <w:szCs w:val="24"/>
              </w:rPr>
              <w:object w:dxaOrig="4042" w:dyaOrig="2784">
                <v:shape id="_x0000_i1127" type="#_x0000_t75" style="width:201.75pt;height:139.5pt" o:ole="">
                  <v:imagedata r:id="rId218" o:title=""/>
                </v:shape>
                <o:OLEObject Type="Embed" ProgID="FXEquation.Equation" ShapeID="_x0000_i1127" DrawAspect="Content" ObjectID="_1556959047" r:id="rId219"/>
              </w:object>
            </w:r>
            <w:r w:rsidR="005A4200" w:rsidRPr="005A4200">
              <w:rPr>
                <w:rFonts w:asciiTheme="majorHAnsi" w:hAnsiTheme="majorHAnsi"/>
                <w:color w:val="FF0000"/>
                <w:position w:val="-240"/>
                <w:sz w:val="24"/>
                <w:szCs w:val="24"/>
              </w:rPr>
              <w:t xml:space="preserve"> </w:t>
            </w:r>
          </w:p>
        </w:tc>
      </w:tr>
      <w:tr w:rsidR="00B75FD8" w:rsidTr="005C0019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</w:tcPr>
          <w:p w:rsidR="00B75FD8" w:rsidRPr="00FD47A4" w:rsidRDefault="00B75FD8" w:rsidP="00B75FD8">
            <w:pPr>
              <w:rPr>
                <w:rFonts w:asciiTheme="majorHAnsi" w:hAnsiTheme="majorHAnsi"/>
                <w:position w:val="-68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FD47A4" w:rsidRPr="00FD47A4">
              <w:rPr>
                <w:rFonts w:asciiTheme="majorHAnsi" w:hAnsiTheme="majorHAnsi"/>
                <w:color w:val="FF0000"/>
                <w:position w:val="-68"/>
                <w:sz w:val="24"/>
                <w:szCs w:val="24"/>
              </w:rPr>
              <w:object w:dxaOrig="4328" w:dyaOrig="888" w14:anchorId="54A2E6B4">
                <v:shape id="_x0000_i1128" type="#_x0000_t75" style="width:216.75pt;height:44.25pt" o:ole="">
                  <v:imagedata r:id="rId220" o:title=""/>
                </v:shape>
                <o:OLEObject Type="Embed" ProgID="FXEquation.Equation" ShapeID="_x0000_i1128" DrawAspect="Content" ObjectID="_1556959048" r:id="rId221"/>
              </w:object>
            </w:r>
            <w:r w:rsidRPr="00FD47A4">
              <w:rPr>
                <w:rFonts w:asciiTheme="majorHAnsi" w:hAnsiTheme="majorHAnsi"/>
                <w:position w:val="-68"/>
                <w:sz w:val="24"/>
                <w:szCs w:val="24"/>
              </w:rPr>
              <w:t xml:space="preserve"> </w: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CC63AF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CC63AF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2A5B9BEFF7954FFBB51C25E1DC358614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DD6890" w:rsidRPr="005615AC" w:rsidRDefault="00DD6890" w:rsidP="00CC63AF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CC63AF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BE04B63620AC40248C794BB7777CCC9E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6A141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CC63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48875079BD244FED9D6E5F5004EB2E3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A634EE" w:rsidP="00CC63AF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DEA7975A46AD4C1E9BA11EBD527D94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A634EE" w:rsidP="00CC63AF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Rational Numbers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CC63AF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CC63AF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CC63AF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Default="00AC28D3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40" type="#_x0000_t75" style="position:absolute;margin-left:7.55pt;margin-top:1.25pt;width:242.85pt;height:131.5pt;z-index:251742208;mso-position-horizontal-relative:text;mso-position-vertical-relative:text">
                  <v:imagedata r:id="rId222" o:title=""/>
                </v:shape>
                <o:OLEObject Type="Embed" ProgID="FXDraw.Graphic" ShapeID="_x0000_s1240" DrawAspect="Content" ObjectID="_1556959075" r:id="rId223"/>
              </w:object>
            </w:r>
          </w:p>
          <w:p w:rsidR="00B75FD8" w:rsidRDefault="00B75FD8" w:rsidP="00B75FD8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</w:p>
          <w:p w:rsidR="00B75FD8" w:rsidRDefault="00B75FD8" w:rsidP="00B75FD8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spacing w:before="120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A5085" w:rsidRDefault="00BA5085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A5085" w:rsidRPr="00A254FC" w:rsidRDefault="00BA5085" w:rsidP="00B75FD8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Default="00D653F6" w:rsidP="00D653F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0.0298 =</w:t>
            </w:r>
            <w:r w:rsidRPr="00D653F6">
              <w:rPr>
                <w:rFonts w:ascii="Times New Roman" w:hAnsi="Times New Roman"/>
                <w:b/>
                <w:sz w:val="24"/>
                <w:szCs w:val="24"/>
              </w:rPr>
              <w:t xml:space="preserve"> 0.03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(nearest 100</w:t>
            </w:r>
            <w:r w:rsidRPr="00D653F6">
              <w:rPr>
                <w:rFonts w:ascii="Times New Roman" w:hAnsi="Times New Roman"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) 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Default="00AC28D3" w:rsidP="00B75F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40" w:dyaOrig="1440">
                <v:shape id="_x0000_s1242" type="#_x0000_t75" style="position:absolute;left:0;text-align:left;margin-left:4.7pt;margin-top:10.8pt;width:434.6pt;height:107.35pt;z-index:251744256;mso-position-horizontal-relative:text;mso-position-vertical-relative:text">
                  <v:imagedata r:id="rId224" o:title=""/>
                </v:shape>
                <o:OLEObject Type="Embed" ProgID="FXDraw.Graphic" ShapeID="_x0000_s1242" DrawAspect="Content" ObjectID="_1556959076" r:id="rId225"/>
              </w:object>
            </w:r>
          </w:p>
          <w:p w:rsidR="00B75FD8" w:rsidRDefault="00B75FD8" w:rsidP="00B75F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75FD8" w:rsidRDefault="00B75FD8" w:rsidP="00B75FD8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Pr="00EF51B4" w:rsidRDefault="00B75FD8" w:rsidP="00B75FD8">
            <w:pPr>
              <w:rPr>
                <w:position w:val="-34"/>
              </w:rPr>
            </w:pPr>
            <w:r>
              <w:t xml:space="preserve"> </w:t>
            </w:r>
            <w:r w:rsidR="00EF51B4" w:rsidRPr="00EF51B4">
              <w:rPr>
                <w:color w:val="FF0000"/>
                <w:position w:val="-34"/>
              </w:rPr>
              <w:object w:dxaOrig="3098" w:dyaOrig="544" w14:anchorId="20537AFA">
                <v:shape id="_x0000_i1131" type="#_x0000_t75" style="width:153pt;height:27pt" o:ole="">
                  <v:imagedata r:id="rId226" o:title=""/>
                </v:shape>
                <o:OLEObject Type="Embed" ProgID="FXEquation.Equation" ShapeID="_x0000_i1131" DrawAspect="Content" ObjectID="_1556959049" r:id="rId227"/>
              </w:object>
            </w:r>
            <w:r w:rsidRPr="00EF51B4">
              <w:rPr>
                <w:position w:val="-34"/>
              </w:rPr>
              <w:t xml:space="preserve"> 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Pr="00EF51B4" w:rsidRDefault="00EF51B4" w:rsidP="00B75FD8">
            <w:pPr>
              <w:rPr>
                <w:rFonts w:ascii="Times New Roman" w:hAnsi="Times New Roman"/>
                <w:position w:val="-118"/>
                <w:sz w:val="24"/>
                <w:szCs w:val="24"/>
              </w:rPr>
            </w:pPr>
            <w:r w:rsidRPr="00EF51B4">
              <w:rPr>
                <w:rFonts w:ascii="Times New Roman" w:hAnsi="Times New Roman"/>
                <w:color w:val="FF0000"/>
                <w:position w:val="-118"/>
                <w:sz w:val="24"/>
                <w:szCs w:val="24"/>
              </w:rPr>
              <w:object w:dxaOrig="2490" w:dyaOrig="1564" w14:anchorId="77669E90">
                <v:shape id="_x0000_i1132" type="#_x0000_t75" style="width:124.5pt;height:78pt" o:ole="">
                  <v:imagedata r:id="rId228" o:title=""/>
                </v:shape>
                <o:OLEObject Type="Embed" ProgID="FXEquation.Equation" ShapeID="_x0000_i1132" DrawAspect="Content" ObjectID="_1556959050" r:id="rId229"/>
              </w:objec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Pr="00EF51B4" w:rsidRDefault="00EF51B4" w:rsidP="00B75FD8">
            <w:pPr>
              <w:rPr>
                <w:rFonts w:ascii="Times New Roman" w:hAnsi="Times New Roman"/>
                <w:position w:val="-22"/>
                <w:sz w:val="24"/>
                <w:szCs w:val="24"/>
              </w:rPr>
            </w:pPr>
            <w:r w:rsidRPr="00EF51B4">
              <w:rPr>
                <w:rFonts w:ascii="Times New Roman" w:hAnsi="Times New Roman"/>
                <w:position w:val="-22"/>
                <w:sz w:val="24"/>
                <w:szCs w:val="24"/>
              </w:rPr>
              <w:object w:dxaOrig="1867" w:dyaOrig="604" w14:anchorId="7B569D7D">
                <v:shape id="_x0000_i1133" type="#_x0000_t75" style="width:93pt;height:30pt" o:ole="">
                  <v:imagedata r:id="rId230" o:title=""/>
                </v:shape>
                <o:OLEObject Type="Embed" ProgID="FXEquation.Equation" ShapeID="_x0000_i1133" DrawAspect="Content" ObjectID="_1556959051" r:id="rId231"/>
              </w:object>
            </w:r>
          </w:p>
          <w:p w:rsidR="00EF51B4" w:rsidRPr="00EF51B4" w:rsidRDefault="00EF51B4" w:rsidP="00B75FD8">
            <w:pPr>
              <w:rPr>
                <w:rFonts w:ascii="Times New Roman" w:hAnsi="Times New Roman"/>
                <w:b/>
                <w:position w:val="-22"/>
                <w:sz w:val="24"/>
                <w:szCs w:val="24"/>
              </w:rPr>
            </w:pPr>
            <w:r w:rsidRPr="00EF51B4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>3</w:t>
            </w:r>
            <w:r w:rsidRPr="00EF51B4">
              <w:rPr>
                <w:rFonts w:ascii="Times New Roman" w:hAnsi="Times New Roman"/>
                <w:b/>
                <w:position w:val="-22"/>
                <w:sz w:val="24"/>
                <w:szCs w:val="24"/>
                <w:vertAlign w:val="superscript"/>
              </w:rPr>
              <w:t>rd</w:t>
            </w:r>
            <w:r w:rsidRPr="00EF51B4">
              <w:rPr>
                <w:rFonts w:ascii="Times New Roman" w:hAnsi="Times New Roman"/>
                <w:b/>
                <w:position w:val="-22"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Pr="00EF51B4" w:rsidRDefault="00EF51B4" w:rsidP="00EF51B4">
            <w:pPr>
              <w:rPr>
                <w:rFonts w:ascii="Times New Roman" w:hAnsi="Times New Roman"/>
                <w:sz w:val="24"/>
                <w:szCs w:val="24"/>
              </w:rPr>
            </w:pPr>
            <w:r w:rsidRPr="00EF51B4">
              <w:rPr>
                <w:rFonts w:ascii="Times New Roman" w:hAnsi="Times New Roman"/>
                <w:sz w:val="24"/>
                <w:szCs w:val="24"/>
              </w:rPr>
              <w:t>In the number 16.481</w:t>
            </w:r>
            <w:r w:rsidR="00B75FD8" w:rsidRPr="00EF51B4">
              <w:rPr>
                <w:rFonts w:ascii="Times New Roman" w:hAnsi="Times New Roman"/>
                <w:sz w:val="24"/>
                <w:szCs w:val="24"/>
              </w:rPr>
              <w:t xml:space="preserve">, the 8 is in the </w:t>
            </w:r>
            <w:r w:rsidRPr="00EF51B4">
              <w:rPr>
                <w:rFonts w:ascii="Times New Roman" w:hAnsi="Times New Roman"/>
                <w:sz w:val="24"/>
                <w:szCs w:val="24"/>
              </w:rPr>
              <w:t>2</w:t>
            </w:r>
            <w:r w:rsidRPr="00EF51B4">
              <w:rPr>
                <w:rFonts w:ascii="Times New Roman" w:hAnsi="Times New Roman"/>
                <w:sz w:val="24"/>
                <w:szCs w:val="24"/>
                <w:vertAlign w:val="superscript"/>
              </w:rPr>
              <w:t>nd</w:t>
            </w:r>
            <w:r w:rsidRPr="00EF51B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75FD8" w:rsidRPr="00EF51B4">
              <w:rPr>
                <w:rFonts w:ascii="Times New Roman" w:hAnsi="Times New Roman"/>
                <w:sz w:val="24"/>
                <w:szCs w:val="24"/>
              </w:rPr>
              <w:t xml:space="preserve">decimal place which is </w:t>
            </w:r>
            <w:r w:rsidRPr="00EF51B4">
              <w:rPr>
                <w:rFonts w:ascii="Times New Roman" w:hAnsi="Times New Roman"/>
                <w:sz w:val="24"/>
                <w:szCs w:val="24"/>
              </w:rPr>
              <w:t>hundre</w:t>
            </w:r>
            <w:r w:rsidR="00B75FD8" w:rsidRPr="00EF51B4">
              <w:rPr>
                <w:rFonts w:ascii="Times New Roman" w:hAnsi="Times New Roman"/>
                <w:sz w:val="24"/>
                <w:szCs w:val="24"/>
              </w:rPr>
              <w:t>dths</w:t>
            </w:r>
          </w:p>
          <w:p w:rsidR="00EF51B4" w:rsidRPr="00EF51B4" w:rsidRDefault="00EF51B4" w:rsidP="00EF51B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EF51B4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EF51B4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EF51B4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Default="0022366C" w:rsidP="00B75FD8">
            <w:pPr>
              <w:rPr>
                <w:rFonts w:ascii="Times New Roman" w:hAnsi="Times New Roman"/>
                <w:color w:val="FF0000"/>
                <w:position w:val="-116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22366C">
              <w:rPr>
                <w:rFonts w:ascii="Times New Roman" w:hAnsi="Times New Roman"/>
                <w:color w:val="FF0000"/>
                <w:position w:val="-116"/>
                <w:sz w:val="24"/>
                <w:szCs w:val="24"/>
              </w:rPr>
              <w:object w:dxaOrig="3480" w:dyaOrig="1540">
                <v:shape id="_x0000_i1134" type="#_x0000_t75" style="width:174pt;height:77.25pt" o:ole="">
                  <v:imagedata r:id="rId232" o:title=""/>
                </v:shape>
                <o:OLEObject Type="Embed" ProgID="FXEquation.Equation" ShapeID="_x0000_i1134" DrawAspect="Content" ObjectID="_1556959052" r:id="rId233"/>
              </w:object>
            </w:r>
            <w:r w:rsidRPr="0022366C">
              <w:rPr>
                <w:rFonts w:ascii="Times New Roman" w:hAnsi="Times New Roman"/>
                <w:color w:val="FF0000"/>
                <w:position w:val="-116"/>
                <w:sz w:val="24"/>
                <w:szCs w:val="24"/>
              </w:rPr>
              <w:t xml:space="preserve"> </w:t>
            </w:r>
          </w:p>
          <w:p w:rsidR="0022366C" w:rsidRPr="0022366C" w:rsidRDefault="0022366C" w:rsidP="00B75F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22366C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22366C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22366C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Default="0022366C" w:rsidP="00B75FD8">
            <w:pPr>
              <w:rPr>
                <w:rFonts w:ascii="Times New Roman" w:hAnsi="Times New Roman"/>
                <w:position w:val="-136"/>
                <w:sz w:val="24"/>
                <w:szCs w:val="24"/>
              </w:rPr>
            </w:pPr>
            <w:r w:rsidRPr="0022366C">
              <w:rPr>
                <w:rFonts w:ascii="Times New Roman" w:hAnsi="Times New Roman"/>
                <w:color w:val="FF0000"/>
                <w:position w:val="-136"/>
                <w:sz w:val="24"/>
                <w:szCs w:val="24"/>
              </w:rPr>
              <w:object w:dxaOrig="2730" w:dyaOrig="1744">
                <v:shape id="_x0000_i1135" type="#_x0000_t75" style="width:136.5pt;height:88.5pt" o:ole="">
                  <v:imagedata r:id="rId234" o:title=""/>
                </v:shape>
                <o:OLEObject Type="Embed" ProgID="FXEquation.Equation" ShapeID="_x0000_i1135" DrawAspect="Content" ObjectID="_1556959053" r:id="rId235"/>
              </w:object>
            </w:r>
            <w:r w:rsidRPr="0022366C">
              <w:rPr>
                <w:rFonts w:ascii="Times New Roman" w:hAnsi="Times New Roman"/>
                <w:position w:val="-136"/>
                <w:sz w:val="24"/>
                <w:szCs w:val="24"/>
              </w:rPr>
              <w:t xml:space="preserve">  </w:t>
            </w:r>
          </w:p>
          <w:p w:rsidR="00080CC3" w:rsidRPr="00080CC3" w:rsidRDefault="00080CC3" w:rsidP="00B75F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80CC3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080CC3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080CC3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Pr="00080CC3" w:rsidRDefault="00080CC3" w:rsidP="00B75FD8">
            <w:pPr>
              <w:rPr>
                <w:rFonts w:ascii="Times New Roman" w:hAnsi="Times New Roman"/>
                <w:position w:val="-108"/>
                <w:sz w:val="24"/>
                <w:szCs w:val="24"/>
              </w:rPr>
            </w:pPr>
            <w:r w:rsidRPr="00080CC3">
              <w:rPr>
                <w:color w:val="FF0000"/>
                <w:position w:val="-108"/>
              </w:rPr>
              <w:object w:dxaOrig="5130" w:dyaOrig="1464">
                <v:shape id="_x0000_i1136" type="#_x0000_t75" style="width:257.25pt;height:73.5pt" o:ole="">
                  <v:imagedata r:id="rId236" o:title=""/>
                </v:shape>
                <o:OLEObject Type="Embed" ProgID="FXEquation.Equation" ShapeID="_x0000_i1136" DrawAspect="Content" ObjectID="_1556959054" r:id="rId237"/>
              </w:objec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Pr="00166212" w:rsidRDefault="00080CC3" w:rsidP="00080CC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166212">
              <w:rPr>
                <w:rFonts w:ascii="Times New Roman" w:hAnsi="Times New Roman"/>
                <w:b/>
                <w:sz w:val="24"/>
                <w:szCs w:val="24"/>
              </w:rPr>
              <w:t>4.52,    4.25,   0.25,   0.155,    0.15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Pr="00166212" w:rsidRDefault="00166212" w:rsidP="00B75FD8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66212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932" w:dyaOrig="308">
                <v:shape id="_x0000_i1137" type="#_x0000_t75" style="width:146.25pt;height:15.75pt" o:ole="">
                  <v:imagedata r:id="rId238" o:title=""/>
                </v:shape>
                <o:OLEObject Type="Embed" ProgID="FXEquation.Equation" ShapeID="_x0000_i1137" DrawAspect="Content" ObjectID="_1556959055" r:id="rId239"/>
              </w:object>
            </w:r>
            <w:r w:rsidRPr="00166212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B75FD8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Fraction =  </w:t>
            </w:r>
            <w:r w:rsidR="00166212" w:rsidRPr="00166212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848" w:dyaOrig="604" w14:anchorId="1F275D84">
                <v:shape id="_x0000_i1138" type="#_x0000_t75" style="width:42.75pt;height:30pt" o:ole="">
                  <v:imagedata r:id="rId240" o:title=""/>
                </v:shape>
                <o:OLEObject Type="Embed" ProgID="FXEquation.Equation" ShapeID="_x0000_i1138" DrawAspect="Content" ObjectID="_1556959056" r:id="rId24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Pr="00A254FC" w:rsidRDefault="00B75FD8" w:rsidP="00B75FD8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a)       </w:t>
            </w:r>
            <w:r w:rsidR="00290CA2" w:rsidRPr="00290CA2">
              <w:rPr>
                <w:rFonts w:ascii="Times New Roman" w:hAnsi="Times New Roman"/>
                <w:color w:val="FF0000"/>
                <w:position w:val="-78"/>
                <w:sz w:val="24"/>
                <w:szCs w:val="24"/>
              </w:rPr>
              <w:object w:dxaOrig="1096" w:dyaOrig="1164">
                <v:shape id="_x0000_i1139" type="#_x0000_t75" style="width:54.75pt;height:59.25pt" o:ole="">
                  <v:imagedata r:id="rId242" o:title=""/>
                </v:shape>
                <o:OLEObject Type="Embed" ProgID="FXEquation.Equation" ShapeID="_x0000_i1139" DrawAspect="Content" ObjectID="_1556959057" r:id="rId24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b)      </w:t>
            </w:r>
            <w:r w:rsidR="00290CA2" w:rsidRPr="00290CA2">
              <w:rPr>
                <w:rFonts w:ascii="Times New Roman" w:hAnsi="Times New Roman"/>
                <w:color w:val="FF0000"/>
                <w:position w:val="-78"/>
                <w:sz w:val="24"/>
                <w:szCs w:val="24"/>
              </w:rPr>
              <w:object w:dxaOrig="1216" w:dyaOrig="1164">
                <v:shape id="_x0000_i1140" type="#_x0000_t75" style="width:60.75pt;height:59.25pt" o:ole="">
                  <v:imagedata r:id="rId244" o:title=""/>
                </v:shape>
                <o:OLEObject Type="Embed" ProgID="FXEquation.Equation" ShapeID="_x0000_i1140" DrawAspect="Content" ObjectID="_1556959058" r:id="rId245"/>
              </w:objec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Pr="005B53A8" w:rsidRDefault="00B75FD8" w:rsidP="00B75FD8">
            <w:pPr>
              <w:rPr>
                <w:rFonts w:ascii="Times New Roman" w:hAnsi="Times New Roman"/>
                <w:position w:val="-120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411AA64A" wp14:editId="366A2BD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676275</wp:posOffset>
                      </wp:positionV>
                      <wp:extent cx="395605" cy="0"/>
                      <wp:effectExtent l="0" t="0" r="23495" b="19050"/>
                      <wp:wrapNone/>
                      <wp:docPr id="87" name="Straight Connecto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56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BF9021" id="Straight Connector 87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53.25pt" to="31.1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" strokecolor="black [3213]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5B53A8" w:rsidRPr="005B53A8">
              <w:rPr>
                <w:rFonts w:ascii="Times New Roman" w:hAnsi="Times New Roman"/>
                <w:color w:val="FF0000"/>
                <w:position w:val="-120"/>
                <w:sz w:val="24"/>
                <w:szCs w:val="24"/>
              </w:rPr>
              <w:object w:dxaOrig="1020" w:dyaOrig="1404" w14:anchorId="109B214E">
                <v:shape id="_x0000_i1141" type="#_x0000_t75" style="width:51pt;height:70.5pt" o:ole="">
                  <v:imagedata r:id="rId246" o:title=""/>
                </v:shape>
                <o:OLEObject Type="Embed" ProgID="FXEquation.Equation" ShapeID="_x0000_i1141" DrawAspect="Content" ObjectID="_1556959059" r:id="rId247"/>
              </w:object>
            </w:r>
            <w:r w:rsidRPr="005B53A8">
              <w:rPr>
                <w:rFonts w:ascii="Times New Roman" w:hAnsi="Times New Roman"/>
                <w:position w:val="-120"/>
                <w:sz w:val="24"/>
                <w:szCs w:val="24"/>
              </w:rPr>
              <w:t xml:space="preserve"> 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Default="005B53A8" w:rsidP="00B75FD8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 w:rsidRPr="005B53A8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5602" w:dyaOrig="308">
                <v:shape id="_x0000_i1142" type="#_x0000_t75" style="width:279.75pt;height:15.75pt" o:ole="">
                  <v:imagedata r:id="rId248" o:title=""/>
                </v:shape>
                <o:OLEObject Type="Embed" ProgID="FXEquation.Equation" ShapeID="_x0000_i1142" DrawAspect="Content" ObjectID="_1556959060" r:id="rId249"/>
              </w:object>
            </w:r>
          </w:p>
          <w:p w:rsidR="005B53A8" w:rsidRPr="005B53A8" w:rsidRDefault="005B53A8" w:rsidP="00B75FD8">
            <w:pPr>
              <w:rPr>
                <w:rFonts w:ascii="Times New Roman" w:hAnsi="Times New Roman"/>
                <w:b/>
                <w:position w:val="-10"/>
                <w:sz w:val="24"/>
                <w:szCs w:val="24"/>
              </w:rPr>
            </w:pPr>
            <w:r w:rsidRPr="005B53A8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</w:rPr>
              <w:t>3</w:t>
            </w:r>
            <w:r w:rsidRPr="005B53A8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  <w:vertAlign w:val="superscript"/>
              </w:rPr>
              <w:t>rd</w:t>
            </w:r>
            <w:r w:rsidRPr="005B53A8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Default="00B75FD8" w:rsidP="00B75FD8">
            <w:pPr>
              <w:rPr>
                <w:rFonts w:ascii="Times New Roman" w:hAnsi="Times New Roman"/>
                <w:position w:val="-40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9F7300">
              <w:rPr>
                <w:rFonts w:ascii="Times New Roman" w:hAnsi="Times New Roman"/>
                <w:color w:val="FF0000"/>
                <w:position w:val="-40"/>
                <w:sz w:val="24"/>
                <w:szCs w:val="24"/>
              </w:rPr>
              <w:object w:dxaOrig="1448" w:dyaOrig="674" w14:anchorId="069D0A1F">
                <v:shape id="_x0000_i1143" type="#_x0000_t75" style="width:72.75pt;height:33.75pt" o:ole="">
                  <v:imagedata r:id="rId250" o:title=""/>
                </v:shape>
                <o:OLEObject Type="Embed" ProgID="FXEquation.Equation" ShapeID="_x0000_i1143" DrawAspect="Content" ObjectID="_1556959061" r:id="rId251"/>
              </w:object>
            </w:r>
            <w:r>
              <w:rPr>
                <w:rFonts w:ascii="Times New Roman" w:hAnsi="Times New Roman"/>
                <w:position w:val="-40"/>
                <w:sz w:val="24"/>
                <w:szCs w:val="24"/>
              </w:rPr>
              <w:t xml:space="preserve"> </w:t>
            </w:r>
          </w:p>
        </w:tc>
      </w:tr>
      <w:tr w:rsidR="00B75FD8" w:rsidTr="00BF6FD8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B75FD8" w:rsidRPr="00BD4D54" w:rsidRDefault="009F7300" w:rsidP="00B75FD8">
            <w:pPr>
              <w:rPr>
                <w:rFonts w:ascii="Times New Roman" w:hAnsi="Times New Roman"/>
                <w:position w:val="-32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position w:val="-32"/>
                <w:sz w:val="24"/>
                <w:szCs w:val="24"/>
              </w:rPr>
              <w:object w:dxaOrig="4540" w:dyaOrig="1128" w14:anchorId="19DC05DB">
                <v:shape id="_x0000_i1144" type="#_x0000_t75" style="width:227.25pt;height:56.25pt" o:ole="">
                  <v:imagedata r:id="rId252" o:title=""/>
                </v:shape>
                <o:OLEObject Type="Embed" ProgID="FXEquation.Equation" ShapeID="_x0000_i1144" DrawAspect="Content" ObjectID="_1556959062" r:id="rId253"/>
              </w:object>
            </w:r>
            <w:r w:rsidR="00B75FD8" w:rsidRPr="00BD4D54">
              <w:rPr>
                <w:rFonts w:ascii="Times New Roman" w:hAnsi="Times New Roman"/>
                <w:position w:val="-32"/>
                <w:sz w:val="24"/>
                <w:szCs w:val="24"/>
              </w:rPr>
              <w:t xml:space="preserve"> </w:t>
            </w:r>
          </w:p>
        </w:tc>
      </w:tr>
      <w:tr w:rsidR="00B75FD8" w:rsidTr="00BF6FD8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B75FD8" w:rsidRDefault="00340B15" w:rsidP="00B75FD8">
            <w:pPr>
              <w:rPr>
                <w:rFonts w:ascii="Times New Roman" w:hAnsi="Times New Roman"/>
                <w:position w:val="-62"/>
                <w:sz w:val="24"/>
                <w:szCs w:val="24"/>
              </w:rPr>
            </w:pPr>
            <w:r w:rsidRPr="00340B15">
              <w:rPr>
                <w:rFonts w:ascii="Times New Roman" w:hAnsi="Times New Roman"/>
                <w:color w:val="FF0000"/>
                <w:position w:val="-62"/>
                <w:sz w:val="24"/>
                <w:szCs w:val="24"/>
              </w:rPr>
              <w:object w:dxaOrig="5498" w:dyaOrig="828" w14:anchorId="341430F6">
                <v:shape id="_x0000_i1145" type="#_x0000_t75" style="width:275.25pt;height:41.25pt" o:ole="">
                  <v:imagedata r:id="rId254" o:title=""/>
                </v:shape>
                <o:OLEObject Type="Embed" ProgID="FXEquation.Equation" ShapeID="_x0000_i1145" DrawAspect="Content" ObjectID="_1556959063" r:id="rId255"/>
              </w:object>
            </w:r>
            <w:r w:rsidR="00B75FD8" w:rsidRPr="00340B15">
              <w:rPr>
                <w:rFonts w:ascii="Times New Roman" w:hAnsi="Times New Roman"/>
                <w:position w:val="-62"/>
                <w:sz w:val="24"/>
                <w:szCs w:val="24"/>
              </w:rPr>
              <w:t xml:space="preserve"> </w:t>
            </w:r>
          </w:p>
          <w:p w:rsidR="00340B15" w:rsidRPr="00340B15" w:rsidRDefault="00340B15" w:rsidP="00B75FD8">
            <w:pPr>
              <w:rPr>
                <w:rFonts w:ascii="Times New Roman" w:hAnsi="Times New Roman"/>
                <w:b/>
                <w:position w:val="-62"/>
                <w:sz w:val="24"/>
                <w:szCs w:val="24"/>
              </w:rPr>
            </w:pPr>
            <w:r w:rsidRPr="00340B15">
              <w:rPr>
                <w:rFonts w:ascii="Times New Roman" w:hAnsi="Times New Roman"/>
                <w:b/>
                <w:position w:val="-62"/>
                <w:sz w:val="24"/>
                <w:szCs w:val="24"/>
              </w:rPr>
              <w:t>4</w:t>
            </w:r>
            <w:r w:rsidRPr="00340B15">
              <w:rPr>
                <w:rFonts w:ascii="Times New Roman" w:hAnsi="Times New Roman"/>
                <w:b/>
                <w:position w:val="-62"/>
                <w:sz w:val="24"/>
                <w:szCs w:val="24"/>
                <w:vertAlign w:val="superscript"/>
              </w:rPr>
              <w:t>th</w:t>
            </w:r>
            <w:r w:rsidRPr="00340B15">
              <w:rPr>
                <w:rFonts w:ascii="Times New Roman" w:hAnsi="Times New Roman"/>
                <w:b/>
                <w:position w:val="-62"/>
                <w:sz w:val="24"/>
                <w:szCs w:val="24"/>
              </w:rPr>
              <w:t xml:space="preserve"> Answer</w:t>
            </w:r>
          </w:p>
        </w:tc>
      </w:tr>
      <w:tr w:rsidR="00B75FD8" w:rsidTr="00BF6FD8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B75FD8" w:rsidRPr="008527E6" w:rsidRDefault="008527E6" w:rsidP="00B75FD8">
            <w:pPr>
              <w:rPr>
                <w:rFonts w:ascii="Times New Roman" w:hAnsi="Times New Roman"/>
                <w:position w:val="-38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8527E6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object w:dxaOrig="5622" w:dyaOrig="588">
                <v:shape id="_x0000_i1146" type="#_x0000_t75" style="width:281.25pt;height:29.25pt" o:ole="">
                  <v:imagedata r:id="rId256" o:title=""/>
                </v:shape>
                <o:OLEObject Type="Embed" ProgID="FXEquation.Equation" ShapeID="_x0000_i1146" DrawAspect="Content" ObjectID="_1556959064" r:id="rId257"/>
              </w:object>
            </w:r>
            <w:r w:rsidRPr="008527E6">
              <w:rPr>
                <w:rFonts w:ascii="Times New Roman" w:hAnsi="Times New Roman"/>
                <w:color w:val="FF0000"/>
                <w:position w:val="-38"/>
                <w:sz w:val="24"/>
                <w:szCs w:val="24"/>
              </w:rPr>
              <w:t xml:space="preserve"> </w:t>
            </w:r>
            <w:r w:rsidR="00B75FD8" w:rsidRPr="008527E6">
              <w:rPr>
                <w:rFonts w:ascii="Times New Roman" w:hAnsi="Times New Roman"/>
                <w:position w:val="-38"/>
                <w:sz w:val="24"/>
                <w:szCs w:val="24"/>
              </w:rPr>
              <w:t xml:space="preserve"> </w:t>
            </w:r>
          </w:p>
        </w:tc>
      </w:tr>
      <w:tr w:rsidR="00B75FD8" w:rsidTr="00BF6FD8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B75FD8" w:rsidRDefault="00B75FD8" w:rsidP="008527E6">
            <w:pPr>
              <w:rPr>
                <w:rFonts w:ascii="Times New Roman" w:hAnsi="Times New Roman"/>
                <w:position w:val="-306"/>
                <w:sz w:val="24"/>
                <w:szCs w:val="24"/>
              </w:rPr>
            </w:pPr>
            <w:r w:rsidRPr="00BD4D5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8527E6" w:rsidRPr="008527E6">
              <w:rPr>
                <w:rFonts w:ascii="Times New Roman" w:hAnsi="Times New Roman"/>
                <w:color w:val="FF0000"/>
                <w:position w:val="-306"/>
                <w:sz w:val="24"/>
                <w:szCs w:val="24"/>
              </w:rPr>
              <w:object w:dxaOrig="3352" w:dyaOrig="3264">
                <v:shape id="_x0000_i1147" type="#_x0000_t75" style="width:167.25pt;height:164.25pt" o:ole="">
                  <v:imagedata r:id="rId258" o:title=""/>
                </v:shape>
                <o:OLEObject Type="Embed" ProgID="FXEquation.Equation" ShapeID="_x0000_i1147" DrawAspect="Content" ObjectID="_1556959065" r:id="rId259"/>
              </w:object>
            </w:r>
            <w:r w:rsidRPr="008527E6">
              <w:rPr>
                <w:rFonts w:ascii="Times New Roman" w:hAnsi="Times New Roman"/>
                <w:position w:val="-306"/>
                <w:sz w:val="24"/>
                <w:szCs w:val="24"/>
              </w:rPr>
              <w:t xml:space="preserve"> </w:t>
            </w:r>
          </w:p>
          <w:p w:rsidR="008527E6" w:rsidRPr="008527E6" w:rsidRDefault="008527E6" w:rsidP="008527E6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527E6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2</w:t>
            </w:r>
            <w:r w:rsidRPr="008527E6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vertAlign w:val="superscript"/>
              </w:rPr>
              <w:t>nd</w:t>
            </w:r>
            <w:r w:rsidRPr="008527E6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B75FD8" w:rsidTr="00BF6FD8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</w:tcPr>
          <w:p w:rsidR="00B75FD8" w:rsidRDefault="00B75FD8" w:rsidP="00B75FD8">
            <w:pPr>
              <w:rPr>
                <w:rFonts w:asciiTheme="majorHAnsi" w:hAnsiTheme="majorHAnsi"/>
                <w:position w:val="-22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956918" w:rsidRPr="00956918">
              <w:rPr>
                <w:rFonts w:asciiTheme="majorHAnsi" w:hAnsiTheme="majorHAnsi"/>
                <w:color w:val="FF0000"/>
                <w:position w:val="-22"/>
                <w:sz w:val="24"/>
                <w:szCs w:val="24"/>
              </w:rPr>
              <w:object w:dxaOrig="3750" w:dyaOrig="604" w14:anchorId="7B4E6BAB">
                <v:shape id="_x0000_i1148" type="#_x0000_t75" style="width:186.75pt;height:30.75pt" o:ole="">
                  <v:imagedata r:id="rId260" o:title=""/>
                </v:shape>
                <o:OLEObject Type="Embed" ProgID="FXEquation.Equation" ShapeID="_x0000_i1148" DrawAspect="Content" ObjectID="_1556959066" r:id="rId261"/>
              </w:object>
            </w:r>
            <w:r w:rsidRPr="00956918">
              <w:rPr>
                <w:rFonts w:asciiTheme="majorHAnsi" w:hAnsiTheme="majorHAnsi"/>
                <w:position w:val="-22"/>
                <w:sz w:val="24"/>
                <w:szCs w:val="24"/>
              </w:rPr>
              <w:t xml:space="preserve"> </w:t>
            </w:r>
          </w:p>
          <w:p w:rsidR="00956918" w:rsidRPr="00956918" w:rsidRDefault="00956918" w:rsidP="00B75FD8">
            <w:pPr>
              <w:rPr>
                <w:rFonts w:asciiTheme="majorHAnsi" w:hAnsiTheme="majorHAnsi"/>
                <w:b/>
                <w:position w:val="-22"/>
                <w:sz w:val="24"/>
                <w:szCs w:val="24"/>
              </w:rPr>
            </w:pPr>
            <w:r w:rsidRPr="00956918">
              <w:rPr>
                <w:rFonts w:asciiTheme="majorHAnsi" w:hAnsiTheme="majorHAnsi"/>
                <w:b/>
                <w:position w:val="-22"/>
                <w:sz w:val="24"/>
                <w:szCs w:val="24"/>
              </w:rPr>
              <w:t>1</w:t>
            </w:r>
            <w:r w:rsidRPr="00956918">
              <w:rPr>
                <w:rFonts w:asciiTheme="majorHAnsi" w:hAnsiTheme="majorHAnsi"/>
                <w:b/>
                <w:position w:val="-22"/>
                <w:sz w:val="24"/>
                <w:szCs w:val="24"/>
                <w:vertAlign w:val="superscript"/>
              </w:rPr>
              <w:t>st</w:t>
            </w:r>
            <w:r w:rsidRPr="00956918">
              <w:rPr>
                <w:rFonts w:asciiTheme="majorHAnsi" w:hAnsiTheme="majorHAnsi"/>
                <w:b/>
                <w:position w:val="-22"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Default="00956918" w:rsidP="00B75FD8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95691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452" w:dyaOrig="350">
                <v:shape id="_x0000_i1149" type="#_x0000_t75" style="width:122.25pt;height:18pt" o:ole="">
                  <v:imagedata r:id="rId262" o:title=""/>
                </v:shape>
                <o:OLEObject Type="Embed" ProgID="FXEquation.Equation" ShapeID="_x0000_i1149" DrawAspect="Content" ObjectID="_1556959067" r:id="rId263"/>
              </w:object>
            </w:r>
          </w:p>
          <w:p w:rsidR="00956918" w:rsidRPr="00956918" w:rsidRDefault="00956918" w:rsidP="00B75FD8">
            <w:pPr>
              <w:rPr>
                <w:rFonts w:ascii="Times New Roman" w:hAnsi="Times New Roman"/>
                <w:b/>
                <w:position w:val="-6"/>
                <w:sz w:val="24"/>
                <w:szCs w:val="24"/>
              </w:rPr>
            </w:pPr>
            <w:r w:rsidRPr="00956918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</w:rPr>
              <w:t>3</w:t>
            </w:r>
            <w:r w:rsidRPr="00956918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  <w:vertAlign w:val="superscript"/>
              </w:rPr>
              <w:t>rd</w:t>
            </w:r>
            <w:r w:rsidRPr="00956918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Default="00956918" w:rsidP="00B75FD8">
            <w:pPr>
              <w:rPr>
                <w:color w:val="FF0000"/>
                <w:position w:val="-22"/>
              </w:rPr>
            </w:pPr>
            <w:r w:rsidRPr="00956918">
              <w:rPr>
                <w:color w:val="FF0000"/>
                <w:position w:val="-22"/>
              </w:rPr>
              <w:object w:dxaOrig="2730" w:dyaOrig="604" w14:anchorId="0F4098F0">
                <v:shape id="_x0000_i1150" type="#_x0000_t75" style="width:140.25pt;height:30.75pt" o:ole="">
                  <v:imagedata r:id="rId264" o:title=""/>
                </v:shape>
                <o:OLEObject Type="Embed" ProgID="FXEquation.Equation" ShapeID="_x0000_i1150" DrawAspect="Content" ObjectID="_1556959068" r:id="rId265"/>
              </w:object>
            </w:r>
          </w:p>
          <w:p w:rsidR="00956918" w:rsidRPr="00956918" w:rsidRDefault="00956918" w:rsidP="00B75FD8">
            <w:pPr>
              <w:rPr>
                <w:rFonts w:ascii="Times New Roman" w:hAnsi="Times New Roman"/>
                <w:b/>
                <w:position w:val="-22"/>
                <w:sz w:val="24"/>
                <w:szCs w:val="24"/>
              </w:rPr>
            </w:pPr>
            <w:r w:rsidRPr="00956918">
              <w:rPr>
                <w:rFonts w:ascii="Times New Roman" w:hAnsi="Times New Roman"/>
                <w:b/>
                <w:color w:val="000000" w:themeColor="text1"/>
                <w:position w:val="-22"/>
                <w:sz w:val="24"/>
                <w:szCs w:val="24"/>
              </w:rPr>
              <w:t>1</w:t>
            </w:r>
            <w:r w:rsidRPr="00956918">
              <w:rPr>
                <w:rFonts w:ascii="Times New Roman" w:hAnsi="Times New Roman"/>
                <w:b/>
                <w:color w:val="000000" w:themeColor="text1"/>
                <w:position w:val="-22"/>
                <w:sz w:val="24"/>
                <w:szCs w:val="24"/>
                <w:vertAlign w:val="superscript"/>
              </w:rPr>
              <w:t>st</w:t>
            </w:r>
            <w:r w:rsidRPr="00956918">
              <w:rPr>
                <w:rFonts w:ascii="Times New Roman" w:hAnsi="Times New Roman"/>
                <w:b/>
                <w:color w:val="000000" w:themeColor="text1"/>
                <w:position w:val="-22"/>
                <w:sz w:val="24"/>
                <w:szCs w:val="24"/>
              </w:rPr>
              <w:t xml:space="preserve"> Answer</w:t>
            </w:r>
          </w:p>
        </w:tc>
      </w:tr>
      <w:tr w:rsidR="00B75FD8" w:rsidTr="00CC63AF">
        <w:trPr>
          <w:cantSplit/>
        </w:trPr>
        <w:tc>
          <w:tcPr>
            <w:tcW w:w="1134" w:type="dxa"/>
          </w:tcPr>
          <w:p w:rsidR="00B75FD8" w:rsidRPr="00750A38" w:rsidRDefault="00B75FD8" w:rsidP="00B75FD8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75FD8" w:rsidRDefault="00B75FD8" w:rsidP="00B75FD8">
            <w:pPr>
              <w:rPr>
                <w:rFonts w:ascii="Times New Roman" w:hAnsi="Times New Roman"/>
                <w:b/>
                <w:position w:val="-192"/>
                <w:sz w:val="24"/>
                <w:szCs w:val="24"/>
              </w:rPr>
            </w:pPr>
            <w:r w:rsidRPr="00B75FD8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E804DA" w:rsidRPr="00E804DA">
              <w:rPr>
                <w:rFonts w:ascii="Times New Roman" w:hAnsi="Times New Roman"/>
                <w:b/>
                <w:color w:val="FF0000"/>
                <w:position w:val="-192"/>
                <w:sz w:val="24"/>
                <w:szCs w:val="24"/>
              </w:rPr>
              <w:object w:dxaOrig="5978" w:dyaOrig="2128" w14:anchorId="453659FE">
                <v:shape id="_x0000_i1151" type="#_x0000_t75" style="width:299.25pt;height:106.5pt" o:ole="">
                  <v:imagedata r:id="rId266" o:title=""/>
                </v:shape>
                <o:OLEObject Type="Embed" ProgID="FXEquation.Equation" ShapeID="_x0000_i1151" DrawAspect="Content" ObjectID="_1556959069" r:id="rId267"/>
              </w:object>
            </w:r>
            <w:r w:rsidRPr="00E804DA">
              <w:rPr>
                <w:rFonts w:ascii="Times New Roman" w:hAnsi="Times New Roman"/>
                <w:b/>
                <w:position w:val="-192"/>
                <w:sz w:val="24"/>
                <w:szCs w:val="24"/>
              </w:rPr>
              <w:t xml:space="preserve"> </w:t>
            </w:r>
          </w:p>
          <w:p w:rsidR="00E804DA" w:rsidRPr="00E804DA" w:rsidRDefault="008B548D" w:rsidP="00B75FD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3</w:t>
            </w:r>
            <w:r w:rsidRPr="008B548D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 </w:t>
            </w:r>
            <w:r w:rsidR="00E804DA" w:rsidRPr="00E804DA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Answer</w:t>
            </w:r>
          </w:p>
        </w:tc>
      </w:tr>
    </w:tbl>
    <w:p w:rsidR="00DD6890" w:rsidRPr="00DD6890" w:rsidRDefault="00DD6890" w:rsidP="00B75FD8">
      <w:pPr>
        <w:rPr>
          <w:rFonts w:ascii="Times New Roman" w:hAnsi="Times New Roman"/>
          <w:sz w:val="24"/>
          <w:szCs w:val="24"/>
        </w:rPr>
      </w:pPr>
    </w:p>
    <w:sectPr w:rsidR="00DD6890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28D3" w:rsidRDefault="00AC28D3" w:rsidP="00C868AD">
      <w:r>
        <w:separator/>
      </w:r>
    </w:p>
  </w:endnote>
  <w:endnote w:type="continuationSeparator" w:id="0">
    <w:p w:rsidR="00AC28D3" w:rsidRDefault="00AC28D3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0CA2" w:rsidRDefault="00290C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548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90CA2" w:rsidRDefault="00290C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0CA2" w:rsidRDefault="00290C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C28D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90CA2" w:rsidRDefault="00290C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28D3" w:rsidRDefault="00AC28D3" w:rsidP="00C868AD">
      <w:r>
        <w:separator/>
      </w:r>
    </w:p>
  </w:footnote>
  <w:footnote w:type="continuationSeparator" w:id="0">
    <w:p w:rsidR="00AC28D3" w:rsidRDefault="00AC28D3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0CA2" w:rsidRPr="00C868AD" w:rsidRDefault="00AC28D3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13780315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EndPr/>
      <w:sdtContent>
        <w:r w:rsidR="00290CA2">
          <w:rPr>
            <w:u w:val="single"/>
          </w:rPr>
          <w:t>School Name</w:t>
        </w:r>
      </w:sdtContent>
    </w:sdt>
    <w:r w:rsidR="00290CA2">
      <w:rPr>
        <w:u w:val="single"/>
      </w:rPr>
      <w:t xml:space="preserve"> </w:t>
    </w:r>
    <w:r w:rsidR="00290CA2">
      <w:rPr>
        <w:u w:val="single"/>
      </w:rPr>
      <w:tab/>
      <w:t xml:space="preserve">Mathematics </w:t>
    </w:r>
    <w:r w:rsidR="00290CA2" w:rsidRPr="00C868AD">
      <w:rPr>
        <w:u w:val="single"/>
      </w:rPr>
      <w:t>Test</w:t>
    </w:r>
    <w:r w:rsidR="00290CA2"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775589371"/>
        <w:placeholder>
          <w:docPart w:val="980245CDCC244B10881759FD3F2F480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290CA2">
          <w:rPr>
            <w:u w:val="single"/>
          </w:rPr>
          <w:t>Rational Numbers</w:t>
        </w:r>
      </w:sdtContent>
    </w:sdt>
    <w:r w:rsidR="00290CA2" w:rsidRPr="00C868AD">
      <w:rPr>
        <w:u w:val="single"/>
      </w:rPr>
      <w:tab/>
    </w:r>
    <w:sdt>
      <w:sdtPr>
        <w:rPr>
          <w:u w:val="single"/>
        </w:rPr>
        <w:alias w:val="Status"/>
        <w:tag w:val=""/>
        <w:id w:val="143868159"/>
        <w:placeholder>
          <w:docPart w:val="91F6B6D1E4D547ABBB457FAA8E59FA1D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290CA2"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4EE"/>
    <w:rsid w:val="000176AA"/>
    <w:rsid w:val="000266E5"/>
    <w:rsid w:val="00080CC3"/>
    <w:rsid w:val="00097813"/>
    <w:rsid w:val="000A3DF6"/>
    <w:rsid w:val="000C0171"/>
    <w:rsid w:val="000C4CAD"/>
    <w:rsid w:val="00110126"/>
    <w:rsid w:val="00166212"/>
    <w:rsid w:val="0018287C"/>
    <w:rsid w:val="00197427"/>
    <w:rsid w:val="001C68E0"/>
    <w:rsid w:val="001D1C88"/>
    <w:rsid w:val="001D25CA"/>
    <w:rsid w:val="001D51F7"/>
    <w:rsid w:val="00216994"/>
    <w:rsid w:val="0022366C"/>
    <w:rsid w:val="00246314"/>
    <w:rsid w:val="00290CA2"/>
    <w:rsid w:val="002A3CD8"/>
    <w:rsid w:val="002A6174"/>
    <w:rsid w:val="002A65C4"/>
    <w:rsid w:val="002C1F1F"/>
    <w:rsid w:val="002F71E5"/>
    <w:rsid w:val="00325745"/>
    <w:rsid w:val="00340B15"/>
    <w:rsid w:val="003570FE"/>
    <w:rsid w:val="00374BC9"/>
    <w:rsid w:val="00396770"/>
    <w:rsid w:val="003D41FF"/>
    <w:rsid w:val="00413DF5"/>
    <w:rsid w:val="00460B7C"/>
    <w:rsid w:val="00474558"/>
    <w:rsid w:val="004A64CB"/>
    <w:rsid w:val="004B7F61"/>
    <w:rsid w:val="004E1D1E"/>
    <w:rsid w:val="00522775"/>
    <w:rsid w:val="005277D4"/>
    <w:rsid w:val="0053663B"/>
    <w:rsid w:val="005503D3"/>
    <w:rsid w:val="005615AC"/>
    <w:rsid w:val="00591FD0"/>
    <w:rsid w:val="005A4200"/>
    <w:rsid w:val="005B261E"/>
    <w:rsid w:val="005B53A8"/>
    <w:rsid w:val="005B6E1C"/>
    <w:rsid w:val="005C0019"/>
    <w:rsid w:val="005C44C0"/>
    <w:rsid w:val="005E3EB0"/>
    <w:rsid w:val="005F70B5"/>
    <w:rsid w:val="00604C2A"/>
    <w:rsid w:val="00613798"/>
    <w:rsid w:val="00624B16"/>
    <w:rsid w:val="00641EA7"/>
    <w:rsid w:val="00667642"/>
    <w:rsid w:val="006718CF"/>
    <w:rsid w:val="006833C2"/>
    <w:rsid w:val="006A1410"/>
    <w:rsid w:val="006D734A"/>
    <w:rsid w:val="006F3D36"/>
    <w:rsid w:val="006F51C1"/>
    <w:rsid w:val="00730DEA"/>
    <w:rsid w:val="007403DD"/>
    <w:rsid w:val="007A7013"/>
    <w:rsid w:val="007B3348"/>
    <w:rsid w:val="007B382A"/>
    <w:rsid w:val="007C2664"/>
    <w:rsid w:val="007D39B1"/>
    <w:rsid w:val="00845ACB"/>
    <w:rsid w:val="008527E6"/>
    <w:rsid w:val="00853748"/>
    <w:rsid w:val="00860520"/>
    <w:rsid w:val="00885304"/>
    <w:rsid w:val="00891B1B"/>
    <w:rsid w:val="008959EE"/>
    <w:rsid w:val="008A20B4"/>
    <w:rsid w:val="008B548D"/>
    <w:rsid w:val="008B7480"/>
    <w:rsid w:val="008C1115"/>
    <w:rsid w:val="008C68D7"/>
    <w:rsid w:val="008F3E43"/>
    <w:rsid w:val="008F7C86"/>
    <w:rsid w:val="00955159"/>
    <w:rsid w:val="00956918"/>
    <w:rsid w:val="009966DD"/>
    <w:rsid w:val="009A5487"/>
    <w:rsid w:val="009D24C3"/>
    <w:rsid w:val="009D5D26"/>
    <w:rsid w:val="009E0C2C"/>
    <w:rsid w:val="009F7300"/>
    <w:rsid w:val="00A133A2"/>
    <w:rsid w:val="00A158D7"/>
    <w:rsid w:val="00A23965"/>
    <w:rsid w:val="00A252B0"/>
    <w:rsid w:val="00A634EE"/>
    <w:rsid w:val="00A766F6"/>
    <w:rsid w:val="00A81533"/>
    <w:rsid w:val="00A824D7"/>
    <w:rsid w:val="00AB0C62"/>
    <w:rsid w:val="00AC28D3"/>
    <w:rsid w:val="00AD5FDA"/>
    <w:rsid w:val="00B0317F"/>
    <w:rsid w:val="00B223D7"/>
    <w:rsid w:val="00B26BD8"/>
    <w:rsid w:val="00B34724"/>
    <w:rsid w:val="00B75FD8"/>
    <w:rsid w:val="00B850EA"/>
    <w:rsid w:val="00B9780A"/>
    <w:rsid w:val="00BA5085"/>
    <w:rsid w:val="00BB26B5"/>
    <w:rsid w:val="00BC0959"/>
    <w:rsid w:val="00BE233F"/>
    <w:rsid w:val="00BF6FD8"/>
    <w:rsid w:val="00C17E11"/>
    <w:rsid w:val="00C204E3"/>
    <w:rsid w:val="00C342C2"/>
    <w:rsid w:val="00C56E1E"/>
    <w:rsid w:val="00C71E16"/>
    <w:rsid w:val="00C868AD"/>
    <w:rsid w:val="00CA11C9"/>
    <w:rsid w:val="00CA296A"/>
    <w:rsid w:val="00CC63AF"/>
    <w:rsid w:val="00CD209A"/>
    <w:rsid w:val="00CD76E0"/>
    <w:rsid w:val="00D03A78"/>
    <w:rsid w:val="00D33041"/>
    <w:rsid w:val="00D36352"/>
    <w:rsid w:val="00D653F6"/>
    <w:rsid w:val="00D667E2"/>
    <w:rsid w:val="00D752EC"/>
    <w:rsid w:val="00D801F1"/>
    <w:rsid w:val="00D95422"/>
    <w:rsid w:val="00DB0E30"/>
    <w:rsid w:val="00DD06F8"/>
    <w:rsid w:val="00DD6890"/>
    <w:rsid w:val="00E371AE"/>
    <w:rsid w:val="00E73210"/>
    <w:rsid w:val="00E804DA"/>
    <w:rsid w:val="00E87FAC"/>
    <w:rsid w:val="00E97D94"/>
    <w:rsid w:val="00EA0EAF"/>
    <w:rsid w:val="00EA29ED"/>
    <w:rsid w:val="00EB1449"/>
    <w:rsid w:val="00EB3839"/>
    <w:rsid w:val="00EC354A"/>
    <w:rsid w:val="00EF51B4"/>
    <w:rsid w:val="00F76BBF"/>
    <w:rsid w:val="00F77525"/>
    <w:rsid w:val="00FD4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43"/>
    <o:shapelayout v:ext="edit">
      <o:idmap v:ext="edit" data="1"/>
    </o:shapelayout>
  </w:shapeDefaults>
  <w:decimalSymbol w:val="."/>
  <w:listSeparator w:val=","/>
  <w14:docId w14:val="67840391"/>
  <w15:docId w15:val="{7D9E6A47-19DE-491F-A5AD-9F3E6E05D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2775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277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image" Target="media/image66.jpeg"/><Relationship Id="rId159" Type="http://schemas.openxmlformats.org/officeDocument/2006/relationships/image" Target="media/image77.png"/><Relationship Id="rId170" Type="http://schemas.openxmlformats.org/officeDocument/2006/relationships/oleObject" Target="embeddings/oleObject78.bin"/><Relationship Id="rId191" Type="http://schemas.openxmlformats.org/officeDocument/2006/relationships/image" Target="media/image93.png"/><Relationship Id="rId205" Type="http://schemas.openxmlformats.org/officeDocument/2006/relationships/oleObject" Target="embeddings/oleObject96.bin"/><Relationship Id="rId226" Type="http://schemas.openxmlformats.org/officeDocument/2006/relationships/image" Target="media/image110.png"/><Relationship Id="rId247" Type="http://schemas.openxmlformats.org/officeDocument/2006/relationships/oleObject" Target="embeddings/oleObject117.bin"/><Relationship Id="rId107" Type="http://schemas.openxmlformats.org/officeDocument/2006/relationships/image" Target="media/image50.png"/><Relationship Id="rId268" Type="http://schemas.openxmlformats.org/officeDocument/2006/relationships/fontTable" Target="fontTable.xml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image" Target="media/image23.png"/><Relationship Id="rId74" Type="http://schemas.openxmlformats.org/officeDocument/2006/relationships/image" Target="media/image34.png"/><Relationship Id="rId128" Type="http://schemas.openxmlformats.org/officeDocument/2006/relationships/image" Target="media/image60.png"/><Relationship Id="rId149" Type="http://schemas.openxmlformats.org/officeDocument/2006/relationships/image" Target="media/image72.png"/><Relationship Id="rId5" Type="http://schemas.openxmlformats.org/officeDocument/2006/relationships/webSettings" Target="webSettings.xml"/><Relationship Id="rId95" Type="http://schemas.openxmlformats.org/officeDocument/2006/relationships/image" Target="media/image44.png"/><Relationship Id="rId160" Type="http://schemas.openxmlformats.org/officeDocument/2006/relationships/oleObject" Target="embeddings/oleObject73.bin"/><Relationship Id="rId181" Type="http://schemas.openxmlformats.org/officeDocument/2006/relationships/image" Target="media/image88.png"/><Relationship Id="rId216" Type="http://schemas.openxmlformats.org/officeDocument/2006/relationships/image" Target="media/image105.png"/><Relationship Id="rId237" Type="http://schemas.openxmlformats.org/officeDocument/2006/relationships/oleObject" Target="embeddings/oleObject112.bin"/><Relationship Id="rId258" Type="http://schemas.openxmlformats.org/officeDocument/2006/relationships/image" Target="media/image126.png"/><Relationship Id="rId22" Type="http://schemas.openxmlformats.org/officeDocument/2006/relationships/image" Target="media/image8.png"/><Relationship Id="rId43" Type="http://schemas.openxmlformats.org/officeDocument/2006/relationships/image" Target="media/image18.png"/><Relationship Id="rId64" Type="http://schemas.openxmlformats.org/officeDocument/2006/relationships/image" Target="media/image29.png"/><Relationship Id="rId118" Type="http://schemas.openxmlformats.org/officeDocument/2006/relationships/image" Target="media/image55.png"/><Relationship Id="rId139" Type="http://schemas.openxmlformats.org/officeDocument/2006/relationships/image" Target="media/image67.png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68.bin"/><Relationship Id="rId171" Type="http://schemas.openxmlformats.org/officeDocument/2006/relationships/image" Target="media/image83.png"/><Relationship Id="rId192" Type="http://schemas.openxmlformats.org/officeDocument/2006/relationships/oleObject" Target="embeddings/oleObject89.bin"/><Relationship Id="rId206" Type="http://schemas.openxmlformats.org/officeDocument/2006/relationships/image" Target="media/image100.png"/><Relationship Id="rId227" Type="http://schemas.openxmlformats.org/officeDocument/2006/relationships/oleObject" Target="embeddings/oleObject107.bin"/><Relationship Id="rId248" Type="http://schemas.openxmlformats.org/officeDocument/2006/relationships/image" Target="media/image121.png"/><Relationship Id="rId269" Type="http://schemas.openxmlformats.org/officeDocument/2006/relationships/glossaryDocument" Target="glossary/document.xml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9.bin"/><Relationship Id="rId54" Type="http://schemas.openxmlformats.org/officeDocument/2006/relationships/oleObject" Target="embeddings/oleObject24.bin"/><Relationship Id="rId75" Type="http://schemas.openxmlformats.org/officeDocument/2006/relationships/oleObject" Target="embeddings/oleObject34.bin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3.bin"/><Relationship Id="rId161" Type="http://schemas.openxmlformats.org/officeDocument/2006/relationships/image" Target="media/image78.png"/><Relationship Id="rId182" Type="http://schemas.openxmlformats.org/officeDocument/2006/relationships/oleObject" Target="embeddings/oleObject84.bin"/><Relationship Id="rId217" Type="http://schemas.openxmlformats.org/officeDocument/2006/relationships/oleObject" Target="embeddings/oleObject102.bin"/><Relationship Id="rId6" Type="http://schemas.openxmlformats.org/officeDocument/2006/relationships/footnotes" Target="footnotes.xml"/><Relationship Id="rId238" Type="http://schemas.openxmlformats.org/officeDocument/2006/relationships/image" Target="media/image116.png"/><Relationship Id="rId259" Type="http://schemas.openxmlformats.org/officeDocument/2006/relationships/oleObject" Target="embeddings/oleObject123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53.png"/><Relationship Id="rId119" Type="http://schemas.openxmlformats.org/officeDocument/2006/relationships/oleObject" Target="embeddings/oleObject54.bin"/><Relationship Id="rId270" Type="http://schemas.openxmlformats.org/officeDocument/2006/relationships/theme" Target="theme/theme1.xml"/><Relationship Id="rId44" Type="http://schemas.openxmlformats.org/officeDocument/2006/relationships/oleObject" Target="embeddings/oleObject19.bin"/><Relationship Id="rId60" Type="http://schemas.openxmlformats.org/officeDocument/2006/relationships/image" Target="media/image27.png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40.jpeg"/><Relationship Id="rId130" Type="http://schemas.openxmlformats.org/officeDocument/2006/relationships/image" Target="media/image61.png"/><Relationship Id="rId135" Type="http://schemas.openxmlformats.org/officeDocument/2006/relationships/image" Target="media/image64.png"/><Relationship Id="rId151" Type="http://schemas.openxmlformats.org/officeDocument/2006/relationships/image" Target="media/image73.png"/><Relationship Id="rId156" Type="http://schemas.openxmlformats.org/officeDocument/2006/relationships/oleObject" Target="embeddings/oleObject71.bin"/><Relationship Id="rId177" Type="http://schemas.openxmlformats.org/officeDocument/2006/relationships/image" Target="media/image86.png"/><Relationship Id="rId198" Type="http://schemas.openxmlformats.org/officeDocument/2006/relationships/image" Target="media/image96.png"/><Relationship Id="rId172" Type="http://schemas.openxmlformats.org/officeDocument/2006/relationships/oleObject" Target="embeddings/oleObject79.bin"/><Relationship Id="rId193" Type="http://schemas.openxmlformats.org/officeDocument/2006/relationships/image" Target="media/image94.png"/><Relationship Id="rId202" Type="http://schemas.openxmlformats.org/officeDocument/2006/relationships/image" Target="media/image98.png"/><Relationship Id="rId207" Type="http://schemas.openxmlformats.org/officeDocument/2006/relationships/oleObject" Target="embeddings/oleObject97.bin"/><Relationship Id="rId223" Type="http://schemas.openxmlformats.org/officeDocument/2006/relationships/oleObject" Target="embeddings/oleObject105.bin"/><Relationship Id="rId228" Type="http://schemas.openxmlformats.org/officeDocument/2006/relationships/image" Target="media/image111.png"/><Relationship Id="rId244" Type="http://schemas.openxmlformats.org/officeDocument/2006/relationships/image" Target="media/image119.png"/><Relationship Id="rId249" Type="http://schemas.openxmlformats.org/officeDocument/2006/relationships/oleObject" Target="embeddings/oleObject118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109" Type="http://schemas.openxmlformats.org/officeDocument/2006/relationships/image" Target="media/image51.png"/><Relationship Id="rId260" Type="http://schemas.openxmlformats.org/officeDocument/2006/relationships/image" Target="media/image127.png"/><Relationship Id="rId265" Type="http://schemas.openxmlformats.org/officeDocument/2006/relationships/oleObject" Target="embeddings/oleObject126.bin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image" Target="media/image24.png"/><Relationship Id="rId76" Type="http://schemas.openxmlformats.org/officeDocument/2006/relationships/image" Target="media/image35.png"/><Relationship Id="rId97" Type="http://schemas.openxmlformats.org/officeDocument/2006/relationships/image" Target="media/image45.png"/><Relationship Id="rId104" Type="http://schemas.openxmlformats.org/officeDocument/2006/relationships/oleObject" Target="embeddings/oleObject46.bin"/><Relationship Id="rId120" Type="http://schemas.openxmlformats.org/officeDocument/2006/relationships/image" Target="media/image56.png"/><Relationship Id="rId125" Type="http://schemas.openxmlformats.org/officeDocument/2006/relationships/oleObject" Target="embeddings/oleObject57.bin"/><Relationship Id="rId141" Type="http://schemas.openxmlformats.org/officeDocument/2006/relationships/image" Target="media/image68.png"/><Relationship Id="rId146" Type="http://schemas.openxmlformats.org/officeDocument/2006/relationships/oleObject" Target="embeddings/oleObject66.bin"/><Relationship Id="rId167" Type="http://schemas.openxmlformats.org/officeDocument/2006/relationships/image" Target="media/image81.png"/><Relationship Id="rId188" Type="http://schemas.openxmlformats.org/officeDocument/2006/relationships/oleObject" Target="embeddings/oleObject87.bin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0.bin"/><Relationship Id="rId162" Type="http://schemas.openxmlformats.org/officeDocument/2006/relationships/oleObject" Target="embeddings/oleObject74.bin"/><Relationship Id="rId183" Type="http://schemas.openxmlformats.org/officeDocument/2006/relationships/image" Target="media/image89.png"/><Relationship Id="rId213" Type="http://schemas.openxmlformats.org/officeDocument/2006/relationships/oleObject" Target="embeddings/oleObject100.bin"/><Relationship Id="rId218" Type="http://schemas.openxmlformats.org/officeDocument/2006/relationships/image" Target="media/image106.png"/><Relationship Id="rId234" Type="http://schemas.openxmlformats.org/officeDocument/2006/relationships/image" Target="media/image114.png"/><Relationship Id="rId239" Type="http://schemas.openxmlformats.org/officeDocument/2006/relationships/oleObject" Target="embeddings/oleObject11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0" Type="http://schemas.openxmlformats.org/officeDocument/2006/relationships/image" Target="media/image122.png"/><Relationship Id="rId255" Type="http://schemas.openxmlformats.org/officeDocument/2006/relationships/oleObject" Target="embeddings/oleObject121.bin"/><Relationship Id="rId24" Type="http://schemas.openxmlformats.org/officeDocument/2006/relationships/image" Target="media/image9.png"/><Relationship Id="rId40" Type="http://schemas.openxmlformats.org/officeDocument/2006/relationships/oleObject" Target="embeddings/oleObject17.bin"/><Relationship Id="rId45" Type="http://schemas.openxmlformats.org/officeDocument/2006/relationships/image" Target="media/image19.jpeg"/><Relationship Id="rId66" Type="http://schemas.openxmlformats.org/officeDocument/2006/relationships/image" Target="media/image30.png"/><Relationship Id="rId87" Type="http://schemas.openxmlformats.org/officeDocument/2006/relationships/image" Target="media/image41.jpeg"/><Relationship Id="rId110" Type="http://schemas.openxmlformats.org/officeDocument/2006/relationships/oleObject" Target="embeddings/oleObject49.bin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oleObject" Target="embeddings/oleObject62.bin"/><Relationship Id="rId157" Type="http://schemas.openxmlformats.org/officeDocument/2006/relationships/image" Target="media/image76.png"/><Relationship Id="rId178" Type="http://schemas.openxmlformats.org/officeDocument/2006/relationships/oleObject" Target="embeddings/oleObject82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52" Type="http://schemas.openxmlformats.org/officeDocument/2006/relationships/oleObject" Target="embeddings/oleObject69.bin"/><Relationship Id="rId173" Type="http://schemas.openxmlformats.org/officeDocument/2006/relationships/image" Target="media/image84.png"/><Relationship Id="rId194" Type="http://schemas.openxmlformats.org/officeDocument/2006/relationships/oleObject" Target="embeddings/oleObject90.bin"/><Relationship Id="rId199" Type="http://schemas.openxmlformats.org/officeDocument/2006/relationships/oleObject" Target="embeddings/oleObject93.bin"/><Relationship Id="rId203" Type="http://schemas.openxmlformats.org/officeDocument/2006/relationships/oleObject" Target="embeddings/oleObject95.bin"/><Relationship Id="rId208" Type="http://schemas.openxmlformats.org/officeDocument/2006/relationships/image" Target="media/image101.png"/><Relationship Id="rId229" Type="http://schemas.openxmlformats.org/officeDocument/2006/relationships/oleObject" Target="embeddings/oleObject108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png"/><Relationship Id="rId240" Type="http://schemas.openxmlformats.org/officeDocument/2006/relationships/image" Target="media/image117.png"/><Relationship Id="rId245" Type="http://schemas.openxmlformats.org/officeDocument/2006/relationships/oleObject" Target="embeddings/oleObject116.bin"/><Relationship Id="rId261" Type="http://schemas.openxmlformats.org/officeDocument/2006/relationships/oleObject" Target="embeddings/oleObject124.bin"/><Relationship Id="rId266" Type="http://schemas.openxmlformats.org/officeDocument/2006/relationships/image" Target="media/image130.png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4.bin"/><Relationship Id="rId105" Type="http://schemas.openxmlformats.org/officeDocument/2006/relationships/image" Target="media/image49.png"/><Relationship Id="rId126" Type="http://schemas.openxmlformats.org/officeDocument/2006/relationships/image" Target="media/image59.png"/><Relationship Id="rId147" Type="http://schemas.openxmlformats.org/officeDocument/2006/relationships/image" Target="media/image71.png"/><Relationship Id="rId168" Type="http://schemas.openxmlformats.org/officeDocument/2006/relationships/oleObject" Target="embeddings/oleObject77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image" Target="media/image43.png"/><Relationship Id="rId98" Type="http://schemas.openxmlformats.org/officeDocument/2006/relationships/oleObject" Target="embeddings/oleObject43.bin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oleObject64.bin"/><Relationship Id="rId163" Type="http://schemas.openxmlformats.org/officeDocument/2006/relationships/image" Target="media/image79.png"/><Relationship Id="rId184" Type="http://schemas.openxmlformats.org/officeDocument/2006/relationships/oleObject" Target="embeddings/oleObject85.bin"/><Relationship Id="rId189" Type="http://schemas.openxmlformats.org/officeDocument/2006/relationships/image" Target="media/image92.png"/><Relationship Id="rId219" Type="http://schemas.openxmlformats.org/officeDocument/2006/relationships/oleObject" Target="embeddings/oleObject103.bin"/><Relationship Id="rId3" Type="http://schemas.openxmlformats.org/officeDocument/2006/relationships/styles" Target="styles.xml"/><Relationship Id="rId214" Type="http://schemas.openxmlformats.org/officeDocument/2006/relationships/image" Target="media/image104.png"/><Relationship Id="rId230" Type="http://schemas.openxmlformats.org/officeDocument/2006/relationships/image" Target="media/image112.png"/><Relationship Id="rId235" Type="http://schemas.openxmlformats.org/officeDocument/2006/relationships/oleObject" Target="embeddings/oleObject111.bin"/><Relationship Id="rId251" Type="http://schemas.openxmlformats.org/officeDocument/2006/relationships/oleObject" Target="embeddings/oleObject119.bin"/><Relationship Id="rId256" Type="http://schemas.openxmlformats.org/officeDocument/2006/relationships/image" Target="media/image125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image" Target="media/image54.png"/><Relationship Id="rId137" Type="http://schemas.openxmlformats.org/officeDocument/2006/relationships/image" Target="media/image65.jpeg"/><Relationship Id="rId158" Type="http://schemas.openxmlformats.org/officeDocument/2006/relationships/oleObject" Target="embeddings/oleObject72.bin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88" Type="http://schemas.openxmlformats.org/officeDocument/2006/relationships/header" Target="header1.xml"/><Relationship Id="rId111" Type="http://schemas.openxmlformats.org/officeDocument/2006/relationships/image" Target="media/image52.png"/><Relationship Id="rId132" Type="http://schemas.openxmlformats.org/officeDocument/2006/relationships/image" Target="media/image62.png"/><Relationship Id="rId153" Type="http://schemas.openxmlformats.org/officeDocument/2006/relationships/image" Target="media/image74.png"/><Relationship Id="rId174" Type="http://schemas.openxmlformats.org/officeDocument/2006/relationships/oleObject" Target="embeddings/oleObject80.bin"/><Relationship Id="rId179" Type="http://schemas.openxmlformats.org/officeDocument/2006/relationships/image" Target="media/image87.png"/><Relationship Id="rId195" Type="http://schemas.openxmlformats.org/officeDocument/2006/relationships/image" Target="media/image95.png"/><Relationship Id="rId209" Type="http://schemas.openxmlformats.org/officeDocument/2006/relationships/oleObject" Target="embeddings/oleObject98.bin"/><Relationship Id="rId190" Type="http://schemas.openxmlformats.org/officeDocument/2006/relationships/oleObject" Target="embeddings/oleObject88.bin"/><Relationship Id="rId204" Type="http://schemas.openxmlformats.org/officeDocument/2006/relationships/image" Target="media/image99.png"/><Relationship Id="rId220" Type="http://schemas.openxmlformats.org/officeDocument/2006/relationships/image" Target="media/image107.png"/><Relationship Id="rId225" Type="http://schemas.openxmlformats.org/officeDocument/2006/relationships/oleObject" Target="embeddings/oleObject106.bin"/><Relationship Id="rId241" Type="http://schemas.openxmlformats.org/officeDocument/2006/relationships/oleObject" Target="embeddings/oleObject114.bin"/><Relationship Id="rId246" Type="http://schemas.openxmlformats.org/officeDocument/2006/relationships/image" Target="media/image120.png"/><Relationship Id="rId267" Type="http://schemas.openxmlformats.org/officeDocument/2006/relationships/oleObject" Target="embeddings/oleObject127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image" Target="media/image25.jpeg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8.bin"/><Relationship Id="rId262" Type="http://schemas.openxmlformats.org/officeDocument/2006/relationships/image" Target="media/image128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94" Type="http://schemas.openxmlformats.org/officeDocument/2006/relationships/oleObject" Target="embeddings/oleObject41.bin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image" Target="media/image57.png"/><Relationship Id="rId143" Type="http://schemas.openxmlformats.org/officeDocument/2006/relationships/image" Target="media/image69.png"/><Relationship Id="rId148" Type="http://schemas.openxmlformats.org/officeDocument/2006/relationships/oleObject" Target="embeddings/oleObject67.bin"/><Relationship Id="rId164" Type="http://schemas.openxmlformats.org/officeDocument/2006/relationships/oleObject" Target="embeddings/oleObject75.bin"/><Relationship Id="rId169" Type="http://schemas.openxmlformats.org/officeDocument/2006/relationships/image" Target="media/image82.png"/><Relationship Id="rId185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3.bin"/><Relationship Id="rId210" Type="http://schemas.openxmlformats.org/officeDocument/2006/relationships/image" Target="media/image102.png"/><Relationship Id="rId215" Type="http://schemas.openxmlformats.org/officeDocument/2006/relationships/oleObject" Target="embeddings/oleObject101.bin"/><Relationship Id="rId236" Type="http://schemas.openxmlformats.org/officeDocument/2006/relationships/image" Target="media/image115.png"/><Relationship Id="rId257" Type="http://schemas.openxmlformats.org/officeDocument/2006/relationships/oleObject" Target="embeddings/oleObject122.bin"/><Relationship Id="rId26" Type="http://schemas.openxmlformats.org/officeDocument/2006/relationships/image" Target="media/image10.png"/><Relationship Id="rId231" Type="http://schemas.openxmlformats.org/officeDocument/2006/relationships/oleObject" Target="embeddings/oleObject109.bin"/><Relationship Id="rId252" Type="http://schemas.openxmlformats.org/officeDocument/2006/relationships/image" Target="media/image123.png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footer" Target="footer1.xml"/><Relationship Id="rId112" Type="http://schemas.openxmlformats.org/officeDocument/2006/relationships/oleObject" Target="embeddings/oleObject50.bin"/><Relationship Id="rId133" Type="http://schemas.openxmlformats.org/officeDocument/2006/relationships/oleObject" Target="embeddings/oleObject61.bin"/><Relationship Id="rId154" Type="http://schemas.openxmlformats.org/officeDocument/2006/relationships/oleObject" Target="embeddings/oleObject70.bin"/><Relationship Id="rId175" Type="http://schemas.openxmlformats.org/officeDocument/2006/relationships/image" Target="media/image85.png"/><Relationship Id="rId196" Type="http://schemas.openxmlformats.org/officeDocument/2006/relationships/oleObject" Target="embeddings/oleObject91.bin"/><Relationship Id="rId200" Type="http://schemas.openxmlformats.org/officeDocument/2006/relationships/image" Target="media/image97.png"/><Relationship Id="rId16" Type="http://schemas.openxmlformats.org/officeDocument/2006/relationships/image" Target="media/image5.png"/><Relationship Id="rId221" Type="http://schemas.openxmlformats.org/officeDocument/2006/relationships/oleObject" Target="embeddings/oleObject104.bin"/><Relationship Id="rId242" Type="http://schemas.openxmlformats.org/officeDocument/2006/relationships/image" Target="media/image118.png"/><Relationship Id="rId263" Type="http://schemas.openxmlformats.org/officeDocument/2006/relationships/oleObject" Target="embeddings/oleObject125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5.bin"/><Relationship Id="rId123" Type="http://schemas.openxmlformats.org/officeDocument/2006/relationships/oleObject" Target="embeddings/oleObject56.bin"/><Relationship Id="rId144" Type="http://schemas.openxmlformats.org/officeDocument/2006/relationships/oleObject" Target="embeddings/oleObject65.bin"/><Relationship Id="rId90" Type="http://schemas.openxmlformats.org/officeDocument/2006/relationships/footer" Target="footer2.xml"/><Relationship Id="rId165" Type="http://schemas.openxmlformats.org/officeDocument/2006/relationships/image" Target="media/image80.png"/><Relationship Id="rId186" Type="http://schemas.openxmlformats.org/officeDocument/2006/relationships/oleObject" Target="embeddings/oleObject86.bin"/><Relationship Id="rId211" Type="http://schemas.openxmlformats.org/officeDocument/2006/relationships/oleObject" Target="embeddings/oleObject99.bin"/><Relationship Id="rId232" Type="http://schemas.openxmlformats.org/officeDocument/2006/relationships/image" Target="media/image113.png"/><Relationship Id="rId253" Type="http://schemas.openxmlformats.org/officeDocument/2006/relationships/oleObject" Target="embeddings/oleObject120.bin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1.bin"/><Relationship Id="rId134" Type="http://schemas.openxmlformats.org/officeDocument/2006/relationships/image" Target="media/image63.jpeg"/><Relationship Id="rId80" Type="http://schemas.openxmlformats.org/officeDocument/2006/relationships/image" Target="media/image37.png"/><Relationship Id="rId155" Type="http://schemas.openxmlformats.org/officeDocument/2006/relationships/image" Target="media/image75.png"/><Relationship Id="rId176" Type="http://schemas.openxmlformats.org/officeDocument/2006/relationships/oleObject" Target="embeddings/oleObject81.bin"/><Relationship Id="rId197" Type="http://schemas.openxmlformats.org/officeDocument/2006/relationships/oleObject" Target="embeddings/oleObject92.bin"/><Relationship Id="rId201" Type="http://schemas.openxmlformats.org/officeDocument/2006/relationships/oleObject" Target="embeddings/oleObject94.bin"/><Relationship Id="rId222" Type="http://schemas.openxmlformats.org/officeDocument/2006/relationships/image" Target="media/image108.png"/><Relationship Id="rId243" Type="http://schemas.openxmlformats.org/officeDocument/2006/relationships/oleObject" Target="embeddings/oleObject115.bin"/><Relationship Id="rId264" Type="http://schemas.openxmlformats.org/officeDocument/2006/relationships/image" Target="media/image129.png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image" Target="media/image48.png"/><Relationship Id="rId124" Type="http://schemas.openxmlformats.org/officeDocument/2006/relationships/image" Target="media/image58.png"/><Relationship Id="rId70" Type="http://schemas.openxmlformats.org/officeDocument/2006/relationships/image" Target="media/image32.png"/><Relationship Id="rId91" Type="http://schemas.openxmlformats.org/officeDocument/2006/relationships/image" Target="media/image42.png"/><Relationship Id="rId145" Type="http://schemas.openxmlformats.org/officeDocument/2006/relationships/image" Target="media/image70.png"/><Relationship Id="rId166" Type="http://schemas.openxmlformats.org/officeDocument/2006/relationships/oleObject" Target="embeddings/oleObject76.bin"/><Relationship Id="rId187" Type="http://schemas.openxmlformats.org/officeDocument/2006/relationships/image" Target="media/image91.png"/><Relationship Id="rId1" Type="http://schemas.openxmlformats.org/officeDocument/2006/relationships/customXml" Target="../customXml/item1.xml"/><Relationship Id="rId212" Type="http://schemas.openxmlformats.org/officeDocument/2006/relationships/image" Target="media/image103.png"/><Relationship Id="rId233" Type="http://schemas.openxmlformats.org/officeDocument/2006/relationships/oleObject" Target="embeddings/oleObject110.bin"/><Relationship Id="rId254" Type="http://schemas.openxmlformats.org/officeDocument/2006/relationships/image" Target="media/image1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Draft%20Products%202017\Mathematics%20Assessment%20Bank%20Zeta%202017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FD2811667A24D0CA81CD6B15A92C3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FCFE5F-97B8-4AE9-9E6A-35432429D04C}"/>
      </w:docPartPr>
      <w:docPartBody>
        <w:p w:rsidR="00B42A8A" w:rsidRDefault="00584152">
          <w:pPr>
            <w:pStyle w:val="EFD2811667A24D0CA81CD6B15A92C3E5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11D0B04C958545DDADDF90441AC8FC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D0575-80F7-4E3B-965B-0AE2748D84B6}"/>
      </w:docPartPr>
      <w:docPartBody>
        <w:p w:rsidR="00B42A8A" w:rsidRDefault="00584152">
          <w:pPr>
            <w:pStyle w:val="11D0B04C958545DDADDF90441AC8FC80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47CDB473980E4E8E9C65A6A5E13C4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51F407-1196-4FCF-A91D-54A215B9BD7E}"/>
      </w:docPartPr>
      <w:docPartBody>
        <w:p w:rsidR="00B42A8A" w:rsidRDefault="00584152">
          <w:pPr>
            <w:pStyle w:val="47CDB473980E4E8E9C65A6A5E13C4D87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09D0ECF3143440F79412573E1F9C8F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F6CA22-5CFD-4BF9-BA8B-86D4A8C388E2}"/>
      </w:docPartPr>
      <w:docPartBody>
        <w:p w:rsidR="00B42A8A" w:rsidRDefault="00584152">
          <w:pPr>
            <w:pStyle w:val="09D0ECF3143440F79412573E1F9C8F2D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900F75A2617C448382A072E8982C15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EBE3C1-F1F2-46AC-813A-F24149CEC707}"/>
      </w:docPartPr>
      <w:docPartBody>
        <w:p w:rsidR="00B42A8A" w:rsidRDefault="00584152">
          <w:pPr>
            <w:pStyle w:val="900F75A2617C448382A072E8982C1522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E8875685200E4A5DB5513DE021C48B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02692E-66D9-48B5-A778-E683606C0B38}"/>
      </w:docPartPr>
      <w:docPartBody>
        <w:p w:rsidR="00B42A8A" w:rsidRDefault="00584152">
          <w:pPr>
            <w:pStyle w:val="E8875685200E4A5DB5513DE021C48B81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980245CDCC244B10881759FD3F2F48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03EF8E-9315-4703-B73C-A44766CC09BA}"/>
      </w:docPartPr>
      <w:docPartBody>
        <w:p w:rsidR="00B42A8A" w:rsidRDefault="00584152">
          <w:pPr>
            <w:pStyle w:val="980245CDCC244B10881759FD3F2F4800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9F9648308F444A1D818C96EE60BA9B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540ABB-B56C-4FB8-AB31-7C153F1D1FD3}"/>
      </w:docPartPr>
      <w:docPartBody>
        <w:p w:rsidR="00B42A8A" w:rsidRDefault="00584152">
          <w:pPr>
            <w:pStyle w:val="9F9648308F444A1D818C96EE60BA9B05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91F6B6D1E4D547ABBB457FAA8E59FA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D89A64-E3BE-4D91-B51B-9BE20C6B0F7B}"/>
      </w:docPartPr>
      <w:docPartBody>
        <w:p w:rsidR="00B42A8A" w:rsidRDefault="00584152">
          <w:pPr>
            <w:pStyle w:val="91F6B6D1E4D547ABBB457FAA8E59FA1D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7917FDC8BA6A4B00A9ADD52F9CE4BE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ABBC15-7BDC-43E5-8374-F44937CE4851}"/>
      </w:docPartPr>
      <w:docPartBody>
        <w:p w:rsidR="00B42A8A" w:rsidRDefault="00584152">
          <w:pPr>
            <w:pStyle w:val="7917FDC8BA6A4B00A9ADD52F9CE4BEB5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5A2A6CC9953D41919711832806CCD3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4D7621-F5D8-4A40-9410-77147119705D}"/>
      </w:docPartPr>
      <w:docPartBody>
        <w:p w:rsidR="00B42A8A" w:rsidRDefault="00584152">
          <w:pPr>
            <w:pStyle w:val="5A2A6CC9953D41919711832806CCD3DC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4354EA0511DE490DA9B03F31F7BD96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59E4D-C38F-4C16-889B-B70E53264B41}"/>
      </w:docPartPr>
      <w:docPartBody>
        <w:p w:rsidR="00B42A8A" w:rsidRDefault="00584152">
          <w:pPr>
            <w:pStyle w:val="4354EA0511DE490DA9B03F31F7BD96D1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C98C7B67FC61465C916D262C91F113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901E9-2DAF-4DB5-BDC1-A271F177AB91}"/>
      </w:docPartPr>
      <w:docPartBody>
        <w:p w:rsidR="00B42A8A" w:rsidRDefault="00584152">
          <w:pPr>
            <w:pStyle w:val="C98C7B67FC61465C916D262C91F113A1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2A5B9BEFF7954FFBB51C25E1DC3586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A5A02A-DD8E-4F71-8455-2073D2151475}"/>
      </w:docPartPr>
      <w:docPartBody>
        <w:p w:rsidR="00B42A8A" w:rsidRDefault="00584152">
          <w:pPr>
            <w:pStyle w:val="2A5B9BEFF7954FFBB51C25E1DC358614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BE04B63620AC40248C794BB7777CCC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A26546-E4D1-4429-8C6E-9CF95EB80D03}"/>
      </w:docPartPr>
      <w:docPartBody>
        <w:p w:rsidR="00B42A8A" w:rsidRDefault="00584152">
          <w:pPr>
            <w:pStyle w:val="BE04B63620AC40248C794BB7777CCC9E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48875079BD244FED9D6E5F5004EB2E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5BAD5D-841A-4187-AE83-1E580F2CF70B}"/>
      </w:docPartPr>
      <w:docPartBody>
        <w:p w:rsidR="00B42A8A" w:rsidRDefault="00584152">
          <w:pPr>
            <w:pStyle w:val="48875079BD244FED9D6E5F5004EB2E36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DEA7975A46AD4C1E9BA11EBD527D94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D864D4-A6AC-45A8-B763-5ACE1146F589}"/>
      </w:docPartPr>
      <w:docPartBody>
        <w:p w:rsidR="00B42A8A" w:rsidRDefault="00584152">
          <w:pPr>
            <w:pStyle w:val="DEA7975A46AD4C1E9BA11EBD527D942C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152"/>
    <w:rsid w:val="000F6C38"/>
    <w:rsid w:val="001A0CA4"/>
    <w:rsid w:val="00584152"/>
    <w:rsid w:val="00891EBC"/>
    <w:rsid w:val="00B42A8A"/>
    <w:rsid w:val="00D321F6"/>
    <w:rsid w:val="00E123AD"/>
    <w:rsid w:val="00E94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FD2811667A24D0CA81CD6B15A92C3E5">
    <w:name w:val="EFD2811667A24D0CA81CD6B15A92C3E5"/>
  </w:style>
  <w:style w:type="paragraph" w:customStyle="1" w:styleId="11D0B04C958545DDADDF90441AC8FC80">
    <w:name w:val="11D0B04C958545DDADDF90441AC8FC80"/>
  </w:style>
  <w:style w:type="paragraph" w:customStyle="1" w:styleId="47CDB473980E4E8E9C65A6A5E13C4D87">
    <w:name w:val="47CDB473980E4E8E9C65A6A5E13C4D87"/>
  </w:style>
  <w:style w:type="paragraph" w:customStyle="1" w:styleId="09D0ECF3143440F79412573E1F9C8F2D">
    <w:name w:val="09D0ECF3143440F79412573E1F9C8F2D"/>
  </w:style>
  <w:style w:type="paragraph" w:customStyle="1" w:styleId="900F75A2617C448382A072E8982C1522">
    <w:name w:val="900F75A2617C448382A072E8982C1522"/>
  </w:style>
  <w:style w:type="paragraph" w:customStyle="1" w:styleId="E8875685200E4A5DB5513DE021C48B81">
    <w:name w:val="E8875685200E4A5DB5513DE021C48B81"/>
  </w:style>
  <w:style w:type="paragraph" w:customStyle="1" w:styleId="980245CDCC244B10881759FD3F2F4800">
    <w:name w:val="980245CDCC244B10881759FD3F2F4800"/>
  </w:style>
  <w:style w:type="paragraph" w:customStyle="1" w:styleId="9F9648308F444A1D818C96EE60BA9B05">
    <w:name w:val="9F9648308F444A1D818C96EE60BA9B05"/>
  </w:style>
  <w:style w:type="paragraph" w:customStyle="1" w:styleId="8F203BFFCBFA4EF089E5B87708F4D7C0">
    <w:name w:val="8F203BFFCBFA4EF089E5B87708F4D7C0"/>
  </w:style>
  <w:style w:type="paragraph" w:customStyle="1" w:styleId="91F6B6D1E4D547ABBB457FAA8E59FA1D">
    <w:name w:val="91F6B6D1E4D547ABBB457FAA8E59FA1D"/>
  </w:style>
  <w:style w:type="paragraph" w:customStyle="1" w:styleId="4B984A7C58134077B29DDA1AD7A2480F">
    <w:name w:val="4B984A7C58134077B29DDA1AD7A2480F"/>
  </w:style>
  <w:style w:type="paragraph" w:customStyle="1" w:styleId="4296ACE3E51C400EADF114BFDD9B8FB6">
    <w:name w:val="4296ACE3E51C400EADF114BFDD9B8FB6"/>
  </w:style>
  <w:style w:type="paragraph" w:customStyle="1" w:styleId="7917FDC8BA6A4B00A9ADD52F9CE4BEB5">
    <w:name w:val="7917FDC8BA6A4B00A9ADD52F9CE4BEB5"/>
  </w:style>
  <w:style w:type="paragraph" w:customStyle="1" w:styleId="5A2A6CC9953D41919711832806CCD3DC">
    <w:name w:val="5A2A6CC9953D41919711832806CCD3DC"/>
  </w:style>
  <w:style w:type="paragraph" w:customStyle="1" w:styleId="4354EA0511DE490DA9B03F31F7BD96D1">
    <w:name w:val="4354EA0511DE490DA9B03F31F7BD96D1"/>
  </w:style>
  <w:style w:type="paragraph" w:customStyle="1" w:styleId="C98C7B67FC61465C916D262C91F113A1">
    <w:name w:val="C98C7B67FC61465C916D262C91F113A1"/>
  </w:style>
  <w:style w:type="paragraph" w:customStyle="1" w:styleId="2A5B9BEFF7954FFBB51C25E1DC358614">
    <w:name w:val="2A5B9BEFF7954FFBB51C25E1DC358614"/>
  </w:style>
  <w:style w:type="paragraph" w:customStyle="1" w:styleId="BE04B63620AC40248C794BB7777CCC9E">
    <w:name w:val="BE04B63620AC40248C794BB7777CCC9E"/>
  </w:style>
  <w:style w:type="paragraph" w:customStyle="1" w:styleId="48875079BD244FED9D6E5F5004EB2E36">
    <w:name w:val="48875079BD244FED9D6E5F5004EB2E36"/>
  </w:style>
  <w:style w:type="paragraph" w:customStyle="1" w:styleId="DEA7975A46AD4C1E9BA11EBD527D942C">
    <w:name w:val="DEA7975A46AD4C1E9BA11EBD527D942C"/>
  </w:style>
  <w:style w:type="paragraph" w:customStyle="1" w:styleId="044E4EAD73BC4232B71F97A07EA1EA70">
    <w:name w:val="044E4EAD73BC4232B71F97A07EA1EA70"/>
  </w:style>
  <w:style w:type="paragraph" w:customStyle="1" w:styleId="2A62540D8EB345DBA8740D70FCF7B720">
    <w:name w:val="2A62540D8EB345DBA8740D70FCF7B720"/>
  </w:style>
  <w:style w:type="paragraph" w:customStyle="1" w:styleId="E49DCFE01B61407DA3C1B81419113025">
    <w:name w:val="E49DCFE01B61407DA3C1B81419113025"/>
  </w:style>
  <w:style w:type="paragraph" w:customStyle="1" w:styleId="87897128BD2841BABC1027D53B262350">
    <w:name w:val="87897128BD2841BABC1027D53B26235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57D140-2B82-485A-88DE-5411E7A1A4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0</TotalTime>
  <Pages>17</Pages>
  <Words>1753</Words>
  <Characters>9995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Rational Numbers</vt:lpstr>
    </vt:vector>
  </TitlesOfParts>
  <Company>Western Mathematics</Company>
  <LinksUpToDate>false</LinksUpToDate>
  <CharactersWithSpaces>11725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Rational Numbers</dc:title>
  <dc:creator>Garry</dc:creator>
  <dc:description>School Name</dc:description>
  <cp:lastModifiedBy>Garry Thorn</cp:lastModifiedBy>
  <cp:revision>2</cp:revision>
  <dcterms:created xsi:type="dcterms:W3CDTF">2017-05-22T01:47:00Z</dcterms:created>
  <dcterms:modified xsi:type="dcterms:W3CDTF">2017-05-22T01:47:00Z</dcterms:modified>
  <cp:category>Year 8</cp:category>
  <cp:contentStatus>2017</cp:contentStatus>
</cp:coreProperties>
</file>