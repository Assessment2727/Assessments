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35E3031949FF471DAC2681808E67C3B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067ADCE1294140C5826C3DB25F3D9B1A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EFFC05367DFB491388D78F0C5EA9504E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35D941DB2D024C9E9C6212C5EDFDDD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495A6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495A69" w:rsidTr="00F4418D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495A69" w:rsidRDefault="00495A69" w:rsidP="00495A69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495A69" w:rsidRDefault="00495A69" w:rsidP="00495A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Add and subtract decimals, with and without digital technologies, and use estimation and rounding to check the reasonableness of answers (ACMNA128) </w:t>
            </w:r>
          </w:p>
          <w:p w:rsidR="00495A69" w:rsidRDefault="00495A69" w:rsidP="00495A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decimals by whole numbers and perform divisions by non-zero whole numbers where the results are terminating decimals, with and without digital technologies (ACMNA129)</w:t>
            </w:r>
          </w:p>
          <w:p w:rsidR="00495A69" w:rsidRDefault="00495A69" w:rsidP="00495A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and divide decimals by powers of 10 (ACMNA130) </w:t>
            </w:r>
          </w:p>
          <w:p w:rsidR="00495A69" w:rsidRPr="00590E3A" w:rsidRDefault="00495A69" w:rsidP="00495A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Round decimals to a specified number of decimal places (ACMNA156) </w:t>
            </w:r>
          </w:p>
          <w:p w:rsidR="00495A69" w:rsidRPr="00590E3A" w:rsidRDefault="00495A69" w:rsidP="00495A6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 decimals by other decimals. (Extension)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495A69" w:rsidRPr="00325745" w:rsidRDefault="00495A69" w:rsidP="00495A6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part of this rectangle is shaded?</w:t>
            </w:r>
          </w:p>
          <w:p w:rsidR="00F4418D" w:rsidRDefault="001A0190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F1404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03" type="#_x0000_t75" style="position:absolute;margin-left:129.65pt;margin-top:.35pt;width:114.85pt;height:93.5pt;z-index:251780096;mso-position-horizontal-relative:text;mso-position-vertical-relative:text">
                  <v:imagedata r:id="rId8" o:title=""/>
                </v:shape>
                <o:OLEObject Type="Embed" ProgID="FXDraw.Graphic" ShapeID="_x0000_s1103" DrawAspect="Content" ObjectID="_1556916736" r:id="rId9"/>
              </w:object>
            </w: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1120" behindDoc="0" locked="0" layoutInCell="1" allowOverlap="1" wp14:anchorId="68EE70B9" wp14:editId="1E67460C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35560</wp:posOffset>
                      </wp:positionV>
                      <wp:extent cx="4415790" cy="114300"/>
                      <wp:effectExtent l="0" t="0" r="22860" b="1905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EDCBE6" id="Group 38" o:spid="_x0000_s1026" style="position:absolute;margin-left:46.25pt;margin-top:2.8pt;width:347.7pt;height:9pt;z-index:25178112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wD6AIAABY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1s5xAAAANs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jF/h9iX+ALn4AwAA//8DAFBLAQItABQABgAIAAAAIQDb4fbL7gAAAIUBAAATAAAAAAAAAAAA&#10;AAAAAAAAAABbQ29udGVudF9UeXBlc10ueG1sUEsBAi0AFAAGAAgAAAAhAFr0LFu/AAAAFQEAAAsA&#10;AAAAAAAAAAAAAAAAHwEAAF9yZWxzLy5yZWxzUEsBAi0AFAAGAAgAAAAhAPjzWzn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ScxAAAANsAAAAPAAAAZHJzL2Rvd25yZXYueG1sRI9Ba8JA&#10;FITvhf6H5RW8FN0oa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KRhtJz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49w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NIHHl/gD5PwOAAD//wMAUEsBAi0AFAAGAAgAAAAhANvh9svuAAAAhQEAABMAAAAAAAAAAAAA&#10;AAAAAAAAAFtDb250ZW50X1R5cGVzXS54bWxQSwECLQAUAAYACAAAACEAWvQsW78AAAAVAQAACwAA&#10;AAAAAAAAAAAAAAAfAQAAX3JlbHMvLnJlbHNQSwECLQAUAAYACAAAACEAO/+PcM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0.3                               0.4                                  0.5                                 0.6       </w:t>
            </w: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number is marked on the number line below?</w:t>
            </w:r>
          </w:p>
          <w:p w:rsidR="00F4418D" w:rsidRDefault="001A0190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727ECA4">
                <v:shape id="_x0000_s1107" type="#_x0000_t75" style="position:absolute;margin-left:20.1pt;margin-top:8.35pt;width:401.4pt;height:27.85pt;z-index:251819008">
                  <v:imagedata r:id="rId10" o:title=""/>
                </v:shape>
                <o:OLEObject Type="Embed" ProgID="FXDraw.Graphic" ShapeID="_x0000_s1107" DrawAspect="Content" ObjectID="_1556916737" r:id="rId11"/>
              </w:object>
            </w: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 wp14:anchorId="1B0934E2" wp14:editId="4B3E701B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26670</wp:posOffset>
                      </wp:positionV>
                      <wp:extent cx="4415790" cy="114300"/>
                      <wp:effectExtent l="0" t="0" r="22860" b="1905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0F9F7C" id="Group 138" o:spid="_x0000_s1026" style="position:absolute;margin-left:48.65pt;margin-top:2.1pt;width:347.7pt;height:9pt;z-index:251822080;mso-width-relative:margin;mso-height-relative:margin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fx3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P9pAb/PxAvk+gcAAP//AwBQSwECLQAUAAYACAAAACEA2+H2y+4AAACFAQAAEwAAAAAAAAAAAAAA&#10;AAAAAAAAW0NvbnRlbnRfVHlwZXNdLnhtbFBLAQItABQABgAIAAAAIQBa9CxbvwAAABUBAAALAAAA&#10;AAAAAAAAAAAAAB8BAABfcmVscy8ucmVsc1BLAQItABQABgAIAAAAIQB0Ifx3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aXxQAAANwAAAAPAAAAZHJzL2Rvd25yZXYueG1sRI9Ba8JA&#10;EIXvBf/DMoVeim4sp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C9HSaX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2.1                                 2.2                                  2.4                                 2.5     </w:t>
            </w: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9D3DFC" w:rsidP="00F4418D">
            <w:pPr>
              <w:pStyle w:val="QuestionStyle"/>
            </w:pPr>
            <w:r>
              <w:t>Which circle</w:t>
            </w:r>
            <w:r w:rsidR="00D60E7D">
              <w:t xml:space="preserve"> has 0.</w:t>
            </w:r>
            <w:r>
              <w:t>5</w:t>
            </w:r>
            <w:r w:rsidR="00F4418D">
              <w:t xml:space="preserve"> shaded?</w:t>
            </w:r>
          </w:p>
          <w:p w:rsidR="00F4418D" w:rsidRDefault="00D60E7D" w:rsidP="00F4418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4192" behindDoc="0" locked="0" layoutInCell="1" allowOverlap="1" wp14:anchorId="0C03C4A2" wp14:editId="079B20B2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43815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74C17A" id="Group 1" o:spid="_x0000_s1026" style="position:absolute;margin-left:6.95pt;margin-top:3.45pt;width:347.7pt;height:9pt;z-index:25178419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EQwgAAANoAAAAPAAAAZHJzL2Rvd25yZXYueG1sRI9Ba8JA&#10;FITvQv/D8gpeRDcq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AwdmEQ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1A0190">
              <w:rPr>
                <w:noProof/>
                <w:lang w:eastAsia="en-AU"/>
              </w:rPr>
              <w:object w:dxaOrig="1440" w:dyaOrig="1440">
                <v:shape id="_x0000_s1108" type="#_x0000_t75" style="position:absolute;margin-left:31.5pt;margin-top:14.8pt;width:406.9pt;height:86.85pt;z-index:251823104;mso-position-horizontal-relative:text;mso-position-vertical-relative:text">
                  <v:imagedata r:id="rId12" o:title=""/>
                </v:shape>
                <o:OLEObject Type="Embed" ProgID="FXDraw.Graphic" ShapeID="_x0000_s1108" DrawAspect="Content" ObjectID="_1556916738" r:id="rId13"/>
              </w:object>
            </w:r>
          </w:p>
          <w:p w:rsidR="00F4418D" w:rsidRDefault="00F4418D" w:rsidP="00F4418D">
            <w:pPr>
              <w:pStyle w:val="QuestionStyle"/>
            </w:pPr>
          </w:p>
          <w:p w:rsidR="00F4418D" w:rsidRDefault="00F4418D" w:rsidP="00F4418D">
            <w:pPr>
              <w:pStyle w:val="QuestionStyle"/>
            </w:pPr>
          </w:p>
          <w:p w:rsidR="00F4418D" w:rsidRDefault="00F4418D" w:rsidP="00F4418D">
            <w:pPr>
              <w:pStyle w:val="QuestionStyle"/>
            </w:pPr>
          </w:p>
          <w:p w:rsidR="00F4418D" w:rsidRDefault="00F4418D" w:rsidP="00F4418D">
            <w:pPr>
              <w:pStyle w:val="QuestionStyle"/>
            </w:pP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D60E7D" w:rsidP="00F4418D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decimal is the same as</w: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60E7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578" w:dyaOrig="604" w14:anchorId="18E6F27D">
                <v:shape id="_x0000_i1028" type="#_x0000_t75" style="width:28.5pt;height:30.75pt" o:ole="">
                  <v:imagedata r:id="rId14" o:title=""/>
                </v:shape>
                <o:OLEObject Type="Embed" ProgID="FXEquation.Equation" ShapeID="_x0000_i1028" DrawAspect="Content" ObjectID="_1556916669" r:id="rId15"/>
              </w:objec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F4418D" w:rsidRDefault="00F4418D" w:rsidP="00F4418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4418D" w:rsidRPr="00D60E7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5216" behindDoc="0" locked="0" layoutInCell="1" allowOverlap="1" wp14:anchorId="6541F5B9" wp14:editId="2E7CA8BA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27305</wp:posOffset>
                      </wp:positionV>
                      <wp:extent cx="4362450" cy="114300"/>
                      <wp:effectExtent l="9525" t="8890" r="9525" b="10160"/>
                      <wp:wrapNone/>
                      <wp:docPr id="132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3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62F5ED" id="Group 3" o:spid="_x0000_s1026" style="position:absolute;margin-left:7.3pt;margin-top:2.15pt;width:343.5pt;height:9pt;z-index:2517852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="00D60E7D">
              <w:rPr>
                <w:rFonts w:ascii="Times New Roman" w:hAnsi="Times New Roman"/>
                <w:sz w:val="24"/>
                <w:szCs w:val="24"/>
              </w:rPr>
              <w:t xml:space="preserve">           0.001 45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0.0</w:t>
            </w:r>
            <w:r w:rsidR="00D60E7D">
              <w:rPr>
                <w:rFonts w:ascii="Times New Roman" w:hAnsi="Times New Roman"/>
                <w:sz w:val="24"/>
                <w:szCs w:val="24"/>
              </w:rPr>
              <w:t xml:space="preserve">14 5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0.</w:t>
            </w:r>
            <w:r w:rsidR="00D60E7D">
              <w:rPr>
                <w:rFonts w:ascii="Times New Roman" w:hAnsi="Times New Roman"/>
                <w:sz w:val="24"/>
                <w:szCs w:val="24"/>
              </w:rPr>
              <w:t>145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60E7D">
              <w:rPr>
                <w:rFonts w:ascii="Times New Roman" w:hAnsi="Times New Roman"/>
                <w:sz w:val="24"/>
                <w:szCs w:val="24"/>
              </w:rPr>
              <w:t xml:space="preserve">                         1.45 </w:t>
            </w: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fra</w:t>
            </w:r>
            <w:r w:rsidR="00711B72">
              <w:rPr>
                <w:rFonts w:ascii="Times New Roman" w:hAnsi="Times New Roman"/>
                <w:sz w:val="24"/>
                <w:szCs w:val="24"/>
              </w:rPr>
              <w:t>ction is equivalent to 0.24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F4418D" w:rsidRDefault="00F4418D" w:rsidP="00F4418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4418D" w:rsidRPr="00711B72" w:rsidRDefault="00F4418D" w:rsidP="00F4418D">
            <w:pPr>
              <w:rPr>
                <w:rFonts w:ascii="Times New Roman" w:hAnsi="Times New Roman"/>
                <w:position w:val="-16"/>
                <w:sz w:val="24"/>
                <w:szCs w:val="24"/>
              </w:rPr>
            </w:pPr>
            <w:r w:rsidRPr="00711B72">
              <w:rPr>
                <w:noProof/>
                <w:position w:val="-16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7F61BE55" wp14:editId="63CFD01E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110490</wp:posOffset>
                      </wp:positionV>
                      <wp:extent cx="4362450" cy="114300"/>
                      <wp:effectExtent l="11430" t="6985" r="7620" b="12065"/>
                      <wp:wrapNone/>
                      <wp:docPr id="127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84F4E9" id="Group 28" o:spid="_x0000_s1026" style="position:absolute;margin-left:11.2pt;margin-top:8.7pt;width:343.5pt;height:9pt;z-index:2517862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XqxQAAANwAAAAPAAAAZHJzL2Rvd25yZXYueG1sRI9Ba8JA&#10;EIXvBf/DMoVeim5so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DlG1XqxQAAANwAAAAP&#10;AAAAAAAAAAAAAAAAAAcCAABkcnMvZG93bnJldi54bWxQSwUGAAAAAAMAAwC3AAAA+QIAAAAA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Pr="00711B72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           </w:t>
            </w:r>
            <w:r w:rsidR="00D60E7D" w:rsidRPr="00711B7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38" w:dyaOrig="604" w14:anchorId="0DAD4B35">
                <v:shape id="_x0000_i1029" type="#_x0000_t75" style="width:16.5pt;height:30.75pt" o:ole="">
                  <v:imagedata r:id="rId16" o:title=""/>
                </v:shape>
                <o:OLEObject Type="Embed" ProgID="FXEquation.Equation" ShapeID="_x0000_i1029" DrawAspect="Content" ObjectID="_1556916670" r:id="rId17"/>
              </w:object>
            </w:r>
            <w:r w:rsidRPr="00711B72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                                </w:t>
            </w:r>
            <w:r w:rsidR="00D60E7D" w:rsidRPr="00711B7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38" w:dyaOrig="600" w14:anchorId="4C2AF137">
                <v:shape id="_x0000_i1030" type="#_x0000_t75" style="width:16.5pt;height:30pt" o:ole="">
                  <v:imagedata r:id="rId18" o:title=""/>
                </v:shape>
                <o:OLEObject Type="Embed" ProgID="FXEquation.Equation" ShapeID="_x0000_i1030" DrawAspect="Content" ObjectID="_1556916671" r:id="rId19"/>
              </w:object>
            </w:r>
            <w:r w:rsidRPr="00711B7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                 </w:t>
            </w:r>
            <w:r w:rsidR="00D60E7D" w:rsidRPr="00711B7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38" w:dyaOrig="604" w14:anchorId="2674B754">
                <v:shape id="_x0000_i1031" type="#_x0000_t75" style="width:16.5pt;height:30.75pt" o:ole="">
                  <v:imagedata r:id="rId20" o:title=""/>
                </v:shape>
                <o:OLEObject Type="Embed" ProgID="FXEquation.Equation" ShapeID="_x0000_i1031" DrawAspect="Content" ObjectID="_1556916672" r:id="rId21"/>
              </w:object>
            </w:r>
            <w:r w:rsidRPr="00711B72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                                  </w:t>
            </w:r>
            <w:r w:rsidR="00D60E7D" w:rsidRPr="00711B7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38" w:dyaOrig="600" w14:anchorId="66A9DE04">
                <v:shape id="_x0000_i1032" type="#_x0000_t75" style="width:16.5pt;height:30pt" o:ole="">
                  <v:imagedata r:id="rId22" o:title=""/>
                </v:shape>
                <o:OLEObject Type="Embed" ProgID="FXEquation.Equation" ShapeID="_x0000_i1032" DrawAspect="Content" ObjectID="_1556916673" r:id="rId23"/>
              </w:object>
            </w:r>
            <w:r w:rsidRPr="00711B72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</w:p>
          <w:p w:rsidR="00F4418D" w:rsidRDefault="00F4418D" w:rsidP="00F4418D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4418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Pr="00711B72" w:rsidRDefault="00F4418D" w:rsidP="00F4418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1B72" w:rsidRPr="00711B7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48" w:dyaOrig="264" w14:anchorId="777E58A3">
                <v:shape id="_x0000_i1033" type="#_x0000_t75" style="width:87pt;height:13.5pt" o:ole="">
                  <v:imagedata r:id="rId24" o:title=""/>
                </v:shape>
                <o:OLEObject Type="Embed" ProgID="FXEquation.Equation" ShapeID="_x0000_i1033" DrawAspect="Content" ObjectID="_1556916674" r:id="rId25"/>
              </w:object>
            </w:r>
            <w:r w:rsidRPr="00711B7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F4418D" w:rsidRDefault="00F4418D" w:rsidP="00F4418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7264" behindDoc="0" locked="0" layoutInCell="1" allowOverlap="1" wp14:anchorId="366FF7E0" wp14:editId="00851236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35560</wp:posOffset>
                      </wp:positionV>
                      <wp:extent cx="4362450" cy="114300"/>
                      <wp:effectExtent l="9525" t="6985" r="9525" b="12065"/>
                      <wp:wrapNone/>
                      <wp:docPr id="122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45535C" id="Group 47" o:spid="_x0000_s1026" style="position:absolute;margin-left:19.3pt;margin-top:2.8pt;width:343.5pt;height:9pt;z-index:2517872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" strokecolor="black [3213]" strokeweight="1pt"/>
                    </v:group>
                  </w:pict>
                </mc:Fallback>
              </mc:AlternateContent>
            </w:r>
            <w:r w:rsidR="00711B7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0.517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711B72">
              <w:rPr>
                <w:rFonts w:ascii="Times New Roman" w:hAnsi="Times New Roman"/>
                <w:position w:val="-6"/>
                <w:sz w:val="24"/>
                <w:szCs w:val="24"/>
              </w:rPr>
              <w:t>0.94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711B72">
              <w:rPr>
                <w:rFonts w:ascii="Times New Roman" w:hAnsi="Times New Roman"/>
                <w:position w:val="-6"/>
                <w:sz w:val="24"/>
                <w:szCs w:val="24"/>
              </w:rPr>
              <w:t>4.17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711B72">
              <w:rPr>
                <w:rFonts w:ascii="Times New Roman" w:hAnsi="Times New Roman"/>
                <w:position w:val="-6"/>
                <w:sz w:val="24"/>
                <w:szCs w:val="24"/>
              </w:rPr>
              <w:t>5.17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11B7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68" w:dyaOrig="264" w14:anchorId="4CD4E8E2">
                <v:shape id="_x0000_i1034" type="#_x0000_t75" style="width:78pt;height:13.5pt" o:ole="">
                  <v:imagedata r:id="rId26" o:title=""/>
                </v:shape>
                <o:OLEObject Type="Embed" ProgID="FXEquation.Equation" ShapeID="_x0000_i1034" DrawAspect="Content" ObjectID="_1556916675" r:id="rId27"/>
              </w:object>
            </w:r>
            <w:r w:rsidRPr="00711B7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55872" behindDoc="0" locked="0" layoutInCell="1" allowOverlap="1" wp14:anchorId="21FEE2E7" wp14:editId="4A538AB7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4445</wp:posOffset>
                      </wp:positionV>
                      <wp:extent cx="4362450" cy="114300"/>
                      <wp:effectExtent l="15240" t="15240" r="13335" b="13335"/>
                      <wp:wrapNone/>
                      <wp:docPr id="14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4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5498D3" id="Group 73" o:spid="_x0000_s1026" style="position:absolute;margin-left:14.5pt;margin-top:.35pt;width:343.5pt;height:9pt;z-index:2518558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0.162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1.92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1.62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19.2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943C33" w:rsidRDefault="00943C33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43C3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18" w:dyaOrig="264" w14:anchorId="5B201EBB">
                <v:shape id="_x0000_i1035" type="#_x0000_t75" style="width:85.5pt;height:13.5pt" o:ole="">
                  <v:imagedata r:id="rId28" o:title=""/>
                </v:shape>
                <o:OLEObject Type="Embed" ProgID="FXEquation.Equation" ShapeID="_x0000_i1035" DrawAspect="Content" ObjectID="_1556916676" r:id="rId29"/>
              </w:object>
            </w:r>
            <w:r w:rsidR="00711B72" w:rsidRPr="00943C3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Pr="004D4A4D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87616" behindDoc="0" locked="0" layoutInCell="1" allowOverlap="1" wp14:anchorId="4DB9E402" wp14:editId="6F6CED3A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14605</wp:posOffset>
                      </wp:positionV>
                      <wp:extent cx="4362450" cy="114300"/>
                      <wp:effectExtent l="9525" t="12700" r="9525" b="6350"/>
                      <wp:wrapNone/>
                      <wp:docPr id="84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629829" id="Group 62" o:spid="_x0000_s1026" style="position:absolute;margin-left:19.3pt;margin-top:1.15pt;width:343.5pt;height:9pt;z-index:2518876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" strokecolor="black [3213]" strokeweight="1pt"/>
                    </v:group>
                  </w:pict>
                </mc:Fallback>
              </mc:AlternateConten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1.13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>1.23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>1.33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943C33">
              <w:rPr>
                <w:rFonts w:ascii="Times New Roman" w:hAnsi="Times New Roman"/>
                <w:position w:val="-6"/>
                <w:sz w:val="24"/>
                <w:szCs w:val="24"/>
              </w:rPr>
              <w:t>2.03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FC0BF8" w:rsidP="00711B72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58944" behindDoc="0" locked="0" layoutInCell="1" allowOverlap="1" wp14:anchorId="6C6AD517" wp14:editId="597DC5FF">
                  <wp:simplePos x="0" y="0"/>
                  <wp:positionH relativeFrom="column">
                    <wp:posOffset>3852545</wp:posOffset>
                  </wp:positionH>
                  <wp:positionV relativeFrom="paragraph">
                    <wp:posOffset>95885</wp:posOffset>
                  </wp:positionV>
                  <wp:extent cx="1704975" cy="1523988"/>
                  <wp:effectExtent l="0" t="0" r="0" b="63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hutterstock_270848546.jp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28" t="4099" r="21614"/>
                          <a:stretch/>
                        </pic:blipFill>
                        <pic:spPr bwMode="auto">
                          <a:xfrm>
                            <a:off x="0" y="0"/>
                            <a:ext cx="1704975" cy="152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Three dogs have masses of 4.5 kg, 8.45</w:t>
            </w:r>
            <w:r w:rsidR="00711B72">
              <w:rPr>
                <w:rFonts w:ascii="Times New Roman" w:hAnsi="Times New Roman"/>
                <w:sz w:val="24"/>
                <w:szCs w:val="24"/>
              </w:rPr>
              <w:t xml:space="preserve"> kg and </w:t>
            </w:r>
            <w:r>
              <w:rPr>
                <w:rFonts w:ascii="Times New Roman" w:hAnsi="Times New Roman"/>
                <w:sz w:val="24"/>
                <w:szCs w:val="24"/>
              </w:rPr>
              <w:t>12.3</w:t>
            </w:r>
            <w:r w:rsidR="00711B72">
              <w:rPr>
                <w:rFonts w:ascii="Times New Roman" w:hAnsi="Times New Roman"/>
                <w:sz w:val="24"/>
                <w:szCs w:val="24"/>
              </w:rPr>
              <w:t xml:space="preserve"> kg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respectively</w:t>
            </w:r>
            <w:r w:rsidR="00711B7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11B72" w:rsidRDefault="00711B72" w:rsidP="00711B72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total mass of the </w:t>
            </w:r>
            <w:r w:rsidR="00FC0BF8">
              <w:rPr>
                <w:rFonts w:ascii="Times New Roman" w:hAnsi="Times New Roman"/>
                <w:sz w:val="24"/>
                <w:szCs w:val="24"/>
              </w:rPr>
              <w:t>3 dogs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1B72" w:rsidRDefault="00FC0BF8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49219E2E" wp14:editId="29BE1CAF">
                      <wp:simplePos x="0" y="0"/>
                      <wp:positionH relativeFrom="column">
                        <wp:posOffset>2203450</wp:posOffset>
                      </wp:positionH>
                      <wp:positionV relativeFrom="paragraph">
                        <wp:posOffset>256540</wp:posOffset>
                      </wp:positionV>
                      <wp:extent cx="1265555" cy="373380"/>
                      <wp:effectExtent l="15240" t="17145" r="14605" b="9525"/>
                      <wp:wrapNone/>
                      <wp:docPr id="121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555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1BA0DF" id="Rectangle 46" o:spid="_x0000_s1026" style="position:absolute;margin-left:173.5pt;margin-top:20.2pt;width:99.65pt;height:29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711B72" w:rsidP="00711B7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D5F3478" wp14:editId="486CEA10">
                      <wp:simplePos x="0" y="0"/>
                      <wp:positionH relativeFrom="column">
                        <wp:posOffset>4786630</wp:posOffset>
                      </wp:positionH>
                      <wp:positionV relativeFrom="paragraph">
                        <wp:posOffset>106680</wp:posOffset>
                      </wp:positionV>
                      <wp:extent cx="754380" cy="373380"/>
                      <wp:effectExtent l="17145" t="10795" r="9525" b="15875"/>
                      <wp:wrapNone/>
                      <wp:docPr id="120" name="Rectangl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C61BF1" id="Rectangle 52" o:spid="_x0000_s1026" style="position:absolute;margin-left:376.9pt;margin-top:8.4pt;width:59.4pt;height:29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" filled="f" strokecolor="black [3213]" strokeweight="1.5pt"/>
                  </w:pict>
                </mc:Fallback>
              </mc:AlternateContent>
            </w:r>
            <w:r w:rsidR="00DA661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78" w:dyaOrig="264" w14:anchorId="512FB764">
                <v:shape id="_x0000_i1036" type="#_x0000_t75" style="width:73.5pt;height:13.5pt" o:ole="">
                  <v:imagedata r:id="rId31" o:title=""/>
                </v:shape>
                <o:OLEObject Type="Embed" ProgID="FXEquation.Equation" ShapeID="_x0000_i1036" DrawAspect="Content" ObjectID="_1556916677" r:id="rId32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B9775E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155C3511" wp14:editId="0D6C8B12">
                      <wp:simplePos x="0" y="0"/>
                      <wp:positionH relativeFrom="column">
                        <wp:posOffset>4811395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13335" t="10795" r="13335" b="15875"/>
                      <wp:wrapNone/>
                      <wp:docPr id="83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4DEB4" id="Rectangle 31" o:spid="_x0000_s1026" style="position:absolute;margin-left:378.85pt;margin-top:9.7pt;width:59.4pt;height:29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9775E" w:rsidRPr="00B9775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48" w:dyaOrig="264" w14:anchorId="6C09D866">
                <v:shape id="_x0000_i1037" type="#_x0000_t75" style="width:1in;height:13.5pt" o:ole="">
                  <v:imagedata r:id="rId33" o:title=""/>
                </v:shape>
                <o:OLEObject Type="Embed" ProgID="FXEquation.Equation" ShapeID="_x0000_i1037" DrawAspect="Content" ObjectID="_1556916678" r:id="rId34"/>
              </w:object>
            </w:r>
            <w:r w:rsidRPr="00B9775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B9775E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Round 124.8624</w:t>
            </w:r>
            <w:r w:rsidR="00711B7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11B72">
              <w:rPr>
                <w:rFonts w:ascii="Times New Roman" w:hAnsi="Times New Roman"/>
                <w:sz w:val="24"/>
                <w:szCs w:val="24"/>
              </w:rPr>
              <w:t xml:space="preserve">correct to the nearest </w:t>
            </w:r>
            <w:r>
              <w:rPr>
                <w:rFonts w:ascii="Times New Roman" w:hAnsi="Times New Roman"/>
                <w:sz w:val="24"/>
                <w:szCs w:val="24"/>
              </w:rPr>
              <w:t>ten</w:t>
            </w:r>
            <w:r w:rsidR="00711B72">
              <w:rPr>
                <w:rFonts w:ascii="Times New Roman" w:hAnsi="Times New Roman"/>
                <w:sz w:val="24"/>
                <w:szCs w:val="24"/>
              </w:rPr>
              <w:t>th.</w: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181FE65E" wp14:editId="1AD559CD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40640</wp:posOffset>
                      </wp:positionV>
                      <wp:extent cx="1165860" cy="373380"/>
                      <wp:effectExtent l="16510" t="17780" r="17780" b="18415"/>
                      <wp:wrapNone/>
                      <wp:docPr id="8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04290B" id="Rectangle 1" o:spid="_x0000_s1026" style="position:absolute;margin-left:345.35pt;margin-top:3.2pt;width:91.8pt;height:29.4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AC7EED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the 3</w:t>
            </w:r>
            <w:r w:rsidR="00711B72">
              <w:rPr>
                <w:rFonts w:ascii="Times New Roman" w:hAnsi="Times New Roman"/>
                <w:sz w:val="24"/>
                <w:szCs w:val="24"/>
              </w:rPr>
              <w:t xml:space="preserve"> digit in the number </w:t>
            </w:r>
            <w:r>
              <w:rPr>
                <w:rFonts w:ascii="Times New Roman" w:hAnsi="Times New Roman"/>
                <w:sz w:val="24"/>
                <w:szCs w:val="24"/>
              </w:rPr>
              <w:t>0.000 39</w:t>
            </w:r>
            <w:r w:rsidR="00711B7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11B72" w:rsidRDefault="00711B72" w:rsidP="00711B7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11B72" w:rsidRPr="00AC7EED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63040" behindDoc="0" locked="0" layoutInCell="1" allowOverlap="1" wp14:anchorId="05E2C30D" wp14:editId="67617853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15240</wp:posOffset>
                      </wp:positionV>
                      <wp:extent cx="4362450" cy="114300"/>
                      <wp:effectExtent l="14605" t="13970" r="13970" b="14605"/>
                      <wp:wrapNone/>
                      <wp:docPr id="77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C7201E" id="Group 33" o:spid="_x0000_s1026" style="position:absolute;margin-left:12.2pt;margin-top:1.2pt;width:343.5pt;height:9pt;z-index:2518630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eSv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camL+kHyM0TAAD//wMAUEsBAi0AFAAGAAgAAAAhANvh9svuAAAAhQEAABMAAAAAAAAAAAAAAAAA&#10;AAAAAFtDb250ZW50X1R5cGVzXS54bWxQSwECLQAUAAYACAAAACEAWvQsW78AAAAVAQAACwAAAAAA&#10;AAAAAAAAAAAfAQAAX3JlbHMvLnJlbHNQSwECLQAUAAYACAAAACEAZlHkr8AAAADbAAAADwAAAAAA&#10;AAAAAAAAAAAHAgAAZHJzL2Rvd25yZXYueG1sUEsFBgAAAAADAAMAtwAAAPQ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O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9elL+gFy9Q8AAP//AwBQSwECLQAUAAYACAAAACEA2+H2y+4AAACFAQAAEwAAAAAAAAAAAAAAAAAA&#10;AAAAW0NvbnRlbnRfVHlwZXNdLnhtbFBLAQItABQABgAIAAAAIQBa9CxbvwAAABUBAAALAAAAAAAA&#10;AAAAAAAAAB8BAABfcmVscy8ucmVsc1BLAQItABQABgAIAAAAIQCt8piOvwAAANsAAAAPAAAAAAAA&#10;AAAAAAAAAAcCAABkcnMvZG93bnJldi54bWxQSwUGAAAAAAMAAwC3AAAA8w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Hundredths                Tenths                          </w:t>
            </w:r>
            <w:r w:rsidR="00AC7EED">
              <w:rPr>
                <w:rFonts w:ascii="Times New Roman" w:hAnsi="Times New Roman"/>
                <w:sz w:val="24"/>
                <w:szCs w:val="24"/>
              </w:rPr>
              <w:t>Ten Thousand</w:t>
            </w:r>
            <w:r>
              <w:rPr>
                <w:rFonts w:ascii="Times New Roman" w:hAnsi="Times New Roman"/>
                <w:sz w:val="24"/>
                <w:szCs w:val="24"/>
              </w:rPr>
              <w:t>ths           Thousandt</w:t>
            </w:r>
            <w:r w:rsidR="00AC7EED">
              <w:rPr>
                <w:rFonts w:ascii="Times New Roman" w:hAnsi="Times New Roman"/>
                <w:sz w:val="24"/>
                <w:szCs w:val="24"/>
              </w:rPr>
              <w:t>hs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AC7EED" w:rsidRDefault="00AC7EED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AC7EE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27" w:dyaOrig="264" w14:anchorId="5D252660">
                <v:shape id="_x0000_i1038" type="#_x0000_t75" style="width:111pt;height:13.5pt" o:ole="">
                  <v:imagedata r:id="rId35" o:title=""/>
                </v:shape>
                <o:OLEObject Type="Embed" ProgID="FXEquation.Equation" ShapeID="_x0000_i1038" DrawAspect="Content" ObjectID="_1556916679" r:id="rId36"/>
              </w:object>
            </w:r>
            <w:r w:rsidR="00711B72" w:rsidRPr="00AC7EE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64064" behindDoc="0" locked="0" layoutInCell="1" allowOverlap="1" wp14:anchorId="2152079C" wp14:editId="62FA9E06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4445</wp:posOffset>
                      </wp:positionV>
                      <wp:extent cx="4362450" cy="114300"/>
                      <wp:effectExtent l="15240" t="15240" r="13335" b="13335"/>
                      <wp:wrapNone/>
                      <wp:docPr id="61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E3321D" id="Group 73" o:spid="_x0000_s1026" style="position:absolute;margin-left:14.5pt;margin-top:.35pt;width:343.5pt;height:9pt;z-index:2518640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WY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8DM8v6QfIxS8AAAD//wMAUEsBAi0AFAAGAAgAAAAhANvh9svuAAAAhQEAABMAAAAAAAAAAAAA&#10;AAAAAAAAAFtDb250ZW50X1R5cGVzXS54bWxQSwECLQAUAAYACAAAACEAWvQsW78AAAAVAQAACwAA&#10;AAAAAAAAAAAAAAAfAQAAX3JlbHMvLnJlbHNQSwECLQAUAAYACAAAACEAgmBFmM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AC7EED">
              <w:rPr>
                <w:rFonts w:ascii="Times New Roman" w:hAnsi="Times New Roman"/>
                <w:position w:val="-6"/>
                <w:sz w:val="24"/>
                <w:szCs w:val="24"/>
              </w:rPr>
              <w:t>1.25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AC7EE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AC7EE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12.5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AC7EED">
              <w:rPr>
                <w:rFonts w:ascii="Times New Roman" w:hAnsi="Times New Roman"/>
                <w:position w:val="-6"/>
                <w:sz w:val="24"/>
                <w:szCs w:val="24"/>
              </w:rPr>
              <w:t>125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AC7EE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1250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</w:t>
            </w:r>
            <w:r w:rsidR="00624EF8">
              <w:rPr>
                <w:rFonts w:ascii="Times New Roman" w:hAnsi="Times New Roman"/>
                <w:sz w:val="24"/>
                <w:szCs w:val="24"/>
              </w:rPr>
              <w:t xml:space="preserve"> product of  18.6 and 0.5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438D286B" wp14:editId="19545B5A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92075</wp:posOffset>
                      </wp:positionV>
                      <wp:extent cx="1450340" cy="373380"/>
                      <wp:effectExtent l="18415" t="13970" r="17145" b="12700"/>
                      <wp:wrapNone/>
                      <wp:docPr id="60" name="Rectangl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034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B13258" id="Rectangle 53" o:spid="_x0000_s1026" style="position:absolute;margin-left:330.5pt;margin-top:7.25pt;width:114.2pt;height:29.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5902F3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5441544D" wp14:editId="694BE82F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106680</wp:posOffset>
                      </wp:positionV>
                      <wp:extent cx="1343660" cy="373380"/>
                      <wp:effectExtent l="18415" t="10160" r="9525" b="16510"/>
                      <wp:wrapNone/>
                      <wp:docPr id="56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36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1F55B0" id="Rectangle 40" o:spid="_x0000_s1026" style="position:absolute;margin-left:330.5pt;margin-top:8.4pt;width:105.8pt;height:29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" filled="f" strokecolor="black [3213]" strokeweight="1.5pt"/>
                  </w:pict>
                </mc:Fallback>
              </mc:AlternateContent>
            </w:r>
            <w:r w:rsidR="005902F3" w:rsidRPr="005902F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98" w:dyaOrig="264" w14:anchorId="715C8D6F">
                <v:shape id="_x0000_i1039" type="#_x0000_t75" style="width:79.5pt;height:13.5pt" o:ole="">
                  <v:imagedata r:id="rId37" o:title=""/>
                </v:shape>
                <o:OLEObject Type="Embed" ProgID="FXEquation.Equation" ShapeID="_x0000_i1039" DrawAspect="Content" ObjectID="_1556916680" r:id="rId38"/>
              </w:object>
            </w:r>
            <w:r w:rsidRPr="005902F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C52D2" w:rsidRDefault="008C52D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888640" behindDoc="0" locked="0" layoutInCell="1" allowOverlap="1">
                  <wp:simplePos x="0" y="0"/>
                  <wp:positionH relativeFrom="column">
                    <wp:posOffset>3453130</wp:posOffset>
                  </wp:positionH>
                  <wp:positionV relativeFrom="paragraph">
                    <wp:posOffset>49530</wp:posOffset>
                  </wp:positionV>
                  <wp:extent cx="2193290" cy="1644968"/>
                  <wp:effectExtent l="0" t="0" r="0" b="0"/>
                  <wp:wrapNone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Laptops shutterstock_161051186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729" cy="164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Three laptops have hard drives with capacities of 0.512 TB, 1.24 TB and 0.384 TB respectively.</w:t>
            </w:r>
          </w:p>
          <w:p w:rsidR="00711B72" w:rsidRDefault="008C52D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difference in capacity between the largest and smallest hard drives</w:t>
            </w:r>
            <w:r w:rsidR="00711B7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C52D2" w:rsidRDefault="008C52D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711B72" w:rsidRDefault="00711B7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711B72" w:rsidRDefault="008C52D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20174797" wp14:editId="382230A4">
                      <wp:simplePos x="0" y="0"/>
                      <wp:positionH relativeFrom="column">
                        <wp:posOffset>2510155</wp:posOffset>
                      </wp:positionH>
                      <wp:positionV relativeFrom="paragraph">
                        <wp:posOffset>71755</wp:posOffset>
                      </wp:positionV>
                      <wp:extent cx="1301580" cy="373380"/>
                      <wp:effectExtent l="0" t="0" r="13335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EC48CD" id="Rectangle 31" o:spid="_x0000_s1026" style="position:absolute;margin-left:197.65pt;margin-top:5.65pt;width:102.5pt;height:29.4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11B72" w:rsidRPr="00285C36" w:rsidRDefault="00711B72" w:rsidP="00711B72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3E2D57" w:rsidRDefault="003E2D57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E2D5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08" w:dyaOrig="264" w14:anchorId="48DE9D39">
                <v:shape id="_x0000_i1040" type="#_x0000_t75" style="width:150pt;height:13.5pt" o:ole="">
                  <v:imagedata r:id="rId40" o:title=""/>
                </v:shape>
                <o:OLEObject Type="Embed" ProgID="FXEquation.Equation" ShapeID="_x0000_i1040" DrawAspect="Content" ObjectID="_1556916681" r:id="rId41"/>
              </w:object>
            </w:r>
            <w:r w:rsidR="00711B72" w:rsidRPr="003E2D5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711B72" w:rsidRDefault="003E2D57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position w:val="-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3A6C5AA4" wp14:editId="69DE0FAE">
                      <wp:simplePos x="0" y="0"/>
                      <wp:positionH relativeFrom="column">
                        <wp:posOffset>3426460</wp:posOffset>
                      </wp:positionH>
                      <wp:positionV relativeFrom="paragraph">
                        <wp:posOffset>177165</wp:posOffset>
                      </wp:positionV>
                      <wp:extent cx="1250315" cy="373380"/>
                      <wp:effectExtent l="14605" t="12700" r="11430" b="13970"/>
                      <wp:wrapNone/>
                      <wp:docPr id="14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031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59A368" id="Rectangle 59" o:spid="_x0000_s1026" style="position:absolute;margin-left:269.8pt;margin-top:13.95pt;width:98.45pt;height:29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E2D57" w:rsidRDefault="003E2D57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E2D57" w:rsidRPr="003E2D57" w:rsidRDefault="003E2D57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3E2D57" w:rsidRDefault="00711B72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E2D57" w:rsidRPr="003E2D5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28" w:dyaOrig="264" w14:anchorId="1FC9B52A">
                <v:shape id="_x0000_i1041" type="#_x0000_t75" style="width:81.75pt;height:13.5pt" o:ole="">
                  <v:imagedata r:id="rId42" o:title=""/>
                </v:shape>
                <o:OLEObject Type="Embed" ProgID="FXEquation.Equation" ShapeID="_x0000_i1041" DrawAspect="Content" ObjectID="_1556916682" r:id="rId43"/>
              </w:object>
            </w:r>
            <w:r w:rsidRPr="003E2D5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position w:val="-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603D9F19" wp14:editId="370D6C55">
                      <wp:simplePos x="0" y="0"/>
                      <wp:positionH relativeFrom="column">
                        <wp:posOffset>4345940</wp:posOffset>
                      </wp:positionH>
                      <wp:positionV relativeFrom="paragraph">
                        <wp:posOffset>26035</wp:posOffset>
                      </wp:positionV>
                      <wp:extent cx="1250315" cy="373380"/>
                      <wp:effectExtent l="14605" t="12700" r="11430" b="13970"/>
                      <wp:wrapNone/>
                      <wp:docPr id="48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031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FDAD31" id="Rectangle 59" o:spid="_x0000_s1026" style="position:absolute;margin-left:342.2pt;margin-top:2.05pt;width:98.45pt;height:29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E2D57" w:rsidRDefault="003E2D57" w:rsidP="00711B72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92736" behindDoc="0" locked="0" layoutInCell="1" allowOverlap="1">
                  <wp:simplePos x="0" y="0"/>
                  <wp:positionH relativeFrom="column">
                    <wp:posOffset>3672205</wp:posOffset>
                  </wp:positionH>
                  <wp:positionV relativeFrom="paragraph">
                    <wp:posOffset>46990</wp:posOffset>
                  </wp:positionV>
                  <wp:extent cx="2009666" cy="1340444"/>
                  <wp:effectExtent l="0" t="0" r="0" b="0"/>
                  <wp:wrapNone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Coloured pencils shutterstock_329492285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666" cy="134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Leo</w:t>
            </w:r>
            <w:r w:rsidR="00711B72">
              <w:t xml:space="preserve"> </w:t>
            </w:r>
            <w:r>
              <w:t>has a set of 30 new pencils.</w:t>
            </w:r>
          </w:p>
          <w:p w:rsidR="00711B72" w:rsidRDefault="003E2D57" w:rsidP="00711B72">
            <w:pPr>
              <w:pStyle w:val="QuestionStyle"/>
            </w:pPr>
            <w:r>
              <w:t>Each pencil weighs 1.36 grams</w:t>
            </w:r>
            <w:r w:rsidR="00711B72">
              <w:t xml:space="preserve">. </w:t>
            </w:r>
          </w:p>
          <w:p w:rsidR="00711B72" w:rsidRDefault="003E2D57" w:rsidP="00711B72">
            <w:pPr>
              <w:pStyle w:val="QuestionStyle"/>
            </w:pPr>
            <w:r>
              <w:t>What is the total weight of the set of pencils</w:t>
            </w:r>
            <w:r w:rsidR="00711B72">
              <w:t>?</w:t>
            </w:r>
            <w:r w:rsidR="00711B72">
              <w:rPr>
                <w:noProof/>
                <w:lang w:eastAsia="en-AU"/>
              </w:rPr>
              <w:t xml:space="preserve"> </w:t>
            </w:r>
          </w:p>
          <w:p w:rsidR="00711B72" w:rsidRDefault="00711B72" w:rsidP="00711B72">
            <w:pPr>
              <w:pStyle w:val="QuestionStyle"/>
            </w:pPr>
          </w:p>
          <w:p w:rsidR="003E2D57" w:rsidRDefault="003E2D57" w:rsidP="00711B72">
            <w:pPr>
              <w:pStyle w:val="QuestionStyle"/>
            </w:pP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1901C216" wp14:editId="737F8B39">
                      <wp:simplePos x="0" y="0"/>
                      <wp:positionH relativeFrom="column">
                        <wp:posOffset>1980610</wp:posOffset>
                      </wp:positionH>
                      <wp:positionV relativeFrom="paragraph">
                        <wp:posOffset>81195</wp:posOffset>
                      </wp:positionV>
                      <wp:extent cx="1373580" cy="373380"/>
                      <wp:effectExtent l="0" t="0" r="17145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BCFDD7A" id="Rectangle 74" o:spid="_x0000_s1026" style="position:absolute;margin-left:155.95pt;margin-top:6.4pt;width:108.15pt;height:29.4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2A68DB" w:rsidP="00711B72">
            <w:pPr>
              <w:pStyle w:val="QuestionStyle"/>
            </w:pPr>
            <w:r>
              <w:t>Take 1.35</w:t>
            </w:r>
            <w:r w:rsidR="00711B72">
              <w:t xml:space="preserve"> </w:t>
            </w:r>
            <w:r>
              <w:t xml:space="preserve">away </w:t>
            </w:r>
            <w:r w:rsidR="00711B72">
              <w:t xml:space="preserve">from </w:t>
            </w:r>
            <w:r>
              <w:t>8</w:t>
            </w:r>
            <w:r w:rsidR="00711B72">
              <w:t>.</w:t>
            </w: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7F0D039D" wp14:editId="31508C42">
                      <wp:simplePos x="0" y="0"/>
                      <wp:positionH relativeFrom="column">
                        <wp:posOffset>4219806</wp:posOffset>
                      </wp:positionH>
                      <wp:positionV relativeFrom="paragraph">
                        <wp:posOffset>2944</wp:posOffset>
                      </wp:positionV>
                      <wp:extent cx="1208405" cy="373380"/>
                      <wp:effectExtent l="0" t="0" r="10795" b="2667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84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C13318A" id="Rectangle 17" o:spid="_x0000_s1026" style="position:absolute;margin-left:332.25pt;margin-top:.25pt;width:95.15pt;height:29.4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74304" behindDoc="0" locked="0" layoutInCell="1" allowOverlap="1" wp14:anchorId="7A217AF1" wp14:editId="71766DE1">
                  <wp:simplePos x="0" y="0"/>
                  <wp:positionH relativeFrom="column">
                    <wp:posOffset>4358005</wp:posOffset>
                  </wp:positionH>
                  <wp:positionV relativeFrom="paragraph">
                    <wp:posOffset>160067</wp:posOffset>
                  </wp:positionV>
                  <wp:extent cx="1268870" cy="1073464"/>
                  <wp:effectExtent l="0" t="0" r="762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hutterstock_134026025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870" cy="1073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Martin </w:t>
            </w:r>
            <w:r w:rsidR="002A68DB">
              <w:t>weighs the 12 bottles of water and finds the total mass is 4.5 kg.</w:t>
            </w:r>
            <w:r>
              <w:t xml:space="preserve"> </w:t>
            </w:r>
          </w:p>
          <w:p w:rsidR="00711B72" w:rsidRDefault="00711B72" w:rsidP="00711B72">
            <w:pPr>
              <w:pStyle w:val="QuestionStyle"/>
            </w:pPr>
            <w:r>
              <w:t>What i</w:t>
            </w:r>
            <w:r w:rsidR="002A68DB">
              <w:t>s the mass (in kg) of each bottle of water</w:t>
            </w:r>
            <w:r>
              <w:t>?</w:t>
            </w:r>
          </w:p>
          <w:p w:rsidR="00711B72" w:rsidRDefault="00711B72" w:rsidP="00711B72">
            <w:pPr>
              <w:pStyle w:val="QuestionStyle"/>
            </w:pPr>
          </w:p>
          <w:p w:rsidR="00711B72" w:rsidRDefault="00711B72" w:rsidP="00711B72">
            <w:pPr>
              <w:pStyle w:val="QuestionStyle"/>
            </w:pP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6762342B" wp14:editId="3D7830F6">
                      <wp:simplePos x="0" y="0"/>
                      <wp:positionH relativeFrom="column">
                        <wp:posOffset>2740660</wp:posOffset>
                      </wp:positionH>
                      <wp:positionV relativeFrom="paragraph">
                        <wp:posOffset>53885</wp:posOffset>
                      </wp:positionV>
                      <wp:extent cx="1373580" cy="373380"/>
                      <wp:effectExtent l="0" t="0" r="17145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FC07CE" id="Rectangle 21" o:spid="_x0000_s1026" style="position:absolute;margin-left:215.8pt;margin-top:4.25pt;width:108.15pt;height:29.4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2A68DB" w:rsidRDefault="002A68DB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A68D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28" w:dyaOrig="264" w14:anchorId="60590FF7">
                <v:shape id="_x0000_i1042" type="#_x0000_t75" style="width:96pt;height:13.5pt" o:ole="">
                  <v:imagedata r:id="rId46" o:title=""/>
                </v:shape>
                <o:OLEObject Type="Embed" ProgID="FXEquation.Equation" ShapeID="_x0000_i1042" DrawAspect="Content" ObjectID="_1556916683" r:id="rId47"/>
              </w:object>
            </w:r>
            <w:r w:rsidR="00711B72" w:rsidRPr="002A68D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711B72" w:rsidRDefault="00711B72" w:rsidP="00711B72">
            <w:pPr>
              <w:pStyle w:val="QuestionStyle"/>
            </w:pPr>
          </w:p>
          <w:p w:rsidR="002A68DB" w:rsidRDefault="002A68DB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6CB0EF92" wp14:editId="5AE3AA46">
                      <wp:simplePos x="0" y="0"/>
                      <wp:positionH relativeFrom="column">
                        <wp:posOffset>3102610</wp:posOffset>
                      </wp:positionH>
                      <wp:positionV relativeFrom="paragraph">
                        <wp:posOffset>32385</wp:posOffset>
                      </wp:positionV>
                      <wp:extent cx="1373580" cy="373380"/>
                      <wp:effectExtent l="0" t="0" r="17145" b="266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29875EE" id="Rectangle 151" o:spid="_x0000_s1026" style="position:absolute;margin-left:244.3pt;margin-top:2.55pt;width:108.15pt;height:29.4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2A68DB" w:rsidRDefault="002A68DB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711B72" w:rsidP="00711B72">
            <w:pPr>
              <w:pStyle w:val="QuestionStyle"/>
            </w:pPr>
            <w:r>
              <w:t xml:space="preserve">Round </w:t>
            </w:r>
            <w:r w:rsidR="002A68DB">
              <w:t>18.1258 correct to 3</w:t>
            </w:r>
            <w:r>
              <w:t xml:space="preserve"> decimal places.</w:t>
            </w: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56D29CF6" wp14:editId="68DC5B69">
                      <wp:simplePos x="0" y="0"/>
                      <wp:positionH relativeFrom="column">
                        <wp:posOffset>2847420</wp:posOffset>
                      </wp:positionH>
                      <wp:positionV relativeFrom="paragraph">
                        <wp:posOffset>51035</wp:posOffset>
                      </wp:positionV>
                      <wp:extent cx="1373580" cy="373380"/>
                      <wp:effectExtent l="0" t="0" r="17145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F5C03A0" id="Rectangle 22" o:spid="_x0000_s1026" style="position:absolute;margin-left:224.2pt;margin-top:4pt;width:108.15pt;height:29.4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38" w:rsidRDefault="00A76238" w:rsidP="00A76238">
            <w:pPr>
              <w:pStyle w:val="QuestionStyle"/>
              <w:ind w:right="4536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3529330</wp:posOffset>
                  </wp:positionH>
                  <wp:positionV relativeFrom="paragraph">
                    <wp:posOffset>73661</wp:posOffset>
                  </wp:positionV>
                  <wp:extent cx="2132330" cy="1537410"/>
                  <wp:effectExtent l="0" t="0" r="1270" b="5715"/>
                  <wp:wrapNone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Tailor shutterstock_55351788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583" cy="154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Harry cuts </w:t>
            </w:r>
            <w:r w:rsidR="00711B72">
              <w:t xml:space="preserve"> </w:t>
            </w:r>
            <w:r>
              <w:t xml:space="preserve">2.28 metres from a roll of cloth which was originally 20 metres long. </w:t>
            </w:r>
            <w:r w:rsidR="00711B72">
              <w:t xml:space="preserve"> </w:t>
            </w:r>
          </w:p>
          <w:p w:rsidR="00711B72" w:rsidRDefault="00711B72" w:rsidP="00A76238">
            <w:pPr>
              <w:pStyle w:val="QuestionStyle"/>
              <w:ind w:right="4536"/>
            </w:pPr>
            <w:r>
              <w:t xml:space="preserve">How many </w:t>
            </w:r>
            <w:r w:rsidR="00A76238">
              <w:t>metres of cloth remain on the roll</w:t>
            </w:r>
            <w:r>
              <w:t>?</w:t>
            </w:r>
          </w:p>
          <w:p w:rsidR="00711B72" w:rsidRDefault="00711B72" w:rsidP="00711B72">
            <w:pPr>
              <w:pStyle w:val="QuestionStyle"/>
            </w:pPr>
          </w:p>
          <w:p w:rsidR="00A76238" w:rsidRDefault="00A76238" w:rsidP="00711B72">
            <w:pPr>
              <w:pStyle w:val="QuestionStyle"/>
            </w:pP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79AAFE8B" wp14:editId="2FF42198">
                      <wp:simplePos x="0" y="0"/>
                      <wp:positionH relativeFrom="column">
                        <wp:posOffset>1722120</wp:posOffset>
                      </wp:positionH>
                      <wp:positionV relativeFrom="paragraph">
                        <wp:posOffset>58420</wp:posOffset>
                      </wp:positionV>
                      <wp:extent cx="1373580" cy="373380"/>
                      <wp:effectExtent l="0" t="0" r="17145" b="2667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74E0F67" id="Rectangle 64" o:spid="_x0000_s1026" style="position:absolute;margin-left:135.6pt;margin-top:4.6pt;width:108.15pt;height:29.4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A76238" w:rsidP="00711B72">
            <w:pPr>
              <w:pStyle w:val="QuestionStyle"/>
            </w:pPr>
            <w:r>
              <w:t>Write the</w:t>
            </w:r>
            <w:r w:rsidR="00711B72">
              <w:t xml:space="preserve"> decimal number </w:t>
            </w:r>
            <w:r>
              <w:t xml:space="preserve">which </w:t>
            </w:r>
            <w:r w:rsidR="00711B72">
              <w:t xml:space="preserve">is represented by the expanded notation: </w:t>
            </w:r>
            <w:r w:rsidRPr="00A76238">
              <w:rPr>
                <w:color w:val="FF0000"/>
                <w:position w:val="-22"/>
              </w:rPr>
              <w:object w:dxaOrig="2760" w:dyaOrig="604" w14:anchorId="62C83CA9">
                <v:shape id="_x0000_i1043" type="#_x0000_t75" style="width:131.25pt;height:28.5pt" o:ole="">
                  <v:imagedata r:id="rId49" o:title=""/>
                </v:shape>
                <o:OLEObject Type="Embed" ProgID="FXEquation.Equation" ShapeID="_x0000_i1043" DrawAspect="Content" ObjectID="_1556916684" r:id="rId50"/>
              </w:object>
            </w:r>
            <w:r w:rsidR="00711B72">
              <w:rPr>
                <w:color w:val="FF0000"/>
              </w:rPr>
              <w:t xml:space="preserve"> </w:t>
            </w:r>
            <w:r>
              <w:t>.</w:t>
            </w:r>
          </w:p>
          <w:p w:rsidR="00A76238" w:rsidRDefault="00A76238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17357176" wp14:editId="784E8B10">
                      <wp:simplePos x="0" y="0"/>
                      <wp:positionH relativeFrom="column">
                        <wp:posOffset>3397885</wp:posOffset>
                      </wp:positionH>
                      <wp:positionV relativeFrom="paragraph">
                        <wp:posOffset>245110</wp:posOffset>
                      </wp:positionV>
                      <wp:extent cx="1373580" cy="373380"/>
                      <wp:effectExtent l="0" t="0" r="17145" b="2667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C6486B6" id="Rectangle 153" o:spid="_x0000_s1026" style="position:absolute;margin-left:267.55pt;margin-top:19.3pt;width:108.15pt;height:29.4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A76238" w:rsidRDefault="00A76238" w:rsidP="00711B72">
            <w:pPr>
              <w:pStyle w:val="QuestionStyle"/>
            </w:pPr>
          </w:p>
          <w:p w:rsidR="00A76238" w:rsidRDefault="00A76238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Default="00711B72" w:rsidP="00711B72">
            <w:pPr>
              <w:pStyle w:val="QuestionStyle"/>
            </w:pPr>
            <w:r>
              <w:t xml:space="preserve">What is the average of </w:t>
            </w:r>
            <w:r w:rsidR="00A76238">
              <w:t>12.5  6.4,  9.24</w:t>
            </w:r>
            <w:r>
              <w:t xml:space="preserve">,  </w:t>
            </w:r>
            <w:r w:rsidR="00A76238">
              <w:t>5.06</w:t>
            </w:r>
            <w:r>
              <w:t xml:space="preserve">,  </w:t>
            </w:r>
            <w:r w:rsidR="00A76238">
              <w:t>and  4.5</w:t>
            </w:r>
            <w:r>
              <w:t>?</w:t>
            </w:r>
          </w:p>
          <w:p w:rsidR="00452C93" w:rsidRDefault="00452C93" w:rsidP="00711B72">
            <w:pPr>
              <w:pStyle w:val="QuestionStyle"/>
            </w:pPr>
          </w:p>
          <w:p w:rsidR="00452C93" w:rsidRDefault="00452C93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61D5013B" wp14:editId="439D2114">
                      <wp:simplePos x="0" y="0"/>
                      <wp:positionH relativeFrom="column">
                        <wp:posOffset>3464560</wp:posOffset>
                      </wp:positionH>
                      <wp:positionV relativeFrom="paragraph">
                        <wp:posOffset>42545</wp:posOffset>
                      </wp:positionV>
                      <wp:extent cx="1373505" cy="373380"/>
                      <wp:effectExtent l="0" t="0" r="17145" b="26670"/>
                      <wp:wrapNone/>
                      <wp:docPr id="155" name="Rectangle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FA57BC1" id="Rectangle 155" o:spid="_x0000_s1026" style="position:absolute;margin-left:272.8pt;margin-top:3.35pt;width:108.15pt;height:29.4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452C93" w:rsidRDefault="00452C93" w:rsidP="00711B72">
            <w:pPr>
              <w:pStyle w:val="QuestionStyle"/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452C93" w:rsidRDefault="00452C93" w:rsidP="00711B7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52C9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67" w:dyaOrig="264" w14:anchorId="1BE57C2B">
                <v:shape id="_x0000_i1044" type="#_x0000_t75" style="width:93pt;height:13.5pt" o:ole="">
                  <v:imagedata r:id="rId51" o:title=""/>
                </v:shape>
                <o:OLEObject Type="Embed" ProgID="FXEquation.Equation" ShapeID="_x0000_i1044" DrawAspect="Content" ObjectID="_1556916685" r:id="rId52"/>
              </w:object>
            </w:r>
            <w:r w:rsidR="00711B72" w:rsidRPr="00452C9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52C93" w:rsidRDefault="00452C93" w:rsidP="00711B72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452C93" w:rsidRDefault="00452C93" w:rsidP="00711B72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5C0B7524" wp14:editId="3E99C7A3">
                      <wp:simplePos x="0" y="0"/>
                      <wp:positionH relativeFrom="column">
                        <wp:posOffset>3740785</wp:posOffset>
                      </wp:positionH>
                      <wp:positionV relativeFrom="paragraph">
                        <wp:posOffset>97155</wp:posOffset>
                      </wp:positionV>
                      <wp:extent cx="1373505" cy="373380"/>
                      <wp:effectExtent l="0" t="0" r="17145" b="26670"/>
                      <wp:wrapNone/>
                      <wp:docPr id="156" name="Rectangle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416F988" id="Rectangle 156" o:spid="_x0000_s1026" style="position:absolute;margin-left:294.55pt;margin-top:7.65pt;width:108.15pt;height:29.4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                 </w:t>
            </w: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452C93" w:rsidRDefault="00711B72" w:rsidP="00711B72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</w:t>
            </w:r>
            <w:r w:rsidR="00452C93" w:rsidRPr="00452C93"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val="en-US" w:eastAsia="en-AU"/>
              </w:rPr>
              <w:object w:dxaOrig="1312" w:dyaOrig="264" w14:anchorId="5F17621D">
                <v:shape id="_x0000_i1045" type="#_x0000_t75" style="width:65.25pt;height:13.5pt" o:ole="">
                  <v:imagedata r:id="rId53" o:title=""/>
                </v:shape>
                <o:OLEObject Type="Embed" ProgID="FXEquation.Equation" ShapeID="_x0000_i1045" DrawAspect="Content" ObjectID="_1556916686" r:id="rId54"/>
              </w:object>
            </w:r>
            <w:r w:rsidRPr="00452C93"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  <w:t xml:space="preserve"> </w:t>
            </w:r>
          </w:p>
          <w:p w:rsidR="00711B72" w:rsidRDefault="00711B72" w:rsidP="00711B72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166A802C" wp14:editId="0EC3D953">
                      <wp:simplePos x="0" y="0"/>
                      <wp:positionH relativeFrom="column">
                        <wp:posOffset>4036060</wp:posOffset>
                      </wp:positionH>
                      <wp:positionV relativeFrom="paragraph">
                        <wp:posOffset>40640</wp:posOffset>
                      </wp:positionV>
                      <wp:extent cx="1165860" cy="373380"/>
                      <wp:effectExtent l="9525" t="17780" r="15240" b="18415"/>
                      <wp:wrapNone/>
                      <wp:docPr id="42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350AD5" id="Rectangle 23" o:spid="_x0000_s1026" style="position:absolute;margin-left:317.8pt;margin-top:3.2pt;width:91.8pt;height:29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</w:p>
          <w:p w:rsidR="00711B72" w:rsidRDefault="00711B72" w:rsidP="00711B72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</w:p>
        </w:tc>
      </w:tr>
      <w:tr w:rsidR="00711B7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11B72" w:rsidRPr="001B3341" w:rsidRDefault="00711B72" w:rsidP="00711B7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1B72" w:rsidRPr="00B97692" w:rsidRDefault="00711B72" w:rsidP="00711B72">
            <w:pPr>
              <w:pStyle w:val="QuestionStyle"/>
              <w:rPr>
                <w:position w:val="-6"/>
              </w:rPr>
            </w:pPr>
            <w:r>
              <w:t xml:space="preserve"> </w:t>
            </w:r>
            <w:r w:rsidR="00B97692" w:rsidRPr="00B97692">
              <w:rPr>
                <w:color w:val="FF0000"/>
                <w:position w:val="-6"/>
              </w:rPr>
              <w:object w:dxaOrig="968" w:dyaOrig="348" w14:anchorId="0D7F7E37">
                <v:shape id="_x0000_i1100" type="#_x0000_t75" style="width:48pt;height:18pt" o:ole="">
                  <v:imagedata r:id="rId55" o:title=""/>
                </v:shape>
                <o:OLEObject Type="Embed" ProgID="FXEquation.Equation" ShapeID="_x0000_i1100" DrawAspect="Content" ObjectID="_1556916687" r:id="rId56"/>
              </w:object>
            </w:r>
            <w:r w:rsidRPr="00B97692">
              <w:rPr>
                <w:position w:val="-6"/>
              </w:rPr>
              <w:t xml:space="preserve"> </w:t>
            </w:r>
          </w:p>
          <w:p w:rsidR="00711B72" w:rsidRDefault="00711B72" w:rsidP="00711B72">
            <w:pPr>
              <w:pStyle w:val="QuestionStyle"/>
            </w:pPr>
          </w:p>
          <w:p w:rsidR="00711B72" w:rsidRDefault="00711B72" w:rsidP="00711B7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642452F0" wp14:editId="608EA36B">
                      <wp:simplePos x="0" y="0"/>
                      <wp:positionH relativeFrom="column">
                        <wp:posOffset>4192905</wp:posOffset>
                      </wp:positionH>
                      <wp:positionV relativeFrom="paragraph">
                        <wp:posOffset>17775</wp:posOffset>
                      </wp:positionV>
                      <wp:extent cx="1165860" cy="373380"/>
                      <wp:effectExtent l="16510" t="12065" r="17780" b="14605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51BB6" id="Rectangle 75" o:spid="_x0000_s1026" style="position:absolute;margin-left:330.15pt;margin-top:1.4pt;width:91.8pt;height:29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711B72" w:rsidRDefault="00711B72" w:rsidP="00711B72">
            <w:pPr>
              <w:pStyle w:val="QuestionStyle"/>
            </w:pPr>
          </w:p>
        </w:tc>
      </w:tr>
    </w:tbl>
    <w:p w:rsidR="00413DF5" w:rsidRDefault="00413DF5">
      <w:pPr>
        <w:sectPr w:rsidR="00413DF5" w:rsidSect="00B850EA">
          <w:headerReference w:type="default" r:id="rId57"/>
          <w:footerReference w:type="default" r:id="rId58"/>
          <w:footerReference w:type="first" r:id="rId5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F4418D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49C3B9AE5E194D9CBDEF3FAE401E7CE9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C5593261668C468A802963B162DF60F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C09CE0F53629452BBE9E8546108AF41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5321D34AA2224D0AACF703477896B22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495A69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F4418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the position of 1.8</w: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F4418D" w:rsidRDefault="001A0190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6535402">
                <v:shape id="_x0000_s1098" type="#_x0000_t75" style="position:absolute;margin-left:20.1pt;margin-top:8.9pt;width:401.4pt;height:26.65pt;z-index:251741184">
                  <v:imagedata r:id="rId60" o:title=""/>
                </v:shape>
                <o:OLEObject Type="Embed" ProgID="FXDraw.Graphic" ShapeID="_x0000_s1098" DrawAspect="Content" ObjectID="_1556916739" r:id="rId61"/>
              </w:object>
            </w: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418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4418D" w:rsidRPr="001B3341" w:rsidRDefault="00F4418D" w:rsidP="00F4418D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4418D" w:rsidRDefault="001A0190" w:rsidP="00F4418D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5B65D767">
                <v:shape id="_x0000_s1099" type="#_x0000_t75" style="position:absolute;margin-left:147.1pt;margin-top:24.95pt;width:220.9pt;height:93.5pt;z-index:251742208;mso-position-horizontal-relative:text;mso-position-vertical-relative:text">
                  <v:imagedata r:id="rId62" o:title=""/>
                </v:shape>
                <o:OLEObject Type="Embed" ProgID="FXDraw.Graphic" ShapeID="_x0000_s1099" DrawAspect="Content" ObjectID="_1556916740" r:id="rId63"/>
              </w:object>
            </w:r>
            <w:r w:rsidR="008B047C">
              <w:rPr>
                <w:rFonts w:ascii="Times New Roman" w:hAnsi="Times New Roman"/>
                <w:sz w:val="24"/>
                <w:szCs w:val="24"/>
              </w:rPr>
              <w:t>Shade a section which is 0.75</w: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of the area of this rectangle.</w:t>
            </w: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F65DE" w:rsidRDefault="001A0190" w:rsidP="00DF65D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5" type="#_x0000_t75" style="position:absolute;margin-left:239pt;margin-top:-4.9pt;width:213.25pt;height:125.1pt;z-index:251905024;mso-position-horizontal-relative:text;mso-position-vertical-relative:text">
                  <v:imagedata r:id="rId64" o:title=""/>
                </v:shape>
              </w:pict>
            </w:r>
            <w:r w:rsidR="00DF65DE">
              <w:rPr>
                <w:rFonts w:ascii="Times New Roman" w:hAnsi="Times New Roman"/>
                <w:sz w:val="24"/>
                <w:szCs w:val="24"/>
              </w:rPr>
              <w:t>Rick is travelling from town A to town B.</w:t>
            </w:r>
          </w:p>
          <w:p w:rsidR="00495A69" w:rsidRDefault="00DF65DE" w:rsidP="00DF65D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much further would he travel if he went through town C on the way, rather than going directly from A to B?</w:t>
            </w:r>
            <w:bookmarkStart w:id="0" w:name="_GoBack"/>
            <w:bookmarkEnd w:id="0"/>
          </w:p>
          <w:p w:rsidR="00495A69" w:rsidRDefault="00495A69" w:rsidP="00495A69">
            <w:pPr>
              <w:ind w:right="3719"/>
              <w:rPr>
                <w:rFonts w:ascii="Times New Roman" w:hAnsi="Times New Roman"/>
                <w:sz w:val="24"/>
                <w:szCs w:val="24"/>
              </w:rPr>
            </w:pP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EA7C92A">
                      <wp:simplePos x="0" y="0"/>
                      <wp:positionH relativeFrom="column">
                        <wp:posOffset>1769110</wp:posOffset>
                      </wp:positionH>
                      <wp:positionV relativeFrom="paragraph">
                        <wp:posOffset>83820</wp:posOffset>
                      </wp:positionV>
                      <wp:extent cx="754380" cy="373380"/>
                      <wp:effectExtent l="9525" t="9525" r="17145" b="17145"/>
                      <wp:wrapNone/>
                      <wp:docPr id="41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70B39" id="Rectangle 67" o:spid="_x0000_s1026" style="position:absolute;margin-left:139.3pt;margin-top:6.6pt;width:59.4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0935D1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mass of a digital radio is 0.84 kg without its batteries.</w:t>
            </w:r>
          </w:p>
          <w:p w:rsidR="000935D1" w:rsidRDefault="000935D1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(It takes four batteries which each have a mass of 0.0095 kg.)</w:t>
            </w:r>
          </w:p>
          <w:p w:rsidR="000935D1" w:rsidRDefault="00DB5647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mass of the radio and the batteries?</w:t>
            </w:r>
          </w:p>
          <w:p w:rsidR="00495A69" w:rsidRDefault="000935D1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49C8874">
                      <wp:simplePos x="0" y="0"/>
                      <wp:positionH relativeFrom="column">
                        <wp:posOffset>4165013</wp:posOffset>
                      </wp:positionH>
                      <wp:positionV relativeFrom="paragraph">
                        <wp:posOffset>25400</wp:posOffset>
                      </wp:positionV>
                      <wp:extent cx="1124585" cy="373380"/>
                      <wp:effectExtent l="14605" t="10795" r="13335" b="15875"/>
                      <wp:wrapNone/>
                      <wp:docPr id="40" name="Rectangl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458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A91F27" id="Rectangle 61" o:spid="_x0000_s1026" style="position:absolute;margin-left:327.95pt;margin-top:2pt;width:88.55pt;height:2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 </w:t>
            </w:r>
            <w:r w:rsidR="00DB5647" w:rsidRPr="00DB564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92" w:dyaOrig="264" w14:anchorId="11357CB0">
                <v:shape id="_x0000_i1049" type="#_x0000_t75" style="width:74.25pt;height:13.5pt" o:ole="">
                  <v:imagedata r:id="rId65" o:title=""/>
                </v:shape>
                <o:OLEObject Type="Embed" ProgID="FXEquation.Equation" ShapeID="_x0000_i1049" DrawAspect="Content" ObjectID="_1556916688" r:id="rId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when rounded correct to two decimal places?</w:t>
            </w: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582EA9D0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19685</wp:posOffset>
                      </wp:positionV>
                      <wp:extent cx="4362450" cy="114300"/>
                      <wp:effectExtent l="15240" t="10160" r="13335" b="8890"/>
                      <wp:wrapNone/>
                      <wp:docPr id="28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C5934E" id="Group 6" o:spid="_x0000_s1026" style="position:absolute;margin-left:23.5pt;margin-top:1.55pt;width:343.5pt;height:9pt;z-index:2517063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Lx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Exn8Psl/QC5/gEAAP//AwBQSwECLQAUAAYACAAAACEA2+H2y+4AAACFAQAAEwAAAAAAAAAAAAAA&#10;AAAAAAAAW0NvbnRlbnRfVHlwZXNdLnhtbFBLAQItABQABgAIAAAAIQBa9CxbvwAAABUBAAALAAAA&#10;AAAAAAAAAAAAAB8BAABfcmVscy8ucmVsc1BLAQItABQABgAIAAAAIQAeOvLxwgAAANs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DB5647">
              <w:rPr>
                <w:rFonts w:ascii="Times New Roman" w:hAnsi="Times New Roman"/>
                <w:sz w:val="24"/>
                <w:szCs w:val="24"/>
              </w:rPr>
              <w:t>0.75                               0.755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DB5647">
              <w:rPr>
                <w:rFonts w:ascii="Times New Roman" w:hAnsi="Times New Roman"/>
                <w:sz w:val="24"/>
                <w:szCs w:val="24"/>
              </w:rPr>
              <w:t>0.76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DB5647">
              <w:rPr>
                <w:rFonts w:ascii="Times New Roman" w:hAnsi="Times New Roman"/>
                <w:sz w:val="24"/>
                <w:szCs w:val="24"/>
              </w:rPr>
              <w:t>0.765</w:t>
            </w: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495A69" w:rsidP="00495A69">
            <w:pPr>
              <w:pStyle w:val="QuestionStyle"/>
            </w:pPr>
            <w:r>
              <w:t xml:space="preserve">Which is </w:t>
            </w:r>
            <w:r w:rsidR="00DB5647" w:rsidRPr="00DB5647">
              <w:rPr>
                <w:b/>
              </w:rPr>
              <w:t xml:space="preserve">not </w:t>
            </w:r>
            <w:r>
              <w:t>true?</w:t>
            </w:r>
          </w:p>
          <w:p w:rsidR="00495A69" w:rsidRDefault="00495A69" w:rsidP="00495A69">
            <w:pPr>
              <w:pStyle w:val="QuestionStyle"/>
            </w:pPr>
          </w:p>
          <w:p w:rsidR="00495A69" w:rsidRPr="007E3324" w:rsidRDefault="00495A69" w:rsidP="00495A69">
            <w:pPr>
              <w:pStyle w:val="QuestionStyle"/>
              <w:rPr>
                <w:color w:val="FF0000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7D3D2B71" wp14:editId="2EB89320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23495</wp:posOffset>
                      </wp:positionV>
                      <wp:extent cx="2724150" cy="388620"/>
                      <wp:effectExtent l="0" t="0" r="19050" b="1143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2B138" id="Group 93" o:spid="_x0000_s1026" style="position:absolute;margin-left:38pt;margin-top:1.85pt;width:214.5pt;height:30.6pt;z-index:25170739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I8xQAAANsAAAAPAAAAZHJzL2Rvd25yZXYueG1sRI9Ba8JA&#10;FITvQv/D8gQv0myqY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X0SI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  </w:t>
            </w:r>
            <w:r w:rsidR="00DB5647" w:rsidRPr="00DB5647">
              <w:rPr>
                <w:color w:val="FF0000"/>
                <w:position w:val="-6"/>
              </w:rPr>
              <w:object w:dxaOrig="1132" w:dyaOrig="264" w14:anchorId="246CE3D3">
                <v:shape id="_x0000_i1050" type="#_x0000_t75" style="width:56.25pt;height:13.5pt" o:ole="">
                  <v:imagedata r:id="rId67" o:title=""/>
                </v:shape>
                <o:OLEObject Type="Embed" ProgID="FXEquation.Equation" ShapeID="_x0000_i1050" DrawAspect="Content" ObjectID="_1556916689" r:id="rId68"/>
              </w:object>
            </w:r>
            <w:r>
              <w:rPr>
                <w:position w:val="-8"/>
              </w:rPr>
              <w:t xml:space="preserve">                                                    </w:t>
            </w:r>
            <w:r w:rsidR="00DB5647" w:rsidRPr="00DB5647">
              <w:rPr>
                <w:color w:val="FF0000"/>
                <w:position w:val="-6"/>
              </w:rPr>
              <w:object w:dxaOrig="1192" w:dyaOrig="264" w14:anchorId="006CDF89">
                <v:shape id="_x0000_i1051" type="#_x0000_t75" style="width:59.25pt;height:13.5pt" o:ole="">
                  <v:imagedata r:id="rId69" o:title=""/>
                </v:shape>
                <o:OLEObject Type="Embed" ProgID="FXEquation.Equation" ShapeID="_x0000_i1051" DrawAspect="Content" ObjectID="_1556916690" r:id="rId70"/>
              </w:object>
            </w:r>
          </w:p>
          <w:p w:rsidR="00495A69" w:rsidRPr="00052959" w:rsidRDefault="00495A69" w:rsidP="00495A69">
            <w:pPr>
              <w:pStyle w:val="QuestionStyle"/>
              <w:rPr>
                <w:color w:val="FF0000"/>
              </w:rPr>
            </w:pPr>
            <w:r>
              <w:t xml:space="preserve">                     </w:t>
            </w:r>
            <w:r w:rsidR="00DB5647" w:rsidRPr="00DB5647">
              <w:rPr>
                <w:color w:val="FF0000"/>
                <w:position w:val="-6"/>
              </w:rPr>
              <w:object w:dxaOrig="1192" w:dyaOrig="264" w14:anchorId="6BC841FD">
                <v:shape id="_x0000_i1052" type="#_x0000_t75" style="width:59.25pt;height:13.5pt" o:ole="">
                  <v:imagedata r:id="rId71" o:title=""/>
                </v:shape>
                <o:OLEObject Type="Embed" ProgID="FXEquation.Equation" ShapeID="_x0000_i1052" DrawAspect="Content" ObjectID="_1556916691" r:id="rId72"/>
              </w:object>
            </w:r>
            <w:r>
              <w:rPr>
                <w:position w:val="-8"/>
              </w:rPr>
              <w:t xml:space="preserve">                   </w:t>
            </w:r>
            <w:r w:rsidR="002B7212">
              <w:rPr>
                <w:position w:val="-8"/>
              </w:rPr>
              <w:t xml:space="preserve">                              </w:t>
            </w:r>
            <w:r>
              <w:rPr>
                <w:position w:val="-8"/>
              </w:rPr>
              <w:t xml:space="preserve">  </w:t>
            </w:r>
            <w:r w:rsidR="002B7212" w:rsidRPr="002B7212">
              <w:rPr>
                <w:color w:val="FF0000"/>
                <w:position w:val="-6"/>
              </w:rPr>
              <w:object w:dxaOrig="1192" w:dyaOrig="264" w14:anchorId="7C988217">
                <v:shape id="_x0000_i1053" type="#_x0000_t75" style="width:59.25pt;height:13.5pt" o:ole="">
                  <v:imagedata r:id="rId73" o:title=""/>
                </v:shape>
                <o:OLEObject Type="Embed" ProgID="FXEquation.Equation" ShapeID="_x0000_i1053" DrawAspect="Content" ObjectID="_1556916692" r:id="rId74"/>
              </w:object>
            </w: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2B7212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Ashleigh buys 0.24 kg of lollies and divides them into equal piles which each weigh 0.012 kg. </w:t>
            </w:r>
          </w:p>
          <w:p w:rsidR="00495A69" w:rsidRDefault="002B7212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piles did she have?</w:t>
            </w:r>
          </w:p>
          <w:p w:rsidR="002B7212" w:rsidRDefault="002B7212" w:rsidP="002B72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5A69" w:rsidRDefault="002B7212" w:rsidP="00CF3967">
            <w:pP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09120" behindDoc="0" locked="0" layoutInCell="1" allowOverlap="1" wp14:anchorId="07A72C6F" wp14:editId="3360491C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19685</wp:posOffset>
                      </wp:positionV>
                      <wp:extent cx="4362450" cy="114300"/>
                      <wp:effectExtent l="15240" t="10160" r="13335" b="8890"/>
                      <wp:wrapNone/>
                      <wp:docPr id="24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852097" id="Group 6" o:spid="_x0000_s1026" style="position:absolute;margin-left:23.5pt;margin-top:1.55pt;width:343.5pt;height:9pt;z-index:2519091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/A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kHX6/pB8gl08AAAD//wMAUEsBAi0AFAAGAAgAAAAhANvh9svuAAAAhQEAABMAAAAAAAAAAAAA&#10;AAAAAAAAAFtDb250ZW50X1R5cGVzXS54bWxQSwECLQAUAAYACAAAACEAWvQsW78AAAAVAQAACwAA&#10;AAAAAAAAAAAAAAAfAQAAX3JlbHMvLnJlbHNQSwECLQAUAAYACAAAACEABH1fwM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 piles                           20 piles                          30 piles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95CA3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>200 piles</w:t>
            </w: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CF3967" w:rsidP="00495A69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drawing>
                <wp:anchor distT="0" distB="0" distL="114300" distR="114300" simplePos="0" relativeHeight="251910144" behindDoc="0" locked="0" layoutInCell="1" allowOverlap="1">
                  <wp:simplePos x="0" y="0"/>
                  <wp:positionH relativeFrom="column">
                    <wp:posOffset>3326765</wp:posOffset>
                  </wp:positionH>
                  <wp:positionV relativeFrom="paragraph">
                    <wp:posOffset>25400</wp:posOffset>
                  </wp:positionV>
                  <wp:extent cx="2268458" cy="1943100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roup of Bags shutterstock_67102999.jpg"/>
                          <pic:cNvPicPr/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1" t="26846" r="57186" b="7565"/>
                          <a:stretch/>
                        </pic:blipFill>
                        <pic:spPr bwMode="auto">
                          <a:xfrm>
                            <a:off x="0" y="0"/>
                            <a:ext cx="2268458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Four friends buy presents for a birthday party.</w:t>
            </w:r>
          </w:p>
          <w:p w:rsidR="00CF3967" w:rsidRDefault="00CF3967" w:rsidP="00495A69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mass of each of the four presents is: </w:t>
            </w:r>
          </w:p>
          <w:p w:rsidR="00CF3967" w:rsidRPr="00B345D0" w:rsidRDefault="00CF3967" w:rsidP="00495A69">
            <w:pPr>
              <w:rPr>
                <w:rFonts w:ascii="Times New Roman" w:hAnsi="Times New Roman"/>
                <w:sz w:val="24"/>
                <w:szCs w:val="24"/>
              </w:rPr>
            </w:pPr>
            <w:r w:rsidRPr="00B345D0">
              <w:rPr>
                <w:rFonts w:ascii="Times New Roman" w:hAnsi="Times New Roman"/>
                <w:sz w:val="24"/>
                <w:szCs w:val="24"/>
              </w:rPr>
              <w:t>0.256 kg</w:t>
            </w:r>
            <w:r w:rsidR="00495A69" w:rsidRPr="00B345D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B345D0">
              <w:rPr>
                <w:rFonts w:ascii="Times New Roman" w:hAnsi="Times New Roman"/>
                <w:sz w:val="24"/>
                <w:szCs w:val="24"/>
              </w:rPr>
              <w:t>1.4 kg, 0.824 kg and 1.05 kg.</w:t>
            </w:r>
          </w:p>
          <w:p w:rsidR="00B345D0" w:rsidRDefault="00B345D0" w:rsidP="00495A6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5A69" w:rsidRPr="00CF3967" w:rsidRDefault="00CF3967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average mass of the presents?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</w:t>
            </w:r>
          </w:p>
          <w:p w:rsidR="00CF3967" w:rsidRDefault="00CF3967" w:rsidP="00495A69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B345D0" w:rsidRDefault="00B345D0" w:rsidP="00B345D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5A69" w:rsidRDefault="00B345D0" w:rsidP="00495A69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053BBCF6" wp14:editId="5FCCDA25">
                      <wp:simplePos x="0" y="0"/>
                      <wp:positionH relativeFrom="column">
                        <wp:posOffset>2212975</wp:posOffset>
                      </wp:positionH>
                      <wp:positionV relativeFrom="paragraph">
                        <wp:posOffset>95885</wp:posOffset>
                      </wp:positionV>
                      <wp:extent cx="1165860" cy="373380"/>
                      <wp:effectExtent l="15240" t="13970" r="9525" b="12700"/>
                      <wp:wrapNone/>
                      <wp:docPr id="66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144F6C" id="Rectangle 60" o:spid="_x0000_s1026" style="position:absolute;margin-left:174.25pt;margin-top:7.55pt;width:91.8pt;height:29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" filled="f" strokecolor="black [3213]" strokeweight="1.5pt"/>
                  </w:pict>
                </mc:Fallback>
              </mc:AlternateContent>
            </w:r>
            <w:r w:rsidR="00495A69">
              <w:rPr>
                <w:rFonts w:ascii="Times New Roman" w:hAnsi="Times New Roman"/>
                <w:sz w:val="32"/>
                <w:szCs w:val="32"/>
              </w:rPr>
              <w:t xml:space="preserve">                 </w:t>
            </w:r>
          </w:p>
          <w:p w:rsidR="00495A69" w:rsidRPr="00574B02" w:rsidRDefault="00495A69" w:rsidP="00495A69"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</w:t>
            </w:r>
          </w:p>
        </w:tc>
      </w:tr>
      <w:tr w:rsidR="00495A6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95A69" w:rsidRPr="001B3341" w:rsidRDefault="00495A69" w:rsidP="00495A6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Arrange the numbers below in ascending order.</w:t>
            </w:r>
          </w:p>
          <w:p w:rsidR="00495A69" w:rsidRDefault="00495A69" w:rsidP="00495A6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95A69" w:rsidRDefault="00495A69" w:rsidP="00495A69">
            <w:pPr>
              <w:ind w:left="34" w:hanging="34"/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  <w:t xml:space="preserve">       </w:t>
            </w:r>
            <w:r w:rsidR="003743C6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    4.25,   4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.5,   </w:t>
            </w:r>
            <w:r w:rsidR="003743C6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0.45</w:t>
            </w:r>
            <w:r w:rsidR="00B345D0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,   0.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5</w:t>
            </w:r>
            <w:r w:rsidR="00B345D0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4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,   </w:t>
            </w:r>
            <w:r w:rsidR="00B345D0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0.425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,   </w:t>
            </w:r>
            <w:r w:rsidR="00B345D0"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>4.2</w:t>
            </w:r>
            <w:r>
              <w:rPr>
                <w:rFonts w:ascii="Times New Roman" w:eastAsia="Times New Roman" w:hAnsi="Times New Roman"/>
                <w:sz w:val="32"/>
                <w:szCs w:val="32"/>
                <w:lang w:val="en-US" w:eastAsia="en-AU"/>
              </w:rPr>
              <w:t xml:space="preserve">  </w:t>
            </w:r>
          </w:p>
          <w:p w:rsidR="00495A69" w:rsidRDefault="00495A69" w:rsidP="00495A6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D8F1416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175260</wp:posOffset>
                      </wp:positionV>
                      <wp:extent cx="609600" cy="352425"/>
                      <wp:effectExtent l="12065" t="6350" r="6985" b="12700"/>
                      <wp:wrapNone/>
                      <wp:docPr id="16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89D6D5" id="Rectangle 40" o:spid="_x0000_s1026" style="position:absolute;margin-left:43.5pt;margin-top:13.8pt;width:48pt;height: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50293F1">
                      <wp:simplePos x="0" y="0"/>
                      <wp:positionH relativeFrom="column">
                        <wp:posOffset>2105025</wp:posOffset>
                      </wp:positionH>
                      <wp:positionV relativeFrom="paragraph">
                        <wp:posOffset>174625</wp:posOffset>
                      </wp:positionV>
                      <wp:extent cx="609600" cy="352425"/>
                      <wp:effectExtent l="12065" t="15240" r="6985" b="13335"/>
                      <wp:wrapNone/>
                      <wp:docPr id="10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CA9D" id="Rectangle 41" o:spid="_x0000_s1026" style="position:absolute;margin-left:165.75pt;margin-top:13.75pt;width:48pt;height:27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EF25971">
                      <wp:simplePos x="0" y="0"/>
                      <wp:positionH relativeFrom="column">
                        <wp:posOffset>3562350</wp:posOffset>
                      </wp:positionH>
                      <wp:positionV relativeFrom="paragraph">
                        <wp:posOffset>163195</wp:posOffset>
                      </wp:positionV>
                      <wp:extent cx="609600" cy="352425"/>
                      <wp:effectExtent l="12065" t="13335" r="6985" b="15240"/>
                      <wp:wrapNone/>
                      <wp:docPr id="9" name="Rectangle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A4A5F" id="Rectangle 44" o:spid="_x0000_s1026" style="position:absolute;margin-left:280.5pt;margin-top:12.85pt;width:48pt;height:2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25E3C89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153670</wp:posOffset>
                      </wp:positionV>
                      <wp:extent cx="609600" cy="352425"/>
                      <wp:effectExtent l="12065" t="13335" r="6985" b="15240"/>
                      <wp:wrapNone/>
                      <wp:docPr id="8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1C70D4" id="Rectangle 45" o:spid="_x0000_s1026" style="position:absolute;margin-left:345pt;margin-top:12.1pt;width:48pt;height:27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445309B">
                      <wp:simplePos x="0" y="0"/>
                      <wp:positionH relativeFrom="column">
                        <wp:posOffset>2819400</wp:posOffset>
                      </wp:positionH>
                      <wp:positionV relativeFrom="paragraph">
                        <wp:posOffset>165100</wp:posOffset>
                      </wp:positionV>
                      <wp:extent cx="609600" cy="352425"/>
                      <wp:effectExtent l="12065" t="15240" r="6985" b="13335"/>
                      <wp:wrapNone/>
                      <wp:docPr id="7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5DCEAF" id="Rectangle 42" o:spid="_x0000_s1026" style="position:absolute;margin-left:222pt;margin-top:13pt;width:48pt;height:2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D66862B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173990</wp:posOffset>
                      </wp:positionV>
                      <wp:extent cx="609600" cy="352425"/>
                      <wp:effectExtent l="12065" t="14605" r="6985" b="13970"/>
                      <wp:wrapNone/>
                      <wp:docPr id="6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A20A9B" id="Rectangle 43" o:spid="_x0000_s1026" style="position:absolute;margin-left:103.5pt;margin-top:13.7pt;width:48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" strokeweight="1pt"/>
                  </w:pict>
                </mc:Fallback>
              </mc:AlternateContent>
            </w:r>
          </w:p>
          <w:p w:rsidR="00495A69" w:rsidRDefault="00495A69" w:rsidP="00495A6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495A69" w:rsidRDefault="00495A69" w:rsidP="00495A69">
            <w:pPr>
              <w:ind w:left="34" w:hanging="34"/>
              <w:rPr>
                <w:rFonts w:ascii="Times New Roman" w:eastAsia="Times New Roman" w:hAnsi="Times New Roman"/>
                <w:sz w:val="24"/>
                <w:szCs w:val="24"/>
                <w:lang w:val="en-US" w:eastAsia="en-AU"/>
              </w:rPr>
            </w:pPr>
          </w:p>
          <w:p w:rsidR="00495A69" w:rsidRDefault="00495A69" w:rsidP="00495A6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43C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743C6" w:rsidRPr="001B3341" w:rsidRDefault="003743C6" w:rsidP="003743C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743C6" w:rsidRDefault="003743C6" w:rsidP="003743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There are two numbers </w:t>
            </w:r>
            <w:r w:rsidRPr="003743C6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3743C6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such that  </w:t>
            </w:r>
            <w:r w:rsidRPr="0095240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01" w:dyaOrig="264" w14:anchorId="421D34DB">
                <v:shape id="_x0000_i1054" type="#_x0000_t75" style="width:69.75pt;height:13.5pt" o:ole="">
                  <v:imagedata r:id="rId76" o:title=""/>
                </v:shape>
                <o:OLEObject Type="Embed" ProgID="FXEquation.Equation" ShapeID="_x0000_i1054" DrawAspect="Content" ObjectID="_1556916693" r:id="rId7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 </w:t>
            </w:r>
            <w:r w:rsidRPr="0095240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68" w:dyaOrig="304" w14:anchorId="75818CEC">
                <v:shape id="_x0000_i1055" type="#_x0000_t75" style="width:63.75pt;height:15pt" o:ole="">
                  <v:imagedata r:id="rId78" o:title=""/>
                </v:shape>
                <o:OLEObject Type="Embed" ProgID="FXEquation.Equation" ShapeID="_x0000_i1055" DrawAspect="Content" ObjectID="_1556916694" r:id="rId7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743C6" w:rsidRDefault="003743C6" w:rsidP="003743C6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Let </w:t>
            </w:r>
            <w:r w:rsidRPr="003743C6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be equal to the product of </w:t>
            </w:r>
            <w:r w:rsidRPr="00952407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52407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3743C6" w:rsidRDefault="003743C6" w:rsidP="003743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true?</w:t>
            </w:r>
          </w:p>
          <w:p w:rsidR="003743C6" w:rsidRPr="007E3324" w:rsidRDefault="003743C6" w:rsidP="003743C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743C6" w:rsidRPr="003743C6" w:rsidRDefault="003743C6" w:rsidP="003743C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12192" behindDoc="0" locked="0" layoutInCell="1" allowOverlap="1" wp14:anchorId="32A38452" wp14:editId="461812D5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5080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00AC86" id="Group 44" o:spid="_x0000_s1026" style="position:absolute;margin-left:19.4pt;margin-top:.4pt;width:16.8pt;height:69.6pt;z-index:2519121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92" w:dyaOrig="264" w14:anchorId="06083200">
                <v:shape id="_x0000_i1056" type="#_x0000_t75" style="width:59.25pt;height:13.5pt" o:ole="">
                  <v:imagedata r:id="rId80" o:title=""/>
                </v:shape>
                <o:OLEObject Type="Embed" ProgID="FXEquation.Equation" ShapeID="_x0000_i1056" DrawAspect="Content" ObjectID="_1556916695" r:id="rId81"/>
              </w:object>
            </w:r>
            <w:r w:rsidRPr="003743C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743C6" w:rsidRPr="003743C6" w:rsidRDefault="003743C6" w:rsidP="003743C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92" w:dyaOrig="264" w14:anchorId="0372CBA6">
                <v:shape id="_x0000_i1057" type="#_x0000_t75" style="width:74.25pt;height:13.5pt" o:ole="">
                  <v:imagedata r:id="rId82" o:title=""/>
                </v:shape>
                <o:OLEObject Type="Embed" ProgID="FXEquation.Equation" ShapeID="_x0000_i1057" DrawAspect="Content" ObjectID="_1556916696" r:id="rId83"/>
              </w:object>
            </w:r>
          </w:p>
          <w:p w:rsidR="003743C6" w:rsidRPr="003743C6" w:rsidRDefault="003743C6" w:rsidP="003743C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72" w:dyaOrig="264" w14:anchorId="65FB41C5">
                <v:shape id="_x0000_i1058" type="#_x0000_t75" style="width:68.25pt;height:13.5pt" o:ole="">
                  <v:imagedata r:id="rId84" o:title=""/>
                </v:shape>
                <o:OLEObject Type="Embed" ProgID="FXEquation.Equation" ShapeID="_x0000_i1058" DrawAspect="Content" ObjectID="_1556916697" r:id="rId85"/>
              </w:object>
            </w:r>
          </w:p>
          <w:p w:rsidR="003743C6" w:rsidRPr="003743C6" w:rsidRDefault="003743C6" w:rsidP="003743C6">
            <w:pPr>
              <w:rPr>
                <w:rFonts w:ascii="Times New Roman" w:eastAsia="Times New Roman" w:hAnsi="Times New Roman"/>
                <w:position w:val="-6"/>
                <w:sz w:val="24"/>
                <w:szCs w:val="24"/>
                <w:lang w:val="en-US"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92" w:dyaOrig="264" w14:anchorId="731711AF">
                <v:shape id="_x0000_i1059" type="#_x0000_t75" style="width:74.25pt;height:13.5pt" o:ole="">
                  <v:imagedata r:id="rId86" o:title=""/>
                </v:shape>
                <o:OLEObject Type="Embed" ProgID="FXEquation.Equation" ShapeID="_x0000_i1059" DrawAspect="Content" ObjectID="_1556916698" r:id="rId87"/>
              </w:objec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F4418D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F4418D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8F14F8CC36CB48258EF3070EDC06117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F4418D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F4418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2E15AEC81E1846DC92CC7A5EB436EF3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F4418D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60A0C78E61A44941848F4FA5CA84B25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F4418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CDEAADC44C8E46C6A5BA87BFFA1FA4D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495A69" w:rsidP="00F4418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F4418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9D3DFC" w:rsidTr="00F4418D">
        <w:trPr>
          <w:cantSplit/>
        </w:trPr>
        <w:tc>
          <w:tcPr>
            <w:tcW w:w="1134" w:type="dxa"/>
          </w:tcPr>
          <w:p w:rsidR="009D3DFC" w:rsidRPr="00750A38" w:rsidRDefault="009D3DFC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D3DFC" w:rsidRDefault="009D3DFC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4 × 5 = 20 squares and of these 6 are shaded.</w:t>
            </w:r>
          </w:p>
          <w:p w:rsidR="009D3DFC" w:rsidRDefault="009D3DFC" w:rsidP="009D3DF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D3DF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978" w:dyaOrig="604">
                <v:shape id="_x0000_i1060" type="#_x0000_t75" style="width:149.25pt;height:30pt" o:ole="">
                  <v:imagedata r:id="rId88" o:title=""/>
                </v:shape>
                <o:OLEObject Type="Embed" ProgID="FXEquation.Equation" ShapeID="_x0000_i1060" DrawAspect="Content" ObjectID="_1556916699" r:id="rId89"/>
              </w:object>
            </w:r>
            <w:r w:rsidRPr="009D3DF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9D3DFC" w:rsidRPr="009D3DFC" w:rsidRDefault="009D3DFC" w:rsidP="009D3DFC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9D3DFC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1</w:t>
            </w:r>
            <w:r w:rsidRPr="009D3DFC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st</w:t>
            </w:r>
            <w:r w:rsidRPr="009D3DFC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9D3DFC" w:rsidTr="00F4418D">
        <w:trPr>
          <w:cantSplit/>
        </w:trPr>
        <w:tc>
          <w:tcPr>
            <w:tcW w:w="1134" w:type="dxa"/>
          </w:tcPr>
          <w:p w:rsidR="009D3DFC" w:rsidRPr="00750A38" w:rsidRDefault="009D3DFC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D3DFC" w:rsidRDefault="009D3DFC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places between 2 and 4, so each is 0.2</w:t>
            </w:r>
          </w:p>
          <w:p w:rsidR="009D3DFC" w:rsidRDefault="009D3DFC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Dot is 2 places along, so  </w:t>
            </w:r>
            <w:r w:rsidRPr="009D3DF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02" w:dyaOrig="264">
                <v:shape id="_x0000_i1061" type="#_x0000_t75" style="width:84.75pt;height:13.5pt" o:ole="">
                  <v:imagedata r:id="rId90" o:title=""/>
                </v:shape>
                <o:OLEObject Type="Embed" ProgID="FXEquation.Equation" ShapeID="_x0000_i1061" DrawAspect="Content" ObjectID="_1556916700" r:id="rId9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D3DFC" w:rsidRDefault="009D3DFC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Number is 2 + 0.4 = 2.4</w:t>
            </w:r>
          </w:p>
          <w:p w:rsidR="009D3DFC" w:rsidRPr="009D3DFC" w:rsidRDefault="009D3DFC" w:rsidP="009D3DF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D3DFC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9D3DFC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9D3DFC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D60E7D" w:rsidP="009D3DF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60E7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608" w:dyaOrig="604">
                <v:shape id="_x0000_i1062" type="#_x0000_t75" style="width:330.75pt;height:30pt" o:ole="">
                  <v:imagedata r:id="rId92" o:title=""/>
                </v:shape>
                <o:OLEObject Type="Embed" ProgID="FXEquation.Equation" ShapeID="_x0000_i1062" DrawAspect="Content" ObjectID="_1556916701" r:id="rId93"/>
              </w:object>
            </w:r>
            <w:r w:rsidRPr="00D60E7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D60E7D" w:rsidRPr="00D60E7D" w:rsidRDefault="00D60E7D" w:rsidP="009D3DFC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2</w:t>
            </w: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nd</w:t>
            </w: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D60E7D" w:rsidP="009D3DFC">
            <w:pP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</w:pPr>
            <w:r w:rsidRPr="00D60E7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00" w:dyaOrig="604" w14:anchorId="5C3D7081">
                <v:shape id="_x0000_i1063" type="#_x0000_t75" style="width:75pt;height:30pt" o:ole="">
                  <v:imagedata r:id="rId94" o:title=""/>
                </v:shape>
                <o:OLEObject Type="Embed" ProgID="FXEquation.Equation" ShapeID="_x0000_i1063" DrawAspect="Content" ObjectID="_1556916702" r:id="rId95"/>
              </w:object>
            </w:r>
          </w:p>
          <w:p w:rsidR="00D60E7D" w:rsidRPr="00D60E7D" w:rsidRDefault="00D60E7D" w:rsidP="009D3DFC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3</w:t>
            </w: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rd</w:t>
            </w:r>
            <w:r w:rsidRPr="00D60E7D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495A69" w:rsidP="009D3DF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60E7D" w:rsidRPr="00D60E7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60" w:dyaOrig="604" w14:anchorId="1950BAC0">
                <v:shape id="_x0000_i1064" type="#_x0000_t75" style="width:123pt;height:30pt" o:ole="">
                  <v:imagedata r:id="rId96" o:title=""/>
                </v:shape>
                <o:OLEObject Type="Embed" ProgID="FXEquation.Equation" ShapeID="_x0000_i1064" DrawAspect="Content" ObjectID="_1556916703" r:id="rId97"/>
              </w:object>
            </w:r>
            <w:r w:rsidRPr="00D60E7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11B72" w:rsidRPr="00711B72" w:rsidRDefault="00711B72" w:rsidP="009D3DFC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711B72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4</w:t>
            </w:r>
            <w:r w:rsidRPr="00711B72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th</w:t>
            </w:r>
            <w:r w:rsidRPr="00711B72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711B72" w:rsidRDefault="00495A69" w:rsidP="009D3DFC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711B72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3911659" wp14:editId="201348B3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628015</wp:posOffset>
                      </wp:positionV>
                      <wp:extent cx="367030" cy="6985"/>
                      <wp:effectExtent l="0" t="0" r="33020" b="31115"/>
                      <wp:wrapNone/>
                      <wp:docPr id="117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F138C6" id="Straight Connector 117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75pt,49.45pt" to="79.65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" strokecolor="black [3213]"/>
                  </w:pict>
                </mc:Fallback>
              </mc:AlternateContent>
            </w:r>
            <w:r w:rsidRPr="00711B7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</w:t>
            </w:r>
            <w:r w:rsidR="00711B72" w:rsidRPr="00711B72">
              <w:rPr>
                <w:rFonts w:ascii="Times New Roman" w:hAnsi="Times New Roman"/>
                <w:color w:val="FF0000"/>
                <w:sz w:val="24"/>
                <w:szCs w:val="24"/>
              </w:rPr>
              <w:object w:dxaOrig="1590" w:dyaOrig="1304" w14:anchorId="6012CA47">
                <v:shape id="_x0000_i1065" type="#_x0000_t75" style="width:79.5pt;height:65.25pt" o:ole="">
                  <v:imagedata r:id="rId98" o:title=""/>
                </v:shape>
                <o:OLEObject Type="Embed" ProgID="FXEquation.Equation" ShapeID="_x0000_i1065" DrawAspect="Content" ObjectID="_1556916704" r:id="rId99"/>
              </w:object>
            </w:r>
          </w:p>
          <w:p w:rsidR="00711B72" w:rsidRPr="00711B72" w:rsidRDefault="00711B72" w:rsidP="009D3DF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11B72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711B7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711B7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711B72" w:rsidTr="00F4418D">
        <w:trPr>
          <w:cantSplit/>
        </w:trPr>
        <w:tc>
          <w:tcPr>
            <w:tcW w:w="1134" w:type="dxa"/>
          </w:tcPr>
          <w:p w:rsidR="00711B72" w:rsidRPr="00750A38" w:rsidRDefault="00711B72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43C33" w:rsidRDefault="00711B72" w:rsidP="009D3DFC">
            <w:pPr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t xml:space="preserve">   </w:t>
            </w:r>
            <w:r w:rsidRPr="00711B72"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object w:dxaOrig="990" w:dyaOrig="864">
                <v:shape id="_x0000_i1066" type="#_x0000_t75" style="width:49.5pt;height:43.5pt" o:ole="">
                  <v:imagedata r:id="rId100" o:title=""/>
                </v:shape>
                <o:OLEObject Type="Embed" ProgID="FXEquation.Equation" ShapeID="_x0000_i1066" DrawAspect="Content" ObjectID="_1556916705" r:id="rId101"/>
              </w:object>
            </w:r>
            <w:r w:rsidRPr="00711B72"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t xml:space="preserve"> </w:t>
            </w:r>
          </w:p>
          <w:p w:rsidR="00711B72" w:rsidRPr="00943C33" w:rsidRDefault="00943C33" w:rsidP="009D3DFC">
            <w:pPr>
              <w:rPr>
                <w:b/>
                <w:noProof/>
                <w:lang w:eastAsia="en-AU"/>
              </w:rPr>
            </w:pPr>
            <w:r w:rsidRPr="00943C33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943C3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943C3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  <w:r w:rsidR="00711B72" w:rsidRPr="00943C33">
              <w:rPr>
                <w:rFonts w:ascii="Times New Roman" w:hAnsi="Times New Roman"/>
                <w:b/>
                <w:sz w:val="24"/>
                <w:szCs w:val="24"/>
              </w:rPr>
              <w:t xml:space="preserve">   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495A69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 w:rsidRPr="00711B72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EB0D422" wp14:editId="30C6D586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509905</wp:posOffset>
                      </wp:positionV>
                      <wp:extent cx="367030" cy="6985"/>
                      <wp:effectExtent l="0" t="0" r="33020" b="31115"/>
                      <wp:wrapNone/>
                      <wp:docPr id="116" name="Straight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FDF071" id="Straight Connector 11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5pt,40.15pt" to="79.7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" strokecolor="black [3213]"/>
                  </w:pict>
                </mc:Fallback>
              </mc:AlternateContent>
            </w:r>
            <w:r w:rsidRPr="00711B72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943C33" w:rsidRPr="00943C33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930" w:dyaOrig="824" w14:anchorId="1ED8B1F4">
                <v:shape id="_x0000_i1067" type="#_x0000_t75" style="width:46.5pt;height:41.25pt" o:ole="">
                  <v:imagedata r:id="rId102" o:title=""/>
                </v:shape>
                <o:OLEObject Type="Embed" ProgID="FXEquation.Equation" ShapeID="_x0000_i1067" DrawAspect="Content" ObjectID="_1556916706" r:id="rId103"/>
              </w:object>
            </w:r>
            <w:r w:rsidRPr="00943C33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  <w:p w:rsidR="00943C33" w:rsidRPr="00943C33" w:rsidRDefault="00943C33" w:rsidP="009D3DF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43C3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943C3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943C3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DA6616" w:rsidRDefault="00495A69" w:rsidP="009D3DFC">
            <w:pPr>
              <w:rPr>
                <w:rFonts w:ascii="Times New Roman" w:hAnsi="Times New Roman"/>
                <w:position w:val="-9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DA6616" w:rsidRPr="00DA6616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1080" w:dyaOrig="1104" w14:anchorId="56FA3FDC">
                <v:shape id="_x0000_i1068" type="#_x0000_t75" style="width:54pt;height:55.5pt" o:ole="">
                  <v:imagedata r:id="rId104" o:title=""/>
                </v:shape>
                <o:OLEObject Type="Embed" ProgID="FXEquation.Equation" ShapeID="_x0000_i1068" DrawAspect="Content" ObjectID="_1556916707" r:id="rId105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DA6616" w:rsidRDefault="00495A69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t xml:space="preserve">        </w:t>
            </w:r>
            <w:r w:rsidR="00DA6616" w:rsidRPr="00DA6616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690" w:dyaOrig="824" w14:anchorId="1A7DE92A">
                <v:shape id="_x0000_i1069" type="#_x0000_t75" style="width:34.5pt;height:41.25pt" o:ole="">
                  <v:imagedata r:id="rId106" o:title=""/>
                </v:shape>
                <o:OLEObject Type="Embed" ProgID="FXEquation.Equation" ShapeID="_x0000_i1069" DrawAspect="Content" ObjectID="_1556916708" r:id="rId107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B9775E" w:rsidRDefault="00B9775E" w:rsidP="009D3DFC">
            <w:pPr>
              <w:rPr>
                <w:rFonts w:ascii="Times New Roman" w:hAnsi="Times New Roman"/>
                <w:position w:val="-6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t xml:space="preserve">      </w:t>
            </w:r>
            <w:r w:rsidRPr="00B9775E"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object w:dxaOrig="870" w:dyaOrig="864">
                <v:shape id="_x0000_i1070" type="#_x0000_t75" style="width:43.5pt;height:43.5pt" o:ole="">
                  <v:imagedata r:id="rId108" o:title=""/>
                </v:shape>
                <o:OLEObject Type="Embed" ProgID="FXEquation.Equation" ShapeID="_x0000_i1070" DrawAspect="Content" ObjectID="_1556916709" r:id="rId109"/>
              </w:object>
            </w:r>
            <w:r w:rsidR="00495A69" w:rsidRPr="00B9775E"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t xml:space="preserve">          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B9775E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124.8624</w:t>
            </w:r>
            <w:r w:rsidR="00495A69"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Pr="00B9775E">
              <w:rPr>
                <w:rFonts w:ascii="Times New Roman" w:hAnsi="Times New Roman"/>
                <w:b/>
                <w:sz w:val="24"/>
                <w:szCs w:val="24"/>
              </w:rPr>
              <w:t>124.9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(to nearest tenth)</w:t>
            </w:r>
            <w:r w:rsidR="00495A6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495A69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 the number </w:t>
            </w:r>
            <w:r w:rsidR="00AC7EED">
              <w:rPr>
                <w:rFonts w:ascii="Times New Roman" w:hAnsi="Times New Roman"/>
                <w:sz w:val="24"/>
                <w:szCs w:val="24"/>
              </w:rPr>
              <w:t>0.000 39, the 3 is in the 4</w:t>
            </w:r>
            <w:r w:rsidR="00AC7EED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decimal place which is </w:t>
            </w:r>
            <w:r w:rsidR="00AC7EED">
              <w:rPr>
                <w:rFonts w:ascii="Times New Roman" w:hAnsi="Times New Roman"/>
                <w:sz w:val="24"/>
                <w:szCs w:val="24"/>
              </w:rPr>
              <w:t xml:space="preserve">ten </w:t>
            </w:r>
            <w:r>
              <w:rPr>
                <w:rFonts w:ascii="Times New Roman" w:hAnsi="Times New Roman"/>
                <w:sz w:val="24"/>
                <w:szCs w:val="24"/>
              </w:rPr>
              <w:t>thousandths</w:t>
            </w:r>
          </w:p>
          <w:p w:rsidR="00AC7EED" w:rsidRPr="00AC7EED" w:rsidRDefault="00AC7EED" w:rsidP="009D3DF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C7EED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AC7EED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AC7EED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624EF8" w:rsidP="009D3DFC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624EF8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902" w:dyaOrig="308">
                <v:shape id="_x0000_i1071" type="#_x0000_t75" style="width:294.75pt;height:15.75pt" o:ole="">
                  <v:imagedata r:id="rId110" o:title=""/>
                </v:shape>
                <o:OLEObject Type="Embed" ProgID="FXEquation.Equation" ShapeID="_x0000_i1071" DrawAspect="Content" ObjectID="_1556916710" r:id="rId111"/>
              </w:object>
            </w:r>
          </w:p>
          <w:p w:rsidR="00624EF8" w:rsidRPr="00624EF8" w:rsidRDefault="00624EF8" w:rsidP="009D3DFC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624EF8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2</w:t>
            </w:r>
            <w:r w:rsidRPr="00624EF8">
              <w:rPr>
                <w:rFonts w:ascii="Times New Roman" w:hAnsi="Times New Roman"/>
                <w:b/>
                <w:position w:val="-10"/>
                <w:sz w:val="24"/>
                <w:szCs w:val="24"/>
                <w:vertAlign w:val="superscript"/>
              </w:rPr>
              <w:t>nd</w:t>
            </w:r>
            <w:r w:rsidRPr="00624EF8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624EF8" w:rsidRDefault="00495A69" w:rsidP="009D3DFC">
            <w:pPr>
              <w:rPr>
                <w:rFonts w:ascii="Times New Roman" w:hAnsi="Times New Roman"/>
                <w:position w:val="-9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24EF8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24EF8" w:rsidRPr="00624EF8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1410" w:dyaOrig="1104">
                <v:shape id="_x0000_i1072" type="#_x0000_t75" style="width:70.5pt;height:55.5pt" o:ole="">
                  <v:imagedata r:id="rId112" o:title=""/>
                </v:shape>
                <o:OLEObject Type="Embed" ProgID="FXEquation.Equation" ShapeID="_x0000_i1072" DrawAspect="Content" ObjectID="_1556916711" r:id="rId113"/>
              </w:object>
            </w:r>
            <w:r w:rsidR="00624EF8" w:rsidRPr="00624EF8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5902F3" w:rsidRDefault="005902F3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 w:rsidRPr="005902F3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870" w:dyaOrig="824" w14:anchorId="11A67212">
                <v:shape id="_x0000_i1073" type="#_x0000_t75" style="width:43.5pt;height:41.25pt" o:ole="">
                  <v:imagedata r:id="rId114" o:title=""/>
                </v:shape>
                <o:OLEObject Type="Embed" ProgID="FXEquation.Equation" ShapeID="_x0000_i1073" DrawAspect="Content" ObjectID="_1556916712" r:id="rId115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8C52D2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0.512 TB, 1.24 TB and 0.384 TB, largest is 1.24 TB and smallest is 0.384 TB</w:t>
            </w:r>
          </w:p>
          <w:p w:rsidR="008C52D2" w:rsidRDefault="008C52D2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Difference is 1.24 – 0.384  </w:t>
            </w:r>
          </w:p>
          <w:p w:rsidR="008C52D2" w:rsidRPr="008C52D2" w:rsidRDefault="008C52D2" w:rsidP="009D3DFC">
            <w:pPr>
              <w:rPr>
                <w:rFonts w:ascii="Times New Roman" w:hAnsi="Times New Roman"/>
                <w:position w:val="-90"/>
                <w:sz w:val="24"/>
                <w:szCs w:val="24"/>
              </w:rPr>
            </w:pPr>
            <w:r>
              <w:rPr>
                <w:rFonts w:ascii="Times New Roman" w:hAnsi="Times New Roman"/>
                <w:position w:val="-116"/>
                <w:sz w:val="24"/>
                <w:szCs w:val="24"/>
              </w:rPr>
              <w:t xml:space="preserve"> </w:t>
            </w:r>
            <w:r w:rsidRPr="008C52D2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2288" w:dyaOrig="1104">
                <v:shape id="_x0000_i1074" type="#_x0000_t75" style="width:114.75pt;height:55.5pt" o:ole="">
                  <v:imagedata r:id="rId116" o:title=""/>
                </v:shape>
                <o:OLEObject Type="Embed" ProgID="FXEquation.Equation" ShapeID="_x0000_i1074" DrawAspect="Content" ObjectID="_1556916713" r:id="rId117"/>
              </w:object>
            </w:r>
            <w:r w:rsidRPr="008C52D2">
              <w:rPr>
                <w:rFonts w:ascii="Times New Roman" w:hAnsi="Times New Roman"/>
                <w:position w:val="-90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3E2D57" w:rsidRDefault="003E2D57" w:rsidP="009D3DFC">
            <w:pPr>
              <w:rPr>
                <w:rFonts w:ascii="Times New Roman" w:hAnsi="Times New Roman"/>
                <w:position w:val="-122"/>
                <w:sz w:val="24"/>
                <w:szCs w:val="24"/>
              </w:rPr>
            </w:pPr>
            <w:r w:rsidRPr="003E2D57">
              <w:rPr>
                <w:rFonts w:ascii="Times New Roman" w:hAnsi="Times New Roman"/>
                <w:color w:val="FF0000"/>
                <w:position w:val="-122"/>
                <w:sz w:val="24"/>
                <w:szCs w:val="24"/>
              </w:rPr>
              <w:object w:dxaOrig="1080" w:dyaOrig="1424">
                <v:shape id="_x0000_i1075" type="#_x0000_t75" style="width:54pt;height:71.25pt" o:ole="">
                  <v:imagedata r:id="rId118" o:title=""/>
                </v:shape>
                <o:OLEObject Type="Embed" ProgID="FXEquation.Equation" ShapeID="_x0000_i1075" DrawAspect="Content" ObjectID="_1556916714" r:id="rId119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495A69" w:rsidP="009D3DFC">
            <w:pPr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E2D57"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758" w:dyaOrig="664" w14:anchorId="1575A563">
                <v:shape id="_x0000_i1076" type="#_x0000_t75" style="width:38.25pt;height:33pt" o:ole="">
                  <v:imagedata r:id="rId120" o:title=""/>
                </v:shape>
                <o:OLEObject Type="Embed" ProgID="FXEquation.Equation" ShapeID="_x0000_i1076" DrawAspect="Content" ObjectID="_1556916715" r:id="rId121"/>
              </w:object>
            </w:r>
            <w:r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3E2D57" w:rsidRDefault="00495A69" w:rsidP="009D3DFC">
            <w:pPr>
              <w:rPr>
                <w:rFonts w:ascii="Times New Roman" w:hAnsi="Times New Roman"/>
                <w:position w:val="-9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E2D57" w:rsidRPr="003E2D57">
              <w:rPr>
                <w:rFonts w:ascii="Times New Roman" w:hAnsi="Times New Roman"/>
                <w:color w:val="FF0000"/>
                <w:position w:val="-98"/>
                <w:sz w:val="24"/>
                <w:szCs w:val="24"/>
              </w:rPr>
              <w:object w:dxaOrig="2392" w:dyaOrig="1184" w14:anchorId="5AEEA3D9">
                <v:shape id="_x0000_i1077" type="#_x0000_t75" style="width:119.25pt;height:59.25pt" o:ole="">
                  <v:imagedata r:id="rId122" o:title=""/>
                </v:shape>
                <o:OLEObject Type="Embed" ProgID="FXEquation.Equation" ShapeID="_x0000_i1077" DrawAspect="Content" ObjectID="_1556916716" r:id="rId123"/>
              </w:object>
            </w:r>
            <w:r w:rsidRPr="003E2D57">
              <w:rPr>
                <w:rFonts w:ascii="Times New Roman" w:hAnsi="Times New Roman"/>
                <w:position w:val="-98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495A69" w:rsidP="009D3DFC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68DB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862" w:dyaOrig="824" w14:anchorId="38145A02">
                <v:shape id="_x0000_i1078" type="#_x0000_t75" style="width:42.75pt;height:41.25pt" o:ole="">
                  <v:imagedata r:id="rId124" o:title=""/>
                </v:shape>
                <o:OLEObject Type="Embed" ProgID="FXEquation.Equation" ShapeID="_x0000_i1078" DrawAspect="Content" ObjectID="_1556916717" r:id="rId125"/>
              </w:object>
            </w:r>
            <w:r>
              <w:rPr>
                <w:rFonts w:ascii="Times New Roman" w:hAnsi="Times New Roman"/>
                <w:position w:val="-60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2A68DB" w:rsidRDefault="00495A69" w:rsidP="009D3DFC">
            <w:pPr>
              <w:rPr>
                <w:rFonts w:ascii="Times New Roman" w:hAnsi="Times New Roman"/>
                <w:position w:val="-4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68DB" w:rsidRPr="002A68DB">
              <w:rPr>
                <w:rFonts w:ascii="Times New Roman" w:hAnsi="Times New Roman"/>
                <w:color w:val="FF0000"/>
                <w:position w:val="-46"/>
                <w:sz w:val="24"/>
                <w:szCs w:val="24"/>
              </w:rPr>
              <w:object w:dxaOrig="998" w:dyaOrig="664" w14:anchorId="03A79F23">
                <v:shape id="_x0000_i1079" type="#_x0000_t75" style="width:50.25pt;height:33pt" o:ole="">
                  <v:imagedata r:id="rId126" o:title=""/>
                </v:shape>
                <o:OLEObject Type="Embed" ProgID="FXEquation.Equation" ShapeID="_x0000_i1079" DrawAspect="Content" ObjectID="_1556916718" r:id="rId127"/>
              </w:object>
            </w:r>
            <w:r w:rsidRPr="002A68DB">
              <w:rPr>
                <w:rFonts w:ascii="Times New Roman" w:hAnsi="Times New Roman"/>
                <w:position w:val="-46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7A029B" w:rsidRDefault="002A68DB" w:rsidP="002A68DB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2A68D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64">
                <v:shape id="_x0000_i1080" type="#_x0000_t75" style="width:123.75pt;height:13.5pt" o:ole="">
                  <v:imagedata r:id="rId128" o:title=""/>
                </v:shape>
                <o:OLEObject Type="Embed" ProgID="FXEquation.Equation" ShapeID="_x0000_i1080" DrawAspect="Content" ObjectID="_1556916719" r:id="rId129"/>
              </w:object>
            </w:r>
            <w:r w:rsidRPr="002A68D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2A68DB" w:rsidP="009D3DF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18.1258</w:t>
            </w:r>
            <w:r w:rsidR="00495A6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95A69">
              <w:rPr>
                <w:rFonts w:ascii="Times New Roman" w:hAnsi="Times New Roman"/>
                <w:sz w:val="24"/>
                <w:szCs w:val="24"/>
              </w:rPr>
              <w:t xml:space="preserve">= </w:t>
            </w:r>
            <w:r w:rsidRPr="002A68DB">
              <w:rPr>
                <w:rFonts w:ascii="Times New Roman" w:hAnsi="Times New Roman"/>
                <w:b/>
                <w:sz w:val="24"/>
                <w:szCs w:val="24"/>
              </w:rPr>
              <w:t xml:space="preserve">18.126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( 3 d.p.)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A76238" w:rsidRDefault="00495A69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76238" w:rsidRPr="00A76238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922" w:dyaOrig="824" w14:anchorId="37D690FE">
                <v:shape id="_x0000_i1081" type="#_x0000_t75" style="width:45.75pt;height:41.25pt" o:ole="">
                  <v:imagedata r:id="rId130" o:title=""/>
                </v:shape>
                <o:OLEObject Type="Embed" ProgID="FXEquation.Equation" ShapeID="_x0000_i1081" DrawAspect="Content" ObjectID="_1556916720" r:id="rId131"/>
              </w:object>
            </w:r>
            <w:r w:rsidRPr="00A76238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A76238" w:rsidRDefault="00A76238" w:rsidP="009D3DF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A76238">
              <w:rPr>
                <w:color w:val="FF0000"/>
                <w:position w:val="-22"/>
              </w:rPr>
              <w:object w:dxaOrig="3682" w:dyaOrig="604">
                <v:shape id="_x0000_i1082" type="#_x0000_t75" style="width:175.5pt;height:28.5pt" o:ole="">
                  <v:imagedata r:id="rId132" o:title=""/>
                </v:shape>
                <o:OLEObject Type="Embed" ProgID="FXEquation.Equation" ShapeID="_x0000_i1082" DrawAspect="Content" ObjectID="_1556916721" r:id="rId133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Default="00A76238" w:rsidP="009D3DFC">
            <w:pPr>
              <w:rPr>
                <w:rFonts w:ascii="Times New Roman" w:hAnsi="Times New Roman"/>
                <w:sz w:val="24"/>
                <w:szCs w:val="24"/>
              </w:rPr>
            </w:pPr>
            <w:r w:rsidRPr="00A76238">
              <w:rPr>
                <w:rFonts w:ascii="Times New Roman" w:hAnsi="Times New Roman"/>
                <w:sz w:val="24"/>
                <w:szCs w:val="24"/>
              </w:rPr>
              <w:t xml:space="preserve">12.5 </w:t>
            </w:r>
            <w:r>
              <w:rPr>
                <w:rFonts w:ascii="Times New Roman" w:hAnsi="Times New Roman"/>
                <w:sz w:val="24"/>
                <w:szCs w:val="24"/>
              </w:rPr>
              <w:t>+</w:t>
            </w:r>
            <w:r w:rsidRPr="00A76238">
              <w:rPr>
                <w:rFonts w:ascii="Times New Roman" w:hAnsi="Times New Roman"/>
                <w:sz w:val="24"/>
                <w:szCs w:val="24"/>
              </w:rPr>
              <w:t xml:space="preserve"> 6.4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</w:t>
            </w:r>
            <w:r w:rsidRPr="00A76238">
              <w:rPr>
                <w:rFonts w:ascii="Times New Roman" w:hAnsi="Times New Roman"/>
                <w:sz w:val="24"/>
                <w:szCs w:val="24"/>
              </w:rPr>
              <w:t xml:space="preserve">  9.24 </w:t>
            </w:r>
            <w:r>
              <w:rPr>
                <w:rFonts w:ascii="Times New Roman" w:hAnsi="Times New Roman"/>
                <w:sz w:val="24"/>
                <w:szCs w:val="24"/>
              </w:rPr>
              <w:t>+</w:t>
            </w:r>
            <w:r w:rsidRPr="00A76238">
              <w:rPr>
                <w:rFonts w:ascii="Times New Roman" w:hAnsi="Times New Roman"/>
                <w:sz w:val="24"/>
                <w:szCs w:val="24"/>
              </w:rPr>
              <w:t xml:space="preserve"> 5.06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</w:t>
            </w:r>
            <w:r w:rsidRPr="00A76238">
              <w:rPr>
                <w:rFonts w:ascii="Times New Roman" w:hAnsi="Times New Roman"/>
                <w:sz w:val="24"/>
                <w:szCs w:val="24"/>
              </w:rPr>
              <w:t xml:space="preserve">  4.5</w:t>
            </w:r>
            <w:r w:rsidR="00495A69"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452C93" w:rsidRPr="00452C93">
              <w:rPr>
                <w:rFonts w:ascii="Times New Roman" w:hAnsi="Times New Roman"/>
                <w:sz w:val="24"/>
                <w:szCs w:val="24"/>
              </w:rPr>
              <w:t>37.7</w:t>
            </w:r>
          </w:p>
          <w:p w:rsidR="00495A69" w:rsidRPr="00452C93" w:rsidRDefault="00495A69" w:rsidP="009D3DFC">
            <w:pPr>
              <w:rPr>
                <w:rFonts w:ascii="Times New Roman" w:hAnsi="Times New Roman"/>
                <w:position w:val="-5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52C93" w:rsidRPr="00452C93">
              <w:rPr>
                <w:rFonts w:ascii="Times New Roman" w:hAnsi="Times New Roman"/>
                <w:color w:val="FF0000"/>
                <w:position w:val="-50"/>
                <w:sz w:val="24"/>
                <w:szCs w:val="24"/>
              </w:rPr>
              <w:object w:dxaOrig="1636" w:dyaOrig="884" w14:anchorId="4ED8B18C">
                <v:shape id="_x0000_i1083" type="#_x0000_t75" style="width:81.75pt;height:44.25pt" o:ole="">
                  <v:imagedata r:id="rId134" o:title=""/>
                </v:shape>
                <o:OLEObject Type="Embed" ProgID="FXEquation.Equation" ShapeID="_x0000_i1083" DrawAspect="Content" ObjectID="_1556916722" r:id="rId135"/>
              </w:object>
            </w:r>
            <w:r w:rsidRPr="00452C93">
              <w:rPr>
                <w:rFonts w:ascii="Times New Roman" w:hAnsi="Times New Roman"/>
                <w:position w:val="-50"/>
                <w:sz w:val="24"/>
                <w:szCs w:val="24"/>
              </w:rPr>
              <w:t xml:space="preserve"> </w: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452C93" w:rsidRDefault="00495A69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74D9DC8" wp14:editId="77AAF4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337820</wp:posOffset>
                      </wp:positionV>
                      <wp:extent cx="395605" cy="0"/>
                      <wp:effectExtent l="0" t="0" r="23495" b="19050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E92BB" id="Straight Connector 105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6.6pt" to="31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" strokecolor="black [3213]"/>
                  </w:pict>
                </mc:Fallback>
              </mc:AlternateContent>
            </w:r>
            <w:r w:rsidR="00452C93" w:rsidRPr="00452C93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1080" w:dyaOrig="824">
                <v:shape id="_x0000_i1084" type="#_x0000_t75" style="width:54pt;height:41.25pt" o:ole="">
                  <v:imagedata r:id="rId136" o:title=""/>
                </v:shape>
                <o:OLEObject Type="Embed" ProgID="FXEquation.Equation" ShapeID="_x0000_i1084" DrawAspect="Content" ObjectID="_1556916723" r:id="rId137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452C93" w:rsidRDefault="00452C93" w:rsidP="009D3DFC">
            <w:pPr>
              <w:rPr>
                <w:rFonts w:ascii="Times New Roman" w:eastAsia="Times New Roman" w:hAnsi="Times New Roman"/>
                <w:color w:val="FF0000"/>
                <w:position w:val="-46"/>
                <w:sz w:val="24"/>
                <w:szCs w:val="24"/>
                <w:lang w:val="en-US" w:eastAsia="en-AU"/>
              </w:rPr>
            </w:pPr>
            <w:r w:rsidRPr="00452C93">
              <w:rPr>
                <w:rFonts w:ascii="Times New Roman" w:eastAsia="Times New Roman" w:hAnsi="Times New Roman"/>
                <w:color w:val="FF0000"/>
                <w:position w:val="-46"/>
                <w:sz w:val="24"/>
                <w:szCs w:val="24"/>
                <w:lang w:val="en-US" w:eastAsia="en-AU"/>
              </w:rPr>
              <w:object w:dxaOrig="1102" w:dyaOrig="664">
                <v:shape id="_x0000_i1085" type="#_x0000_t75" style="width:54.75pt;height:33pt" o:ole="">
                  <v:imagedata r:id="rId138" o:title=""/>
                </v:shape>
                <o:OLEObject Type="Embed" ProgID="FXEquation.Equation" ShapeID="_x0000_i1085" DrawAspect="Content" ObjectID="_1556916724" r:id="rId139"/>
              </w:object>
            </w:r>
          </w:p>
        </w:tc>
      </w:tr>
      <w:tr w:rsidR="00495A69" w:rsidTr="00F4418D">
        <w:trPr>
          <w:cantSplit/>
        </w:trPr>
        <w:tc>
          <w:tcPr>
            <w:tcW w:w="1134" w:type="dxa"/>
          </w:tcPr>
          <w:p w:rsidR="00495A69" w:rsidRPr="00750A38" w:rsidRDefault="00495A69" w:rsidP="00495A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95A69" w:rsidRPr="00452C93" w:rsidRDefault="00452C93" w:rsidP="009D3DFC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 w:rsidRPr="00452C93">
              <w:rPr>
                <w:color w:val="FF0000"/>
                <w:position w:val="-62"/>
              </w:rPr>
              <w:object w:dxaOrig="2812" w:dyaOrig="908" w14:anchorId="6766D721">
                <v:shape id="_x0000_i1086" type="#_x0000_t75" style="width:140.25pt;height:45.75pt" o:ole="">
                  <v:imagedata r:id="rId140" o:title=""/>
                </v:shape>
                <o:OLEObject Type="Embed" ProgID="FXEquation.Equation" ShapeID="_x0000_i1086" DrawAspect="Content" ObjectID="_1556916725" r:id="rId141"/>
              </w:objec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F4418D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F4418D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440C186A7C39443A82C2AD11744CE46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F4418D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F4418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B3F1E8116B8A4008BC0E7CD8B8CD8D3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F4418D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329C9BF4C62C4B07948611B138BA489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F4418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D25D6A29C8C04F8D83D3DCF7B7A1B3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495A69" w:rsidP="00F4418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Decimals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F4418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F4418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F4418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places between 1 and 2</w:t>
            </w:r>
            <w:r w:rsidR="00F4418D">
              <w:rPr>
                <w:rFonts w:ascii="Times New Roman" w:hAnsi="Times New Roman"/>
                <w:sz w:val="24"/>
                <w:szCs w:val="24"/>
              </w:rPr>
              <w:t>, so each is 0.2</w:t>
            </w:r>
          </w:p>
          <w:p w:rsidR="00F4418D" w:rsidRDefault="008B047C" w:rsidP="008B047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Place the dot 4 </w: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places along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from 1 to give 1</w:t>
            </w:r>
            <w:r w:rsidR="00F4418D">
              <w:rPr>
                <w:rFonts w:ascii="Times New Roman" w:hAnsi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/>
                <w:sz w:val="24"/>
                <w:szCs w:val="24"/>
              </w:rPr>
              <w:t>0.8 = 1.8</w:t>
            </w:r>
          </w:p>
          <w:p w:rsidR="008B047C" w:rsidRDefault="001A0190" w:rsidP="008B047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6535402">
                <v:shape id="_x0000_s1113" type="#_x0000_t75" style="position:absolute;margin-left:11.3pt;margin-top:8.2pt;width:401.4pt;height:26.65pt;z-index:251902976">
                  <v:imagedata r:id="rId142" o:title=""/>
                </v:shape>
                <o:OLEObject Type="Embed" ProgID="FXDraw.Graphic" ShapeID="_x0000_s1113" DrawAspect="Content" ObjectID="_1556916741" r:id="rId143"/>
              </w:object>
            </w:r>
          </w:p>
          <w:p w:rsidR="008B047C" w:rsidRDefault="008B047C" w:rsidP="008B047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There are 40 squares, so  </w:t>
            </w:r>
            <w:r w:rsidRPr="008B047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02" w:dyaOrig="264">
                <v:shape id="_x0000_i1088" type="#_x0000_t75" style="width:84.75pt;height:13.5pt" o:ole="">
                  <v:imagedata r:id="rId144" o:title=""/>
                </v:shape>
                <o:OLEObject Type="Embed" ProgID="FXEquation.Equation" ShapeID="_x0000_i1088" DrawAspect="Content" ObjectID="_1556916726" r:id="rId14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B047C" w:rsidRDefault="001A0190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B65D767">
                <v:shape id="_x0000_s1114" type="#_x0000_t75" style="position:absolute;margin-left:143.3pt;margin-top:2pt;width:220.9pt;height:93.5pt;z-index:251904000;mso-position-horizontal-relative:text;mso-position-vertical-relative:text">
                  <v:imagedata r:id="rId146" o:title=""/>
                </v:shape>
                <o:OLEObject Type="Embed" ProgID="FXDraw.Graphic" ShapeID="_x0000_s1114" DrawAspect="Content" ObjectID="_1556916742" r:id="rId147"/>
              </w:object>
            </w:r>
            <w:r w:rsidR="008B047C">
              <w:rPr>
                <w:rFonts w:ascii="Times New Roman" w:hAnsi="Times New Roman"/>
                <w:sz w:val="24"/>
                <w:szCs w:val="24"/>
              </w:rPr>
              <w:t>Shade any 30 squares.</w:t>
            </w:r>
          </w:p>
          <w:p w:rsidR="008B047C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e.g. top 3 rows.</w:t>
            </w:r>
          </w:p>
          <w:p w:rsidR="008B047C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047C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B047C" w:rsidRDefault="008B047C" w:rsidP="00F441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Pr="000935D1" w:rsidRDefault="00F4418D" w:rsidP="00F4418D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F65DE" w:rsidRPr="000935D1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4252" w:dyaOrig="548" w14:anchorId="23C1057B">
                <v:shape id="_x0000_i1090" type="#_x0000_t75" style="width:212.25pt;height:27.75pt" o:ole="">
                  <v:imagedata r:id="rId148" o:title=""/>
                </v:shape>
                <o:OLEObject Type="Embed" ProgID="FXEquation.Equation" ShapeID="_x0000_i1090" DrawAspect="Content" ObjectID="_1556916727" r:id="rId149"/>
              </w:object>
            </w:r>
            <w:r w:rsidRPr="000935D1">
              <w:rPr>
                <w:rFonts w:ascii="Times New Roman" w:hAnsi="Times New Roman"/>
                <w:position w:val="-34"/>
                <w:sz w:val="24"/>
                <w:szCs w:val="24"/>
              </w:rPr>
              <w:t xml:space="preserve"> 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Pr="00DB5647" w:rsidRDefault="00F4418D" w:rsidP="00F4418D">
            <w:pPr>
              <w:rPr>
                <w:rFonts w:ascii="Times New Roman" w:hAnsi="Times New Roman"/>
                <w:position w:val="-6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B5647" w:rsidRPr="00DB5647">
              <w:rPr>
                <w:rFonts w:ascii="Times New Roman" w:hAnsi="Times New Roman"/>
                <w:color w:val="FF0000"/>
                <w:position w:val="-68"/>
                <w:sz w:val="24"/>
                <w:szCs w:val="24"/>
              </w:rPr>
              <w:object w:dxaOrig="3292" w:dyaOrig="884" w14:anchorId="65BCFA42">
                <v:shape id="_x0000_i1091" type="#_x0000_t75" style="width:164.25pt;height:44.25pt" o:ole="">
                  <v:imagedata r:id="rId150" o:title=""/>
                </v:shape>
                <o:OLEObject Type="Embed" ProgID="FXEquation.Equation" ShapeID="_x0000_i1091" DrawAspect="Content" ObjectID="_1556916728" r:id="rId151"/>
              </w:object>
            </w:r>
            <w:r w:rsidRPr="00DB5647">
              <w:rPr>
                <w:rFonts w:ascii="Times New Roman" w:hAnsi="Times New Roman"/>
                <w:position w:val="-68"/>
                <w:sz w:val="24"/>
                <w:szCs w:val="24"/>
              </w:rPr>
              <w:t xml:space="preserve"> 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Default="00DB5647" w:rsidP="00F4418D">
            <w:pPr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</w:pPr>
            <w:r w:rsidRPr="00DB5647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4644" w:dyaOrig="584" w14:anchorId="423D8AC2">
                <v:shape id="_x0000_i1092" type="#_x0000_t75" style="width:232.5pt;height:29.25pt" o:ole="">
                  <v:imagedata r:id="rId152" o:title=""/>
                </v:shape>
                <o:OLEObject Type="Embed" ProgID="FXEquation.Equation" ShapeID="_x0000_i1092" DrawAspect="Content" ObjectID="_1556916729" r:id="rId153"/>
              </w:object>
            </w:r>
          </w:p>
          <w:p w:rsidR="00DB5647" w:rsidRPr="00DB5647" w:rsidRDefault="00DB5647" w:rsidP="00F4418D">
            <w:pPr>
              <w:rPr>
                <w:rFonts w:ascii="Times New Roman" w:hAnsi="Times New Roman"/>
                <w:b/>
                <w:position w:val="-38"/>
                <w:sz w:val="24"/>
                <w:szCs w:val="24"/>
              </w:rPr>
            </w:pPr>
            <w:r w:rsidRPr="00DB5647"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>3</w:t>
            </w:r>
            <w:r w:rsidRPr="00DB5647">
              <w:rPr>
                <w:rFonts w:ascii="Times New Roman" w:hAnsi="Times New Roman"/>
                <w:b/>
                <w:position w:val="-38"/>
                <w:sz w:val="24"/>
                <w:szCs w:val="24"/>
                <w:vertAlign w:val="superscript"/>
              </w:rPr>
              <w:t>rd</w:t>
            </w:r>
            <w:r w:rsidRPr="00DB5647"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 xml:space="preserve"> Answer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Default="002B7212" w:rsidP="00F4418D">
            <w:pPr>
              <w:rPr>
                <w:rFonts w:ascii="Times New Roman" w:hAnsi="Times New Roman"/>
                <w:sz w:val="24"/>
                <w:szCs w:val="24"/>
              </w:rPr>
            </w:pPr>
            <w:r w:rsidRPr="002B7212">
              <w:rPr>
                <w:rFonts w:ascii="Times New Roman" w:hAnsi="Times New Roman"/>
                <w:position w:val="-6"/>
              </w:rPr>
              <w:object w:dxaOrig="3112" w:dyaOrig="264">
                <v:shape id="_x0000_i1093" type="#_x0000_t75" style="width:155.25pt;height:13.5pt" o:ole="">
                  <v:imagedata r:id="rId154" o:title=""/>
                </v:shape>
                <o:OLEObject Type="Embed" ProgID="FXEquation.Equation" ShapeID="_x0000_i1093" DrawAspect="Content" ObjectID="_1556916730" r:id="rId155"/>
              </w:object>
            </w:r>
            <w:r w:rsidR="00F4418D" w:rsidRPr="002B7212">
              <w:rPr>
                <w:rFonts w:ascii="Times New Roman" w:hAnsi="Times New Roman"/>
              </w:rPr>
              <w:t xml:space="preserve"> </w:t>
            </w:r>
            <w:r w:rsidRPr="002B7212">
              <w:rPr>
                <w:rFonts w:ascii="Times New Roman" w:hAnsi="Times New Roman"/>
              </w:rPr>
              <w:t xml:space="preserve">which </w:t>
            </w:r>
            <w:r w:rsidR="00F4418D" w:rsidRPr="002B7212"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Pr="002B7212">
              <w:rPr>
                <w:rFonts w:ascii="Times New Roman" w:hAnsi="Times New Roman"/>
                <w:sz w:val="24"/>
                <w:szCs w:val="24"/>
              </w:rPr>
              <w:t xml:space="preserve">not </w:t>
            </w:r>
            <w:r w:rsidR="00F4418D" w:rsidRPr="002B7212">
              <w:rPr>
                <w:rFonts w:ascii="Times New Roman" w:hAnsi="Times New Roman"/>
                <w:sz w:val="24"/>
                <w:szCs w:val="24"/>
              </w:rPr>
              <w:t>true.</w:t>
            </w:r>
          </w:p>
          <w:p w:rsidR="002B7212" w:rsidRPr="002B7212" w:rsidRDefault="002B7212" w:rsidP="00F4418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B7212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2B721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2B721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52407" w:rsidRDefault="00F4418D" w:rsidP="00952407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52407" w:rsidRPr="002B721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648" w:dyaOrig="308">
                <v:shape id="_x0000_i1094" type="#_x0000_t75" style="width:132.75pt;height:15.75pt" o:ole="">
                  <v:imagedata r:id="rId156" o:title=""/>
                </v:shape>
                <o:OLEObject Type="Embed" ProgID="FXEquation.Equation" ShapeID="_x0000_i1094" DrawAspect="Content" ObjectID="_1556916731" r:id="rId157"/>
              </w:object>
            </w:r>
            <w:r w:rsidR="00952407" w:rsidRPr="002B721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F4418D" w:rsidRPr="00CF3967" w:rsidRDefault="00952407" w:rsidP="00952407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 w:rsidRPr="00CF3967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>2</w:t>
            </w:r>
            <w:r w:rsidRPr="00CF3967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  <w:vertAlign w:val="superscript"/>
              </w:rPr>
              <w:t>nd</w:t>
            </w:r>
            <w:r w:rsidRPr="00CF3967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 xml:space="preserve"> Answer</w:t>
            </w:r>
            <w:r w:rsidR="00CF396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Pr="004B52E9" w:rsidRDefault="00F4418D" w:rsidP="00F4418D">
            <w:pPr>
              <w:rPr>
                <w:rFonts w:ascii="Times New Roman" w:hAnsi="Times New Roman"/>
                <w:position w:val="-11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B52E9" w:rsidRPr="004B52E9">
              <w:rPr>
                <w:rFonts w:ascii="Times New Roman" w:hAnsi="Times New Roman"/>
                <w:color w:val="FF0000"/>
                <w:position w:val="-112"/>
                <w:sz w:val="24"/>
                <w:szCs w:val="24"/>
              </w:rPr>
              <w:object w:dxaOrig="4718" w:dyaOrig="1503" w14:anchorId="7E886AE3">
                <v:shape id="_x0000_i1095" type="#_x0000_t75" style="width:236.25pt;height:75pt" o:ole="">
                  <v:imagedata r:id="rId158" o:title=""/>
                </v:shape>
                <o:OLEObject Type="Embed" ProgID="FXEquation.Equation" ShapeID="_x0000_i1095" DrawAspect="Content" ObjectID="_1556916732" r:id="rId159"/>
              </w:object>
            </w:r>
            <w:r w:rsidRPr="004B52E9">
              <w:rPr>
                <w:rFonts w:ascii="Times New Roman" w:hAnsi="Times New Roman"/>
                <w:position w:val="-112"/>
                <w:sz w:val="24"/>
                <w:szCs w:val="24"/>
              </w:rPr>
              <w:t xml:space="preserve"> 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Pr="00B345D0" w:rsidRDefault="00B345D0" w:rsidP="00F4418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345D0">
              <w:rPr>
                <w:rFonts w:ascii="Times New Roman" w:eastAsia="Times New Roman" w:hAnsi="Times New Roman"/>
                <w:b/>
                <w:sz w:val="24"/>
                <w:szCs w:val="24"/>
                <w:lang w:val="en-US" w:eastAsia="en-AU"/>
              </w:rPr>
              <w:t xml:space="preserve">       </w:t>
            </w:r>
            <w:r w:rsidRPr="00B345D0">
              <w:rPr>
                <w:rFonts w:ascii="Times New Roman" w:eastAsia="Times New Roman" w:hAnsi="Times New Roman"/>
                <w:b/>
                <w:sz w:val="32"/>
                <w:szCs w:val="32"/>
                <w:lang w:val="en-US" w:eastAsia="en-AU"/>
              </w:rPr>
              <w:t xml:space="preserve">      0.425,   0.45,   0.54,   4.2,   4.25,   4.5</w:t>
            </w:r>
          </w:p>
        </w:tc>
      </w:tr>
      <w:tr w:rsidR="00F4418D" w:rsidTr="00F4418D">
        <w:trPr>
          <w:cantSplit/>
        </w:trPr>
        <w:tc>
          <w:tcPr>
            <w:tcW w:w="1134" w:type="dxa"/>
          </w:tcPr>
          <w:p w:rsidR="00F4418D" w:rsidRPr="00750A38" w:rsidRDefault="00F4418D" w:rsidP="00F4418D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4418D" w:rsidRDefault="00F4418D" w:rsidP="00F441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743C6">
              <w:rPr>
                <w:rFonts w:ascii="Times New Roman" w:hAnsi="Times New Roman"/>
                <w:sz w:val="24"/>
                <w:szCs w:val="24"/>
              </w:rPr>
              <w:t xml:space="preserve">Smallest possible value is greater than  </w:t>
            </w:r>
            <w:r w:rsidR="003743C6"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2" w:dyaOrig="264">
                <v:shape id="_x0000_i1096" type="#_x0000_t75" style="width:57.75pt;height:13.5pt" o:ole="">
                  <v:imagedata r:id="rId160" o:title=""/>
                </v:shape>
                <o:OLEObject Type="Embed" ProgID="FXEquation.Equation" ShapeID="_x0000_i1096" DrawAspect="Content" ObjectID="_1556916733" r:id="rId161"/>
              </w:object>
            </w:r>
            <w:r w:rsidR="003743C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743C6" w:rsidRDefault="003743C6" w:rsidP="00F4418D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Largest possible value is less than  </w:t>
            </w: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42" w:dyaOrig="264">
                <v:shape id="_x0000_i1097" type="#_x0000_t75" style="width:66.75pt;height:13.5pt" o:ole="">
                  <v:imagedata r:id="rId162" o:title=""/>
                </v:shape>
                <o:OLEObject Type="Embed" ProgID="FXEquation.Equation" ShapeID="_x0000_i1097" DrawAspect="Content" ObjectID="_1556916734" r:id="rId163"/>
              </w:object>
            </w:r>
          </w:p>
          <w:p w:rsidR="003743C6" w:rsidRDefault="003743C6" w:rsidP="00F4418D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3743C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92" w:dyaOrig="264">
                <v:shape id="_x0000_i1098" type="#_x0000_t75" style="width:59.25pt;height:13.5pt" o:ole="">
                  <v:imagedata r:id="rId80" o:title=""/>
                </v:shape>
                <o:OLEObject Type="Embed" ProgID="FXEquation.Equation" ShapeID="_x0000_i1098" DrawAspect="Content" ObjectID="_1556916735" r:id="rId164"/>
              </w:object>
            </w:r>
          </w:p>
          <w:p w:rsidR="003743C6" w:rsidRPr="003743C6" w:rsidRDefault="003743C6" w:rsidP="00F4418D">
            <w:pPr>
              <w:rPr>
                <w:rFonts w:ascii="Times New Roman" w:hAnsi="Times New Roman"/>
                <w:b/>
                <w:position w:val="-60"/>
                <w:sz w:val="24"/>
                <w:szCs w:val="24"/>
              </w:rPr>
            </w:pPr>
            <w:r w:rsidRPr="003743C6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>1</w:t>
            </w:r>
            <w:r w:rsidRPr="003743C6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  <w:vertAlign w:val="superscript"/>
              </w:rPr>
              <w:t>st</w:t>
            </w:r>
            <w:r w:rsidRPr="003743C6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>
      <w:p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Pr="00DD6890" w:rsidRDefault="00DD6890" w:rsidP="004B52E9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5D0" w:rsidRDefault="00B345D0" w:rsidP="00C868AD">
      <w:r>
        <w:separator/>
      </w:r>
    </w:p>
  </w:endnote>
  <w:endnote w:type="continuationSeparator" w:id="0">
    <w:p w:rsidR="00B345D0" w:rsidRDefault="00B345D0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45D0" w:rsidRDefault="00B345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019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B345D0" w:rsidRDefault="00B34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45D0" w:rsidRDefault="00B345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019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345D0" w:rsidRDefault="00B34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5D0" w:rsidRDefault="00B345D0" w:rsidP="00C868AD">
      <w:r>
        <w:separator/>
      </w:r>
    </w:p>
  </w:footnote>
  <w:footnote w:type="continuationSeparator" w:id="0">
    <w:p w:rsidR="00B345D0" w:rsidRDefault="00B345D0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5D0" w:rsidRPr="00C868AD" w:rsidRDefault="001A0190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B345D0">
          <w:rPr>
            <w:u w:val="single"/>
          </w:rPr>
          <w:t>School Name</w:t>
        </w:r>
      </w:sdtContent>
    </w:sdt>
    <w:r w:rsidR="00B345D0">
      <w:rPr>
        <w:u w:val="single"/>
      </w:rPr>
      <w:t xml:space="preserve">  </w:t>
    </w:r>
    <w:r w:rsidR="00B345D0">
      <w:rPr>
        <w:u w:val="single"/>
      </w:rPr>
      <w:tab/>
      <w:t xml:space="preserve">Mathematics </w:t>
    </w:r>
    <w:r w:rsidR="00B345D0" w:rsidRPr="00C868AD">
      <w:rPr>
        <w:u w:val="single"/>
      </w:rPr>
      <w:t>Test</w:t>
    </w:r>
    <w:r w:rsidR="00B345D0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C09CE0F53629452BBE9E8546108AF4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45D0">
          <w:rPr>
            <w:u w:val="single"/>
          </w:rPr>
          <w:t>Decimals</w:t>
        </w:r>
      </w:sdtContent>
    </w:sdt>
    <w:r w:rsidR="00B345D0">
      <w:rPr>
        <w:u w:val="single"/>
      </w:rPr>
      <w:t xml:space="preserve"> </w:t>
    </w:r>
    <w:r w:rsidR="00B345D0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0CFACA4F16554E929CED59412B96D63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B345D0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mailMerge>
    <w:mainDocumentType w:val="formLetters"/>
    <w:dataType w:val="textFile"/>
    <w:activeRecord w:val="-1"/>
  </w:mailMerge>
  <w:defaultTabStop w:val="720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A69"/>
    <w:rsid w:val="000176AA"/>
    <w:rsid w:val="000266E5"/>
    <w:rsid w:val="00033398"/>
    <w:rsid w:val="000935D1"/>
    <w:rsid w:val="00097813"/>
    <w:rsid w:val="000A3DF6"/>
    <w:rsid w:val="000C4CAD"/>
    <w:rsid w:val="00110126"/>
    <w:rsid w:val="0018287C"/>
    <w:rsid w:val="00197427"/>
    <w:rsid w:val="001A0190"/>
    <w:rsid w:val="001D0E93"/>
    <w:rsid w:val="001D1C88"/>
    <w:rsid w:val="001D25CA"/>
    <w:rsid w:val="001D51F7"/>
    <w:rsid w:val="00216994"/>
    <w:rsid w:val="00246314"/>
    <w:rsid w:val="002A3CD8"/>
    <w:rsid w:val="002A68DB"/>
    <w:rsid w:val="002B7212"/>
    <w:rsid w:val="002C1F1F"/>
    <w:rsid w:val="002F71E5"/>
    <w:rsid w:val="00325745"/>
    <w:rsid w:val="003570FE"/>
    <w:rsid w:val="003743C6"/>
    <w:rsid w:val="00374BC9"/>
    <w:rsid w:val="00396770"/>
    <w:rsid w:val="003D41FF"/>
    <w:rsid w:val="003E2D57"/>
    <w:rsid w:val="00413DF5"/>
    <w:rsid w:val="00452C93"/>
    <w:rsid w:val="00460B7C"/>
    <w:rsid w:val="00474558"/>
    <w:rsid w:val="00495A69"/>
    <w:rsid w:val="004A64CB"/>
    <w:rsid w:val="004B52E9"/>
    <w:rsid w:val="004E1D1E"/>
    <w:rsid w:val="00522775"/>
    <w:rsid w:val="005277D4"/>
    <w:rsid w:val="005503D3"/>
    <w:rsid w:val="005615AC"/>
    <w:rsid w:val="005902F3"/>
    <w:rsid w:val="00591FD0"/>
    <w:rsid w:val="005B261E"/>
    <w:rsid w:val="005C0019"/>
    <w:rsid w:val="005C44C0"/>
    <w:rsid w:val="005E3EB0"/>
    <w:rsid w:val="005F70B5"/>
    <w:rsid w:val="00624B16"/>
    <w:rsid w:val="00624EF8"/>
    <w:rsid w:val="00641EA7"/>
    <w:rsid w:val="00667642"/>
    <w:rsid w:val="006718CF"/>
    <w:rsid w:val="006833C2"/>
    <w:rsid w:val="006A1410"/>
    <w:rsid w:val="006B369E"/>
    <w:rsid w:val="006F3D36"/>
    <w:rsid w:val="00711B72"/>
    <w:rsid w:val="00730DEA"/>
    <w:rsid w:val="0073207F"/>
    <w:rsid w:val="007403DD"/>
    <w:rsid w:val="007A7013"/>
    <w:rsid w:val="007B3348"/>
    <w:rsid w:val="007C2664"/>
    <w:rsid w:val="007D39B1"/>
    <w:rsid w:val="00845ACB"/>
    <w:rsid w:val="00852C40"/>
    <w:rsid w:val="00853748"/>
    <w:rsid w:val="00860520"/>
    <w:rsid w:val="00885304"/>
    <w:rsid w:val="00885F74"/>
    <w:rsid w:val="008959EE"/>
    <w:rsid w:val="008A20B4"/>
    <w:rsid w:val="008B047C"/>
    <w:rsid w:val="008B7480"/>
    <w:rsid w:val="008C52D2"/>
    <w:rsid w:val="008C68D7"/>
    <w:rsid w:val="008F3E43"/>
    <w:rsid w:val="008F7C86"/>
    <w:rsid w:val="00943C33"/>
    <w:rsid w:val="00952407"/>
    <w:rsid w:val="00955159"/>
    <w:rsid w:val="009A5487"/>
    <w:rsid w:val="009D24C3"/>
    <w:rsid w:val="009D3DFC"/>
    <w:rsid w:val="009D5D26"/>
    <w:rsid w:val="009E0C2C"/>
    <w:rsid w:val="00A133A2"/>
    <w:rsid w:val="00A158D7"/>
    <w:rsid w:val="00A23965"/>
    <w:rsid w:val="00A252B0"/>
    <w:rsid w:val="00A76238"/>
    <w:rsid w:val="00A81533"/>
    <w:rsid w:val="00A824D7"/>
    <w:rsid w:val="00AB0C62"/>
    <w:rsid w:val="00AC7EED"/>
    <w:rsid w:val="00B0317F"/>
    <w:rsid w:val="00B26BD8"/>
    <w:rsid w:val="00B345D0"/>
    <w:rsid w:val="00B850EA"/>
    <w:rsid w:val="00B97692"/>
    <w:rsid w:val="00B9775E"/>
    <w:rsid w:val="00B9780A"/>
    <w:rsid w:val="00BC0959"/>
    <w:rsid w:val="00BE233F"/>
    <w:rsid w:val="00BF6FD8"/>
    <w:rsid w:val="00C17E11"/>
    <w:rsid w:val="00C204E3"/>
    <w:rsid w:val="00C342C2"/>
    <w:rsid w:val="00C56E1E"/>
    <w:rsid w:val="00C71E16"/>
    <w:rsid w:val="00C868AD"/>
    <w:rsid w:val="00CA11C9"/>
    <w:rsid w:val="00CA296A"/>
    <w:rsid w:val="00CD209A"/>
    <w:rsid w:val="00CD371A"/>
    <w:rsid w:val="00CF3967"/>
    <w:rsid w:val="00D03A78"/>
    <w:rsid w:val="00D33041"/>
    <w:rsid w:val="00D60E7D"/>
    <w:rsid w:val="00D667E2"/>
    <w:rsid w:val="00D752EC"/>
    <w:rsid w:val="00D95422"/>
    <w:rsid w:val="00DA6616"/>
    <w:rsid w:val="00DB0E30"/>
    <w:rsid w:val="00DB5647"/>
    <w:rsid w:val="00DD06F8"/>
    <w:rsid w:val="00DD6890"/>
    <w:rsid w:val="00DF65DE"/>
    <w:rsid w:val="00E371AE"/>
    <w:rsid w:val="00E73210"/>
    <w:rsid w:val="00E97D94"/>
    <w:rsid w:val="00EA0EAF"/>
    <w:rsid w:val="00EA29ED"/>
    <w:rsid w:val="00EB1449"/>
    <w:rsid w:val="00EB3839"/>
    <w:rsid w:val="00F4418D"/>
    <w:rsid w:val="00F76BBF"/>
    <w:rsid w:val="00FC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FDCD73A"/>
  <w15:docId w15:val="{276DCAE2-9530-4EDC-89B4-962B9A36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4.bin"/><Relationship Id="rId68" Type="http://schemas.openxmlformats.org/officeDocument/2006/relationships/oleObject" Target="embeddings/oleObject26.bin"/><Relationship Id="rId84" Type="http://schemas.openxmlformats.org/officeDocument/2006/relationships/image" Target="media/image41.png"/><Relationship Id="rId89" Type="http://schemas.openxmlformats.org/officeDocument/2006/relationships/oleObject" Target="embeddings/oleObject36.bin"/><Relationship Id="rId112" Type="http://schemas.openxmlformats.org/officeDocument/2006/relationships/image" Target="media/image55.png"/><Relationship Id="rId133" Type="http://schemas.openxmlformats.org/officeDocument/2006/relationships/oleObject" Target="embeddings/oleObject58.bin"/><Relationship Id="rId138" Type="http://schemas.openxmlformats.org/officeDocument/2006/relationships/image" Target="media/image68.png"/><Relationship Id="rId154" Type="http://schemas.openxmlformats.org/officeDocument/2006/relationships/image" Target="media/image76.png"/><Relationship Id="rId159" Type="http://schemas.openxmlformats.org/officeDocument/2006/relationships/oleObject" Target="embeddings/oleObject71.bin"/><Relationship Id="rId16" Type="http://schemas.openxmlformats.org/officeDocument/2006/relationships/image" Target="media/image5.png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image" Target="media/image26.png"/><Relationship Id="rId58" Type="http://schemas.openxmlformats.org/officeDocument/2006/relationships/footer" Target="footer1.xml"/><Relationship Id="rId74" Type="http://schemas.openxmlformats.org/officeDocument/2006/relationships/oleObject" Target="embeddings/oleObject29.bin"/><Relationship Id="rId79" Type="http://schemas.openxmlformats.org/officeDocument/2006/relationships/oleObject" Target="embeddings/oleObject31.bin"/><Relationship Id="rId102" Type="http://schemas.openxmlformats.org/officeDocument/2006/relationships/image" Target="media/image50.png"/><Relationship Id="rId123" Type="http://schemas.openxmlformats.org/officeDocument/2006/relationships/oleObject" Target="embeddings/oleObject53.bin"/><Relationship Id="rId128" Type="http://schemas.openxmlformats.org/officeDocument/2006/relationships/image" Target="media/image63.png"/><Relationship Id="rId144" Type="http://schemas.openxmlformats.org/officeDocument/2006/relationships/image" Target="media/image71.png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image" Target="media/image44.png"/><Relationship Id="rId95" Type="http://schemas.openxmlformats.org/officeDocument/2006/relationships/oleObject" Target="embeddings/oleObject39.bin"/><Relationship Id="rId160" Type="http://schemas.openxmlformats.org/officeDocument/2006/relationships/image" Target="media/image79.png"/><Relationship Id="rId165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jpeg"/><Relationship Id="rId64" Type="http://schemas.openxmlformats.org/officeDocument/2006/relationships/image" Target="media/image30.png"/><Relationship Id="rId69" Type="http://schemas.openxmlformats.org/officeDocument/2006/relationships/image" Target="media/image33.png"/><Relationship Id="rId113" Type="http://schemas.openxmlformats.org/officeDocument/2006/relationships/oleObject" Target="embeddings/oleObject48.bin"/><Relationship Id="rId118" Type="http://schemas.openxmlformats.org/officeDocument/2006/relationships/image" Target="media/image58.png"/><Relationship Id="rId134" Type="http://schemas.openxmlformats.org/officeDocument/2006/relationships/image" Target="media/image66.png"/><Relationship Id="rId139" Type="http://schemas.openxmlformats.org/officeDocument/2006/relationships/oleObject" Target="embeddings/oleObject61.bin"/><Relationship Id="rId80" Type="http://schemas.openxmlformats.org/officeDocument/2006/relationships/image" Target="media/image39.png"/><Relationship Id="rId85" Type="http://schemas.openxmlformats.org/officeDocument/2006/relationships/oleObject" Target="embeddings/oleObject34.bin"/><Relationship Id="rId150" Type="http://schemas.openxmlformats.org/officeDocument/2006/relationships/image" Target="media/image74.png"/><Relationship Id="rId155" Type="http://schemas.openxmlformats.org/officeDocument/2006/relationships/oleObject" Target="embeddings/oleObject69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footer" Target="footer2.xml"/><Relationship Id="rId103" Type="http://schemas.openxmlformats.org/officeDocument/2006/relationships/oleObject" Target="embeddings/oleObject43.bin"/><Relationship Id="rId108" Type="http://schemas.openxmlformats.org/officeDocument/2006/relationships/image" Target="media/image53.png"/><Relationship Id="rId124" Type="http://schemas.openxmlformats.org/officeDocument/2006/relationships/image" Target="media/image61.png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6.jpg"/><Relationship Id="rId91" Type="http://schemas.openxmlformats.org/officeDocument/2006/relationships/oleObject" Target="embeddings/oleObject37.bin"/><Relationship Id="rId96" Type="http://schemas.openxmlformats.org/officeDocument/2006/relationships/image" Target="media/image47.png"/><Relationship Id="rId140" Type="http://schemas.openxmlformats.org/officeDocument/2006/relationships/image" Target="media/image69.png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2.bin"/><Relationship Id="rId16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header" Target="header1.xml"/><Relationship Id="rId106" Type="http://schemas.openxmlformats.org/officeDocument/2006/relationships/image" Target="media/image52.png"/><Relationship Id="rId114" Type="http://schemas.openxmlformats.org/officeDocument/2006/relationships/image" Target="media/image56.png"/><Relationship Id="rId119" Type="http://schemas.openxmlformats.org/officeDocument/2006/relationships/oleObject" Target="embeddings/oleObject51.bin"/><Relationship Id="rId127" Type="http://schemas.openxmlformats.org/officeDocument/2006/relationships/oleObject" Target="embeddings/oleObject55.bin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0.jpeg"/><Relationship Id="rId52" Type="http://schemas.openxmlformats.org/officeDocument/2006/relationships/oleObject" Target="embeddings/oleObject20.bin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81" Type="http://schemas.openxmlformats.org/officeDocument/2006/relationships/oleObject" Target="embeddings/oleObject32.bin"/><Relationship Id="rId86" Type="http://schemas.openxmlformats.org/officeDocument/2006/relationships/image" Target="media/image42.png"/><Relationship Id="rId94" Type="http://schemas.openxmlformats.org/officeDocument/2006/relationships/image" Target="media/image46.png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0.png"/><Relationship Id="rId130" Type="http://schemas.openxmlformats.org/officeDocument/2006/relationships/image" Target="media/image64.png"/><Relationship Id="rId135" Type="http://schemas.openxmlformats.org/officeDocument/2006/relationships/oleObject" Target="embeddings/oleObject59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73.png"/><Relationship Id="rId151" Type="http://schemas.openxmlformats.org/officeDocument/2006/relationships/oleObject" Target="embeddings/oleObject67.bin"/><Relationship Id="rId156" Type="http://schemas.openxmlformats.org/officeDocument/2006/relationships/image" Target="media/image77.png"/><Relationship Id="rId164" Type="http://schemas.openxmlformats.org/officeDocument/2006/relationships/oleObject" Target="embeddings/oleObject7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7.jpeg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png"/><Relationship Id="rId76" Type="http://schemas.openxmlformats.org/officeDocument/2006/relationships/image" Target="media/image37.png"/><Relationship Id="rId97" Type="http://schemas.openxmlformats.org/officeDocument/2006/relationships/oleObject" Target="embeddings/oleObject40.bin"/><Relationship Id="rId104" Type="http://schemas.openxmlformats.org/officeDocument/2006/relationships/image" Target="media/image51.png"/><Relationship Id="rId120" Type="http://schemas.openxmlformats.org/officeDocument/2006/relationships/image" Target="media/image59.png"/><Relationship Id="rId125" Type="http://schemas.openxmlformats.org/officeDocument/2006/relationships/oleObject" Target="embeddings/oleObject54.bin"/><Relationship Id="rId141" Type="http://schemas.openxmlformats.org/officeDocument/2006/relationships/oleObject" Target="embeddings/oleObject62.bin"/><Relationship Id="rId146" Type="http://schemas.openxmlformats.org/officeDocument/2006/relationships/image" Target="media/image72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16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8.png"/><Relationship Id="rId45" Type="http://schemas.openxmlformats.org/officeDocument/2006/relationships/image" Target="media/image21.jpe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4.png"/><Relationship Id="rId115" Type="http://schemas.openxmlformats.org/officeDocument/2006/relationships/oleObject" Target="embeddings/oleObject49.bin"/><Relationship Id="rId131" Type="http://schemas.openxmlformats.org/officeDocument/2006/relationships/oleObject" Target="embeddings/oleObject57.bin"/><Relationship Id="rId136" Type="http://schemas.openxmlformats.org/officeDocument/2006/relationships/image" Target="media/image67.png"/><Relationship Id="rId157" Type="http://schemas.openxmlformats.org/officeDocument/2006/relationships/oleObject" Target="embeddings/oleObject70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0.png"/><Relationship Id="rId152" Type="http://schemas.openxmlformats.org/officeDocument/2006/relationships/image" Target="media/image75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jpg"/><Relationship Id="rId35" Type="http://schemas.openxmlformats.org/officeDocument/2006/relationships/image" Target="media/image15.png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0.bin"/><Relationship Id="rId100" Type="http://schemas.openxmlformats.org/officeDocument/2006/relationships/image" Target="media/image49.png"/><Relationship Id="rId105" Type="http://schemas.openxmlformats.org/officeDocument/2006/relationships/oleObject" Target="embeddings/oleObject44.bin"/><Relationship Id="rId126" Type="http://schemas.openxmlformats.org/officeDocument/2006/relationships/image" Target="media/image62.png"/><Relationship Id="rId147" Type="http://schemas.openxmlformats.org/officeDocument/2006/relationships/oleObject" Target="embeddings/oleObject65.bin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98" Type="http://schemas.openxmlformats.org/officeDocument/2006/relationships/image" Target="media/image48.png"/><Relationship Id="rId121" Type="http://schemas.openxmlformats.org/officeDocument/2006/relationships/oleObject" Target="embeddings/oleObject52.bin"/><Relationship Id="rId142" Type="http://schemas.openxmlformats.org/officeDocument/2006/relationships/image" Target="media/image70.png"/><Relationship Id="rId163" Type="http://schemas.openxmlformats.org/officeDocument/2006/relationships/oleObject" Target="embeddings/oleObject73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oleObject" Target="embeddings/oleObject60.bin"/><Relationship Id="rId158" Type="http://schemas.openxmlformats.org/officeDocument/2006/relationships/image" Target="media/image78.png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62" Type="http://schemas.openxmlformats.org/officeDocument/2006/relationships/image" Target="media/image29.png"/><Relationship Id="rId83" Type="http://schemas.openxmlformats.org/officeDocument/2006/relationships/oleObject" Target="embeddings/oleObject33.bin"/><Relationship Id="rId88" Type="http://schemas.openxmlformats.org/officeDocument/2006/relationships/image" Target="media/image43.png"/><Relationship Id="rId111" Type="http://schemas.openxmlformats.org/officeDocument/2006/relationships/oleObject" Target="embeddings/oleObject47.bin"/><Relationship Id="rId132" Type="http://schemas.openxmlformats.org/officeDocument/2006/relationships/image" Target="media/image65.png"/><Relationship Id="rId153" Type="http://schemas.openxmlformats.org/officeDocument/2006/relationships/oleObject" Target="embeddings/oleObject6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%202017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E3031949FF471DAC2681808E67C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C4696-52BC-4EE4-8E1B-180ED2620322}"/>
      </w:docPartPr>
      <w:docPartBody>
        <w:p w:rsidR="00E82836" w:rsidRDefault="009421F1">
          <w:pPr>
            <w:pStyle w:val="35E3031949FF471DAC2681808E67C3B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067ADCE1294140C5826C3DB25F3D9B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49D38A-6A4C-4941-A4E2-52073D5623C0}"/>
      </w:docPartPr>
      <w:docPartBody>
        <w:p w:rsidR="00E82836" w:rsidRDefault="009421F1">
          <w:pPr>
            <w:pStyle w:val="067ADCE1294140C5826C3DB25F3D9B1A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FFC05367DFB491388D78F0C5EA950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0B0370-BC4B-421C-8086-636EE356752A}"/>
      </w:docPartPr>
      <w:docPartBody>
        <w:p w:rsidR="00E82836" w:rsidRDefault="009421F1">
          <w:pPr>
            <w:pStyle w:val="EFFC05367DFB491388D78F0C5EA9504E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5D941DB2D024C9E9C6212C5EDFDDD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673A4-D83E-4914-9E86-42D56FB48E06}"/>
      </w:docPartPr>
      <w:docPartBody>
        <w:p w:rsidR="00E82836" w:rsidRDefault="009421F1">
          <w:pPr>
            <w:pStyle w:val="35D941DB2D024C9E9C6212C5EDFDDD3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9C3B9AE5E194D9CBDEF3FAE401E7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04928-ED2A-4105-80B0-FE276F918435}"/>
      </w:docPartPr>
      <w:docPartBody>
        <w:p w:rsidR="00E82836" w:rsidRDefault="009421F1">
          <w:pPr>
            <w:pStyle w:val="49C3B9AE5E194D9CBDEF3FAE401E7CE9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5593261668C468A802963B162DF6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BF5E24-115C-46FB-947D-C3F420A70324}"/>
      </w:docPartPr>
      <w:docPartBody>
        <w:p w:rsidR="00E82836" w:rsidRDefault="009421F1">
          <w:pPr>
            <w:pStyle w:val="C5593261668C468A802963B162DF60F3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09CE0F53629452BBE9E8546108AF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0B5B4-3E31-47EB-9E30-651D9BC3A0BE}"/>
      </w:docPartPr>
      <w:docPartBody>
        <w:p w:rsidR="00E82836" w:rsidRDefault="009421F1">
          <w:pPr>
            <w:pStyle w:val="C09CE0F53629452BBE9E8546108AF41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321D34AA2224D0AACF703477896B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ACB82-B2D1-4EF6-8D46-AE4ACE6B1318}"/>
      </w:docPartPr>
      <w:docPartBody>
        <w:p w:rsidR="00E82836" w:rsidRDefault="009421F1">
          <w:pPr>
            <w:pStyle w:val="5321D34AA2224D0AACF703477896B22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CFACA4F16554E929CED59412B96D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4DC17E-E09A-4817-A8DE-46BA37E93938}"/>
      </w:docPartPr>
      <w:docPartBody>
        <w:p w:rsidR="00E82836" w:rsidRDefault="009421F1">
          <w:pPr>
            <w:pStyle w:val="0CFACA4F16554E929CED59412B96D63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8F14F8CC36CB48258EF3070EDC0611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2E327-D8F2-409C-8CF7-DE277CA47DE7}"/>
      </w:docPartPr>
      <w:docPartBody>
        <w:p w:rsidR="00E82836" w:rsidRDefault="009421F1">
          <w:pPr>
            <w:pStyle w:val="8F14F8CC36CB48258EF3070EDC06117B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2E15AEC81E1846DC92CC7A5EB436E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BE3EC-564F-485C-9507-C22FB59DA739}"/>
      </w:docPartPr>
      <w:docPartBody>
        <w:p w:rsidR="00E82836" w:rsidRDefault="009421F1">
          <w:pPr>
            <w:pStyle w:val="2E15AEC81E1846DC92CC7A5EB436EF3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0A0C78E61A44941848F4FA5CA84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F94DB-D514-4CA3-9EEB-575870D639EE}"/>
      </w:docPartPr>
      <w:docPartBody>
        <w:p w:rsidR="00E82836" w:rsidRDefault="009421F1">
          <w:pPr>
            <w:pStyle w:val="60A0C78E61A44941848F4FA5CA84B25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DEAADC44C8E46C6A5BA87BFFA1FA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8ADE1-C673-4666-86CB-A38119DA9D83}"/>
      </w:docPartPr>
      <w:docPartBody>
        <w:p w:rsidR="00E82836" w:rsidRDefault="009421F1">
          <w:pPr>
            <w:pStyle w:val="CDEAADC44C8E46C6A5BA87BFFA1FA4D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40C186A7C39443A82C2AD11744CE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2BD2F4-A77B-4746-836E-4D3068DE05BF}"/>
      </w:docPartPr>
      <w:docPartBody>
        <w:p w:rsidR="00E82836" w:rsidRDefault="009421F1">
          <w:pPr>
            <w:pStyle w:val="440C186A7C39443A82C2AD11744CE46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B3F1E8116B8A4008BC0E7CD8B8CD8D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5A4BB-2318-4FDD-A4F9-E7A9B8898935}"/>
      </w:docPartPr>
      <w:docPartBody>
        <w:p w:rsidR="00E82836" w:rsidRDefault="009421F1">
          <w:pPr>
            <w:pStyle w:val="B3F1E8116B8A4008BC0E7CD8B8CD8D3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29C9BF4C62C4B07948611B138BA48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7487C-3749-4F28-8246-AAB2CEF9B62D}"/>
      </w:docPartPr>
      <w:docPartBody>
        <w:p w:rsidR="00E82836" w:rsidRDefault="009421F1">
          <w:pPr>
            <w:pStyle w:val="329C9BF4C62C4B07948611B138BA489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25D6A29C8C04F8D83D3DCF7B7A1B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219821-35A5-4CC0-A7C0-AAE93BC6136A}"/>
      </w:docPartPr>
      <w:docPartBody>
        <w:p w:rsidR="00E82836" w:rsidRDefault="009421F1">
          <w:pPr>
            <w:pStyle w:val="D25D6A29C8C04F8D83D3DCF7B7A1B36B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1F1"/>
    <w:rsid w:val="009421F1"/>
    <w:rsid w:val="00E8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5E3031949FF471DAC2681808E67C3B8">
    <w:name w:val="35E3031949FF471DAC2681808E67C3B8"/>
  </w:style>
  <w:style w:type="paragraph" w:customStyle="1" w:styleId="067ADCE1294140C5826C3DB25F3D9B1A">
    <w:name w:val="067ADCE1294140C5826C3DB25F3D9B1A"/>
  </w:style>
  <w:style w:type="paragraph" w:customStyle="1" w:styleId="EFFC05367DFB491388D78F0C5EA9504E">
    <w:name w:val="EFFC05367DFB491388D78F0C5EA9504E"/>
  </w:style>
  <w:style w:type="paragraph" w:customStyle="1" w:styleId="35D941DB2D024C9E9C6212C5EDFDDD36">
    <w:name w:val="35D941DB2D024C9E9C6212C5EDFDDD36"/>
  </w:style>
  <w:style w:type="paragraph" w:customStyle="1" w:styleId="49C3B9AE5E194D9CBDEF3FAE401E7CE9">
    <w:name w:val="49C3B9AE5E194D9CBDEF3FAE401E7CE9"/>
  </w:style>
  <w:style w:type="paragraph" w:customStyle="1" w:styleId="C5593261668C468A802963B162DF60F3">
    <w:name w:val="C5593261668C468A802963B162DF60F3"/>
  </w:style>
  <w:style w:type="paragraph" w:customStyle="1" w:styleId="C09CE0F53629452BBE9E8546108AF417">
    <w:name w:val="C09CE0F53629452BBE9E8546108AF417"/>
  </w:style>
  <w:style w:type="paragraph" w:customStyle="1" w:styleId="5321D34AA2224D0AACF703477896B226">
    <w:name w:val="5321D34AA2224D0AACF703477896B226"/>
  </w:style>
  <w:style w:type="paragraph" w:customStyle="1" w:styleId="28A77A6112CC4FC4B4ED37DD0B61C9C2">
    <w:name w:val="28A77A6112CC4FC4B4ED37DD0B61C9C2"/>
  </w:style>
  <w:style w:type="paragraph" w:customStyle="1" w:styleId="0CFACA4F16554E929CED59412B96D63F">
    <w:name w:val="0CFACA4F16554E929CED59412B96D63F"/>
  </w:style>
  <w:style w:type="paragraph" w:customStyle="1" w:styleId="BFAE36F8988A4D85A9E8AE3298EEA022">
    <w:name w:val="BFAE36F8988A4D85A9E8AE3298EEA022"/>
  </w:style>
  <w:style w:type="paragraph" w:customStyle="1" w:styleId="1D02B1E359FB4476B2BF90202474C22B">
    <w:name w:val="1D02B1E359FB4476B2BF90202474C22B"/>
  </w:style>
  <w:style w:type="paragraph" w:customStyle="1" w:styleId="8F14F8CC36CB48258EF3070EDC06117B">
    <w:name w:val="8F14F8CC36CB48258EF3070EDC06117B"/>
  </w:style>
  <w:style w:type="paragraph" w:customStyle="1" w:styleId="2E15AEC81E1846DC92CC7A5EB436EF35">
    <w:name w:val="2E15AEC81E1846DC92CC7A5EB436EF35"/>
  </w:style>
  <w:style w:type="paragraph" w:customStyle="1" w:styleId="60A0C78E61A44941848F4FA5CA84B25A">
    <w:name w:val="60A0C78E61A44941848F4FA5CA84B25A"/>
  </w:style>
  <w:style w:type="paragraph" w:customStyle="1" w:styleId="CDEAADC44C8E46C6A5BA87BFFA1FA4DD">
    <w:name w:val="CDEAADC44C8E46C6A5BA87BFFA1FA4DD"/>
  </w:style>
  <w:style w:type="paragraph" w:customStyle="1" w:styleId="440C186A7C39443A82C2AD11744CE468">
    <w:name w:val="440C186A7C39443A82C2AD11744CE468"/>
  </w:style>
  <w:style w:type="paragraph" w:customStyle="1" w:styleId="B3F1E8116B8A4008BC0E7CD8B8CD8D31">
    <w:name w:val="B3F1E8116B8A4008BC0E7CD8B8CD8D31"/>
  </w:style>
  <w:style w:type="paragraph" w:customStyle="1" w:styleId="329C9BF4C62C4B07948611B138BA4891">
    <w:name w:val="329C9BF4C62C4B07948611B138BA4891"/>
  </w:style>
  <w:style w:type="paragraph" w:customStyle="1" w:styleId="D25D6A29C8C04F8D83D3DCF7B7A1B36B">
    <w:name w:val="D25D6A29C8C04F8D83D3DCF7B7A1B36B"/>
  </w:style>
  <w:style w:type="paragraph" w:customStyle="1" w:styleId="729205F3ED124576BD033A5D41C07BCF">
    <w:name w:val="729205F3ED124576BD033A5D41C07BCF"/>
  </w:style>
  <w:style w:type="paragraph" w:customStyle="1" w:styleId="E1B1CE07A5774E7AB59BDCD99575B2CD">
    <w:name w:val="E1B1CE07A5774E7AB59BDCD99575B2CD"/>
  </w:style>
  <w:style w:type="paragraph" w:customStyle="1" w:styleId="D89C54396CD340488DA90EE529F618B1">
    <w:name w:val="D89C54396CD340488DA90EE529F618B1"/>
  </w:style>
  <w:style w:type="paragraph" w:customStyle="1" w:styleId="87B49D9E86BC445AAB2F6E4253F38F5E">
    <w:name w:val="87B49D9E86BC445AAB2F6E4253F38F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FF0F02-60D5-428D-A246-28B7CFF1E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2</TotalTime>
  <Pages>15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Decimals</vt:lpstr>
    </vt:vector>
  </TitlesOfParts>
  <Company>Western Mathematics</Company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Decimals</dc:title>
  <dc:creator>Garry</dc:creator>
  <dc:description>School Name</dc:description>
  <cp:lastModifiedBy>Garry Thorn</cp:lastModifiedBy>
  <cp:revision>3</cp:revision>
  <dcterms:created xsi:type="dcterms:W3CDTF">2017-05-21T13:55:00Z</dcterms:created>
  <dcterms:modified xsi:type="dcterms:W3CDTF">2017-05-21T13:57:00Z</dcterms:modified>
  <cp:category>Year 7</cp:category>
  <cp:contentStatus>2017</cp:contentStatus>
</cp:coreProperties>
</file>