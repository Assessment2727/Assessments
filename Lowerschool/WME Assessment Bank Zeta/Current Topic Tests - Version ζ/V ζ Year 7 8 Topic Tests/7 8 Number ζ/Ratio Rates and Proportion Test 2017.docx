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F3C5060EBF6544C483134559AD24EC08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9B35AB5941F54B93BBC596A8B663934A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6F27436CF1D64A3C9A4A4F7D73506668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7A526E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E75E6E856D614751AFD988B6C56BADB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7A526E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 w:rsidRPr="00D463B1">
                  <w:rPr>
                    <w:rFonts w:asciiTheme="majorHAnsi" w:hAnsiTheme="majorHAnsi"/>
                    <w:i/>
                    <w:sz w:val="52"/>
                    <w:szCs w:val="52"/>
                  </w:rPr>
                  <w:t>Ratio Rates and Proportion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7A526E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7A526E" w:rsidRDefault="007A526E" w:rsidP="007A526E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7A526E" w:rsidRDefault="007A526E" w:rsidP="007A526E">
            <w:pPr>
              <w:pStyle w:val="ListParagraph"/>
              <w:numPr>
                <w:ilvl w:val="0"/>
                <w:numId w:val="7"/>
              </w:numPr>
              <w:spacing w:after="0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Recognise and solve problems involving simple ratios (ACMNA173)</w:t>
            </w:r>
          </w:p>
          <w:p w:rsidR="007A526E" w:rsidRPr="00BF5292" w:rsidRDefault="007A526E" w:rsidP="007A526E">
            <w:pPr>
              <w:pStyle w:val="ListParagraph"/>
              <w:numPr>
                <w:ilvl w:val="0"/>
                <w:numId w:val="7"/>
              </w:numPr>
              <w:spacing w:after="0"/>
              <w:ind w:left="460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Solve a range of problems involving rates and ratios, with and without digital technologies           (ACMNA188) </w:t>
            </w:r>
          </w:p>
          <w:p w:rsidR="007A526E" w:rsidRPr="00BF5292" w:rsidRDefault="007A526E" w:rsidP="007A526E">
            <w:pPr>
              <w:pStyle w:val="ListParagraph"/>
              <w:numPr>
                <w:ilvl w:val="0"/>
                <w:numId w:val="7"/>
              </w:numPr>
              <w:spacing w:after="0"/>
              <w:ind w:left="460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Investigate, interpret and analyse graphs from authentic data  (ACMNA180 )  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7A526E" w:rsidRPr="00325745" w:rsidRDefault="007A526E" w:rsidP="007A526E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7A526E" w:rsidRPr="001B3341" w:rsidRDefault="007A526E" w:rsidP="007A526E">
            <w:pPr>
              <w:pStyle w:val="ListParagraph"/>
              <w:ind w:left="4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7A526E" w:rsidRPr="007929C8" w:rsidRDefault="00607D1E" w:rsidP="005070A2">
            <w:pPr>
              <w:pStyle w:val="QuestionStyle"/>
              <w:rPr>
                <w:b/>
              </w:rPr>
            </w:pPr>
            <w:r w:rsidRPr="007929C8">
              <w:rPr>
                <w:b/>
                <w:noProof/>
                <w:lang w:eastAsia="en-AU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3035300</wp:posOffset>
                  </wp:positionH>
                  <wp:positionV relativeFrom="paragraph">
                    <wp:posOffset>245745</wp:posOffset>
                  </wp:positionV>
                  <wp:extent cx="2600325" cy="1950244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hess shutterstock_79188877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950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526E" w:rsidRPr="007929C8">
              <w:rPr>
                <w:b/>
              </w:rPr>
              <w:t xml:space="preserve">Questions 1 – 3 refer to the set of chess pieces shown </w:t>
            </w:r>
            <w:r w:rsidR="007929C8">
              <w:rPr>
                <w:b/>
              </w:rPr>
              <w:t xml:space="preserve">and described </w:t>
            </w:r>
            <w:r w:rsidR="00E74F3B">
              <w:rPr>
                <w:b/>
              </w:rPr>
              <w:t>in the table</w:t>
            </w:r>
            <w:r w:rsidR="007A526E" w:rsidRPr="007929C8">
              <w:rPr>
                <w:b/>
              </w:rPr>
              <w:t>.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350"/>
              <w:gridCol w:w="2693"/>
            </w:tblGrid>
            <w:tr w:rsidR="00E74F3B" w:rsidTr="00E74F3B">
              <w:tc>
                <w:tcPr>
                  <w:tcW w:w="1350" w:type="dxa"/>
                  <w:vAlign w:val="center"/>
                </w:tcPr>
                <w:p w:rsidR="00E74F3B" w:rsidRPr="002B277C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 w:rsidRPr="002B277C">
                    <w:rPr>
                      <w:noProof/>
                      <w:lang w:eastAsia="en-AU"/>
                    </w:rPr>
                    <w:t>Piece</w:t>
                  </w:r>
                </w:p>
              </w:tc>
              <w:tc>
                <w:tcPr>
                  <w:tcW w:w="2693" w:type="dxa"/>
                  <w:vAlign w:val="center"/>
                </w:tcPr>
                <w:p w:rsidR="00E74F3B" w:rsidRPr="002B277C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 xml:space="preserve">Total </w:t>
                  </w:r>
                  <w:r w:rsidRPr="002B277C">
                    <w:rPr>
                      <w:noProof/>
                      <w:lang w:eastAsia="en-AU"/>
                    </w:rPr>
                    <w:t>Number of Pieces</w:t>
                  </w:r>
                </w:p>
              </w:tc>
            </w:tr>
            <w:tr w:rsidR="00E74F3B" w:rsidTr="00E74F3B">
              <w:tc>
                <w:tcPr>
                  <w:tcW w:w="1350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Kings</w:t>
                  </w:r>
                </w:p>
              </w:tc>
              <w:tc>
                <w:tcPr>
                  <w:tcW w:w="2693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2</w:t>
                  </w:r>
                </w:p>
              </w:tc>
            </w:tr>
            <w:tr w:rsidR="00E74F3B" w:rsidTr="00E74F3B">
              <w:tc>
                <w:tcPr>
                  <w:tcW w:w="1350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Queens</w:t>
                  </w:r>
                </w:p>
              </w:tc>
              <w:tc>
                <w:tcPr>
                  <w:tcW w:w="2693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2</w:t>
                  </w:r>
                </w:p>
              </w:tc>
            </w:tr>
            <w:tr w:rsidR="00E74F3B" w:rsidTr="00E74F3B">
              <w:tc>
                <w:tcPr>
                  <w:tcW w:w="1350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Bishops</w:t>
                  </w:r>
                </w:p>
              </w:tc>
              <w:tc>
                <w:tcPr>
                  <w:tcW w:w="2693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4</w:t>
                  </w:r>
                </w:p>
              </w:tc>
            </w:tr>
            <w:tr w:rsidR="00E74F3B" w:rsidTr="00E74F3B">
              <w:tc>
                <w:tcPr>
                  <w:tcW w:w="1350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Knights</w:t>
                  </w:r>
                </w:p>
              </w:tc>
              <w:tc>
                <w:tcPr>
                  <w:tcW w:w="2693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4</w:t>
                  </w:r>
                </w:p>
              </w:tc>
            </w:tr>
            <w:tr w:rsidR="00E74F3B" w:rsidTr="00E74F3B">
              <w:tc>
                <w:tcPr>
                  <w:tcW w:w="1350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Rooks</w:t>
                  </w:r>
                </w:p>
              </w:tc>
              <w:tc>
                <w:tcPr>
                  <w:tcW w:w="2693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4</w:t>
                  </w:r>
                </w:p>
              </w:tc>
            </w:tr>
            <w:tr w:rsidR="00E74F3B" w:rsidTr="00E74F3B">
              <w:tc>
                <w:tcPr>
                  <w:tcW w:w="1350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Pawns</w:t>
                  </w:r>
                </w:p>
              </w:tc>
              <w:tc>
                <w:tcPr>
                  <w:tcW w:w="2693" w:type="dxa"/>
                  <w:vAlign w:val="center"/>
                </w:tcPr>
                <w:p w:rsidR="00E74F3B" w:rsidRDefault="00E74F3B" w:rsidP="00E74F3B">
                  <w:pPr>
                    <w:pStyle w:val="QuestionStyle"/>
                    <w:jc w:val="center"/>
                    <w:rPr>
                      <w:noProof/>
                      <w:lang w:eastAsia="en-AU"/>
                    </w:rPr>
                  </w:pPr>
                  <w:r>
                    <w:rPr>
                      <w:noProof/>
                      <w:lang w:eastAsia="en-AU"/>
                    </w:rPr>
                    <w:t>16</w:t>
                  </w:r>
                </w:p>
              </w:tc>
            </w:tr>
          </w:tbl>
          <w:p w:rsidR="007A526E" w:rsidRPr="00E74F3B" w:rsidRDefault="007A526E" w:rsidP="005070A2">
            <w:pPr>
              <w:pStyle w:val="QuestionStyle"/>
              <w:rPr>
                <w:sz w:val="10"/>
                <w:szCs w:val="10"/>
              </w:rPr>
            </w:pPr>
          </w:p>
          <w:p w:rsidR="00E74F3B" w:rsidRPr="00E74F3B" w:rsidRDefault="00E74F3B" w:rsidP="005070A2">
            <w:pPr>
              <w:pStyle w:val="QuestionStyle"/>
              <w:rPr>
                <w:sz w:val="10"/>
                <w:szCs w:val="10"/>
              </w:rPr>
            </w:pP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7A526E" w:rsidP="005070A2">
            <w:pPr>
              <w:pStyle w:val="QuestionStyle"/>
            </w:pPr>
            <w:r w:rsidRPr="00733BDD">
              <w:t>What is the ratio of</w:t>
            </w:r>
            <w:r w:rsidRPr="00607D1E">
              <w:t xml:space="preserve"> </w:t>
            </w:r>
            <w:r w:rsidR="00607D1E" w:rsidRPr="005070A2">
              <w:rPr>
                <w:i/>
              </w:rPr>
              <w:t>Pawns</w:t>
            </w:r>
            <w:r w:rsidR="00607D1E" w:rsidRPr="00607D1E">
              <w:t xml:space="preserve"> to </w:t>
            </w:r>
            <w:r w:rsidR="00607D1E" w:rsidRPr="005070A2">
              <w:rPr>
                <w:i/>
              </w:rPr>
              <w:t>Kings</w:t>
            </w:r>
            <w:r w:rsidR="00607D1E">
              <w:rPr>
                <w:i/>
              </w:rPr>
              <w:t xml:space="preserve"> </w:t>
            </w:r>
            <w:r w:rsidRPr="00733BDD">
              <w:t>?</w:t>
            </w:r>
            <w:r w:rsidRPr="00733BD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72224" behindDoc="0" locked="0" layoutInCell="1" allowOverlap="1" wp14:anchorId="51B59BCD" wp14:editId="3F26EBCD">
                      <wp:simplePos x="0" y="0"/>
                      <wp:positionH relativeFrom="column">
                        <wp:posOffset>3164220</wp:posOffset>
                      </wp:positionH>
                      <wp:positionV relativeFrom="paragraph">
                        <wp:posOffset>211280</wp:posOffset>
                      </wp:positionV>
                      <wp:extent cx="1755140" cy="373380"/>
                      <wp:effectExtent l="0" t="0" r="16510" b="2667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2" name="Oval 2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Oval 3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Rectangle 5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83D57D" id="Group 23" o:spid="_x0000_s1026" style="position:absolute;margin-left:249.15pt;margin-top:16.65pt;width:138.2pt;height:29.4pt;z-index:251572224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">
                      <v:oval id="Oval 2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" fillcolor="black [3200]" strokecolor="black [3213]" strokeweight="2pt"/>
                      <v:oval id="Oval 3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" fillcolor="black [3200]" strokecolor="black [3213]" strokeweight="2pt"/>
                      <v:rect id="Rectangle 4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" filled="f" strokecolor="black [3213]" strokeweight="1.5pt"/>
                      <v:rect id="Rectangle 5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" filled="f" strokecolor="black [3213]" strokeweight="1.5pt"/>
                    </v:group>
                  </w:pict>
                </mc:Fallback>
              </mc:AlternateContent>
            </w:r>
          </w:p>
          <w:p w:rsidR="007A526E" w:rsidRPr="00733BDD" w:rsidRDefault="007A526E" w:rsidP="005070A2">
            <w:pPr>
              <w:pStyle w:val="QuestionStyle"/>
            </w:pPr>
          </w:p>
          <w:p w:rsidR="007A526E" w:rsidRPr="00733BDD" w:rsidRDefault="007A526E" w:rsidP="005070A2">
            <w:pPr>
              <w:pStyle w:val="QuestionStyle"/>
            </w:pP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7A526E" w:rsidP="005070A2">
            <w:pPr>
              <w:pStyle w:val="QuestionStyle"/>
            </w:pPr>
            <w:r w:rsidRPr="00733BDD">
              <w:t xml:space="preserve">What is the ratio of </w:t>
            </w:r>
            <w:r w:rsidR="00607D1E" w:rsidRPr="005070A2">
              <w:rPr>
                <w:i/>
              </w:rPr>
              <w:t>Bishops and Knights</w:t>
            </w:r>
            <w:r w:rsidR="00607D1E">
              <w:t xml:space="preserve"> to </w:t>
            </w:r>
            <w:r w:rsidR="00607D1E" w:rsidRPr="005070A2">
              <w:rPr>
                <w:i/>
              </w:rPr>
              <w:t>Queens</w:t>
            </w:r>
            <w:r w:rsidRPr="00733BDD">
              <w:t>?</w:t>
            </w:r>
            <w:r w:rsidRPr="00733BDD">
              <w:rPr>
                <w:noProof/>
                <w:lang w:eastAsia="en-AU"/>
              </w:rPr>
              <w:t xml:space="preserve"> </w:t>
            </w:r>
          </w:p>
          <w:p w:rsidR="007A526E" w:rsidRPr="00733BDD" w:rsidRDefault="007A526E" w:rsidP="005070A2">
            <w:pPr>
              <w:pStyle w:val="QuestionStyle"/>
            </w:pPr>
            <w:r w:rsidRPr="00733BD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77344" behindDoc="0" locked="0" layoutInCell="1" allowOverlap="1" wp14:anchorId="6E1DE2F7" wp14:editId="0B991EB0">
                      <wp:simplePos x="0" y="0"/>
                      <wp:positionH relativeFrom="column">
                        <wp:posOffset>3164220</wp:posOffset>
                      </wp:positionH>
                      <wp:positionV relativeFrom="paragraph">
                        <wp:posOffset>50534</wp:posOffset>
                      </wp:positionV>
                      <wp:extent cx="1755140" cy="373380"/>
                      <wp:effectExtent l="0" t="0" r="16510" b="2667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7" name="Oval 7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Oval 8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Rectangle 9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495A4A" id="Group 6" o:spid="_x0000_s1026" style="position:absolute;margin-left:249.15pt;margin-top:4pt;width:138.2pt;height:29.4pt;z-index:251577344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">
                      <v:oval id="Oval 7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" fillcolor="black [3200]" strokecolor="black [3213]" strokeweight="2pt"/>
                      <v:oval id="Oval 8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" fillcolor="black [3200]" strokecolor="black [3213]" strokeweight="2pt"/>
                      <v:rect id="Rectangle 9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" filled="f" strokecolor="black [3213]" strokeweight="1.5pt"/>
                      <v:rect id="Rectangle 10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" filled="f" strokecolor="black [3213]" strokeweight="1.5pt"/>
                    </v:group>
                  </w:pict>
                </mc:Fallback>
              </mc:AlternateContent>
            </w:r>
          </w:p>
          <w:p w:rsidR="007A526E" w:rsidRPr="00733BDD" w:rsidRDefault="007A526E" w:rsidP="005070A2">
            <w:pPr>
              <w:pStyle w:val="QuestionStyle"/>
            </w:pP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607D1E" w:rsidRDefault="007A526E" w:rsidP="005070A2">
            <w:pPr>
              <w:pStyle w:val="QuestionStyle"/>
              <w:rPr>
                <w:noProof/>
                <w:lang w:eastAsia="en-AU"/>
              </w:rPr>
            </w:pPr>
            <w:r w:rsidRPr="00733BDD">
              <w:t xml:space="preserve">What is the ratio of </w:t>
            </w:r>
            <w:r w:rsidR="00607D1E" w:rsidRPr="005070A2">
              <w:rPr>
                <w:i/>
              </w:rPr>
              <w:t>Knights and Kings</w:t>
            </w:r>
            <w:r w:rsidR="00607D1E">
              <w:t xml:space="preserve"> to </w:t>
            </w:r>
            <w:r w:rsidR="00607D1E" w:rsidRPr="005070A2">
              <w:rPr>
                <w:i/>
              </w:rPr>
              <w:t>Bish</w:t>
            </w:r>
            <w:r w:rsidR="005070A2" w:rsidRPr="005070A2">
              <w:rPr>
                <w:i/>
              </w:rPr>
              <w:t>ops and Rooks</w:t>
            </w:r>
            <w:r w:rsidR="005070A2">
              <w:t>?</w:t>
            </w:r>
          </w:p>
          <w:p w:rsidR="007A526E" w:rsidRPr="00733BDD" w:rsidRDefault="007A526E" w:rsidP="005070A2">
            <w:pPr>
              <w:pStyle w:val="QuestionStyle"/>
            </w:pPr>
            <w:r w:rsidRPr="00733BD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2464" behindDoc="0" locked="0" layoutInCell="1" allowOverlap="1" wp14:anchorId="6E29A3B2" wp14:editId="4E79E909">
                      <wp:simplePos x="0" y="0"/>
                      <wp:positionH relativeFrom="column">
                        <wp:posOffset>3230260</wp:posOffset>
                      </wp:positionH>
                      <wp:positionV relativeFrom="paragraph">
                        <wp:posOffset>77295</wp:posOffset>
                      </wp:positionV>
                      <wp:extent cx="1755140" cy="373380"/>
                      <wp:effectExtent l="0" t="0" r="16510" b="2667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7" name="Oval 17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Oval 18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D534ED" id="Group 16" o:spid="_x0000_s1026" style="position:absolute;margin-left:254.35pt;margin-top:6.1pt;width:138.2pt;height:29.4pt;z-index:251582464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">
                      <v:oval id="Oval 17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" fillcolor="black [3200]" strokecolor="black [3213]" strokeweight="2pt"/>
                      <v:oval id="Oval 18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" fillcolor="black [3200]" strokecolor="black [3213]" strokeweight="2pt"/>
                      <v:rect id="Rectangle 19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" filled="f" strokecolor="black [3213]" strokeweight="1.5pt"/>
                      <v:rect id="Rectangle 20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" filled="f" strokecolor="black [3213]" strokeweight="1.5pt"/>
                    </v:group>
                  </w:pict>
                </mc:Fallback>
              </mc:AlternateContent>
            </w:r>
          </w:p>
          <w:p w:rsidR="007A526E" w:rsidRPr="00733BDD" w:rsidRDefault="007A526E" w:rsidP="005070A2">
            <w:pPr>
              <w:pStyle w:val="QuestionStyle"/>
            </w:pP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Default="005070A2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are 19 players in the Hawks mixed netball squad.</w:t>
            </w:r>
          </w:p>
          <w:p w:rsidR="005070A2" w:rsidRDefault="005070A2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Eight of the players are male.</w:t>
            </w:r>
          </w:p>
          <w:p w:rsidR="007A526E" w:rsidRDefault="005070A2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ratio of male players to female players?</w:t>
            </w:r>
          </w:p>
          <w:p w:rsidR="005070A2" w:rsidRPr="00733BDD" w:rsidRDefault="005070A2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5070A2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7584" behindDoc="0" locked="0" layoutInCell="1" allowOverlap="1" wp14:anchorId="2136B498" wp14:editId="4ABAF6BF">
                      <wp:simplePos x="0" y="0"/>
                      <wp:positionH relativeFrom="column">
                        <wp:posOffset>248920</wp:posOffset>
                      </wp:positionH>
                      <wp:positionV relativeFrom="paragraph">
                        <wp:posOffset>17565</wp:posOffset>
                      </wp:positionV>
                      <wp:extent cx="4415790" cy="114300"/>
                      <wp:effectExtent l="0" t="0" r="22860" b="1905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9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D879DA" id="Group 89" o:spid="_x0000_s1026" style="position:absolute;margin-left:19.6pt;margin-top:1.4pt;width:347.7pt;height:9pt;z-index:25158758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4GxAAAANsAAAAPAAAAZHJzL2Rvd25yZXYueG1sRI9Ba8JA&#10;FITvBf/D8oReSrOxoK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F/YDgb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Bx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sJzD7Uv8ATL/AwAA//8DAFBLAQItABQABgAIAAAAIQDb4fbL7gAAAIUBAAATAAAAAAAAAAAA&#10;AAAAAAAAAABbQ29udGVudF9UeXBlc10ueG1sUEsBAi0AFAAGAAgAAAAhAFr0LFu/AAAAFQEAAAsA&#10;AAAAAAAAAAAAAAAAHwEAAF9yZWxzLy5yZWxzUEsBAi0AFAAGAAgAAAAhAK8KkHH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E74F3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5070A2">
              <w:rPr>
                <w:rFonts w:ascii="Times New Roman" w:hAnsi="Times New Roman"/>
                <w:sz w:val="24"/>
                <w:szCs w:val="24"/>
              </w:rPr>
              <w:t xml:space="preserve">8 : 11                            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1</w:t>
            </w:r>
            <w:r w:rsidR="005070A2">
              <w:rPr>
                <w:rFonts w:ascii="Times New Roman" w:hAnsi="Times New Roman"/>
                <w:sz w:val="24"/>
                <w:szCs w:val="24"/>
              </w:rPr>
              <w:t>1 : 8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5070A2">
              <w:rPr>
                <w:rFonts w:ascii="Times New Roman" w:hAnsi="Times New Roman"/>
                <w:sz w:val="24"/>
                <w:szCs w:val="24"/>
              </w:rPr>
              <w:t xml:space="preserve">   8 : 19                         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070A2">
              <w:rPr>
                <w:rFonts w:ascii="Times New Roman" w:hAnsi="Times New Roman"/>
                <w:sz w:val="24"/>
                <w:szCs w:val="24"/>
              </w:rPr>
              <w:t>11 : 19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5070A2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Simplify the ratio 25 : 45.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2704" behindDoc="0" locked="0" layoutInCell="1" allowOverlap="1" wp14:anchorId="1497A27C" wp14:editId="18412EDA">
                      <wp:simplePos x="0" y="0"/>
                      <wp:positionH relativeFrom="column">
                        <wp:posOffset>240665</wp:posOffset>
                      </wp:positionH>
                      <wp:positionV relativeFrom="paragraph">
                        <wp:posOffset>23075</wp:posOffset>
                      </wp:positionV>
                      <wp:extent cx="4415790" cy="114300"/>
                      <wp:effectExtent l="0" t="0" r="22860" b="1905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9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2BCB3A" id="Group 97" o:spid="_x0000_s1026" style="position:absolute;margin-left:18.95pt;margin-top:1.8pt;width:347.7pt;height:9pt;z-index:25159270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1 : 2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4 : 9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5 : 9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12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: 23</w:t>
            </w: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A47F42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06016" behindDoc="0" locked="0" layoutInCell="1" allowOverlap="1" wp14:anchorId="301A38B4" wp14:editId="78FE15B9">
                  <wp:simplePos x="0" y="0"/>
                  <wp:positionH relativeFrom="column">
                    <wp:posOffset>3756025</wp:posOffset>
                  </wp:positionH>
                  <wp:positionV relativeFrom="paragraph">
                    <wp:posOffset>3810</wp:posOffset>
                  </wp:positionV>
                  <wp:extent cx="1971675" cy="1314450"/>
                  <wp:effectExtent l="0" t="0" r="9525" b="0"/>
                  <wp:wrapNone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shutterstock_24648524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 xml:space="preserve">A ferry </w:t>
            </w:r>
            <w:r w:rsidR="00E74F3B">
              <w:rPr>
                <w:rFonts w:ascii="Times New Roman" w:hAnsi="Times New Roman"/>
                <w:sz w:val="24"/>
                <w:szCs w:val="24"/>
              </w:rPr>
              <w:t>transports 864 vehicles in a 12-</w:t>
            </w:r>
            <w:r>
              <w:rPr>
                <w:rFonts w:ascii="Times New Roman" w:hAnsi="Times New Roman"/>
                <w:sz w:val="24"/>
                <w:szCs w:val="24"/>
              </w:rPr>
              <w:t>hour working day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What is this as a rate in </w:t>
            </w:r>
            <w:r w:rsidR="00A47F42">
              <w:rPr>
                <w:rFonts w:ascii="Times New Roman" w:hAnsi="Times New Roman"/>
                <w:sz w:val="24"/>
                <w:szCs w:val="24"/>
              </w:rPr>
              <w:t>vehicles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/ hour?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</w:t>
            </w:r>
          </w:p>
          <w:p w:rsidR="007A526E" w:rsidRPr="00733BDD" w:rsidRDefault="00A47F42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 wp14:anchorId="46944D39" wp14:editId="426356A7">
                      <wp:simplePos x="0" y="0"/>
                      <wp:positionH relativeFrom="column">
                        <wp:posOffset>2645409</wp:posOffset>
                      </wp:positionH>
                      <wp:positionV relativeFrom="paragraph">
                        <wp:posOffset>60960</wp:posOffset>
                      </wp:positionV>
                      <wp:extent cx="1076325" cy="373380"/>
                      <wp:effectExtent l="0" t="0" r="28575" b="26670"/>
                      <wp:wrapNone/>
                      <wp:docPr id="123" name="Rectangle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63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ECF8867" id="Rectangle 123" o:spid="_x0000_s1026" style="position:absolute;margin-left:208.3pt;margin-top:4.8pt;width:84.75pt;height:29.4pt;z-index:25159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99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B630B" w:rsidRDefault="00AB630B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3512185</wp:posOffset>
                  </wp:positionH>
                  <wp:positionV relativeFrom="paragraph">
                    <wp:posOffset>123825</wp:posOffset>
                  </wp:positionV>
                  <wp:extent cx="2162175" cy="1285875"/>
                  <wp:effectExtent l="0" t="0" r="9525" b="9525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heetah shutterstock_99403178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 xml:space="preserve">A cheetah </w:t>
            </w:r>
            <w:r w:rsidR="00E74F3B">
              <w:rPr>
                <w:rFonts w:ascii="Times New Roman" w:hAnsi="Times New Roman"/>
                <w:sz w:val="24"/>
                <w:szCs w:val="24"/>
              </w:rPr>
              <w:t>can travel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at 25</w:t>
            </w:r>
            <w:r w:rsidR="00A47F4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m/s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A526E" w:rsidRPr="00733BDD" w:rsidRDefault="007A526E" w:rsidP="00E74F3B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Ho</w:t>
            </w:r>
            <w:r w:rsidR="00A47F42">
              <w:rPr>
                <w:rFonts w:ascii="Times New Roman" w:hAnsi="Times New Roman"/>
                <w:sz w:val="24"/>
                <w:szCs w:val="24"/>
              </w:rPr>
              <w:t>w many metres</w:t>
            </w:r>
            <w:r w:rsidR="00AB630B">
              <w:rPr>
                <w:rFonts w:ascii="Times New Roman" w:hAnsi="Times New Roman"/>
                <w:sz w:val="24"/>
                <w:szCs w:val="24"/>
              </w:rPr>
              <w:t xml:space="preserve"> would it cover in a minute</w:t>
            </w:r>
            <w:r w:rsidR="00E74F3B">
              <w:rPr>
                <w:rFonts w:ascii="Times New Roman" w:hAnsi="Times New Roman"/>
                <w:sz w:val="24"/>
                <w:szCs w:val="24"/>
              </w:rPr>
              <w:t xml:space="preserve"> if it maintained this speed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4208" behindDoc="0" locked="0" layoutInCell="1" allowOverlap="1" wp14:anchorId="34F3C056" wp14:editId="062666FB">
                      <wp:simplePos x="0" y="0"/>
                      <wp:positionH relativeFrom="column">
                        <wp:posOffset>2136775</wp:posOffset>
                      </wp:positionH>
                      <wp:positionV relativeFrom="paragraph">
                        <wp:posOffset>74930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59698AC" id="Rectangle 74" o:spid="_x0000_s1026" style="position:absolute;margin-left:168.25pt;margin-top:5.9pt;width:59.4pt;height:29.4p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99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7A526E" w:rsidP="007A526E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27520" behindDoc="0" locked="0" layoutInCell="1" allowOverlap="1" wp14:anchorId="2421A6D1" wp14:editId="3A095859">
                  <wp:simplePos x="0" y="0"/>
                  <wp:positionH relativeFrom="column">
                    <wp:posOffset>3855085</wp:posOffset>
                  </wp:positionH>
                  <wp:positionV relativeFrom="paragraph">
                    <wp:posOffset>24578</wp:posOffset>
                  </wp:positionV>
                  <wp:extent cx="1900521" cy="1267647"/>
                  <wp:effectExtent l="0" t="0" r="5080" b="8890"/>
                  <wp:wrapNone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shutterstock_87195964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449" cy="126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D5C03">
              <w:rPr>
                <w:rFonts w:ascii="Times New Roman" w:hAnsi="Times New Roman"/>
                <w:sz w:val="24"/>
                <w:szCs w:val="24"/>
              </w:rPr>
              <w:t>Quentin has a collection of 56 coins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. There are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14 silver coins in the collection.</w:t>
            </w:r>
          </w:p>
          <w:p w:rsidR="007A526E" w:rsidRPr="00733BDD" w:rsidRDefault="007A526E" w:rsidP="007A526E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What is the ratio of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silver coins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to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other coins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?  (answer in simplest form)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5C03" w:rsidRPr="00733BDD" w:rsidRDefault="006D5C03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1376" behindDoc="0" locked="0" layoutInCell="1" allowOverlap="1" wp14:anchorId="138F1F8F" wp14:editId="74BA6087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88265</wp:posOffset>
                      </wp:positionV>
                      <wp:extent cx="1755140" cy="373380"/>
                      <wp:effectExtent l="0" t="0" r="16510" b="2667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03" name="Oval 103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Oval 104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Rectangle 105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Rectangle 106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4A303A" id="Group 102" o:spid="_x0000_s1026" style="position:absolute;margin-left:146.25pt;margin-top:6.95pt;width:138.2pt;height:29.4pt;z-index:251621376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">
                      <v:oval id="Oval 103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" fillcolor="black [3200]" strokecolor="black [3213]" strokeweight="2pt"/>
                      <v:oval id="Oval 104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" fillcolor="black [3200]" strokecolor="black [3213]" strokeweight="2pt"/>
                      <v:rect id="Rectangle 105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" filled="f" strokecolor="black [3213]" strokeweight="1.5pt"/>
                      <v:rect id="Rectangle 106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" filled="f" strokecolor="black [3213]" strokeweight="1.5pt"/>
                    </v:group>
                  </w:pict>
                </mc:Fallback>
              </mc:AlternateConten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Which ratio is equivalent to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3 : 4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?</w:t>
            </w:r>
            <w:bookmarkStart w:id="0" w:name="_GoBack"/>
            <w:bookmarkEnd w:id="0"/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E74F3B" w:rsidP="006D5C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968" behindDoc="0" locked="0" layoutInCell="1" allowOverlap="1" wp14:anchorId="2D1601FF">
                      <wp:simplePos x="0" y="0"/>
                      <wp:positionH relativeFrom="column">
                        <wp:posOffset>179705</wp:posOffset>
                      </wp:positionH>
                      <wp:positionV relativeFrom="paragraph">
                        <wp:posOffset>32385</wp:posOffset>
                      </wp:positionV>
                      <wp:extent cx="4362450" cy="114300"/>
                      <wp:effectExtent l="10795" t="13335" r="8255" b="15240"/>
                      <wp:wrapNone/>
                      <wp:docPr id="77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612E6D" id="Group 2" o:spid="_x0000_s1026" style="position:absolute;margin-left:14.15pt;margin-top:2.55pt;width:343.5pt;height:9pt;z-index:251667968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">
                      <v:roundrect id="AutoShape 3" o:spid="_x0000_s1027" style="position:absolute;left:90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" strokeweight="1.25pt"/>
                      <v:roundrect id="AutoShape 4" o:spid="_x0000_s1028" style="position:absolute;left:24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" strokeweight="1.25pt"/>
                      <v:roundrect id="AutoShape 5" o:spid="_x0000_s1029" style="position:absolute;left:45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" strokeweight="1.25pt"/>
                      <v:roundrect id="AutoShape 6" o:spid="_x0000_s1030" style="position:absolute;left:67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" strokeweight="1.25pt"/>
                    </v:group>
                  </w:pict>
                </mc:Fallback>
              </mc:AlternateConten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15 : 25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18 : 24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20 : 15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25 : </w:t>
            </w:r>
            <w:r w:rsidR="006D5C03">
              <w:rPr>
                <w:rFonts w:ascii="Times New Roman" w:hAnsi="Times New Roman"/>
                <w:sz w:val="24"/>
                <w:szCs w:val="24"/>
              </w:rPr>
              <w:t>30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2640" behindDoc="0" locked="0" layoutInCell="1" allowOverlap="1" wp14:anchorId="7D93B59D" wp14:editId="26AB53A1">
                      <wp:simplePos x="0" y="0"/>
                      <wp:positionH relativeFrom="column">
                        <wp:posOffset>3669460</wp:posOffset>
                      </wp:positionH>
                      <wp:positionV relativeFrom="paragraph">
                        <wp:posOffset>242260</wp:posOffset>
                      </wp:positionV>
                      <wp:extent cx="1755140" cy="373380"/>
                      <wp:effectExtent l="0" t="0" r="16510" b="2667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08" name="Oval 108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" name="Oval 109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" name="Rectangle 110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" name="Rectangle 111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AABC5F" id="Group 107" o:spid="_x0000_s1026" style="position:absolute;margin-left:288.95pt;margin-top:19.1pt;width:138.2pt;height:29.4pt;z-index:251632640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">
                      <v:oval id="Oval 108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" fillcolor="black [3200]" strokecolor="black [3213]" strokeweight="2pt"/>
                      <v:oval id="Oval 109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" fillcolor="black [3200]" strokecolor="black [3213]" strokeweight="2pt"/>
                      <v:rect id="Rectangle 110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" filled="f" strokecolor="black [3213]" strokeweight="1.5pt"/>
                      <v:rect id="Rectangle 111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" filled="f" strokecolor="black [3213]" strokeweight="1.5pt"/>
                    </v:group>
                  </w:pict>
                </mc:Fallback>
              </mc:AlternateContent>
            </w:r>
            <w:r w:rsidR="00D33FEC">
              <w:rPr>
                <w:rFonts w:ascii="Times New Roman" w:hAnsi="Times New Roman"/>
                <w:sz w:val="24"/>
                <w:szCs w:val="24"/>
              </w:rPr>
              <w:t>Divide 50 in the ratio 3 : 7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Complete the statement below.</w:t>
            </w:r>
          </w:p>
          <w:p w:rsidR="007A526E" w:rsidRPr="00733BDD" w:rsidRDefault="00E74F3B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40"/>
                <w:szCs w:val="4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15B40A41">
                      <wp:simplePos x="0" y="0"/>
                      <wp:positionH relativeFrom="column">
                        <wp:posOffset>2921000</wp:posOffset>
                      </wp:positionH>
                      <wp:positionV relativeFrom="paragraph">
                        <wp:posOffset>201295</wp:posOffset>
                      </wp:positionV>
                      <wp:extent cx="514350" cy="371475"/>
                      <wp:effectExtent l="8890" t="8255" r="10160" b="10795"/>
                      <wp:wrapNone/>
                      <wp:docPr id="76" name="Rectangle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4350" cy="371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171788" id="Rectangle 28" o:spid="_x0000_s1026" style="position:absolute;margin-left:230pt;margin-top:15.85pt;width:40.5pt;height:29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" strokeweight="1.25pt"/>
                  </w:pict>
                </mc:Fallback>
              </mc:AlternateConten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40"/>
                <w:szCs w:val="40"/>
              </w:rPr>
            </w:pPr>
            <w:r w:rsidRPr="00733BDD">
              <w:rPr>
                <w:rFonts w:ascii="Times New Roman" w:hAnsi="Times New Roman"/>
                <w:sz w:val="40"/>
                <w:szCs w:val="40"/>
              </w:rPr>
              <w:t xml:space="preserve">                     </w:t>
            </w:r>
            <w:r w:rsidR="00D3277E">
              <w:rPr>
                <w:rFonts w:ascii="Times New Roman" w:hAnsi="Times New Roman"/>
                <w:sz w:val="40"/>
                <w:szCs w:val="40"/>
              </w:rPr>
              <w:t>40 : 25</w:t>
            </w:r>
            <w:r w:rsidRPr="00733BDD">
              <w:rPr>
                <w:rFonts w:ascii="Times New Roman" w:hAnsi="Times New Roman"/>
                <w:sz w:val="40"/>
                <w:szCs w:val="40"/>
              </w:rPr>
              <w:t xml:space="preserve">  </w:t>
            </w:r>
            <w:r w:rsidR="00D3277E">
              <w:rPr>
                <w:rFonts w:ascii="Times New Roman" w:hAnsi="Times New Roman"/>
                <w:sz w:val="40"/>
                <w:szCs w:val="40"/>
              </w:rPr>
              <w:t>=   16</w:t>
            </w:r>
            <w:r w:rsidRPr="00733BDD">
              <w:rPr>
                <w:rFonts w:ascii="Times New Roman" w:hAnsi="Times New Roman"/>
                <w:sz w:val="40"/>
                <w:szCs w:val="40"/>
              </w:rPr>
              <w:t xml:space="preserve"> : 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What is</w:t>
            </w:r>
            <w:r w:rsidR="00D3277E">
              <w:rPr>
                <w:rFonts w:ascii="Times New Roman" w:hAnsi="Times New Roman"/>
                <w:sz w:val="24"/>
                <w:szCs w:val="24"/>
              </w:rPr>
              <w:t xml:space="preserve"> the ratio 450 ml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 w:rsidR="00D3277E">
              <w:rPr>
                <w:rFonts w:ascii="Times New Roman" w:hAnsi="Times New Roman"/>
                <w:sz w:val="24"/>
                <w:szCs w:val="24"/>
              </w:rPr>
              <w:t>1.5 litres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when written in simplest form.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D3277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760" behindDoc="0" locked="0" layoutInCell="1" allowOverlap="1" wp14:anchorId="33A6DF4E" wp14:editId="23D18AEE">
                      <wp:simplePos x="0" y="0"/>
                      <wp:positionH relativeFrom="column">
                        <wp:posOffset>280885</wp:posOffset>
                      </wp:positionH>
                      <wp:positionV relativeFrom="paragraph">
                        <wp:posOffset>10160</wp:posOffset>
                      </wp:positionV>
                      <wp:extent cx="4415790" cy="114300"/>
                      <wp:effectExtent l="0" t="0" r="22860" b="19050"/>
                      <wp:wrapNone/>
                      <wp:docPr id="186" name="Group 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18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B5C028" id="Group 186" o:spid="_x0000_s1026" style="position:absolute;margin-left:22.1pt;margin-top:.8pt;width:347.7pt;height:9pt;z-index:251637760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D3277E">
              <w:rPr>
                <w:rFonts w:ascii="Times New Roman" w:hAnsi="Times New Roman"/>
                <w:sz w:val="24"/>
                <w:szCs w:val="24"/>
              </w:rPr>
              <w:t xml:space="preserve">1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D3277E">
              <w:rPr>
                <w:rFonts w:ascii="Times New Roman" w:hAnsi="Times New Roman"/>
                <w:sz w:val="24"/>
                <w:szCs w:val="24"/>
              </w:rPr>
              <w:t>3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D3277E">
              <w:rPr>
                <w:rFonts w:ascii="Times New Roman" w:hAnsi="Times New Roman"/>
                <w:sz w:val="24"/>
                <w:szCs w:val="24"/>
              </w:rPr>
              <w:t>2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 w:rsidR="00D3277E">
              <w:rPr>
                <w:rFonts w:ascii="Times New Roman" w:hAnsi="Times New Roman"/>
                <w:sz w:val="24"/>
                <w:szCs w:val="24"/>
              </w:rPr>
              <w:t>5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D3277E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D3277E">
              <w:rPr>
                <w:rFonts w:ascii="Times New Roman" w:hAnsi="Times New Roman"/>
                <w:sz w:val="24"/>
                <w:szCs w:val="24"/>
              </w:rPr>
              <w:t>3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 w:rsidR="00D3277E">
              <w:rPr>
                <w:rFonts w:ascii="Times New Roman" w:hAnsi="Times New Roman"/>
                <w:sz w:val="24"/>
                <w:szCs w:val="24"/>
              </w:rPr>
              <w:t xml:space="preserve">5  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  <w:r w:rsidR="00D3277E">
              <w:rPr>
                <w:rFonts w:ascii="Times New Roman" w:hAnsi="Times New Roman"/>
                <w:sz w:val="24"/>
                <w:szCs w:val="24"/>
              </w:rPr>
              <w:t>3 : 10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D3277E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Divide 2.7 metres in the ratio 1 : 2, giving your answer in cm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880" behindDoc="0" locked="0" layoutInCell="1" allowOverlap="1" wp14:anchorId="7AF401CE" wp14:editId="7DF64686">
                      <wp:simplePos x="0" y="0"/>
                      <wp:positionH relativeFrom="column">
                        <wp:posOffset>3835000</wp:posOffset>
                      </wp:positionH>
                      <wp:positionV relativeFrom="paragraph">
                        <wp:posOffset>180790</wp:posOffset>
                      </wp:positionV>
                      <wp:extent cx="1755140" cy="373380"/>
                      <wp:effectExtent l="0" t="0" r="16510" b="2667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18" name="Oval 118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Oval 119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" name="Rectangle 120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Rectangle 121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E742F8" id="Group 117" o:spid="_x0000_s1026" style="position:absolute;margin-left:301.95pt;margin-top:14.25pt;width:138.2pt;height:29.4pt;z-index:251642880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">
                      <v:oval id="Oval 118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" fillcolor="black [3200]" strokecolor="black [3213]" strokeweight="2pt"/>
                      <v:oval id="Oval 119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" fillcolor="black [3200]" strokecolor="black [3213]" strokeweight="2pt"/>
                      <v:rect id="Rectangle 120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" filled="f" strokecolor="black [3213]" strokeweight="1.5pt"/>
                      <v:rect id="Rectangle 121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" filled="f" strokecolor="black [3213]" strokeweight="1.5pt"/>
                    </v:group>
                  </w:pict>
                </mc:Fallback>
              </mc:AlternateConten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A42B80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3522105</wp:posOffset>
                  </wp:positionH>
                  <wp:positionV relativeFrom="paragraph">
                    <wp:posOffset>238125</wp:posOffset>
                  </wp:positionV>
                  <wp:extent cx="2190356" cy="1514475"/>
                  <wp:effectExtent l="0" t="0" r="635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race car shutterstock_3184833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62" t="19737" r="33750" b="23402"/>
                          <a:stretch/>
                        </pic:blipFill>
                        <pic:spPr bwMode="auto">
                          <a:xfrm>
                            <a:off x="0" y="0"/>
                            <a:ext cx="2190356" cy="1514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F565D">
              <w:rPr>
                <w:rFonts w:ascii="Times New Roman" w:hAnsi="Times New Roman"/>
                <w:sz w:val="24"/>
                <w:szCs w:val="24"/>
              </w:rPr>
              <w:t>In a car race of 12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0 </w:t>
            </w:r>
            <w:r w:rsidR="00FF565D">
              <w:rPr>
                <w:rFonts w:ascii="Times New Roman" w:hAnsi="Times New Roman"/>
                <w:sz w:val="24"/>
                <w:szCs w:val="24"/>
              </w:rPr>
              <w:t>km, cars travel at an average speed of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F565D">
              <w:rPr>
                <w:rFonts w:ascii="Times New Roman" w:hAnsi="Times New Roman"/>
                <w:sz w:val="24"/>
                <w:szCs w:val="24"/>
              </w:rPr>
              <w:t>150 km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>/</w:t>
            </w:r>
            <w:r w:rsidR="00FF565D">
              <w:rPr>
                <w:rFonts w:ascii="Times New Roman" w:hAnsi="Times New Roman"/>
                <w:sz w:val="24"/>
                <w:szCs w:val="24"/>
              </w:rPr>
              <w:t>h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>How long wou</w:t>
            </w:r>
            <w:r w:rsidR="00FF565D">
              <w:rPr>
                <w:rFonts w:ascii="Times New Roman" w:hAnsi="Times New Roman"/>
                <w:sz w:val="24"/>
                <w:szCs w:val="24"/>
              </w:rPr>
              <w:t>ld it take to complete the race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F565D" w:rsidRDefault="00FF565D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4800" behindDoc="0" locked="0" layoutInCell="1" allowOverlap="1" wp14:anchorId="34E958C0" wp14:editId="76FE8F1E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3810</wp:posOffset>
                      </wp:positionV>
                      <wp:extent cx="213360" cy="883920"/>
                      <wp:effectExtent l="0" t="0" r="15240" b="1143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027175" id="Group 24" o:spid="_x0000_s1026" style="position:absolute;margin-left:16.75pt;margin-top:.3pt;width:16.8pt;height:69.6pt;z-index:25172480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kO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LKtiQ7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7LixAAAANs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zh+SX8ALl8AAAA//8DAFBLAQItABQABgAIAAAAIQDb4fbL7gAAAIUBAAATAAAAAAAAAAAA&#10;AAAAAAAAAABbQ29udGVudF9UeXBlc10ueG1sUEsBAi0AFAAGAAgAAAAhAFr0LFu/AAAAFQEAAAsA&#10;AAAAAAAAAAAAAAAAHwEAAF9yZWxzLy5yZWxzUEsBAi0AFAAGAAgAAAAhAC0zsuL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aQwQAAANs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MLY8CX8ALn8AwAA//8DAFBLAQItABQABgAIAAAAIQDb4fbL7gAAAIUBAAATAAAAAAAAAAAAAAAA&#10;AAAAAABbQ29udGVudF9UeXBlc10ueG1sUEsBAi0AFAAGAAgAAAAhAFr0LFu/AAAAFQEAAAsAAAAA&#10;AAAAAAAAAAAAHwEAAF9yZWxzLy5yZWxzUEsBAi0AFAAGAAgAAAAhAFysJpD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A42B80">
              <w:rPr>
                <w:rFonts w:ascii="Times New Roman" w:hAnsi="Times New Roman"/>
                <w:sz w:val="24"/>
                <w:szCs w:val="24"/>
              </w:rPr>
              <w:t>45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minutes.                </w:t>
            </w:r>
          </w:p>
          <w:p w:rsidR="00FF565D" w:rsidRDefault="00FF565D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A42B80">
              <w:rPr>
                <w:rFonts w:ascii="Times New Roman" w:hAnsi="Times New Roman"/>
                <w:sz w:val="24"/>
                <w:szCs w:val="24"/>
              </w:rPr>
              <w:t>46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minutes.       </w:t>
            </w:r>
          </w:p>
          <w:p w:rsidR="00FF565D" w:rsidRDefault="00FF565D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A42B80">
              <w:rPr>
                <w:rFonts w:ascii="Times New Roman" w:hAnsi="Times New Roman"/>
                <w:sz w:val="24"/>
                <w:szCs w:val="24"/>
              </w:rPr>
              <w:t>48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minutes.      </w:t>
            </w:r>
          </w:p>
          <w:p w:rsidR="007A526E" w:rsidRPr="00733BDD" w:rsidRDefault="00FF565D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A42B80">
              <w:rPr>
                <w:rFonts w:ascii="Times New Roman" w:hAnsi="Times New Roman"/>
                <w:sz w:val="24"/>
                <w:szCs w:val="24"/>
              </w:rPr>
              <w:t>50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minutes</w:t>
            </w:r>
            <w:r w:rsidR="007A526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42B80" w:rsidRDefault="00A42B80" w:rsidP="00A42B80">
            <w:pPr>
              <w:ind w:right="3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Cindy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has a resting heart rate of 55 beats 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per minute. </w:t>
            </w:r>
          </w:p>
          <w:p w:rsidR="007A526E" w:rsidRPr="00733BDD" w:rsidRDefault="00A42B80" w:rsidP="00A42B80">
            <w:pPr>
              <w:ind w:right="3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times would her heart beat in a quarter of an hour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A526E" w:rsidRPr="00733BDD" w:rsidRDefault="00A42B80" w:rsidP="007A526E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1FCB2110" wp14:editId="4EC02785">
                      <wp:simplePos x="0" y="0"/>
                      <wp:positionH relativeFrom="column">
                        <wp:posOffset>3426460</wp:posOffset>
                      </wp:positionH>
                      <wp:positionV relativeFrom="paragraph">
                        <wp:posOffset>186690</wp:posOffset>
                      </wp:positionV>
                      <wp:extent cx="1533525" cy="497205"/>
                      <wp:effectExtent l="0" t="0" r="28575" b="17145"/>
                      <wp:wrapNone/>
                      <wp:docPr id="124" name="Rectangle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3525" cy="49720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A001A9" id="Rectangle 124" o:spid="_x0000_s1026" style="position:absolute;margin-left:269.8pt;margin-top:14.7pt;width:120.75pt;height:39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" filled="f" strokecolor="black [3213]" strokeweight="1.5pt"/>
                  </w:pict>
                </mc:Fallback>
              </mc:AlternateContent>
            </w:r>
          </w:p>
          <w:p w:rsidR="007A526E" w:rsidRPr="00733BDD" w:rsidRDefault="007A526E" w:rsidP="007A526E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What is the ratio  </w:t>
            </w:r>
            <w:r w:rsidR="00A42B80" w:rsidRPr="00A42B8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47" w:dyaOrig="264" w14:anchorId="3CB908C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pt;height:13.5pt" o:ole="">
                  <v:imagedata r:id="rId13" o:title=""/>
                </v:shape>
                <o:OLEObject Type="Embed" ProgID="FXEquation.Equation" ShapeID="_x0000_i1025" DrawAspect="Content" ObjectID="_1557222180" r:id="rId14"/>
              </w:objec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in simplest form?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 wp14:anchorId="0FC7F900" wp14:editId="05A833CB">
                      <wp:simplePos x="0" y="0"/>
                      <wp:positionH relativeFrom="column">
                        <wp:posOffset>225688</wp:posOffset>
                      </wp:positionH>
                      <wp:positionV relativeFrom="paragraph">
                        <wp:posOffset>6900</wp:posOffset>
                      </wp:positionV>
                      <wp:extent cx="4362450" cy="114300"/>
                      <wp:effectExtent l="12065" t="17145" r="16510" b="11430"/>
                      <wp:wrapNone/>
                      <wp:docPr id="191" name="Group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288" name="AutoShap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9" name="AutoShap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0" name="AutoShap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" name="AutoShap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0EFCC3" id="Group 191" o:spid="_x0000_s1026" style="position:absolute;margin-left:17.75pt;margin-top:.55pt;width:343.5pt;height:9pt;z-index:251654144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">
                      <v:roundrect id="AutoShape 96" o:spid="_x0000_s1027" style="position:absolute;left:90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" strokeweight="1.25pt"/>
                      <v:roundrect id="AutoShape 97" o:spid="_x0000_s1028" style="position:absolute;left:24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" strokeweight="1.25pt"/>
                      <v:roundrect id="AutoShape 98" o:spid="_x0000_s1029" style="position:absolute;left:45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" strokeweight="1.25pt"/>
                      <v:roundrect id="AutoShape 99" o:spid="_x0000_s1030" style="position:absolute;left:67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" strokeweight="1.25pt"/>
                    </v:group>
                  </w:pict>
                </mc:Fallback>
              </mc:AlternateConten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810A43">
              <w:rPr>
                <w:rFonts w:ascii="Times New Roman" w:hAnsi="Times New Roman"/>
                <w:sz w:val="24"/>
                <w:szCs w:val="24"/>
              </w:rPr>
              <w:t>5 : 6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10A43">
              <w:rPr>
                <w:rFonts w:ascii="Times New Roman" w:hAnsi="Times New Roman"/>
                <w:sz w:val="24"/>
                <w:szCs w:val="24"/>
              </w:rPr>
              <w:t>5 : 8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810A43">
              <w:rPr>
                <w:rFonts w:ascii="Times New Roman" w:hAnsi="Times New Roman"/>
                <w:sz w:val="24"/>
                <w:szCs w:val="24"/>
              </w:rPr>
              <w:t>5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 w:rsidR="00810A43">
              <w:rPr>
                <w:rFonts w:ascii="Times New Roman" w:hAnsi="Times New Roman"/>
                <w:sz w:val="24"/>
                <w:szCs w:val="24"/>
              </w:rPr>
              <w:t>9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810A43">
              <w:rPr>
                <w:rFonts w:ascii="Times New Roman" w:hAnsi="Times New Roman"/>
                <w:sz w:val="24"/>
                <w:szCs w:val="24"/>
              </w:rPr>
              <w:t>6 : 11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What is the ratio </w:t>
            </w:r>
            <w:r w:rsidR="00810A43">
              <w:rPr>
                <w:rFonts w:ascii="Times New Roman" w:hAnsi="Times New Roman"/>
                <w:i/>
                <w:sz w:val="24"/>
                <w:szCs w:val="24"/>
              </w:rPr>
              <w:t>25 minutes : 1 ¼ hours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in simplest form ?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E74F3B" w:rsidP="00810A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0016" behindDoc="0" locked="0" layoutInCell="1" allowOverlap="1" wp14:anchorId="20D7AE77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43815</wp:posOffset>
                      </wp:positionV>
                      <wp:extent cx="4362450" cy="114300"/>
                      <wp:effectExtent l="12065" t="11430" r="16510" b="17145"/>
                      <wp:wrapNone/>
                      <wp:docPr id="70" name="Group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71" name="AutoShap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34BFBC" id="Group 53" o:spid="_x0000_s1026" style="position:absolute;margin-left:13.5pt;margin-top:3.45pt;width:343.5pt;height:9pt;z-index:251670016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">
                      <v:roundrect id="AutoShape 96" o:spid="_x0000_s1027" style="position:absolute;left:90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" strokeweight="1.25pt"/>
                      <v:roundrect id="AutoShape 97" o:spid="_x0000_s1028" style="position:absolute;left:24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" strokeweight="1.25pt"/>
                      <v:roundrect id="AutoShape 98" o:spid="_x0000_s1029" style="position:absolute;left:45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" strokeweight="1.25pt"/>
                      <v:roundrect id="AutoShape 99" o:spid="_x0000_s1030" style="position:absolute;left:67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" strokeweight="1.25pt"/>
                    </v:group>
                  </w:pict>
                </mc:Fallback>
              </mc:AlternateConten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810A43">
              <w:rPr>
                <w:rFonts w:ascii="Times New Roman" w:hAnsi="Times New Roman"/>
                <w:sz w:val="24"/>
                <w:szCs w:val="24"/>
              </w:rPr>
              <w:t>1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10A43">
              <w:rPr>
                <w:rFonts w:ascii="Times New Roman" w:hAnsi="Times New Roman"/>
                <w:sz w:val="24"/>
                <w:szCs w:val="24"/>
              </w:rPr>
              <w:t>: 3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810A43">
              <w:rPr>
                <w:rFonts w:ascii="Times New Roman" w:hAnsi="Times New Roman"/>
                <w:sz w:val="24"/>
                <w:szCs w:val="24"/>
              </w:rPr>
              <w:t>2 : 5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810A43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10A43">
              <w:rPr>
                <w:rFonts w:ascii="Times New Roman" w:hAnsi="Times New Roman"/>
                <w:sz w:val="24"/>
                <w:szCs w:val="24"/>
              </w:rPr>
              <w:t>2 : 7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810A4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10A43">
              <w:rPr>
                <w:rFonts w:ascii="Times New Roman" w:hAnsi="Times New Roman"/>
                <w:sz w:val="24"/>
                <w:szCs w:val="24"/>
              </w:rPr>
              <w:t xml:space="preserve"> 3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 w:rsidR="00810A43">
              <w:rPr>
                <w:rFonts w:ascii="Times New Roman" w:hAnsi="Times New Roman"/>
                <w:sz w:val="24"/>
                <w:szCs w:val="24"/>
              </w:rPr>
              <w:t>7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810A43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Simplify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the ratio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28 : 42 : 35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0C6D1E4" wp14:editId="766EF57C">
                      <wp:simplePos x="0" y="0"/>
                      <wp:positionH relativeFrom="column">
                        <wp:posOffset>2779810</wp:posOffset>
                      </wp:positionH>
                      <wp:positionV relativeFrom="paragraph">
                        <wp:posOffset>150675</wp:posOffset>
                      </wp:positionV>
                      <wp:extent cx="2755940" cy="373380"/>
                      <wp:effectExtent l="0" t="0" r="25400" b="26670"/>
                      <wp:wrapNone/>
                      <wp:docPr id="297" name="Group 2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55940" cy="373380"/>
                                <a:chOff x="0" y="0"/>
                                <a:chExt cx="2755940" cy="373380"/>
                              </a:xfrm>
                            </wpg:grpSpPr>
                            <wpg:grpSp>
                              <wpg:cNvPr id="130" name="Group 130"/>
                              <wpg:cNvGrpSpPr/>
                              <wpg:grpSpPr>
                                <a:xfrm>
                                  <a:off x="0" y="0"/>
                                  <a:ext cx="1755140" cy="373380"/>
                                  <a:chOff x="0" y="0"/>
                                  <a:chExt cx="1755180" cy="373380"/>
                                </a:xfrm>
                              </wpg:grpSpPr>
                              <wps:wsp>
                                <wps:cNvPr id="131" name="Oval 131"/>
                                <wps:cNvSpPr/>
                                <wps:spPr>
                                  <a:xfrm>
                                    <a:off x="871200" y="7920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2" name="Oval 132"/>
                                <wps:cNvSpPr/>
                                <wps:spPr>
                                  <a:xfrm>
                                    <a:off x="871200" y="24480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3" name="Rectangle 133"/>
                                <wps:cNvSpPr/>
                                <wps:spPr>
                                  <a:xfrm>
                                    <a:off x="0" y="0"/>
                                    <a:ext cx="754380" cy="373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" name="Rectangle 134"/>
                                <wps:cNvSpPr/>
                                <wps:spPr>
                                  <a:xfrm>
                                    <a:off x="1000800" y="0"/>
                                    <a:ext cx="754380" cy="373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92" name="Group 292"/>
                              <wpg:cNvGrpSpPr/>
                              <wpg:grpSpPr>
                                <a:xfrm>
                                  <a:off x="1000800" y="0"/>
                                  <a:ext cx="1755140" cy="373380"/>
                                  <a:chOff x="0" y="0"/>
                                  <a:chExt cx="1755180" cy="373380"/>
                                </a:xfrm>
                              </wpg:grpSpPr>
                              <wps:wsp>
                                <wps:cNvPr id="293" name="Oval 293"/>
                                <wps:cNvSpPr/>
                                <wps:spPr>
                                  <a:xfrm>
                                    <a:off x="871200" y="7920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4" name="Oval 294"/>
                                <wps:cNvSpPr/>
                                <wps:spPr>
                                  <a:xfrm>
                                    <a:off x="871200" y="244800"/>
                                    <a:ext cx="45719" cy="45719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5" name="Rectangle 295"/>
                                <wps:cNvSpPr/>
                                <wps:spPr>
                                  <a:xfrm>
                                    <a:off x="0" y="0"/>
                                    <a:ext cx="754380" cy="373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6" name="Rectangle 296"/>
                                <wps:cNvSpPr/>
                                <wps:spPr>
                                  <a:xfrm>
                                    <a:off x="1000800" y="0"/>
                                    <a:ext cx="754380" cy="373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919F17" id="Group 297" o:spid="_x0000_s1026" style="position:absolute;margin-left:218.9pt;margin-top:11.85pt;width:217pt;height:29.4pt;z-index:251659264" coordsize="27559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">
                      <v:group id="Group 130" o:spid="_x0000_s1027" style="position:absolute;width:17551;height:3733" coordsize="17551,3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      <v:oval id="Oval 131" o:spid="_x0000_s1028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" fillcolor="black [3200]" strokecolor="black [3213]" strokeweight="2pt"/>
                        <v:oval id="Oval 132" o:spid="_x0000_s1029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" fillcolor="black [3200]" strokecolor="black [3213]" strokeweight="2pt"/>
                        <v:rect id="Rectangle 133" o:spid="_x0000_s1030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" filled="f" strokecolor="black [3213]" strokeweight="1.5pt"/>
                        <v:rect id="Rectangle 134" o:spid="_x0000_s1031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" filled="f" strokecolor="black [3213]" strokeweight="1.5pt"/>
                      </v:group>
                      <v:group id="Group 292" o:spid="_x0000_s1032" style="position:absolute;left:10008;width:17551;height:3733" coordsize="17551,3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    <v:oval id="Oval 293" o:spid="_x0000_s1033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" fillcolor="black [3200]" strokecolor="black [3213]" strokeweight="2pt"/>
                        <v:oval id="Oval 294" o:spid="_x0000_s1034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" fillcolor="black [3200]" strokecolor="black [3213]" strokeweight="2pt"/>
                        <v:rect id="Rectangle 295" o:spid="_x0000_s1035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" filled="f" strokecolor="black [3213]" strokeweight="1.5pt"/>
                        <v:rect id="Rectangle 296" o:spid="_x0000_s1036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" filled="f" strokecolor="black [3213]" strokeweight="1.5pt"/>
                      </v:group>
                    </v:group>
                  </w:pict>
                </mc:Fallback>
              </mc:AlternateConten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A91C2C" w:rsidP="007A526E">
            <w:pPr>
              <w:ind w:right="3969"/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66432" behindDoc="0" locked="0" layoutInCell="1" allowOverlap="1" wp14:anchorId="393E81B9" wp14:editId="2E0365DB">
                  <wp:simplePos x="0" y="0"/>
                  <wp:positionH relativeFrom="column">
                    <wp:posOffset>3455670</wp:posOffset>
                  </wp:positionH>
                  <wp:positionV relativeFrom="paragraph">
                    <wp:posOffset>73025</wp:posOffset>
                  </wp:positionV>
                  <wp:extent cx="2131695" cy="1423670"/>
                  <wp:effectExtent l="0" t="0" r="1905" b="5080"/>
                  <wp:wrapNone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shutterstock_158311238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695" cy="1423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A combine harvester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reaps 42 hectares in a 12 hour day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Pr="00733BDD" w:rsidRDefault="00A91C2C" w:rsidP="007A526E">
            <w:pPr>
              <w:ind w:right="396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hours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 xml:space="preserve"> would it take to </w:t>
            </w:r>
            <w:r>
              <w:rPr>
                <w:rFonts w:ascii="Times New Roman" w:hAnsi="Times New Roman"/>
                <w:sz w:val="24"/>
                <w:szCs w:val="24"/>
              </w:rPr>
              <w:t>r</w:t>
            </w:r>
            <w:r w:rsidR="007153F0">
              <w:rPr>
                <w:rFonts w:ascii="Times New Roman" w:hAnsi="Times New Roman"/>
                <w:sz w:val="24"/>
                <w:szCs w:val="24"/>
              </w:rPr>
              <w:t>eap 70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hectares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</w:t>
            </w:r>
          </w:p>
          <w:p w:rsidR="007A526E" w:rsidRPr="00733BDD" w:rsidRDefault="007A526E" w:rsidP="007A526E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E74F3B" w:rsidP="007A526E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19CC9833">
                      <wp:simplePos x="0" y="0"/>
                      <wp:positionH relativeFrom="column">
                        <wp:posOffset>2416810</wp:posOffset>
                      </wp:positionH>
                      <wp:positionV relativeFrom="paragraph">
                        <wp:posOffset>17780</wp:posOffset>
                      </wp:positionV>
                      <wp:extent cx="1000125" cy="409575"/>
                      <wp:effectExtent l="9525" t="9525" r="9525" b="9525"/>
                      <wp:wrapNone/>
                      <wp:docPr id="69" name="Rectangle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012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ACB305" id="Rectangle 94" o:spid="_x0000_s1026" style="position:absolute;margin-left:190.3pt;margin-top:1.4pt;width:78.75pt;height:32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" strokeweight="1.25pt"/>
                  </w:pict>
                </mc:Fallback>
              </mc:AlternateContent>
            </w:r>
          </w:p>
          <w:p w:rsidR="007A526E" w:rsidRPr="00733BDD" w:rsidRDefault="007A526E" w:rsidP="007A526E">
            <w:pPr>
              <w:ind w:right="457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33BDD" w:rsidRDefault="007153F0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 mix a shade of ink, Lisa uses Cyan, Yellow and Magenta inks in the ratio 4 : 1 : 3. </w:t>
            </w:r>
          </w:p>
          <w:p w:rsidR="007A526E" w:rsidRPr="00733BDD" w:rsidRDefault="007153F0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much Yellow and Magenta ink would be needed to mix with 52 ml of Cyan ink</w:t>
            </w:r>
            <w:r w:rsidR="007A526E" w:rsidRPr="00733BDD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291289E2" wp14:editId="47405AEC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1905</wp:posOffset>
                      </wp:positionV>
                      <wp:extent cx="213360" cy="883920"/>
                      <wp:effectExtent l="0" t="0" r="15240" b="1143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9C9AB9" id="Group 140" o:spid="_x0000_s1026" style="position:absolute;margin-left:33.95pt;margin-top:.15pt;width:16.8pt;height:69.6pt;z-index:25167155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077DA1">
              <w:rPr>
                <w:rFonts w:ascii="Times New Roman" w:hAnsi="Times New Roman"/>
                <w:sz w:val="24"/>
                <w:szCs w:val="24"/>
              </w:rPr>
              <w:t>9</w:t>
            </w:r>
            <w:r w:rsidR="007153F0">
              <w:rPr>
                <w:rFonts w:ascii="Times New Roman" w:hAnsi="Times New Roman"/>
                <w:sz w:val="24"/>
                <w:szCs w:val="24"/>
              </w:rPr>
              <w:t xml:space="preserve"> ml of Yellow and </w:t>
            </w:r>
            <w:r w:rsidR="00077DA1">
              <w:rPr>
                <w:rFonts w:ascii="Times New Roman" w:hAnsi="Times New Roman"/>
                <w:sz w:val="24"/>
                <w:szCs w:val="24"/>
              </w:rPr>
              <w:t>27</w:t>
            </w:r>
            <w:r w:rsidR="007153F0">
              <w:rPr>
                <w:rFonts w:ascii="Times New Roman" w:hAnsi="Times New Roman"/>
                <w:sz w:val="24"/>
                <w:szCs w:val="24"/>
              </w:rPr>
              <w:t xml:space="preserve"> ml of Magenta 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077DA1">
              <w:rPr>
                <w:rFonts w:ascii="Times New Roman" w:hAnsi="Times New Roman"/>
                <w:sz w:val="24"/>
                <w:szCs w:val="24"/>
              </w:rPr>
              <w:t>11</w:t>
            </w:r>
            <w:r w:rsidR="007153F0">
              <w:rPr>
                <w:rFonts w:ascii="Times New Roman" w:hAnsi="Times New Roman"/>
                <w:sz w:val="24"/>
                <w:szCs w:val="24"/>
              </w:rPr>
              <w:t xml:space="preserve"> ml of Yellow and </w:t>
            </w:r>
            <w:r w:rsidR="00077DA1">
              <w:rPr>
                <w:rFonts w:ascii="Times New Roman" w:hAnsi="Times New Roman"/>
                <w:sz w:val="24"/>
                <w:szCs w:val="24"/>
              </w:rPr>
              <w:t>33</w:t>
            </w:r>
            <w:r w:rsidR="007153F0">
              <w:rPr>
                <w:rFonts w:ascii="Times New Roman" w:hAnsi="Times New Roman"/>
                <w:sz w:val="24"/>
                <w:szCs w:val="24"/>
              </w:rPr>
              <w:t xml:space="preserve"> ml of Magenta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077DA1">
              <w:rPr>
                <w:rFonts w:ascii="Times New Roman" w:hAnsi="Times New Roman"/>
                <w:sz w:val="24"/>
                <w:szCs w:val="24"/>
              </w:rPr>
              <w:t>12</w:t>
            </w:r>
            <w:r w:rsidR="007153F0">
              <w:rPr>
                <w:rFonts w:ascii="Times New Roman" w:hAnsi="Times New Roman"/>
                <w:sz w:val="24"/>
                <w:szCs w:val="24"/>
              </w:rPr>
              <w:t xml:space="preserve"> ml of Yellow and </w:t>
            </w:r>
            <w:r w:rsidR="00077DA1">
              <w:rPr>
                <w:rFonts w:ascii="Times New Roman" w:hAnsi="Times New Roman"/>
                <w:sz w:val="24"/>
                <w:szCs w:val="24"/>
              </w:rPr>
              <w:t>36</w:t>
            </w:r>
            <w:r w:rsidR="007153F0">
              <w:rPr>
                <w:rFonts w:ascii="Times New Roman" w:hAnsi="Times New Roman"/>
                <w:sz w:val="24"/>
                <w:szCs w:val="24"/>
              </w:rPr>
              <w:t xml:space="preserve"> ml of Magenta</w:t>
            </w:r>
          </w:p>
          <w:p w:rsidR="007A526E" w:rsidRPr="00733BDD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077DA1">
              <w:rPr>
                <w:rFonts w:ascii="Times New Roman" w:hAnsi="Times New Roman"/>
                <w:sz w:val="24"/>
                <w:szCs w:val="24"/>
              </w:rPr>
              <w:t>13</w:t>
            </w:r>
            <w:r w:rsidR="007153F0">
              <w:rPr>
                <w:rFonts w:ascii="Times New Roman" w:hAnsi="Times New Roman"/>
                <w:sz w:val="24"/>
                <w:szCs w:val="24"/>
              </w:rPr>
              <w:t xml:space="preserve"> ml of Yellow and </w:t>
            </w:r>
            <w:r w:rsidR="00077DA1">
              <w:rPr>
                <w:rFonts w:ascii="Times New Roman" w:hAnsi="Times New Roman"/>
                <w:sz w:val="24"/>
                <w:szCs w:val="24"/>
              </w:rPr>
              <w:t>39</w:t>
            </w:r>
            <w:r w:rsidR="007153F0">
              <w:rPr>
                <w:rFonts w:ascii="Times New Roman" w:hAnsi="Times New Roman"/>
                <w:sz w:val="24"/>
                <w:szCs w:val="24"/>
              </w:rPr>
              <w:t xml:space="preserve"> ml of Magenta</w:t>
            </w: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16"/>
          <w:footerReference w:type="default" r:id="rId17"/>
          <w:footerReference w:type="first" r:id="rId1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6833C2" w:rsidTr="00D3277E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59075B0881E34F2FB5260DE7878C2648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6833C2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58E09AD7353D4B09B2CA3D32E30FF1D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C2ABF60D053C4FC7AD93A9458CADAA5B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7A526E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E86BEAEE5C5B4157B42442367ED95A5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7A526E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 Rates and Proportion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7A526E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7A526E" w:rsidRPr="00DA0194" w:rsidRDefault="00AE28F6" w:rsidP="00AE28F6">
            <w:pPr>
              <w:ind w:right="45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3474085</wp:posOffset>
                  </wp:positionH>
                  <wp:positionV relativeFrom="paragraph">
                    <wp:posOffset>26035</wp:posOffset>
                  </wp:positionV>
                  <wp:extent cx="2282542" cy="1524000"/>
                  <wp:effectExtent l="0" t="0" r="381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Beach dogs shutterstock_47405082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542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 xml:space="preserve">On afternoon there were 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45 dogs and </w:t>
            </w:r>
            <w:r>
              <w:rPr>
                <w:rFonts w:ascii="Times New Roman" w:hAnsi="Times New Roman"/>
                <w:sz w:val="24"/>
                <w:szCs w:val="24"/>
              </w:rPr>
              <w:t>80 humans walking along Curacoa Beach.</w:t>
            </w:r>
          </w:p>
          <w:p w:rsidR="007A526E" w:rsidRPr="00DA0194" w:rsidRDefault="007A526E" w:rsidP="00AE28F6">
            <w:pPr>
              <w:ind w:right="4570"/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W</w:t>
            </w:r>
            <w:r w:rsidR="00AE28F6">
              <w:rPr>
                <w:rFonts w:ascii="Times New Roman" w:hAnsi="Times New Roman"/>
                <w:sz w:val="24"/>
                <w:szCs w:val="24"/>
              </w:rPr>
              <w:t>hat is the ratio of dogs to humans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in simplest form?</w: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58355AFC" wp14:editId="11F06C16">
                      <wp:simplePos x="0" y="0"/>
                      <wp:positionH relativeFrom="column">
                        <wp:posOffset>1583055</wp:posOffset>
                      </wp:positionH>
                      <wp:positionV relativeFrom="paragraph">
                        <wp:posOffset>96520</wp:posOffset>
                      </wp:positionV>
                      <wp:extent cx="1755140" cy="373380"/>
                      <wp:effectExtent l="0" t="0" r="16510" b="26670"/>
                      <wp:wrapNone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46" name="Oval 146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" name="Oval 147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" name="Rectangle 148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6EC8AF" id="Group 145" o:spid="_x0000_s1026" style="position:absolute;margin-left:124.65pt;margin-top:7.6pt;width:138.2pt;height:29.4pt;z-index:251678720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">
                      <v:oval id="Oval 146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" fillcolor="black [3200]" strokecolor="black [3213]" strokeweight="2pt"/>
                      <v:oval id="Oval 147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" fillcolor="black [3200]" strokecolor="black [3213]" strokeweight="2pt"/>
                      <v:rect id="Rectangle 148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" filled="f" strokecolor="black [3213]" strokeweight="1.5pt"/>
                      <v:rect id="Rectangle 149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" filled="f" strokecolor="black [3213]" strokeweight="1.5pt"/>
                    </v:group>
                  </w:pict>
                </mc:Fallback>
              </mc:AlternateConten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>Simpli</w:t>
            </w:r>
            <w:r w:rsidR="00AE28F6">
              <w:rPr>
                <w:rFonts w:ascii="Times New Roman" w:hAnsi="Times New Roman"/>
                <w:sz w:val="24"/>
                <w:szCs w:val="24"/>
              </w:rPr>
              <w:t>fy the ratio 54 : 36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5C6D20C5" wp14:editId="618EFDD5">
                      <wp:simplePos x="0" y="0"/>
                      <wp:positionH relativeFrom="column">
                        <wp:posOffset>3876430</wp:posOffset>
                      </wp:positionH>
                      <wp:positionV relativeFrom="paragraph">
                        <wp:posOffset>50490</wp:posOffset>
                      </wp:positionV>
                      <wp:extent cx="1755140" cy="373380"/>
                      <wp:effectExtent l="0" t="0" r="16510" b="26670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5140" cy="373380"/>
                                <a:chOff x="0" y="0"/>
                                <a:chExt cx="1755180" cy="373380"/>
                              </a:xfrm>
                            </wpg:grpSpPr>
                            <wps:wsp>
                              <wps:cNvPr id="151" name="Oval 151"/>
                              <wps:cNvSpPr/>
                              <wps:spPr>
                                <a:xfrm>
                                  <a:off x="871200" y="792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Oval 152"/>
                              <wps:cNvSpPr/>
                              <wps:spPr>
                                <a:xfrm>
                                  <a:off x="871200" y="244800"/>
                                  <a:ext cx="45719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1000800" y="0"/>
                                  <a:ext cx="7543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5F096D" id="Group 150" o:spid="_x0000_s1026" style="position:absolute;margin-left:305.25pt;margin-top:4pt;width:138.2pt;height:29.4pt;z-index:251685888" coordsize="17551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">
                      <v:oval id="Oval 151" o:spid="_x0000_s1027" style="position:absolute;left:8712;top:79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" fillcolor="black [3200]" strokecolor="black [3213]" strokeweight="2pt"/>
                      <v:oval id="Oval 152" o:spid="_x0000_s1028" style="position:absolute;left:8712;top:244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" fillcolor="black [3200]" strokecolor="black [3213]" strokeweight="2pt"/>
                      <v:rect id="Rectangle 153" o:spid="_x0000_s1029" style="position:absolute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" filled="f" strokecolor="black [3213]" strokeweight="1.5pt"/>
                      <v:rect id="Rectangle 154" o:spid="_x0000_s1030" style="position:absolute;left:10008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" filled="f" strokecolor="black [3213]" strokeweight="1.5pt"/>
                    </v:group>
                  </w:pict>
                </mc:Fallback>
              </mc:AlternateConten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DA0194" w:rsidRDefault="00AE28F6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ratio 6.4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in simplest form?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E74F3B" w:rsidP="008066E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2064" behindDoc="0" locked="0" layoutInCell="1" allowOverlap="1" wp14:anchorId="45ACAD2B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27940</wp:posOffset>
                      </wp:positionV>
                      <wp:extent cx="4362450" cy="114300"/>
                      <wp:effectExtent l="16510" t="14605" r="12065" b="13970"/>
                      <wp:wrapNone/>
                      <wp:docPr id="64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65" name="AutoShape 1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9300DD" id="Group 256" o:spid="_x0000_s1026" style="position:absolute;margin-left:14.6pt;margin-top:2.2pt;width:343.5pt;height:9pt;z-index:251672064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">
                      <v:roundrect id="AutoShape 116" o:spid="_x0000_s1027" style="position:absolute;left:90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" strokeweight="1.25pt"/>
                      <v:roundrect id="AutoShape 117" o:spid="_x0000_s1028" style="position:absolute;left:24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" strokeweight="1.25pt"/>
                      <v:roundrect id="AutoShape 118" o:spid="_x0000_s1029" style="position:absolute;left:45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" strokeweight="1.25pt"/>
                      <v:roundrect id="AutoShape 119" o:spid="_x0000_s1030" style="position:absolute;left:67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" strokeweight="1.25pt"/>
                    </v:group>
                  </w:pict>
                </mc:Fallback>
              </mc:AlternateConten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8066E3">
              <w:rPr>
                <w:rFonts w:ascii="Times New Roman" w:hAnsi="Times New Roman"/>
                <w:sz w:val="24"/>
                <w:szCs w:val="24"/>
              </w:rPr>
              <w:t>8 : 7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AE28F6">
              <w:rPr>
                <w:rFonts w:ascii="Times New Roman" w:hAnsi="Times New Roman"/>
                <w:sz w:val="24"/>
                <w:szCs w:val="24"/>
              </w:rPr>
              <w:t xml:space="preserve">16 : </w:t>
            </w:r>
            <w:r w:rsidR="008066E3">
              <w:rPr>
                <w:rFonts w:ascii="Times New Roman" w:hAnsi="Times New Roman"/>
                <w:sz w:val="24"/>
                <w:szCs w:val="24"/>
              </w:rPr>
              <w:t>13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AE28F6">
              <w:rPr>
                <w:rFonts w:ascii="Times New Roman" w:hAnsi="Times New Roman"/>
                <w:sz w:val="24"/>
                <w:szCs w:val="24"/>
              </w:rPr>
              <w:t>32 : 25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8066E3">
              <w:rPr>
                <w:rFonts w:ascii="Times New Roman" w:hAnsi="Times New Roman"/>
                <w:sz w:val="24"/>
                <w:szCs w:val="24"/>
              </w:rPr>
              <w:t xml:space="preserve">                  128 : 1</w:t>
            </w:r>
          </w:p>
        </w:tc>
      </w:tr>
      <w:tr w:rsidR="007A526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The ratio of </w:t>
            </w:r>
            <w:r w:rsidR="008066E3">
              <w:rPr>
                <w:rFonts w:ascii="Times New Roman" w:hAnsi="Times New Roman"/>
                <w:sz w:val="24"/>
                <w:szCs w:val="24"/>
              </w:rPr>
              <w:t>runners to cyclists on a shared track is 12 : 5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Pr="00DA0194" w:rsidRDefault="008066E3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9536" behindDoc="0" locked="0" layoutInCell="1" allowOverlap="1">
                  <wp:simplePos x="0" y="0"/>
                  <wp:positionH relativeFrom="column">
                    <wp:posOffset>3007360</wp:posOffset>
                  </wp:positionH>
                  <wp:positionV relativeFrom="paragraph">
                    <wp:posOffset>99060</wp:posOffset>
                  </wp:positionV>
                  <wp:extent cx="2695575" cy="1381125"/>
                  <wp:effectExtent l="0" t="0" r="0" b="9525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Exercise park shutterstock_394296241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40" t="7517" r="25306" b="50638"/>
                          <a:stretch/>
                        </pic:blipFill>
                        <pic:spPr bwMode="auto">
                          <a:xfrm>
                            <a:off x="0" y="0"/>
                            <a:ext cx="2695575" cy="138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here are 340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runners and cyclists 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on the </w:t>
            </w:r>
            <w:r>
              <w:rPr>
                <w:rFonts w:ascii="Times New Roman" w:hAnsi="Times New Roman"/>
                <w:sz w:val="24"/>
                <w:szCs w:val="24"/>
              </w:rPr>
              <w:t>track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How many of them are </w:t>
            </w:r>
            <w:r w:rsidR="008066E3">
              <w:rPr>
                <w:rFonts w:ascii="Times New Roman" w:hAnsi="Times New Roman"/>
                <w:sz w:val="24"/>
                <w:szCs w:val="24"/>
              </w:rPr>
              <w:t>cyclists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E74F3B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5AA2B628">
                      <wp:simplePos x="0" y="0"/>
                      <wp:positionH relativeFrom="column">
                        <wp:posOffset>1961515</wp:posOffset>
                      </wp:positionH>
                      <wp:positionV relativeFrom="paragraph">
                        <wp:posOffset>17145</wp:posOffset>
                      </wp:positionV>
                      <wp:extent cx="1000125" cy="409575"/>
                      <wp:effectExtent l="11430" t="9525" r="17145" b="9525"/>
                      <wp:wrapNone/>
                      <wp:docPr id="286" name="Rectangle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012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049BAA" id="Rectangle 47" o:spid="_x0000_s1026" style="position:absolute;margin-left:154.45pt;margin-top:1.35pt;width:78.75pt;height:32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" strokeweight="1.25pt"/>
                  </w:pict>
                </mc:Fallback>
              </mc:AlternateConten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DA0194" w:rsidRDefault="004E749D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steam engine uses 132 litres of water when running for 8 hours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Pr="00DA0194" w:rsidRDefault="004E749D" w:rsidP="007A526E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rate of </w:t>
            </w:r>
            <w:r w:rsidR="007E4948">
              <w:rPr>
                <w:rFonts w:ascii="Times New Roman" w:hAnsi="Times New Roman"/>
                <w:sz w:val="24"/>
                <w:szCs w:val="24"/>
              </w:rPr>
              <w:t xml:space="preserve">water </w:t>
            </w:r>
            <w:r>
              <w:rPr>
                <w:rFonts w:ascii="Times New Roman" w:hAnsi="Times New Roman"/>
                <w:sz w:val="24"/>
                <w:szCs w:val="24"/>
              </w:rPr>
              <w:t>use in litres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h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E74F3B" w:rsidP="004E74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4112" behindDoc="0" locked="0" layoutInCell="1" allowOverlap="1" wp14:anchorId="6952A096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31115</wp:posOffset>
                      </wp:positionV>
                      <wp:extent cx="4362450" cy="114300"/>
                      <wp:effectExtent l="8255" t="16510" r="10795" b="12065"/>
                      <wp:wrapNone/>
                      <wp:docPr id="281" name="Group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282" name="AutoShape 1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3" name="AutoShap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4" name="AutoShap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5" name="AutoShap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3094BC" id="Group 282" o:spid="_x0000_s1026" style="position:absolute;margin-left:9.45pt;margin-top:2.45pt;width:343.5pt;height:9pt;z-index:251674112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">
                      <v:roundrect id="AutoShape 116" o:spid="_x0000_s1027" style="position:absolute;left:90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" strokeweight="1.25pt"/>
                      <v:roundrect id="AutoShape 117" o:spid="_x0000_s1028" style="position:absolute;left:24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" strokeweight="1.25pt"/>
                      <v:roundrect id="AutoShape 118" o:spid="_x0000_s1029" style="position:absolute;left:45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" strokeweight="1.25pt"/>
                      <v:roundrect id="AutoShape 119" o:spid="_x0000_s1030" style="position:absolute;left:67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" strokeweight="1.25pt"/>
                    </v:group>
                  </w:pict>
                </mc:Fallback>
              </mc:AlternateConten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4E749D">
              <w:rPr>
                <w:rFonts w:ascii="Times New Roman" w:hAnsi="Times New Roman"/>
                <w:sz w:val="24"/>
                <w:szCs w:val="24"/>
              </w:rPr>
              <w:t>16.0 L/h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4E749D">
              <w:rPr>
                <w:rFonts w:ascii="Times New Roman" w:hAnsi="Times New Roman"/>
                <w:sz w:val="24"/>
                <w:szCs w:val="24"/>
              </w:rPr>
              <w:t>16.5 L/h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4E749D">
              <w:rPr>
                <w:rFonts w:ascii="Times New Roman" w:hAnsi="Times New Roman"/>
                <w:sz w:val="24"/>
                <w:szCs w:val="24"/>
              </w:rPr>
              <w:t>17.5 L/h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 w:rsidR="004E749D">
              <w:rPr>
                <w:rFonts w:ascii="Times New Roman" w:hAnsi="Times New Roman"/>
                <w:sz w:val="24"/>
                <w:szCs w:val="24"/>
              </w:rPr>
              <w:t>18.0 L/h</w:t>
            </w: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DA0194" w:rsidRDefault="001F642C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</w:t>
            </w:r>
            <w:r w:rsidR="0039309F">
              <w:rPr>
                <w:rFonts w:ascii="Times New Roman" w:hAnsi="Times New Roman"/>
                <w:sz w:val="24"/>
                <w:szCs w:val="24"/>
              </w:rPr>
              <w:t>bottles of drink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the refrigerator at the gym are sports drinks and juices in the ratio</w:t>
            </w:r>
            <w:r w:rsidR="0039309F">
              <w:rPr>
                <w:rFonts w:ascii="Times New Roman" w:hAnsi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39309F">
              <w:rPr>
                <w:rFonts w:ascii="Times New Roman" w:hAnsi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  <w:r w:rsidR="0039309F">
              <w:rPr>
                <w:rFonts w:ascii="Times New Roman" w:hAnsi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Pr="00DA0194" w:rsidRDefault="001F642C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There are </w:t>
            </w:r>
            <w:r w:rsidR="0039309F">
              <w:rPr>
                <w:rFonts w:ascii="Times New Roman" w:hAnsi="Times New Roman"/>
                <w:sz w:val="24"/>
                <w:szCs w:val="24"/>
              </w:rPr>
              <w:t>90 bottles of sports drink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How many </w:t>
            </w:r>
            <w:r w:rsidR="0039309F">
              <w:rPr>
                <w:rFonts w:ascii="Times New Roman" w:hAnsi="Times New Roman"/>
                <w:sz w:val="24"/>
                <w:szCs w:val="24"/>
              </w:rPr>
              <w:t>bottles are in the refrigerator altogether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9309F" w:rsidRPr="00DA0194" w:rsidRDefault="0039309F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E74F3B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064DAA02">
                      <wp:simplePos x="0" y="0"/>
                      <wp:positionH relativeFrom="column">
                        <wp:posOffset>4321175</wp:posOffset>
                      </wp:positionH>
                      <wp:positionV relativeFrom="paragraph">
                        <wp:posOffset>57150</wp:posOffset>
                      </wp:positionV>
                      <wp:extent cx="1000125" cy="409575"/>
                      <wp:effectExtent l="8890" t="10795" r="10160" b="8255"/>
                      <wp:wrapNone/>
                      <wp:docPr id="280" name="Rectangle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012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31D1AA" id="Rectangle 69" o:spid="_x0000_s1026" style="position:absolute;margin-left:340.25pt;margin-top:4.5pt;width:78.75pt;height:32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" strokeweight="1.25pt"/>
                  </w:pict>
                </mc:Fallback>
              </mc:AlternateConten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</w: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DA0194" w:rsidRDefault="0039309F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scale on a map is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1 : 50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Liza measures the </w:t>
            </w:r>
            <w:r w:rsidR="0039309F">
              <w:rPr>
                <w:rFonts w:ascii="Times New Roman" w:hAnsi="Times New Roman"/>
                <w:sz w:val="24"/>
                <w:szCs w:val="24"/>
              </w:rPr>
              <w:t xml:space="preserve">distance to her friend's house 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on the </w:t>
            </w:r>
            <w:r w:rsidR="0039309F">
              <w:rPr>
                <w:rFonts w:ascii="Times New Roman" w:hAnsi="Times New Roman"/>
                <w:sz w:val="24"/>
                <w:szCs w:val="24"/>
              </w:rPr>
              <w:t>map to be 65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0 mm. </w: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What is the actual </w:t>
            </w:r>
            <w:r w:rsidR="0039309F">
              <w:rPr>
                <w:rFonts w:ascii="Times New Roman" w:hAnsi="Times New Roman"/>
                <w:sz w:val="24"/>
                <w:szCs w:val="24"/>
              </w:rPr>
              <w:t xml:space="preserve">distance to her friend's 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>house?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E74F3B" w:rsidP="0039309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6160" behindDoc="0" locked="0" layoutInCell="1" allowOverlap="1" wp14:anchorId="7706CEF9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31115</wp:posOffset>
                      </wp:positionV>
                      <wp:extent cx="4362450" cy="114300"/>
                      <wp:effectExtent l="15240" t="9525" r="13335" b="9525"/>
                      <wp:wrapNone/>
                      <wp:docPr id="275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27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CCA76F3" id="Group 287" o:spid="_x0000_s1026" style="position:absolute;margin-left:16pt;margin-top:2.45pt;width:343.5pt;height:9pt;z-index:2516761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39309F">
              <w:rPr>
                <w:rFonts w:ascii="Times New Roman" w:hAnsi="Times New Roman"/>
                <w:sz w:val="24"/>
                <w:szCs w:val="24"/>
              </w:rPr>
              <w:t>325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9309F">
              <w:rPr>
                <w:rFonts w:ascii="Times New Roman" w:hAnsi="Times New Roman"/>
                <w:sz w:val="24"/>
                <w:szCs w:val="24"/>
              </w:rPr>
              <w:t>350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m  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39309F">
              <w:rPr>
                <w:rFonts w:ascii="Times New Roman" w:hAnsi="Times New Roman"/>
                <w:sz w:val="24"/>
                <w:szCs w:val="24"/>
              </w:rPr>
              <w:t>375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m                          </w:t>
            </w:r>
            <w:r w:rsidR="0039309F">
              <w:rPr>
                <w:rFonts w:ascii="Times New Roman" w:hAnsi="Times New Roman"/>
                <w:sz w:val="24"/>
                <w:szCs w:val="24"/>
              </w:rPr>
              <w:t>650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m                                                          </w:t>
            </w: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DA0194" w:rsidRDefault="00930122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ratio 42 hours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: 2½ </w:t>
            </w:r>
            <w:r>
              <w:rPr>
                <w:rFonts w:ascii="Times New Roman" w:hAnsi="Times New Roman"/>
                <w:sz w:val="24"/>
                <w:szCs w:val="24"/>
              </w:rPr>
              <w:t>days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in simplest form, without using units, is;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E74F3B" w:rsidP="0093012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7184" behindDoc="0" locked="0" layoutInCell="1" allowOverlap="1" wp14:anchorId="44CAC008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40640</wp:posOffset>
                      </wp:positionV>
                      <wp:extent cx="4362450" cy="114300"/>
                      <wp:effectExtent l="14605" t="13970" r="13970" b="14605"/>
                      <wp:wrapNone/>
                      <wp:docPr id="270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27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657BFF" id="Group 292" o:spid="_x0000_s1026" style="position:absolute;margin-left:9.2pt;margin-top:3.2pt;width:343.5pt;height:9pt;z-index:2516771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930122">
              <w:rPr>
                <w:rFonts w:ascii="Times New Roman" w:hAnsi="Times New Roman"/>
                <w:sz w:val="24"/>
                <w:szCs w:val="24"/>
              </w:rPr>
              <w:t>2 : 5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930122">
              <w:rPr>
                <w:rFonts w:ascii="Times New Roman" w:hAnsi="Times New Roman"/>
                <w:sz w:val="24"/>
                <w:szCs w:val="24"/>
              </w:rPr>
              <w:t>3 : 4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93012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930122">
              <w:rPr>
                <w:rFonts w:ascii="Times New Roman" w:hAnsi="Times New Roman"/>
                <w:sz w:val="24"/>
                <w:szCs w:val="24"/>
              </w:rPr>
              <w:t xml:space="preserve"> 3 : 5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930122">
              <w:rPr>
                <w:rFonts w:ascii="Times New Roman" w:hAnsi="Times New Roman"/>
                <w:sz w:val="24"/>
                <w:szCs w:val="24"/>
              </w:rPr>
              <w:t>7</w:t>
            </w:r>
            <w:r w:rsidR="007A526E" w:rsidRPr="00DA0194"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 w:rsidR="00930122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  <w:tr w:rsidR="007A526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DA0194" w:rsidRDefault="007A526E" w:rsidP="007A526E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95104" behindDoc="0" locked="0" layoutInCell="1" allowOverlap="1" wp14:anchorId="3A20EACA" wp14:editId="1BDC2665">
                  <wp:simplePos x="0" y="0"/>
                  <wp:positionH relativeFrom="column">
                    <wp:posOffset>3880665</wp:posOffset>
                  </wp:positionH>
                  <wp:positionV relativeFrom="paragraph">
                    <wp:posOffset>-1905</wp:posOffset>
                  </wp:positionV>
                  <wp:extent cx="1798454" cy="1199569"/>
                  <wp:effectExtent l="0" t="0" r="0" b="635"/>
                  <wp:wrapNone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shutterstock_1672117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454" cy="119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30122">
              <w:rPr>
                <w:rFonts w:ascii="Times New Roman" w:hAnsi="Times New Roman"/>
                <w:sz w:val="24"/>
                <w:szCs w:val="24"/>
              </w:rPr>
              <w:t>Romy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is a </w:t>
            </w:r>
            <w:r w:rsidR="00307F49">
              <w:rPr>
                <w:rFonts w:ascii="Times New Roman" w:hAnsi="Times New Roman"/>
                <w:sz w:val="24"/>
                <w:szCs w:val="24"/>
              </w:rPr>
              <w:t>basketballer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who </w:t>
            </w:r>
            <w:r>
              <w:rPr>
                <w:rFonts w:ascii="Times New Roman" w:hAnsi="Times New Roman"/>
                <w:sz w:val="24"/>
                <w:szCs w:val="24"/>
              </w:rPr>
              <w:t>has a</w:t>
            </w:r>
            <w:r w:rsidR="00307F49">
              <w:rPr>
                <w:rFonts w:ascii="Times New Roman" w:hAnsi="Times New Roman"/>
                <w:sz w:val="24"/>
                <w:szCs w:val="24"/>
              </w:rPr>
              <w:t xml:space="preserve"> scoring</w:t>
            </w:r>
            <w:r w:rsidR="00930122">
              <w:rPr>
                <w:rFonts w:ascii="Times New Roman" w:hAnsi="Times New Roman"/>
                <w:sz w:val="24"/>
                <w:szCs w:val="24"/>
              </w:rPr>
              <w:t xml:space="preserve"> rate of 12.5</w:t>
            </w:r>
            <w:r w:rsidR="00307F49">
              <w:rPr>
                <w:rFonts w:ascii="Times New Roman" w:hAnsi="Times New Roman"/>
                <w:sz w:val="24"/>
                <w:szCs w:val="24"/>
              </w:rPr>
              <w:t xml:space="preserve"> points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>/</w:t>
            </w:r>
            <w:r w:rsidR="00307F49">
              <w:rPr>
                <w:rFonts w:ascii="Times New Roman" w:hAnsi="Times New Roman"/>
                <w:sz w:val="24"/>
                <w:szCs w:val="24"/>
              </w:rPr>
              <w:t>game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7A526E" w:rsidRPr="00DA0194" w:rsidRDefault="007A526E" w:rsidP="007A526E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How many </w:t>
            </w:r>
            <w:r w:rsidR="00930122">
              <w:rPr>
                <w:rFonts w:ascii="Times New Roman" w:hAnsi="Times New Roman"/>
                <w:sz w:val="24"/>
                <w:szCs w:val="24"/>
              </w:rPr>
              <w:t>games would it take her to score 400 points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30122" w:rsidRPr="00DA0194" w:rsidRDefault="007A526E" w:rsidP="00930122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</w:t>
            </w:r>
          </w:p>
          <w:p w:rsidR="007A526E" w:rsidRPr="00DA0194" w:rsidRDefault="00930122" w:rsidP="0093012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31115</wp:posOffset>
                      </wp:positionV>
                      <wp:extent cx="4362450" cy="114300"/>
                      <wp:effectExtent l="0" t="0" r="19050" b="19050"/>
                      <wp:wrapNone/>
                      <wp:docPr id="287" name="Group 2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F2736C" id="Group 287" o:spid="_x0000_s1026" style="position:absolute;margin-left:16pt;margin-top:2.45pt;width:343.5pt;height:9pt;z-index:25173094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</w:rPr>
              <w:t>28 games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30 games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31 games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32 games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7A526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Default="00A52CDA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Writing and printing paper is classified by the number of grams/m</w:t>
            </w:r>
            <w:r w:rsidRPr="00A52CD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(or GSM).</w:t>
            </w:r>
          </w:p>
          <w:p w:rsidR="00A52CDA" w:rsidRDefault="00A52CDA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single sheet of a particular paper has an area of about 0.06 m</w:t>
            </w:r>
            <w:r w:rsidRPr="00A52CD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, and is rated at 90 GSM.</w:t>
            </w:r>
          </w:p>
          <w:p w:rsidR="00A52CDA" w:rsidRPr="00A52CDA" w:rsidRDefault="00A52CDA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would be the mass of 500 sheets of this A4 paper?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2CDA" w:rsidRDefault="00A52CDA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2CDA" w:rsidRPr="00DA0194" w:rsidRDefault="00A52CDA" w:rsidP="00A52CDA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</w:t>
            </w:r>
          </w:p>
          <w:p w:rsidR="00A52CDA" w:rsidRPr="00DA0194" w:rsidRDefault="00A52CDA" w:rsidP="00B6580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 wp14:anchorId="322C7B0A" wp14:editId="6F790FE3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31115</wp:posOffset>
                      </wp:positionV>
                      <wp:extent cx="4362450" cy="114300"/>
                      <wp:effectExtent l="0" t="0" r="19050" b="19050"/>
                      <wp:wrapNone/>
                      <wp:docPr id="261" name="Group 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CBE18C" id="Group 261" o:spid="_x0000_s1026" style="position:absolute;margin-left:16pt;margin-top:2.45pt;width:343.5pt;height:9pt;z-index:2516515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B6580A">
              <w:rPr>
                <w:rFonts w:ascii="Times New Roman" w:hAnsi="Times New Roman"/>
                <w:sz w:val="24"/>
                <w:szCs w:val="24"/>
              </w:rPr>
              <w:t xml:space="preserve">300 g                         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6580A">
              <w:rPr>
                <w:rFonts w:ascii="Times New Roman" w:hAnsi="Times New Roman"/>
                <w:sz w:val="24"/>
                <w:szCs w:val="24"/>
              </w:rPr>
              <w:t>1.8 kg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B6580A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6580A">
              <w:rPr>
                <w:rFonts w:ascii="Times New Roman" w:hAnsi="Times New Roman"/>
                <w:sz w:val="24"/>
                <w:szCs w:val="24"/>
              </w:rPr>
              <w:t>2.7 kg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B6580A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B6580A">
              <w:rPr>
                <w:rFonts w:ascii="Times New Roman" w:hAnsi="Times New Roman"/>
                <w:sz w:val="24"/>
                <w:szCs w:val="24"/>
              </w:rPr>
              <w:t>3.0 kg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Default="00B6580A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Wendy travels to work by bus, then train then walks.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Each week </w:t>
            </w:r>
            <w:r w:rsidR="00B6580A">
              <w:rPr>
                <w:rFonts w:ascii="Times New Roman" w:hAnsi="Times New Roman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he </w:t>
            </w:r>
            <w:r w:rsidR="00B6580A">
              <w:rPr>
                <w:rFonts w:ascii="Times New Roman" w:hAnsi="Times New Roman"/>
                <w:sz w:val="24"/>
                <w:szCs w:val="24"/>
              </w:rPr>
              <w:t>spends 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hours on </w:t>
            </w:r>
            <w:r w:rsidR="00B6580A">
              <w:rPr>
                <w:rFonts w:ascii="Times New Roman" w:hAnsi="Times New Roman"/>
                <w:sz w:val="24"/>
                <w:szCs w:val="24"/>
              </w:rPr>
              <w:t>buses, 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hours on </w:t>
            </w:r>
            <w:r w:rsidR="00B6580A">
              <w:rPr>
                <w:rFonts w:ascii="Times New Roman" w:hAnsi="Times New Roman"/>
                <w:sz w:val="24"/>
                <w:szCs w:val="24"/>
              </w:rPr>
              <w:t>trains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B6580A">
              <w:rPr>
                <w:rFonts w:ascii="Times New Roman" w:hAnsi="Times New Roman"/>
                <w:sz w:val="24"/>
                <w:szCs w:val="24"/>
              </w:rPr>
              <w:t>30 minutes walking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ratio, in simplest terms, of time spent on </w:t>
            </w:r>
            <w:r w:rsidR="00B6580A">
              <w:rPr>
                <w:rFonts w:ascii="Times New Roman" w:hAnsi="Times New Roman"/>
                <w:sz w:val="24"/>
                <w:szCs w:val="24"/>
              </w:rPr>
              <w:t>Buses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 w:rsidR="00B6580A">
              <w:rPr>
                <w:rFonts w:ascii="Times New Roman" w:hAnsi="Times New Roman"/>
                <w:sz w:val="24"/>
                <w:szCs w:val="24"/>
              </w:rPr>
              <w:t>Trains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 w:rsidR="00B6580A">
              <w:rPr>
                <w:rFonts w:ascii="Times New Roman" w:hAnsi="Times New Roman"/>
                <w:sz w:val="24"/>
                <w:szCs w:val="24"/>
              </w:rPr>
              <w:t>Walk</w:t>
            </w:r>
            <w:r>
              <w:rPr>
                <w:rFonts w:ascii="Times New Roman" w:hAnsi="Times New Roman"/>
                <w:sz w:val="24"/>
                <w:szCs w:val="24"/>
              </w:rPr>
              <w:t>ing.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30279A2B" wp14:editId="7A5242DA">
                      <wp:simplePos x="0" y="0"/>
                      <wp:positionH relativeFrom="column">
                        <wp:posOffset>2196610</wp:posOffset>
                      </wp:positionH>
                      <wp:positionV relativeFrom="paragraph">
                        <wp:posOffset>233115</wp:posOffset>
                      </wp:positionV>
                      <wp:extent cx="2762545" cy="380580"/>
                      <wp:effectExtent l="0" t="0" r="19050" b="19685"/>
                      <wp:wrapNone/>
                      <wp:docPr id="164" name="Group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62545" cy="380580"/>
                                <a:chOff x="0" y="0"/>
                                <a:chExt cx="2762545" cy="380580"/>
                              </a:xfrm>
                            </wpg:grpSpPr>
                            <wps:wsp>
                              <wps:cNvPr id="157" name="Oval 157"/>
                              <wps:cNvSpPr/>
                              <wps:spPr>
                                <a:xfrm>
                                  <a:off x="871200" y="86400"/>
                                  <a:ext cx="45718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Rectangle 159"/>
                              <wps:cNvSpPr/>
                              <wps:spPr>
                                <a:xfrm>
                                  <a:off x="0" y="7200"/>
                                  <a:ext cx="754363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Rectangle 160"/>
                              <wps:cNvSpPr/>
                              <wps:spPr>
                                <a:xfrm>
                                  <a:off x="1000800" y="7200"/>
                                  <a:ext cx="754363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Oval 158"/>
                              <wps:cNvSpPr/>
                              <wps:spPr>
                                <a:xfrm>
                                  <a:off x="871200" y="252000"/>
                                  <a:ext cx="45718" cy="45719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" name="Oval 161"/>
                              <wps:cNvSpPr/>
                              <wps:spPr>
                                <a:xfrm>
                                  <a:off x="1879200" y="79200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" name="Oval 162"/>
                              <wps:cNvSpPr/>
                              <wps:spPr>
                                <a:xfrm>
                                  <a:off x="1879200" y="244800"/>
                                  <a:ext cx="45085" cy="45085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" name="Rectangle 163"/>
                              <wps:cNvSpPr/>
                              <wps:spPr>
                                <a:xfrm>
                                  <a:off x="2008800" y="0"/>
                                  <a:ext cx="753745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204F8B" id="Group 164" o:spid="_x0000_s1026" style="position:absolute;margin-left:172.95pt;margin-top:18.35pt;width:217.5pt;height:29.95pt;z-index:251704320" coordsize="27625,3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">
                      <v:oval id="Oval 157" o:spid="_x0000_s1027" style="position:absolute;left:8712;top:864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" fillcolor="black [3200]" strokecolor="black [3213]" strokeweight="2pt"/>
                      <v:rect id="Rectangle 159" o:spid="_x0000_s1028" style="position:absolute;top:72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" filled="f" strokecolor="black [3213]" strokeweight="1.5pt"/>
                      <v:rect id="Rectangle 160" o:spid="_x0000_s1029" style="position:absolute;left:10008;top:72;width:754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" filled="f" strokecolor="black [3213]" strokeweight="1.5pt"/>
                      <v:oval id="Oval 158" o:spid="_x0000_s1030" style="position:absolute;left:8712;top:2520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" fillcolor="black [3200]" strokecolor="black [3213]" strokeweight="2pt"/>
                      <v:oval id="Oval 161" o:spid="_x0000_s1031" style="position:absolute;left:18792;top:792;width:450;height: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" fillcolor="black [3200]" strokecolor="black [3213]" strokeweight="2pt"/>
                      <v:oval id="Oval 162" o:spid="_x0000_s1032" style="position:absolute;left:18792;top:2448;width:450;height: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" fillcolor="black [3200]" strokecolor="black [3213]" strokeweight="2pt"/>
                      <v:rect id="Rectangle 163" o:spid="_x0000_s1033" style="position:absolute;left:20088;width:7537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" filled="f" strokecolor="black [3213]" strokeweight="1.5pt"/>
                    </v:group>
                  </w:pict>
                </mc:Fallback>
              </mc:AlternateConten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7A526E" w:rsidP="005070A2">
            <w:pPr>
              <w:pStyle w:val="QuestionStyle"/>
            </w:pP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DA0194" w:rsidRDefault="00B6580A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Simplify  </w:t>
            </w:r>
            <w:r w:rsidRPr="00B6580A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698" w:dyaOrig="604">
                <v:shape id="_x0000_i1026" type="#_x0000_t75" style="width:35.25pt;height:30pt" o:ole="">
                  <v:imagedata r:id="rId22" o:title=""/>
                </v:shape>
                <o:OLEObject Type="Embed" ProgID="FXEquation.Equation" ShapeID="_x0000_i1026" DrawAspect="Content" ObjectID="_1557222181" r:id="rId2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35F62" w:rsidRDefault="00435F62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435F62" w:rsidRDefault="00E74F3B" w:rsidP="00435F6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8208" behindDoc="0" locked="0" layoutInCell="1" allowOverlap="1" wp14:anchorId="40DBA03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39370</wp:posOffset>
                      </wp:positionV>
                      <wp:extent cx="4362450" cy="114300"/>
                      <wp:effectExtent l="9525" t="15875" r="9525" b="12700"/>
                      <wp:wrapNone/>
                      <wp:docPr id="259" name="Group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260" name="AutoShape 1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AutoShap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8" name="AutoShap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9" name="AutoShap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8329A9" id="Group 49" o:spid="_x0000_s1026" style="position:absolute;margin-left:17.05pt;margin-top:3.1pt;width:343.5pt;height:9pt;z-index:251678208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">
                      <v:roundrect id="AutoShape 116" o:spid="_x0000_s1027" style="position:absolute;left:90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" strokeweight="1.25pt"/>
                      <v:roundrect id="AutoShape 117" o:spid="_x0000_s1028" style="position:absolute;left:24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" strokeweight="1.25pt"/>
                      <v:roundrect id="AutoShape 118" o:spid="_x0000_s1029" style="position:absolute;left:45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" strokeweight="1.25pt"/>
                      <v:roundrect id="AutoShape 119" o:spid="_x0000_s1030" style="position:absolute;left:67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" strokeweight="1.25pt"/>
                    </v:group>
                  </w:pict>
                </mc:Fallback>
              </mc:AlternateContent>
            </w:r>
            <w:r w:rsidR="00435F62">
              <w:rPr>
                <w:rFonts w:ascii="Times New Roman" w:hAnsi="Times New Roman"/>
                <w:sz w:val="24"/>
                <w:szCs w:val="24"/>
              </w:rPr>
              <w:t xml:space="preserve">             7 : 5                              8 : 5                              9 : 5                            10 : 7</w:t>
            </w: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Default="00435F62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mix for a smoothie has bananas, strawberries and mango in the ratio 6 : 2 : 3 by weight.</w:t>
            </w:r>
          </w:p>
          <w:p w:rsidR="00435F62" w:rsidRPr="00DA0194" w:rsidRDefault="00435F62" w:rsidP="007A526E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grams of mangos would be needed for a smoothie which weighed 330 g?</w:t>
            </w:r>
          </w:p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E74F3B" w:rsidP="005070A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27F05646">
                      <wp:simplePos x="0" y="0"/>
                      <wp:positionH relativeFrom="column">
                        <wp:posOffset>4185920</wp:posOffset>
                      </wp:positionH>
                      <wp:positionV relativeFrom="paragraph">
                        <wp:posOffset>215900</wp:posOffset>
                      </wp:positionV>
                      <wp:extent cx="1000125" cy="409575"/>
                      <wp:effectExtent l="6985" t="6350" r="12065" b="12700"/>
                      <wp:wrapNone/>
                      <wp:docPr id="257" name="Rectangle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012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56BBFD" id="Rectangle 297" o:spid="_x0000_s1026" style="position:absolute;margin-left:329.6pt;margin-top:17pt;width:78.75pt;height:32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" strokeweight="1pt"/>
                  </w:pict>
                </mc:Fallback>
              </mc:AlternateContent>
            </w:r>
          </w:p>
          <w:p w:rsidR="007A526E" w:rsidRPr="00DA0194" w:rsidRDefault="00A52CDA" w:rsidP="005070A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27F05646">
                      <wp:simplePos x="0" y="0"/>
                      <wp:positionH relativeFrom="column">
                        <wp:posOffset>5655310</wp:posOffset>
                      </wp:positionH>
                      <wp:positionV relativeFrom="paragraph">
                        <wp:posOffset>9044305</wp:posOffset>
                      </wp:positionV>
                      <wp:extent cx="1000125" cy="409575"/>
                      <wp:effectExtent l="6985" t="14605" r="12065" b="13970"/>
                      <wp:wrapNone/>
                      <wp:docPr id="258" name="Rectangle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012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59AD5A" id="Rectangle 258" o:spid="_x0000_s1026" style="position:absolute;margin-left:445.3pt;margin-top:712.15pt;width:78.75pt;height:32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" strokeweight="1pt"/>
                  </w:pict>
                </mc:Fallback>
              </mc:AlternateContent>
            </w:r>
          </w:p>
          <w:p w:rsidR="007A526E" w:rsidRPr="00DA0194" w:rsidRDefault="007A526E" w:rsidP="005070A2">
            <w:pPr>
              <w:pStyle w:val="QuestionStyle"/>
            </w:pP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D258B" w:rsidRDefault="005D258B" w:rsidP="005D258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Milton wears a pedometer to count his steps. </w:t>
            </w:r>
          </w:p>
          <w:p w:rsidR="005D258B" w:rsidRDefault="005D258B" w:rsidP="005D258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 finds that he averages 1500 steps/hour when he is at work, 400 steps/hour when he is awake at home and 50 steps/minute while he is doing his daily exercise.</w:t>
            </w:r>
          </w:p>
          <w:p w:rsidR="005D258B" w:rsidRDefault="005D258B" w:rsidP="005D258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his total steps for a day where he was at work for 8 hours and at home for the remaining hours of the day where he slept for 7 hours and exercised for 2 hours?    </w:t>
            </w:r>
          </w:p>
          <w:p w:rsidR="005D258B" w:rsidRDefault="005D258B" w:rsidP="005D258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D258B" w:rsidRPr="00DA0194" w:rsidRDefault="00A52CDA" w:rsidP="005D258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3759835</wp:posOffset>
                      </wp:positionH>
                      <wp:positionV relativeFrom="paragraph">
                        <wp:posOffset>40640</wp:posOffset>
                      </wp:positionV>
                      <wp:extent cx="1000125" cy="409575"/>
                      <wp:effectExtent l="0" t="0" r="28575" b="28575"/>
                      <wp:wrapNone/>
                      <wp:docPr id="256" name="Rectangle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012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18A58D" id="Rectangle 256" o:spid="_x0000_s1026" style="position:absolute;margin-left:296.05pt;margin-top:3.2pt;width:78.75pt;height:32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" strokeweight="1.25pt"/>
                  </w:pict>
                </mc:Fallback>
              </mc:AlternateContent>
            </w:r>
          </w:p>
          <w:p w:rsidR="007A526E" w:rsidRPr="00DA0194" w:rsidRDefault="005D258B" w:rsidP="005D258B">
            <w:pPr>
              <w:pStyle w:val="QuestionStyle"/>
            </w:pPr>
            <w:r w:rsidRPr="00DA0194">
              <w:t xml:space="preserve">                                                                    </w:t>
            </w: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DA0194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The payment for a job is divided between </w:t>
            </w:r>
            <w:r w:rsidR="000B1F1F">
              <w:rPr>
                <w:rFonts w:ascii="Times New Roman" w:hAnsi="Times New Roman"/>
                <w:sz w:val="24"/>
                <w:szCs w:val="24"/>
              </w:rPr>
              <w:t>Andrew, Basil and Chuck in the ratio 4 : 3 : 6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If </w:t>
            </w:r>
            <w:r w:rsidR="000B1F1F">
              <w:rPr>
                <w:rFonts w:ascii="Times New Roman" w:hAnsi="Times New Roman"/>
                <w:sz w:val="24"/>
                <w:szCs w:val="24"/>
              </w:rPr>
              <w:t>Andrew and Basil received $630 between them, how much did Chuck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receive?</w:t>
            </w:r>
          </w:p>
          <w:p w:rsidR="007A526E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B1F1F" w:rsidRDefault="000B1F1F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DA0194" w:rsidRDefault="000B1F1F" w:rsidP="007A526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419D7115" wp14:editId="5007FF5B">
                      <wp:simplePos x="0" y="0"/>
                      <wp:positionH relativeFrom="column">
                        <wp:posOffset>3980815</wp:posOffset>
                      </wp:positionH>
                      <wp:positionV relativeFrom="paragraph">
                        <wp:posOffset>55245</wp:posOffset>
                      </wp:positionV>
                      <wp:extent cx="1000125" cy="409575"/>
                      <wp:effectExtent l="0" t="0" r="28575" b="28575"/>
                      <wp:wrapNone/>
                      <wp:docPr id="266" name="Rectangle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012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C7419D" id="Rectangle 266" o:spid="_x0000_s1026" style="position:absolute;margin-left:313.45pt;margin-top:4.35pt;width:78.75pt;height:32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" strokeweight="1.25pt"/>
                  </w:pict>
                </mc:Fallback>
              </mc:AlternateContent>
            </w:r>
          </w:p>
          <w:p w:rsidR="007A526E" w:rsidRPr="00DA0194" w:rsidRDefault="007A526E" w:rsidP="000B1F1F">
            <w:pPr>
              <w:rPr>
                <w:rFonts w:ascii="Times New Roman" w:hAnsi="Times New Roman"/>
                <w:sz w:val="24"/>
                <w:szCs w:val="24"/>
              </w:rPr>
            </w:pP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A526E" w:rsidRPr="007A526E" w:rsidRDefault="007A526E" w:rsidP="007A526E">
            <w:pPr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0B1F1F" w:rsidRDefault="007A526E" w:rsidP="005070A2">
            <w:pPr>
              <w:pStyle w:val="QuestionStyle"/>
              <w:rPr>
                <w:b/>
              </w:rPr>
            </w:pPr>
            <w:r w:rsidRPr="000B1F1F">
              <w:rPr>
                <w:b/>
              </w:rPr>
              <w:t xml:space="preserve">Questions 16 - 18 refer to the following. </w:t>
            </w:r>
          </w:p>
          <w:p w:rsidR="00C05104" w:rsidRDefault="007A526E" w:rsidP="005070A2">
            <w:pPr>
              <w:pStyle w:val="QuestionStyle"/>
            </w:pPr>
            <w:r w:rsidRPr="007539BB">
              <w:t xml:space="preserve">The distance-time graph represents </w:t>
            </w:r>
            <w:r w:rsidR="00C05104">
              <w:t xml:space="preserve">Donna's day out. </w:t>
            </w:r>
          </w:p>
          <w:p w:rsidR="007A526E" w:rsidRPr="007539BB" w:rsidRDefault="007929C8" w:rsidP="005070A2">
            <w:pPr>
              <w:pStyle w:val="QuestionStyle"/>
            </w:pPr>
            <w:r>
              <w:t>Her dad gave her a</w:t>
            </w:r>
            <w:r w:rsidR="00C05104">
              <w:t xml:space="preserve"> lift to her friend's house, where they got on their bikes and cycled to a picnic area where they had lunch. After lunch, they walked their bikes to the station, where Donna caught a train home.</w:t>
            </w:r>
          </w:p>
          <w:p w:rsidR="007A526E" w:rsidRPr="007539BB" w:rsidRDefault="006E4097" w:rsidP="005070A2">
            <w:pPr>
              <w:pStyle w:val="QuestionStyle"/>
            </w:pPr>
            <w:r>
              <w:rPr>
                <w:b/>
                <w:noProof/>
                <w:lang w:eastAsia="en-AU"/>
              </w:rPr>
              <w:object w:dxaOrig="1440" w:dyaOrig="1440" w14:anchorId="0D8DCD5B">
                <v:shape id="_x0000_s1095" type="#_x0000_t75" style="position:absolute;margin-left:51.5pt;margin-top:1.3pt;width:355.05pt;height:236.8pt;z-index:251682304;mso-position-horizontal-relative:text;mso-position-vertical-relative:text">
                  <v:imagedata r:id="rId24" o:title=""/>
                </v:shape>
                <o:OLEObject Type="Embed" ProgID="FXDraw.Graphic" ShapeID="_x0000_s1095" DrawAspect="Content" ObjectID="_1557222197" r:id="rId25"/>
              </w:object>
            </w: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7A526E" w:rsidP="005070A2">
            <w:pPr>
              <w:pStyle w:val="QuestionStyle"/>
            </w:pP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99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539BB" w:rsidRDefault="00C05104" w:rsidP="005070A2">
            <w:pPr>
              <w:pStyle w:val="QuestionStyle"/>
            </w:pPr>
            <w:r>
              <w:t>What time did they arrive at the picnic area for lunch</w:t>
            </w:r>
            <w:r w:rsidR="007A526E" w:rsidRPr="007539BB">
              <w:t>?</w:t>
            </w: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E74F3B" w:rsidP="007A526E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0256" behindDoc="0" locked="0" layoutInCell="1" allowOverlap="1" wp14:anchorId="33166477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16510</wp:posOffset>
                      </wp:positionV>
                      <wp:extent cx="4362450" cy="114300"/>
                      <wp:effectExtent l="8890" t="15875" r="10160" b="12700"/>
                      <wp:wrapNone/>
                      <wp:docPr id="11" name="Group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12" name="AutoShape 1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9CDD8A" id="Group 300" o:spid="_x0000_s1026" style="position:absolute;margin-left:21.5pt;margin-top:1.3pt;width:343.5pt;height:9pt;z-index:251680256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">
                      <v:roundrect id="AutoShape 116" o:spid="_x0000_s1027" style="position:absolute;left:90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" strokeweight="1.25pt"/>
                      <v:roundrect id="AutoShape 117" o:spid="_x0000_s1028" style="position:absolute;left:243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" strokeweight="1.25pt"/>
                      <v:roundrect id="AutoShape 118" o:spid="_x0000_s1029" style="position:absolute;left:45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" strokeweight="1.25pt"/>
                      <v:roundrect id="AutoShape 119" o:spid="_x0000_s1030" style="position:absolute;left:6780;top:342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" strokeweight="1.25pt"/>
                    </v:group>
                  </w:pict>
                </mc:Fallback>
              </mc:AlternateContent>
            </w:r>
            <w:r w:rsidR="007A526E" w:rsidRPr="007539BB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929C8">
              <w:rPr>
                <w:rFonts w:ascii="Times New Roman" w:hAnsi="Times New Roman"/>
                <w:sz w:val="24"/>
                <w:szCs w:val="24"/>
              </w:rPr>
              <w:t>9</w:t>
            </w:r>
            <w:r w:rsidR="00C05104">
              <w:rPr>
                <w:rFonts w:ascii="Times New Roman" w:hAnsi="Times New Roman"/>
                <w:sz w:val="24"/>
                <w:szCs w:val="24"/>
              </w:rPr>
              <w:t>:0</w:t>
            </w:r>
            <w:r w:rsidR="007A526E">
              <w:rPr>
                <w:rFonts w:ascii="Times New Roman" w:hAnsi="Times New Roman"/>
                <w:sz w:val="24"/>
                <w:szCs w:val="24"/>
              </w:rPr>
              <w:t>0 am</w:t>
            </w:r>
            <w:r w:rsidR="007A526E" w:rsidRPr="007539BB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7929C8">
              <w:rPr>
                <w:rFonts w:ascii="Times New Roman" w:hAnsi="Times New Roman"/>
                <w:sz w:val="24"/>
                <w:szCs w:val="24"/>
              </w:rPr>
              <w:t>12:00 p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m      </w:t>
            </w:r>
            <w:r w:rsidR="007A526E" w:rsidRPr="007539BB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929C8">
              <w:rPr>
                <w:rFonts w:ascii="Times New Roman" w:hAnsi="Times New Roman"/>
                <w:sz w:val="24"/>
                <w:szCs w:val="24"/>
              </w:rPr>
              <w:t>1</w:t>
            </w:r>
            <w:r w:rsidR="00C05104">
              <w:rPr>
                <w:rFonts w:ascii="Times New Roman" w:hAnsi="Times New Roman"/>
                <w:sz w:val="24"/>
                <w:szCs w:val="24"/>
              </w:rPr>
              <w:t>:00 p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m                      </w:t>
            </w:r>
            <w:r w:rsidR="007929C8">
              <w:rPr>
                <w:rFonts w:ascii="Times New Roman" w:hAnsi="Times New Roman"/>
                <w:sz w:val="24"/>
                <w:szCs w:val="24"/>
              </w:rPr>
              <w:t>3</w:t>
            </w:r>
            <w:r w:rsidR="007A526E">
              <w:rPr>
                <w:rFonts w:ascii="Times New Roman" w:hAnsi="Times New Roman"/>
                <w:sz w:val="24"/>
                <w:szCs w:val="24"/>
              </w:rPr>
              <w:t xml:space="preserve">:00 pm  </w:t>
            </w:r>
          </w:p>
        </w:tc>
      </w:tr>
      <w:tr w:rsidR="007A526E" w:rsidTr="007A526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539BB" w:rsidRDefault="007A526E" w:rsidP="005070A2">
            <w:pPr>
              <w:pStyle w:val="QuestionStyle"/>
            </w:pPr>
            <w:r w:rsidRPr="007539BB">
              <w:t xml:space="preserve">At what average speed </w:t>
            </w:r>
            <w:r>
              <w:t xml:space="preserve">(in km/h) </w:t>
            </w:r>
            <w:r w:rsidRPr="007539BB">
              <w:t xml:space="preserve">did </w:t>
            </w:r>
            <w:r w:rsidR="00C05104">
              <w:t>they cycle to the picnic ground</w:t>
            </w:r>
            <w:r w:rsidRPr="007539BB">
              <w:t xml:space="preserve">?  </w:t>
            </w:r>
          </w:p>
          <w:p w:rsidR="007A526E" w:rsidRDefault="007A526E" w:rsidP="005070A2">
            <w:pPr>
              <w:pStyle w:val="QuestionStyle"/>
            </w:pPr>
          </w:p>
          <w:p w:rsidR="007A526E" w:rsidRPr="007539BB" w:rsidRDefault="007A526E" w:rsidP="005070A2">
            <w:pPr>
              <w:pStyle w:val="QuestionStyle"/>
            </w:pPr>
          </w:p>
          <w:p w:rsidR="007A526E" w:rsidRPr="007539BB" w:rsidRDefault="00E74F3B" w:rsidP="005070A2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0C45363E">
                      <wp:simplePos x="0" y="0"/>
                      <wp:positionH relativeFrom="column">
                        <wp:posOffset>4312285</wp:posOffset>
                      </wp:positionH>
                      <wp:positionV relativeFrom="paragraph">
                        <wp:posOffset>27305</wp:posOffset>
                      </wp:positionV>
                      <wp:extent cx="1000125" cy="409575"/>
                      <wp:effectExtent l="9525" t="12065" r="9525" b="6985"/>
                      <wp:wrapNone/>
                      <wp:docPr id="1" name="Rectangle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012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62CBCA" id="Rectangle 299" o:spid="_x0000_s1026" style="position:absolute;margin-left:339.55pt;margin-top:2.15pt;width:78.75pt;height:32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" strokeweight="1pt"/>
                  </w:pict>
                </mc:Fallback>
              </mc:AlternateContent>
            </w:r>
          </w:p>
          <w:p w:rsidR="007A526E" w:rsidRPr="007539BB" w:rsidRDefault="007A526E" w:rsidP="005070A2">
            <w:pPr>
              <w:pStyle w:val="QuestionStyle"/>
            </w:pPr>
            <w:r w:rsidRPr="007539BB">
              <w:t xml:space="preserve">                                                                    </w:t>
            </w:r>
            <w:r>
              <w:t xml:space="preserve">                          </w:t>
            </w:r>
          </w:p>
        </w:tc>
      </w:tr>
      <w:tr w:rsidR="007A526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A526E" w:rsidRPr="001B3341" w:rsidRDefault="007A526E" w:rsidP="007A526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526E" w:rsidRPr="007539BB" w:rsidRDefault="00C05104" w:rsidP="005070A2">
            <w:pPr>
              <w:pStyle w:val="QuestionStyle"/>
            </w:pPr>
            <w:r>
              <w:t>What was the</w:t>
            </w:r>
            <w:r w:rsidR="007929C8">
              <w:t xml:space="preserve"> difference in the speeds of her dad's driving</w:t>
            </w:r>
            <w:r>
              <w:t xml:space="preserve"> and the train she caught home</w:t>
            </w:r>
            <w:r w:rsidR="007A526E" w:rsidRPr="007539BB">
              <w:t>?</w:t>
            </w:r>
          </w:p>
          <w:p w:rsidR="007A526E" w:rsidRPr="007539BB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A526E" w:rsidRPr="007539BB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539BB">
              <w:rPr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1488" behindDoc="0" locked="0" layoutInCell="1" allowOverlap="1" wp14:anchorId="33096119" wp14:editId="09DECCDC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14820</wp:posOffset>
                      </wp:positionV>
                      <wp:extent cx="213360" cy="883920"/>
                      <wp:effectExtent l="0" t="0" r="15240" b="11430"/>
                      <wp:wrapNone/>
                      <wp:docPr id="171" name="Group 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7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F1ECCC" id="Group 171" o:spid="_x0000_s1026" style="position:absolute;margin-left:16.6pt;margin-top:1.15pt;width:16.8pt;height:69.6pt;z-index:25171148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Pr="007539BB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7929C8">
              <w:rPr>
                <w:rFonts w:ascii="Times New Roman" w:hAnsi="Times New Roman"/>
                <w:sz w:val="24"/>
                <w:szCs w:val="24"/>
              </w:rPr>
              <w:t xml:space="preserve"> Her dad's driving was faster by 25</w:t>
            </w:r>
            <w:r w:rsidRPr="007539BB">
              <w:rPr>
                <w:rFonts w:ascii="Times New Roman" w:hAnsi="Times New Roman"/>
                <w:sz w:val="24"/>
                <w:szCs w:val="24"/>
              </w:rPr>
              <w:t xml:space="preserve"> km/h.</w:t>
            </w:r>
          </w:p>
          <w:p w:rsidR="007929C8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539BB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7929C8">
              <w:rPr>
                <w:rFonts w:ascii="Times New Roman" w:hAnsi="Times New Roman"/>
                <w:sz w:val="24"/>
                <w:szCs w:val="24"/>
              </w:rPr>
              <w:t>Her dad's driving was faster by 40</w:t>
            </w:r>
            <w:r w:rsidR="007929C8" w:rsidRPr="007539BB">
              <w:rPr>
                <w:rFonts w:ascii="Times New Roman" w:hAnsi="Times New Roman"/>
                <w:sz w:val="24"/>
                <w:szCs w:val="24"/>
              </w:rPr>
              <w:t xml:space="preserve"> km/h</w:t>
            </w:r>
          </w:p>
          <w:p w:rsidR="007A526E" w:rsidRPr="007539BB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539BB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7929C8">
              <w:rPr>
                <w:rFonts w:ascii="Times New Roman" w:hAnsi="Times New Roman"/>
                <w:sz w:val="24"/>
                <w:szCs w:val="24"/>
              </w:rPr>
              <w:t>Her dad's driving was faster by 60</w:t>
            </w:r>
            <w:r w:rsidR="007929C8" w:rsidRPr="007539BB">
              <w:rPr>
                <w:rFonts w:ascii="Times New Roman" w:hAnsi="Times New Roman"/>
                <w:sz w:val="24"/>
                <w:szCs w:val="24"/>
              </w:rPr>
              <w:t xml:space="preserve"> km/h</w:t>
            </w:r>
          </w:p>
          <w:p w:rsidR="007A526E" w:rsidRPr="007539BB" w:rsidRDefault="007A526E" w:rsidP="007A526E">
            <w:pPr>
              <w:rPr>
                <w:rFonts w:ascii="Times New Roman" w:hAnsi="Times New Roman"/>
                <w:sz w:val="24"/>
                <w:szCs w:val="24"/>
              </w:rPr>
            </w:pPr>
            <w:r w:rsidRPr="007539BB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7929C8">
              <w:rPr>
                <w:rFonts w:ascii="Times New Roman" w:hAnsi="Times New Roman"/>
                <w:sz w:val="24"/>
                <w:szCs w:val="24"/>
              </w:rPr>
              <w:t>Her dad's driving was slower by 25</w:t>
            </w:r>
            <w:r w:rsidR="007929C8" w:rsidRPr="007539BB">
              <w:rPr>
                <w:rFonts w:ascii="Times New Roman" w:hAnsi="Times New Roman"/>
                <w:sz w:val="24"/>
                <w:szCs w:val="24"/>
              </w:rPr>
              <w:t xml:space="preserve"> km/h</w:t>
            </w:r>
          </w:p>
          <w:p w:rsidR="007A526E" w:rsidRPr="007539BB" w:rsidRDefault="007A526E" w:rsidP="005070A2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D3277E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D3277E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001CC15F9A9B448C83A8721833BF91E7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D3277E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D3277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5A9F45CECFE24D82973B613BC6B2D30E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D3277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8FE0A4F4D3554118B066D478FDC53C72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7A526E" w:rsidP="00D3277E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0714F5ACAF5D4C69888D766F17F91DF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7A526E" w:rsidP="00D3277E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 Rates and Proportion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D3277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5070A2" w:rsidRDefault="00607D1E" w:rsidP="00D3277E">
            <w:pPr>
              <w:rPr>
                <w:rFonts w:ascii="Times New Roman" w:hAnsi="Times New Roman"/>
                <w:sz w:val="24"/>
                <w:szCs w:val="24"/>
              </w:rPr>
            </w:pPr>
            <w:r w:rsidRPr="005070A2">
              <w:rPr>
                <w:rFonts w:ascii="Times New Roman" w:hAnsi="Times New Roman"/>
                <w:sz w:val="24"/>
                <w:szCs w:val="24"/>
              </w:rPr>
              <w:t>P</w:t>
            </w:r>
            <w:r w:rsidR="005070A2" w:rsidRPr="005070A2">
              <w:rPr>
                <w:rFonts w:ascii="Times New Roman" w:hAnsi="Times New Roman"/>
                <w:sz w:val="24"/>
                <w:szCs w:val="24"/>
              </w:rPr>
              <w:t>awns :</w:t>
            </w:r>
            <w:r w:rsidRPr="005070A2">
              <w:rPr>
                <w:rFonts w:ascii="Times New Roman" w:hAnsi="Times New Roman"/>
                <w:sz w:val="24"/>
                <w:szCs w:val="24"/>
              </w:rPr>
              <w:t xml:space="preserve"> K</w:t>
            </w:r>
            <w:r w:rsidR="005070A2" w:rsidRPr="005070A2">
              <w:rPr>
                <w:rFonts w:ascii="Times New Roman" w:hAnsi="Times New Roman"/>
                <w:sz w:val="24"/>
                <w:szCs w:val="24"/>
              </w:rPr>
              <w:t>ings =</w:t>
            </w:r>
            <w:r w:rsidR="00E74F3B">
              <w:rPr>
                <w:rFonts w:ascii="Times New Roman" w:hAnsi="Times New Roman"/>
                <w:sz w:val="24"/>
                <w:szCs w:val="24"/>
              </w:rPr>
              <w:t xml:space="preserve"> 16 : 2 = </w:t>
            </w:r>
            <w:r w:rsidR="005070A2" w:rsidRPr="005070A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070A2" w:rsidRPr="005070A2">
              <w:rPr>
                <w:rFonts w:ascii="Times New Roman" w:hAnsi="Times New Roman"/>
                <w:b/>
                <w:sz w:val="24"/>
                <w:szCs w:val="24"/>
              </w:rPr>
              <w:t>8 : 1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5070A2" w:rsidRDefault="005070A2" w:rsidP="005070A2">
            <w:pPr>
              <w:pStyle w:val="QuestionStyle"/>
            </w:pPr>
            <w:r w:rsidRPr="005070A2">
              <w:t>Bishops and Knights</w:t>
            </w:r>
            <w:r>
              <w:t xml:space="preserve"> :</w:t>
            </w:r>
            <w:r w:rsidRPr="005070A2">
              <w:t xml:space="preserve"> Queens</w:t>
            </w:r>
            <w:r>
              <w:t xml:space="preserve"> =</w:t>
            </w:r>
            <w:r w:rsidR="00E74F3B">
              <w:t xml:space="preserve"> 8 : 2 =</w:t>
            </w:r>
            <w:r>
              <w:t xml:space="preserve"> </w:t>
            </w:r>
            <w:r w:rsidRPr="005070A2">
              <w:rPr>
                <w:b/>
              </w:rPr>
              <w:t>4 : 1</w:t>
            </w:r>
            <w:r w:rsidRPr="005070A2">
              <w:rPr>
                <w:noProof/>
                <w:lang w:eastAsia="en-AU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5070A2" w:rsidRDefault="005070A2" w:rsidP="00D3277E">
            <w:pPr>
              <w:rPr>
                <w:rFonts w:ascii="Times New Roman" w:hAnsi="Times New Roman"/>
                <w:sz w:val="24"/>
                <w:szCs w:val="24"/>
              </w:rPr>
            </w:pPr>
            <w:r w:rsidRPr="005070A2">
              <w:rPr>
                <w:rFonts w:ascii="Times New Roman" w:hAnsi="Times New Roman"/>
                <w:sz w:val="24"/>
                <w:szCs w:val="24"/>
              </w:rPr>
              <w:t>Knights and Kings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:</w:t>
            </w:r>
            <w:r w:rsidRPr="005070A2">
              <w:rPr>
                <w:rFonts w:ascii="Times New Roman" w:hAnsi="Times New Roman"/>
                <w:sz w:val="24"/>
                <w:szCs w:val="24"/>
              </w:rPr>
              <w:t xml:space="preserve"> Bishops and Rooks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  <w:r w:rsidR="00E74F3B">
              <w:rPr>
                <w:rFonts w:ascii="Times New Roman" w:hAnsi="Times New Roman"/>
                <w:sz w:val="24"/>
                <w:szCs w:val="24"/>
              </w:rPr>
              <w:t xml:space="preserve"> 6 : 8 =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070A2">
              <w:rPr>
                <w:rFonts w:ascii="Times New Roman" w:hAnsi="Times New Roman"/>
                <w:b/>
                <w:sz w:val="24"/>
                <w:szCs w:val="24"/>
              </w:rPr>
              <w:t>3 : 4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A47F42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Female players = 19 – 8  = 11</w:t>
            </w:r>
          </w:p>
          <w:p w:rsidR="00A47F42" w:rsidRDefault="00A47F42" w:rsidP="00A47F4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Ratio  male : female = 8 : 11</w:t>
            </w:r>
          </w:p>
          <w:p w:rsidR="00A47F42" w:rsidRPr="00A47F42" w:rsidRDefault="00A47F42" w:rsidP="00A47F4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47F42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A47F42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A47F42">
              <w:rPr>
                <w:rFonts w:ascii="Times New Roman" w:hAnsi="Times New Roman"/>
                <w:b/>
                <w:sz w:val="24"/>
                <w:szCs w:val="24"/>
              </w:rPr>
              <w:t xml:space="preserve"> Answer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AB630B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25 : 45 = </w:t>
            </w:r>
            <w:r w:rsidRPr="006D5C03">
              <w:rPr>
                <w:rFonts w:ascii="Times New Roman" w:hAnsi="Times New Roman"/>
                <w:sz w:val="24"/>
                <w:szCs w:val="24"/>
              </w:rPr>
              <w:t>5 : 9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6D5C03" w:rsidRPr="006D5C03" w:rsidRDefault="006D5C03" w:rsidP="00D3277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D5C03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6D5C03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6D5C03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AB630B" w:rsidTr="005C0019">
        <w:trPr>
          <w:cantSplit/>
        </w:trPr>
        <w:tc>
          <w:tcPr>
            <w:tcW w:w="1134" w:type="dxa"/>
          </w:tcPr>
          <w:p w:rsidR="00AB630B" w:rsidRPr="00750A38" w:rsidRDefault="00AB630B" w:rsidP="00AB630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AB630B" w:rsidRDefault="00AB630B" w:rsidP="00AB630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Rate =  </w:t>
            </w:r>
            <w:r w:rsidRPr="00A47F42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3216" w:dyaOrig="264" w14:anchorId="6671C2B8">
                <v:shape id="_x0000_i1028" type="#_x0000_t75" style="width:160.5pt;height:13.5pt" o:ole="">
                  <v:imagedata r:id="rId26" o:title=""/>
                </v:shape>
                <o:OLEObject Type="Embed" ProgID="FXEquation.Equation" ShapeID="_x0000_i1028" DrawAspect="Content" ObjectID="_1557222182" r:id="rId27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AB630B" w:rsidTr="005C0019">
        <w:trPr>
          <w:cantSplit/>
        </w:trPr>
        <w:tc>
          <w:tcPr>
            <w:tcW w:w="1134" w:type="dxa"/>
          </w:tcPr>
          <w:p w:rsidR="00AB630B" w:rsidRPr="00750A38" w:rsidRDefault="00AB630B" w:rsidP="00AB630B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AB630B" w:rsidRDefault="00AB630B" w:rsidP="00AB630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Distance in 1 minute =  </w:t>
            </w:r>
            <w:r w:rsidRPr="00AB630B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2572" w:dyaOrig="264" w14:anchorId="22B17604">
                <v:shape id="_x0000_i1029" type="#_x0000_t75" style="width:128.25pt;height:13.5pt" o:ole="">
                  <v:imagedata r:id="rId28" o:title=""/>
                </v:shape>
                <o:OLEObject Type="Embed" ProgID="FXEquation.Equation" ShapeID="_x0000_i1029" DrawAspect="Content" ObjectID="_1557222183" r:id="rId29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6D5C03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From 56 coins if 14 are silver, 56 – 14 = 42 coins are other metals</w:t>
            </w:r>
          </w:p>
          <w:p w:rsidR="006D5C03" w:rsidRDefault="006D5C03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Silver : Other = 14 : 42</w:t>
            </w:r>
          </w:p>
          <w:p w:rsidR="006D5C03" w:rsidRDefault="006D5C03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                      =</w:t>
            </w:r>
            <w:r w:rsidRPr="006D5C03">
              <w:rPr>
                <w:rFonts w:asciiTheme="majorHAnsi" w:hAnsiTheme="majorHAnsi"/>
                <w:b/>
                <w:sz w:val="24"/>
                <w:szCs w:val="24"/>
              </w:rPr>
              <w:t xml:space="preserve"> 1 : 3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6D5C03" w:rsidP="00D3277E">
            <w:pPr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 : 4 = 6 : 8 = 9 : 12 = 12 : 16 = 15 : 20 = </w:t>
            </w:r>
            <w:r w:rsidRPr="00D33FEC">
              <w:rPr>
                <w:rFonts w:ascii="Times New Roman" w:hAnsi="Times New Roman"/>
                <w:sz w:val="24"/>
                <w:szCs w:val="24"/>
                <w:u w:val="single"/>
              </w:rPr>
              <w:t>18 : 24</w:t>
            </w:r>
          </w:p>
          <w:p w:rsidR="00D33FEC" w:rsidRPr="00D33FEC" w:rsidRDefault="00D33FEC" w:rsidP="00D3277E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33FEC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D33FEC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D33FEC">
              <w:rPr>
                <w:rFonts w:ascii="Times New Roman" w:hAnsi="Times New Roman"/>
                <w:b/>
                <w:sz w:val="24"/>
                <w:szCs w:val="24"/>
              </w:rPr>
              <w:t xml:space="preserve"> Answer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D33FEC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If dividing in the ratio 3 : 7, we are dividing into 10 parts.</w:t>
            </w:r>
          </w:p>
          <w:p w:rsidR="00D33FEC" w:rsidRDefault="00D33FEC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 divided into 10 parts is 5 in each part.</w:t>
            </w:r>
          </w:p>
          <w:p w:rsidR="00D33FEC" w:rsidRDefault="00D33FEC" w:rsidP="00D33FE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Quantities are  </w:t>
            </w:r>
            <w:r w:rsidRPr="00D33FEC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2752" w:dyaOrig="264">
                <v:shape id="_x0000_i1030" type="#_x0000_t75" style="width:137.25pt;height:13.5pt" o:ole="">
                  <v:imagedata r:id="rId30" o:title=""/>
                </v:shape>
                <o:OLEObject Type="Embed" ProgID="FXEquation.Equation" ShapeID="_x0000_i1030" DrawAspect="Content" ObjectID="_1557222184" r:id="rId31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D3277E" w:rsidRDefault="00D3277E" w:rsidP="00D3277E">
            <w:pPr>
              <w:rPr>
                <w:rFonts w:ascii="Times New Roman" w:hAnsi="Times New Roman"/>
                <w:sz w:val="24"/>
                <w:szCs w:val="24"/>
              </w:rPr>
            </w:pPr>
            <w:r w:rsidRPr="00D3277E">
              <w:rPr>
                <w:rFonts w:ascii="Times New Roman" w:hAnsi="Times New Roman"/>
                <w:sz w:val="24"/>
                <w:szCs w:val="24"/>
              </w:rPr>
              <w:t xml:space="preserve">40 : 25  =   </w:t>
            </w:r>
            <w:r>
              <w:rPr>
                <w:rFonts w:ascii="Times New Roman" w:hAnsi="Times New Roman"/>
                <w:sz w:val="24"/>
                <w:szCs w:val="24"/>
              </w:rPr>
              <w:t>8 : 5</w:t>
            </w:r>
          </w:p>
          <w:p w:rsidR="005C0019" w:rsidRPr="00D3277E" w:rsidRDefault="00D3277E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=  </w:t>
            </w:r>
            <w:r w:rsidRPr="00D3277E">
              <w:rPr>
                <w:rFonts w:ascii="Times New Roman" w:hAnsi="Times New Roman"/>
                <w:sz w:val="24"/>
                <w:szCs w:val="24"/>
              </w:rPr>
              <w:t>16 :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3277E">
              <w:rPr>
                <w:rFonts w:ascii="Times New Roman" w:hAnsi="Times New Roman"/>
                <w:b/>
                <w:sz w:val="24"/>
                <w:szCs w:val="24"/>
              </w:rPr>
              <w:t>10</w:t>
            </w:r>
            <w:r w:rsidRPr="00D3277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D3277E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450 ml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>
              <w:rPr>
                <w:rFonts w:ascii="Times New Roman" w:hAnsi="Times New Roman"/>
                <w:sz w:val="24"/>
                <w:szCs w:val="24"/>
              </w:rPr>
              <w:t>1.5 litres</w:t>
            </w:r>
            <w:r w:rsidRPr="00733BD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450 ml : 1500 ml</w:t>
            </w:r>
          </w:p>
          <w:p w:rsidR="00D3277E" w:rsidRDefault="00D3277E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= 45 : 150</w:t>
            </w:r>
          </w:p>
          <w:p w:rsidR="00D3277E" w:rsidRDefault="00D3277E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= 9 : 30</w:t>
            </w:r>
          </w:p>
          <w:p w:rsidR="00D3277E" w:rsidRDefault="00D3277E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= 3 : 10</w:t>
            </w:r>
          </w:p>
          <w:p w:rsidR="00D3277E" w:rsidRPr="00D3277E" w:rsidRDefault="00D3277E" w:rsidP="00D3277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3277E"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D3277E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Pr="00D3277E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D3277E" w:rsidRDefault="00D3277E" w:rsidP="00D3277E">
            <w:pPr>
              <w:rPr>
                <w:rFonts w:asciiTheme="majorHAnsi" w:hAnsiTheme="majorHAnsi"/>
                <w:position w:val="-9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3277E">
              <w:rPr>
                <w:rFonts w:asciiTheme="majorHAnsi" w:hAnsiTheme="majorHAnsi"/>
                <w:color w:val="FF0000"/>
                <w:position w:val="-90"/>
                <w:sz w:val="24"/>
                <w:szCs w:val="24"/>
              </w:rPr>
              <w:object w:dxaOrig="3178" w:dyaOrig="1104">
                <v:shape id="_x0000_i1031" type="#_x0000_t75" style="width:159pt;height:55.5pt" o:ole="">
                  <v:imagedata r:id="rId32" o:title=""/>
                </v:shape>
                <o:OLEObject Type="Embed" ProgID="FXEquation.Equation" ShapeID="_x0000_i1031" DrawAspect="Content" ObjectID="_1557222185" r:id="rId33"/>
              </w:object>
            </w:r>
            <w:r w:rsidRPr="00D3277E">
              <w:rPr>
                <w:rFonts w:asciiTheme="majorHAnsi" w:hAnsiTheme="majorHAnsi"/>
                <w:position w:val="-90"/>
                <w:sz w:val="24"/>
                <w:szCs w:val="24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FF565D" w:rsidP="00D3277E">
            <w:pPr>
              <w:rPr>
                <w:rFonts w:asciiTheme="majorHAnsi" w:hAnsiTheme="majorHAnsi"/>
                <w:position w:val="-24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A42B80" w:rsidRPr="00A42B80">
              <w:rPr>
                <w:rFonts w:asciiTheme="majorHAnsi" w:hAnsiTheme="majorHAnsi"/>
                <w:color w:val="FF0000"/>
                <w:position w:val="-248"/>
                <w:sz w:val="24"/>
                <w:szCs w:val="24"/>
              </w:rPr>
              <w:object w:dxaOrig="1536" w:dyaOrig="2860">
                <v:shape id="_x0000_i1032" type="#_x0000_t75" style="width:76.5pt;height:143.25pt" o:ole="">
                  <v:imagedata r:id="rId34" o:title=""/>
                </v:shape>
                <o:OLEObject Type="Embed" ProgID="FXEquation.Equation" ShapeID="_x0000_i1032" DrawAspect="Content" ObjectID="_1557222186" r:id="rId35"/>
              </w:object>
            </w:r>
            <w:r w:rsidRPr="00A42B80">
              <w:rPr>
                <w:rFonts w:asciiTheme="majorHAnsi" w:hAnsiTheme="majorHAnsi"/>
                <w:position w:val="-248"/>
                <w:sz w:val="24"/>
                <w:szCs w:val="24"/>
              </w:rPr>
              <w:t xml:space="preserve"> </w:t>
            </w:r>
          </w:p>
          <w:p w:rsidR="00A42B80" w:rsidRPr="00A42B80" w:rsidRDefault="00A42B80" w:rsidP="00D3277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42B80"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A42B80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 w:rsidRPr="00A42B80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A42B80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quarter hour = 15 min</w:t>
            </w:r>
          </w:p>
          <w:p w:rsidR="00A42B80" w:rsidRDefault="00A42B80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Beats in 15 min =  </w:t>
            </w:r>
            <w:r w:rsidRPr="00A42B80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2362" w:dyaOrig="264">
                <v:shape id="_x0000_i1033" type="#_x0000_t75" style="width:117.75pt;height:13.5pt" o:ole="">
                  <v:imagedata r:id="rId36" o:title=""/>
                </v:shape>
                <o:OLEObject Type="Embed" ProgID="FXEquation.Equation" ShapeID="_x0000_i1033" DrawAspect="Content" ObjectID="_1557222187" r:id="rId37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A42B80" w:rsidP="00D3277E">
            <w:pPr>
              <w:rPr>
                <w:rFonts w:ascii="Times New Roman" w:hAnsi="Times New Roman"/>
                <w:color w:val="FF0000"/>
                <w:position w:val="-90"/>
                <w:sz w:val="24"/>
                <w:szCs w:val="24"/>
              </w:rPr>
            </w:pPr>
            <w:r w:rsidRPr="00A42B80">
              <w:rPr>
                <w:rFonts w:ascii="Times New Roman" w:hAnsi="Times New Roman"/>
                <w:color w:val="FF0000"/>
                <w:position w:val="-90"/>
                <w:sz w:val="24"/>
                <w:szCs w:val="24"/>
              </w:rPr>
              <w:object w:dxaOrig="3608" w:dyaOrig="1104">
                <v:shape id="_x0000_i1034" type="#_x0000_t75" style="width:180pt;height:55.5pt" o:ole="">
                  <v:imagedata r:id="rId38" o:title=""/>
                </v:shape>
                <o:OLEObject Type="Embed" ProgID="FXEquation.Equation" ShapeID="_x0000_i1034" DrawAspect="Content" ObjectID="_1557222188" r:id="rId39"/>
              </w:object>
            </w:r>
          </w:p>
          <w:p w:rsidR="00810A43" w:rsidRPr="00810A43" w:rsidRDefault="00810A43" w:rsidP="00D3277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10A43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810A43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810A43">
              <w:rPr>
                <w:rFonts w:ascii="Times New Roman" w:hAnsi="Times New Roman"/>
                <w:b/>
                <w:sz w:val="24"/>
                <w:szCs w:val="24"/>
              </w:rPr>
              <w:t xml:space="preserve"> Answer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810A43" w:rsidP="00D3277E">
            <w:pPr>
              <w:rPr>
                <w:rFonts w:asciiTheme="majorHAnsi" w:hAnsiTheme="majorHAnsi"/>
                <w:position w:val="-4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810A43">
              <w:rPr>
                <w:rFonts w:asciiTheme="majorHAnsi" w:hAnsiTheme="majorHAnsi"/>
                <w:color w:val="FF0000"/>
                <w:position w:val="-44"/>
                <w:sz w:val="24"/>
                <w:szCs w:val="24"/>
              </w:rPr>
              <w:object w:dxaOrig="3938" w:dyaOrig="714">
                <v:shape id="_x0000_i1035" type="#_x0000_t75" style="width:197.25pt;height:36pt" o:ole="">
                  <v:imagedata r:id="rId40" o:title=""/>
                </v:shape>
                <o:OLEObject Type="Embed" ProgID="FXEquation.Equation" ShapeID="_x0000_i1035" DrawAspect="Content" ObjectID="_1557222189" r:id="rId41"/>
              </w:object>
            </w:r>
            <w:r w:rsidRPr="00810A43">
              <w:rPr>
                <w:rFonts w:asciiTheme="majorHAnsi" w:hAnsiTheme="majorHAnsi"/>
                <w:position w:val="-44"/>
                <w:sz w:val="24"/>
                <w:szCs w:val="24"/>
              </w:rPr>
              <w:t xml:space="preserve"> </w:t>
            </w:r>
          </w:p>
          <w:p w:rsidR="00810A43" w:rsidRPr="00810A43" w:rsidRDefault="00810A43" w:rsidP="00D3277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10A43"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810A43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810A43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Pr="00810A43" w:rsidRDefault="00810A43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28 : 42 : 35 = </w:t>
            </w:r>
            <w:r w:rsidRPr="00810A43">
              <w:rPr>
                <w:rFonts w:ascii="Times New Roman" w:hAnsi="Times New Roman"/>
                <w:b/>
                <w:sz w:val="24"/>
                <w:szCs w:val="24"/>
              </w:rPr>
              <w:t>4 : 6 : 5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>(Dividing all by 7)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5C0019" w:rsidRDefault="007153F0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4042" w:dyaOrig="1768">
                <v:shape id="_x0000_i1036" type="#_x0000_t75" style="width:201.75pt;height:88.5pt" o:ole="">
                  <v:imagedata r:id="rId42" o:title=""/>
                </v:shape>
                <o:OLEObject Type="Embed" ProgID="FXEquation.Equation" ShapeID="_x0000_i1036" DrawAspect="Content" ObjectID="_1557222190" r:id="rId43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5C0019" w:rsidTr="005C0019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7153F0" w:rsidRDefault="007153F0" w:rsidP="007153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Cyan : Yellow : Magenta = 4 : 1 : 3</w:t>
            </w:r>
          </w:p>
          <w:p w:rsidR="00077DA1" w:rsidRDefault="007153F0" w:rsidP="007153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= 52 : Y : M</w:t>
            </w:r>
          </w:p>
          <w:p w:rsidR="00077DA1" w:rsidRDefault="00077DA1" w:rsidP="007153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Factor = 52 ÷ 4 = 13</w:t>
            </w:r>
          </w:p>
          <w:p w:rsidR="00077DA1" w:rsidRDefault="00077DA1" w:rsidP="007153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 = 1 × 13 = 13 ml</w:t>
            </w:r>
          </w:p>
          <w:p w:rsidR="00077DA1" w:rsidRDefault="00077DA1" w:rsidP="007153F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 = 3 × 13 = 39 ml</w:t>
            </w:r>
          </w:p>
          <w:p w:rsidR="005C0019" w:rsidRDefault="00077DA1" w:rsidP="007153F0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 ml of Yellow and 39 ml of Magenta</w:t>
            </w:r>
            <w:r w:rsidR="007153F0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077DA1" w:rsidRPr="00077DA1" w:rsidRDefault="00077DA1" w:rsidP="007153F0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77DA1"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077DA1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Pr="00077DA1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D3277E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D3277E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D7100C48306B4263898E4B610013687E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D3277E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D3277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73597D7DC6824A89AE6542E58C34D120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D3277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353FB478E3024D2CB14D3396FE54D05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7A526E" w:rsidP="00D3277E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66E69EF1F6C4425D954A8E45D0E570D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7A526E" w:rsidP="00D3277E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 Rates and Proportion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D3277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D3277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D3277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AE28F6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Dogs : Humans = 45 : 80</w:t>
            </w:r>
          </w:p>
          <w:p w:rsidR="00AE28F6" w:rsidRDefault="00AE28F6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                          = </w:t>
            </w:r>
            <w:r w:rsidRPr="00AE28F6">
              <w:rPr>
                <w:rFonts w:asciiTheme="majorHAnsi" w:hAnsiTheme="majorHAnsi"/>
                <w:b/>
                <w:sz w:val="24"/>
                <w:szCs w:val="24"/>
              </w:rPr>
              <w:t>9 : 16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AE28F6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54 : 36 = 6 : 4 =  </w:t>
            </w:r>
            <w:r w:rsidRPr="00AE28F6">
              <w:rPr>
                <w:rFonts w:ascii="Times New Roman" w:hAnsi="Times New Roman"/>
                <w:b/>
                <w:sz w:val="24"/>
                <w:szCs w:val="24"/>
              </w:rPr>
              <w:t>3 : 2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AE28F6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6.4</w:t>
            </w:r>
            <w:r w:rsidRPr="00DA0194">
              <w:rPr>
                <w:rFonts w:ascii="Times New Roman" w:hAnsi="Times New Roman"/>
                <w:sz w:val="24"/>
                <w:szCs w:val="24"/>
              </w:rPr>
              <w:t xml:space="preserve"> : </w:t>
            </w:r>
            <w:r>
              <w:rPr>
                <w:rFonts w:ascii="Times New Roman" w:hAnsi="Times New Roman"/>
                <w:sz w:val="24"/>
                <w:szCs w:val="24"/>
              </w:rPr>
              <w:t>5 = 64 : 50</w:t>
            </w:r>
          </w:p>
          <w:p w:rsidR="00AE28F6" w:rsidRDefault="00AE28F6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= 32 : 25</w:t>
            </w:r>
          </w:p>
          <w:p w:rsidR="008066E3" w:rsidRPr="008066E3" w:rsidRDefault="008066E3" w:rsidP="00D3277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066E3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8066E3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8066E3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4E749D" w:rsidRDefault="004E749D" w:rsidP="004E74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Runners : cyclists = 12 : 5 </w:t>
            </w:r>
          </w:p>
          <w:p w:rsidR="004E749D" w:rsidRDefault="004E749D" w:rsidP="004E74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Together there are 12 + 5 = 17 parts</w:t>
            </w:r>
          </w:p>
          <w:p w:rsidR="004E749D" w:rsidRDefault="004E749D" w:rsidP="004E74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Each part  =  340 ÷ 17 = 20</w:t>
            </w:r>
          </w:p>
          <w:p w:rsidR="005C0019" w:rsidRPr="004E749D" w:rsidRDefault="004E749D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Number Cyclists = 5 × 20 =</w:t>
            </w:r>
            <w:r w:rsidRPr="004E749D">
              <w:rPr>
                <w:rFonts w:ascii="Times New Roman" w:hAnsi="Times New Roman"/>
                <w:b/>
                <w:sz w:val="24"/>
                <w:szCs w:val="24"/>
              </w:rPr>
              <w:t xml:space="preserve"> 100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4E749D" w:rsidRDefault="004E749D" w:rsidP="004E74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Rate = </w:t>
            </w:r>
            <w:r>
              <w:rPr>
                <w:rFonts w:ascii="Times New Roman" w:hAnsi="Times New Roman"/>
                <w:sz w:val="24"/>
                <w:szCs w:val="24"/>
              </w:rPr>
              <w:t>132 litres ÷ 8 hours</w:t>
            </w:r>
          </w:p>
          <w:p w:rsidR="004E749D" w:rsidRPr="00DA0194" w:rsidRDefault="004E749D" w:rsidP="004E74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= 16.5 L/hr</w:t>
            </w:r>
          </w:p>
          <w:p w:rsidR="005C0019" w:rsidRPr="0039309F" w:rsidRDefault="0039309F" w:rsidP="00D3277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9309F"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39309F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 w:rsidRPr="0039309F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39309F" w:rsidRDefault="0039309F" w:rsidP="0039309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S : J =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15 : 8 </w:t>
            </w:r>
          </w:p>
          <w:p w:rsidR="0039309F" w:rsidRDefault="0039309F" w:rsidP="0039309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= 90 : J</w:t>
            </w:r>
          </w:p>
          <w:p w:rsidR="0039309F" w:rsidRDefault="0039309F" w:rsidP="0039309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Factor = 90 ÷ 15 = 6</w:t>
            </w:r>
          </w:p>
          <w:p w:rsidR="0039309F" w:rsidRDefault="0039309F" w:rsidP="0039309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 = 6 × 8 = 48</w:t>
            </w:r>
          </w:p>
          <w:p w:rsidR="005C0019" w:rsidRPr="0039309F" w:rsidRDefault="0039309F" w:rsidP="00D3277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Total Drinks = 90 + 48 =</w:t>
            </w:r>
            <w:r w:rsidRPr="0039309F">
              <w:rPr>
                <w:rFonts w:ascii="Times New Roman" w:hAnsi="Times New Roman"/>
                <w:b/>
                <w:sz w:val="24"/>
                <w:szCs w:val="24"/>
              </w:rPr>
              <w:t xml:space="preserve"> 138 bottles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39309F" w:rsidP="00D3277E">
            <w:pPr>
              <w:rPr>
                <w:rFonts w:asciiTheme="majorHAnsi" w:hAnsiTheme="majorHAnsi"/>
                <w:position w:val="-6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9309F">
              <w:rPr>
                <w:rFonts w:asciiTheme="majorHAnsi" w:hAnsiTheme="majorHAnsi"/>
                <w:color w:val="FF0000"/>
                <w:position w:val="-62"/>
                <w:sz w:val="24"/>
                <w:szCs w:val="24"/>
              </w:rPr>
              <w:object w:dxaOrig="3398" w:dyaOrig="828">
                <v:shape id="_x0000_i1037" type="#_x0000_t75" style="width:170.25pt;height:41.25pt" o:ole="">
                  <v:imagedata r:id="rId44" o:title=""/>
                </v:shape>
                <o:OLEObject Type="Embed" ProgID="FXEquation.Equation" ShapeID="_x0000_i1037" DrawAspect="Content" ObjectID="_1557222191" r:id="rId45"/>
              </w:object>
            </w:r>
            <w:r w:rsidRPr="0039309F">
              <w:rPr>
                <w:rFonts w:asciiTheme="majorHAnsi" w:hAnsiTheme="majorHAnsi"/>
                <w:position w:val="-62"/>
                <w:sz w:val="24"/>
                <w:szCs w:val="24"/>
              </w:rPr>
              <w:t xml:space="preserve"> </w:t>
            </w:r>
          </w:p>
          <w:p w:rsidR="0039309F" w:rsidRPr="0039309F" w:rsidRDefault="0039309F" w:rsidP="00D3277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9309F"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39309F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39309F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930122" w:rsidP="00930122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</w:t>
            </w:r>
            <w:r w:rsidRPr="00930122">
              <w:rPr>
                <w:rFonts w:asciiTheme="majorHAnsi" w:hAnsiTheme="majorHAnsi"/>
                <w:color w:val="FF0000"/>
                <w:position w:val="-34"/>
                <w:sz w:val="24"/>
                <w:szCs w:val="24"/>
              </w:rPr>
              <w:object w:dxaOrig="3892" w:dyaOrig="548">
                <v:shape id="_x0000_i1038" type="#_x0000_t75" style="width:194.25pt;height:27.75pt" o:ole="">
                  <v:imagedata r:id="rId46" o:title=""/>
                </v:shape>
                <o:OLEObject Type="Embed" ProgID="FXEquation.Equation" ShapeID="_x0000_i1038" DrawAspect="Content" ObjectID="_1557222192" r:id="rId47"/>
              </w:object>
            </w:r>
            <w:r w:rsidRPr="00930122">
              <w:rPr>
                <w:rFonts w:asciiTheme="majorHAnsi" w:hAnsiTheme="majorHAnsi"/>
                <w:position w:val="-34"/>
                <w:sz w:val="24"/>
                <w:szCs w:val="24"/>
              </w:rPr>
              <w:t xml:space="preserve"> </w:t>
            </w:r>
          </w:p>
          <w:p w:rsidR="00930122" w:rsidRPr="00930122" w:rsidRDefault="00930122" w:rsidP="00930122">
            <w:pPr>
              <w:rPr>
                <w:rFonts w:asciiTheme="majorHAnsi" w:hAnsiTheme="majorHAnsi"/>
                <w:position w:val="-34"/>
                <w:sz w:val="24"/>
                <w:szCs w:val="24"/>
              </w:rPr>
            </w:pP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930122" w:rsidP="00D3277E">
            <w:pPr>
              <w:rPr>
                <w:rFonts w:asciiTheme="majorHAnsi" w:hAnsiTheme="majorHAnsi"/>
                <w:position w:val="-38"/>
                <w:sz w:val="24"/>
                <w:szCs w:val="24"/>
              </w:rPr>
            </w:pPr>
            <w:r w:rsidRPr="00930122">
              <w:rPr>
                <w:rFonts w:asciiTheme="majorHAnsi" w:hAnsiTheme="majorHAnsi"/>
                <w:color w:val="FF0000"/>
                <w:position w:val="-38"/>
                <w:sz w:val="24"/>
                <w:szCs w:val="24"/>
              </w:rPr>
              <w:object w:dxaOrig="2621" w:dyaOrig="584">
                <v:shape id="_x0000_i1039" type="#_x0000_t75" style="width:131.25pt;height:29.25pt" o:ole="">
                  <v:imagedata r:id="rId48" o:title=""/>
                </v:shape>
                <o:OLEObject Type="Embed" ProgID="FXEquation.Equation" ShapeID="_x0000_i1039" DrawAspect="Content" ObjectID="_1557222193" r:id="rId49"/>
              </w:object>
            </w:r>
            <w:r w:rsidRPr="00930122">
              <w:rPr>
                <w:rFonts w:asciiTheme="majorHAnsi" w:hAnsiTheme="majorHAnsi"/>
                <w:position w:val="-38"/>
                <w:sz w:val="24"/>
                <w:szCs w:val="24"/>
              </w:rPr>
              <w:t xml:space="preserve"> </w:t>
            </w:r>
          </w:p>
          <w:p w:rsidR="00A52CDA" w:rsidRPr="00A52CDA" w:rsidRDefault="00A52CDA" w:rsidP="00D3277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A52CDA">
              <w:rPr>
                <w:rFonts w:asciiTheme="majorHAnsi" w:hAnsiTheme="majorHAnsi"/>
                <w:b/>
                <w:position w:val="-38"/>
                <w:sz w:val="24"/>
                <w:szCs w:val="24"/>
              </w:rPr>
              <w:t>4</w:t>
            </w:r>
            <w:r w:rsidRPr="00A52CDA">
              <w:rPr>
                <w:rFonts w:asciiTheme="majorHAnsi" w:hAnsiTheme="majorHAnsi"/>
                <w:b/>
                <w:position w:val="-38"/>
                <w:sz w:val="24"/>
                <w:szCs w:val="24"/>
                <w:vertAlign w:val="superscript"/>
              </w:rPr>
              <w:t>th</w:t>
            </w:r>
            <w:r w:rsidRPr="00A52CDA">
              <w:rPr>
                <w:rFonts w:asciiTheme="majorHAnsi" w:hAnsiTheme="majorHAnsi"/>
                <w:b/>
                <w:position w:val="-38"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A52CDA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Area of 500 sheets = 500 </w:t>
            </w:r>
            <w:r>
              <w:rPr>
                <w:rFonts w:ascii="Cambria" w:hAnsi="Cambria"/>
                <w:sz w:val="24"/>
                <w:szCs w:val="24"/>
              </w:rPr>
              <w:t>×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0.06 = 30 m</w:t>
            </w:r>
            <w:r w:rsidRPr="00A52CDA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A52CDA" w:rsidRDefault="00A52CDA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Mass of 500 sheets = 30 × 90 g =2700 g = 2.7 kg</w:t>
            </w:r>
          </w:p>
          <w:p w:rsidR="00B6580A" w:rsidRPr="00B6580A" w:rsidRDefault="00B6580A" w:rsidP="00B6580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6580A"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 w:rsidRPr="00B6580A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 w:rsidRPr="00B6580A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B6580A" w:rsidP="00B6580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B : T : W = </w:t>
            </w:r>
            <w:r>
              <w:rPr>
                <w:rFonts w:ascii="Times New Roman" w:hAnsi="Times New Roman"/>
                <w:sz w:val="24"/>
                <w:szCs w:val="24"/>
              </w:rPr>
              <w:t>2 hours : 6 hours : 30 minutes</w:t>
            </w:r>
          </w:p>
          <w:p w:rsidR="00B6580A" w:rsidRDefault="00B6580A" w:rsidP="00B6580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= 120 min : 360 min : 30 min</w:t>
            </w:r>
          </w:p>
          <w:p w:rsidR="00B6580A" w:rsidRDefault="00B6580A" w:rsidP="00B6580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= </w:t>
            </w:r>
            <w:r w:rsidRPr="00B6580A">
              <w:rPr>
                <w:rFonts w:ascii="Times New Roman" w:hAnsi="Times New Roman"/>
                <w:b/>
                <w:sz w:val="24"/>
                <w:szCs w:val="24"/>
              </w:rPr>
              <w:t>4 : 12 : 1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B6580A" w:rsidP="00D3277E">
            <w:pPr>
              <w:rPr>
                <w:rFonts w:asciiTheme="majorHAnsi" w:hAnsiTheme="majorHAnsi"/>
                <w:position w:val="-14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B6580A">
              <w:rPr>
                <w:rFonts w:asciiTheme="majorHAnsi" w:hAnsiTheme="majorHAnsi"/>
                <w:color w:val="FF0000"/>
                <w:position w:val="-144"/>
                <w:sz w:val="24"/>
                <w:szCs w:val="24"/>
              </w:rPr>
              <w:object w:dxaOrig="2076" w:dyaOrig="1824">
                <v:shape id="_x0000_i1040" type="#_x0000_t75" style="width:103.5pt;height:91.5pt" o:ole="">
                  <v:imagedata r:id="rId50" o:title=""/>
                </v:shape>
                <o:OLEObject Type="Embed" ProgID="FXEquation.Equation" ShapeID="_x0000_i1040" DrawAspect="Content" ObjectID="_1557222194" r:id="rId51"/>
              </w:object>
            </w:r>
            <w:r w:rsidRPr="00B6580A">
              <w:rPr>
                <w:rFonts w:asciiTheme="majorHAnsi" w:hAnsiTheme="majorHAnsi"/>
                <w:position w:val="-144"/>
                <w:sz w:val="24"/>
                <w:szCs w:val="24"/>
              </w:rPr>
              <w:t xml:space="preserve"> </w:t>
            </w:r>
          </w:p>
          <w:p w:rsidR="00435F62" w:rsidRPr="00435F62" w:rsidRDefault="00435F62" w:rsidP="00D3277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435F62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435F62">
              <w:rPr>
                <w:rFonts w:asciiTheme="majorHAnsi" w:hAnsiTheme="majorHAnsi"/>
                <w:b/>
                <w:sz w:val="24"/>
                <w:szCs w:val="24"/>
              </w:rPr>
              <w:t>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435F62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Total parts = 6 + 2 + 3 = 11</w:t>
            </w:r>
          </w:p>
          <w:p w:rsidR="00435F62" w:rsidRDefault="00435F62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Each part = 330g </w:t>
            </w:r>
            <w:r>
              <w:rPr>
                <w:rFonts w:ascii="Cambria" w:hAnsi="Cambria"/>
                <w:sz w:val="24"/>
                <w:szCs w:val="24"/>
              </w:rPr>
              <w:t>÷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11 = 30g</w:t>
            </w:r>
          </w:p>
          <w:p w:rsidR="00435F62" w:rsidRDefault="00435F62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Mangos are 3 parts = 3 </w:t>
            </w:r>
            <w:r>
              <w:rPr>
                <w:rFonts w:ascii="Cambria" w:hAnsi="Cambria"/>
                <w:sz w:val="24"/>
                <w:szCs w:val="24"/>
              </w:rPr>
              <w:t>×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30 = </w:t>
            </w:r>
            <w:r w:rsidRPr="00435F62">
              <w:rPr>
                <w:rFonts w:asciiTheme="majorHAnsi" w:hAnsiTheme="majorHAnsi"/>
                <w:b/>
                <w:sz w:val="24"/>
                <w:szCs w:val="24"/>
              </w:rPr>
              <w:t>90 g.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435F62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At work, number of steps = 1500 </w:t>
            </w:r>
            <w:r>
              <w:rPr>
                <w:rFonts w:ascii="Cambria" w:hAnsi="Cambria"/>
                <w:sz w:val="24"/>
                <w:szCs w:val="24"/>
              </w:rPr>
              <w:t>×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8 = 12000</w:t>
            </w:r>
          </w:p>
          <w:p w:rsidR="00435F62" w:rsidRDefault="00435F62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At home exercising = 50 </w:t>
            </w:r>
            <w:r>
              <w:rPr>
                <w:rFonts w:ascii="Cambria" w:hAnsi="Cambria"/>
                <w:sz w:val="24"/>
                <w:szCs w:val="24"/>
              </w:rPr>
              <w:t>×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60 </w:t>
            </w:r>
            <w:r>
              <w:rPr>
                <w:rFonts w:ascii="Cambria" w:hAnsi="Cambria"/>
                <w:sz w:val="24"/>
                <w:szCs w:val="24"/>
              </w:rPr>
              <w:t>×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2 =</w:t>
            </w:r>
            <w:r w:rsidR="000B1F1F">
              <w:rPr>
                <w:rFonts w:asciiTheme="majorHAnsi" w:hAnsiTheme="majorHAnsi"/>
                <w:sz w:val="24"/>
                <w:szCs w:val="24"/>
              </w:rPr>
              <w:t xml:space="preserve"> 6000</w:t>
            </w:r>
          </w:p>
          <w:p w:rsidR="000B1F1F" w:rsidRDefault="000B1F1F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At home awake = (24 – 8 - 7 - 2) </w:t>
            </w:r>
            <w:r>
              <w:rPr>
                <w:rFonts w:ascii="Cambria" w:hAnsi="Cambria"/>
                <w:sz w:val="24"/>
                <w:szCs w:val="24"/>
              </w:rPr>
              <w:t>×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400   = 7 </w:t>
            </w:r>
            <w:r>
              <w:rPr>
                <w:rFonts w:ascii="Cambria" w:hAnsi="Cambria"/>
                <w:sz w:val="24"/>
                <w:szCs w:val="24"/>
              </w:rPr>
              <w:t>×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400 = 2800</w:t>
            </w:r>
          </w:p>
          <w:p w:rsidR="000B1F1F" w:rsidRDefault="000B1F1F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Total for day = 2800 + 6000 + 12000 = </w:t>
            </w:r>
            <w:r w:rsidRPr="000B1F1F">
              <w:rPr>
                <w:rFonts w:asciiTheme="majorHAnsi" w:hAnsiTheme="majorHAnsi"/>
                <w:b/>
                <w:sz w:val="24"/>
                <w:szCs w:val="24"/>
              </w:rPr>
              <w:t>20 800 steps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0B1F1F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Andrew + Basil make up 7 parts</w:t>
            </w:r>
          </w:p>
          <w:p w:rsidR="000B1F1F" w:rsidRDefault="000B1F1F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Each part = $630 </w:t>
            </w:r>
            <w:r>
              <w:rPr>
                <w:rFonts w:ascii="Cambria" w:hAnsi="Cambria"/>
                <w:sz w:val="24"/>
                <w:szCs w:val="24"/>
              </w:rPr>
              <w:t>÷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7 = $90</w:t>
            </w:r>
          </w:p>
          <w:p w:rsidR="000B1F1F" w:rsidRDefault="00C05104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Chuck</w:t>
            </w:r>
            <w:r w:rsidR="000B1F1F">
              <w:rPr>
                <w:rFonts w:asciiTheme="majorHAnsi" w:hAnsiTheme="majorHAnsi"/>
                <w:sz w:val="24"/>
                <w:szCs w:val="24"/>
              </w:rPr>
              <w:t xml:space="preserve"> receives 6 parts = 6 </w:t>
            </w:r>
            <w:r w:rsidR="000B1F1F">
              <w:rPr>
                <w:rFonts w:ascii="Cambria" w:hAnsi="Cambria"/>
                <w:sz w:val="24"/>
                <w:szCs w:val="24"/>
              </w:rPr>
              <w:t>×</w:t>
            </w:r>
            <w:r w:rsidR="000B1F1F">
              <w:rPr>
                <w:rFonts w:asciiTheme="majorHAnsi" w:hAnsiTheme="majorHAnsi"/>
                <w:sz w:val="24"/>
                <w:szCs w:val="24"/>
              </w:rPr>
              <w:t xml:space="preserve"> $90 = </w:t>
            </w:r>
            <w:r w:rsidR="000B1F1F" w:rsidRPr="000B1F1F">
              <w:rPr>
                <w:rFonts w:asciiTheme="majorHAnsi" w:hAnsiTheme="majorHAnsi"/>
                <w:b/>
                <w:sz w:val="24"/>
                <w:szCs w:val="24"/>
              </w:rPr>
              <w:t>$540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C05104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Lunch time is where they are not moving, which starts at</w:t>
            </w:r>
            <w:r w:rsidRPr="00C05104">
              <w:rPr>
                <w:rFonts w:asciiTheme="majorHAnsi" w:hAnsiTheme="majorHAnsi"/>
                <w:sz w:val="24"/>
                <w:szCs w:val="24"/>
              </w:rPr>
              <w:t xml:space="preserve"> 12 pm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C05104" w:rsidRPr="00C05104" w:rsidRDefault="007929C8" w:rsidP="00D3277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7929C8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C05104" w:rsidRPr="00C051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5C0019" w:rsidRDefault="00C05104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Cycled from 100 to 160 km from home, so they went 60 km.</w:t>
            </w:r>
          </w:p>
          <w:p w:rsidR="00C05104" w:rsidRDefault="00C05104" w:rsidP="00D3277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It took from 9 am to 12 pm, so 3 hours.</w:t>
            </w:r>
          </w:p>
          <w:p w:rsidR="00C05104" w:rsidRPr="00C05104" w:rsidRDefault="00C05104" w:rsidP="00D3277E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C05104">
              <w:rPr>
                <w:rFonts w:asciiTheme="majorHAnsi" w:hAnsiTheme="majorHAnsi"/>
                <w:color w:val="FF0000"/>
                <w:position w:val="-10"/>
                <w:sz w:val="24"/>
                <w:szCs w:val="24"/>
              </w:rPr>
              <w:object w:dxaOrig="2790" w:dyaOrig="308">
                <v:shape id="_x0000_i1041" type="#_x0000_t75" style="width:139.5pt;height:15.75pt" o:ole="">
                  <v:imagedata r:id="rId52" o:title=""/>
                </v:shape>
                <o:OLEObject Type="Embed" ProgID="FXEquation.Equation" ShapeID="_x0000_i1041" DrawAspect="Content" ObjectID="_1557222195" r:id="rId53"/>
              </w:object>
            </w:r>
            <w:r w:rsidRPr="00C05104">
              <w:rPr>
                <w:rFonts w:asciiTheme="majorHAnsi" w:hAnsiTheme="majorHAnsi"/>
                <w:position w:val="-10"/>
                <w:sz w:val="24"/>
                <w:szCs w:val="24"/>
              </w:rPr>
              <w:t xml:space="preserve"> </w:t>
            </w:r>
          </w:p>
        </w:tc>
      </w:tr>
      <w:tr w:rsidR="005C0019" w:rsidTr="00BF6FD8">
        <w:trPr>
          <w:cantSplit/>
        </w:trPr>
        <w:tc>
          <w:tcPr>
            <w:tcW w:w="1134" w:type="dxa"/>
          </w:tcPr>
          <w:p w:rsidR="005C0019" w:rsidRPr="00750A38" w:rsidRDefault="005C0019" w:rsidP="00DD6890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C05104" w:rsidRDefault="00C05104" w:rsidP="00C0510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Lift went from home to 100 km from home, so she went 100 km.</w:t>
            </w:r>
          </w:p>
          <w:p w:rsidR="00C05104" w:rsidRDefault="00C05104" w:rsidP="00C0510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It took from 8 am to 9 am, so 1 hours.</w:t>
            </w:r>
          </w:p>
          <w:p w:rsidR="00C05104" w:rsidRPr="00C05104" w:rsidRDefault="00C05104" w:rsidP="00C05104">
            <w:pPr>
              <w:rPr>
                <w:rFonts w:asciiTheme="majorHAnsi" w:hAnsiTheme="majorHAnsi"/>
                <w:position w:val="-1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C05104">
              <w:rPr>
                <w:rFonts w:asciiTheme="majorHAnsi" w:hAnsiTheme="majorHAnsi"/>
                <w:color w:val="FF0000"/>
                <w:position w:val="-10"/>
                <w:sz w:val="24"/>
                <w:szCs w:val="24"/>
              </w:rPr>
              <w:object w:dxaOrig="2992" w:dyaOrig="308">
                <v:shape id="_x0000_i1042" type="#_x0000_t75" style="width:149.25pt;height:15.75pt" o:ole="">
                  <v:imagedata r:id="rId54" o:title=""/>
                </v:shape>
                <o:OLEObject Type="Embed" ProgID="FXEquation.Equation" ShapeID="_x0000_i1042" DrawAspect="Content" ObjectID="_1557222196" r:id="rId55"/>
              </w:object>
            </w:r>
            <w:r w:rsidRPr="00C05104">
              <w:rPr>
                <w:rFonts w:asciiTheme="majorHAnsi" w:hAnsiTheme="majorHAnsi"/>
                <w:position w:val="-10"/>
                <w:sz w:val="24"/>
                <w:szCs w:val="24"/>
              </w:rPr>
              <w:t xml:space="preserve"> </w:t>
            </w:r>
          </w:p>
          <w:p w:rsidR="00C05104" w:rsidRDefault="00C05104" w:rsidP="00C0510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Train went from 150 km from home, to home, so she went 1500 km.</w:t>
            </w:r>
          </w:p>
          <w:p w:rsidR="005C0019" w:rsidRDefault="00C05104" w:rsidP="007929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It took from 3 pm to 5 pm, so 2 hours.</w:t>
            </w:r>
          </w:p>
          <w:p w:rsidR="007929C8" w:rsidRDefault="007929C8" w:rsidP="007929C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Speed = 150 </w:t>
            </w:r>
            <w:r>
              <w:rPr>
                <w:rFonts w:ascii="Cambria" w:hAnsi="Cambria"/>
                <w:sz w:val="24"/>
                <w:szCs w:val="24"/>
              </w:rPr>
              <w:t>÷ 2 = 75 km/h</w:t>
            </w:r>
          </w:p>
          <w:p w:rsidR="007929C8" w:rsidRDefault="007929C8" w:rsidP="007929C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Her dad, driving was 25 km/h faster.</w:t>
            </w:r>
          </w:p>
          <w:p w:rsidR="007929C8" w:rsidRPr="007929C8" w:rsidRDefault="007929C8" w:rsidP="007929C8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929C8"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7929C8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7929C8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</w:tbl>
    <w:p w:rsidR="00DD6890" w:rsidRPr="00DD6890" w:rsidRDefault="00DD6890" w:rsidP="007A526E">
      <w:pPr>
        <w:rPr>
          <w:rFonts w:ascii="Times New Roman" w:hAnsi="Times New Roman"/>
          <w:sz w:val="24"/>
          <w:szCs w:val="24"/>
        </w:rPr>
      </w:pPr>
    </w:p>
    <w:sectPr w:rsidR="00DD6890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4097" w:rsidRDefault="006E4097" w:rsidP="00C868AD">
      <w:r>
        <w:separator/>
      </w:r>
    </w:p>
  </w:endnote>
  <w:endnote w:type="continuationSeparator" w:id="0">
    <w:p w:rsidR="006E4097" w:rsidRDefault="006E4097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66049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2C23" w:rsidRDefault="007F2C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12E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7F2C23" w:rsidRDefault="007F2C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51315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2C23" w:rsidRDefault="007F2C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409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F2C23" w:rsidRDefault="007F2C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4097" w:rsidRDefault="006E4097" w:rsidP="00C868AD">
      <w:r>
        <w:separator/>
      </w:r>
    </w:p>
  </w:footnote>
  <w:footnote w:type="continuationSeparator" w:id="0">
    <w:p w:rsidR="006E4097" w:rsidRDefault="006E4097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2C23" w:rsidRPr="00C868AD" w:rsidRDefault="006E4097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1780986817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7F2C23">
          <w:rPr>
            <w:u w:val="single"/>
          </w:rPr>
          <w:t>School Name</w:t>
        </w:r>
      </w:sdtContent>
    </w:sdt>
    <w:r w:rsidR="007F2C23">
      <w:rPr>
        <w:u w:val="single"/>
      </w:rPr>
      <w:t xml:space="preserve">                       Mathematics </w:t>
    </w:r>
    <w:r w:rsidR="007F2C23" w:rsidRPr="00C868AD">
      <w:rPr>
        <w:u w:val="single"/>
      </w:rPr>
      <w:t>Test</w:t>
    </w:r>
    <w:r w:rsidR="007F2C23"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499158799"/>
        <w:placeholder>
          <w:docPart w:val="C2ABF60D053C4FC7AD93A9458CADAA5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F2C23">
          <w:rPr>
            <w:u w:val="single"/>
          </w:rPr>
          <w:t>Ratio Rates and Proportion</w:t>
        </w:r>
      </w:sdtContent>
    </w:sdt>
    <w:r w:rsidR="00FB12E9">
      <w:rPr>
        <w:u w:val="single"/>
      </w:rPr>
      <w:tab/>
    </w:r>
    <w:sdt>
      <w:sdtPr>
        <w:rPr>
          <w:u w:val="single"/>
        </w:rPr>
        <w:alias w:val="Status"/>
        <w:tag w:val=""/>
        <w:id w:val="-652599754"/>
        <w:placeholder>
          <w:docPart w:val="847167C581794ACAB48C158650C0A2D0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7F2C23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06D"/>
    <w:rsid w:val="000176AA"/>
    <w:rsid w:val="000266E5"/>
    <w:rsid w:val="00077DA1"/>
    <w:rsid w:val="00097115"/>
    <w:rsid w:val="00097813"/>
    <w:rsid w:val="000A3DF6"/>
    <w:rsid w:val="000B1F1F"/>
    <w:rsid w:val="000C4CAD"/>
    <w:rsid w:val="00110126"/>
    <w:rsid w:val="00146098"/>
    <w:rsid w:val="0018287C"/>
    <w:rsid w:val="00197427"/>
    <w:rsid w:val="001D1C88"/>
    <w:rsid w:val="001D25CA"/>
    <w:rsid w:val="001D51F7"/>
    <w:rsid w:val="001F642C"/>
    <w:rsid w:val="00216994"/>
    <w:rsid w:val="00246314"/>
    <w:rsid w:val="002A3CD8"/>
    <w:rsid w:val="002B277C"/>
    <w:rsid w:val="002C1F1F"/>
    <w:rsid w:val="002F71E5"/>
    <w:rsid w:val="00307F49"/>
    <w:rsid w:val="00325745"/>
    <w:rsid w:val="003570FE"/>
    <w:rsid w:val="00374BC9"/>
    <w:rsid w:val="0039309F"/>
    <w:rsid w:val="00396770"/>
    <w:rsid w:val="003D41FF"/>
    <w:rsid w:val="00413DF5"/>
    <w:rsid w:val="00435F62"/>
    <w:rsid w:val="00460B7C"/>
    <w:rsid w:val="00474558"/>
    <w:rsid w:val="004A64CB"/>
    <w:rsid w:val="004E1D1E"/>
    <w:rsid w:val="004E749D"/>
    <w:rsid w:val="005070A2"/>
    <w:rsid w:val="00522775"/>
    <w:rsid w:val="005277D4"/>
    <w:rsid w:val="005503D3"/>
    <w:rsid w:val="005615AC"/>
    <w:rsid w:val="00591FD0"/>
    <w:rsid w:val="005B261E"/>
    <w:rsid w:val="005C0019"/>
    <w:rsid w:val="005C44C0"/>
    <w:rsid w:val="005D258B"/>
    <w:rsid w:val="005E3EB0"/>
    <w:rsid w:val="005F70B5"/>
    <w:rsid w:val="00607D1E"/>
    <w:rsid w:val="00610A9C"/>
    <w:rsid w:val="00624B16"/>
    <w:rsid w:val="0062706D"/>
    <w:rsid w:val="00641EA7"/>
    <w:rsid w:val="00667642"/>
    <w:rsid w:val="006718CF"/>
    <w:rsid w:val="006833C2"/>
    <w:rsid w:val="006A1410"/>
    <w:rsid w:val="006D5C03"/>
    <w:rsid w:val="006E4097"/>
    <w:rsid w:val="006F3D36"/>
    <w:rsid w:val="007153F0"/>
    <w:rsid w:val="00730DEA"/>
    <w:rsid w:val="007403DD"/>
    <w:rsid w:val="007929C8"/>
    <w:rsid w:val="007A526E"/>
    <w:rsid w:val="007A7013"/>
    <w:rsid w:val="007B3348"/>
    <w:rsid w:val="007C2664"/>
    <w:rsid w:val="007D39B1"/>
    <w:rsid w:val="007E4948"/>
    <w:rsid w:val="007F2C23"/>
    <w:rsid w:val="008066E3"/>
    <w:rsid w:val="00810A43"/>
    <w:rsid w:val="00845ACB"/>
    <w:rsid w:val="00853748"/>
    <w:rsid w:val="00860520"/>
    <w:rsid w:val="00885304"/>
    <w:rsid w:val="008959EE"/>
    <w:rsid w:val="008A20B4"/>
    <w:rsid w:val="008B7480"/>
    <w:rsid w:val="008C68D7"/>
    <w:rsid w:val="008F3E43"/>
    <w:rsid w:val="008F7C86"/>
    <w:rsid w:val="00930122"/>
    <w:rsid w:val="00955159"/>
    <w:rsid w:val="009A5487"/>
    <w:rsid w:val="009D24C3"/>
    <w:rsid w:val="009D5D26"/>
    <w:rsid w:val="009E0C2C"/>
    <w:rsid w:val="009F5493"/>
    <w:rsid w:val="00A133A2"/>
    <w:rsid w:val="00A158D7"/>
    <w:rsid w:val="00A23965"/>
    <w:rsid w:val="00A252B0"/>
    <w:rsid w:val="00A42B80"/>
    <w:rsid w:val="00A47F42"/>
    <w:rsid w:val="00A52CDA"/>
    <w:rsid w:val="00A81533"/>
    <w:rsid w:val="00A824D7"/>
    <w:rsid w:val="00A91C2C"/>
    <w:rsid w:val="00AA042C"/>
    <w:rsid w:val="00AB0C62"/>
    <w:rsid w:val="00AB1E42"/>
    <w:rsid w:val="00AB630B"/>
    <w:rsid w:val="00AE28F6"/>
    <w:rsid w:val="00B0317F"/>
    <w:rsid w:val="00B26BD8"/>
    <w:rsid w:val="00B6580A"/>
    <w:rsid w:val="00B76BE8"/>
    <w:rsid w:val="00B850EA"/>
    <w:rsid w:val="00B9780A"/>
    <w:rsid w:val="00BC0959"/>
    <w:rsid w:val="00BC371B"/>
    <w:rsid w:val="00BD260A"/>
    <w:rsid w:val="00BE233F"/>
    <w:rsid w:val="00BF6FD8"/>
    <w:rsid w:val="00C05104"/>
    <w:rsid w:val="00C17E11"/>
    <w:rsid w:val="00C204E3"/>
    <w:rsid w:val="00C342C2"/>
    <w:rsid w:val="00C56E1E"/>
    <w:rsid w:val="00C71E16"/>
    <w:rsid w:val="00C868AD"/>
    <w:rsid w:val="00CA11C9"/>
    <w:rsid w:val="00CA296A"/>
    <w:rsid w:val="00CD209A"/>
    <w:rsid w:val="00D03A78"/>
    <w:rsid w:val="00D3277E"/>
    <w:rsid w:val="00D33041"/>
    <w:rsid w:val="00D33FEC"/>
    <w:rsid w:val="00D667E2"/>
    <w:rsid w:val="00D752EC"/>
    <w:rsid w:val="00D95422"/>
    <w:rsid w:val="00DB0E30"/>
    <w:rsid w:val="00DD06F8"/>
    <w:rsid w:val="00DD6890"/>
    <w:rsid w:val="00E371AE"/>
    <w:rsid w:val="00E620A5"/>
    <w:rsid w:val="00E73210"/>
    <w:rsid w:val="00E74F3B"/>
    <w:rsid w:val="00E97D94"/>
    <w:rsid w:val="00EA0EAF"/>
    <w:rsid w:val="00EA29ED"/>
    <w:rsid w:val="00EB1449"/>
    <w:rsid w:val="00EB3839"/>
    <w:rsid w:val="00EC6D93"/>
    <w:rsid w:val="00F76BBF"/>
    <w:rsid w:val="00FB12E9"/>
    <w:rsid w:val="00FD462F"/>
    <w:rsid w:val="00FF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6"/>
    <o:shapelayout v:ext="edit">
      <o:idmap v:ext="edit" data="1"/>
    </o:shapelayout>
  </w:shapeDefaults>
  <w:decimalSymbol w:val="."/>
  <w:listSeparator w:val=","/>
  <w14:docId w14:val="374AAF01"/>
  <w15:docId w15:val="{93B42935-FF70-42DD-94C2-2C4040E8F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070A2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070A2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3.png"/><Relationship Id="rId39" Type="http://schemas.openxmlformats.org/officeDocument/2006/relationships/oleObject" Target="embeddings/oleObject10.bin"/><Relationship Id="rId21" Type="http://schemas.openxmlformats.org/officeDocument/2006/relationships/image" Target="media/image10.jpe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14.bin"/><Relationship Id="rId50" Type="http://schemas.openxmlformats.org/officeDocument/2006/relationships/image" Target="media/image25.png"/><Relationship Id="rId55" Type="http://schemas.openxmlformats.org/officeDocument/2006/relationships/oleObject" Target="embeddings/oleObject18.bin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9.jpeg"/><Relationship Id="rId29" Type="http://schemas.openxmlformats.org/officeDocument/2006/relationships/oleObject" Target="embeddings/oleObject5.bin"/><Relationship Id="rId41" Type="http://schemas.openxmlformats.org/officeDocument/2006/relationships/oleObject" Target="embeddings/oleObject11.bin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9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7.bin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oleObject" Target="embeddings/oleObject2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15.bin"/><Relationship Id="rId57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oleObject" Target="embeddings/oleObject6.bin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oleObject" Target="embeddings/oleObject4.bin"/><Relationship Id="rId30" Type="http://schemas.openxmlformats.org/officeDocument/2006/relationships/image" Target="media/image15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4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oleObject" Target="embeddings/oleObject16.bin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2%20Draft%20Products%202017%20Active\Mathematics%20Assessment%20Bank%20Zeta%202017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3C5060EBF6544C483134559AD24EC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FC3359-AD1D-424E-97A9-1176FE4B68F0}"/>
      </w:docPartPr>
      <w:docPartBody>
        <w:p w:rsidR="00276EDD" w:rsidRDefault="00A70C0A">
          <w:pPr>
            <w:pStyle w:val="F3C5060EBF6544C483134559AD24EC08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9B35AB5941F54B93BBC596A8B6639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5010BC-7B67-4118-8021-62DCE2FE5C3E}"/>
      </w:docPartPr>
      <w:docPartBody>
        <w:p w:rsidR="00276EDD" w:rsidRDefault="00A70C0A">
          <w:pPr>
            <w:pStyle w:val="9B35AB5941F54B93BBC596A8B663934A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6F27436CF1D64A3C9A4A4F7D735066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317BA7-C27E-46C5-8A31-68822CF73705}"/>
      </w:docPartPr>
      <w:docPartBody>
        <w:p w:rsidR="00276EDD" w:rsidRDefault="00A70C0A">
          <w:pPr>
            <w:pStyle w:val="6F27436CF1D64A3C9A4A4F7D73506668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E75E6E856D614751AFD988B6C56BAD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644EBC-1E03-4B1D-A03B-6D4F6EF00C80}"/>
      </w:docPartPr>
      <w:docPartBody>
        <w:p w:rsidR="00276EDD" w:rsidRDefault="00A70C0A">
          <w:pPr>
            <w:pStyle w:val="E75E6E856D614751AFD988B6C56BADB0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59075B0881E34F2FB5260DE7878C26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64CC6-340F-4056-9AD9-191B5BFC4524}"/>
      </w:docPartPr>
      <w:docPartBody>
        <w:p w:rsidR="00276EDD" w:rsidRDefault="00A70C0A">
          <w:pPr>
            <w:pStyle w:val="59075B0881E34F2FB5260DE7878C2648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58E09AD7353D4B09B2CA3D32E30FF1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442EB8-DC4A-42C4-B3E8-51D47A005F12}"/>
      </w:docPartPr>
      <w:docPartBody>
        <w:p w:rsidR="00276EDD" w:rsidRDefault="00A70C0A">
          <w:pPr>
            <w:pStyle w:val="58E09AD7353D4B09B2CA3D32E30FF1D1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C2ABF60D053C4FC7AD93A9458CADAA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1FBA2-D259-4DE8-B15F-91611581FB06}"/>
      </w:docPartPr>
      <w:docPartBody>
        <w:p w:rsidR="00276EDD" w:rsidRDefault="00A70C0A">
          <w:pPr>
            <w:pStyle w:val="C2ABF60D053C4FC7AD93A9458CADAA5B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E86BEAEE5C5B4157B42442367ED95A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16FB96-6795-4923-9838-6BA8D8AEB008}"/>
      </w:docPartPr>
      <w:docPartBody>
        <w:p w:rsidR="00276EDD" w:rsidRDefault="00A70C0A">
          <w:pPr>
            <w:pStyle w:val="E86BEAEE5C5B4157B42442367ED95A5C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847167C581794ACAB48C158650C0A2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653D90-F60C-42E3-8B7F-55A64EDF9AD5}"/>
      </w:docPartPr>
      <w:docPartBody>
        <w:p w:rsidR="00276EDD" w:rsidRDefault="00A70C0A">
          <w:pPr>
            <w:pStyle w:val="847167C581794ACAB48C158650C0A2D0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001CC15F9A9B448C83A8721833BF91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C4C4B0-864B-48D4-9C32-A67E535D1DE4}"/>
      </w:docPartPr>
      <w:docPartBody>
        <w:p w:rsidR="00276EDD" w:rsidRDefault="00A70C0A">
          <w:pPr>
            <w:pStyle w:val="001CC15F9A9B448C83A8721833BF91E7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5A9F45CECFE24D82973B613BC6B2D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EC5006-F77F-4E4F-968F-DABE4DF694B9}"/>
      </w:docPartPr>
      <w:docPartBody>
        <w:p w:rsidR="00276EDD" w:rsidRDefault="00A70C0A">
          <w:pPr>
            <w:pStyle w:val="5A9F45CECFE24D82973B613BC6B2D30E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8FE0A4F4D3554118B066D478FDC53C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65A377-77AF-4B85-9D48-F5BEFE1E4F31}"/>
      </w:docPartPr>
      <w:docPartBody>
        <w:p w:rsidR="00276EDD" w:rsidRDefault="00A70C0A">
          <w:pPr>
            <w:pStyle w:val="8FE0A4F4D3554118B066D478FDC53C72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0714F5ACAF5D4C69888D766F17F91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6193C2-80A8-4DB2-9038-CA2B888A0BCF}"/>
      </w:docPartPr>
      <w:docPartBody>
        <w:p w:rsidR="00276EDD" w:rsidRDefault="00A70C0A">
          <w:pPr>
            <w:pStyle w:val="0714F5ACAF5D4C69888D766F17F91DF4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D7100C48306B4263898E4B61001368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0D2956-5C04-4F00-BB96-BD58D10B7994}"/>
      </w:docPartPr>
      <w:docPartBody>
        <w:p w:rsidR="00276EDD" w:rsidRDefault="00A70C0A">
          <w:pPr>
            <w:pStyle w:val="D7100C48306B4263898E4B610013687E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73597D7DC6824A89AE6542E58C34D1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A4821B-6C06-4963-ABA5-3146076350DC}"/>
      </w:docPartPr>
      <w:docPartBody>
        <w:p w:rsidR="00276EDD" w:rsidRDefault="00A70C0A">
          <w:pPr>
            <w:pStyle w:val="73597D7DC6824A89AE6542E58C34D120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353FB478E3024D2CB14D3396FE54D0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B657CB-DC1E-4EC7-AB20-A406AF067C9D}"/>
      </w:docPartPr>
      <w:docPartBody>
        <w:p w:rsidR="00276EDD" w:rsidRDefault="00A70C0A">
          <w:pPr>
            <w:pStyle w:val="353FB478E3024D2CB14D3396FE54D05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66E69EF1F6C4425D954A8E45D0E570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CA4E6A-40A2-403C-B377-F304F8A024E1}"/>
      </w:docPartPr>
      <w:docPartBody>
        <w:p w:rsidR="00276EDD" w:rsidRDefault="00A70C0A">
          <w:pPr>
            <w:pStyle w:val="66E69EF1F6C4425D954A8E45D0E570D9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C0A"/>
    <w:rsid w:val="00276EDD"/>
    <w:rsid w:val="003806F7"/>
    <w:rsid w:val="003D3305"/>
    <w:rsid w:val="00A7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3C5060EBF6544C483134559AD24EC08">
    <w:name w:val="F3C5060EBF6544C483134559AD24EC08"/>
  </w:style>
  <w:style w:type="paragraph" w:customStyle="1" w:styleId="9B35AB5941F54B93BBC596A8B663934A">
    <w:name w:val="9B35AB5941F54B93BBC596A8B663934A"/>
  </w:style>
  <w:style w:type="paragraph" w:customStyle="1" w:styleId="6F27436CF1D64A3C9A4A4F7D73506668">
    <w:name w:val="6F27436CF1D64A3C9A4A4F7D73506668"/>
  </w:style>
  <w:style w:type="paragraph" w:customStyle="1" w:styleId="E75E6E856D614751AFD988B6C56BADB0">
    <w:name w:val="E75E6E856D614751AFD988B6C56BADB0"/>
  </w:style>
  <w:style w:type="paragraph" w:customStyle="1" w:styleId="59075B0881E34F2FB5260DE7878C2648">
    <w:name w:val="59075B0881E34F2FB5260DE7878C2648"/>
  </w:style>
  <w:style w:type="paragraph" w:customStyle="1" w:styleId="58E09AD7353D4B09B2CA3D32E30FF1D1">
    <w:name w:val="58E09AD7353D4B09B2CA3D32E30FF1D1"/>
  </w:style>
  <w:style w:type="paragraph" w:customStyle="1" w:styleId="C2ABF60D053C4FC7AD93A9458CADAA5B">
    <w:name w:val="C2ABF60D053C4FC7AD93A9458CADAA5B"/>
  </w:style>
  <w:style w:type="paragraph" w:customStyle="1" w:styleId="E86BEAEE5C5B4157B42442367ED95A5C">
    <w:name w:val="E86BEAEE5C5B4157B42442367ED95A5C"/>
  </w:style>
  <w:style w:type="paragraph" w:customStyle="1" w:styleId="0A27A15C4D354FD38843DB4AF14AB563">
    <w:name w:val="0A27A15C4D354FD38843DB4AF14AB563"/>
  </w:style>
  <w:style w:type="paragraph" w:customStyle="1" w:styleId="847167C581794ACAB48C158650C0A2D0">
    <w:name w:val="847167C581794ACAB48C158650C0A2D0"/>
  </w:style>
  <w:style w:type="paragraph" w:customStyle="1" w:styleId="5B012533B19443AF8D3F9B925A584B11">
    <w:name w:val="5B012533B19443AF8D3F9B925A584B11"/>
  </w:style>
  <w:style w:type="paragraph" w:customStyle="1" w:styleId="27F8FF8E042540EE8A68BAA41127B12E">
    <w:name w:val="27F8FF8E042540EE8A68BAA41127B12E"/>
  </w:style>
  <w:style w:type="paragraph" w:customStyle="1" w:styleId="001CC15F9A9B448C83A8721833BF91E7">
    <w:name w:val="001CC15F9A9B448C83A8721833BF91E7"/>
  </w:style>
  <w:style w:type="paragraph" w:customStyle="1" w:styleId="5A9F45CECFE24D82973B613BC6B2D30E">
    <w:name w:val="5A9F45CECFE24D82973B613BC6B2D30E"/>
  </w:style>
  <w:style w:type="paragraph" w:customStyle="1" w:styleId="8FE0A4F4D3554118B066D478FDC53C72">
    <w:name w:val="8FE0A4F4D3554118B066D478FDC53C72"/>
  </w:style>
  <w:style w:type="paragraph" w:customStyle="1" w:styleId="0714F5ACAF5D4C69888D766F17F91DF4">
    <w:name w:val="0714F5ACAF5D4C69888D766F17F91DF4"/>
  </w:style>
  <w:style w:type="paragraph" w:customStyle="1" w:styleId="D7100C48306B4263898E4B610013687E">
    <w:name w:val="D7100C48306B4263898E4B610013687E"/>
  </w:style>
  <w:style w:type="paragraph" w:customStyle="1" w:styleId="73597D7DC6824A89AE6542E58C34D120">
    <w:name w:val="73597D7DC6824A89AE6542E58C34D120"/>
  </w:style>
  <w:style w:type="paragraph" w:customStyle="1" w:styleId="353FB478E3024D2CB14D3396FE54D05A">
    <w:name w:val="353FB478E3024D2CB14D3396FE54D05A"/>
  </w:style>
  <w:style w:type="paragraph" w:customStyle="1" w:styleId="66E69EF1F6C4425D954A8E45D0E570D9">
    <w:name w:val="66E69EF1F6C4425D954A8E45D0E570D9"/>
  </w:style>
  <w:style w:type="paragraph" w:customStyle="1" w:styleId="366D0AF9C4A44FFF9D4D76C4AEB153E4">
    <w:name w:val="366D0AF9C4A44FFF9D4D76C4AEB153E4"/>
  </w:style>
  <w:style w:type="paragraph" w:customStyle="1" w:styleId="3A4FB07323B34A7E9F90D079B6564362">
    <w:name w:val="3A4FB07323B34A7E9F90D079B6564362"/>
  </w:style>
  <w:style w:type="paragraph" w:customStyle="1" w:styleId="16FCA97F823F4912AE5BA7338A04DDDC">
    <w:name w:val="16FCA97F823F4912AE5BA7338A04DDDC"/>
  </w:style>
  <w:style w:type="paragraph" w:customStyle="1" w:styleId="0CA4F6BCFF054E3E8DBDF844E642EE4D">
    <w:name w:val="0CA4F6BCFF054E3E8DBDF844E642EE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DE7C69-56CD-4048-B8E6-540C9819C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1</TotalTime>
  <Pages>15</Pages>
  <Words>1831</Words>
  <Characters>10442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 Rates and Proportion</vt:lpstr>
    </vt:vector>
  </TitlesOfParts>
  <Company>Western Mathematics</Company>
  <LinksUpToDate>false</LinksUpToDate>
  <CharactersWithSpaces>12249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 Rates and Proportion</dc:title>
  <dc:creator>Garry</dc:creator>
  <dc:description>School Name</dc:description>
  <cp:lastModifiedBy>Garry Thorn</cp:lastModifiedBy>
  <cp:revision>3</cp:revision>
  <dcterms:created xsi:type="dcterms:W3CDTF">2017-05-22T01:38:00Z</dcterms:created>
  <dcterms:modified xsi:type="dcterms:W3CDTF">2017-05-25T02:56:00Z</dcterms:modified>
  <cp:category>Year 8</cp:category>
  <cp:contentStatus>2017</cp:contentStatus>
</cp:coreProperties>
</file>