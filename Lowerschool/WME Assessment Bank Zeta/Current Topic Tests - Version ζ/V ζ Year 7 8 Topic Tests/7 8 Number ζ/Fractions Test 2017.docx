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730DEA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972939937"/>
              <w:placeholder>
                <w:docPart w:val="493F699F7E2B43B99F92A201717E4AF0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Content>
              <w:p w:rsidR="00730DEA" w:rsidRPr="005615AC" w:rsidRDefault="00730DEA" w:rsidP="00730DEA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730DEA" w:rsidRDefault="00730DEA" w:rsidP="00730DEA">
            <w:pPr>
              <w:pStyle w:val="Header"/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-830057525"/>
                <w:placeholder>
                  <w:docPart w:val="70A466600A1049DC8E8580986EF0374F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325745" w:rsidTr="00EA0EAF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943699B33464468B9EA54B8B01ECD84D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5503D3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965624DC122443BFB37BF105D65AC6A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BA0E35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 w:rsidRPr="00F438B4">
                  <w:rPr>
                    <w:rFonts w:asciiTheme="majorHAnsi" w:hAnsiTheme="majorHAnsi"/>
                    <w:i/>
                    <w:sz w:val="52"/>
                    <w:szCs w:val="52"/>
                  </w:rPr>
                  <w:t>Fractions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BA0E35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Test</w:t>
            </w:r>
          </w:p>
        </w:tc>
      </w:tr>
      <w:tr w:rsidR="00BA0E35" w:rsidTr="003A4B3D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BA0E35" w:rsidRDefault="00BA0E35" w:rsidP="00BA0E35">
            <w:pPr>
              <w:rPr>
                <w:rFonts w:ascii="Times New Roman" w:hAnsi="Times New Roman"/>
                <w:b/>
                <w:sz w:val="20"/>
                <w:szCs w:val="20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BA0E35" w:rsidRDefault="00BA0E35" w:rsidP="00BA0E35">
            <w:pPr>
              <w:pStyle w:val="ListParagraph"/>
              <w:numPr>
                <w:ilvl w:val="0"/>
                <w:numId w:val="7"/>
              </w:numPr>
              <w:spacing w:after="0"/>
              <w:ind w:left="318" w:hanging="142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Compare fractions using equivalence. Locate and represent positive and negative fractions and mixed numbers on a number line (ACMNA152)</w:t>
            </w:r>
          </w:p>
          <w:p w:rsidR="00BA0E35" w:rsidRDefault="00BA0E35" w:rsidP="00BA0E35">
            <w:pPr>
              <w:pStyle w:val="ListParagraph"/>
              <w:numPr>
                <w:ilvl w:val="0"/>
                <w:numId w:val="7"/>
              </w:numPr>
              <w:spacing w:after="0"/>
              <w:ind w:left="318" w:hanging="142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Solve problems involving addition and subtraction of fractions, including those with unrelated denominators (ACMNA153) </w:t>
            </w:r>
          </w:p>
          <w:p w:rsidR="00BA0E35" w:rsidRPr="000671CF" w:rsidRDefault="00BA0E35" w:rsidP="00BA0E35">
            <w:pPr>
              <w:pStyle w:val="ListParagraph"/>
              <w:numPr>
                <w:ilvl w:val="0"/>
                <w:numId w:val="7"/>
              </w:numPr>
              <w:spacing w:after="0"/>
              <w:ind w:left="318" w:hanging="142"/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Multiply and divide fractions and decimals using efficient written strategies and digital technologies (ACMNA154) </w:t>
            </w:r>
          </w:p>
          <w:p w:rsidR="00BA0E35" w:rsidRPr="000671CF" w:rsidRDefault="00BA0E35" w:rsidP="00BA0E35">
            <w:pPr>
              <w:pStyle w:val="ListParagraph"/>
              <w:numPr>
                <w:ilvl w:val="0"/>
                <w:numId w:val="7"/>
              </w:numPr>
              <w:spacing w:after="0"/>
              <w:ind w:left="318" w:hanging="142"/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Express one quantity as a fraction of another, with and without the use of digital technologies   (ACMNA155) </w:t>
            </w:r>
          </w:p>
        </w:tc>
        <w:tc>
          <w:tcPr>
            <w:tcW w:w="3545" w:type="dxa"/>
            <w:shd w:val="clear" w:color="auto" w:fill="B6DDE8" w:themeFill="accent5" w:themeFillTint="66"/>
            <w:vAlign w:val="center"/>
          </w:tcPr>
          <w:p w:rsidR="00BA0E35" w:rsidRPr="00325745" w:rsidRDefault="00BA0E35" w:rsidP="00BA0E3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A0EAF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3A4B3D" w:rsidTr="00EA0EAF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3A4B3D" w:rsidRPr="001B3341" w:rsidRDefault="003A4B3D" w:rsidP="00B81D1A">
            <w:pPr>
              <w:pStyle w:val="ListParagraph"/>
              <w:numPr>
                <w:ilvl w:val="0"/>
                <w:numId w:val="2"/>
              </w:numPr>
              <w:spacing w:before="120"/>
              <w:ind w:left="62" w:right="-14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3A4B3D" w:rsidRDefault="008577BA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 w</w: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hich pair </w:t>
            </w:r>
            <w:r>
              <w:rPr>
                <w:rFonts w:ascii="Times New Roman" w:hAnsi="Times New Roman"/>
                <w:sz w:val="24"/>
                <w:szCs w:val="24"/>
              </w:rPr>
              <w:t>of</w: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 frac</w:t>
            </w:r>
            <w:r>
              <w:rPr>
                <w:rFonts w:ascii="Times New Roman" w:hAnsi="Times New Roman"/>
                <w:sz w:val="24"/>
                <w:szCs w:val="24"/>
              </w:rPr>
              <w:t>tions are both denominators equal to 5</w:t>
            </w:r>
            <w:r w:rsidR="003A4B3D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3A4B3D" w:rsidRDefault="00B974B2" w:rsidP="003A4B3D">
            <w:pPr>
              <w:spacing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pict w14:anchorId="2AA8F7C0">
                <v:group id="Group 17" o:spid="_x0000_s1221" style="position:absolute;margin-left:3.2pt;margin-top:7.65pt;width:343.5pt;height:9pt;z-index:251658240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">
                  <v:roundrect id="_x0000_s1222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5G/8EA&#10;AADaAAAADwAAAGRycy9kb3ducmV2LnhtbESPT2sCMRTE7wW/Q3hCbzWrUpHVKFpQpDf/nh/Jc7O4&#10;eVk2qbv10zcFweMwM79h5svOVeJOTSg9KxgOMhDE2puSCwWn4+ZjCiJEZIOVZ1LwSwGWi97bHHPj&#10;W97T/RALkSAcclRgY6xzKYO25DAMfE2cvKtvHMYkm0KaBtsEd5UcZdlEOiw5LVis6cuSvh1+nIJv&#10;bT+nj257Me3kOl7t15ez9lul3vvdagYiUhdf4Wd7ZxSM4P9Kug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ORv/BAAAA2gAAAA8AAAAAAAAAAAAAAAAAmAIAAGRycy9kb3du&#10;cmV2LnhtbFBLBQYAAAAABAAEAPUAAACGAwAAAAA=&#10;" strokecolor="black [3213]" strokeweight="1pt"/>
                  <v:roundrect id="_x0000_s122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LjZMEA&#10;AADaAAAADwAAAGRycy9kb3ducmV2LnhtbESPT2sCMRTE7wW/Q3iCt5q1UpHVKFpQpDf/nh/Jc7O4&#10;eVk20V399E2h0OMwM79h5svOVeJBTSg9KxgNMxDE2puSCwWn4+Z9CiJEZIOVZ1LwpADLRe9tjrnx&#10;Le/pcYiFSBAOOSqwMda5lEFbchiGviZO3tU3DmOSTSFNg22Cu0p+ZNlEOiw5LVis6cuSvh3uTsG3&#10;tp/TV7e9mHZyHa/268tZ+61Sg363moGI1MX/8F97ZxSM4fdKugFy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C42TBAAAA2gAAAA8AAAAAAAAAAAAAAAAAmAIAAGRycy9kb3du&#10;cmV2LnhtbFBLBQYAAAAABAAEAPUAAACGAwAAAAA=&#10;" strokecolor="black [3213]" strokeweight="1pt"/>
                  <v:roundrect id="_x0000_s1224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t7EMMA&#10;AADaAAAADwAAAGRycy9kb3ducmV2LnhtbESPzWrDMBCE74G8g9hAb4mctgnBtRLSQkPpLT/NeZHW&#10;lom1MpYau336qhDIcZiZb5hiM7hGXKkLtWcF81kGglh7U3Ol4HR8n65AhIhssPFMCn4owGY9HhWY&#10;G9/znq6HWIkE4ZCjAhtjm0sZtCWHYeZb4uSVvnMYk+wqaTrsE9w18jHLltJhzWnBYktvlvTl8O0U&#10;fGq7WP0Ou7Ppl+XTdv96/tJ+p9TDZNi+gIg0xHv41v4wCp7h/0q6A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t7EMMAAADaAAAADwAAAAAAAAAAAAAAAACYAgAAZHJzL2Rv&#10;d25yZXYueG1sUEsFBgAAAAAEAAQA9QAAAIgDAAAAAA==&#10;" strokecolor="black [3213]" strokeweight="1pt"/>
                  <v:roundrect id="_x0000_s1225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fei8EA&#10;AADaAAAADwAAAGRycy9kb3ducmV2LnhtbESPT2sCMRTE74V+h/AEbzWrosjWKFZQpDf/nh/Jc7N0&#10;87Jsorv20zcFweMwM79h5svOVeJOTSg9KxgOMhDE2puSCwWn4+ZjBiJEZIOVZ1LwoADLxfvbHHPj&#10;W97T/RALkSAcclRgY6xzKYO25DAMfE2cvKtvHMYkm0KaBtsEd5UcZdlUOiw5LVisaW1J/xxuTsG3&#10;tpPZb7e9mHZ6Ha/2X5ez9lul+r1u9QkiUhdf4Wd7ZxRM4P9Kug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n3ovBAAAA2gAAAA8AAAAAAAAAAAAAAAAAmAIAAGRycy9kb3du&#10;cmV2LnhtbFBLBQYAAAAABAAEAPUAAACGAwAAAAA=&#10;" strokecolor="black [3213]" strokeweight="1pt"/>
                </v:group>
              </w:pic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8577BA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08" w:dyaOrig="604" w14:anchorId="2F354F4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.75pt;height:30pt" o:ole="">
                  <v:imagedata r:id="rId8" o:title=""/>
                </v:shape>
                <o:OLEObject Type="Embed" ProgID="FXEquation.Equation" ShapeID="_x0000_i1025" DrawAspect="Content" ObjectID="_1556917530" r:id="rId9"/>
              </w:object>
            </w:r>
            <w:r w:rsidR="003A4B3D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</w:t>
            </w:r>
            <w:r w:rsidR="005A6CD5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  <w:r w:rsidR="003A4B3D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</w:t>
            </w:r>
            <w:r w:rsidR="005A6CD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08" w:dyaOrig="604">
                <v:shape id="_x0000_i1026" type="#_x0000_t75" style="width:45.75pt;height:30pt" o:ole="">
                  <v:imagedata r:id="rId10" o:title=""/>
                </v:shape>
                <o:OLEObject Type="Embed" ProgID="FXEquation.Equation" ShapeID="_x0000_i1026" DrawAspect="Content" ObjectID="_1556917531" r:id="rId11"/>
              </w:object>
            </w:r>
            <w:r w:rsidR="005A6CD5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</w:t>
            </w:r>
            <w:r w:rsidR="003A4B3D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  <w:r w:rsidR="008577BA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08" w:dyaOrig="600" w14:anchorId="2B2F180F">
                <v:shape id="_x0000_i1027" type="#_x0000_t75" style="width:45.75pt;height:30pt" o:ole="">
                  <v:imagedata r:id="rId12" o:title=""/>
                </v:shape>
                <o:OLEObject Type="Embed" ProgID="FXEquation.Equation" ShapeID="_x0000_i1027" DrawAspect="Content" ObjectID="_1556917532" r:id="rId13"/>
              </w:object>
            </w:r>
            <w:r w:rsidR="003A4B3D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</w:t>
            </w:r>
            <w:r w:rsidR="008577BA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08" w:dyaOrig="604" w14:anchorId="48BAB2F1">
                <v:shape id="_x0000_i1028" type="#_x0000_t75" style="width:45.75pt;height:30pt" o:ole="">
                  <v:imagedata r:id="rId14" o:title=""/>
                </v:shape>
                <o:OLEObject Type="Embed" ProgID="FXEquation.Equation" ShapeID="_x0000_i1028" DrawAspect="Content" ObjectID="_1556917533" r:id="rId15"/>
              </w:object>
            </w:r>
            <w:r w:rsidR="003A4B3D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</w:t>
            </w:r>
          </w:p>
        </w:tc>
      </w:tr>
      <w:tr w:rsidR="003A4B3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3A4B3D" w:rsidRPr="001B3341" w:rsidRDefault="003A4B3D" w:rsidP="00B81D1A">
            <w:pPr>
              <w:pStyle w:val="ListParagraph"/>
              <w:numPr>
                <w:ilvl w:val="0"/>
                <w:numId w:val="2"/>
              </w:numPr>
              <w:spacing w:before="240"/>
              <w:ind w:left="0" w:right="-184" w:firstLine="68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pa</w:t>
            </w:r>
            <w:r w:rsidR="00B81D1A">
              <w:rPr>
                <w:rFonts w:ascii="Times New Roman" w:hAnsi="Times New Roman"/>
                <w:sz w:val="24"/>
                <w:szCs w:val="24"/>
              </w:rPr>
              <w:t>ir of fractions are both less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than  </w:t>
            </w:r>
            <w:r w:rsidR="00B81D1A" w:rsidRPr="008577BA">
              <w:rPr>
                <w:rFonts w:ascii="Times New Roman" w:hAnsi="Times New Roman"/>
                <w:position w:val="-16"/>
                <w:sz w:val="24"/>
                <w:szCs w:val="24"/>
              </w:rPr>
              <w:object w:dxaOrig="218" w:dyaOrig="600" w14:anchorId="7A04E3C0">
                <v:shape id="_x0000_i1029" type="#_x0000_t75" style="width:11.25pt;height:30pt" o:ole="">
                  <v:imagedata r:id="rId16" o:title=""/>
                </v:shape>
                <o:OLEObject Type="Embed" ProgID="FXEquation.Equation" ShapeID="_x0000_i1029" DrawAspect="Content" ObjectID="_1556917534" r:id="rId1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?</w:t>
            </w: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3A4B3D" w:rsidRDefault="00B974B2" w:rsidP="003A4B3D">
            <w:pPr>
              <w:spacing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pict w14:anchorId="64891559">
                <v:group id="Group 1" o:spid="_x0000_s1226" style="position:absolute;margin-left:7.2pt;margin-top:13.4pt;width:343.5pt;height:9pt;z-index:251715584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">
                  <v:roundrect id="_x0000_s12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0w5sAA&#10;AADbAAAADwAAAGRycy9kb3ducmV2LnhtbERPTWsCMRC9F/wPYQRvNWuli6xGUUGR3rTV85CMm8XN&#10;ZNmk7uqvbwqF3ubxPmex6l0t7tSGyrOCyTgDQay9qbhU8PW5e52BCBHZYO2ZFDwowGo5eFlgYXzH&#10;R7qfYilSCIcCFdgYm0LKoC05DGPfECfu6luHMcG2lKbFLoW7Wr5lWS4dVpwaLDa0taRvp2+n4EPb&#10;99mz319Ml1+n6+PmctZ+r9Ro2K/nICL18V/85z6YND+H31/SAX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V0w5sAAAADbAAAADwAAAAAAAAAAAAAAAACYAgAAZHJzL2Rvd25y&#10;ZXYueG1sUEsFBgAAAAAEAAQA9QAAAIUDAAAAAA==&#10;" strokecolor="black [3213]" strokeweight="1pt"/>
                  <v:roundrect id="_x0000_s12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4BD8MA&#10;AADbAAAADwAAAGRycy9kb3ducmV2LnhtbESPQWsCMRCF74X+hzBCbzWrpSKrUaxQKb2prechGTeL&#10;m8mySd2tv945FHqb4b1575vlegiNulKX6sgGJuMCFLGNrubKwNfx/XkOKmVkh01kMvBLCdarx4cl&#10;li72vKfrIVdKQjiVaMDn3JZaJ+spYBrHlli0c+wCZlm7SrsOewkPjZ4WxUwHrFkaPLa09WQvh59g&#10;4NP61/lt2J1cPzu/bPZvp28bd8Y8jYbNAlSmIf+b/64/nOALrPwiA+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4BD8MAAADbAAAADwAAAAAAAAAAAAAAAACYAgAAZHJzL2Rv&#10;d25yZXYueG1sUEsFBgAAAAAEAAQA9QAAAIgDAAAAAA==&#10;" strokecolor="black [3213]" strokeweight="1pt"/>
                  <v:roundrect id="_x0000_s12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KklMAA&#10;AADbAAAADwAAAGRycy9kb3ducmV2LnhtbERPTWsCMRC9C/6HMII3zVqp6GoULVSKN231PCTjZnEz&#10;WTapu+2vN4WCt3m8z1ltOleJOzWh9KxgMs5AEGtvSi4UfH2+j+YgQkQ2WHkmBT8UYLPu91aYG9/y&#10;ke6nWIgUwiFHBTbGOpcyaEsOw9jXxIm7+sZhTLAppGmwTeGuki9ZNpMOS04NFmt6s6Rvp2+n4KDt&#10;6/y3219MO7tOt8fd5az9XqnhoNsuQUTq4lP87/4waf4C/n5JB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MKklMAAAADbAAAADwAAAAAAAAAAAAAAAACYAgAAZHJzL2Rvd25y&#10;ZXYueG1sUEsFBgAAAAAEAAQA9QAAAIUDAAAAAA==&#10;" strokecolor="black [3213]" strokeweight="1pt"/>
                  <v:roundrect id="_x0000_s12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THtMEA&#10;AADbAAAADwAAAGRycy9kb3ducmV2LnhtbERPz2vCMBS+D/Y/hDfYbaY6FKmmpRsow5tuen4kr02x&#10;eSlNtN3++uUw2PHj+70tJ9eJOw2h9axgPstAEGtvWm4UfH3uXtYgQkQ22HkmBd8UoCweH7aYGz/y&#10;ke6n2IgUwiFHBTbGPpcyaEsOw8z3xImr/eAwJjg00gw4pnDXyUWWraTDllODxZ7eLenr6eYUHLRd&#10;rn+m/cWMq/q1Or5dztrvlXp+mqoNiEhT/Bf/uT+MgkVan76kHyC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Ux7TBAAAA2wAAAA8AAAAAAAAAAAAAAAAAmAIAAGRycy9kb3du&#10;cmV2LnhtbFBLBQYAAAAABAAEAPUAAACGAwAAAAA=&#10;" strokecolor="black [3213]" strokeweight="1pt"/>
                </v:group>
              </w:pic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B81D1A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08" w:dyaOrig="604" w14:anchorId="28A23696">
                <v:shape id="_x0000_i1030" type="#_x0000_t75" style="width:45.75pt;height:30pt" o:ole="">
                  <v:imagedata r:id="rId18" o:title=""/>
                </v:shape>
                <o:OLEObject Type="Embed" ProgID="FXEquation.Equation" ShapeID="_x0000_i1030" DrawAspect="Content" ObjectID="_1556917535" r:id="rId19"/>
              </w:object>
            </w:r>
            <w:r w:rsidR="003A4B3D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</w: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B81D1A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08" w:dyaOrig="604" w14:anchorId="7214D974">
                <v:shape id="_x0000_i1031" type="#_x0000_t75" style="width:45.75pt;height:30pt" o:ole="">
                  <v:imagedata r:id="rId20" o:title=""/>
                </v:shape>
                <o:OLEObject Type="Embed" ProgID="FXEquation.Equation" ShapeID="_x0000_i1031" DrawAspect="Content" ObjectID="_1556917536" r:id="rId21"/>
              </w:object>
            </w:r>
            <w:r w:rsidR="003A4B3D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      </w:t>
            </w:r>
            <w:r w:rsidR="00B81D1A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08" w:dyaOrig="604" w14:anchorId="24E7237D">
                <v:shape id="_x0000_i1032" type="#_x0000_t75" style="width:45.75pt;height:30pt" o:ole="">
                  <v:imagedata r:id="rId22" o:title=""/>
                </v:shape>
                <o:OLEObject Type="Embed" ProgID="FXEquation.Equation" ShapeID="_x0000_i1032" DrawAspect="Content" ObjectID="_1556917537" r:id="rId23"/>
              </w:object>
            </w:r>
            <w:r w:rsidR="003A4B3D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       </w:t>
            </w:r>
            <w:r w:rsidR="00B81D1A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08" w:dyaOrig="604" w14:anchorId="52493F10">
                <v:shape id="_x0000_i1033" type="#_x0000_t75" style="width:45.75pt;height:30pt" o:ole="">
                  <v:imagedata r:id="rId24" o:title=""/>
                </v:shape>
                <o:OLEObject Type="Embed" ProgID="FXEquation.Equation" ShapeID="_x0000_i1033" DrawAspect="Content" ObjectID="_1556917538" r:id="rId25"/>
              </w:object>
            </w:r>
            <w:r w:rsidR="003A4B3D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 </w:t>
            </w:r>
          </w:p>
        </w:tc>
      </w:tr>
      <w:tr w:rsidR="003A4B3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3A4B3D" w:rsidRPr="001B3341" w:rsidRDefault="003A4B3D" w:rsidP="003A4B3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A4B3D" w:rsidRDefault="00B974B2" w:rsidP="003A4B3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65453E01">
                <v:shape id="_x0000_s1236" type="#_x0000_t75" style="position:absolute;margin-left:293.9pt;margin-top:7.35pt;width:117.95pt;height:117.6pt;z-index:251717632;mso-position-horizontal-relative:text;mso-position-vertical-relative:text">
                  <v:imagedata r:id="rId26" o:title=""/>
                </v:shape>
                <o:OLEObject Type="Embed" ProgID="FXDraw.Graphic" ShapeID="_x0000_s1236" DrawAspect="Content" ObjectID="_1556917669" r:id="rId27"/>
              </w:object>
            </w:r>
            <w:r w:rsidR="003A4B3D">
              <w:rPr>
                <w:rFonts w:ascii="Times New Roman" w:hAnsi="Times New Roman"/>
                <w:sz w:val="24"/>
                <w:szCs w:val="24"/>
              </w:rPr>
              <w:t>The fraction of the diagram which is shaded is :</w:t>
            </w:r>
          </w:p>
          <w:p w:rsidR="00B81D1A" w:rsidRDefault="00B81D1A" w:rsidP="003A4B3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3A4B3D" w:rsidRDefault="00B974B2" w:rsidP="003A4B3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pict w14:anchorId="2C688CB9">
                <v:group id="Group 136" o:spid="_x0000_s1231" style="position:absolute;margin-left:22pt;margin-top:11.7pt;width:177.15pt;height:45.25pt;z-index:251716608" coordsize="22496,5746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">
                  <v:roundrect id="_x0000_s1232" style="position:absolute;left:20781;top:4603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" strokeweight="1pt"/>
                  <v:roundrect id="_x0000_s1233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" strokeweight="1pt"/>
                  <v:roundrect id="_x0000_s1234" style="position:absolute;top:460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" strokeweight="1pt"/>
                  <v:roundrect id="_x0000_s1235" style="position:absolute;left:20781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" strokeweight="1pt"/>
                </v:group>
              </w:pic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B81D1A">
              <w:rPr>
                <w:rFonts w:ascii="Times New Roman" w:hAnsi="Times New Roman"/>
                <w:sz w:val="24"/>
                <w:szCs w:val="24"/>
              </w:rPr>
              <w:object w:dxaOrig="218" w:dyaOrig="612" w14:anchorId="41EB5F50">
                <v:shape id="_x0000_i1035" type="#_x0000_t75" style="width:11.25pt;height:30.75pt" o:ole="">
                  <v:imagedata r:id="rId28" o:title=""/>
                </v:shape>
                <o:OLEObject Type="Embed" ProgID="FXEquation.Equation" ShapeID="_x0000_i1035" DrawAspect="Content" ObjectID="_1556917539" r:id="rId29"/>
              </w:objec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</w:t>
            </w:r>
            <w:r w:rsidR="00DB156B">
              <w:rPr>
                <w:rFonts w:ascii="Times New Roman" w:hAnsi="Times New Roman"/>
                <w:sz w:val="24"/>
                <w:szCs w:val="24"/>
              </w:rPr>
              <w:object w:dxaOrig="338" w:dyaOrig="600" w14:anchorId="7DB44C30">
                <v:shape id="_x0000_i1036" type="#_x0000_t75" style="width:17.25pt;height:30pt" o:ole="">
                  <v:imagedata r:id="rId30" o:title=""/>
                </v:shape>
                <o:OLEObject Type="Embed" ProgID="FXEquation.Equation" ShapeID="_x0000_i1036" DrawAspect="Content" ObjectID="_1556917540" r:id="rId31"/>
              </w:object>
            </w: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B81D1A">
              <w:rPr>
                <w:rFonts w:ascii="Times New Roman" w:hAnsi="Times New Roman"/>
                <w:sz w:val="24"/>
                <w:szCs w:val="24"/>
              </w:rPr>
              <w:object w:dxaOrig="338" w:dyaOrig="612">
                <v:shape id="_x0000_i1037" type="#_x0000_t75" style="width:17.25pt;height:30.75pt" o:ole="">
                  <v:imagedata r:id="rId32" o:title=""/>
                </v:shape>
                <o:OLEObject Type="Embed" ProgID="FXEquation.Equation" ShapeID="_x0000_i1037" DrawAspect="Content" ObjectID="_1556917541" r:id="rId3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 w:rsidR="00B81D1A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B81D1A">
              <w:rPr>
                <w:rFonts w:ascii="Times New Roman" w:hAnsi="Times New Roman"/>
                <w:sz w:val="24"/>
                <w:szCs w:val="24"/>
              </w:rPr>
              <w:object w:dxaOrig="338" w:dyaOrig="600">
                <v:shape id="_x0000_i1038" type="#_x0000_t75" style="width:17.25pt;height:30pt" o:ole="">
                  <v:imagedata r:id="rId34" o:title=""/>
                </v:shape>
                <o:OLEObject Type="Embed" ProgID="FXEquation.Equation" ShapeID="_x0000_i1038" DrawAspect="Content" ObjectID="_1556917542" r:id="rId35"/>
              </w:object>
            </w: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DB156B" w:rsidRDefault="00DB156B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A4B3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3A4B3D" w:rsidRPr="001B3341" w:rsidRDefault="003A4B3D" w:rsidP="003A4B3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A4B3D" w:rsidRDefault="003A4B3D" w:rsidP="003A4B3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photo shows </w:t>
            </w:r>
            <w:r w:rsidR="00DB156B">
              <w:rPr>
                <w:rFonts w:ascii="Times New Roman" w:hAnsi="Times New Roman"/>
                <w:sz w:val="24"/>
                <w:szCs w:val="24"/>
              </w:rPr>
              <w:t>a group of pets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3A4B3D" w:rsidRDefault="00DB156B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771904" behindDoc="0" locked="0" layoutInCell="1" allowOverlap="1">
                  <wp:simplePos x="0" y="0"/>
                  <wp:positionH relativeFrom="column">
                    <wp:posOffset>3176905</wp:posOffset>
                  </wp:positionH>
                  <wp:positionV relativeFrom="paragraph">
                    <wp:posOffset>22860</wp:posOffset>
                  </wp:positionV>
                  <wp:extent cx="2571750" cy="1607185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oup Pets shutterstock_435512674.jpg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194"/>
                          <a:stretch/>
                        </pic:blipFill>
                        <pic:spPr bwMode="auto">
                          <a:xfrm>
                            <a:off x="0" y="0"/>
                            <a:ext cx="2571750" cy="1607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A4B3D">
              <w:rPr>
                <w:rFonts w:ascii="Times New Roman" w:hAnsi="Times New Roman"/>
                <w:sz w:val="24"/>
                <w:szCs w:val="24"/>
              </w:rPr>
              <w:t>What fraction of the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pets are dogs</w:t>
            </w:r>
            <w:r w:rsidR="003A4B3D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DB156B" w:rsidRDefault="00DB156B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DB156B" w:rsidRDefault="00B974B2" w:rsidP="00DB156B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pict w14:anchorId="27EF1570">
                <v:group id="Group 21" o:spid="_x0000_s1238" style="position:absolute;margin-left:8pt;margin-top:11.2pt;width:177.15pt;height:45.25pt;z-index:251719680" coordsize="22496,5746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">
                  <v:roundrect id="_x0000_s1239" style="position:absolute;left:20781;top:460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m9iMQA&#10;AADaAAAADwAAAGRycy9kb3ducmV2LnhtbESPQWvCQBSE70L/w/IKXkQ3etA0zUakUrEXoWnR6yP7&#10;moRm34bsNon++m6h4HGYmW+YdDuaRvTUudqyguUiAkFcWF1zqeDz43Ueg3AeWWNjmRRcycE2e5ik&#10;mGg78Dv1uS9FgLBLUEHlfZtI6YqKDLqFbYmD92U7gz7IrpS6wyHATSNXUbSWBmsOCxW29FJR8Z3/&#10;GAXxNTbn/nw6XOiNh/3tpDe72ZNS08dx9wzC0+jv4f/2USvYwN+VcAN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pvYjEAAAA2gAAAA8AAAAAAAAAAAAAAAAAmAIAAGRycy9k&#10;b3ducmV2LnhtbFBLBQYAAAAABAAEAPUAAACJAwAAAAA=&#10;" strokecolor="windowText" strokeweight="1pt"/>
                  <v:roundrect id="_x0000_s1240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Yp+sMA&#10;AADaAAAADwAAAGRycy9kb3ducmV2LnhtbESPQWvCQBSE7wX/w/IEL6Vu9GDT6CqiKHoRqqLXR/Y1&#10;Cc2+Ddk1if56Vyj0OMx8M8xs0ZlSNFS7wrKC0TACQZxaXXCm4HzafMQgnEfWWFomBXdysJj33maY&#10;aNvyNzVHn4lQwi5BBbn3VSKlS3My6Ia2Ig7ej60N+iDrTOoa21BuSjmOook0WHBYyLGiVU7p7/Fm&#10;FMT32Fyay2F7pT2368dBfy7fv5Qa9LvlFISnzv+H/+idDhy8roQb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Yp+sMAAADaAAAADwAAAAAAAAAAAAAAAACYAgAAZHJzL2Rv&#10;d25yZXYueG1sUEsFBgAAAAAEAAQA9QAAAIgDAAAAAA==&#10;" strokecolor="windowText" strokeweight="1pt"/>
                  <v:roundrect id="_x0000_s1241" style="position:absolute;top:460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qMYcMA&#10;AADaAAAADwAAAGRycy9kb3ducmV2LnhtbESPQWvCQBSE74L/YXmCF6kbPbQxuoooSnsR1KLXR/Y1&#10;Cc2+Ddk1if56t1DwOMzMN8xi1ZlSNFS7wrKCyTgCQZxaXXCm4Pu8e4tBOI+ssbRMCu7kYLXs9xaY&#10;aNvykZqTz0SAsEtQQe59lUjp0pwMurGtiIP3Y2uDPsg6k7rGNsBNKadR9C4NFhwWcqxok1P6e7oZ&#10;BfE9Npfmcthf6Yvb7eOgP9ajmVLDQbeeg/DU+Vf4v/2pFczg70q4AXL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qMYcMAAADaAAAADwAAAAAAAAAAAAAAAACYAgAAZHJzL2Rv&#10;d25yZXYueG1sUEsFBgAAAAAEAAQA9QAAAIgDAAAAAA==&#10;" strokecolor="windowText" strokeweight="1pt"/>
                  <v:roundrect id="_x0000_s1242" style="position:absolute;left:20781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bgK8UA&#10;AADb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fKGXX2Q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tuArxQAAANsAAAAPAAAAAAAAAAAAAAAAAJgCAABkcnMv&#10;ZG93bnJldi54bWxQSwUGAAAAAAQABAD1AAAAigMAAAAA&#10;" strokecolor="windowText" strokeweight="1pt"/>
                </v:group>
              </w:pic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B156B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DB156B">
              <w:rPr>
                <w:rFonts w:ascii="Times New Roman" w:hAnsi="Times New Roman"/>
                <w:sz w:val="24"/>
                <w:szCs w:val="24"/>
              </w:rPr>
              <w:object w:dxaOrig="218" w:dyaOrig="612">
                <v:shape id="_x0000_i1039" type="#_x0000_t75" style="width:11.25pt;height:30.75pt" o:ole="">
                  <v:imagedata r:id="rId28" o:title=""/>
                </v:shape>
                <o:OLEObject Type="Embed" ProgID="FXEquation.Equation" ShapeID="_x0000_i1039" DrawAspect="Content" ObjectID="_1556917543" r:id="rId37"/>
              </w:object>
            </w:r>
            <w:r w:rsidR="00DB156B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</w:t>
            </w:r>
            <w:r w:rsidR="00DB156B">
              <w:rPr>
                <w:rFonts w:ascii="Times New Roman" w:hAnsi="Times New Roman"/>
                <w:sz w:val="24"/>
                <w:szCs w:val="24"/>
              </w:rPr>
              <w:object w:dxaOrig="218" w:dyaOrig="612">
                <v:shape id="_x0000_i1040" type="#_x0000_t75" style="width:11.25pt;height:30.75pt" o:ole="">
                  <v:imagedata r:id="rId38" o:title=""/>
                </v:shape>
                <o:OLEObject Type="Embed" ProgID="FXEquation.Equation" ShapeID="_x0000_i1040" DrawAspect="Content" ObjectID="_1556917544" r:id="rId39"/>
              </w:object>
            </w:r>
          </w:p>
          <w:p w:rsidR="003A4B3D" w:rsidRDefault="00DB156B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218" w:dyaOrig="608">
                <v:shape id="_x0000_i1041" type="#_x0000_t75" style="width:11.25pt;height:30.75pt" o:ole="">
                  <v:imagedata r:id="rId40" o:title=""/>
                </v:shape>
                <o:OLEObject Type="Embed" ProgID="FXEquation.Equation" ShapeID="_x0000_i1041" DrawAspect="Content" ObjectID="_1556917545" r:id="rId4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218" w:dyaOrig="600">
                <v:shape id="_x0000_i1042" type="#_x0000_t75" style="width:11.25pt;height:30pt" o:ole="">
                  <v:imagedata r:id="rId42" o:title=""/>
                </v:shape>
                <o:OLEObject Type="Embed" ProgID="FXEquation.Equation" ShapeID="_x0000_i1042" DrawAspect="Content" ObjectID="_1556917546" r:id="rId43"/>
              </w:object>
            </w:r>
          </w:p>
        </w:tc>
      </w:tr>
      <w:tr w:rsidR="003A4B3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3A4B3D" w:rsidRPr="001B3341" w:rsidRDefault="003A4B3D" w:rsidP="005A6CD5">
            <w:pPr>
              <w:pStyle w:val="ListParagraph"/>
              <w:numPr>
                <w:ilvl w:val="0"/>
                <w:numId w:val="2"/>
              </w:numPr>
              <w:spacing w:before="24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A4B3D" w:rsidRDefault="00B974B2" w:rsidP="003A4B3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4C9EF28F">
                <v:shape id="_x0000_s1243" type="#_x0000_t75" style="position:absolute;margin-left:208.35pt;margin-top:10.35pt;width:192.1pt;height:79.75pt;z-index:251720704;mso-position-horizontal-relative:text;mso-position-vertical-relative:text">
                  <v:imagedata r:id="rId44" o:title=""/>
                </v:shape>
                <o:OLEObject Type="Embed" ProgID="FXDraw.Graphic" ShapeID="_x0000_s1243" DrawAspect="Content" ObjectID="_1556917670" r:id="rId45"/>
              </w:objec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Shade  </w:t>
            </w:r>
            <w:r w:rsidR="005A6CD5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36" w:dyaOrig="660" w14:anchorId="08CC250E">
                <v:shape id="_x0000_i1044" type="#_x0000_t75" style="width:12pt;height:33pt" o:ole="">
                  <v:imagedata r:id="rId46" o:title=""/>
                </v:shape>
                <o:OLEObject Type="Embed" ProgID="FXEquation.Equation" ShapeID="_x0000_i1044" DrawAspect="Content" ObjectID="_1556917547" r:id="rId47"/>
              </w:objec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 of the shape shown.</w:t>
            </w: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A4B3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3A4B3D" w:rsidRPr="001B3341" w:rsidRDefault="003A4B3D" w:rsidP="005A6CD5">
            <w:pPr>
              <w:pStyle w:val="ListParagraph"/>
              <w:numPr>
                <w:ilvl w:val="0"/>
                <w:numId w:val="2"/>
              </w:numPr>
              <w:spacing w:before="24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Write </w:t>
            </w:r>
            <w:r w:rsidR="005A6CD5" w:rsidRPr="005A6CD5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218" w:dyaOrig="612" w14:anchorId="5C9ACB90">
                <v:shape id="_x0000_i1045" type="#_x0000_t75" style="width:11.25pt;height:30.75pt" o:ole="">
                  <v:imagedata r:id="rId48" o:title=""/>
                </v:shape>
                <o:OLEObject Type="Embed" ProgID="FXEquation.Equation" ShapeID="_x0000_i1045" DrawAspect="Content" ObjectID="_1556917548" r:id="rId4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as a mixed number.</w:t>
            </w: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3A4B3D" w:rsidRDefault="00B974B2" w:rsidP="003A4B3D">
            <w:pPr>
              <w:pStyle w:val="Heading1"/>
              <w:spacing w:befor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pict w14:anchorId="5801EAD5">
                <v:group id="Group 22" o:spid="_x0000_s1244" style="position:absolute;margin-left:18.8pt;margin-top:4.75pt;width:343.5pt;height:9pt;z-index:251721728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">
                  <v:roundrect id="_x0000_s1245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i04cQA&#10;AADbAAAADwAAAGRycy9kb3ducmV2LnhtbESPQWvCQBSE7wX/w/IEL0U3Wqg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ItOHEAAAA2wAAAA8AAAAAAAAAAAAAAAAAmAIAAGRycy9k&#10;b3ducmV2LnhtbFBLBQYAAAAABAAEAPUAAACJAwAAAAA=&#10;" strokecolor="windowText" strokeweight="1pt"/>
                  <v:roundrect id="_x0000_s1246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EslcQA&#10;AADbAAAADwAAAGRycy9kb3ducmV2LnhtbESPQWvCQBSE7wX/w/IEL0U3Sqk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hLJXEAAAA2wAAAA8AAAAAAAAAAAAAAAAAmAIAAGRycy9k&#10;b3ducmV2LnhtbFBLBQYAAAAABAAEAPUAAACJAwAAAAA=&#10;" strokecolor="windowText" strokeweight="1pt"/>
                  <v:roundrect id="_x0000_s1247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2JDsQA&#10;AADbAAAADwAAAGRycy9kb3ducmV2LnhtbESPQWvCQBSE7wX/w/IEL0U3Cq0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tiQ7EAAAA2wAAAA8AAAAAAAAAAAAAAAAAmAIAAGRycy9k&#10;b3ducmV2LnhtbFBLBQYAAAAABAAEAPUAAACJAwAAAAA=&#10;" strokecolor="windowText" strokeweight="1pt"/>
                  <v:roundrect id="_x0000_s1248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8XecUA&#10;AADbAAAADwAAAGRycy9kb3ducmV2LnhtbESPQWvCQBSE74X+h+UVeim6qQcbYzYilZZ6EZoWvT6y&#10;zySYfRuyaxL99a5Q6HGYmW+YdDWaRvTUudqygtdpBIK4sLrmUsHvz8ckBuE8ssbGMim4kINV9viQ&#10;YqLtwN/U574UAcIuQQWV920ipSsqMuimtiUO3tF2Bn2QXSl1h0OAm0bOomguDdYcFips6b2i4pSf&#10;jYL4Ept9v999HmjLw+a602/rl4VSz0/jegnC0+j/w3/tL61gNof7l/AD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xd5xQAAANsAAAAPAAAAAAAAAAAAAAAAAJgCAABkcnMv&#10;ZG93bnJldi54bWxQSwUGAAAAAAQABAD1AAAAigMAAAAA&#10;" strokecolor="windowText" strokeweight="1pt"/>
                </v:group>
              </w:pict>
            </w:r>
            <w:r w:rsidR="003A4B3D">
              <w:t xml:space="preserve">            </w:t>
            </w:r>
            <w:r w:rsidR="00C10B15">
              <w:rPr>
                <w:color w:val="365F91" w:themeColor="accent1" w:themeShade="BF"/>
              </w:rPr>
              <w:object w:dxaOrig="362" w:dyaOrig="499" w14:anchorId="39803984">
                <v:shape id="_x0000_i1046" type="#_x0000_t75" style="width:18pt;height:24.75pt" o:ole="">
                  <v:imagedata r:id="rId50" o:title=""/>
                </v:shape>
                <o:OLEObject Type="Embed" ProgID="FXEquation.Equation" ShapeID="_x0000_i1046" DrawAspect="Content" ObjectID="_1556917549" r:id="rId51"/>
              </w:object>
            </w:r>
            <w:r w:rsidR="003A4B3D">
              <w:t xml:space="preserve">                           </w:t>
            </w:r>
            <w:r w:rsidR="00C10B15">
              <w:rPr>
                <w:color w:val="365F91" w:themeColor="accent1" w:themeShade="BF"/>
              </w:rPr>
              <w:object w:dxaOrig="362" w:dyaOrig="512" w14:anchorId="072B4D81">
                <v:shape id="_x0000_i1047" type="#_x0000_t75" style="width:18pt;height:25.5pt" o:ole="">
                  <v:imagedata r:id="rId52" o:title=""/>
                </v:shape>
                <o:OLEObject Type="Embed" ProgID="FXEquation.Equation" ShapeID="_x0000_i1047" DrawAspect="Content" ObjectID="_1556917550" r:id="rId53"/>
              </w:object>
            </w:r>
            <w:r w:rsidR="003A4B3D">
              <w:t xml:space="preserve">                          </w:t>
            </w:r>
            <w:r w:rsidR="00C10B15">
              <w:rPr>
                <w:color w:val="365F91" w:themeColor="accent1" w:themeShade="BF"/>
              </w:rPr>
              <w:object w:dxaOrig="362" w:dyaOrig="499" w14:anchorId="23490B75">
                <v:shape id="_x0000_i1048" type="#_x0000_t75" style="width:18pt;height:24.75pt" o:ole="">
                  <v:imagedata r:id="rId54" o:title=""/>
                </v:shape>
                <o:OLEObject Type="Embed" ProgID="FXEquation.Equation" ShapeID="_x0000_i1048" DrawAspect="Content" ObjectID="_1556917551" r:id="rId55"/>
              </w:object>
            </w:r>
            <w:r w:rsidR="003A4B3D">
              <w:t xml:space="preserve">                           </w:t>
            </w:r>
            <w:r w:rsidR="00C10B15">
              <w:rPr>
                <w:color w:val="365F91" w:themeColor="accent1" w:themeShade="BF"/>
              </w:rPr>
              <w:object w:dxaOrig="362" w:dyaOrig="510" w14:anchorId="444946D2">
                <v:shape id="_x0000_i1049" type="#_x0000_t75" style="width:18pt;height:25.5pt" o:ole="">
                  <v:imagedata r:id="rId56" o:title=""/>
                </v:shape>
                <o:OLEObject Type="Embed" ProgID="FXEquation.Equation" ShapeID="_x0000_i1049" DrawAspect="Content" ObjectID="_1556917552" r:id="rId57"/>
              </w:object>
            </w:r>
            <w:r w:rsidR="003A4B3D">
              <w:t xml:space="preserve">            </w:t>
            </w:r>
          </w:p>
        </w:tc>
      </w:tr>
      <w:tr w:rsidR="003A4B3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3A4B3D" w:rsidRPr="001B3341" w:rsidRDefault="003A4B3D" w:rsidP="003A4B3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A4B3D" w:rsidRDefault="00B974B2" w:rsidP="003A4B3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pict w14:anchorId="52FD5F11">
                <v:group id="Group 233" o:spid="_x0000_s1249" style="position:absolute;margin-left:360.15pt;margin-top:4.5pt;width:54.3pt;height:57.7pt;z-index:251722752;mso-position-horizontal-relative:text;mso-position-vertical-relative:text" coordorigin="4710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">
                  <v:rect id="Rectangle 84" o:spid="_x0000_s1250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wfoMgA&#10;AADcAAAADwAAAGRycy9kb3ducmV2LnhtbESPQWsCMRSE7wX/Q3iFXkrNqmVrV6O0BVFoKWhLxdtj&#10;85pd3LwsSdT13xuh0OMwM98w03lnG3EkH2rHCgb9DARx6XTNRsH31+JhDCJEZI2NY1JwpgDzWe9m&#10;ioV2J17TcRONSBAOBSqoYmwLKUNZkcXQdy1x8n6dtxiT9EZqj6cEt40cZlkuLdacFips6a2icr85&#10;WAWv+5/155MZv/s2f/5Y3u+2eWe2St3ddi8TEJG6+B/+a6+0guHoEa5n0hGQs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fB+gyAAAANwAAAAPAAAAAAAAAAAAAAAAAJgCAABk&#10;cnMvZG93bnJldi54bWxQSwUGAAAAAAQABAD1AAAAjQMAAAAA&#10;" strokeweight="1pt">
                    <v:textbox style="mso-next-textbox:#Rectangle 84">
                      <w:txbxContent>
                        <w:p w:rsidR="00B974B2" w:rsidRDefault="00B974B2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  <w:p w:rsidR="00B974B2" w:rsidRDefault="00B974B2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  <v:rect id="Rectangle 85" o:spid="_x0000_s1251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C6O8gA&#10;AADcAAAADwAAAGRycy9kb3ducmV2LnhtbESPQWsCMRSE7wX/Q3iFXkrNqnRrV6O0BVFoKWhLxdtj&#10;85pd3LwsSdT13xuh0OMwM98w03lnG3EkH2rHCgb9DARx6XTNRsH31+JhDCJEZI2NY1JwpgDzWe9m&#10;ioV2J17TcRONSBAOBSqoYmwLKUNZkcXQdy1x8n6dtxiT9EZqj6cEt40cZlkuLdacFips6a2icr85&#10;WAWv+5/155MZv/s2f/5Y3u+2eWe2St3ddi8TEJG6+B/+a6+0guHoEa5n0hGQs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MLo7yAAAANwAAAAPAAAAAAAAAAAAAAAAAJgCAABk&#10;cnMvZG93bnJldi54bWxQSwUGAAAAAAQABAD1AAAAjQMAAAAA&#10;" strokeweight="1pt">
                    <v:textbox style="mso-next-textbox:#Rectangle 85">
                      <w:txbxContent>
                        <w:p w:rsidR="00B974B2" w:rsidRDefault="00B974B2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  <w:p w:rsidR="00B974B2" w:rsidRDefault="00B974B2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86" o:spid="_x0000_s1252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BMv8YAAADcAAAADwAAAGRycy9kb3ducmV2LnhtbESPQWvCQBSE7wX/w/IEb3WjFW2jq0gh&#10;tBSqJC16fWSfSTD7NmTXJP333ULB4zAz3zCb3WBq0VHrKssKZtMIBHFudcWFgu+v5PEZhPPIGmvL&#10;pOCHHOy2o4cNxtr2nFKX+UIECLsYFZTeN7GULi/JoJvahjh4F9sa9EG2hdQt9gFuajmPoqU0WHFY&#10;KLGh15Lya3YzCrrj6bBKmu7t6IvTIv1YvJzRfCo1GQ/7NQhPg7+H/9vvWsH8aQl/Z8IRkN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aATL/GAAAA3AAAAA8AAAAAAAAA&#10;AAAAAAAAoQIAAGRycy9kb3ducmV2LnhtbFBLBQYAAAAABAAEAPkAAACUAwAAAAA=&#10;" strokeweight="2pt"/>
                </v:group>
              </w:pic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Write  </w:t>
            </w:r>
            <w:r w:rsidR="00C10B1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00" w:dyaOrig="423" w14:anchorId="5D34EE55">
                <v:shape id="_x0000_i1050" type="#_x0000_t75" style="width:18pt;height:25.5pt" o:ole="">
                  <v:imagedata r:id="rId58" o:title=""/>
                </v:shape>
                <o:OLEObject Type="Embed" ProgID="FXEquation.Equation" ShapeID="_x0000_i1050" DrawAspect="Content" ObjectID="_1556917553" r:id="rId59"/>
              </w:objec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 as an improper fraction.</w:t>
            </w: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A4B3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3A4B3D" w:rsidRPr="001B3341" w:rsidRDefault="003A4B3D" w:rsidP="003A4B3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A4B3D" w:rsidRDefault="00B974B2" w:rsidP="003A4B3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pict w14:anchorId="71146B95">
                <v:group id="Group 105" o:spid="_x0000_s1253" style="position:absolute;margin-left:362.3pt;margin-top:1.5pt;width:54.3pt;height:57.7pt;z-index:251723776;mso-position-horizontal-relative:text;mso-position-vertical-relative:text" coordorigin="4710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">
                  <v:rect id="Rectangle 84" o:spid="_x0000_s1254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uPjcQA&#10;AADcAAAADwAAAGRycy9kb3ducmV2LnhtbERPTWsCMRC9C/6HMEIvUrP2sNqtUbRQWrAIWlF6GzZj&#10;dnEzWZJUt//eFITe5vE+Z7bobCMu5EPtWMF4lIEgLp2u2SjYf709TkGEiKyxcUwKfinAYt7vzbDQ&#10;7spbuuyiESmEQ4EKqhjbQspQVmQxjFxLnLiT8xZjgt5I7fGawm0jn7IslxZrTg0VtvRaUXne/VgF&#10;q/Nhu5mY6dq3+fPn+/D7mHfmqNTDoFu+gIjUxX/x3f2h0/wsh79n0gV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rj43EAAAA3AAAAA8AAAAAAAAAAAAAAAAAmAIAAGRycy9k&#10;b3ducmV2LnhtbFBLBQYAAAAABAAEAPUAAACJAwAAAAA=&#10;" strokeweight="1pt">
                    <v:textbox>
                      <w:txbxContent>
                        <w:p w:rsidR="00B974B2" w:rsidRDefault="00B974B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85" o:spid="_x0000_s1255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cqFsUA&#10;AADcAAAADwAAAGRycy9kb3ducmV2LnhtbERPS2sCMRC+F/wPYYReimbrYdXVKFqQFloKPlC8DZsx&#10;u7iZLEmq23/fFAq9zcf3nPmys424kQ+1YwXPwwwEcel0zUbBYb8ZTECEiKyxcUwKvinActF7mGOh&#10;3Z23dNtFI1IIhwIVVDG2hZShrMhiGLqWOHEX5y3GBL2R2uM9hdtGjrIslxZrTg0VtvRSUXndfVkF&#10;6+tx+zk2k3ff5tOP16fzKe/MSanHfreagYjUxX/xn/tNp/nZGH6fSRfI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5yoWxQAAANwAAAAPAAAAAAAAAAAAAAAAAJgCAABkcnMv&#10;ZG93bnJldi54bWxQSwUGAAAAAAQABAD1AAAAigMAAAAA&#10;" strokeweight="1pt">
                    <v:textbox>
                      <w:txbxContent>
                        <w:p w:rsidR="00B974B2" w:rsidRDefault="00B974B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86" o:spid="_x0000_s1256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rWl8UAAADcAAAADwAAAGRycy9kb3ducmV2LnhtbESPQWvCQBCF74L/YRnBm24s0tboKlIQ&#10;S6EVreh1yI5JMDsbstsY/71zKHib4b1575vFqnOVaqkJpWcDk3ECijjztuTcwPF3M3oHFSKyxcoz&#10;GbhTgNWy31tgav2N99QeYq4khEOKBooY61TrkBXkMIx9TSzaxTcOo6xNrm2DNwl3lX5JklftsGRp&#10;KLCmj4Ky6+HPGWh3p5+3Td1udzE/Tfdf09kZ3bcxw0G3noOK1MWn+f/60wp+IrTyjEygl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RrWl8UAAADcAAAADwAAAAAAAAAA&#10;AAAAAAChAgAAZHJzL2Rvd25yZXYueG1sUEsFBgAAAAAEAAQA+QAAAJMDAAAAAA==&#10;" strokeweight="2pt"/>
                </v:group>
              </w:pic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Simplify the fraction  </w:t>
            </w:r>
            <w:r w:rsidR="00C10B1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38" w:dyaOrig="600" w14:anchorId="37703162">
                <v:shape id="_x0000_i1051" type="#_x0000_t75" style="width:17.25pt;height:30pt" o:ole="">
                  <v:imagedata r:id="rId60" o:title=""/>
                </v:shape>
                <o:OLEObject Type="Embed" ProgID="FXEquation.Equation" ShapeID="_x0000_i1051" DrawAspect="Content" ObjectID="_1556917554" r:id="rId61"/>
              </w:object>
            </w:r>
            <w:r w:rsidR="003A4B3D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A4B3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3A4B3D" w:rsidRPr="001B3341" w:rsidRDefault="003A4B3D" w:rsidP="00C10B15">
            <w:pPr>
              <w:pStyle w:val="ListParagraph"/>
              <w:numPr>
                <w:ilvl w:val="0"/>
                <w:numId w:val="2"/>
              </w:numPr>
              <w:spacing w:before="24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A4B3D" w:rsidRDefault="003A4B3D" w:rsidP="003A4B3D">
            <w:pPr>
              <w:spacing w:before="120" w:after="0"/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simplest equivalent fraction to </w:t>
            </w:r>
            <w:r w:rsidR="00B974B2" w:rsidRPr="00B974B2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692" w:dyaOrig="604" w14:anchorId="1A8E6880">
                <v:shape id="_x0000_i1172" type="#_x0000_t75" style="width:34.5pt;height:30pt" o:ole="">
                  <v:imagedata r:id="rId62" o:title=""/>
                </v:shape>
                <o:OLEObject Type="Embed" ProgID="FXEquation.Equation" ShapeID="_x0000_i1172" DrawAspect="Content" ObjectID="_1556917555" r:id="rId63"/>
              </w:object>
            </w: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3A4B3D" w:rsidRPr="00541F25" w:rsidRDefault="00B974B2" w:rsidP="003A4B3D">
            <w:pPr>
              <w:spacing w:after="0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pict w14:anchorId="5D3A2446">
                <v:group id="Group 47" o:spid="_x0000_s1257" style="position:absolute;margin-left:18.8pt;margin-top:13.5pt;width:343.5pt;height:9pt;z-index:251724800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">
                  <v:roundrect id="_x0000_s1258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DMMEA&#10;AADbAAAADwAAAGRycy9kb3ducmV2LnhtbERPTWvCQBC9C/6HZQQvUjeK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zwzDBAAAA2wAAAA8AAAAAAAAAAAAAAAAAmAIAAGRycy9kb3du&#10;cmV2LnhtbFBLBQYAAAAABAAEAPUAAACGAwAAAAA=&#10;" strokecolor="windowText" strokeweight="1pt"/>
                  <v:roundrect id="_x0000_s1259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9mq8QA&#10;AADbAAAADwAAAGRycy9kb3ducmV2LnhtbESPQWvCQBSE7wX/w/IEL6KbFtE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/ZqvEAAAA2wAAAA8AAAAAAAAAAAAAAAAAmAIAAGRycy9k&#10;b3ducmV2LnhtbFBLBQYAAAAABAAEAPUAAACJAwAAAAA=&#10;" strokecolor="windowText" strokeweight="1pt"/>
                  <v:roundrect id="_x0000_s1260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xZ68EA&#10;AADbAAAADwAAAGRycy9kb3ducmV2LnhtbERPTWvCQBC9C/6HZQQvUjcK1j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cWevBAAAA2wAAAA8AAAAAAAAAAAAAAAAAmAIAAGRycy9kb3du&#10;cmV2LnhtbFBLBQYAAAAABAAEAPUAAACGAwAAAAA=&#10;" strokecolor="windowText" strokeweight="1pt"/>
                  <v:roundrect id="_x0000_s1261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8cMUA&#10;AADbAAAADwAAAGRycy9kb3ducmV2LnhtbESPQWvCQBSE70L/w/IKvUizUdD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PxwxQAAANsAAAAPAAAAAAAAAAAAAAAAAJgCAABkcnMv&#10;ZG93bnJldi54bWxQSwUGAAAAAAQABAD1AAAAigMAAAAA&#10;" strokecolor="windowText" strokeweight="1pt"/>
                </v:group>
              </w:pict>
            </w:r>
            <w:r w:rsidR="003A4B3D" w:rsidRPr="00541F25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</w:t>
            </w:r>
            <w:r w:rsidR="00541F25" w:rsidRPr="00541F25">
              <w:rPr>
                <w:rFonts w:ascii="Times New Roman" w:hAnsi="Times New Roman"/>
                <w:color w:val="FF0000"/>
                <w:sz w:val="24"/>
                <w:szCs w:val="24"/>
              </w:rPr>
              <w:object w:dxaOrig="218" w:dyaOrig="600">
                <v:shape id="_x0000_i1053" type="#_x0000_t75" style="width:11.25pt;height:30pt" o:ole="">
                  <v:imagedata r:id="rId64" o:title=""/>
                </v:shape>
                <o:OLEObject Type="Embed" ProgID="FXEquation.Equation" ShapeID="_x0000_i1053" DrawAspect="Content" ObjectID="_1556917556" r:id="rId65"/>
              </w:object>
            </w:r>
            <w:r w:rsidR="003A4B3D" w:rsidRPr="00541F25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                    </w:t>
            </w:r>
            <w:r w:rsidR="00541F25" w:rsidRPr="00541F25">
              <w:rPr>
                <w:rFonts w:ascii="Times New Roman" w:hAnsi="Times New Roman"/>
                <w:color w:val="FF0000"/>
                <w:sz w:val="24"/>
                <w:szCs w:val="24"/>
              </w:rPr>
              <w:object w:dxaOrig="218" w:dyaOrig="612">
                <v:shape id="_x0000_i1054" type="#_x0000_t75" style="width:11.25pt;height:30.75pt" o:ole="">
                  <v:imagedata r:id="rId66" o:title=""/>
                </v:shape>
                <o:OLEObject Type="Embed" ProgID="FXEquation.Equation" ShapeID="_x0000_i1054" DrawAspect="Content" ObjectID="_1556917557" r:id="rId67"/>
              </w:object>
            </w:r>
            <w:r w:rsidR="003A4B3D" w:rsidRPr="00541F25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                  </w:t>
            </w:r>
            <w:r w:rsidR="00541F25" w:rsidRPr="00541F25">
              <w:rPr>
                <w:rFonts w:ascii="Times New Roman" w:hAnsi="Times New Roman"/>
                <w:color w:val="FF0000"/>
                <w:sz w:val="24"/>
                <w:szCs w:val="24"/>
              </w:rPr>
              <w:object w:dxaOrig="218" w:dyaOrig="608" w14:anchorId="4A9AA472">
                <v:shape id="_x0000_i1055" type="#_x0000_t75" style="width:11.25pt;height:30.75pt" o:ole="">
                  <v:imagedata r:id="rId68" o:title=""/>
                </v:shape>
                <o:OLEObject Type="Embed" ProgID="FXEquation.Equation" ShapeID="_x0000_i1055" DrawAspect="Content" ObjectID="_1556917558" r:id="rId69"/>
              </w:object>
            </w:r>
            <w:r w:rsidR="003A4B3D" w:rsidRPr="00541F25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                  </w:t>
            </w:r>
            <w:r w:rsidR="00541F25" w:rsidRPr="00541F25">
              <w:rPr>
                <w:rFonts w:ascii="Times New Roman" w:hAnsi="Times New Roman"/>
                <w:color w:val="FF0000"/>
                <w:sz w:val="24"/>
                <w:szCs w:val="24"/>
              </w:rPr>
              <w:object w:dxaOrig="218" w:dyaOrig="608" w14:anchorId="29A38461">
                <v:shape id="_x0000_i1056" type="#_x0000_t75" style="width:11.25pt;height:30.75pt" o:ole="">
                  <v:imagedata r:id="rId70" o:title=""/>
                </v:shape>
                <o:OLEObject Type="Embed" ProgID="FXEquation.Equation" ShapeID="_x0000_i1056" DrawAspect="Content" ObjectID="_1556917559" r:id="rId71"/>
              </w:object>
            </w:r>
            <w:r w:rsidR="003A4B3D" w:rsidRPr="00541F25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</w:p>
        </w:tc>
      </w:tr>
      <w:tr w:rsidR="003A4B3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3A4B3D" w:rsidRPr="001B3341" w:rsidRDefault="003A4B3D" w:rsidP="00541F25">
            <w:pPr>
              <w:pStyle w:val="ListParagraph"/>
              <w:numPr>
                <w:ilvl w:val="0"/>
                <w:numId w:val="2"/>
              </w:numPr>
              <w:spacing w:before="24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fraction is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not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equivalent to  </w:t>
            </w:r>
            <w:r w:rsidR="00541F2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18" w:dyaOrig="608" w14:anchorId="7503EBFD">
                <v:shape id="_x0000_i1057" type="#_x0000_t75" style="width:11.25pt;height:30.75pt" o:ole="">
                  <v:imagedata r:id="rId72" o:title=""/>
                </v:shape>
                <o:OLEObject Type="Embed" ProgID="FXEquation.Equation" ShapeID="_x0000_i1057" DrawAspect="Content" ObjectID="_1556917560" r:id="rId73"/>
              </w:objec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541F25" w:rsidRDefault="00541F25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3A4B3D" w:rsidRDefault="00B974B2" w:rsidP="003A4B3D">
            <w:pPr>
              <w:spacing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pict w14:anchorId="6CAE47C3">
                <v:group id="Group 42" o:spid="_x0000_s1262" style="position:absolute;margin-left:17.25pt;margin-top:13.9pt;width:343.5pt;height:9pt;z-index:251725824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">
                  <v:roundrect id="_x0000_s1263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dRQcUA&#10;AADbAAAADwAAAGRycy9kb3ducmV2LnhtbESPQWvCQBSE70L/w/IKvUjdVEu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1FBxQAAANsAAAAPAAAAAAAAAAAAAAAAAJgCAABkcnMv&#10;ZG93bnJldi54bWxQSwUGAAAAAAQABAD1AAAAigMAAAAA&#10;" strokecolor="windowText" strokeweight="1pt"/>
                  <v:roundrect id="_x0000_s1264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7JNcUA&#10;AADbAAAADwAAAGRycy9kb3ducmV2LnhtbESPQWvCQBSE70L/w/IEL9JsKmJjmlVEsbQXobbo9ZF9&#10;TYLZtyG7JrG/vlsoeBxm5hsmWw+mFh21rrKs4CmKQRDnVldcKPj63D8mIJxH1lhbJgU3crBePYwy&#10;TLXt+YO6oy9EgLBLUUHpfZNK6fKSDLrINsTB+7atQR9kW0jdYh/gppazOF5IgxWHhRIb2paUX45X&#10;oyC5JebUnQ6vZ3rnfvdz0M+b6VKpyXjYvIDwNPh7+L/9phXM5/D3Jfw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sk1xQAAANsAAAAPAAAAAAAAAAAAAAAAAJgCAABkcnMv&#10;ZG93bnJldi54bWxQSwUGAAAAAAQABAD1AAAAigMAAAAA&#10;" strokecolor="windowText" strokeweight="1pt"/>
                  <v:roundrect id="_x0000_s1265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JsrsUA&#10;AADbAAAADwAAAGRycy9kb3ducmV2LnhtbESPQWvCQBSE70L/w/IKvUjdVGy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myuxQAAANsAAAAPAAAAAAAAAAAAAAAAAJgCAABkcnMv&#10;ZG93bnJldi54bWxQSwUGAAAAAAQABAD1AAAAigMAAAAA&#10;" strokecolor="windowText" strokeweight="1pt"/>
                  <v:roundrect id="_x0000_s1266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Dy2cUA&#10;AADbAAAADwAAAGRycy9kb3ducmV2LnhtbESPQWvCQBSE70L/w/IEL9JsKsX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PLZxQAAANsAAAAPAAAAAAAAAAAAAAAAAJgCAABkcnMv&#10;ZG93bnJldi54bWxQSwUGAAAAAAQABAD1AAAAigMAAAAA&#10;" strokecolor="windowText" strokeweight="1pt"/>
                </v:group>
              </w:pic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541F2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38" w:dyaOrig="600" w14:anchorId="32813555">
                <v:shape id="_x0000_i1058" type="#_x0000_t75" style="width:17.25pt;height:30pt" o:ole="">
                  <v:imagedata r:id="rId74" o:title=""/>
                </v:shape>
                <o:OLEObject Type="Embed" ProgID="FXEquation.Equation" ShapeID="_x0000_i1058" DrawAspect="Content" ObjectID="_1556917561" r:id="rId75"/>
              </w:objec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="00541F2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38" w:dyaOrig="612" w14:anchorId="21E7D16D">
                <v:shape id="_x0000_i1059" type="#_x0000_t75" style="width:17.25pt;height:30.75pt" o:ole="">
                  <v:imagedata r:id="rId76" o:title=""/>
                </v:shape>
                <o:OLEObject Type="Embed" ProgID="FXEquation.Equation" ShapeID="_x0000_i1059" DrawAspect="Content" ObjectID="_1556917562" r:id="rId77"/>
              </w:objec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A4B3D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</w:t>
            </w:r>
            <w:r w:rsidR="003A4B3D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541F2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38" w:dyaOrig="604" w14:anchorId="555A0A61">
                <v:shape id="_x0000_i1060" type="#_x0000_t75" style="width:17.25pt;height:30pt" o:ole="">
                  <v:imagedata r:id="rId78" o:title=""/>
                </v:shape>
                <o:OLEObject Type="Embed" ProgID="FXEquation.Equation" ShapeID="_x0000_i1060" DrawAspect="Content" ObjectID="_1556917563" r:id="rId79"/>
              </w:object>
            </w:r>
            <w:r w:rsidR="003A4B3D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3A4B3D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</w:t>
            </w:r>
            <w:r w:rsidR="003A4B3D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541F2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38" w:dyaOrig="604" w14:anchorId="7A4D0586">
                <v:shape id="_x0000_i1061" type="#_x0000_t75" style="width:17.25pt;height:30pt" o:ole="">
                  <v:imagedata r:id="rId80" o:title=""/>
                </v:shape>
                <o:OLEObject Type="Embed" ProgID="FXEquation.Equation" ShapeID="_x0000_i1061" DrawAspect="Content" ObjectID="_1556917564" r:id="rId81"/>
              </w:object>
            </w:r>
            <w:r w:rsidR="003A4B3D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A4B3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3A4B3D" w:rsidRPr="001B3341" w:rsidRDefault="003A4B3D" w:rsidP="00541F25">
            <w:pPr>
              <w:pStyle w:val="ListParagraph"/>
              <w:numPr>
                <w:ilvl w:val="0"/>
                <w:numId w:val="2"/>
              </w:numPr>
              <w:spacing w:before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A4B3D" w:rsidRDefault="003A4B3D" w:rsidP="00541F25">
            <w:pPr>
              <w:pStyle w:val="QuestionStyle"/>
            </w:pPr>
            <w:r>
              <w:t>Write these fractions in order from smallest to largest.</w:t>
            </w:r>
          </w:p>
          <w:p w:rsidR="003A4B3D" w:rsidRDefault="00B974B2" w:rsidP="00541F25">
            <w:pPr>
              <w:pStyle w:val="QuestionStyle"/>
            </w:pPr>
            <w:r>
              <w:pict w14:anchorId="2A886C30">
                <v:group id="Group 157" o:spid="_x0000_s1279" style="position:absolute;margin-left:330.55pt;margin-top:32.7pt;width:43.05pt;height:62.4pt;z-index:251729920;mso-width-relative:margin;mso-height-relative:margin" coordsize="9753,8382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">
                  <v:rect id="Rectangle 53" o:spid="_x0000_s1280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" filled="f" strokecolor="black [3213]" strokeweight="1.5pt"/>
                  <v:rect id="Rectangle 54" o:spid="_x0000_s1281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" filled="f" strokecolor="black [3213]" strokeweight="1.5pt"/>
                  <v:line id="Straight Connector 55" o:spid="_x0000_s1282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" strokecolor="black [3213]" strokeweight="1.5pt"/>
                </v:group>
              </w:pict>
            </w:r>
            <w:r>
              <w:pict w14:anchorId="4EAB33B8">
                <v:group id="Group 169" o:spid="_x0000_s1267" style="position:absolute;margin-left:379.85pt;margin-top:32.7pt;width:43.05pt;height:62.4pt;z-index:251726848;mso-width-relative:margin;mso-height-relative:margin" coordsize="9753,8382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">
                  <v:rect id="Rectangle 61" o:spid="_x0000_s1268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" filled="f" strokecolor="black [3213]" strokeweight="1.5pt"/>
                  <v:rect id="Rectangle 62" o:spid="_x0000_s1269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" filled="f" strokecolor="black [3213]" strokeweight="1.5pt"/>
                  <v:line id="Straight Connector 63" o:spid="_x0000_s1270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" strokecolor="black [3213]" strokeweight="1.5pt"/>
                </v:group>
              </w:pict>
            </w:r>
            <w:r w:rsidR="003A4B3D">
              <w:t xml:space="preserve">                           </w:t>
            </w:r>
            <w:r w:rsidR="00541F25">
              <w:object w:dxaOrig="2070" w:dyaOrig="604" w14:anchorId="65EC5310">
                <v:shape id="_x0000_i1062" type="#_x0000_t75" style="width:103.5pt;height:30pt" o:ole="">
                  <v:imagedata r:id="rId82" o:title=""/>
                </v:shape>
                <o:OLEObject Type="Embed" ProgID="FXEquation.Equation" ShapeID="_x0000_i1062" DrawAspect="Content" ObjectID="_1556917565" r:id="rId83"/>
              </w:object>
            </w:r>
            <w:r w:rsidR="003A4B3D">
              <w:t xml:space="preserve">  </w:t>
            </w:r>
          </w:p>
          <w:p w:rsidR="003A4B3D" w:rsidRDefault="00B974B2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pict w14:anchorId="18EC0239">
                <v:group id="Group 165" o:spid="_x0000_s1271" style="position:absolute;margin-left:234.15pt;margin-top:.9pt;width:43.05pt;height:62.4pt;z-index:251727872;mso-width-relative:margin;mso-height-relative:margin" coordsize="9753,8382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">
                  <v:rect id="Rectangle 49" o:spid="_x0000_s1272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" filled="f" strokecolor="black [3213]" strokeweight="1.5pt"/>
                  <v:rect id="Rectangle 50" o:spid="_x0000_s1273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" filled="f" strokecolor="black [3213]" strokeweight="1.5pt"/>
                  <v:line id="Straight Connector 51" o:spid="_x0000_s1274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" strokecolor="black [3213]" strokeweight="1.5pt"/>
                </v:group>
              </w:pict>
            </w:r>
            <w:r>
              <w:pict w14:anchorId="311DF928">
                <v:group id="Group 161" o:spid="_x0000_s1275" style="position:absolute;margin-left:282.75pt;margin-top:.35pt;width:43.05pt;height:62.4pt;z-index:251728896;mso-width-relative:margin;mso-height-relative:margin" coordsize="9753,8382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">
                  <v:rect id="Rectangle 57" o:spid="_x0000_s1276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" filled="f" strokecolor="black [3213]" strokeweight="1.5pt"/>
                  <v:rect id="Rectangle 58" o:spid="_x0000_s1277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" filled="f" strokecolor="black [3213]" strokeweight="1.5pt"/>
                  <v:line id="Straight Connector 59" o:spid="_x0000_s1278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" strokecolor="black [3213]" strokeweight="1.5pt"/>
                </v:group>
              </w:pict>
            </w: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  <w:p w:rsidR="003A4B3D" w:rsidRDefault="003A4B3D" w:rsidP="00541F25">
            <w:pPr>
              <w:pStyle w:val="QuestionStyle"/>
            </w:pPr>
          </w:p>
          <w:p w:rsidR="003A4B3D" w:rsidRDefault="003A4B3D" w:rsidP="00541F25">
            <w:pPr>
              <w:pStyle w:val="QuestionStyle"/>
            </w:pPr>
          </w:p>
        </w:tc>
      </w:tr>
      <w:tr w:rsidR="003A4B3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3A4B3D" w:rsidRPr="001B3341" w:rsidRDefault="003A4B3D" w:rsidP="003A4B3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A4B3D" w:rsidRDefault="00B974B2" w:rsidP="00541F25">
            <w:pPr>
              <w:pStyle w:val="QuestionStyle"/>
              <w:rPr>
                <w:position w:val="-18"/>
              </w:rPr>
            </w:pPr>
            <w:r>
              <w:pict w14:anchorId="515A2D6E">
                <v:group id="Group 109" o:spid="_x0000_s1283" style="position:absolute;margin-left:370.2pt;margin-top:12pt;width:54.3pt;height:57.7pt;z-index:251730944;mso-position-horizontal-relative:text;mso-position-vertical-relative:text" coordorigin="4710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">
                  <v:rect id="Rectangle 84" o:spid="_x0000_s1284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ckv8gA&#10;AADcAAAADwAAAGRycy9kb3ducmV2LnhtbESPQUsDMRCF70L/Q5iCF7HZeljr2rRUQRQUobW0eBs2&#10;0+zSzWRJYrv+e+cg9DbDe/PeN/Pl4Dt1opjawAamkwIUcR1sy87A9uvldgYqZWSLXWAy8EsJlovR&#10;1RwrG868ptMmOyUhnCo00OTcV1qnuiGPaRJ6YtEOIXrMskanbcSzhPtO3xVFqT22LA0N9vTcUH3c&#10;/HgDT8fd+vPezd5jXz58vN5878vB7Y25Hg+rR1CZhnwx/1+/WcGfCr48IxPo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1yS/yAAAANwAAAAPAAAAAAAAAAAAAAAAAJgCAABk&#10;cnMvZG93bnJldi54bWxQSwUGAAAAAAQABAD1AAAAjQMAAAAA&#10;" strokeweight="1pt">
                    <v:textbox>
                      <w:txbxContent>
                        <w:p w:rsidR="00B974B2" w:rsidRDefault="00B974B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85" o:spid="_x0000_s1285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uBJMUA&#10;AADcAAAADwAAAGRycy9kb3ducmV2LnhtbERPTWsCMRC9C/0PYQq9SM1uD1vdGkULxYJFUEult2Ez&#10;zS5uJksSdfvvTaHgbR7vc6bz3rbiTD40jhXkowwEceV0w0bB5/7tcQwiRGSNrWNS8EsB5rO7wRRL&#10;7S68pfMuGpFCOJSooI6xK6UMVU0Ww8h1xIn7cd5iTNAbqT1eUrht5VOWFdJiw6mhxo5ea6qOu5NV&#10;sDx+bTfPZrz2XTH5WA2/D0VvDko93PeLFxCR+ngT/7vfdZqf5/D3TLpAz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m4EkxQAAANwAAAAPAAAAAAAAAAAAAAAAAJgCAABkcnMv&#10;ZG93bnJldi54bWxQSwUGAAAAAAQABAD1AAAAigMAAAAA&#10;" strokeweight="1pt">
                    <v:textbox>
                      <w:txbxContent>
                        <w:p w:rsidR="00B974B2" w:rsidRDefault="00B974B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86" o:spid="_x0000_s1286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t3oMMAAADcAAAADwAAAGRycy9kb3ducmV2LnhtbERPTWvCQBC9C/6HZQq96UYJraauIkKw&#10;FNoQFb0O2WkSmp0N2W2S/vtuoeBtHu9zNrvRNKKnztWWFSzmEQjiwuqaSwWXczpbgXAeWWNjmRT8&#10;kIPddjrZYKLtwDn1J1+KEMIuQQWV920ipSsqMujmtiUO3KftDPoAu1LqDocQbhq5jKInabDm0FBh&#10;S4eKiq/Tt1HQZ9eP57Ttj5kvr3H+Fq9vaN6VenwY9y8gPI3+Lv53v+owf7GEv2fCBXL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rd6DDAAAA3AAAAA8AAAAAAAAAAAAA&#10;AAAAoQIAAGRycy9kb3ducmV2LnhtbFBLBQYAAAAABAAEAPkAAACRAwAAAAA=&#10;" strokeweight="2pt"/>
                </v:group>
              </w:pict>
            </w:r>
            <w:r w:rsidR="003A4B3D">
              <w:t xml:space="preserve"> </w:t>
            </w:r>
            <w:r w:rsidR="004A7947">
              <w:rPr>
                <w:position w:val="-18"/>
              </w:rPr>
              <w:object w:dxaOrig="1456" w:dyaOrig="604" w14:anchorId="0B8DADAE">
                <v:shape id="_x0000_i1063" type="#_x0000_t75" style="width:72.75pt;height:30pt" o:ole="">
                  <v:imagedata r:id="rId84" o:title=""/>
                </v:shape>
                <o:OLEObject Type="Embed" ProgID="FXEquation.Equation" ShapeID="_x0000_i1063" DrawAspect="Content" ObjectID="_1556917566" r:id="rId85"/>
              </w:object>
            </w:r>
            <w:r w:rsidR="003A4B3D">
              <w:rPr>
                <w:position w:val="-18"/>
              </w:rPr>
              <w:t xml:space="preserve"> </w:t>
            </w:r>
          </w:p>
          <w:p w:rsidR="003A4B3D" w:rsidRDefault="003A4B3D" w:rsidP="00541F25">
            <w:pPr>
              <w:pStyle w:val="QuestionStyle"/>
            </w:pPr>
          </w:p>
          <w:p w:rsidR="003A4B3D" w:rsidRDefault="003A4B3D" w:rsidP="00541F25">
            <w:pPr>
              <w:pStyle w:val="QuestionStyle"/>
            </w:pPr>
          </w:p>
        </w:tc>
      </w:tr>
      <w:tr w:rsidR="003A4B3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3A4B3D" w:rsidRPr="001B3341" w:rsidRDefault="003A4B3D" w:rsidP="003A4B3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A4B3D" w:rsidRDefault="00B974B2" w:rsidP="00541F25">
            <w:pPr>
              <w:pStyle w:val="QuestionStyle"/>
              <w:rPr>
                <w:position w:val="-18"/>
              </w:rPr>
            </w:pPr>
            <w:r>
              <w:pict w14:anchorId="4F3FD1D7">
                <v:group id="Group 113" o:spid="_x0000_s1287" style="position:absolute;margin-left:370.2pt;margin-top:8.8pt;width:54.3pt;height:57.7pt;z-index:251731968;mso-position-horizontal-relative:text;mso-position-vertical-relative:text" coordorigin="4710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">
                  <v:rect id="Rectangle 84" o:spid="_x0000_s1288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wivMUA&#10;AADcAAAADwAAAGRycy9kb3ducmV2LnhtbERPTWsCMRC9F/wPYQQvpWYtstqtUdqCVFAEban0Nmym&#10;2cXNZElSXf+9EQq9zeN9zmzR2UacyIfasYLRMANBXDpds1Hw+bF8mIIIEVlj45gUXCjAYt67m2Gh&#10;3Zl3dNpHI1IIhwIVVDG2hZShrMhiGLqWOHE/zluMCXojtcdzCreNfMyyXFqsOTVU2NJbReVx/2sV&#10;vB6/dtuJma59mz9t3u+/D3lnDkoN+t3LM4hIXfwX/7lXOs0fjeH2TLp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7CK8xQAAANwAAAAPAAAAAAAAAAAAAAAAAJgCAABkcnMv&#10;ZG93bnJldi54bWxQSwUGAAAAAAQABAD1AAAAigMAAAAA&#10;" strokeweight="1pt">
                    <v:textbox>
                      <w:txbxContent>
                        <w:p w:rsidR="00B974B2" w:rsidRDefault="00B974B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85" o:spid="_x0000_s1289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CHJ8UA&#10;AADcAAAADwAAAGRycy9kb3ducmV2LnhtbERPTWsCMRC9F/wPYQQvpWYtuNqtUdqCVFAEban0Nmym&#10;2cXNZElSXf+9EQq9zeN9zmzR2UacyIfasYLRMANBXDpds1Hw+bF8mIIIEVlj45gUXCjAYt67m2Gh&#10;3Zl3dNpHI1IIhwIVVDG2hZShrMhiGLqWOHE/zluMCXojtcdzCreNfMyyXFqsOTVU2NJbReVx/2sV&#10;vB6/dtuJma59mz9t3u+/D3lnDkoN+t3LM4hIXfwX/7lXOs0fjeH2TLp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oIcnxQAAANwAAAAPAAAAAAAAAAAAAAAAAJgCAABkcnMv&#10;ZG93bnJldi54bWxQSwUGAAAAAAQABAD1AAAAigMAAAAA&#10;" strokeweight="1pt">
                    <v:textbox>
                      <w:txbxContent>
                        <w:p w:rsidR="00B974B2" w:rsidRDefault="00B974B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86" o:spid="_x0000_s1290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Bxo8MAAADcAAAADwAAAGRycy9kb3ducmV2LnhtbERP22rCQBB9L/gPywi+1Y0lpDW6ihRE&#10;KbTBC/o6ZMckmJ0N2TVJ/75bKPRtDuc6y/VgatFR6yrLCmbTCARxbnXFhYLzafv8BsJ5ZI21ZVLw&#10;TQ7Wq9HTElNtez5Qd/SFCCHsUlRQet+kUrq8JINuahviwN1sa9AH2BZSt9iHcFPLlyhKpMGKQ0OJ&#10;Db2XlN+PD6Ogyy5fr9um22W+uMSHj3h+RfOp1GQ8bBYgPA3+X/zn3uswf5bA7zPh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YQcaPDAAAA3AAAAA8AAAAAAAAAAAAA&#10;AAAAoQIAAGRycy9kb3ducmV2LnhtbFBLBQYAAAAABAAEAPkAAACRAwAAAAA=&#10;" strokeweight="2pt"/>
                </v:group>
              </w:pict>
            </w:r>
            <w:r w:rsidR="003A4B3D">
              <w:t xml:space="preserve"> </w:t>
            </w:r>
            <w:r w:rsidR="004A7947">
              <w:rPr>
                <w:position w:val="-18"/>
              </w:rPr>
              <w:object w:dxaOrig="1396" w:dyaOrig="604" w14:anchorId="6F170BC0">
                <v:shape id="_x0000_i1064" type="#_x0000_t75" style="width:69.75pt;height:30pt" o:ole="">
                  <v:imagedata r:id="rId86" o:title=""/>
                </v:shape>
                <o:OLEObject Type="Embed" ProgID="FXEquation.Equation" ShapeID="_x0000_i1064" DrawAspect="Content" ObjectID="_1556917567" r:id="rId87"/>
              </w:object>
            </w:r>
            <w:r w:rsidR="003A4B3D">
              <w:rPr>
                <w:position w:val="-18"/>
              </w:rPr>
              <w:t xml:space="preserve"> </w:t>
            </w:r>
          </w:p>
          <w:p w:rsidR="003A4B3D" w:rsidRDefault="00B974B2" w:rsidP="00541F25">
            <w:pPr>
              <w:pStyle w:val="QuestionStyle"/>
              <w:rPr>
                <w:position w:val="-18"/>
              </w:rPr>
            </w:pPr>
            <w:r>
              <w:pict w14:anchorId="5E61F594">
                <v:group id="Group 89" o:spid="_x0000_s1291" style="position:absolute;margin-left:356.85pt;margin-top:653.65pt;width:54.3pt;height:57.7pt;z-index:251732992" coordorigin="4710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">
                  <v:rect id="Rectangle 72" o:spid="_x0000_s1292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B8BsMA&#10;AADbAAAADwAAAGRycy9kb3ducmV2LnhtbERPTWsCMRC9F/wPYYReimbrYdXVKG1BWqgUtKJ4GzZj&#10;dnEzWZJUt//eHASPj/c9X3a2ERfyoXas4HWYgSAuna7ZKNj9rgYTECEia2wck4J/CrBc9J7mWGh3&#10;5Q1dttGIFMKhQAVVjG0hZSgrshiGriVO3Ml5izFBb6T2eE3htpGjLMulxZpTQ4UtfVRUnrd/VsH7&#10;eb/5GZvJt2/z6frz5XjIO3NQ6rnfvc1AROriQ3x3f2kF07Q+fUk/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/B8BsMAAADbAAAADwAAAAAAAAAAAAAAAACYAgAAZHJzL2Rv&#10;d25yZXYueG1sUEsFBgAAAAAEAAQA9QAAAIgDAAAAAA==&#10;" strokeweight="1pt">
                    <v:textbox>
                      <w:txbxContent>
                        <w:p w:rsidR="00B974B2" w:rsidRDefault="00B974B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73" o:spid="_x0000_s1293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zZncYA&#10;AADbAAAADwAAAGRycy9kb3ducmV2LnhtbESPQWsCMRSE70L/Q3iFXqRm7WHVrVG0UCxYBLVUents&#10;XrOLm5clibr996YgeBxm5htmOu9sI87kQ+1YwXCQgSAuna7ZKPjavz+PQYSIrLFxTAr+KMB89tCb&#10;YqHdhbd03kUjEoRDgQqqGNtCylBWZDEMXEucvF/nLcYkvZHa4yXBbSNfsiyXFmtOCxW29FZRedyd&#10;rILl8Xu7GZnx2rf55HPV/znknTko9fTYLV5BROriPXxrf2gFkyH8f0k/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LzZncYAAADbAAAADwAAAAAAAAAAAAAAAACYAgAAZHJz&#10;L2Rvd25yZXYueG1sUEsFBgAAAAAEAAQA9QAAAIsDAAAAAA==&#10;" strokeweight="1pt">
                    <v:textbox>
                      <w:txbxContent>
                        <w:p w:rsidR="00B974B2" w:rsidRDefault="00B974B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74" o:spid="_x0000_s1294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tUO8QAAADbAAAADwAAAGRycy9kb3ducmV2LnhtbESPQWvCQBSE7wX/w/KE3upGEW2iq0hB&#10;WgoaTIteH9nXJDT7NmS3Sfz3riD0OMzMN8x6O5hadNS6yrKC6SQCQZxbXXGh4Ptr//IKwnlkjbVl&#10;UnAlB9vN6GmNibY9n6jLfCEChF2CCkrvm0RKl5dk0E1sQxy8H9sa9EG2hdQt9gFuajmLooU0WHFY&#10;KLGht5Ly3+zPKOjS83G5b7r31Bfn+elzHl/QHJR6Hg+7FQhPg/8PP9ofWkE8g/uX8APk5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O1Q7xAAAANsAAAAPAAAAAAAAAAAA&#10;AAAAAKECAABkcnMvZG93bnJldi54bWxQSwUGAAAAAAQABAD5AAAAkgMAAAAA&#10;" strokeweight="2pt"/>
                </v:group>
              </w:pict>
            </w:r>
          </w:p>
          <w:p w:rsidR="003A4B3D" w:rsidRDefault="003A4B3D" w:rsidP="00541F25">
            <w:pPr>
              <w:pStyle w:val="QuestionStyle"/>
            </w:pPr>
          </w:p>
        </w:tc>
      </w:tr>
      <w:tr w:rsidR="003A4B3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A4B3D" w:rsidRPr="001B3341" w:rsidRDefault="003A4B3D" w:rsidP="00B974B2">
            <w:pPr>
              <w:pStyle w:val="ListParagraph"/>
              <w:numPr>
                <w:ilvl w:val="0"/>
                <w:numId w:val="2"/>
              </w:numPr>
              <w:spacing w:before="120"/>
              <w:ind w:left="0" w:firstLine="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A4B3D" w:rsidRPr="00B974B2" w:rsidRDefault="00B974B2" w:rsidP="00541F25">
            <w:pPr>
              <w:pStyle w:val="QuestionStyle"/>
              <w:rPr>
                <w:position w:val="-22"/>
              </w:rPr>
            </w:pPr>
            <w:r>
              <w:pict w14:anchorId="7CEAA969">
                <v:group id="_x0000_s1295" style="position:absolute;margin-left:370.2pt;margin-top:11.8pt;width:54.3pt;height:57.7pt;z-index:251734016;mso-position-horizontal-relative:text;mso-position-vertical-relative:text" coordorigin="4710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">
                  <v:rect id="Rectangle 84" o:spid="_x0000_s1296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wivMUA&#10;AADcAAAADwAAAGRycy9kb3ducmV2LnhtbERPTWsCMRC9F/wPYQQvpWYtstqtUdqCVFAEban0Nmym&#10;2cXNZElSXf+9EQq9zeN9zmzR2UacyIfasYLRMANBXDpds1Hw+bF8mIIIEVlj45gUXCjAYt67m2Gh&#10;3Zl3dNpHI1IIhwIVVDG2hZShrMhiGLqWOHE/zluMCXojtcdzCreNfMyyXFqsOTVU2NJbReVx/2sV&#10;vB6/dtuJma59mz9t3u+/D3lnDkoN+t3LM4hIXfwX/7lXOs0fjeH2TLp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7CK8xQAAANwAAAAPAAAAAAAAAAAAAAAAAJgCAABkcnMv&#10;ZG93bnJldi54bWxQSwUGAAAAAAQABAD1AAAAigMAAAAA&#10;" strokeweight="1pt">
                    <v:textbox>
                      <w:txbxContent>
                        <w:p w:rsidR="00B974B2" w:rsidRDefault="00B974B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85" o:spid="_x0000_s1297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CHJ8UA&#10;AADcAAAADwAAAGRycy9kb3ducmV2LnhtbERPTWsCMRC9F/wPYQQvpWYtuNqtUdqCVFAEban0Nmym&#10;2cXNZElSXf+9EQq9zeN9zmzR2UacyIfasYLRMANBXDpds1Hw+bF8mIIIEVlj45gUXCjAYt67m2Gh&#10;3Zl3dNpHI1IIhwIVVDG2hZShrMhiGLqWOHE/zluMCXojtcdzCreNfMyyXFqsOTVU2NJbReVx/2sV&#10;vB6/dtuJma59mz9t3u+/D3lnDkoN+t3LM4hIXfwX/7lXOs0fjeH2TLp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oIcnxQAAANwAAAAPAAAAAAAAAAAAAAAAAJgCAABkcnMv&#10;ZG93bnJldi54bWxQSwUGAAAAAAQABAD1AAAAigMAAAAA&#10;" strokeweight="1pt">
                    <v:textbox>
                      <w:txbxContent>
                        <w:p w:rsidR="00B974B2" w:rsidRDefault="00B974B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86" o:spid="_x0000_s1298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Bxo8MAAADcAAAADwAAAGRycy9kb3ducmV2LnhtbERP22rCQBB9L/gPywi+1Y0lpDW6ihRE&#10;KbTBC/o6ZMckmJ0N2TVJ/75bKPRtDuc6y/VgatFR6yrLCmbTCARxbnXFhYLzafv8BsJ5ZI21ZVLw&#10;TQ7Wq9HTElNtez5Qd/SFCCHsUlRQet+kUrq8JINuahviwN1sa9AH2BZSt9iHcFPLlyhKpMGKQ0OJ&#10;Db2XlN+PD6Ogyy5fr9um22W+uMSHj3h+RfOp1GQ8bBYgPA3+X/zn3uswf5bA7zPh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YQcaPDAAAA3AAAAA8AAAAAAAAAAAAA&#10;AAAAoQIAAGRycy9kb3ducmV2LnhtbFBLBQYAAAAABAAEAPkAAACRAwAAAAA=&#10;" strokeweight="2pt"/>
                </v:group>
              </w:pict>
            </w:r>
            <w:r w:rsidR="003A4B3D">
              <w:t xml:space="preserve"> </w:t>
            </w:r>
            <w:r w:rsidRPr="00B974B2">
              <w:rPr>
                <w:color w:val="FF0000"/>
                <w:position w:val="-22"/>
              </w:rPr>
              <w:object w:dxaOrig="1396" w:dyaOrig="604" w14:anchorId="21B58DAC">
                <v:shape id="_x0000_i1175" type="#_x0000_t75" style="width:69.75pt;height:30pt" o:ole="">
                  <v:imagedata r:id="rId88" o:title=""/>
                </v:shape>
                <o:OLEObject Type="Embed" ProgID="FXEquation.Equation" ShapeID="_x0000_i1175" DrawAspect="Content" ObjectID="_1556917568" r:id="rId89"/>
              </w:object>
            </w:r>
            <w:r w:rsidR="003A4B3D" w:rsidRPr="00B974B2">
              <w:rPr>
                <w:position w:val="-22"/>
              </w:rPr>
              <w:t xml:space="preserve"> </w:t>
            </w:r>
          </w:p>
          <w:p w:rsidR="003A4B3D" w:rsidRDefault="00B974B2" w:rsidP="00541F25">
            <w:pPr>
              <w:pStyle w:val="QuestionStyle"/>
              <w:rPr>
                <w:position w:val="-18"/>
              </w:rPr>
            </w:pPr>
            <w:r>
              <w:pict w14:anchorId="51721C53">
                <v:group id="_x0000_s1299" style="position:absolute;margin-left:356.85pt;margin-top:653.65pt;width:54.3pt;height:57.7pt;z-index:251735040" coordorigin="4710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">
                  <v:rect id="Rectangle 72" o:spid="_x0000_s1300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B8BsMA&#10;AADbAAAADwAAAGRycy9kb3ducmV2LnhtbERPTWsCMRC9F/wPYYReimbrYdXVKG1BWqgUtKJ4GzZj&#10;dnEzWZJUt//eHASPj/c9X3a2ERfyoXas4HWYgSAuna7ZKNj9rgYTECEia2wck4J/CrBc9J7mWGh3&#10;5Q1dttGIFMKhQAVVjG0hZSgrshiGriVO3Ml5izFBb6T2eE3htpGjLMulxZpTQ4UtfVRUnrd/VsH7&#10;eb/5GZvJt2/z6frz5XjIO3NQ6rnfvc1AROriQ3x3f2kF07Q+fUk/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/B8BsMAAADbAAAADwAAAAAAAAAAAAAAAACYAgAAZHJzL2Rv&#10;d25yZXYueG1sUEsFBgAAAAAEAAQA9QAAAIgDAAAAAA==&#10;" strokeweight="1pt">
                    <v:textbox>
                      <w:txbxContent>
                        <w:p w:rsidR="00B974B2" w:rsidRDefault="00B974B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73" o:spid="_x0000_s1301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zZncYA&#10;AADbAAAADwAAAGRycy9kb3ducmV2LnhtbESPQWsCMRSE70L/Q3iFXqRm7WHVrVG0UCxYBLVUents&#10;XrOLm5clibr996YgeBxm5htmOu9sI87kQ+1YwXCQgSAuna7ZKPjavz+PQYSIrLFxTAr+KMB89tCb&#10;YqHdhbd03kUjEoRDgQqqGNtCylBWZDEMXEucvF/nLcYkvZHa4yXBbSNfsiyXFmtOCxW29FZRedyd&#10;rILl8Xu7GZnx2rf55HPV/znknTko9fTYLV5BROriPXxrf2gFkyH8f0k/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LzZncYAAADbAAAADwAAAAAAAAAAAAAAAACYAgAAZHJz&#10;L2Rvd25yZXYueG1sUEsFBgAAAAAEAAQA9QAAAIsDAAAAAA==&#10;" strokeweight="1pt">
                    <v:textbox>
                      <w:txbxContent>
                        <w:p w:rsidR="00B974B2" w:rsidRDefault="00B974B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74" o:spid="_x0000_s1302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tUO8QAAADbAAAADwAAAGRycy9kb3ducmV2LnhtbESPQWvCQBSE7wX/w/KE3upGEW2iq0hB&#10;WgoaTIteH9nXJDT7NmS3Sfz3riD0OMzMN8x6O5hadNS6yrKC6SQCQZxbXXGh4Ptr//IKwnlkjbVl&#10;UnAlB9vN6GmNibY9n6jLfCEChF2CCkrvm0RKl5dk0E1sQxy8H9sa9EG2hdQt9gFuajmLooU0WHFY&#10;KLGht5Ly3+zPKOjS83G5b7r31Bfn+elzHl/QHJR6Hg+7FQhPg/8PP9ofWkE8g/uX8APk5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O1Q7xAAAANsAAAAPAAAAAAAAAAAA&#10;AAAAAKECAABkcnMvZG93bnJldi54bWxQSwUGAAAAAAQABAD5AAAAkgMAAAAA&#10;" strokeweight="2pt"/>
                </v:group>
              </w:pict>
            </w:r>
          </w:p>
          <w:p w:rsidR="003A4B3D" w:rsidRDefault="003A4B3D" w:rsidP="00541F25">
            <w:pPr>
              <w:pStyle w:val="QuestionStyle"/>
            </w:pPr>
          </w:p>
        </w:tc>
      </w:tr>
      <w:tr w:rsidR="003A4B3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A4B3D" w:rsidRPr="001B3341" w:rsidRDefault="003A4B3D" w:rsidP="00B974B2">
            <w:pPr>
              <w:pStyle w:val="ListParagraph"/>
              <w:numPr>
                <w:ilvl w:val="0"/>
                <w:numId w:val="2"/>
              </w:numPr>
              <w:spacing w:before="240"/>
              <w:ind w:left="0" w:firstLine="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Find  </w:t>
            </w:r>
            <w:r w:rsidR="00C41218" w:rsidRPr="00C41218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218" w:dyaOrig="600" w14:anchorId="4A22FF4C">
                <v:shape id="_x0000_i1066" type="#_x0000_t75" style="width:11.25pt;height:30pt" o:ole="">
                  <v:imagedata r:id="rId90" o:title=""/>
                </v:shape>
                <o:OLEObject Type="Embed" ProgID="FXEquation.Equation" ShapeID="_x0000_i1066" DrawAspect="Content" ObjectID="_1556917569" r:id="rId91"/>
              </w:object>
            </w:r>
            <w:r w:rsidR="00C41218">
              <w:rPr>
                <w:rFonts w:ascii="Times New Roman" w:hAnsi="Times New Roman"/>
                <w:sz w:val="24"/>
                <w:szCs w:val="24"/>
              </w:rPr>
              <w:t xml:space="preserve"> of 55 kilograms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3A4B3D" w:rsidRDefault="00B974B2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pict w14:anchorId="19FE417C">
                <v:rect id="Rectangle 231" o:spid="_x0000_s1303" style="position:absolute;margin-left:262.9pt;margin-top:3.9pt;width:59.4pt;height:29.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" filled="f" strokecolor="black [3213]" strokeweight="1.5pt"/>
              </w:pict>
            </w: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</w:t>
            </w:r>
          </w:p>
        </w:tc>
      </w:tr>
      <w:tr w:rsidR="003A4B3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A4B3D" w:rsidRPr="001B3341" w:rsidRDefault="003A4B3D" w:rsidP="003A4B3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Complete the missing numbers to make pairs of equivalent fractions.</w:t>
            </w: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a)   </w:t>
            </w:r>
            <w:r w:rsidRPr="00986DAD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 </w:t>
            </w:r>
            <w:r w:rsidR="00C41218" w:rsidRPr="00986DA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98" w:dyaOrig="810" w14:anchorId="1D0C0209">
                <v:shape id="_x0000_i1067" type="#_x0000_t75" style="width:50.25pt;height:40.5pt" o:ole="">
                  <v:imagedata r:id="rId92" o:title=""/>
                </v:shape>
                <o:OLEObject Type="Embed" ProgID="FXEquation.Equation" ShapeID="_x0000_i1067" DrawAspect="Content" ObjectID="_1556917570" r:id="rId93"/>
              </w:object>
            </w:r>
            <w:r w:rsidRPr="00986DAD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b)        </w:t>
            </w:r>
            <w:r w:rsidRPr="00986DAD">
              <w:rPr>
                <w:rFonts w:ascii="Times New Roman" w:hAnsi="Times New Roman"/>
                <w:position w:val="-36"/>
                <w:sz w:val="24"/>
                <w:szCs w:val="24"/>
              </w:rPr>
              <w:t xml:space="preserve">  </w:t>
            </w:r>
            <w:r w:rsidR="00986DAD" w:rsidRPr="00986DAD">
              <w:rPr>
                <w:rFonts w:ascii="Times New Roman" w:hAnsi="Times New Roman"/>
                <w:color w:val="FF0000"/>
                <w:position w:val="-36"/>
                <w:sz w:val="24"/>
                <w:szCs w:val="24"/>
              </w:rPr>
              <w:object w:dxaOrig="1058" w:dyaOrig="814" w14:anchorId="70B6C1F2">
                <v:shape id="_x0000_i1068" type="#_x0000_t75" style="width:53.25pt;height:40.5pt" o:ole="">
                  <v:imagedata r:id="rId94" o:title=""/>
                </v:shape>
                <o:OLEObject Type="Embed" ProgID="FXEquation.Equation" ShapeID="_x0000_i1068" DrawAspect="Content" ObjectID="_1556917571" r:id="rId95"/>
              </w:object>
            </w:r>
            <w:r w:rsidRPr="00986DAD">
              <w:rPr>
                <w:rFonts w:ascii="Times New Roman" w:hAnsi="Times New Roman"/>
                <w:position w:val="-36"/>
                <w:sz w:val="24"/>
                <w:szCs w:val="24"/>
              </w:rPr>
              <w:t xml:space="preserve"> </w:t>
            </w:r>
          </w:p>
          <w:p w:rsidR="00986DAD" w:rsidRDefault="00986DAD" w:rsidP="003A4B3D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</w:tc>
      </w:tr>
      <w:tr w:rsidR="003A4B3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A4B3D" w:rsidRPr="001B3341" w:rsidRDefault="003A4B3D" w:rsidP="00986DAD">
            <w:pPr>
              <w:pStyle w:val="ListParagraph"/>
              <w:numPr>
                <w:ilvl w:val="0"/>
                <w:numId w:val="2"/>
              </w:numPr>
              <w:spacing w:before="24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A4B3D" w:rsidRDefault="00986DAD" w:rsidP="003A4B3D">
            <w:pPr>
              <w:spacing w:before="120" w:after="0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Which of these fractions is </w:t>
            </w:r>
            <w:r w:rsidRPr="00986DAD">
              <w:rPr>
                <w:rFonts w:ascii="Times New Roman" w:hAnsi="Times New Roman"/>
                <w:b/>
                <w:noProof/>
                <w:sz w:val="24"/>
                <w:szCs w:val="24"/>
                <w:lang w:eastAsia="en-AU"/>
              </w:rPr>
              <w:t xml:space="preserve">not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equivalent to  </w:t>
            </w:r>
            <w:r w:rsidRPr="00986DAD">
              <w:rPr>
                <w:rFonts w:ascii="Times New Roman" w:hAnsi="Times New Roman"/>
                <w:noProof/>
                <w:position w:val="-16"/>
                <w:sz w:val="24"/>
                <w:szCs w:val="24"/>
                <w:lang w:eastAsia="en-AU"/>
              </w:rPr>
              <w:object w:dxaOrig="496" w:dyaOrig="604">
                <v:shape id="_x0000_i1069" type="#_x0000_t75" style="width:24.75pt;height:30pt" o:ole="">
                  <v:imagedata r:id="rId96" o:title=""/>
                </v:shape>
                <o:OLEObject Type="Embed" ProgID="FXEquation.Equation" ShapeID="_x0000_i1069" DrawAspect="Content" ObjectID="_1556917572" r:id="rId97"/>
              </w:obje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3A4B3D" w:rsidRDefault="00F96211" w:rsidP="003A4B3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72928" behindDoc="0" locked="0" layoutInCell="1" allowOverlap="1" wp14:anchorId="5D3A2446">
                      <wp:simplePos x="0" y="0"/>
                      <wp:positionH relativeFrom="column">
                        <wp:posOffset>422910</wp:posOffset>
                      </wp:positionH>
                      <wp:positionV relativeFrom="paragraph">
                        <wp:posOffset>153670</wp:posOffset>
                      </wp:positionV>
                      <wp:extent cx="4362450" cy="114300"/>
                      <wp:effectExtent l="0" t="0" r="19050" b="19050"/>
                      <wp:wrapNone/>
                      <wp:docPr id="17" name="Group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18" name="AutoShape 4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4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AutoShape 4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AutoShape 4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9C8AF2" id="Group 17" o:spid="_x0000_s1026" style="position:absolute;margin-left:33.3pt;margin-top:12.1pt;width:343.5pt;height:9pt;z-index:25177292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">
                      <v:roundrect id="AutoShape 406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" strokeweight="1pt"/>
                      <v:roundrect id="AutoShape 407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" strokeweight="1pt"/>
                      <v:roundrect id="AutoShape 408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" strokeweight="1pt"/>
                      <v:roundrect id="AutoShape 409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" strokeweight="1pt"/>
                    </v:group>
                  </w:pict>
                </mc:Fallback>
              </mc:AlternateContent>
            </w:r>
            <w:r w:rsidR="00986DAD">
              <w:rPr>
                <w:rFonts w:ascii="Times New Roman" w:hAnsi="Times New Roman"/>
                <w:sz w:val="24"/>
                <w:szCs w:val="24"/>
              </w:rPr>
              <w:t xml:space="preserve">                      </w:t>
            </w:r>
            <w:r w:rsidR="00986DAD">
              <w:rPr>
                <w:rFonts w:ascii="Times New Roman" w:hAnsi="Times New Roman"/>
                <w:sz w:val="24"/>
                <w:szCs w:val="24"/>
              </w:rPr>
              <w:object w:dxaOrig="218" w:dyaOrig="604">
                <v:shape id="_x0000_i1070" type="#_x0000_t75" style="width:11.25pt;height:30pt" o:ole="">
                  <v:imagedata r:id="rId98" o:title=""/>
                </v:shape>
                <o:OLEObject Type="Embed" ProgID="FXEquation.Equation" ShapeID="_x0000_i1070" DrawAspect="Content" ObjectID="_1556917573" r:id="rId99"/>
              </w:object>
            </w:r>
            <w:r w:rsidR="00986DAD">
              <w:rPr>
                <w:rFonts w:ascii="Times New Roman" w:hAnsi="Times New Roman"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338" w:dyaOrig="612">
                <v:shape id="_x0000_i1071" type="#_x0000_t75" style="width:17.25pt;height:30.75pt" o:ole="">
                  <v:imagedata r:id="rId100" o:title=""/>
                </v:shape>
                <o:OLEObject Type="Embed" ProgID="FXEquation.Equation" ShapeID="_x0000_i1071" DrawAspect="Content" ObjectID="_1556917574" r:id="rId101"/>
              </w:object>
            </w:r>
            <w:r w:rsidR="00986DAD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="00986DAD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object w:dxaOrig="338" w:dyaOrig="600">
                <v:shape id="_x0000_i1072" type="#_x0000_t75" style="width:17.25pt;height:30pt" o:ole="">
                  <v:imagedata r:id="rId102" o:title=""/>
                </v:shape>
                <o:OLEObject Type="Embed" ProgID="FXEquation.Equation" ShapeID="_x0000_i1072" DrawAspect="Content" ObjectID="_1556917575" r:id="rId10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="00986DAD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338" w:dyaOrig="600">
                <v:shape id="_x0000_i1073" type="#_x0000_t75" style="width:17.25pt;height:30pt" o:ole="">
                  <v:imagedata r:id="rId104" o:title=""/>
                </v:shape>
                <o:OLEObject Type="Embed" ProgID="FXEquation.Equation" ShapeID="_x0000_i1073" DrawAspect="Content" ObjectID="_1556917576" r:id="rId105"/>
              </w:object>
            </w:r>
          </w:p>
        </w:tc>
      </w:tr>
      <w:tr w:rsidR="003A4B3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A4B3D" w:rsidRPr="001B3341" w:rsidRDefault="003A4B3D" w:rsidP="003A4B3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Write one of the symbols &lt;,  &gt;  or  =  in the boxes below to make true sentences.</w:t>
            </w: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a)     </w:t>
            </w:r>
            <w:r w:rsidR="00F96211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200" w:dyaOrig="614">
                <v:shape id="_x0000_i1074" type="#_x0000_t75" style="width:60pt;height:30.75pt" o:ole="">
                  <v:imagedata r:id="rId106" o:title=""/>
                </v:shape>
                <o:OLEObject Type="Embed" ProgID="FXEquation.Equation" ShapeID="_x0000_i1074" DrawAspect="Content" ObjectID="_1556917577" r:id="rId10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b)     </w:t>
            </w:r>
            <w:r w:rsidR="00F96211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68" w:dyaOrig="614">
                <v:shape id="_x0000_i1075" type="#_x0000_t75" style="width:48.75pt;height:30.75pt" o:ole="">
                  <v:imagedata r:id="rId108" o:title=""/>
                </v:shape>
                <o:OLEObject Type="Embed" ProgID="FXEquation.Equation" ShapeID="_x0000_i1075" DrawAspect="Content" ObjectID="_1556917578" r:id="rId10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3A4B3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A4B3D" w:rsidRPr="001B3341" w:rsidRDefault="003A4B3D" w:rsidP="003A4B3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A4B3D" w:rsidRDefault="00B974B2" w:rsidP="003A4B3D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pict w14:anchorId="1C013A3E">
                <v:group id="Group 193" o:spid="_x0000_s1308" style="position:absolute;margin-left:343.9pt;margin-top:16.45pt;width:54.3pt;height:57.7pt;z-index:251741184;mso-position-horizontal-relative:text;mso-position-vertical-relative:text" coordorigin="4763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">
                  <v:rect id="Rectangle 84" o:spid="_x0000_s1309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8h5sUA&#10;AADcAAAADwAAAGRycy9kb3ducmV2LnhtbERPTWsCMRC9F/wPYQpeSs1aZNWtUbQgFRRBWyq9DZtp&#10;dnEzWZJUt/++EQq9zeN9zmzR2UZcyIfasYLhIANBXDpds1Hw/rZ+nIAIEVlj45gU/FCAxbx3N8NC&#10;uysf6HKMRqQQDgUqqGJsCylDWZHFMHAtceK+nLcYE/RGao/XFG4b+ZRlubRYc2qosKWXisrz8dsq&#10;WJ0/DvuxmWx9m093rw+fp7wzJ6X6993yGUSkLv6L/9wbneZPR3B7Jl0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PyHmxQAAANwAAAAPAAAAAAAAAAAAAAAAAJgCAABkcnMv&#10;ZG93bnJldi54bWxQSwUGAAAAAAQABAD1AAAAigMAAAAA&#10;" strokeweight="1pt">
                    <v:textbox>
                      <w:txbxContent>
                        <w:p w:rsidR="00B974B2" w:rsidRDefault="00B974B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85" o:spid="_x0000_s1310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OEfcUA&#10;AADcAAAADwAAAGRycy9kb3ducmV2LnhtbERPTWsCMRC9F/wPYQpeSs1acNWtUbQgFRRBWyq9DZtp&#10;dnEzWZJUt/++EQq9zeN9zmzR2UZcyIfasYLhIANBXDpds1Hw/rZ+nIAIEVlj45gU/FCAxbx3N8NC&#10;uysf6HKMRqQQDgUqqGJsCylDWZHFMHAtceK+nLcYE/RGao/XFG4b+ZRlubRYc2qosKWXisrz8dsq&#10;WJ0/DvuxmWx9m093rw+fp7wzJ6X6993yGUSkLv6L/9wbneZPR3B7Jl0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c4R9xQAAANwAAAAPAAAAAAAAAAAAAAAAAJgCAABkcnMv&#10;ZG93bnJldi54bWxQSwUGAAAAAAQABAD1AAAAigMAAAAA&#10;" strokeweight="1pt">
                    <v:textbox>
                      <w:txbxContent>
                        <w:p w:rsidR="00B974B2" w:rsidRDefault="00B974B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86" o:spid="_x0000_s1311" type="#_x0000_t32" style="position:absolute;left:4763;top:9626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Ny+cMAAADcAAAADwAAAGRycy9kb3ducmV2LnhtbERPTWvCQBC9F/wPywje6sYiaRNdRQqi&#10;FNpgFL0O2TEJZmdDdo3pv+8WCr3N433Ocj2YRvTUudqygtk0AkFcWF1zqeB03D6/gXAeWWNjmRR8&#10;k4P1avS0xFTbBx+oz30pQgi7FBVU3replK6oyKCb2pY4cFfbGfQBdqXUHT5CuGnkSxTF0mDNoaHC&#10;lt4rKm753Sjos/PX67btd5kvz/PDxzy5oPlUajIeNgsQngb/L/5z73WYn8Tw+0y4QK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vDcvnDAAAA3AAAAA8AAAAAAAAAAAAA&#10;AAAAoQIAAGRycy9kb3ducmV2LnhtbFBLBQYAAAAABAAEAPkAAACRAwAAAAA=&#10;" strokeweight="2pt"/>
                </v:group>
              </w:pic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What fraction is </w:t>
            </w:r>
            <w:r w:rsidR="007F5D35">
              <w:rPr>
                <w:rFonts w:ascii="Times New Roman" w:hAnsi="Times New Roman"/>
                <w:sz w:val="24"/>
                <w:szCs w:val="24"/>
              </w:rPr>
              <w:t>4 km of 36 km</w:t>
            </w:r>
            <w:r w:rsidR="003A4B3D">
              <w:rPr>
                <w:rFonts w:ascii="Times New Roman" w:hAnsi="Times New Roman"/>
                <w:sz w:val="24"/>
                <w:szCs w:val="24"/>
              </w:rPr>
              <w:t>? (Answer in simplest form).</w:t>
            </w: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A4B3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A4B3D" w:rsidRPr="001B3341" w:rsidRDefault="003A4B3D" w:rsidP="003A4B3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Mark the position of  </w:t>
            </w:r>
            <w:r w:rsidR="007F5D3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18" w:dyaOrig="608" w14:anchorId="298871FF">
                <v:shape id="_x0000_i1076" type="#_x0000_t75" style="width:11.25pt;height:30.75pt" o:ole="">
                  <v:imagedata r:id="rId110" o:title=""/>
                </v:shape>
                <o:OLEObject Type="Embed" ProgID="FXEquation.Equation" ShapeID="_x0000_i1076" DrawAspect="Content" ObjectID="_1556917579" r:id="rId11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on the number line below.</w:t>
            </w:r>
          </w:p>
          <w:p w:rsidR="003A4B3D" w:rsidRDefault="00B974B2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11F9719E">
                <v:shape id="_x0000_s1312" type="#_x0000_t75" style="position:absolute;margin-left:41.2pt;margin-top:9.45pt;width:324.5pt;height:27.35pt;z-index:251742208" o:preferrelative="f">
                  <v:imagedata r:id="rId112" o:title="" cropbottom="-1889f" cropleft="8228f" cropright="15847f"/>
                </v:shape>
                <o:OLEObject Type="Embed" ProgID="FXDraw.Graphic" ShapeID="_x0000_s1312" DrawAspect="Content" ObjectID="_1556917671" r:id="rId113"/>
              </w:object>
            </w:r>
          </w:p>
          <w:p w:rsidR="003A4B3D" w:rsidRDefault="003A4B3D" w:rsidP="00541F25">
            <w:pPr>
              <w:pStyle w:val="QuestionStyle"/>
            </w:pPr>
          </w:p>
        </w:tc>
      </w:tr>
      <w:tr w:rsidR="003A4B3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A4B3D" w:rsidRPr="001B3341" w:rsidRDefault="003A4B3D" w:rsidP="003A4B3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Mark the position of  </w:t>
            </w:r>
            <w:r w:rsidR="00EB440A" w:rsidRPr="003858B8">
              <w:rPr>
                <w:rFonts w:ascii="Times New Roman" w:hAnsi="Times New Roman"/>
                <w:color w:val="FF0000"/>
                <w:position w:val="-14"/>
                <w:sz w:val="24"/>
                <w:szCs w:val="24"/>
              </w:rPr>
              <w:object w:dxaOrig="423" w:dyaOrig="422" w14:anchorId="4E2085B2">
                <v:shape id="_x0000_i1078" type="#_x0000_t75" style="width:21pt;height:21pt" o:ole="">
                  <v:imagedata r:id="rId114" o:title=""/>
                </v:shape>
                <o:OLEObject Type="Embed" ProgID="FXEquation.Equation" ShapeID="_x0000_i1078" DrawAspect="Content" ObjectID="_1556917580" r:id="rId115"/>
              </w:object>
            </w:r>
            <w:r w:rsidRPr="003858B8">
              <w:rPr>
                <w:rFonts w:ascii="Times New Roman" w:hAnsi="Times New Roman"/>
                <w:position w:val="-1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on the number line below.</w:t>
            </w:r>
          </w:p>
          <w:p w:rsidR="003A4B3D" w:rsidRDefault="00B974B2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1A41171D">
                <v:shape id="_x0000_s1313" type="#_x0000_t75" style="position:absolute;margin-left:53.65pt;margin-top:10.65pt;width:357.65pt;height:26.25pt;z-index:251743232">
                  <v:imagedata r:id="rId116" o:title=""/>
                </v:shape>
                <o:OLEObject Type="Embed" ProgID="FXDraw.Graphic" ShapeID="_x0000_s1313" DrawAspect="Content" ObjectID="_1556917672" r:id="rId117"/>
              </w:object>
            </w: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A4B3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A4B3D" w:rsidRPr="001B3341" w:rsidRDefault="003A4B3D" w:rsidP="003A4B3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Find the answer to the addition, giving your answer in simplest form;</w:t>
            </w:r>
          </w:p>
          <w:p w:rsidR="003A4B3D" w:rsidRDefault="00B974B2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pict w14:anchorId="6C456814">
                <v:group id="Group 34" o:spid="_x0000_s1314" style="position:absolute;margin-left:359.1pt;margin-top:7.5pt;width:54.3pt;height:57.7pt;z-index:251744256" coordorigin="4710,8985" coordsize="945,1275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">
                  <v:rect id="Rectangle 358" o:spid="_x0000_s1315" style="position:absolute;left:4875;top:8985;width:585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" strokeweight="1pt">
                    <v:textbox style="mso-next-textbox:#Rectangle 358">
                      <w:txbxContent>
                        <w:p w:rsidR="00B974B2" w:rsidRDefault="00B974B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359" o:spid="_x0000_s1316" style="position:absolute;left:4890;top:9690;width:585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" strokeweight="1pt">
                    <v:textbox style="mso-next-textbox:#Rectangle 359">
                      <w:txbxContent>
                        <w:p w:rsidR="00B974B2" w:rsidRDefault="00B974B2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AutoShape 360" o:spid="_x0000_s1317" type="#_x0000_t32" style="position:absolute;left:4710;top:9615;width:9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" strokeweight="2pt"/>
                </v:group>
              </w:pict>
            </w: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3858B8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109" w:dyaOrig="604" w14:anchorId="3DB6B556">
                <v:shape id="_x0000_i1080" type="#_x0000_t75" style="width:55.5pt;height:30pt" o:ole="">
                  <v:imagedata r:id="rId118" o:title=""/>
                </v:shape>
                <o:OLEObject Type="Embed" ProgID="FXEquation.Equation" ShapeID="_x0000_i1080" DrawAspect="Content" ObjectID="_1556917581" r:id="rId119"/>
              </w:object>
            </w:r>
            <w:r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3A4B3D" w:rsidRDefault="003A4B3D" w:rsidP="00541F25">
            <w:pPr>
              <w:pStyle w:val="QuestionStyle"/>
            </w:pPr>
          </w:p>
        </w:tc>
      </w:tr>
      <w:tr w:rsidR="003A4B3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A4B3D" w:rsidRPr="001B3341" w:rsidRDefault="003A4B3D" w:rsidP="003858B8">
            <w:pPr>
              <w:pStyle w:val="ListParagraph"/>
              <w:numPr>
                <w:ilvl w:val="0"/>
                <w:numId w:val="2"/>
              </w:numPr>
              <w:spacing w:before="24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A4B3D" w:rsidRPr="00B974B2" w:rsidRDefault="00B974B2" w:rsidP="00541F25">
            <w:pPr>
              <w:pStyle w:val="QuestionStyle"/>
              <w:rPr>
                <w:position w:val="-78"/>
              </w:rPr>
            </w:pPr>
            <w:r w:rsidRPr="00B974B2">
              <w:rPr>
                <w:color w:val="FF0000"/>
                <w:position w:val="-78"/>
              </w:rPr>
              <w:object w:dxaOrig="5212" w:dyaOrig="1164" w14:anchorId="1A41E8BF">
                <v:shape id="_x0000_i1184" type="#_x0000_t75" style="width:260.25pt;height:57.75pt" o:ole="">
                  <v:imagedata r:id="rId120" o:title=""/>
                </v:shape>
                <o:OLEObject Type="Embed" ProgID="FXEquation.Equation" ShapeID="_x0000_i1184" DrawAspect="Content" ObjectID="_1556917582" r:id="rId121"/>
              </w:object>
            </w:r>
          </w:p>
          <w:p w:rsidR="008359F5" w:rsidRDefault="00BA21EE" w:rsidP="003A4B3D">
            <w:pPr>
              <w:tabs>
                <w:tab w:val="left" w:pos="1508"/>
                <w:tab w:val="left" w:pos="3594"/>
                <w:tab w:val="left" w:pos="5851"/>
              </w:tabs>
              <w:rPr>
                <w:rFonts w:ascii="Times New Roman" w:eastAsiaTheme="minorHAnsi" w:hAnsi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</w:rPr>
              <w:t>What fraction of the team had arrived by 5:15 pm.</w:t>
            </w:r>
          </w:p>
          <w:p w:rsidR="00BA21EE" w:rsidRDefault="00BA21EE" w:rsidP="003A4B3D">
            <w:pPr>
              <w:tabs>
                <w:tab w:val="left" w:pos="1508"/>
                <w:tab w:val="left" w:pos="3594"/>
                <w:tab w:val="left" w:pos="5851"/>
              </w:tabs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3A4B3D" w:rsidRDefault="00B974B2" w:rsidP="003A4B3D">
            <w:pPr>
              <w:tabs>
                <w:tab w:val="left" w:pos="1508"/>
                <w:tab w:val="left" w:pos="3594"/>
                <w:tab w:val="left" w:pos="5851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pict w14:anchorId="4BBFDB03">
                <v:group id="_x0000_s1318" style="position:absolute;margin-left:31.8pt;margin-top:8.85pt;width:347.7pt;height:9pt;z-index:251745280" coordsize="44157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">
                  <v:roundrect id="_x0000_s1319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" strokeweight="1pt"/>
                  <v:roundrect id="_x0000_s1320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" strokeweight="1pt"/>
                  <v:roundrect id="_x0000_s1321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" strokeweight="1pt"/>
                  <v:roundrect id="_x0000_s1322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" strokeweight="1pt"/>
                </v:group>
              </w:pict>
            </w:r>
            <w:r w:rsidR="008359F5">
              <w:rPr>
                <w:rFonts w:ascii="Times New Roman" w:eastAsiaTheme="minorHAnsi" w:hAnsi="Times New Roman"/>
                <w:sz w:val="24"/>
                <w:szCs w:val="24"/>
              </w:rPr>
              <w:t xml:space="preserve">                  </w: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359F5">
              <w:rPr>
                <w:rFonts w:ascii="Times New Roman" w:hAnsi="Times New Roman"/>
                <w:sz w:val="24"/>
                <w:szCs w:val="24"/>
              </w:rPr>
              <w:object w:dxaOrig="218" w:dyaOrig="608" w14:anchorId="6D8A9504">
                <v:shape id="_x0000_i1082" type="#_x0000_t75" style="width:11.25pt;height:30.75pt" o:ole="">
                  <v:imagedata r:id="rId122" o:title=""/>
                </v:shape>
                <o:OLEObject Type="Embed" ProgID="FXEquation.Equation" ShapeID="_x0000_i1082" DrawAspect="Content" ObjectID="_1556917583" r:id="rId123"/>
              </w:objec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359F5"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359F5">
              <w:rPr>
                <w:rFonts w:ascii="Times New Roman" w:hAnsi="Times New Roman"/>
                <w:sz w:val="24"/>
                <w:szCs w:val="24"/>
              </w:rPr>
              <w:object w:dxaOrig="338" w:dyaOrig="600" w14:anchorId="7883AC0B">
                <v:shape id="_x0000_i1083" type="#_x0000_t75" style="width:17.25pt;height:30pt" o:ole="">
                  <v:imagedata r:id="rId124" o:title=""/>
                </v:shape>
                <o:OLEObject Type="Embed" ProgID="FXEquation.Equation" ShapeID="_x0000_i1083" DrawAspect="Content" ObjectID="_1556917584" r:id="rId125"/>
              </w:objec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8359F5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                         </w:t>
            </w:r>
            <w:r w:rsidR="008359F5">
              <w:rPr>
                <w:rFonts w:ascii="Times New Roman" w:hAnsi="Times New Roman"/>
                <w:sz w:val="24"/>
                <w:szCs w:val="24"/>
              </w:rPr>
              <w:object w:dxaOrig="218" w:dyaOrig="600" w14:anchorId="6E6C09EB">
                <v:shape id="_x0000_i1084" type="#_x0000_t75" style="width:11.25pt;height:30pt" o:ole="">
                  <v:imagedata r:id="rId126" o:title=""/>
                </v:shape>
                <o:OLEObject Type="Embed" ProgID="FXEquation.Equation" ShapeID="_x0000_i1084" DrawAspect="Content" ObjectID="_1556917585" r:id="rId127"/>
              </w:object>
            </w:r>
            <w:r w:rsidR="003A4B3D">
              <w:rPr>
                <w:rFonts w:ascii="Times New Roman" w:hAnsi="Times New Roman"/>
                <w:sz w:val="24"/>
                <w:szCs w:val="24"/>
              </w:rPr>
              <w:tab/>
            </w:r>
            <w:r w:rsidR="008359F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8359F5">
              <w:rPr>
                <w:rFonts w:ascii="Times New Roman" w:hAnsi="Times New Roman"/>
                <w:sz w:val="24"/>
                <w:szCs w:val="24"/>
              </w:rPr>
              <w:object w:dxaOrig="300" w:dyaOrig="423" w14:anchorId="41C57A2D">
                <v:shape id="_x0000_i1085" type="#_x0000_t75" style="width:15pt;height:21pt" o:ole="">
                  <v:imagedata r:id="rId128" o:title=""/>
                </v:shape>
                <o:OLEObject Type="Embed" ProgID="FXEquation.Equation" ShapeID="_x0000_i1085" DrawAspect="Content" ObjectID="_1556917586" r:id="rId129"/>
              </w:object>
            </w:r>
          </w:p>
        </w:tc>
      </w:tr>
      <w:tr w:rsidR="00F51A23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51A23" w:rsidRPr="001B3341" w:rsidRDefault="00F51A23" w:rsidP="00F51A2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51A23" w:rsidRDefault="00F51A23" w:rsidP="00F51A2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216" w:dyaOrig="604" w14:anchorId="18310B3C">
                <v:shape id="_x0000_i1086" type="#_x0000_t75" style="width:60.75pt;height:30pt" o:ole="">
                  <v:imagedata r:id="rId130" o:title=""/>
                </v:shape>
                <o:OLEObject Type="Embed" ProgID="FXEquation.Equation" ShapeID="_x0000_i1086" DrawAspect="Content" ObjectID="_1556917587" r:id="rId13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F51A23" w:rsidRDefault="00B974B2" w:rsidP="00F51A23">
            <w:pPr>
              <w:spacing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pict w14:anchorId="43185992">
                <v:group id="_x0000_s1523" style="position:absolute;margin-left:19.6pt;margin-top:8.6pt;width:343.5pt;height:9pt;z-index:251797504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">
                  <v:roundrect id="_x0000_s1524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8eX8UA&#10;AADcAAAADwAAAGRycy9kb3ducmV2LnhtbESPT2sCMRDF70K/Q5hCb5rVUpGtUaxQKb35p56HZNws&#10;3UyWTepu/fTOodDbDO/Ne79ZrofQqCt1qY5sYDopQBHb6GquDJyO7+MFqJSRHTaRycAvJVivHkZL&#10;LF3seU/XQ66UhHAq0YDPuS21TtZTwDSJLbFol9gFzLJ2lXYd9hIeGj0rirkOWLM0eGxp68l+H36C&#10;gU/rXxa3YXd2/fzyvNm/nb9s3Bnz9DhsXkFlGvK/+e/6wwn+VGjlGZlAr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jx5fxQAAANwAAAAPAAAAAAAAAAAAAAAAAJgCAABkcnMv&#10;ZG93bnJldi54bWxQSwUGAAAAAAQABAD1AAAAigMAAAAA&#10;" strokecolor="black [3213]" strokeweight="1pt"/>
                  <v:roundrect id="_x0000_s152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O7xMEA&#10;AADcAAAADwAAAGRycy9kb3ducmV2LnhtbERPTWsCMRC9C/0PYQreNKtSsVujWEEp3rSt5yEZN0s3&#10;k2UT3dVfbwSht3m8z5kvO1eJCzWh9KxgNMxAEGtvSi4U/HxvBjMQISIbrDyTgisFWC5eenPMjW95&#10;T5dDLEQK4ZCjAhtjnUsZtCWHYehr4sSdfOMwJtgU0jTYpnBXyXGWTaXDklODxZrWlvTf4ewU7LR9&#10;m9267dG009Nktf88/mq/Var/2q0+QETq4r/46f4yaf7oHR7PpAvk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Du8TBAAAA3AAAAA8AAAAAAAAAAAAAAAAAmAIAAGRycy9kb3du&#10;cmV2LnhtbFBLBQYAAAAABAAEAPUAAACGAwAAAAA=&#10;" strokecolor="black [3213]" strokeweight="1pt"/>
                  <v:roundrect id="_x0000_s1526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XY5MQA&#10;AADcAAAADwAAAGRycy9kb3ducmV2LnhtbESPQWsCMRCF74X+hzCF3mpWiyKrUWxBKd601fOQjJvF&#10;zWTZRHfbX985FHqb4b1575vlegiNulOX6sgGxqMCFLGNrubKwNfn9mUOKmVkh01kMvBNCdarx4cl&#10;li72fKD7MVdKQjiVaMDn3JZaJ+spYBrFlli0S+wCZlm7SrsOewkPjZ4UxUwHrFkaPLb07slej7dg&#10;YG/9dP4z7M6un11eN4e388nGnTHPT8NmASrTkP/Nf9cfTvAngi/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V2OTEAAAA3AAAAA8AAAAAAAAAAAAAAAAAmAIAAGRycy9k&#10;b3ducmV2LnhtbFBLBQYAAAAABAAEAPUAAACJAwAAAAA=&#10;" strokecolor="black [3213]" strokeweight="1pt"/>
                  <v:roundrect id="_x0000_s1527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l9f8EA&#10;AADcAAAADwAAAGRycy9kb3ducmV2LnhtbERPTWsCMRC9C/6HMEJvmlVRZDWKFhTpTVs9D8m4WdxM&#10;lk3qbv31jVDobR7vc1abzlXiQU0oPSsYjzIQxNqbkgsFX5/74QJEiMgGK8+k4IcCbNb93gpz41s+&#10;0eMcC5FCOOSowMZY51IGbclhGPmaOHE33ziMCTaFNA22KdxVcpJlc+mw5NRgsaZ3S/p+/nYKPrSd&#10;LZ7d4Wra+W26Pe2uF+0PSr0Nuu0SRKQu/ov/3EeT5k/G8HomX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ZfX/BAAAA3AAAAA8AAAAAAAAAAAAAAAAAmAIAAGRycy9kb3du&#10;cmV2LnhtbFBLBQYAAAAABAAEAPUAAACGAwAAAAA=&#10;" strokecolor="black [3213]" strokeweight="1pt"/>
                </v:group>
              </w:pict>
            </w:r>
            <w:r w:rsidR="00F51A23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F51A23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18" w:dyaOrig="612" w14:anchorId="2C88C46E">
                <v:shape id="_x0000_i1087" type="#_x0000_t75" style="width:11.25pt;height:30.75pt" o:ole="">
                  <v:imagedata r:id="rId132" o:title=""/>
                </v:shape>
                <o:OLEObject Type="Embed" ProgID="FXEquation.Equation" ShapeID="_x0000_i1087" DrawAspect="Content" ObjectID="_1556917588" r:id="rId133"/>
              </w:object>
            </w:r>
            <w:r w:rsidR="00F51A23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F51A23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38" w:dyaOrig="612" w14:anchorId="15E47C51">
                <v:shape id="_x0000_i1088" type="#_x0000_t75" style="width:17.25pt;height:30.75pt" o:ole="">
                  <v:imagedata r:id="rId134" o:title=""/>
                </v:shape>
                <o:OLEObject Type="Embed" ProgID="FXEquation.Equation" ShapeID="_x0000_i1088" DrawAspect="Content" ObjectID="_1556917589" r:id="rId135"/>
              </w:object>
            </w:r>
            <w:r w:rsidR="00F51A23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                        </w:t>
            </w:r>
            <w:r w:rsidR="00F51A23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38" w:dyaOrig="604" w14:anchorId="7981E66C">
                <v:shape id="_x0000_i1089" type="#_x0000_t75" style="width:17.25pt;height:30pt" o:ole="">
                  <v:imagedata r:id="rId136" o:title=""/>
                </v:shape>
                <o:OLEObject Type="Embed" ProgID="FXEquation.Equation" ShapeID="_x0000_i1089" DrawAspect="Content" ObjectID="_1556917590" r:id="rId137"/>
              </w:object>
            </w:r>
            <w:r w:rsidR="00F51A23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 w:rsidR="00F51A23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38" w:dyaOrig="600" w14:anchorId="0771A384">
                <v:shape id="_x0000_i1090" type="#_x0000_t75" style="width:17.25pt;height:30pt" o:ole="">
                  <v:imagedata r:id="rId138" o:title=""/>
                </v:shape>
                <o:OLEObject Type="Embed" ProgID="FXEquation.Equation" ShapeID="_x0000_i1090" DrawAspect="Content" ObjectID="_1556917591" r:id="rId139"/>
              </w:object>
            </w:r>
            <w:r w:rsidR="00F51A23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</w:tc>
      </w:tr>
      <w:tr w:rsidR="003A4B3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3A4B3D" w:rsidRPr="001B3341" w:rsidRDefault="003A4B3D" w:rsidP="003A4B3D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359F5" w:rsidRDefault="008359F5" w:rsidP="003A4B3D">
            <w:pPr>
              <w:spacing w:before="120" w:after="0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96" w:dyaOrig="600" w14:anchorId="03728952">
                <v:shape id="_x0000_i1091" type="#_x0000_t75" style="width:69.75pt;height:30pt" o:ole="">
                  <v:imagedata r:id="rId140" o:title=""/>
                </v:shape>
                <o:OLEObject Type="Embed" ProgID="FXEquation.Equation" ShapeID="_x0000_i1091" DrawAspect="Content" ObjectID="_1556917592" r:id="rId141"/>
              </w:object>
            </w:r>
          </w:p>
          <w:p w:rsidR="003A4B3D" w:rsidRDefault="003A4B3D" w:rsidP="003A4B3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F51A23" w:rsidRPr="00F7504F" w:rsidRDefault="00F51A23" w:rsidP="003A4B3D">
            <w:pPr>
              <w:spacing w:before="120" w:after="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F7504F">
              <w:rPr>
                <w:rFonts w:ascii="Times New Roman" w:hAnsi="Times New Roman"/>
                <w:noProof/>
                <w:color w:val="FF0000"/>
                <w:position w:val="-6"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99552" behindDoc="0" locked="0" layoutInCell="1" allowOverlap="1" wp14:anchorId="51724596" wp14:editId="27E4602A">
                      <wp:simplePos x="0" y="0"/>
                      <wp:positionH relativeFrom="column">
                        <wp:posOffset>435610</wp:posOffset>
                      </wp:positionH>
                      <wp:positionV relativeFrom="paragraph">
                        <wp:posOffset>231775</wp:posOffset>
                      </wp:positionV>
                      <wp:extent cx="4362450" cy="114300"/>
                      <wp:effectExtent l="13335" t="13970" r="15240" b="14605"/>
                      <wp:wrapNone/>
                      <wp:docPr id="31" name="Group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32" name="AutoShape 5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AutoShape 5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" name="AutoShape 5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" name="AutoShape 5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77484A4" id="Group 31" o:spid="_x0000_s1026" style="position:absolute;margin-left:34.3pt;margin-top:18.25pt;width:343.5pt;height:9pt;z-index:25179955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">
                      <v:roundrect id="AutoShape 510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" strokecolor="black [3213]" strokeweight="1pt"/>
                      <v:roundrect id="AutoShape 511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" strokecolor="black [3213]" strokeweight="1pt"/>
                      <v:roundrect id="AutoShape 512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" strokecolor="black [3213]" strokeweight="1pt"/>
                      <v:roundrect id="AutoShape 513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" strokecolor="black [3213]" strokeweight="1pt"/>
                    </v:group>
                  </w:pict>
                </mc:Fallback>
              </mc:AlternateContent>
            </w:r>
            <w:r w:rsidRPr="00F7504F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</w:t>
            </w:r>
            <w:r w:rsidRPr="00F7504F">
              <w:rPr>
                <w:rFonts w:ascii="Times New Roman" w:hAnsi="Times New Roman"/>
                <w:position w:val="-6"/>
                <w:sz w:val="24"/>
                <w:szCs w:val="24"/>
              </w:rPr>
              <w:object w:dxaOrig="338" w:dyaOrig="600">
                <v:shape id="_x0000_i1092" type="#_x0000_t75" style="width:17.25pt;height:30pt" o:ole="">
                  <v:imagedata r:id="rId142" o:title=""/>
                </v:shape>
                <o:OLEObject Type="Embed" ProgID="FXEquation.Equation" ShapeID="_x0000_i1092" DrawAspect="Content" ObjectID="_1556917593" r:id="rId143"/>
              </w:object>
            </w:r>
            <w:r w:rsidRPr="00F7504F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</w:t>
            </w:r>
            <w:r w:rsidRPr="00F7504F">
              <w:rPr>
                <w:rFonts w:ascii="Times New Roman" w:hAnsi="Times New Roman"/>
                <w:position w:val="-6"/>
                <w:sz w:val="24"/>
                <w:szCs w:val="24"/>
              </w:rPr>
              <w:object w:dxaOrig="338" w:dyaOrig="600">
                <v:shape id="_x0000_i1093" type="#_x0000_t75" style="width:17.25pt;height:30pt" o:ole="">
                  <v:imagedata r:id="rId144" o:title=""/>
                </v:shape>
                <o:OLEObject Type="Embed" ProgID="FXEquation.Equation" ShapeID="_x0000_i1093" DrawAspect="Content" ObjectID="_1556917594" r:id="rId145"/>
              </w:object>
            </w:r>
            <w:r w:rsidRPr="00F7504F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  <w:r w:rsidRPr="00F7504F">
              <w:rPr>
                <w:rFonts w:ascii="Times New Roman" w:hAnsi="Times New Roman"/>
                <w:position w:val="-6"/>
                <w:sz w:val="24"/>
                <w:szCs w:val="24"/>
              </w:rPr>
              <w:object w:dxaOrig="338" w:dyaOrig="604">
                <v:shape id="_x0000_i1094" type="#_x0000_t75" style="width:17.25pt;height:30pt" o:ole="">
                  <v:imagedata r:id="rId146" o:title=""/>
                </v:shape>
                <o:OLEObject Type="Embed" ProgID="FXEquation.Equation" ShapeID="_x0000_i1094" DrawAspect="Content" ObjectID="_1556917595" r:id="rId147"/>
              </w:object>
            </w:r>
            <w:r w:rsidRPr="00F7504F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F7504F" w:rsidRPr="00F7504F">
              <w:rPr>
                <w:rFonts w:ascii="Times New Roman" w:hAnsi="Times New Roman"/>
                <w:position w:val="-6"/>
                <w:sz w:val="24"/>
                <w:szCs w:val="24"/>
              </w:rPr>
              <w:object w:dxaOrig="389" w:dyaOrig="418">
                <v:shape id="_x0000_i1095" type="#_x0000_t75" style="width:23.25pt;height:24.75pt" o:ole="">
                  <v:imagedata r:id="rId148" o:title=""/>
                </v:shape>
                <o:OLEObject Type="Embed" ProgID="FXEquation.Equation" ShapeID="_x0000_i1095" DrawAspect="Content" ObjectID="_1556917596" r:id="rId149"/>
              </w:object>
            </w:r>
            <w:r w:rsidRPr="00F7504F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A4B3D" w:rsidRDefault="003A4B3D" w:rsidP="003A4B3D">
            <w:pPr>
              <w:spacing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</w:tc>
      </w:tr>
      <w:tr w:rsidR="00F51A23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51A23" w:rsidRPr="001B3341" w:rsidRDefault="00F51A23" w:rsidP="00F51A2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51A23" w:rsidRPr="00BA21EE" w:rsidRDefault="00F51A23" w:rsidP="00F51A23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A21EE" w:rsidRPr="00BA21EE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486" w:dyaOrig="604" w14:anchorId="5C810ABE">
                <v:shape id="_x0000_i1186" type="#_x0000_t75" style="width:74.25pt;height:30pt" o:ole="">
                  <v:imagedata r:id="rId150" o:title=""/>
                </v:shape>
                <o:OLEObject Type="Embed" ProgID="FXEquation.Equation" ShapeID="_x0000_i1186" DrawAspect="Content" ObjectID="_1556917597" r:id="rId151"/>
              </w:object>
            </w:r>
            <w:r w:rsidRPr="00BA21EE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F51A23" w:rsidRDefault="00F51A23" w:rsidP="00F51A2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F51A23" w:rsidRPr="00F7504F" w:rsidRDefault="00B974B2" w:rsidP="00F51A2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pict w14:anchorId="0A64EA66">
                <v:group id="Group 122" o:spid="_x0000_s1518" style="position:absolute;margin-left:20.2pt;margin-top:8.1pt;width:343.5pt;height:9pt;z-index:251795456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">
                  <v:roundrect id="_x0000_s1519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dGk8EA&#10;AADcAAAADwAAAGRycy9kb3ducmV2LnhtbERPTWsCMRC9C/6HMII3zVZRZGsUW1CKN23reUjGzdLN&#10;ZNlEd+2vN4LgbR7vc5brzlXiSk0oPSt4G2cgiLU3JRcKfr63owWIEJENVp5JwY0CrFf93hJz41s+&#10;0PUYC5FCOOSowMZY51IGbclhGPuaOHFn3ziMCTaFNA22KdxVcpJlc+mw5NRgsaZPS/rveHEK9trO&#10;Fv/d7mTa+Xm6OXycfrXfKTUcdJt3EJG6+BI/3V8mzZ9M4fFMukC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HRpPBAAAA3AAAAA8AAAAAAAAAAAAAAAAAmAIAAGRycy9kb3du&#10;cmV2LnhtbFBLBQYAAAAABAAEAPUAAACGAwAAAAA=&#10;" strokecolor="black [3213]" strokeweight="1pt"/>
                  <v:roundrect id="_x0000_s1520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7e58IA&#10;AADcAAAADwAAAGRycy9kb3ducmV2LnhtbERP32vCMBB+F/wfwg32pul0E6mNogNl7E3dfD6Sa1Ns&#10;LqXJbLe/fhkMfLuP7+cVm8E14kZdqD0reJpmIIi1NzVXCj7O+8kSRIjIBhvPpOCbAmzW41GBufE9&#10;H+l2ipVIIRxyVGBjbHMpg7bkMEx9S5y40ncOY4JdJU2HfQp3jZxl2UI6rDk1WGzp1ZK+nr6cgndt&#10;X5Y/w+Fi+kU53x53l0/tD0o9PgzbFYhIQ7yL/91vJs2fPcPfM+kC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rt7nwgAAANwAAAAPAAAAAAAAAAAAAAAAAJgCAABkcnMvZG93&#10;bnJldi54bWxQSwUGAAAAAAQABAD1AAAAhwMAAAAA&#10;" strokecolor="black [3213]" strokeweight="1pt"/>
                  <v:roundrect id="_x0000_s1521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J7fMEA&#10;AADcAAAADwAAAGRycy9kb3ducmV2LnhtbERPTWsCMRC9C/6HMII3zaooshpFhYr0pq2eh2TcLG4m&#10;yyZ11/76plDobR7vc9bbzlXiSU0oPSuYjDMQxNqbkgsFnx9voyWIEJENVp5JwYsCbDf93hpz41s+&#10;0/MSC5FCOOSowMZY51IGbclhGPuaOHF33ziMCTaFNA22KdxVcpplC+mw5NRgsaaDJf24fDkF79rO&#10;l9/d8WbaxX22O+9vV+2PSg0H3W4FIlIX/8V/7pNJ86dz+H0mXSA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/ie3zBAAAA3AAAAA8AAAAAAAAAAAAAAAAAmAIAAGRycy9kb3du&#10;cmV2LnhtbFBLBQYAAAAABAAEAPUAAACGAwAAAAA=&#10;" strokecolor="black [3213]" strokeweight="1pt"/>
                  <v:roundrect id="_x0000_s1522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DlC8EA&#10;AADcAAAADwAAAGRycy9kb3ducmV2LnhtbERPS2sCMRC+F/wPYQrearaKi2yNogVFevN5HpJxs3Qz&#10;WTapu/rrG6HQ23x8z5kve1eLG7Wh8qzgfZSBINbeVFwqOB03bzMQISIbrD2TgjsFWC4GL3MsjO94&#10;T7dDLEUK4VCgAhtjU0gZtCWHYeQb4sRdfeswJtiW0rTYpXBXy3GW5dJhxanBYkOflvT34ccp+NJ2&#10;Onv024vp8utktV9fztpvlRq+9qsPEJH6+C/+c+9Mmj/O4flMukA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w5QvBAAAA3AAAAA8AAAAAAAAAAAAAAAAAmAIAAGRycy9kb3du&#10;cmV2LnhtbFBLBQYAAAAABAAEAPUAAACGAwAAAAA=&#10;" strokecolor="black [3213]" strokeweight="1pt"/>
                </v:group>
              </w:pict>
            </w:r>
            <w:r w:rsidR="00F51A23" w:rsidRPr="00F7504F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F7504F" w:rsidRPr="00F7504F">
              <w:rPr>
                <w:rFonts w:ascii="Times New Roman" w:hAnsi="Times New Roman"/>
                <w:color w:val="FF0000"/>
                <w:sz w:val="24"/>
                <w:szCs w:val="24"/>
              </w:rPr>
              <w:object w:dxaOrig="338" w:dyaOrig="612" w14:anchorId="5D8603FF">
                <v:shape id="_x0000_i1097" type="#_x0000_t75" style="width:17.25pt;height:30.75pt" o:ole="">
                  <v:imagedata r:id="rId152" o:title=""/>
                </v:shape>
                <o:OLEObject Type="Embed" ProgID="FXEquation.Equation" ShapeID="_x0000_i1097" DrawAspect="Content" ObjectID="_1556917598" r:id="rId153"/>
              </w:object>
            </w:r>
            <w:r w:rsidR="00F51A23" w:rsidRPr="00F7504F"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 w:rsidR="00F7504F" w:rsidRPr="00F7504F">
              <w:rPr>
                <w:rFonts w:ascii="Times New Roman" w:hAnsi="Times New Roman"/>
                <w:color w:val="FF0000"/>
                <w:sz w:val="24"/>
                <w:szCs w:val="24"/>
              </w:rPr>
              <w:object w:dxaOrig="338" w:dyaOrig="600" w14:anchorId="795439D4">
                <v:shape id="_x0000_i1098" type="#_x0000_t75" style="width:17.25pt;height:30pt" o:ole="">
                  <v:imagedata r:id="rId154" o:title=""/>
                </v:shape>
                <o:OLEObject Type="Embed" ProgID="FXEquation.Equation" ShapeID="_x0000_i1098" DrawAspect="Content" ObjectID="_1556917599" r:id="rId155"/>
              </w:object>
            </w:r>
            <w:r w:rsidR="00F51A23" w:rsidRPr="00F7504F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F7504F" w:rsidRPr="00F7504F">
              <w:rPr>
                <w:rFonts w:ascii="Times New Roman" w:hAnsi="Times New Roman"/>
                <w:color w:val="FF0000"/>
                <w:sz w:val="24"/>
                <w:szCs w:val="24"/>
              </w:rPr>
              <w:object w:dxaOrig="338" w:dyaOrig="608" w14:anchorId="2F3B854F">
                <v:shape id="_x0000_i1099" type="#_x0000_t75" style="width:17.25pt;height:30.75pt" o:ole="">
                  <v:imagedata r:id="rId156" o:title=""/>
                </v:shape>
                <o:OLEObject Type="Embed" ProgID="FXEquation.Equation" ShapeID="_x0000_i1099" DrawAspect="Content" ObjectID="_1556917600" r:id="rId157"/>
              </w:object>
            </w:r>
            <w:r w:rsidR="00F51A23" w:rsidRPr="00F7504F">
              <w:rPr>
                <w:rFonts w:ascii="Times New Roman" w:hAnsi="Times New Roman"/>
                <w:sz w:val="24"/>
                <w:szCs w:val="24"/>
              </w:rPr>
              <w:t xml:space="preserve">                                  </w:t>
            </w:r>
            <w:r w:rsidR="00F7504F" w:rsidRPr="00F7504F">
              <w:rPr>
                <w:rFonts w:ascii="Times New Roman" w:hAnsi="Times New Roman"/>
                <w:color w:val="FF0000"/>
                <w:sz w:val="24"/>
                <w:szCs w:val="24"/>
              </w:rPr>
              <w:object w:dxaOrig="218" w:dyaOrig="604" w14:anchorId="1975F4F4">
                <v:shape id="_x0000_i1100" type="#_x0000_t75" style="width:11.25pt;height:30pt" o:ole="">
                  <v:imagedata r:id="rId158" o:title=""/>
                </v:shape>
                <o:OLEObject Type="Embed" ProgID="FXEquation.Equation" ShapeID="_x0000_i1100" DrawAspect="Content" ObjectID="_1556917601" r:id="rId159"/>
              </w:object>
            </w:r>
            <w:r w:rsidR="00F51A23" w:rsidRPr="00F7504F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</w:p>
        </w:tc>
      </w:tr>
      <w:tr w:rsidR="00F51A23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51A23" w:rsidRPr="001B3341" w:rsidRDefault="00F51A23" w:rsidP="00F51A2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51A23" w:rsidRDefault="00F7504F" w:rsidP="00F51A2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96" w:dyaOrig="604" w14:anchorId="66476D18">
                <v:shape id="_x0000_i1101" type="#_x0000_t75" style="width:69.75pt;height:30pt" o:ole="">
                  <v:imagedata r:id="rId160" o:title=""/>
                </v:shape>
                <o:OLEObject Type="Embed" ProgID="FXEquation.Equation" ShapeID="_x0000_i1101" DrawAspect="Content" ObjectID="_1556917602" r:id="rId161"/>
              </w:object>
            </w:r>
            <w:r w:rsidR="00F51A23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946316" w:rsidRDefault="00946316" w:rsidP="00F51A2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F51A23" w:rsidRDefault="00B974B2" w:rsidP="00F51A23">
            <w:pPr>
              <w:spacing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pict w14:anchorId="5C3B3404">
                <v:group id="_x0000_s1443" style="position:absolute;margin-left:19.6pt;margin-top:8.6pt;width:343.5pt;height:9pt;z-index:251778048" coordsize="43624,1143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">
                  <v:roundrect id="_x0000_s1444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8eX8UA&#10;AADcAAAADwAAAGRycy9kb3ducmV2LnhtbESPT2sCMRDF70K/Q5hCb5rVUpGtUaxQKb35p56HZNws&#10;3UyWTepu/fTOodDbDO/Ne79ZrofQqCt1qY5sYDopQBHb6GquDJyO7+MFqJSRHTaRycAvJVivHkZL&#10;LF3seU/XQ66UhHAq0YDPuS21TtZTwDSJLbFol9gFzLJ2lXYd9hIeGj0rirkOWLM0eGxp68l+H36C&#10;gU/rXxa3YXd2/fzyvNm/nb9s3Bnz9DhsXkFlGvK/+e/6wwn+VGjlGZlAr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jx5fxQAAANwAAAAPAAAAAAAAAAAAAAAAAJgCAABkcnMv&#10;ZG93bnJldi54bWxQSwUGAAAAAAQABAD1AAAAigMAAAAA&#10;" strokecolor="black [3213]" strokeweight="1pt"/>
                  <v:roundrect id="_x0000_s1445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O7xMEA&#10;AADcAAAADwAAAGRycy9kb3ducmV2LnhtbERPTWsCMRC9C/0PYQreNKtSsVujWEEp3rSt5yEZN0s3&#10;k2UT3dVfbwSht3m8z5kvO1eJCzWh9KxgNMxAEGtvSi4U/HxvBjMQISIbrDyTgisFWC5eenPMjW95&#10;T5dDLEQK4ZCjAhtjnUsZtCWHYehr4sSdfOMwJtgU0jTYpnBXyXGWTaXDklODxZrWlvTf4ewU7LR9&#10;m9267dG009Nktf88/mq/Var/2q0+QETq4r/46f4yaf7oHR7PpAvk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Du8TBAAAA3AAAAA8AAAAAAAAAAAAAAAAAmAIAAGRycy9kb3du&#10;cmV2LnhtbFBLBQYAAAAABAAEAPUAAACGAwAAAAA=&#10;" strokecolor="black [3213]" strokeweight="1pt"/>
                  <v:roundrect id="_x0000_s1446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XY5MQA&#10;AADcAAAADwAAAGRycy9kb3ducmV2LnhtbESPQWsCMRCF74X+hzCF3mpWiyKrUWxBKd601fOQjJvF&#10;zWTZRHfbX985FHqb4b1575vlegiNulOX6sgGxqMCFLGNrubKwNfn9mUOKmVkh01kMvBNCdarx4cl&#10;li72fKD7MVdKQjiVaMDn3JZaJ+spYBrFlli0S+wCZlm7SrsOewkPjZ4UxUwHrFkaPLb07slej7dg&#10;YG/9dP4z7M6un11eN4e388nGnTHPT8NmASrTkP/Nf9cfTvAngi/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V2OTEAAAA3AAAAA8AAAAAAAAAAAAAAAAAmAIAAGRycy9k&#10;b3ducmV2LnhtbFBLBQYAAAAABAAEAPUAAACJAwAAAAA=&#10;" strokecolor="black [3213]" strokeweight="1pt"/>
                  <v:roundrect id="_x0000_s1447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l9f8EA&#10;AADcAAAADwAAAGRycy9kb3ducmV2LnhtbERPTWsCMRC9C/6HMEJvmlVRZDWKFhTpTVs9D8m4WdxM&#10;lk3qbv31jVDobR7vc1abzlXiQU0oPSsYjzIQxNqbkgsFX5/74QJEiMgGK8+k4IcCbNb93gpz41s+&#10;0eMcC5FCOOSowMZY51IGbclhGPmaOHE33ziMCTaFNA22KdxVcpJlc+mw5NRgsaZ3S/p+/nYKPrSd&#10;LZ7d4Wra+W26Pe2uF+0PSr0Nuu0SRKQu/ov/3EeT5k/G8HomX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ZfX/BAAAA3AAAAA8AAAAAAAAAAAAAAAAAmAIAAGRycy9kb3du&#10;cmV2LnhtbFBLBQYAAAAABAAEAPUAAACGAwAAAAA=&#10;" strokecolor="black [3213]" strokeweight="1pt"/>
                </v:group>
              </w:pict>
            </w:r>
            <w:r w:rsidR="00F51A23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F7504F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38" w:dyaOrig="612" w14:anchorId="5D312448">
                <v:shape id="_x0000_i1102" type="#_x0000_t75" style="width:17.25pt;height:30.75pt" o:ole="">
                  <v:imagedata r:id="rId162" o:title=""/>
                </v:shape>
                <o:OLEObject Type="Embed" ProgID="FXEquation.Equation" ShapeID="_x0000_i1102" DrawAspect="Content" ObjectID="_1556917603" r:id="rId163"/>
              </w:object>
            </w:r>
            <w:r w:rsidR="00F51A23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946316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458" w:dyaOrig="604" w14:anchorId="4149D3F2">
                <v:shape id="_x0000_i1103" type="#_x0000_t75" style="width:23.25pt;height:30pt" o:ole="">
                  <v:imagedata r:id="rId164" o:title=""/>
                </v:shape>
                <o:OLEObject Type="Embed" ProgID="FXEquation.Equation" ShapeID="_x0000_i1103" DrawAspect="Content" ObjectID="_1556917604" r:id="rId165"/>
              </w:object>
            </w:r>
            <w:r w:rsidR="00F51A23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                        </w:t>
            </w:r>
            <w:r w:rsidR="00946316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00" w:dyaOrig="418" w14:anchorId="4854B312">
                <v:shape id="_x0000_i1104" type="#_x0000_t75" style="width:18pt;height:25.5pt" o:ole="">
                  <v:imagedata r:id="rId166" o:title=""/>
                </v:shape>
                <o:OLEObject Type="Embed" ProgID="FXEquation.Equation" ShapeID="_x0000_i1104" DrawAspect="Content" ObjectID="_1556917605" r:id="rId167"/>
              </w:object>
            </w:r>
            <w:r w:rsidR="00F51A23"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 w:rsidR="00F7504F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F7504F" w:rsidRPr="00946316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  <w:tr w:rsidR="00F51A23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51A23" w:rsidRPr="001B3341" w:rsidRDefault="00F51A23" w:rsidP="00F51A2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46316" w:rsidRDefault="00946316" w:rsidP="00946316">
            <w:pPr>
              <w:spacing w:after="0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>
                      <wp:simplePos x="0" y="0"/>
                      <wp:positionH relativeFrom="column">
                        <wp:posOffset>4367531</wp:posOffset>
                      </wp:positionH>
                      <wp:positionV relativeFrom="paragraph">
                        <wp:posOffset>49530</wp:posOffset>
                      </wp:positionV>
                      <wp:extent cx="1037590" cy="809625"/>
                      <wp:effectExtent l="0" t="0" r="10160" b="28575"/>
                      <wp:wrapNone/>
                      <wp:docPr id="36" name="Rectangl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7590" cy="809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826ED4B" id="Rectangle 36" o:spid="_x0000_s1026" style="position:absolute;margin-left:343.9pt;margin-top:3.9pt;width:81.7pt;height:63.75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" fillcolor="white [3212]" strokecolor="black [3213]" strokeweight="2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Simplify </w:t>
            </w:r>
            <w: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020" w:dyaOrig="604">
                <v:shape id="_x0000_i1105" type="#_x0000_t75" style="width:51pt;height:30pt" o:ole="">
                  <v:imagedata r:id="rId168" o:title=""/>
                </v:shape>
                <o:OLEObject Type="Embed" ProgID="FXEquation.Equation" ShapeID="_x0000_i1105" DrawAspect="Content" ObjectID="_1556917606" r:id="rId169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  <w:p w:rsidR="00F51A23" w:rsidRDefault="00F51A23" w:rsidP="00F51A23">
            <w:pPr>
              <w:spacing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  <w:p w:rsidR="00946316" w:rsidRDefault="00946316" w:rsidP="00F51A23">
            <w:pPr>
              <w:spacing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  <w:p w:rsidR="00946316" w:rsidRDefault="00946316" w:rsidP="00F51A23">
            <w:pPr>
              <w:spacing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</w:tc>
      </w:tr>
      <w:tr w:rsidR="00F51A23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51A23" w:rsidRPr="001B3341" w:rsidRDefault="00F51A23" w:rsidP="00F51A2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51A23" w:rsidRDefault="00946316" w:rsidP="00F51A23">
            <w:pPr>
              <w:spacing w:after="0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51BFEDFB" wp14:editId="4B198FB9">
                      <wp:simplePos x="0" y="0"/>
                      <wp:positionH relativeFrom="column">
                        <wp:posOffset>4369435</wp:posOffset>
                      </wp:positionH>
                      <wp:positionV relativeFrom="paragraph">
                        <wp:posOffset>3175</wp:posOffset>
                      </wp:positionV>
                      <wp:extent cx="1037590" cy="809625"/>
                      <wp:effectExtent l="0" t="0" r="10160" b="28575"/>
                      <wp:wrapNone/>
                      <wp:docPr id="40" name="Rectangle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7590" cy="809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9077371" id="Rectangle 40" o:spid="_x0000_s1026" style="position:absolute;margin-left:344.05pt;margin-top:.25pt;width:81.7pt;height:63.75pt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" fillcolor="white [3212]" strokecolor="black [3213]" strokeweight="2pt"/>
                  </w:pict>
                </mc:Fallback>
              </mc:AlternateContent>
            </w:r>
            <w:r w:rsidR="00F51A23">
              <w:rPr>
                <w:rFonts w:ascii="Times New Roman" w:hAnsi="Times New Roman"/>
                <w:sz w:val="24"/>
                <w:szCs w:val="24"/>
              </w:rPr>
              <w:t xml:space="preserve"> Simplify </w:t>
            </w:r>
            <w:r w:rsidR="00F51A23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</w:t>
            </w:r>
            <w:r w:rsidR="00BA21EE" w:rsidRPr="00BA21EE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020" w:dyaOrig="604" w14:anchorId="0F7DC8F6">
                <v:shape id="_x0000_i1189" type="#_x0000_t75" style="width:51pt;height:30pt" o:ole="">
                  <v:imagedata r:id="rId170" o:title=""/>
                </v:shape>
                <o:OLEObject Type="Embed" ProgID="FXEquation.Equation" ShapeID="_x0000_i1189" DrawAspect="Content" ObjectID="_1556917607" r:id="rId171"/>
              </w:object>
            </w:r>
            <w:r w:rsidR="00F51A23"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  <w:p w:rsidR="00F51A23" w:rsidRDefault="00F51A23" w:rsidP="00F51A23">
            <w:pPr>
              <w:spacing w:before="120" w:after="0"/>
              <w:rPr>
                <w:rFonts w:ascii="Times New Roman" w:hAnsi="Times New Roman"/>
                <w:position w:val="-20"/>
                <w:sz w:val="24"/>
                <w:szCs w:val="24"/>
              </w:rPr>
            </w:pPr>
          </w:p>
          <w:p w:rsidR="00F51A23" w:rsidRDefault="00F51A23" w:rsidP="00F51A2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51A23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51A23" w:rsidRPr="001B3341" w:rsidRDefault="00F51A23" w:rsidP="00F51A2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51A23" w:rsidRDefault="00946316" w:rsidP="00F51A23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51BFEDFB" wp14:editId="4B198FB9">
                      <wp:simplePos x="0" y="0"/>
                      <wp:positionH relativeFrom="column">
                        <wp:posOffset>4417060</wp:posOffset>
                      </wp:positionH>
                      <wp:positionV relativeFrom="paragraph">
                        <wp:posOffset>69215</wp:posOffset>
                      </wp:positionV>
                      <wp:extent cx="1037590" cy="809625"/>
                      <wp:effectExtent l="0" t="0" r="10160" b="28575"/>
                      <wp:wrapNone/>
                      <wp:docPr id="41" name="Rectangle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7590" cy="809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BEED78" id="Rectangle 41" o:spid="_x0000_s1026" style="position:absolute;margin-left:347.8pt;margin-top:5.45pt;width:81.7pt;height:63.75pt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" fillcolor="white [3212]" strokecolor="black [3213]" strokeweight="2pt"/>
                  </w:pict>
                </mc:Fallback>
              </mc:AlternateContent>
            </w:r>
            <w:r w:rsidR="00F51A23">
              <w:rPr>
                <w:rFonts w:ascii="Times New Roman" w:hAnsi="Times New Roman"/>
                <w:sz w:val="24"/>
                <w:szCs w:val="24"/>
              </w:rPr>
              <w:t xml:space="preserve"> Simplify </w:t>
            </w:r>
            <w:r w:rsidR="00F51A23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622" w:dyaOrig="718" w14:anchorId="146ADCC9">
                <v:shape id="_x0000_i1107" type="#_x0000_t75" style="width:30.75pt;height:36pt" o:ole="">
                  <v:imagedata r:id="rId172" o:title=""/>
                </v:shape>
                <o:OLEObject Type="Embed" ProgID="FXEquation.Equation" ShapeID="_x0000_i1107" DrawAspect="Content" ObjectID="_1556917608" r:id="rId173"/>
              </w:object>
            </w:r>
            <w:r w:rsidR="00F51A23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F51A23" w:rsidRDefault="00F51A23" w:rsidP="00F51A2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F51A23" w:rsidRDefault="00F51A23" w:rsidP="00F51A23">
            <w:pPr>
              <w:spacing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</w:tc>
      </w:tr>
      <w:tr w:rsidR="00F51A23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51A23" w:rsidRPr="001B3341" w:rsidRDefault="00F51A23" w:rsidP="00F51A2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51A23" w:rsidRDefault="00946316" w:rsidP="00F51A23">
            <w:pPr>
              <w:spacing w:before="120" w:after="0"/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51BFEDFB" wp14:editId="4B198FB9">
                      <wp:simplePos x="0" y="0"/>
                      <wp:positionH relativeFrom="column">
                        <wp:posOffset>4417060</wp:posOffset>
                      </wp:positionH>
                      <wp:positionV relativeFrom="paragraph">
                        <wp:posOffset>85725</wp:posOffset>
                      </wp:positionV>
                      <wp:extent cx="1037590" cy="809625"/>
                      <wp:effectExtent l="0" t="0" r="10160" b="28575"/>
                      <wp:wrapNone/>
                      <wp:docPr id="42" name="Rectangl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7590" cy="809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1B0FC5B" id="Rectangle 42" o:spid="_x0000_s1026" style="position:absolute;margin-left:347.8pt;margin-top:6.75pt;width:81.7pt;height:63.75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" fillcolor="white [3212]" strokecolor="black [3213]" strokeweight="2pt"/>
                  </w:pict>
                </mc:Fallback>
              </mc:AlternateContent>
            </w:r>
            <w:r w:rsidR="00F51A2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0773F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276" w:dyaOrig="600" w14:anchorId="77606181">
                <v:shape id="_x0000_i1108" type="#_x0000_t75" style="width:63.75pt;height:30pt" o:ole="">
                  <v:imagedata r:id="rId174" o:title=""/>
                </v:shape>
                <o:OLEObject Type="Embed" ProgID="FXEquation.Equation" ShapeID="_x0000_i1108" DrawAspect="Content" ObjectID="_1556917609" r:id="rId175"/>
              </w:object>
            </w:r>
            <w:r w:rsidR="00F51A23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946316" w:rsidRDefault="00946316" w:rsidP="00F51A2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946316" w:rsidRDefault="00946316" w:rsidP="00F51A2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F51A23" w:rsidRDefault="00F51A23" w:rsidP="00F51A23">
            <w:pPr>
              <w:spacing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</w:t>
            </w:r>
          </w:p>
        </w:tc>
      </w:tr>
      <w:tr w:rsidR="00F51A23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51A23" w:rsidRPr="001B3341" w:rsidRDefault="00F51A23" w:rsidP="00F51A2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51A23" w:rsidRDefault="00F51A23" w:rsidP="00F51A23">
            <w:pPr>
              <w:pStyle w:val="QuestionStyle"/>
            </w:pPr>
            <w:r>
              <w:t xml:space="preserve">What fraction is </w:t>
            </w:r>
            <w:r w:rsidR="0040773F">
              <w:t>16 hours</w:t>
            </w:r>
            <w:r>
              <w:t xml:space="preserve"> of </w:t>
            </w:r>
            <w:r w:rsidR="0040773F">
              <w:t>2 ½ days</w:t>
            </w:r>
            <w:r>
              <w:t>? (Answer in simplest form).</w:t>
            </w:r>
          </w:p>
          <w:p w:rsidR="00F51A23" w:rsidRDefault="00946316" w:rsidP="00F51A23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51BFEDFB" wp14:editId="4B198FB9">
                      <wp:simplePos x="0" y="0"/>
                      <wp:positionH relativeFrom="column">
                        <wp:posOffset>4454525</wp:posOffset>
                      </wp:positionH>
                      <wp:positionV relativeFrom="paragraph">
                        <wp:posOffset>151765</wp:posOffset>
                      </wp:positionV>
                      <wp:extent cx="1037590" cy="809625"/>
                      <wp:effectExtent l="0" t="0" r="10160" b="28575"/>
                      <wp:wrapNone/>
                      <wp:docPr id="43" name="Rectangle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7590" cy="809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E8B8D45" id="Rectangle 43" o:spid="_x0000_s1026" style="position:absolute;margin-left:350.75pt;margin-top:11.95pt;width:81.7pt;height:63.75pt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" fillcolor="white [3212]" strokecolor="black [3213]" strokeweight="2pt"/>
                  </w:pict>
                </mc:Fallback>
              </mc:AlternateContent>
            </w:r>
          </w:p>
          <w:p w:rsidR="00F51A23" w:rsidRDefault="00F51A23" w:rsidP="00F51A23">
            <w:pPr>
              <w:pStyle w:val="QuestionStyle"/>
            </w:pPr>
          </w:p>
          <w:p w:rsidR="00F51A23" w:rsidRDefault="00F51A23" w:rsidP="00F51A23">
            <w:pPr>
              <w:pStyle w:val="QuestionStyle"/>
            </w:pPr>
          </w:p>
          <w:p w:rsidR="00F51A23" w:rsidRDefault="00F51A23" w:rsidP="00F51A23">
            <w:pPr>
              <w:pStyle w:val="QuestionStyle"/>
            </w:pPr>
          </w:p>
        </w:tc>
      </w:tr>
      <w:tr w:rsidR="00F51A23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51A23" w:rsidRPr="001B3341" w:rsidRDefault="00F51A23" w:rsidP="00F51A2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51A23" w:rsidRDefault="00F51A23" w:rsidP="00F51A2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Rewrite the numbers  </w:t>
            </w:r>
            <w:r w:rsidR="0040773F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666" w:dyaOrig="504" w14:anchorId="6AFB9B45">
                <v:shape id="_x0000_i1109" type="#_x0000_t75" style="width:83.25pt;height:25.5pt" o:ole="">
                  <v:imagedata r:id="rId176" o:title=""/>
                </v:shape>
                <o:OLEObject Type="Embed" ProgID="FXEquation.Equation" ShapeID="_x0000_i1109" DrawAspect="Content" ObjectID="_1556917610" r:id="rId17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 ascending order.</w:t>
            </w:r>
          </w:p>
          <w:p w:rsidR="00F51A23" w:rsidRDefault="00F51A23" w:rsidP="00F51A2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F51A23" w:rsidRDefault="00B974B2" w:rsidP="00F51A2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pict w14:anchorId="49D0A673">
                <v:group id="_x0000_s1466" style="position:absolute;margin-left:379.85pt;margin-top:2.9pt;width:43.05pt;height:62.4pt;z-index:251783168;mso-width-relative:margin;mso-height-relative:margin" coordsize="9753,8382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">
                  <v:rect id="Rectangle 170" o:spid="_x0000_s1467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J3s8YA&#10;AADcAAAADwAAAGRycy9kb3ducmV2LnhtbESPT2/CMAzF75P2HSJP4jbSbdKGCgEh9kdj4kLhws00&#10;pqlonKoJpfv2+DBpN1vv+b2fZ4vBN6qnLtaBDTyNM1DEZbA1Vwb2u8/HCaiYkC02gcnAL0VYzO/v&#10;ZpjbcOUt9UWqlIRwzNGAS6nNtY6lI49xHFpi0U6h85hk7SptO7xKuG/0c5a9ao81S4PDllaOynNx&#10;8QZO7fFlc9gesuK4/ll9fFmn33tnzOhhWE5BJRrSv/nv+tsK/pvgyzMygZ7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J3s8YAAADcAAAADwAAAAAAAAAAAAAAAACYAgAAZHJz&#10;L2Rvd25yZXYueG1sUEsFBgAAAAAEAAQA9QAAAIsDAAAAAA==&#10;" filled="f" strokecolor="black [3213]" strokeweight="1.5pt"/>
                  <v:rect id="Rectangle 171" o:spid="_x0000_s1468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7SKMMA&#10;AADcAAAADwAAAGRycy9kb3ducmV2LnhtbERPS2vCQBC+C/0PyxR6040taIlZRewDK15MvXgbs5Ns&#10;MDsbstuY/vtuQfA2H99zstVgG9FT52vHCqaTBARx4XTNlYLj98f4FYQPyBobx6Tglzyslg+jDFPt&#10;rnygPg+ViCHsU1RgQmhTKX1hyKKfuJY4cqXrLIYIu0rqDq8x3DbyOUlm0mLNscFgSxtDxSX/sQrK&#10;9vyyPx1OSX7+2m3eP7WRb71R6ulxWC9ABBrCXXxzb3WcP5/C/zPx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7SKMMAAADcAAAADwAAAAAAAAAAAAAAAACYAgAAZHJzL2Rv&#10;d25yZXYueG1sUEsFBgAAAAAEAAQA9QAAAIgDAAAAAA==&#10;" filled="f" strokecolor="black [3213]" strokeweight="1.5pt"/>
                  <v:line id="Straight Connector 172" o:spid="_x0000_s1469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e38cEAAADcAAAADwAAAGRycy9kb3ducmV2LnhtbERPPW/CMBDdK/EfrENiKw4ZWpRiEEWC&#10;diXAwHaKr3HU+BzZDgn/vkaqxHZP7/NWm9G24kY+NI4VLOYZCOLK6YZrBefT/nUJIkRkja1jUnCn&#10;AJv15GWFhXYDH+lWxlqkEA4FKjAxdoWUoTJkMcxdR5y4H+ctxgR9LbXHIYXbVuZZ9iYtNpwaDHa0&#10;M1T9lr1VcO0/o/86ye1QjruDyfdt1buLUrPpuP0AEWmMT/G/+1un+e85PJ5JF8j1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1h7fxwQAAANwAAAAPAAAAAAAAAAAAAAAA&#10;AKECAABkcnMvZG93bnJldi54bWxQSwUGAAAAAAQABAD5AAAAjwMAAAAA&#10;" strokecolor="black [3213]" strokeweight="1.5pt"/>
                </v:group>
              </w:pict>
            </w:r>
            <w:r>
              <w:pict w14:anchorId="648E68A2">
                <v:group id="_x0000_s1474" style="position:absolute;margin-left:282.75pt;margin-top:.35pt;width:43.05pt;height:62.4pt;z-index:251785216;mso-width-relative:margin;mso-height-relative:margin" coordsize="9753,8382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">
                  <v:rect id="Rectangle 162" o:spid="_x0000_s1475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XagsMA&#10;AADcAAAADwAAAGRycy9kb3ducmV2LnhtbERPS2vCQBC+C/0PyxR6000tiKSuoaQPqnhJ2ou3MTtm&#10;Q7OzIbuN8d+7guBtPr7nrLLRtmKg3jeOFTzPEhDEldMN1wp+fz6nSxA+IGtsHZOCM3nI1g+TFaba&#10;nbigoQy1iCHsU1RgQuhSKX1lyKKfuY44ckfXWwwR9rXUPZ5iuG3lPEkW0mLDscFgR7mh6q/8twqO&#10;3eFlty/2SXnYbPOPL23k+2CUenoc315BBBrDXXxzf+s4fzGH6zPxArm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8XagsMAAADcAAAADwAAAAAAAAAAAAAAAACYAgAAZHJzL2Rv&#10;d25yZXYueG1sUEsFBgAAAAAEAAQA9QAAAIgDAAAAAA==&#10;" filled="f" strokecolor="black [3213]" strokeweight="1.5pt"/>
                  <v:rect id="Rectangle 163" o:spid="_x0000_s1476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l/GcMA&#10;AADcAAAADwAAAGRycy9kb3ducmV2LnhtbERPTWvCQBC9F/oflil4qxsVpETXIGkVW3ox7cXbmB2z&#10;wexsyK4x/fddQfA2j/c5y2ywjeip87VjBZNxAoK4dLrmSsHvz+b1DYQPyBobx6Tgjzxkq+enJaba&#10;XXlPfREqEUPYp6jAhNCmUvrSkEU/di1x5E6usxgi7CqpO7zGcNvIaZLMpcWaY4PBlnJD5bm4WAWn&#10;9jj7PuwPSXH8/Mo/ttrI994oNXoZ1gsQgYbwEN/dOx3nz2dweyZe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l/GcMAAADcAAAADwAAAAAAAAAAAAAAAACYAgAAZHJzL2Rv&#10;d25yZXYueG1sUEsFBgAAAAAEAAQA9QAAAIgDAAAAAA==&#10;" filled="f" strokecolor="black [3213]" strokeweight="1.5pt"/>
                  <v:line id="Straight Connector 164" o:spid="_x0000_s1477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scw8AAAADcAAAADwAAAGRycy9kb3ducmV2LnhtbERPTYvCMBC9L/gfwgh7W1NlEalGUUHd&#10;69bdg7ehGZtiMylJauu/NwsL3ubxPme1GWwj7uRD7VjBdJKBIC6drrlS8HM+fCxAhIissXFMCh4U&#10;YLMeva0w167nb7oXsRIphEOOCkyMbS5lKA1ZDBPXEifu6rzFmKCvpPbYp3DbyFmWzaXFmlODwZb2&#10;hspb0VkFl24X/ekst30x7I9mdmjKzv0q9T4etksQkYb4Ev+7v3SaP/+Ev2fSBXL9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D7HMPAAAAA3AAAAA8AAAAAAAAAAAAAAAAA&#10;oQIAAGRycy9kb3ducmV2LnhtbFBLBQYAAAAABAAEAPkAAACOAwAAAAA=&#10;" strokecolor="black [3213]" strokeweight="1.5pt"/>
                </v:group>
              </w:pict>
            </w:r>
            <w:r>
              <w:pict w14:anchorId="46510D68">
                <v:group id="_x0000_s1478" style="position:absolute;margin-left:330.55pt;margin-top:1.9pt;width:43.05pt;height:62.4pt;z-index:251786240;mso-width-relative:margin;mso-height-relative:margin" coordsize="9753,8382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">
                  <v:rect id="Rectangle 158" o:spid="_x0000_s1479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En1cYA&#10;AADcAAAADwAAAGRycy9kb3ducmV2LnhtbESPT2/CMAzF75P2HSJP4jbSbdqECgEh9kdj4kLhws00&#10;pqlonKoJpfv2+DBpN1vv+b2fZ4vBN6qnLtaBDTyNM1DEZbA1Vwb2u8/HCaiYkC02gcnAL0VYzO/v&#10;ZpjbcOUt9UWqlIRwzNGAS6nNtY6lI49xHFpi0U6h85hk7SptO7xKuG/0c5a9aY81S4PDllaOynNx&#10;8QZO7fFlc9gesuK4/ll9fFmn33tnzOhhWE5BJRrSv/nv+tsK/qvQyjMygZ7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EEn1cYAAADcAAAADwAAAAAAAAAAAAAAAACYAgAAZHJz&#10;L2Rvd25yZXYueG1sUEsFBgAAAAAEAAQA9QAAAIsDAAAAAA==&#10;" filled="f" strokecolor="black [3213]" strokeweight="1.5pt"/>
                  <v:rect id="Rectangle 159" o:spid="_x0000_s1480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2CTsMA&#10;AADcAAAADwAAAGRycy9kb3ducmV2LnhtbERPS2vCQBC+C/0PyxR6001blDZ1leILlV5Me/E2Zsds&#10;aHY2ZNcY/70rCN7m43vOeNrZSrTU+NKxgtdBAoI4d7rkQsHf77L/AcIHZI2VY1JwIQ/TyVNvjKl2&#10;Z95Rm4VCxBD2KSowIdSplD43ZNEPXE0cuaNrLIYIm0LqBs8x3FbyLUlG0mLJscFgTTND+X92sgqO&#10;9eH9Z7/bJ9lhs50tVtrIeWuUennuvr9ABOrCQ3x3r3WcP/yE2zPxAjm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2CTsMAAADcAAAADwAAAAAAAAAAAAAAAACYAgAAZHJzL2Rv&#10;d25yZXYueG1sUEsFBgAAAAAEAAQA9QAAAIgDAAAAAA==&#10;" filled="f" strokecolor="black [3213]" strokeweight="1.5pt"/>
                  <v:line id="Straight Connector 160" o:spid="_x0000_s1481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AawMMAAADcAAAADwAAAGRycy9kb3ducmV2LnhtbESPQW/CMAyF70j7D5En7QbpOCDUERBD&#10;Ytt1BQ7crMZrqjVOlaS0+/fzAYmbrff83ufNbvKdulFMbWADr4sCFHEdbMuNgfPpOF+DShnZYheY&#10;DPxRgt32abbB0oaRv+lW5UZJCKcSDbic+1LrVDvymBahJxbtJ0SPWdbYaBtxlHDf6WVRrLTHlqXB&#10;YU8HR/VvNXgD1+E9x8+T3o/VdPhwy2NXD+FizMvztH8DlWnKD/P9+ssK/krw5RmZQG/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/AGsDDAAAA3AAAAA8AAAAAAAAAAAAA&#10;AAAAoQIAAGRycy9kb3ducmV2LnhtbFBLBQYAAAAABAAEAPkAAACRAwAAAAA=&#10;" strokecolor="black [3213]" strokeweight="1.5pt"/>
                </v:group>
              </w:pict>
            </w:r>
            <w:r>
              <w:pict w14:anchorId="2E7C209B">
                <v:group id="_x0000_s1470" style="position:absolute;margin-left:234.15pt;margin-top:.9pt;width:43.05pt;height:62.4pt;z-index:251784192;mso-width-relative:margin;mso-height-relative:margin" coordsize="9753,8382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">
                  <v:rect id="Rectangle 166" o:spid="_x0000_s1471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7cgcIA&#10;AADcAAAADwAAAGRycy9kb3ducmV2LnhtbERPTWvCQBC9F/wPywje6sYKoaSuUrSKSi+mvXgbs2M2&#10;NDsbsmuM/94VhN7m8T5ntuhtLTpqfeVYwWScgCAunK64VPD7s359B+EDssbaMSm4kYfFfPAyw0y7&#10;Kx+oy0MpYgj7DBWYEJpMSl8YsujHriGO3Nm1FkOEbSl1i9cYbmv5liSptFhxbDDY0NJQ8ZdfrIJz&#10;c5p+Hw/HJD/t9suvjTZy1RmlRsP+8wNEoD78i5/urY7z0xQez8QL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/tyBwgAAANwAAAAPAAAAAAAAAAAAAAAAAJgCAABkcnMvZG93&#10;bnJldi54bWxQSwUGAAAAAAQABAD1AAAAhwMAAAAA&#10;" filled="f" strokecolor="black [3213]" strokeweight="1.5pt"/>
                  <v:rect id="Rectangle 167" o:spid="_x0000_s1472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J5GsMA&#10;AADcAAAADwAAAGRycy9kb3ducmV2LnhtbERPTWvCQBC9C/0PyxR6q5sqaEmzSrEqVryY9uJtzE6y&#10;odnZkN3G+O/dQsHbPN7nZMvBNqKnzteOFbyMExDEhdM1Vwq+vzbPryB8QNbYOCYFV/KwXDyMMky1&#10;u/CR+jxUIoawT1GBCaFNpfSFIYt+7FriyJWusxgi7CqpO7zEcNvISZLMpMWaY4PBllaGip/81yoo&#10;2/P0cDqekvz8uV+tt9rIj94o9fQ4vL+BCDSEu/jfvdNx/mwOf8/EC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J5GsMAAADcAAAADwAAAAAAAAAAAAAAAACYAgAAZHJzL2Rv&#10;d25yZXYueG1sUEsFBgAAAAAEAAQA9QAAAIgDAAAAAA==&#10;" filled="f" strokecolor="black [3213]" strokeweight="1.5pt"/>
                  <v:line id="Straight Connector 168" o:spid="_x0000_s1473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YWxsMAAADcAAAADwAAAGRycy9kb3ducmV2LnhtbESPQW/CMAyF70j7D5En7QbpOCDUERBD&#10;Ytt1BQ7crMZrqjVOlaS0+/fzAYmbrff83ufNbvKdulFMbWADr4sCFHEdbMuNgfPpOF+DShnZYheY&#10;DPxRgt32abbB0oaRv+lW5UZJCKcSDbic+1LrVDvymBahJxbtJ0SPWdbYaBtxlHDf6WVRrLTHlqXB&#10;YU8HR/VvNXgD1+E9x8+T3o/VdPhwy2NXD+FizMvztH8DlWnKD/P9+ssK/kpo5RmZQG/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2FsbDAAAA3AAAAA8AAAAAAAAAAAAA&#10;AAAAoQIAAGRycy9kb3ducmV2LnhtbFBLBQYAAAAABAAEAPkAAACRAwAAAAA=&#10;" strokecolor="black [3213]" strokeweight="1.5pt"/>
                </v:group>
              </w:pict>
            </w:r>
          </w:p>
          <w:p w:rsidR="00F51A23" w:rsidRDefault="00F51A23" w:rsidP="00F51A23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  <w:p w:rsidR="00F51A23" w:rsidRDefault="00F51A23" w:rsidP="00F51A2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F51A23" w:rsidRDefault="00F51A23" w:rsidP="00F51A2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51A23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51A23" w:rsidRPr="001B3341" w:rsidRDefault="00F51A23" w:rsidP="00F51A2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51A23" w:rsidRDefault="00F51A23" w:rsidP="00F51A2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Write the reciprocal of these numbers.</w:t>
            </w:r>
          </w:p>
          <w:p w:rsidR="00F51A23" w:rsidRDefault="00B974B2" w:rsidP="00F51A2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pict w14:anchorId="2F3F7BB3">
                <v:rect id="Rectangle 173" o:spid="_x0000_s1483" style="position:absolute;margin-left:234.7pt;margin-top:19.75pt;width:59.4pt;height:38.4pt;z-index:25178828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" filled="f" strokecolor="black [3213]" strokeweight="1.5pt"/>
              </w:pict>
            </w:r>
            <w:r>
              <w:pict w14:anchorId="2EA5F1F1">
                <v:rect id="Rectangle 174" o:spid="_x0000_s1482" style="position:absolute;margin-left:88.4pt;margin-top:19.75pt;width:59.4pt;height:38.4pt;z-index:25178726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" filled="f" strokecolor="black [3213]" strokeweight="1.5pt"/>
              </w:pict>
            </w:r>
          </w:p>
          <w:p w:rsidR="00F51A23" w:rsidRDefault="00F51A23" w:rsidP="00F51A2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a)        </w:t>
            </w:r>
            <w:r w:rsidR="0040773F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38" w:dyaOrig="604" w14:anchorId="31795101">
                <v:shape id="_x0000_i1110" type="#_x0000_t75" style="width:17.25pt;height:30pt" o:ole="">
                  <v:imagedata r:id="rId178" o:title=""/>
                </v:shape>
                <o:OLEObject Type="Embed" ProgID="FXEquation.Equation" ShapeID="_x0000_i1110" DrawAspect="Content" ObjectID="_1556917611" r:id="rId17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b)    </w:t>
            </w:r>
            <w:r w:rsidR="0040773F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00" w:dyaOrig="418" w14:anchorId="16255813">
                <v:shape id="_x0000_i1111" type="#_x0000_t75" style="width:18.75pt;height:26.25pt" o:ole="">
                  <v:imagedata r:id="rId180" o:title=""/>
                </v:shape>
                <o:OLEObject Type="Embed" ProgID="FXEquation.Equation" ShapeID="_x0000_i1111" DrawAspect="Content" ObjectID="_1556917612" r:id="rId18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</w:p>
          <w:p w:rsidR="00F51A23" w:rsidRDefault="00F51A23" w:rsidP="00F51A2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51A23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51A23" w:rsidRPr="001B3341" w:rsidRDefault="00F51A23" w:rsidP="00F51A2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51A23" w:rsidRDefault="00946316" w:rsidP="00F51A23">
            <w:pPr>
              <w:spacing w:after="0"/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51BFEDFB" wp14:editId="4B198FB9">
                      <wp:simplePos x="0" y="0"/>
                      <wp:positionH relativeFrom="column">
                        <wp:posOffset>4255135</wp:posOffset>
                      </wp:positionH>
                      <wp:positionV relativeFrom="paragraph">
                        <wp:posOffset>6985</wp:posOffset>
                      </wp:positionV>
                      <wp:extent cx="1037590" cy="809625"/>
                      <wp:effectExtent l="0" t="0" r="10160" b="28575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7590" cy="809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A41D15F" id="Rectangle 44" o:spid="_x0000_s1026" style="position:absolute;margin-left:335.05pt;margin-top:.55pt;width:81.7pt;height:63.75pt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" fillcolor="white [3212]" strokecolor="black [3213]" strokeweight="2pt"/>
                  </w:pict>
                </mc:Fallback>
              </mc:AlternateContent>
            </w:r>
            <w:r w:rsidR="00F51A2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B56C9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478" w:dyaOrig="418" w14:anchorId="555D46C4">
                <v:shape id="_x0000_i1112" type="#_x0000_t75" style="width:102.75pt;height:29.25pt" o:ole="">
                  <v:imagedata r:id="rId182" o:title=""/>
                </v:shape>
                <o:OLEObject Type="Embed" ProgID="FXEquation.Equation" ShapeID="_x0000_i1112" DrawAspect="Content" ObjectID="_1556917613" r:id="rId183"/>
              </w:object>
            </w:r>
            <w:r w:rsidR="00F51A23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F51A23" w:rsidRDefault="00F51A23" w:rsidP="00F51A23">
            <w:pPr>
              <w:spacing w:before="120" w:after="0"/>
              <w:rPr>
                <w:rFonts w:ascii="Times New Roman" w:hAnsi="Times New Roman"/>
                <w:position w:val="-18"/>
                <w:sz w:val="24"/>
                <w:szCs w:val="24"/>
              </w:rPr>
            </w:pPr>
          </w:p>
          <w:p w:rsidR="00F51A23" w:rsidRDefault="00F51A23" w:rsidP="00F51A2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51A23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51A23" w:rsidRPr="001B3341" w:rsidRDefault="00F51A23" w:rsidP="00F51A2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51A23" w:rsidRDefault="00946316" w:rsidP="00F51A2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51BFEDFB" wp14:editId="4B198FB9">
                      <wp:simplePos x="0" y="0"/>
                      <wp:positionH relativeFrom="column">
                        <wp:posOffset>4302760</wp:posOffset>
                      </wp:positionH>
                      <wp:positionV relativeFrom="paragraph">
                        <wp:posOffset>635</wp:posOffset>
                      </wp:positionV>
                      <wp:extent cx="1037590" cy="809625"/>
                      <wp:effectExtent l="0" t="0" r="10160" b="28575"/>
                      <wp:wrapNone/>
                      <wp:docPr id="45" name="Rectangl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7590" cy="809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8831FFB" id="Rectangle 45" o:spid="_x0000_s1026" style="position:absolute;margin-left:338.8pt;margin-top:.05pt;width:81.7pt;height:63.7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" fillcolor="white [3212]" strokecolor="black [3213]" strokeweight="2pt"/>
                  </w:pict>
                </mc:Fallback>
              </mc:AlternateContent>
            </w:r>
            <w:r w:rsidR="00F51A23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</w:t>
            </w:r>
            <w:r w:rsidR="00EB56C9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568" w:dyaOrig="418" w14:anchorId="71217729">
                <v:shape id="_x0000_i1113" type="#_x0000_t75" style="width:101.25pt;height:27pt" o:ole="">
                  <v:imagedata r:id="rId184" o:title=""/>
                </v:shape>
                <o:OLEObject Type="Embed" ProgID="FXEquation.Equation" ShapeID="_x0000_i1113" DrawAspect="Content" ObjectID="_1556917614" r:id="rId185"/>
              </w:object>
            </w:r>
            <w:r w:rsidR="00F51A23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F51A23" w:rsidRDefault="00F51A23" w:rsidP="00F51A23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  <w:p w:rsidR="00F51A23" w:rsidRDefault="00F51A23" w:rsidP="00F51A23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</w:tc>
      </w:tr>
      <w:tr w:rsidR="00F51A23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51A23" w:rsidRPr="001B3341" w:rsidRDefault="00F51A23" w:rsidP="00F51A2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51A23" w:rsidRDefault="00946316" w:rsidP="00F51A2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51BFEDFB" wp14:editId="4B198FB9">
                      <wp:simplePos x="0" y="0"/>
                      <wp:positionH relativeFrom="column">
                        <wp:posOffset>4512310</wp:posOffset>
                      </wp:positionH>
                      <wp:positionV relativeFrom="paragraph">
                        <wp:posOffset>105410</wp:posOffset>
                      </wp:positionV>
                      <wp:extent cx="1037590" cy="809625"/>
                      <wp:effectExtent l="0" t="0" r="10160" b="28575"/>
                      <wp:wrapNone/>
                      <wp:docPr id="46" name="Rectangl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7590" cy="809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28ABC86" id="Rectangle 46" o:spid="_x0000_s1026" style="position:absolute;margin-left:355.3pt;margin-top:8.3pt;width:81.7pt;height:63.75pt;z-index:25181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" fillcolor="white [3212]" strokecolor="black [3213]" strokeweight="2pt"/>
                  </w:pict>
                </mc:Fallback>
              </mc:AlternateContent>
            </w:r>
            <w:r w:rsidR="00F51A2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B56C9">
              <w:rPr>
                <w:rFonts w:ascii="Times New Roman" w:hAnsi="Times New Roman"/>
                <w:sz w:val="24"/>
                <w:szCs w:val="24"/>
              </w:rPr>
              <w:object w:dxaOrig="1388" w:dyaOrig="418" w14:anchorId="5B6F81F9">
                <v:shape id="_x0000_i1114" type="#_x0000_t75" style="width:101.25pt;height:30.75pt" o:ole="">
                  <v:imagedata r:id="rId186" o:title=""/>
                </v:shape>
                <o:OLEObject Type="Embed" ProgID="FXEquation.Equation" ShapeID="_x0000_i1114" DrawAspect="Content" ObjectID="_1556917615" r:id="rId187"/>
              </w:object>
            </w:r>
            <w:r w:rsidR="00F51A23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946316" w:rsidRDefault="00946316" w:rsidP="00F51A23">
            <w:pPr>
              <w:spacing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  <w:p w:rsidR="00946316" w:rsidRDefault="00946316" w:rsidP="00F51A23">
            <w:pPr>
              <w:spacing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  <w:p w:rsidR="00F51A23" w:rsidRDefault="00F51A23" w:rsidP="00F51A23">
            <w:pPr>
              <w:spacing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</w:tc>
      </w:tr>
      <w:tr w:rsidR="00F51A23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51A23" w:rsidRPr="001B3341" w:rsidRDefault="00F51A23" w:rsidP="00F51A2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51A23" w:rsidRDefault="00EB56C9" w:rsidP="00F51A2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Kerrie bought</w:t>
            </w:r>
            <w:r w:rsidR="00F51A23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position w:val="-18"/>
                <w:sz w:val="24"/>
                <w:szCs w:val="24"/>
              </w:rPr>
              <w:object w:dxaOrig="648" w:dyaOrig="418" w14:anchorId="16402978">
                <v:shape id="_x0000_i1115" type="#_x0000_t75" style="width:32.25pt;height:21pt" o:ole="">
                  <v:imagedata r:id="rId188" o:title=""/>
                </v:shape>
                <o:OLEObject Type="Embed" ProgID="FXEquation.Equation" ShapeID="_x0000_i1115" DrawAspect="Content" ObjectID="_1556917616" r:id="rId18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of fish and he gave </w:t>
            </w:r>
            <w:r w:rsidR="003D52B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D52B7" w:rsidRPr="003D52B7">
              <w:rPr>
                <w:rFonts w:ascii="Times New Roman" w:hAnsi="Times New Roman"/>
                <w:position w:val="-16"/>
                <w:sz w:val="24"/>
                <w:szCs w:val="24"/>
              </w:rPr>
              <w:object w:dxaOrig="218" w:dyaOrig="612">
                <v:shape id="_x0000_i1116" type="#_x0000_t75" style="width:11.25pt;height:30.75pt" o:ole="">
                  <v:imagedata r:id="rId190" o:title=""/>
                </v:shape>
                <o:OLEObject Type="Embed" ProgID="FXEquation.Equation" ShapeID="_x0000_i1116" DrawAspect="Content" ObjectID="_1556917617" r:id="rId191"/>
              </w:object>
            </w:r>
            <w:r w:rsidR="003D52B7" w:rsidRPr="003D52B7">
              <w:rPr>
                <w:rFonts w:ascii="Times New Roman" w:hAnsi="Times New Roman"/>
                <w:position w:val="-16"/>
                <w:sz w:val="24"/>
                <w:szCs w:val="24"/>
              </w:rPr>
              <w:t xml:space="preserve"> </w:t>
            </w:r>
            <w:r w:rsidR="00F51A2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D52B7">
              <w:rPr>
                <w:rFonts w:ascii="Times New Roman" w:hAnsi="Times New Roman"/>
                <w:sz w:val="24"/>
                <w:szCs w:val="24"/>
              </w:rPr>
              <w:t>of the fish to his mum and took the rest home to cook himself.</w:t>
            </w:r>
          </w:p>
          <w:p w:rsidR="003D52B7" w:rsidRDefault="003D52B7" w:rsidP="00F51A2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51BFEDFB" wp14:editId="4B198FB9">
                      <wp:simplePos x="0" y="0"/>
                      <wp:positionH relativeFrom="column">
                        <wp:posOffset>4512310</wp:posOffset>
                      </wp:positionH>
                      <wp:positionV relativeFrom="paragraph">
                        <wp:posOffset>44450</wp:posOffset>
                      </wp:positionV>
                      <wp:extent cx="1037590" cy="809625"/>
                      <wp:effectExtent l="0" t="0" r="10160" b="28575"/>
                      <wp:wrapNone/>
                      <wp:docPr id="47" name="Rect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7590" cy="809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F2E6202" id="Rectangle 47" o:spid="_x0000_s1026" style="position:absolute;margin-left:355.3pt;margin-top:3.5pt;width:81.7pt;height:63.75pt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" fillcolor="white [3212]" strokecolor="black [3213]" strokeweight="2pt"/>
                  </w:pict>
                </mc:Fallback>
              </mc:AlternateContent>
            </w:r>
          </w:p>
          <w:p w:rsidR="00F51A23" w:rsidRDefault="00F51A23" w:rsidP="00F51A2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many k</w:t>
            </w:r>
            <w:r w:rsidR="003D52B7">
              <w:rPr>
                <w:rFonts w:ascii="Times New Roman" w:hAnsi="Times New Roman"/>
                <w:sz w:val="24"/>
                <w:szCs w:val="24"/>
              </w:rPr>
              <w:t xml:space="preserve">ilograms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of </w:t>
            </w:r>
            <w:r w:rsidR="003D52B7">
              <w:rPr>
                <w:rFonts w:ascii="Times New Roman" w:hAnsi="Times New Roman"/>
                <w:sz w:val="24"/>
                <w:szCs w:val="24"/>
              </w:rPr>
              <w:t>fish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did he </w:t>
            </w:r>
            <w:r w:rsidR="003D52B7">
              <w:rPr>
                <w:rFonts w:ascii="Times New Roman" w:hAnsi="Times New Roman"/>
                <w:sz w:val="24"/>
                <w:szCs w:val="24"/>
              </w:rPr>
              <w:t>take home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? </w:t>
            </w:r>
          </w:p>
          <w:p w:rsidR="00F51A23" w:rsidRDefault="00F51A23" w:rsidP="00F51A2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F51A23" w:rsidRDefault="00F51A23" w:rsidP="00F51A2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51A23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51A23" w:rsidRPr="001B3341" w:rsidRDefault="00F51A23" w:rsidP="00F51A2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51A23" w:rsidRDefault="00946316" w:rsidP="00F51A2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51BFEDFB" wp14:editId="4B198FB9">
                      <wp:simplePos x="0" y="0"/>
                      <wp:positionH relativeFrom="column">
                        <wp:posOffset>4588510</wp:posOffset>
                      </wp:positionH>
                      <wp:positionV relativeFrom="paragraph">
                        <wp:posOffset>243205</wp:posOffset>
                      </wp:positionV>
                      <wp:extent cx="1037590" cy="809625"/>
                      <wp:effectExtent l="0" t="0" r="10160" b="28575"/>
                      <wp:wrapNone/>
                      <wp:docPr id="48" name="Rectangl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7590" cy="809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B029D29" id="Rectangle 48" o:spid="_x0000_s1026" style="position:absolute;margin-left:361.3pt;margin-top:19.15pt;width:81.7pt;height:63.75pt;z-index:25181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" fillcolor="white [3212]" strokecolor="black [3213]" strokeweight="2pt"/>
                  </w:pict>
                </mc:Fallback>
              </mc:AlternateContent>
            </w:r>
            <w:r w:rsidR="00F51A23">
              <w:rPr>
                <w:rFonts w:ascii="Times New Roman" w:hAnsi="Times New Roman"/>
                <w:sz w:val="24"/>
                <w:szCs w:val="24"/>
              </w:rPr>
              <w:t xml:space="preserve"> Simplify</w:t>
            </w:r>
            <w:r w:rsidR="003D52B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BA21EE" w:rsidRPr="00BA21EE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1012" w:dyaOrig="418">
                <v:shape id="_x0000_i1194" type="#_x0000_t75" style="width:57.75pt;height:24pt" o:ole="">
                  <v:imagedata r:id="rId192" o:title=""/>
                </v:shape>
                <o:OLEObject Type="Embed" ProgID="FXEquation.Equation" ShapeID="_x0000_i1194" DrawAspect="Content" ObjectID="_1556917618" r:id="rId193"/>
              </w:object>
            </w:r>
            <w:r w:rsidR="003D52B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bookmarkStart w:id="0" w:name="_GoBack"/>
            <w:bookmarkEnd w:id="0"/>
          </w:p>
          <w:p w:rsidR="00F51A23" w:rsidRDefault="00F51A23" w:rsidP="00F51A2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F51A23" w:rsidRDefault="00F51A23" w:rsidP="00F51A23">
            <w:pPr>
              <w:spacing w:before="120" w:after="0"/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</w:t>
            </w:r>
          </w:p>
          <w:p w:rsidR="00F51A23" w:rsidRDefault="00F51A23" w:rsidP="00F51A23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</w:tc>
      </w:tr>
      <w:tr w:rsidR="00F51A23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51A23" w:rsidRPr="001B3341" w:rsidRDefault="00F51A23" w:rsidP="00F51A2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51A23" w:rsidRDefault="00F51A23" w:rsidP="00F51A2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If</w:t>
            </w:r>
            <w:r w:rsidR="006F00AB">
              <w:rPr>
                <w:rFonts w:ascii="Times New Roman" w:hAnsi="Times New Roman"/>
                <w:sz w:val="24"/>
                <w:szCs w:val="24"/>
              </w:rPr>
              <w:t xml:space="preserve"> I start with two numbers which are both between 0 and 1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which of these operations will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always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give an answer </w:t>
            </w:r>
            <w:r w:rsidR="006F00AB">
              <w:rPr>
                <w:rFonts w:ascii="Times New Roman" w:hAnsi="Times New Roman"/>
                <w:sz w:val="24"/>
                <w:szCs w:val="24"/>
              </w:rPr>
              <w:t>which is also between 0 and 1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F51A23" w:rsidRDefault="00F51A23" w:rsidP="00F51A23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F51A23" w:rsidRDefault="00B974B2" w:rsidP="00F51A23">
            <w:pPr>
              <w:rPr>
                <w:rFonts w:ascii="Times New Roman" w:hAnsi="Times New Roman"/>
                <w:sz w:val="24"/>
                <w:szCs w:val="24"/>
              </w:rPr>
            </w:pPr>
            <w:r>
              <w:pict w14:anchorId="7DEC7C2A">
                <v:group id="Group 147" o:spid="_x0000_s1513" style="position:absolute;margin-left:34.75pt;margin-top:2.7pt;width:16.8pt;height:69.6pt;z-index:251794432;mso-width-relative:margin;mso-height-relative:margin" coordsize="1714,9448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">
                  <v:roundrect id="_x0000_s1514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" strokecolor="windowText" strokeweight="1pt"/>
                  <v:roundrect id="_x0000_s1515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" strokecolor="windowText" strokeweight="1pt"/>
                  <v:roundrect id="_x0000_s1516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" strokecolor="windowText" strokeweight="1pt"/>
                  <v:roundrect id="_x0000_s1517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" strokecolor="windowText" strokeweight="1pt"/>
                </v:group>
              </w:pict>
            </w:r>
            <w:r w:rsidR="00F51A23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6F00AB">
              <w:rPr>
                <w:rFonts w:ascii="Times New Roman" w:hAnsi="Times New Roman"/>
                <w:sz w:val="24"/>
                <w:szCs w:val="24"/>
              </w:rPr>
              <w:t>Adding the two numbers together</w:t>
            </w:r>
          </w:p>
          <w:p w:rsidR="006F00AB" w:rsidRDefault="00F51A23" w:rsidP="00F51A2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6F00AB">
              <w:rPr>
                <w:rFonts w:ascii="Times New Roman" w:hAnsi="Times New Roman"/>
                <w:sz w:val="24"/>
                <w:szCs w:val="24"/>
              </w:rPr>
              <w:t>Divid</w:t>
            </w:r>
            <w:r w:rsidR="00E80E07">
              <w:rPr>
                <w:rFonts w:ascii="Times New Roman" w:hAnsi="Times New Roman"/>
                <w:sz w:val="24"/>
                <w:szCs w:val="24"/>
              </w:rPr>
              <w:t>ing the first number</w:t>
            </w:r>
            <w:r w:rsidR="006F00AB">
              <w:rPr>
                <w:rFonts w:ascii="Times New Roman" w:hAnsi="Times New Roman"/>
                <w:sz w:val="24"/>
                <w:szCs w:val="24"/>
              </w:rPr>
              <w:t xml:space="preserve"> by the </w:t>
            </w:r>
            <w:r w:rsidR="00E80E07">
              <w:rPr>
                <w:rFonts w:ascii="Times New Roman" w:hAnsi="Times New Roman"/>
                <w:sz w:val="24"/>
                <w:szCs w:val="24"/>
              </w:rPr>
              <w:t>second</w:t>
            </w:r>
          </w:p>
          <w:p w:rsidR="006F00AB" w:rsidRDefault="00F51A23" w:rsidP="00F51A2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6F00AB">
              <w:rPr>
                <w:rFonts w:ascii="Times New Roman" w:hAnsi="Times New Roman"/>
                <w:sz w:val="24"/>
                <w:szCs w:val="24"/>
              </w:rPr>
              <w:t>Multiplying the two numbers together</w:t>
            </w:r>
          </w:p>
          <w:p w:rsidR="00F51A23" w:rsidRDefault="00F51A23" w:rsidP="00F51A23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6F00AB">
              <w:rPr>
                <w:rFonts w:ascii="Times New Roman" w:hAnsi="Times New Roman"/>
                <w:sz w:val="24"/>
                <w:szCs w:val="24"/>
              </w:rPr>
              <w:t xml:space="preserve">Subtracting </w:t>
            </w:r>
            <w:r w:rsidR="00E80E07">
              <w:rPr>
                <w:rFonts w:ascii="Times New Roman" w:hAnsi="Times New Roman"/>
                <w:sz w:val="24"/>
                <w:szCs w:val="24"/>
              </w:rPr>
              <w:t>the first number from the second</w:t>
            </w:r>
            <w:r w:rsidR="006F00A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</w:tbl>
    <w:p w:rsidR="00F53876" w:rsidRDefault="00F53876">
      <w:pPr>
        <w:rPr>
          <w:rFonts w:asciiTheme="majorHAnsi" w:hAnsiTheme="majorHAnsi"/>
          <w:sz w:val="24"/>
          <w:szCs w:val="24"/>
        </w:rPr>
        <w:sectPr w:rsidR="00F53876" w:rsidSect="00DD6890">
          <w:headerReference w:type="default" r:id="rId194"/>
          <w:footerReference w:type="default" r:id="rId195"/>
          <w:footerReference w:type="first" r:id="rId196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3A4B3D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366720173"/>
              <w:placeholder>
                <w:docPart w:val="2DB7E09382AA4D0EBEBA83687AA4F4B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Content>
              <w:p w:rsidR="00DD6890" w:rsidRPr="005615AC" w:rsidRDefault="00DD6890" w:rsidP="003A4B3D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3A4B3D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413977126"/>
                <w:placeholder>
                  <w:docPart w:val="546C6542B9734FA1A08821856194C93B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3A4B3D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2076346182"/>
            <w:placeholder>
              <w:docPart w:val="37407B5E092C4B8580EE93DF3C3ED5DA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DD6890" w:rsidP="003A4B3D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559400912"/>
            <w:placeholder>
              <w:docPart w:val="6CBA467F87CB471BA389FC7B56179C0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BA0E35" w:rsidP="003A4B3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Fractions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Pr="00325745" w:rsidRDefault="00E80E07" w:rsidP="003A4B3D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Style w:val="Heading1Char"/>
                <w:color w:val="FFFFFF" w:themeColor="background1"/>
              </w:rPr>
              <w:t>Non Calculator Test</w:t>
            </w:r>
          </w:p>
        </w:tc>
      </w:tr>
    </w:tbl>
    <w:p w:rsidR="00DD6890" w:rsidRDefault="00DD6890" w:rsidP="00DD6890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p w:rsidR="00DD6890" w:rsidRDefault="00DD6890" w:rsidP="00DD6890"/>
    <w:p w:rsidR="00DD6890" w:rsidRDefault="00DD6890" w:rsidP="00DD6890">
      <w:pPr>
        <w:sectPr w:rsidR="00DD6890" w:rsidSect="00DD6890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065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8931"/>
      </w:tblGrid>
      <w:tr w:rsidR="005C0019" w:rsidTr="005C0019">
        <w:trPr>
          <w:cantSplit/>
          <w:tblHeader/>
        </w:trPr>
        <w:tc>
          <w:tcPr>
            <w:tcW w:w="1134" w:type="dxa"/>
            <w:vAlign w:val="center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8931" w:type="dxa"/>
            <w:vAlign w:val="center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B81D1A" w:rsidP="003A4B3D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Denominator is the bottom</w: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, so </w:t>
            </w: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08" w:dyaOrig="604">
                <v:shape id="_x0000_i1118" type="#_x0000_t75" style="width:45.75pt;height:30pt" o:ole="">
                  <v:imagedata r:id="rId10" o:title=""/>
                </v:shape>
                <o:OLEObject Type="Embed" ProgID="FXEquation.Equation" ShapeID="_x0000_i1118" DrawAspect="Content" ObjectID="_1556917619" r:id="rId197"/>
              </w:object>
            </w:r>
          </w:p>
          <w:p w:rsidR="00B81D1A" w:rsidRPr="00B81D1A" w:rsidRDefault="005A6CD5" w:rsidP="003A4B3D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  <w:r w:rsidRPr="005A6CD5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B81D1A" w:rsidRPr="00B81D1A">
              <w:rPr>
                <w:rFonts w:ascii="Times New Roman" w:hAnsi="Times New Roman"/>
                <w:b/>
                <w:sz w:val="24"/>
                <w:szCs w:val="24"/>
              </w:rPr>
              <w:t>Answer</w: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B81D1A" w:rsidP="003A4B3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08" w:dyaOrig="604">
                <v:shape id="_x0000_i1119" type="#_x0000_t75" style="width:45.75pt;height:30pt" o:ole="">
                  <v:imagedata r:id="rId18" o:title=""/>
                </v:shape>
                <o:OLEObject Type="Embed" ProgID="FXEquation.Equation" ShapeID="_x0000_i1119" DrawAspect="Content" ObjectID="_1556917620" r:id="rId19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 both less</w: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 than  </w:t>
            </w:r>
            <w:r w:rsidR="003A4B3D">
              <w:rPr>
                <w:rFonts w:ascii="Times New Roman" w:hAnsi="Times New Roman"/>
                <w:position w:val="-20"/>
                <w:sz w:val="24"/>
                <w:szCs w:val="24"/>
              </w:rPr>
              <w:object w:dxaOrig="225" w:dyaOrig="540" w14:anchorId="01DBE935">
                <v:shape id="_x0000_i1120" type="#_x0000_t75" style="width:11.25pt;height:27pt" o:ole="">
                  <v:imagedata r:id="rId199" o:title=""/>
                </v:shape>
                <o:OLEObject Type="Embed" ProgID="FXEquation.Equation" ShapeID="_x0000_i1120" DrawAspect="Content" ObjectID="_1556917621" r:id="rId200"/>
              </w:objec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B81D1A" w:rsidRPr="00B81D1A" w:rsidRDefault="00B81D1A" w:rsidP="003A4B3D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B81D1A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Pr="00B81D1A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st</w:t>
            </w:r>
            <w:r w:rsidRPr="00B81D1A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DB156B" w:rsidP="003A4B3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 parts out of 16</w: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, so 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389" w:dyaOrig="604" w14:anchorId="27A71404">
                <v:shape id="_x0000_i1121" type="#_x0000_t75" style="width:19.5pt;height:30pt" o:ole="">
                  <v:imagedata r:id="rId201" o:title=""/>
                </v:shape>
                <o:OLEObject Type="Embed" ProgID="FXEquation.Equation" ShapeID="_x0000_i1121" DrawAspect="Content" ObjectID="_1556917622" r:id="rId202"/>
              </w:objec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DB156B" w:rsidRPr="00DB156B" w:rsidRDefault="00DB156B" w:rsidP="003A4B3D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DB156B"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DB156B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rd</w:t>
            </w:r>
            <w:r w:rsidRPr="00DB156B">
              <w:rPr>
                <w:rFonts w:ascii="Times New Roman" w:hAnsi="Times New Roman"/>
                <w:b/>
                <w:sz w:val="24"/>
                <w:szCs w:val="24"/>
              </w:rPr>
              <w:t xml:space="preserve"> Answer.</w: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5A6CD5" w:rsidP="003A4B3D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dogs out of 8 pets</w: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, so  </w: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70" w:dyaOrig="600" w14:anchorId="562D87D9">
                <v:shape id="_x0000_i1122" type="#_x0000_t75" style="width:13.5pt;height:30pt" o:ole="">
                  <v:imagedata r:id="rId203" o:title=""/>
                </v:shape>
                <o:OLEObject Type="Embed" ProgID="FXEquation.Equation" ShapeID="_x0000_i1122" DrawAspect="Content" ObjectID="_1556917623" r:id="rId204"/>
              </w:object>
            </w:r>
          </w:p>
          <w:p w:rsidR="005A6CD5" w:rsidRPr="005A6CD5" w:rsidRDefault="005A6CD5" w:rsidP="003A4B3D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5A6CD5">
              <w:rPr>
                <w:rFonts w:ascii="Times New Roman" w:hAnsi="Times New Roman"/>
                <w:b/>
                <w:sz w:val="24"/>
                <w:szCs w:val="24"/>
              </w:rPr>
              <w:t>4</w:t>
            </w:r>
            <w:r w:rsidRPr="005A6CD5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th</w:t>
            </w:r>
            <w:r w:rsidRPr="005A6CD5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3A4B3D" w:rsidP="003A4B3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3A4B3D" w:rsidRDefault="00B974B2" w:rsidP="003A4B3D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20FD95D6">
                <v:shape id="_x0000_s1416" type="#_x0000_t75" style="position:absolute;margin-left:217.2pt;margin-top:10.85pt;width:202.25pt;height:89.9pt;z-index:251768832;mso-position-horizontal-relative:text;mso-position-vertical-relative:text">
                  <v:imagedata r:id="rId205" o:title=""/>
                </v:shape>
                <o:OLEObject Type="Embed" ProgID="FXDraw.Graphic" ShapeID="_x0000_s1416" DrawAspect="Content" ObjectID="_1556917673" r:id="rId206"/>
              </w:objec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Want  </w:t>
            </w:r>
            <w:r w:rsidR="005A6CD5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70" w:dyaOrig="600" w14:anchorId="3B69E7F1">
                <v:shape id="_x0000_i1124" type="#_x0000_t75" style="width:13.5pt;height:30pt" o:ole="">
                  <v:imagedata r:id="rId207" o:title=""/>
                </v:shape>
                <o:OLEObject Type="Embed" ProgID="FXEquation.Equation" ShapeID="_x0000_i1124" DrawAspect="Content" ObjectID="_1556917624" r:id="rId208"/>
              </w:objec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 of 20 parts so 3 out of </w:t>
            </w:r>
          </w:p>
          <w:p w:rsidR="003A4B3D" w:rsidRDefault="005A6CD5" w:rsidP="003A4B3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every 4 and there are 5 lots of 4</w:t>
            </w:r>
            <w:r w:rsidR="003A4B3D">
              <w:rPr>
                <w:rFonts w:ascii="Times New Roman" w:hAnsi="Times New Roman"/>
                <w:sz w:val="24"/>
                <w:szCs w:val="24"/>
              </w:rPr>
              <w:t>, so</w:t>
            </w:r>
          </w:p>
          <w:p w:rsidR="003A4B3D" w:rsidRDefault="003A4B3D" w:rsidP="003A4B3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5A6CD5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82" w:dyaOrig="264" w14:anchorId="68F3E10A">
                <v:shape id="_x0000_i1125" type="#_x0000_t75" style="width:63.75pt;height:13.5pt" o:ole="">
                  <v:imagedata r:id="rId209" o:title=""/>
                </v:shape>
                <o:OLEObject Type="Embed" ProgID="FXEquation.Equation" ShapeID="_x0000_i1125" DrawAspect="Content" ObjectID="_1556917625" r:id="rId21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3A4B3D" w:rsidRDefault="005A6CD5" w:rsidP="003A4B3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Shade any 15</w: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 parts </w:t>
            </w:r>
          </w:p>
          <w:p w:rsidR="003A4B3D" w:rsidRDefault="003A4B3D" w:rsidP="003A4B3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C10B15" w:rsidP="003A4B3D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778" w:dyaOrig="604" w14:anchorId="6A30027A">
                <v:shape id="_x0000_i1126" type="#_x0000_t75" style="width:89.25pt;height:30pt" o:ole="">
                  <v:imagedata r:id="rId211" o:title=""/>
                </v:shape>
                <o:OLEObject Type="Embed" ProgID="FXEquation.Equation" ShapeID="_x0000_i1126" DrawAspect="Content" ObjectID="_1556917626" r:id="rId212"/>
              </w:object>
            </w:r>
          </w:p>
          <w:p w:rsidR="00C10B15" w:rsidRPr="00C10B15" w:rsidRDefault="00C10B15" w:rsidP="003A4B3D">
            <w:pPr>
              <w:rPr>
                <w:rFonts w:ascii="Times New Roman" w:hAnsi="Times New Roman"/>
                <w:b/>
                <w:position w:val="-20"/>
                <w:sz w:val="24"/>
                <w:szCs w:val="24"/>
              </w:rPr>
            </w:pPr>
            <w:r w:rsidRPr="00C10B15">
              <w:rPr>
                <w:rFonts w:ascii="Times New Roman" w:hAnsi="Times New Roman"/>
                <w:b/>
                <w:sz w:val="24"/>
                <w:szCs w:val="24"/>
              </w:rPr>
              <w:t>2</w:t>
            </w:r>
            <w:r w:rsidRPr="00C10B15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nd</w:t>
            </w:r>
            <w:r w:rsidRPr="00C10B15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C10B15" w:rsidP="003A4B3D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220" w:dyaOrig="604" w14:anchorId="651B113C">
                <v:shape id="_x0000_i1127" type="#_x0000_t75" style="width:111pt;height:30pt" o:ole="">
                  <v:imagedata r:id="rId213" o:title=""/>
                </v:shape>
                <o:OLEObject Type="Embed" ProgID="FXEquation.Equation" ShapeID="_x0000_i1127" DrawAspect="Content" ObjectID="_1556917627" r:id="rId214"/>
              </w:objec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C10B15" w:rsidP="003A4B3D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848" w:dyaOrig="604">
                <v:shape id="_x0000_i1128" type="#_x0000_t75" style="width:42.75pt;height:30pt" o:ole="">
                  <v:imagedata r:id="rId215" o:title=""/>
                </v:shape>
                <o:OLEObject Type="Embed" ProgID="FXEquation.Equation" ShapeID="_x0000_i1128" DrawAspect="Content" ObjectID="_1556917628" r:id="rId216"/>
              </w:objec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541F25" w:rsidP="003A4B3D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265" w:dyaOrig="604" w14:anchorId="46F9E86D">
                <v:shape id="_x0000_i1129" type="#_x0000_t75" style="width:113.25pt;height:30pt" o:ole="">
                  <v:imagedata r:id="rId217" o:title=""/>
                </v:shape>
                <o:OLEObject Type="Embed" ProgID="FXEquation.Equation" ShapeID="_x0000_i1129" DrawAspect="Content" ObjectID="_1556917629" r:id="rId218"/>
              </w:object>
            </w:r>
          </w:p>
          <w:p w:rsidR="00541F25" w:rsidRPr="00541F25" w:rsidRDefault="00541F25" w:rsidP="003A4B3D">
            <w:pPr>
              <w:rPr>
                <w:rFonts w:ascii="Times New Roman" w:hAnsi="Times New Roman"/>
                <w:b/>
                <w:position w:val="-20"/>
                <w:sz w:val="24"/>
                <w:szCs w:val="24"/>
              </w:rPr>
            </w:pPr>
            <w:r w:rsidRPr="00541F25"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541F25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rd</w:t>
            </w:r>
            <w:r w:rsidRPr="00541F25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541F25" w:rsidP="003A4B3D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478" w:dyaOrig="604" w14:anchorId="1A9E6778">
                <v:shape id="_x0000_i1130" type="#_x0000_t75" style="width:74.25pt;height:30pt" o:ole="">
                  <v:imagedata r:id="rId219" o:title=""/>
                </v:shape>
                <o:OLEObject Type="Embed" ProgID="FXEquation.Equation" ShapeID="_x0000_i1130" DrawAspect="Content" ObjectID="_1556917630" r:id="rId220"/>
              </w:object>
            </w:r>
          </w:p>
          <w:p w:rsidR="00541F25" w:rsidRPr="00541F25" w:rsidRDefault="00541F25" w:rsidP="003A4B3D">
            <w:pPr>
              <w:rPr>
                <w:rFonts w:ascii="Times New Roman" w:hAnsi="Times New Roman"/>
                <w:b/>
                <w:position w:val="-20"/>
                <w:sz w:val="24"/>
                <w:szCs w:val="24"/>
              </w:rPr>
            </w:pPr>
            <w:r w:rsidRPr="00541F25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Pr="00541F25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st</w:t>
            </w:r>
            <w:r w:rsidRPr="00541F25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541F25" w:rsidP="003A4B3D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object w:dxaOrig="6360" w:dyaOrig="1744">
                <v:shape id="_x0000_i1131" type="#_x0000_t75" style="width:318pt;height:87pt" o:ole="">
                  <v:imagedata r:id="rId221" o:title=""/>
                </v:shape>
                <o:OLEObject Type="Embed" ProgID="FXEquation.Equation" ShapeID="_x0000_i1131" DrawAspect="Content" ObjectID="_1556917631" r:id="rId222"/>
              </w:object>
            </w:r>
            <w:r w:rsidR="003A4B3D">
              <w:rPr>
                <w:rFonts w:ascii="Times New Roman" w:hAnsi="Times New Roman"/>
                <w:position w:val="-20"/>
              </w:rPr>
              <w:t xml:space="preserve"> </w: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4A7947" w:rsidP="003A4B3D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position w:val="-18"/>
              </w:rPr>
              <w:object w:dxaOrig="1538" w:dyaOrig="604">
                <v:shape id="_x0000_i1132" type="#_x0000_t75" style="width:77.25pt;height:30pt" o:ole="">
                  <v:imagedata r:id="rId223" o:title=""/>
                </v:shape>
                <o:OLEObject Type="Embed" ProgID="FXEquation.Equation" ShapeID="_x0000_i1132" DrawAspect="Content" ObjectID="_1556917632" r:id="rId224"/>
              </w:object>
            </w:r>
            <w:r w:rsidR="003A4B3D">
              <w:rPr>
                <w:rFonts w:ascii="Times New Roman" w:eastAsiaTheme="minorEastAsia" w:hAnsi="Times New Roman"/>
                <w:sz w:val="24"/>
                <w:szCs w:val="24"/>
              </w:rPr>
              <w:t xml:space="preserve"> </w: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4A7947" w:rsidP="003A4B3D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position w:val="-18"/>
              </w:rPr>
              <w:object w:dxaOrig="1478" w:dyaOrig="604">
                <v:shape id="_x0000_i1133" type="#_x0000_t75" style="width:74.25pt;height:30pt" o:ole="">
                  <v:imagedata r:id="rId225" o:title=""/>
                </v:shape>
                <o:OLEObject Type="Embed" ProgID="FXEquation.Equation" ShapeID="_x0000_i1133" DrawAspect="Content" ObjectID="_1556917633" r:id="rId226"/>
              </w:objec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CF7F35" w:rsidP="003A4B3D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position w:val="-18"/>
              </w:rPr>
              <w:object w:dxaOrig="2670" w:dyaOrig="1744">
                <v:shape id="_x0000_i1134" type="#_x0000_t75" style="width:133.5pt;height:87pt" o:ole="">
                  <v:imagedata r:id="rId227" o:title=""/>
                </v:shape>
                <o:OLEObject Type="Embed" ProgID="FXEquation.Equation" ShapeID="_x0000_i1134" DrawAspect="Content" ObjectID="_1556917634" r:id="rId228"/>
              </w:objec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3A4B3D" w:rsidP="003A4B3D">
            <w:pPr>
              <w:spacing w:before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B974B2" w:rsidRPr="00B974B2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18" w:dyaOrig="604" w14:anchorId="25CC8713">
                <v:shape id="_x0000_i1179" type="#_x0000_t75" style="width:11.25pt;height:30pt" o:ole="">
                  <v:imagedata r:id="rId229" o:title=""/>
                </v:shape>
                <o:OLEObject Type="Embed" ProgID="FXEquation.Equation" ShapeID="_x0000_i1179" DrawAspect="Content" ObjectID="_1556917635" r:id="rId230"/>
              </w:object>
            </w:r>
            <w:r w:rsidR="00B974B2">
              <w:rPr>
                <w:rFonts w:ascii="Times New Roman" w:hAnsi="Times New Roman"/>
                <w:sz w:val="24"/>
                <w:szCs w:val="24"/>
              </w:rPr>
              <w:t xml:space="preserve"> of 55 kilograms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</w:t>
            </w:r>
            <w:r w:rsidR="00C41218">
              <w:rPr>
                <w:rFonts w:ascii="Times New Roman" w:hAnsi="Times New Roman"/>
                <w:color w:val="FF0000"/>
                <w:position w:val="-32"/>
                <w:sz w:val="24"/>
                <w:szCs w:val="24"/>
              </w:rPr>
              <w:object w:dxaOrig="3302" w:dyaOrig="778" w14:anchorId="3266A252">
                <v:shape id="_x0000_i1136" type="#_x0000_t75" style="width:165pt;height:39pt" o:ole="">
                  <v:imagedata r:id="rId231" o:title=""/>
                </v:shape>
                <o:OLEObject Type="Embed" ProgID="FXEquation.Equation" ShapeID="_x0000_i1136" DrawAspect="Content" ObjectID="_1556917636" r:id="rId23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3A4B3D" w:rsidRDefault="003A4B3D" w:rsidP="003A4B3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986DAD" w:rsidP="00986DAD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a)   </w:t>
            </w:r>
            <w:r w:rsidRPr="00986DAD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 </w:t>
            </w:r>
            <w:r w:rsidRPr="00986DA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98" w:dyaOrig="810">
                <v:shape id="_x0000_i1137" type="#_x0000_t75" style="width:50.25pt;height:40.5pt" o:ole="">
                  <v:imagedata r:id="rId233" o:title=""/>
                </v:shape>
                <o:OLEObject Type="Embed" ProgID="FXEquation.Equation" ShapeID="_x0000_i1137" DrawAspect="Content" ObjectID="_1556917637" r:id="rId234"/>
              </w:object>
            </w:r>
            <w:r w:rsidRPr="00986DAD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b)        </w:t>
            </w:r>
            <w:r w:rsidRPr="00986DAD">
              <w:rPr>
                <w:rFonts w:ascii="Times New Roman" w:hAnsi="Times New Roman"/>
                <w:position w:val="-36"/>
                <w:sz w:val="24"/>
                <w:szCs w:val="24"/>
              </w:rPr>
              <w:t xml:space="preserve">  </w:t>
            </w:r>
            <w:r w:rsidRPr="00986DAD">
              <w:rPr>
                <w:rFonts w:ascii="Times New Roman" w:hAnsi="Times New Roman"/>
                <w:color w:val="FF0000"/>
                <w:position w:val="-36"/>
                <w:sz w:val="24"/>
                <w:szCs w:val="24"/>
              </w:rPr>
              <w:object w:dxaOrig="1178" w:dyaOrig="814">
                <v:shape id="_x0000_i1138" type="#_x0000_t75" style="width:59.25pt;height:40.5pt" o:ole="">
                  <v:imagedata r:id="rId235" o:title=""/>
                </v:shape>
                <o:OLEObject Type="Embed" ProgID="FXEquation.Equation" ShapeID="_x0000_i1138" DrawAspect="Content" ObjectID="_1556917638" r:id="rId236"/>
              </w:object>
            </w:r>
            <w:r w:rsidRPr="00986DAD">
              <w:rPr>
                <w:rFonts w:ascii="Times New Roman" w:hAnsi="Times New Roman"/>
                <w:position w:val="-36"/>
                <w:sz w:val="24"/>
                <w:szCs w:val="24"/>
              </w:rPr>
              <w:t xml:space="preserve"> </w: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96211" w:rsidRDefault="00F96211" w:rsidP="003A4B3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position w:val="-78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1358" w:dyaOrig="604">
                <v:shape id="_x0000_i1139" type="#_x0000_t75" style="width:68.25pt;height:30pt" o:ole="">
                  <v:imagedata r:id="rId237" o:title=""/>
                </v:shape>
                <o:OLEObject Type="Embed" ProgID="FXEquation.Equation" ShapeID="_x0000_i1139" DrawAspect="Content" ObjectID="_1556917639" r:id="rId23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1298" w:dyaOrig="604">
                <v:shape id="_x0000_i1140" type="#_x0000_t75" style="width:65.25pt;height:30pt" o:ole="">
                  <v:imagedata r:id="rId239" o:title=""/>
                </v:shape>
                <o:OLEObject Type="Embed" ProgID="FXEquation.Equation" ShapeID="_x0000_i1140" DrawAspect="Content" ObjectID="_1556917640" r:id="rId24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</w:p>
          <w:p w:rsidR="003A4B3D" w:rsidRDefault="00F96211" w:rsidP="003A4B3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1238" w:dyaOrig="604">
                <v:shape id="_x0000_i1141" type="#_x0000_t75" style="width:62.25pt;height:30pt" o:ole="">
                  <v:imagedata r:id="rId241" o:title=""/>
                </v:shape>
                <o:OLEObject Type="Embed" ProgID="FXEquation.Equation" ShapeID="_x0000_i1141" DrawAspect="Content" ObjectID="_1556917641" r:id="rId24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2227" w:dyaOrig="604">
                <v:shape id="_x0000_i1142" type="#_x0000_t75" style="width:111pt;height:30pt" o:ole="">
                  <v:imagedata r:id="rId243" o:title=""/>
                </v:shape>
                <o:OLEObject Type="Embed" ProgID="FXEquation.Equation" ShapeID="_x0000_i1142" DrawAspect="Content" ObjectID="_1556917642" r:id="rId244"/>
              </w:object>
            </w:r>
          </w:p>
          <w:p w:rsidR="00F96211" w:rsidRPr="00F96211" w:rsidRDefault="00F96211" w:rsidP="003A4B3D">
            <w:pPr>
              <w:rPr>
                <w:rFonts w:ascii="Times New Roman" w:hAnsi="Times New Roman"/>
                <w:b/>
                <w:position w:val="-78"/>
                <w:sz w:val="24"/>
                <w:szCs w:val="24"/>
              </w:rPr>
            </w:pPr>
            <w:r w:rsidRPr="00F96211">
              <w:rPr>
                <w:rFonts w:ascii="Times New Roman" w:hAnsi="Times New Roman"/>
                <w:b/>
                <w:sz w:val="24"/>
                <w:szCs w:val="24"/>
              </w:rPr>
              <w:t xml:space="preserve"> 4</w:t>
            </w:r>
            <w:r w:rsidRPr="00F96211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th</w:t>
            </w:r>
            <w:r w:rsidRPr="00F96211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F96211" w:rsidP="003A4B3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a)     </w:t>
            </w:r>
            <w:r w:rsidR="007F5D3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846" w:dyaOrig="674">
                <v:shape id="_x0000_i1143" type="#_x0000_t75" style="width:92.25pt;height:33.75pt" o:ole="">
                  <v:imagedata r:id="rId245" o:title=""/>
                </v:shape>
                <o:OLEObject Type="Embed" ProgID="FXEquation.Equation" ShapeID="_x0000_i1143" DrawAspect="Content" ObjectID="_1556917643" r:id="rId24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b)     </w:t>
            </w:r>
            <w:r w:rsidR="007F5D3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494" w:dyaOrig="614">
                <v:shape id="_x0000_i1144" type="#_x0000_t75" style="width:75pt;height:30.75pt" o:ole="">
                  <v:imagedata r:id="rId247" o:title=""/>
                </v:shape>
                <o:OLEObject Type="Embed" ProgID="FXEquation.Equation" ShapeID="_x0000_i1144" DrawAspect="Content" ObjectID="_1556917644" r:id="rId24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3A4B3D" w:rsidP="003A4B3D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F5D35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926" w:dyaOrig="604" w14:anchorId="100ADB25">
                <v:shape id="_x0000_i1145" type="#_x0000_t75" style="width:146.25pt;height:30pt" o:ole="">
                  <v:imagedata r:id="rId249" o:title=""/>
                </v:shape>
                <o:OLEObject Type="Embed" ProgID="FXEquation.Equation" ShapeID="_x0000_i1145" DrawAspect="Content" ObjectID="_1556917645" r:id="rId250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B974B2" w:rsidP="003A4B3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26003024">
                <v:shape id="_x0000_s1417" type="#_x0000_t75" style="position:absolute;left:0;text-align:left;margin-left:37.35pt;margin-top:8.2pt;width:294.1pt;height:84.25pt;z-index:251769856;mso-position-horizontal-relative:text;mso-position-vertical-relative:text" o:preferrelative="f">
                  <v:imagedata r:id="rId251" o:title="" cropbottom="-1889f" cropleft="8228f" cropright="15847f"/>
                </v:shape>
                <o:OLEObject Type="Embed" ProgID="FXDraw.Graphic" ShapeID="_x0000_s1417" DrawAspect="Content" ObjectID="_1556917674" r:id="rId252"/>
              </w:object>
            </w:r>
          </w:p>
          <w:p w:rsidR="003A4B3D" w:rsidRDefault="003A4B3D" w:rsidP="003A4B3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3A4B3D" w:rsidRDefault="003A4B3D" w:rsidP="003A4B3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3A4B3D" w:rsidRDefault="003A4B3D" w:rsidP="003A4B3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3A4B3D" w:rsidRDefault="003A4B3D" w:rsidP="003A4B3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3A4B3D" w:rsidRDefault="003A4B3D" w:rsidP="003A4B3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B974B2" w:rsidP="003A4B3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1A41171D">
                <v:shape id="_x0000_s1434" type="#_x0000_t75" style="position:absolute;left:0;text-align:left;margin-left:18.6pt;margin-top:14.85pt;width:357.65pt;height:26.25pt;z-index:251773952;mso-position-horizontal-relative:text;mso-position-vertical-relative:text">
                  <v:imagedata r:id="rId253" o:title=""/>
                </v:shape>
                <o:OLEObject Type="Embed" ProgID="FXDraw.Graphic" ShapeID="_x0000_s1434" DrawAspect="Content" ObjectID="_1556917675" r:id="rId254"/>
              </w:object>
            </w:r>
          </w:p>
          <w:p w:rsidR="003A4B3D" w:rsidRDefault="003A4B3D" w:rsidP="003A4B3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3A4B3D" w:rsidRDefault="003A4B3D" w:rsidP="003A4B3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3A4B3D" w:rsidRDefault="003A4B3D" w:rsidP="003A4B3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3858B8" w:rsidP="003A4B3D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678" w:dyaOrig="604">
                <v:shape id="_x0000_i1148" type="#_x0000_t75" style="width:134.25pt;height:30pt" o:ole="">
                  <v:imagedata r:id="rId255" o:title=""/>
                </v:shape>
                <o:OLEObject Type="Embed" ProgID="FXEquation.Equation" ShapeID="_x0000_i1148" DrawAspect="Content" ObjectID="_1556917646" r:id="rId256"/>
              </w:objec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3A4B3D" w:rsidP="003A4B3D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359F5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257" w:dyaOrig="604" w14:anchorId="3880EE39">
                <v:shape id="_x0000_i1149" type="#_x0000_t75" style="width:112.5pt;height:30pt" o:ole="">
                  <v:imagedata r:id="rId257" o:title=""/>
                </v:shape>
                <o:OLEObject Type="Embed" ProgID="FXEquation.Equation" ShapeID="_x0000_i1149" DrawAspect="Content" ObjectID="_1556917647" r:id="rId258"/>
              </w:object>
            </w:r>
            <w:r>
              <w:rPr>
                <w:rFonts w:ascii="Times New Roman" w:hAnsi="Times New Roman"/>
                <w:position w:val="-20"/>
                <w:sz w:val="24"/>
                <w:szCs w:val="24"/>
              </w:rPr>
              <w:t xml:space="preserve"> </w:t>
            </w:r>
          </w:p>
          <w:p w:rsidR="008359F5" w:rsidRPr="008359F5" w:rsidRDefault="008359F5" w:rsidP="003A4B3D">
            <w:pPr>
              <w:rPr>
                <w:rFonts w:ascii="Times New Roman" w:hAnsi="Times New Roman"/>
                <w:b/>
                <w:position w:val="-20"/>
                <w:sz w:val="24"/>
                <w:szCs w:val="24"/>
              </w:rPr>
            </w:pPr>
            <w:r w:rsidRPr="008359F5">
              <w:rPr>
                <w:rFonts w:ascii="Times New Roman" w:hAnsi="Times New Roman"/>
                <w:b/>
                <w:position w:val="-20"/>
                <w:sz w:val="24"/>
                <w:szCs w:val="24"/>
              </w:rPr>
              <w:t>3</w:t>
            </w:r>
            <w:r w:rsidRPr="008359F5">
              <w:rPr>
                <w:rFonts w:ascii="Times New Roman" w:hAnsi="Times New Roman"/>
                <w:b/>
                <w:position w:val="-20"/>
                <w:sz w:val="24"/>
                <w:szCs w:val="24"/>
                <w:vertAlign w:val="superscript"/>
              </w:rPr>
              <w:t>rd</w:t>
            </w:r>
            <w:r w:rsidRPr="008359F5">
              <w:rPr>
                <w:rFonts w:ascii="Times New Roman" w:hAnsi="Times New Roman"/>
                <w:b/>
                <w:position w:val="-20"/>
                <w:sz w:val="24"/>
                <w:szCs w:val="24"/>
              </w:rPr>
              <w:t xml:space="preserve"> Answer</w: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8359F5" w:rsidP="003A4B3D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617" w:dyaOrig="604">
                <v:shape id="_x0000_i1150" type="#_x0000_t75" style="width:130.5pt;height:30pt" o:ole="">
                  <v:imagedata r:id="rId259" o:title=""/>
                </v:shape>
                <o:OLEObject Type="Embed" ProgID="FXEquation.Equation" ShapeID="_x0000_i1150" DrawAspect="Content" ObjectID="_1556917648" r:id="rId260"/>
              </w:object>
            </w:r>
          </w:p>
          <w:p w:rsidR="00F51A23" w:rsidRPr="00F51A23" w:rsidRDefault="00F51A23" w:rsidP="003A4B3D">
            <w:pPr>
              <w:rPr>
                <w:rFonts w:ascii="Times New Roman" w:hAnsi="Times New Roman"/>
                <w:b/>
                <w:position w:val="-20"/>
                <w:sz w:val="24"/>
                <w:szCs w:val="24"/>
              </w:rPr>
            </w:pPr>
            <w:r w:rsidRPr="00F51A23">
              <w:rPr>
                <w:rFonts w:ascii="Times New Roman" w:hAnsi="Times New Roman"/>
                <w:b/>
                <w:sz w:val="24"/>
                <w:szCs w:val="24"/>
              </w:rPr>
              <w:t>4</w:t>
            </w:r>
            <w:r w:rsidRPr="00F51A23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th</w:t>
            </w:r>
            <w:r w:rsidRPr="00F51A23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8359F5" w:rsidP="003A4B3D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4065" w:dyaOrig="1236">
                <v:shape id="_x0000_i1151" type="#_x0000_t75" style="width:203.25pt;height:61.5pt" o:ole="">
                  <v:imagedata r:id="rId261" o:title=""/>
                </v:shape>
                <o:OLEObject Type="Embed" ProgID="FXEquation.Equation" ShapeID="_x0000_i1151" DrawAspect="Content" ObjectID="_1556917649" r:id="rId262"/>
              </w:object>
            </w:r>
          </w:p>
          <w:p w:rsidR="00F7504F" w:rsidRPr="00F7504F" w:rsidRDefault="00F7504F" w:rsidP="003A4B3D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F7504F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Pr="00F7504F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st</w:t>
            </w:r>
            <w:r w:rsidRPr="00F7504F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F7504F" w:rsidP="003A4B3D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120" w:dyaOrig="1164">
                <v:shape id="_x0000_i1152" type="#_x0000_t75" style="width:156pt;height:58.5pt" o:ole="">
                  <v:imagedata r:id="rId263" o:title=""/>
                </v:shape>
                <o:OLEObject Type="Embed" ProgID="FXEquation.Equation" ShapeID="_x0000_i1152" DrawAspect="Content" ObjectID="_1556917650" r:id="rId264"/>
              </w:object>
            </w:r>
          </w:p>
          <w:p w:rsidR="00BA21EE" w:rsidRDefault="00BA21EE" w:rsidP="003A4B3D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  <w:r w:rsidRPr="00BA21EE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F7504F">
              <w:rPr>
                <w:rFonts w:ascii="Times New Roman" w:hAnsi="Times New Roman"/>
                <w:b/>
                <w:sz w:val="24"/>
                <w:szCs w:val="24"/>
              </w:rPr>
              <w:t>Answer</w: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F7504F" w:rsidP="003A4B3D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4726" w:dyaOrig="1238">
                <v:shape id="_x0000_i1153" type="#_x0000_t75" style="width:236.25pt;height:62.25pt" o:ole="">
                  <v:imagedata r:id="rId265" o:title=""/>
                </v:shape>
                <o:OLEObject Type="Embed" ProgID="FXEquation.Equation" ShapeID="_x0000_i1153" DrawAspect="Content" ObjectID="_1556917651" r:id="rId266"/>
              </w:object>
            </w:r>
          </w:p>
          <w:p w:rsidR="00946316" w:rsidRPr="00946316" w:rsidRDefault="00946316" w:rsidP="003A4B3D">
            <w:pPr>
              <w:rPr>
                <w:rFonts w:ascii="Times New Roman" w:hAnsi="Times New Roman"/>
                <w:b/>
                <w:position w:val="-20"/>
                <w:sz w:val="24"/>
                <w:szCs w:val="24"/>
              </w:rPr>
            </w:pPr>
            <w:r w:rsidRPr="00946316">
              <w:rPr>
                <w:rFonts w:ascii="Times New Roman" w:hAnsi="Times New Roman"/>
                <w:b/>
                <w:sz w:val="24"/>
                <w:szCs w:val="24"/>
              </w:rPr>
              <w:t>4</w:t>
            </w:r>
            <w:r w:rsidRPr="00946316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th</w:t>
            </w:r>
            <w:r w:rsidRPr="00946316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946316" w:rsidP="003A4B3D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3090" w:dyaOrig="1564">
                <v:shape id="_x0000_i1154" type="#_x0000_t75" style="width:154.5pt;height:78pt" o:ole="">
                  <v:imagedata r:id="rId267" o:title=""/>
                </v:shape>
                <o:OLEObject Type="Embed" ProgID="FXEquation.Equation" ShapeID="_x0000_i1154" DrawAspect="Content" ObjectID="_1556917652" r:id="rId268"/>
              </w:objec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946316" w:rsidP="003A4B3D">
            <w:pPr>
              <w:rPr>
                <w:rFonts w:ascii="Times New Roman" w:hAnsi="Times New Roman"/>
                <w:position w:val="-24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3570" w:dyaOrig="1236">
                <v:shape id="_x0000_i1155" type="#_x0000_t75" style="width:178.5pt;height:61.5pt" o:ole="">
                  <v:imagedata r:id="rId269" o:title=""/>
                </v:shape>
                <o:OLEObject Type="Embed" ProgID="FXEquation.Equation" ShapeID="_x0000_i1155" DrawAspect="Content" ObjectID="_1556917653" r:id="rId270"/>
              </w:objec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946316" w:rsidP="003A4B3D">
            <w:pPr>
              <w:rPr>
                <w:rFonts w:ascii="Times New Roman" w:hAnsi="Times New Roman"/>
                <w:position w:val="-24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1800" w:dyaOrig="764">
                <v:shape id="_x0000_i1156" type="#_x0000_t75" style="width:90pt;height:38.25pt" o:ole="">
                  <v:imagedata r:id="rId271" o:title=""/>
                </v:shape>
                <o:OLEObject Type="Embed" ProgID="FXEquation.Equation" ShapeID="_x0000_i1156" DrawAspect="Content" ObjectID="_1556917654" r:id="rId272"/>
              </w:objec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40773F" w:rsidP="003A4B3D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030" w:dyaOrig="1236">
                <v:shape id="_x0000_i1157" type="#_x0000_t75" style="width:151.5pt;height:61.5pt" o:ole="">
                  <v:imagedata r:id="rId273" o:title=""/>
                </v:shape>
                <o:OLEObject Type="Embed" ProgID="FXEquation.Equation" ShapeID="_x0000_i1157" DrawAspect="Content" ObjectID="_1556917655" r:id="rId274"/>
              </w:objec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40773F" w:rsidP="003A4B3D">
            <w:pPr>
              <w:rPr>
                <w:rFonts w:ascii="Times New Roman" w:hAnsi="Times New Roman"/>
                <w:sz w:val="24"/>
                <w:szCs w:val="24"/>
              </w:rPr>
            </w:pPr>
            <w:r>
              <w:t>2 ½ days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48+12 = 60</w:t>
            </w:r>
            <w:r w:rsidR="003A4B3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hours</w:t>
            </w:r>
          </w:p>
          <w:p w:rsidR="003A4B3D" w:rsidRDefault="003A4B3D" w:rsidP="003A4B3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Fraction =  </w:t>
            </w:r>
            <w:r w:rsidR="0040773F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968" w:dyaOrig="604" w14:anchorId="74A707D4">
                <v:shape id="_x0000_i1158" type="#_x0000_t75" style="width:48.75pt;height:30pt" o:ole="">
                  <v:imagedata r:id="rId275" o:title=""/>
                </v:shape>
                <o:OLEObject Type="Embed" ProgID="FXEquation.Equation" ShapeID="_x0000_i1158" DrawAspect="Content" ObjectID="_1556917656" r:id="rId27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40773F" w:rsidP="003A4B3D">
            <w:pPr>
              <w:rPr>
                <w:rFonts w:ascii="Times New Roman" w:hAnsi="Times New Roman"/>
                <w:position w:val="-108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278" w:dyaOrig="1444">
                <v:shape id="_x0000_i1159" type="#_x0000_t75" style="width:164.25pt;height:1in" o:ole="">
                  <v:imagedata r:id="rId277" o:title=""/>
                </v:shape>
                <o:OLEObject Type="Embed" ProgID="FXEquation.Equation" ShapeID="_x0000_i1159" DrawAspect="Content" ObjectID="_1556917657" r:id="rId278"/>
              </w:objec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3A4B3D" w:rsidP="003A4B3D">
            <w:pPr>
              <w:spacing w:before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a)        </w:t>
            </w:r>
            <w:r w:rsidR="00EB56C9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947" w:dyaOrig="604" w14:anchorId="0A64D91F">
                <v:shape id="_x0000_i1160" type="#_x0000_t75" style="width:147pt;height:30pt" o:ole="">
                  <v:imagedata r:id="rId279" o:title=""/>
                </v:shape>
                <o:OLEObject Type="Embed" ProgID="FXEquation.Equation" ShapeID="_x0000_i1160" DrawAspect="Content" ObjectID="_1556917658" r:id="rId28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</w:p>
          <w:p w:rsidR="003A4B3D" w:rsidRDefault="003A4B3D" w:rsidP="003A4B3D">
            <w:pPr>
              <w:spacing w:before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b)    </w:t>
            </w:r>
            <w:r w:rsidR="00EB56C9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4200" w:dyaOrig="604" w14:anchorId="59EA36CE">
                <v:shape id="_x0000_i1161" type="#_x0000_t75" style="width:210pt;height:30pt" o:ole="">
                  <v:imagedata r:id="rId281" o:title=""/>
                </v:shape>
                <o:OLEObject Type="Embed" ProgID="FXEquation.Equation" ShapeID="_x0000_i1161" DrawAspect="Content" ObjectID="_1556917659" r:id="rId28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</w:p>
          <w:p w:rsidR="003A4B3D" w:rsidRDefault="003A4B3D" w:rsidP="003A4B3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EB56C9" w:rsidP="003A4B3D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652" w:dyaOrig="984">
                <v:shape id="_x0000_i1162" type="#_x0000_t75" style="width:222.75pt;height:60pt" o:ole="">
                  <v:imagedata r:id="rId283" o:title=""/>
                </v:shape>
                <o:OLEObject Type="Embed" ProgID="FXEquation.Equation" ShapeID="_x0000_i1162" DrawAspect="Content" ObjectID="_1556917660" r:id="rId284"/>
              </w:objec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EB56C9" w:rsidP="003A4B3D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3502" w:dyaOrig="1636">
                <v:shape id="_x0000_i1163" type="#_x0000_t75" style="width:179.25pt;height:84pt" o:ole="">
                  <v:imagedata r:id="rId285" o:title=""/>
                </v:shape>
                <o:OLEObject Type="Embed" ProgID="FXEquation.Equation" ShapeID="_x0000_i1163" DrawAspect="Content" ObjectID="_1556917661" r:id="rId286"/>
              </w:objec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EB56C9" w:rsidP="003A4B3D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2130" w:dyaOrig="1744">
                <v:shape id="_x0000_i1164" type="#_x0000_t75" style="width:113.25pt;height:93pt" o:ole="">
                  <v:imagedata r:id="rId287" o:title=""/>
                </v:shape>
                <o:OLEObject Type="Embed" ProgID="FXEquation.Equation" ShapeID="_x0000_i1164" DrawAspect="Content" ObjectID="_1556917662" r:id="rId288"/>
              </w:objec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3A4B3D" w:rsidP="003A4B3D">
            <w:pPr>
              <w:rPr>
                <w:rFonts w:ascii="Times New Roman" w:hAnsi="Times New Roman"/>
                <w:position w:val="-7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D52B7">
              <w:rPr>
                <w:rFonts w:ascii="Times New Roman" w:hAnsi="Times New Roman"/>
                <w:color w:val="FF0000"/>
                <w:position w:val="-78"/>
                <w:sz w:val="24"/>
                <w:szCs w:val="24"/>
              </w:rPr>
              <w:object w:dxaOrig="2909" w:dyaOrig="1744" w14:anchorId="1E1113FA">
                <v:shape id="_x0000_i1165" type="#_x0000_t75" style="width:145.5pt;height:87pt" o:ole="">
                  <v:imagedata r:id="rId289" o:title=""/>
                </v:shape>
                <o:OLEObject Type="Embed" ProgID="FXEquation.Equation" ShapeID="_x0000_i1165" DrawAspect="Content" ObjectID="_1556917663" r:id="rId290"/>
              </w:object>
            </w:r>
            <w:r>
              <w:rPr>
                <w:rFonts w:ascii="Times New Roman" w:hAnsi="Times New Roman"/>
                <w:position w:val="-78"/>
                <w:sz w:val="24"/>
                <w:szCs w:val="24"/>
              </w:rPr>
              <w:t xml:space="preserve"> </w: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A4B3D" w:rsidRDefault="003D52B7" w:rsidP="003A4B3D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3561" w:dyaOrig="2124" w14:anchorId="536C51BA">
                <v:shape id="_x0000_i1166" type="#_x0000_t75" style="width:177.75pt;height:106.5pt" o:ole="">
                  <v:imagedata r:id="rId291" o:title=""/>
                </v:shape>
                <o:OLEObject Type="Embed" ProgID="FXEquation.Equation" ShapeID="_x0000_i1166" DrawAspect="Content" ObjectID="_1556917664" r:id="rId292"/>
              </w:object>
            </w:r>
          </w:p>
        </w:tc>
      </w:tr>
      <w:tr w:rsidR="003A4B3D" w:rsidTr="003A4B3D">
        <w:trPr>
          <w:cantSplit/>
        </w:trPr>
        <w:tc>
          <w:tcPr>
            <w:tcW w:w="1134" w:type="dxa"/>
          </w:tcPr>
          <w:p w:rsidR="003A4B3D" w:rsidRPr="00750A38" w:rsidRDefault="003A4B3D" w:rsidP="003A4B3D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6F00AB" w:rsidRDefault="006F00AB" w:rsidP="003A4B3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Adding the two numbers together won’t always give a number between 0 and 1</w:t>
            </w:r>
          </w:p>
          <w:p w:rsidR="003A4B3D" w:rsidRDefault="006F00AB" w:rsidP="003A4B3D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e.g  </w:t>
            </w:r>
            <w:r w:rsidRPr="00E80E07">
              <w:rPr>
                <w:rFonts w:ascii="Times New Roman" w:hAnsi="Times New Roman"/>
                <w:position w:val="-18"/>
                <w:sz w:val="24"/>
                <w:szCs w:val="24"/>
              </w:rPr>
              <w:object w:dxaOrig="1328" w:dyaOrig="604">
                <v:shape id="_x0000_i1167" type="#_x0000_t75" style="width:66.75pt;height:30pt" o:ole="">
                  <v:imagedata r:id="rId293" o:title=""/>
                </v:shape>
                <o:OLEObject Type="Embed" ProgID="FXEquation.Equation" ShapeID="_x0000_i1167" DrawAspect="Content" ObjectID="_1556917665" r:id="rId294"/>
              </w:object>
            </w:r>
            <w:r w:rsidRPr="00E80E07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6F00AB" w:rsidRDefault="006F00AB" w:rsidP="006F00A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Dividing the two numbers won’t always give a number between 0 and 1</w:t>
            </w:r>
          </w:p>
          <w:p w:rsidR="003A4B3D" w:rsidRDefault="006F00AB" w:rsidP="006F00A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e.g  </w:t>
            </w:r>
            <w:r w:rsidRPr="00E80E07">
              <w:rPr>
                <w:rFonts w:ascii="Times New Roman" w:hAnsi="Times New Roman"/>
                <w:position w:val="-18"/>
                <w:sz w:val="24"/>
                <w:szCs w:val="24"/>
              </w:rPr>
              <w:object w:dxaOrig="2918" w:dyaOrig="604">
                <v:shape id="_x0000_i1168" type="#_x0000_t75" style="width:146.25pt;height:30pt" o:ole="">
                  <v:imagedata r:id="rId295" o:title=""/>
                </v:shape>
                <o:OLEObject Type="Embed" ProgID="FXEquation.Equation" ShapeID="_x0000_i1168" DrawAspect="Content" ObjectID="_1556917666" r:id="rId296"/>
              </w:object>
            </w:r>
            <w:r w:rsidRPr="00E80E07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6F00AB" w:rsidRDefault="006F00AB" w:rsidP="006F00A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Multiplying the two numbers together will always give a number between 0 and 1</w:t>
            </w:r>
          </w:p>
          <w:p w:rsidR="006F00AB" w:rsidRDefault="006F00AB" w:rsidP="006F00A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e.g  </w:t>
            </w:r>
            <w:r w:rsidR="00E80E07" w:rsidRPr="00E80E07">
              <w:rPr>
                <w:rFonts w:ascii="Times New Roman" w:hAnsi="Times New Roman"/>
                <w:position w:val="-18"/>
                <w:sz w:val="24"/>
                <w:szCs w:val="24"/>
              </w:rPr>
              <w:object w:dxaOrig="1298" w:dyaOrig="604">
                <v:shape id="_x0000_i1169" type="#_x0000_t75" style="width:65.25pt;height:30pt" o:ole="">
                  <v:imagedata r:id="rId297" o:title=""/>
                </v:shape>
                <o:OLEObject Type="Embed" ProgID="FXEquation.Equation" ShapeID="_x0000_i1169" DrawAspect="Content" ObjectID="_1556917667" r:id="rId298"/>
              </w:object>
            </w:r>
            <w:r w:rsidRPr="00E80E07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6F00AB" w:rsidRDefault="006F00AB" w:rsidP="006F00AB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This will be true for all cases as the numerators are smaller than the denominators so the product of the numerators will be less than the product of the denominators</w:t>
            </w:r>
          </w:p>
          <w:p w:rsidR="006F00AB" w:rsidRDefault="006F00AB" w:rsidP="006F00A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Subtracting the two numbers won’t always give a number between 0 and 1</w:t>
            </w:r>
          </w:p>
          <w:p w:rsidR="006F00AB" w:rsidRDefault="006F00AB" w:rsidP="006F00AB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e.g  </w:t>
            </w:r>
            <w:r w:rsidRPr="00E80E07">
              <w:rPr>
                <w:rFonts w:ascii="Times New Roman" w:hAnsi="Times New Roman"/>
                <w:position w:val="-18"/>
                <w:sz w:val="24"/>
                <w:szCs w:val="24"/>
              </w:rPr>
              <w:object w:dxaOrig="1448" w:dyaOrig="604">
                <v:shape id="_x0000_i1170" type="#_x0000_t75" style="width:72.75pt;height:30pt" o:ole="">
                  <v:imagedata r:id="rId299" o:title=""/>
                </v:shape>
                <o:OLEObject Type="Embed" ProgID="FXEquation.Equation" ShapeID="_x0000_i1170" DrawAspect="Content" ObjectID="_1556917668" r:id="rId30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3A4B3D" w:rsidRPr="00E80E07" w:rsidRDefault="00E80E07" w:rsidP="006F00AB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E80E07"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E80E07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rd</w:t>
            </w:r>
            <w:r w:rsidRPr="00E80E07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</w:tbl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3A4B3D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sectPr w:rsidR="00DD6890" w:rsidSect="00F53876">
      <w:type w:val="continuous"/>
      <w:pgSz w:w="11906" w:h="16838"/>
      <w:pgMar w:top="1440" w:right="1440" w:bottom="1440" w:left="1440" w:header="708" w:footer="708" w:gutter="0"/>
      <w:cols w:num="2"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329D" w:rsidRDefault="009F329D" w:rsidP="00C868AD">
      <w:r>
        <w:separator/>
      </w:r>
    </w:p>
  </w:endnote>
  <w:endnote w:type="continuationSeparator" w:id="0">
    <w:p w:rsidR="009F329D" w:rsidRDefault="009F329D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974B2" w:rsidRDefault="00B974B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21EE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B974B2" w:rsidRDefault="00B974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974B2" w:rsidRDefault="00B974B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329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974B2" w:rsidRDefault="00B974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329D" w:rsidRDefault="009F329D" w:rsidP="00C868AD">
      <w:r>
        <w:separator/>
      </w:r>
    </w:p>
  </w:footnote>
  <w:footnote w:type="continuationSeparator" w:id="0">
    <w:p w:rsidR="009F329D" w:rsidRDefault="009F329D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74B2" w:rsidRPr="00C868AD" w:rsidRDefault="00B974B2">
    <w:pPr>
      <w:pStyle w:val="Header"/>
      <w:rPr>
        <w:u w:val="single"/>
      </w:rPr>
    </w:pPr>
    <w:sdt>
      <w:sdtPr>
        <w:rPr>
          <w:u w:val="single"/>
        </w:rPr>
        <w:alias w:val="Comments"/>
        <w:tag w:val=""/>
        <w:id w:val="-137803159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>
          <w:rPr>
            <w:u w:val="single"/>
          </w:rPr>
          <w:t>School Name</w:t>
        </w:r>
      </w:sdtContent>
    </w:sdt>
    <w:r>
      <w:rPr>
        <w:u w:val="single"/>
      </w:rPr>
      <w:t xml:space="preserve">   </w:t>
    </w:r>
    <w:r>
      <w:rPr>
        <w:u w:val="single"/>
      </w:rPr>
      <w:tab/>
      <w:t xml:space="preserve">   Mathematics </w:t>
    </w:r>
    <w:r w:rsidRPr="00C868AD">
      <w:rPr>
        <w:u w:val="single"/>
      </w:rPr>
      <w:t>Test</w:t>
    </w:r>
    <w:r>
      <w:rPr>
        <w:u w:val="single"/>
      </w:rPr>
      <w:t xml:space="preserve">  -  </w:t>
    </w:r>
    <w:sdt>
      <w:sdtPr>
        <w:rPr>
          <w:u w:val="single"/>
        </w:rPr>
        <w:alias w:val="Title"/>
        <w:tag w:val=""/>
        <w:id w:val="1775589371"/>
        <w:placeholder>
          <w:docPart w:val="3CE1D6A18CAC47B49AEABE7C7754472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u w:val="single"/>
          </w:rPr>
          <w:t>Fractions</w:t>
        </w:r>
      </w:sdtContent>
    </w:sdt>
    <w:r>
      <w:rPr>
        <w:u w:val="single"/>
      </w:rPr>
      <w:t xml:space="preserve">  </w:t>
    </w:r>
    <w:r w:rsidRPr="00C868AD">
      <w:rPr>
        <w:u w:val="single"/>
      </w:rPr>
      <w:tab/>
    </w:r>
    <w:sdt>
      <w:sdtPr>
        <w:rPr>
          <w:u w:val="single"/>
        </w:rPr>
        <w:alias w:val="Status"/>
        <w:tag w:val=""/>
        <w:id w:val="143868159"/>
        <w:placeholder>
          <w:docPart w:val="698BC8FE563E47CD979A77B96E31C3E2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Content>
        <w:r>
          <w:rPr>
            <w:u w:val="single"/>
          </w:rPr>
          <w:t>2017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F1E0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4245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2"/>
  </w:num>
  <w:num w:numId="5">
    <w:abstractNumId w:val="10"/>
  </w:num>
  <w:num w:numId="6">
    <w:abstractNumId w:val="0"/>
  </w:num>
  <w:num w:numId="7">
    <w:abstractNumId w:val="11"/>
  </w:num>
  <w:num w:numId="8">
    <w:abstractNumId w:val="13"/>
  </w:num>
  <w:num w:numId="9">
    <w:abstractNumId w:val="3"/>
  </w:num>
  <w:num w:numId="10">
    <w:abstractNumId w:val="5"/>
  </w:num>
  <w:num w:numId="11">
    <w:abstractNumId w:val="7"/>
  </w:num>
  <w:num w:numId="12">
    <w:abstractNumId w:val="12"/>
  </w:num>
  <w:num w:numId="13">
    <w:abstractNumId w:val="4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E35"/>
    <w:rsid w:val="000176AA"/>
    <w:rsid w:val="000266E5"/>
    <w:rsid w:val="00097813"/>
    <w:rsid w:val="000A3DF6"/>
    <w:rsid w:val="000C4CAD"/>
    <w:rsid w:val="000D292E"/>
    <w:rsid w:val="00110126"/>
    <w:rsid w:val="0018287C"/>
    <w:rsid w:val="00197427"/>
    <w:rsid w:val="001D1C88"/>
    <w:rsid w:val="001D25CA"/>
    <w:rsid w:val="001D51F7"/>
    <w:rsid w:val="00216994"/>
    <w:rsid w:val="00246314"/>
    <w:rsid w:val="002A3CD8"/>
    <w:rsid w:val="002B68F4"/>
    <w:rsid w:val="002C1F1F"/>
    <w:rsid w:val="002E62B8"/>
    <w:rsid w:val="002F71E5"/>
    <w:rsid w:val="00325745"/>
    <w:rsid w:val="00326272"/>
    <w:rsid w:val="003570FE"/>
    <w:rsid w:val="00374BC9"/>
    <w:rsid w:val="003858B8"/>
    <w:rsid w:val="00396770"/>
    <w:rsid w:val="003A4B3D"/>
    <w:rsid w:val="003D41FF"/>
    <w:rsid w:val="003D52B7"/>
    <w:rsid w:val="0040773F"/>
    <w:rsid w:val="00413DF5"/>
    <w:rsid w:val="00460B7C"/>
    <w:rsid w:val="00474558"/>
    <w:rsid w:val="004A64CB"/>
    <w:rsid w:val="004A7947"/>
    <w:rsid w:val="004E1D1E"/>
    <w:rsid w:val="00522775"/>
    <w:rsid w:val="005277D4"/>
    <w:rsid w:val="00541F25"/>
    <w:rsid w:val="005503D3"/>
    <w:rsid w:val="005615AC"/>
    <w:rsid w:val="00591FD0"/>
    <w:rsid w:val="005A6CD5"/>
    <w:rsid w:val="005B261E"/>
    <w:rsid w:val="005C0019"/>
    <w:rsid w:val="005C44C0"/>
    <w:rsid w:val="005E3EB0"/>
    <w:rsid w:val="005F70B5"/>
    <w:rsid w:val="00624B16"/>
    <w:rsid w:val="00641EA7"/>
    <w:rsid w:val="00667642"/>
    <w:rsid w:val="006718CF"/>
    <w:rsid w:val="006833C2"/>
    <w:rsid w:val="006A1410"/>
    <w:rsid w:val="006F00AB"/>
    <w:rsid w:val="006F3D36"/>
    <w:rsid w:val="00730DEA"/>
    <w:rsid w:val="007403DD"/>
    <w:rsid w:val="007A7013"/>
    <w:rsid w:val="007B3348"/>
    <w:rsid w:val="007C2664"/>
    <w:rsid w:val="007D39B1"/>
    <w:rsid w:val="007F5D35"/>
    <w:rsid w:val="008359F5"/>
    <w:rsid w:val="00845ACB"/>
    <w:rsid w:val="00853748"/>
    <w:rsid w:val="008577BA"/>
    <w:rsid w:val="00860520"/>
    <w:rsid w:val="00885304"/>
    <w:rsid w:val="008959EE"/>
    <w:rsid w:val="008A20B4"/>
    <w:rsid w:val="008B7480"/>
    <w:rsid w:val="008C68D7"/>
    <w:rsid w:val="008F3E43"/>
    <w:rsid w:val="008F7C86"/>
    <w:rsid w:val="00925E12"/>
    <w:rsid w:val="00946316"/>
    <w:rsid w:val="00955159"/>
    <w:rsid w:val="00986DAD"/>
    <w:rsid w:val="009A5487"/>
    <w:rsid w:val="009D24C3"/>
    <w:rsid w:val="009D5D26"/>
    <w:rsid w:val="009E0C2C"/>
    <w:rsid w:val="009F329D"/>
    <w:rsid w:val="00A133A2"/>
    <w:rsid w:val="00A158D7"/>
    <w:rsid w:val="00A23965"/>
    <w:rsid w:val="00A252B0"/>
    <w:rsid w:val="00A81533"/>
    <w:rsid w:val="00A824D7"/>
    <w:rsid w:val="00AB0C62"/>
    <w:rsid w:val="00B0317F"/>
    <w:rsid w:val="00B26BD8"/>
    <w:rsid w:val="00B7184B"/>
    <w:rsid w:val="00B81D1A"/>
    <w:rsid w:val="00B850EA"/>
    <w:rsid w:val="00B974B2"/>
    <w:rsid w:val="00B9780A"/>
    <w:rsid w:val="00BA0E35"/>
    <w:rsid w:val="00BA21EE"/>
    <w:rsid w:val="00BC0959"/>
    <w:rsid w:val="00BE233F"/>
    <w:rsid w:val="00BF6FD8"/>
    <w:rsid w:val="00C10B15"/>
    <w:rsid w:val="00C17E11"/>
    <w:rsid w:val="00C204E3"/>
    <w:rsid w:val="00C342C2"/>
    <w:rsid w:val="00C41218"/>
    <w:rsid w:val="00C56E1E"/>
    <w:rsid w:val="00C71E16"/>
    <w:rsid w:val="00C868AD"/>
    <w:rsid w:val="00CA11C9"/>
    <w:rsid w:val="00CA296A"/>
    <w:rsid w:val="00CD209A"/>
    <w:rsid w:val="00CF7F35"/>
    <w:rsid w:val="00D03A78"/>
    <w:rsid w:val="00D33041"/>
    <w:rsid w:val="00D667E2"/>
    <w:rsid w:val="00D752EC"/>
    <w:rsid w:val="00D95422"/>
    <w:rsid w:val="00DB0E30"/>
    <w:rsid w:val="00DB156B"/>
    <w:rsid w:val="00DD06F8"/>
    <w:rsid w:val="00DD6890"/>
    <w:rsid w:val="00E0079C"/>
    <w:rsid w:val="00E371AE"/>
    <w:rsid w:val="00E73210"/>
    <w:rsid w:val="00E80E07"/>
    <w:rsid w:val="00E97D94"/>
    <w:rsid w:val="00EA0EAF"/>
    <w:rsid w:val="00EA29ED"/>
    <w:rsid w:val="00EB1449"/>
    <w:rsid w:val="00EB3839"/>
    <w:rsid w:val="00EB440A"/>
    <w:rsid w:val="00EB56C9"/>
    <w:rsid w:val="00F51A23"/>
    <w:rsid w:val="00F53876"/>
    <w:rsid w:val="00F7504F"/>
    <w:rsid w:val="00F76BBF"/>
    <w:rsid w:val="00F96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28"/>
    <o:shapelayout v:ext="edit">
      <o:idmap v:ext="edit" data="1"/>
      <o:rules v:ext="edit">
        <o:r id="V:Rule1" type="connector" idref="#AutoShape 86"/>
        <o:r id="V:Rule2" type="connector" idref="#AutoShape 86"/>
        <o:r id="V:Rule3" type="connector" idref="#AutoShape 86"/>
        <o:r id="V:Rule4" type="connector" idref="#AutoShape 86"/>
        <o:r id="V:Rule5" type="connector" idref="#AutoShape 74"/>
        <o:r id="V:Rule6" type="connector" idref="#AutoShape 86"/>
        <o:r id="V:Rule7" type="connector" idref="#Straight Connector 59"/>
        <o:r id="V:Rule8" type="connector" idref="#Straight Connector 63"/>
        <o:r id="V:Rule9" type="connector" idref="#Straight Connector 51"/>
        <o:r id="V:Rule10" type="connector" idref="#Straight Connector 55"/>
        <o:r id="V:Rule11" type="connector" idref="#AutoShape 360"/>
        <o:r id="V:Rule12" type="connector" idref="#Straight Connector 172"/>
        <o:r id="V:Rule13" type="connector" idref="#AutoShape 86"/>
        <o:r id="V:Rule14" type="connector" idref="#Straight Connector 160"/>
        <o:r id="V:Rule15" type="connector" idref="#AutoShape 74"/>
        <o:r id="V:Rule16" type="connector" idref="#Straight Connector 164"/>
        <o:r id="V:Rule17" type="connector" idref="#Straight Connector 168"/>
      </o:rules>
    </o:shapelayout>
  </w:shapeDefaults>
  <w:decimalSymbol w:val="."/>
  <w:listSeparator w:val=","/>
  <w14:docId w14:val="64A183A6"/>
  <w15:docId w15:val="{C2EB3CAA-9D4C-42B3-81B9-576C07C9E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68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541F25"/>
    <w:pPr>
      <w:spacing w:before="120" w:after="0"/>
    </w:pPr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541F25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D6890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3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image" Target="media/image144.png"/><Relationship Id="rId303" Type="http://schemas.openxmlformats.org/officeDocument/2006/relationships/theme" Target="theme/theme1.xml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63" Type="http://schemas.openxmlformats.org/officeDocument/2006/relationships/oleObject" Target="embeddings/oleObject28.bin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159" Type="http://schemas.openxmlformats.org/officeDocument/2006/relationships/oleObject" Target="embeddings/oleObject76.bin"/><Relationship Id="rId170" Type="http://schemas.openxmlformats.org/officeDocument/2006/relationships/image" Target="media/image82.png"/><Relationship Id="rId191" Type="http://schemas.openxmlformats.org/officeDocument/2006/relationships/oleObject" Target="embeddings/oleObject92.bin"/><Relationship Id="rId205" Type="http://schemas.openxmlformats.org/officeDocument/2006/relationships/image" Target="media/image97.png"/><Relationship Id="rId226" Type="http://schemas.openxmlformats.org/officeDocument/2006/relationships/oleObject" Target="embeddings/oleObject109.bin"/><Relationship Id="rId247" Type="http://schemas.openxmlformats.org/officeDocument/2006/relationships/image" Target="media/image118.png"/><Relationship Id="rId107" Type="http://schemas.openxmlformats.org/officeDocument/2006/relationships/oleObject" Target="embeddings/oleObject50.bin"/><Relationship Id="rId268" Type="http://schemas.openxmlformats.org/officeDocument/2006/relationships/oleObject" Target="embeddings/oleObject130.bin"/><Relationship Id="rId289" Type="http://schemas.openxmlformats.org/officeDocument/2006/relationships/image" Target="media/image139.png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53" Type="http://schemas.openxmlformats.org/officeDocument/2006/relationships/oleObject" Target="embeddings/oleObject23.bin"/><Relationship Id="rId74" Type="http://schemas.openxmlformats.org/officeDocument/2006/relationships/image" Target="media/image34.png"/><Relationship Id="rId128" Type="http://schemas.openxmlformats.org/officeDocument/2006/relationships/image" Target="media/image61.png"/><Relationship Id="rId149" Type="http://schemas.openxmlformats.org/officeDocument/2006/relationships/oleObject" Target="embeddings/oleObject71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77.png"/><Relationship Id="rId181" Type="http://schemas.openxmlformats.org/officeDocument/2006/relationships/oleObject" Target="embeddings/oleObject87.bin"/><Relationship Id="rId216" Type="http://schemas.openxmlformats.org/officeDocument/2006/relationships/oleObject" Target="embeddings/oleObject104.bin"/><Relationship Id="rId237" Type="http://schemas.openxmlformats.org/officeDocument/2006/relationships/image" Target="media/image113.png"/><Relationship Id="rId258" Type="http://schemas.openxmlformats.org/officeDocument/2006/relationships/oleObject" Target="embeddings/oleObject125.bin"/><Relationship Id="rId279" Type="http://schemas.openxmlformats.org/officeDocument/2006/relationships/image" Target="media/image134.png"/><Relationship Id="rId22" Type="http://schemas.openxmlformats.org/officeDocument/2006/relationships/image" Target="media/image8.png"/><Relationship Id="rId43" Type="http://schemas.openxmlformats.org/officeDocument/2006/relationships/oleObject" Target="embeddings/oleObject18.bin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139" Type="http://schemas.openxmlformats.org/officeDocument/2006/relationships/oleObject" Target="embeddings/oleObject66.bin"/><Relationship Id="rId290" Type="http://schemas.openxmlformats.org/officeDocument/2006/relationships/oleObject" Target="embeddings/oleObject141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png"/><Relationship Id="rId171" Type="http://schemas.openxmlformats.org/officeDocument/2006/relationships/oleObject" Target="embeddings/oleObject82.bin"/><Relationship Id="rId192" Type="http://schemas.openxmlformats.org/officeDocument/2006/relationships/image" Target="media/image93.png"/><Relationship Id="rId206" Type="http://schemas.openxmlformats.org/officeDocument/2006/relationships/oleObject" Target="embeddings/oleObject99.bin"/><Relationship Id="rId227" Type="http://schemas.openxmlformats.org/officeDocument/2006/relationships/image" Target="media/image108.png"/><Relationship Id="rId248" Type="http://schemas.openxmlformats.org/officeDocument/2006/relationships/oleObject" Target="embeddings/oleObject120.bin"/><Relationship Id="rId269" Type="http://schemas.openxmlformats.org/officeDocument/2006/relationships/image" Target="media/image129.png"/><Relationship Id="rId12" Type="http://schemas.openxmlformats.org/officeDocument/2006/relationships/image" Target="media/image3.png"/><Relationship Id="rId33" Type="http://schemas.openxmlformats.org/officeDocument/2006/relationships/oleObject" Target="embeddings/oleObject13.bin"/><Relationship Id="rId108" Type="http://schemas.openxmlformats.org/officeDocument/2006/relationships/image" Target="media/image51.png"/><Relationship Id="rId129" Type="http://schemas.openxmlformats.org/officeDocument/2006/relationships/oleObject" Target="embeddings/oleObject61.bin"/><Relationship Id="rId280" Type="http://schemas.openxmlformats.org/officeDocument/2006/relationships/oleObject" Target="embeddings/oleObject136.bin"/><Relationship Id="rId54" Type="http://schemas.openxmlformats.org/officeDocument/2006/relationships/image" Target="media/image24.png"/><Relationship Id="rId75" Type="http://schemas.openxmlformats.org/officeDocument/2006/relationships/oleObject" Target="embeddings/oleObject34.bin"/><Relationship Id="rId96" Type="http://schemas.openxmlformats.org/officeDocument/2006/relationships/image" Target="media/image45.png"/><Relationship Id="rId140" Type="http://schemas.openxmlformats.org/officeDocument/2006/relationships/image" Target="media/image67.png"/><Relationship Id="rId161" Type="http://schemas.openxmlformats.org/officeDocument/2006/relationships/oleObject" Target="embeddings/oleObject77.bin"/><Relationship Id="rId182" Type="http://schemas.openxmlformats.org/officeDocument/2006/relationships/image" Target="media/image88.png"/><Relationship Id="rId217" Type="http://schemas.openxmlformats.org/officeDocument/2006/relationships/image" Target="media/image103.png"/><Relationship Id="rId6" Type="http://schemas.openxmlformats.org/officeDocument/2006/relationships/footnotes" Target="footnotes.xml"/><Relationship Id="rId238" Type="http://schemas.openxmlformats.org/officeDocument/2006/relationships/oleObject" Target="embeddings/oleObject115.bin"/><Relationship Id="rId259" Type="http://schemas.openxmlformats.org/officeDocument/2006/relationships/image" Target="media/image124.png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270" Type="http://schemas.openxmlformats.org/officeDocument/2006/relationships/oleObject" Target="embeddings/oleObject131.bin"/><Relationship Id="rId291" Type="http://schemas.openxmlformats.org/officeDocument/2006/relationships/image" Target="media/image140.png"/><Relationship Id="rId44" Type="http://schemas.openxmlformats.org/officeDocument/2006/relationships/image" Target="media/image19.png"/><Relationship Id="rId65" Type="http://schemas.openxmlformats.org/officeDocument/2006/relationships/oleObject" Target="embeddings/oleObject29.bin"/><Relationship Id="rId86" Type="http://schemas.openxmlformats.org/officeDocument/2006/relationships/image" Target="media/image40.png"/><Relationship Id="rId130" Type="http://schemas.openxmlformats.org/officeDocument/2006/relationships/image" Target="media/image62.png"/><Relationship Id="rId151" Type="http://schemas.openxmlformats.org/officeDocument/2006/relationships/oleObject" Target="embeddings/oleObject72.bin"/><Relationship Id="rId172" Type="http://schemas.openxmlformats.org/officeDocument/2006/relationships/image" Target="media/image83.png"/><Relationship Id="rId193" Type="http://schemas.openxmlformats.org/officeDocument/2006/relationships/oleObject" Target="embeddings/oleObject93.bin"/><Relationship Id="rId207" Type="http://schemas.openxmlformats.org/officeDocument/2006/relationships/image" Target="media/image98.png"/><Relationship Id="rId228" Type="http://schemas.openxmlformats.org/officeDocument/2006/relationships/oleObject" Target="embeddings/oleObject110.bin"/><Relationship Id="rId249" Type="http://schemas.openxmlformats.org/officeDocument/2006/relationships/image" Target="media/image119.png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26.bin"/><Relationship Id="rId281" Type="http://schemas.openxmlformats.org/officeDocument/2006/relationships/image" Target="media/image135.png"/><Relationship Id="rId34" Type="http://schemas.openxmlformats.org/officeDocument/2006/relationships/image" Target="media/image14.png"/><Relationship Id="rId55" Type="http://schemas.openxmlformats.org/officeDocument/2006/relationships/oleObject" Target="embeddings/oleObject24.bin"/><Relationship Id="rId76" Type="http://schemas.openxmlformats.org/officeDocument/2006/relationships/image" Target="media/image35.png"/><Relationship Id="rId97" Type="http://schemas.openxmlformats.org/officeDocument/2006/relationships/oleObject" Target="embeddings/oleObject45.bin"/><Relationship Id="rId120" Type="http://schemas.openxmlformats.org/officeDocument/2006/relationships/image" Target="media/image57.png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162" Type="http://schemas.openxmlformats.org/officeDocument/2006/relationships/image" Target="media/image78.png"/><Relationship Id="rId183" Type="http://schemas.openxmlformats.org/officeDocument/2006/relationships/oleObject" Target="embeddings/oleObject88.bin"/><Relationship Id="rId218" Type="http://schemas.openxmlformats.org/officeDocument/2006/relationships/oleObject" Target="embeddings/oleObject105.bin"/><Relationship Id="rId239" Type="http://schemas.openxmlformats.org/officeDocument/2006/relationships/image" Target="media/image114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0" Type="http://schemas.openxmlformats.org/officeDocument/2006/relationships/oleObject" Target="embeddings/oleObject121.bin"/><Relationship Id="rId255" Type="http://schemas.openxmlformats.org/officeDocument/2006/relationships/image" Target="media/image122.png"/><Relationship Id="rId271" Type="http://schemas.openxmlformats.org/officeDocument/2006/relationships/image" Target="media/image130.png"/><Relationship Id="rId276" Type="http://schemas.openxmlformats.org/officeDocument/2006/relationships/oleObject" Target="embeddings/oleObject134.bin"/><Relationship Id="rId292" Type="http://schemas.openxmlformats.org/officeDocument/2006/relationships/oleObject" Target="embeddings/oleObject142.bin"/><Relationship Id="rId297" Type="http://schemas.openxmlformats.org/officeDocument/2006/relationships/image" Target="media/image143.png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66" Type="http://schemas.openxmlformats.org/officeDocument/2006/relationships/image" Target="media/image30.png"/><Relationship Id="rId87" Type="http://schemas.openxmlformats.org/officeDocument/2006/relationships/oleObject" Target="embeddings/oleObject40.bin"/><Relationship Id="rId110" Type="http://schemas.openxmlformats.org/officeDocument/2006/relationships/image" Target="media/image52.png"/><Relationship Id="rId115" Type="http://schemas.openxmlformats.org/officeDocument/2006/relationships/oleObject" Target="embeddings/oleObject54.bin"/><Relationship Id="rId131" Type="http://schemas.openxmlformats.org/officeDocument/2006/relationships/oleObject" Target="embeddings/oleObject62.bin"/><Relationship Id="rId136" Type="http://schemas.openxmlformats.org/officeDocument/2006/relationships/image" Target="media/image65.png"/><Relationship Id="rId157" Type="http://schemas.openxmlformats.org/officeDocument/2006/relationships/oleObject" Target="embeddings/oleObject75.bin"/><Relationship Id="rId178" Type="http://schemas.openxmlformats.org/officeDocument/2006/relationships/image" Target="media/image86.png"/><Relationship Id="rId301" Type="http://schemas.openxmlformats.org/officeDocument/2006/relationships/fontTable" Target="fontTable.xml"/><Relationship Id="rId61" Type="http://schemas.openxmlformats.org/officeDocument/2006/relationships/oleObject" Target="embeddings/oleObject27.bin"/><Relationship Id="rId82" Type="http://schemas.openxmlformats.org/officeDocument/2006/relationships/image" Target="media/image38.png"/><Relationship Id="rId152" Type="http://schemas.openxmlformats.org/officeDocument/2006/relationships/image" Target="media/image73.png"/><Relationship Id="rId173" Type="http://schemas.openxmlformats.org/officeDocument/2006/relationships/oleObject" Target="embeddings/oleObject83.bin"/><Relationship Id="rId194" Type="http://schemas.openxmlformats.org/officeDocument/2006/relationships/header" Target="header1.xml"/><Relationship Id="rId199" Type="http://schemas.openxmlformats.org/officeDocument/2006/relationships/image" Target="media/image94.png"/><Relationship Id="rId203" Type="http://schemas.openxmlformats.org/officeDocument/2006/relationships/image" Target="media/image96.png"/><Relationship Id="rId208" Type="http://schemas.openxmlformats.org/officeDocument/2006/relationships/oleObject" Target="embeddings/oleObject100.bin"/><Relationship Id="rId229" Type="http://schemas.openxmlformats.org/officeDocument/2006/relationships/image" Target="media/image109.png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240" Type="http://schemas.openxmlformats.org/officeDocument/2006/relationships/oleObject" Target="embeddings/oleObject116.bin"/><Relationship Id="rId245" Type="http://schemas.openxmlformats.org/officeDocument/2006/relationships/image" Target="media/image117.png"/><Relationship Id="rId261" Type="http://schemas.openxmlformats.org/officeDocument/2006/relationships/image" Target="media/image125.png"/><Relationship Id="rId266" Type="http://schemas.openxmlformats.org/officeDocument/2006/relationships/oleObject" Target="embeddings/oleObject129.bin"/><Relationship Id="rId287" Type="http://schemas.openxmlformats.org/officeDocument/2006/relationships/image" Target="media/image138.png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oleObject" Target="embeddings/oleObject35.bin"/><Relationship Id="rId100" Type="http://schemas.openxmlformats.org/officeDocument/2006/relationships/image" Target="media/image47.png"/><Relationship Id="rId105" Type="http://schemas.openxmlformats.org/officeDocument/2006/relationships/oleObject" Target="embeddings/oleObject49.bin"/><Relationship Id="rId126" Type="http://schemas.openxmlformats.org/officeDocument/2006/relationships/image" Target="media/image60.png"/><Relationship Id="rId147" Type="http://schemas.openxmlformats.org/officeDocument/2006/relationships/oleObject" Target="embeddings/oleObject70.bin"/><Relationship Id="rId168" Type="http://schemas.openxmlformats.org/officeDocument/2006/relationships/image" Target="media/image81.png"/><Relationship Id="rId282" Type="http://schemas.openxmlformats.org/officeDocument/2006/relationships/oleObject" Target="embeddings/oleObject137.bin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3.png"/><Relationship Id="rId93" Type="http://schemas.openxmlformats.org/officeDocument/2006/relationships/oleObject" Target="embeddings/oleObject43.bin"/><Relationship Id="rId98" Type="http://schemas.openxmlformats.org/officeDocument/2006/relationships/image" Target="media/image46.png"/><Relationship Id="rId121" Type="http://schemas.openxmlformats.org/officeDocument/2006/relationships/oleObject" Target="embeddings/oleObject57.bin"/><Relationship Id="rId142" Type="http://schemas.openxmlformats.org/officeDocument/2006/relationships/image" Target="media/image68.png"/><Relationship Id="rId163" Type="http://schemas.openxmlformats.org/officeDocument/2006/relationships/oleObject" Target="embeddings/oleObject78.bin"/><Relationship Id="rId184" Type="http://schemas.openxmlformats.org/officeDocument/2006/relationships/image" Target="media/image89.png"/><Relationship Id="rId189" Type="http://schemas.openxmlformats.org/officeDocument/2006/relationships/oleObject" Target="embeddings/oleObject91.bin"/><Relationship Id="rId219" Type="http://schemas.openxmlformats.org/officeDocument/2006/relationships/image" Target="media/image104.png"/><Relationship Id="rId3" Type="http://schemas.openxmlformats.org/officeDocument/2006/relationships/styles" Target="styles.xml"/><Relationship Id="rId214" Type="http://schemas.openxmlformats.org/officeDocument/2006/relationships/oleObject" Target="embeddings/oleObject103.bin"/><Relationship Id="rId230" Type="http://schemas.openxmlformats.org/officeDocument/2006/relationships/oleObject" Target="embeddings/oleObject111.bin"/><Relationship Id="rId235" Type="http://schemas.openxmlformats.org/officeDocument/2006/relationships/image" Target="media/image112.png"/><Relationship Id="rId251" Type="http://schemas.openxmlformats.org/officeDocument/2006/relationships/image" Target="media/image120.png"/><Relationship Id="rId256" Type="http://schemas.openxmlformats.org/officeDocument/2006/relationships/oleObject" Target="embeddings/oleObject124.bin"/><Relationship Id="rId277" Type="http://schemas.openxmlformats.org/officeDocument/2006/relationships/image" Target="media/image133.png"/><Relationship Id="rId298" Type="http://schemas.openxmlformats.org/officeDocument/2006/relationships/oleObject" Target="embeddings/oleObject145.bin"/><Relationship Id="rId25" Type="http://schemas.openxmlformats.org/officeDocument/2006/relationships/oleObject" Target="embeddings/oleObject9.bin"/><Relationship Id="rId46" Type="http://schemas.openxmlformats.org/officeDocument/2006/relationships/image" Target="media/image20.png"/><Relationship Id="rId67" Type="http://schemas.openxmlformats.org/officeDocument/2006/relationships/oleObject" Target="embeddings/oleObject30.bin"/><Relationship Id="rId116" Type="http://schemas.openxmlformats.org/officeDocument/2006/relationships/image" Target="media/image55.png"/><Relationship Id="rId137" Type="http://schemas.openxmlformats.org/officeDocument/2006/relationships/oleObject" Target="embeddings/oleObject65.bin"/><Relationship Id="rId158" Type="http://schemas.openxmlformats.org/officeDocument/2006/relationships/image" Target="media/image76.png"/><Relationship Id="rId272" Type="http://schemas.openxmlformats.org/officeDocument/2006/relationships/oleObject" Target="embeddings/oleObject132.bin"/><Relationship Id="rId293" Type="http://schemas.openxmlformats.org/officeDocument/2006/relationships/image" Target="media/image141.png"/><Relationship Id="rId302" Type="http://schemas.openxmlformats.org/officeDocument/2006/relationships/glossaryDocument" Target="glossary/document.xml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62" Type="http://schemas.openxmlformats.org/officeDocument/2006/relationships/image" Target="media/image28.png"/><Relationship Id="rId83" Type="http://schemas.openxmlformats.org/officeDocument/2006/relationships/oleObject" Target="embeddings/oleObject38.bin"/><Relationship Id="rId88" Type="http://schemas.openxmlformats.org/officeDocument/2006/relationships/image" Target="media/image41.png"/><Relationship Id="rId111" Type="http://schemas.openxmlformats.org/officeDocument/2006/relationships/oleObject" Target="embeddings/oleObject52.bin"/><Relationship Id="rId132" Type="http://schemas.openxmlformats.org/officeDocument/2006/relationships/image" Target="media/image63.png"/><Relationship Id="rId153" Type="http://schemas.openxmlformats.org/officeDocument/2006/relationships/oleObject" Target="embeddings/oleObject73.bin"/><Relationship Id="rId174" Type="http://schemas.openxmlformats.org/officeDocument/2006/relationships/image" Target="media/image84.png"/><Relationship Id="rId179" Type="http://schemas.openxmlformats.org/officeDocument/2006/relationships/oleObject" Target="embeddings/oleObject86.bin"/><Relationship Id="rId195" Type="http://schemas.openxmlformats.org/officeDocument/2006/relationships/footer" Target="footer1.xml"/><Relationship Id="rId209" Type="http://schemas.openxmlformats.org/officeDocument/2006/relationships/image" Target="media/image99.png"/><Relationship Id="rId190" Type="http://schemas.openxmlformats.org/officeDocument/2006/relationships/image" Target="media/image92.png"/><Relationship Id="rId204" Type="http://schemas.openxmlformats.org/officeDocument/2006/relationships/oleObject" Target="embeddings/oleObject98.bin"/><Relationship Id="rId220" Type="http://schemas.openxmlformats.org/officeDocument/2006/relationships/oleObject" Target="embeddings/oleObject106.bin"/><Relationship Id="rId225" Type="http://schemas.openxmlformats.org/officeDocument/2006/relationships/image" Target="media/image107.png"/><Relationship Id="rId241" Type="http://schemas.openxmlformats.org/officeDocument/2006/relationships/image" Target="media/image115.png"/><Relationship Id="rId246" Type="http://schemas.openxmlformats.org/officeDocument/2006/relationships/oleObject" Target="embeddings/oleObject119.bin"/><Relationship Id="rId267" Type="http://schemas.openxmlformats.org/officeDocument/2006/relationships/image" Target="media/image128.png"/><Relationship Id="rId288" Type="http://schemas.openxmlformats.org/officeDocument/2006/relationships/oleObject" Target="embeddings/oleObject140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jpg"/><Relationship Id="rId57" Type="http://schemas.openxmlformats.org/officeDocument/2006/relationships/oleObject" Target="embeddings/oleObject25.bin"/><Relationship Id="rId106" Type="http://schemas.openxmlformats.org/officeDocument/2006/relationships/image" Target="media/image50.png"/><Relationship Id="rId127" Type="http://schemas.openxmlformats.org/officeDocument/2006/relationships/oleObject" Target="embeddings/oleObject60.bin"/><Relationship Id="rId262" Type="http://schemas.openxmlformats.org/officeDocument/2006/relationships/oleObject" Target="embeddings/oleObject127.bin"/><Relationship Id="rId283" Type="http://schemas.openxmlformats.org/officeDocument/2006/relationships/image" Target="media/image136.png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52" Type="http://schemas.openxmlformats.org/officeDocument/2006/relationships/image" Target="media/image23.png"/><Relationship Id="rId73" Type="http://schemas.openxmlformats.org/officeDocument/2006/relationships/oleObject" Target="embeddings/oleObject33.bin"/><Relationship Id="rId78" Type="http://schemas.openxmlformats.org/officeDocument/2006/relationships/image" Target="media/image36.png"/><Relationship Id="rId94" Type="http://schemas.openxmlformats.org/officeDocument/2006/relationships/image" Target="media/image44.png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8.png"/><Relationship Id="rId143" Type="http://schemas.openxmlformats.org/officeDocument/2006/relationships/oleObject" Target="embeddings/oleObject68.bin"/><Relationship Id="rId148" Type="http://schemas.openxmlformats.org/officeDocument/2006/relationships/image" Target="media/image71.png"/><Relationship Id="rId164" Type="http://schemas.openxmlformats.org/officeDocument/2006/relationships/image" Target="media/image79.png"/><Relationship Id="rId169" Type="http://schemas.openxmlformats.org/officeDocument/2006/relationships/oleObject" Target="embeddings/oleObject81.bin"/><Relationship Id="rId185" Type="http://schemas.openxmlformats.org/officeDocument/2006/relationships/oleObject" Target="embeddings/oleObject89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7.png"/><Relationship Id="rId210" Type="http://schemas.openxmlformats.org/officeDocument/2006/relationships/oleObject" Target="embeddings/oleObject101.bin"/><Relationship Id="rId215" Type="http://schemas.openxmlformats.org/officeDocument/2006/relationships/image" Target="media/image102.png"/><Relationship Id="rId236" Type="http://schemas.openxmlformats.org/officeDocument/2006/relationships/oleObject" Target="embeddings/oleObject114.bin"/><Relationship Id="rId257" Type="http://schemas.openxmlformats.org/officeDocument/2006/relationships/image" Target="media/image123.png"/><Relationship Id="rId278" Type="http://schemas.openxmlformats.org/officeDocument/2006/relationships/oleObject" Target="embeddings/oleObject135.bin"/><Relationship Id="rId26" Type="http://schemas.openxmlformats.org/officeDocument/2006/relationships/image" Target="media/image10.png"/><Relationship Id="rId231" Type="http://schemas.openxmlformats.org/officeDocument/2006/relationships/image" Target="media/image110.png"/><Relationship Id="rId252" Type="http://schemas.openxmlformats.org/officeDocument/2006/relationships/oleObject" Target="embeddings/oleObject122.bin"/><Relationship Id="rId273" Type="http://schemas.openxmlformats.org/officeDocument/2006/relationships/image" Target="media/image131.png"/><Relationship Id="rId294" Type="http://schemas.openxmlformats.org/officeDocument/2006/relationships/oleObject" Target="embeddings/oleObject143.bin"/><Relationship Id="rId47" Type="http://schemas.openxmlformats.org/officeDocument/2006/relationships/oleObject" Target="embeddings/oleObject20.bin"/><Relationship Id="rId68" Type="http://schemas.openxmlformats.org/officeDocument/2006/relationships/image" Target="media/image31.png"/><Relationship Id="rId89" Type="http://schemas.openxmlformats.org/officeDocument/2006/relationships/oleObject" Target="embeddings/oleObject41.bin"/><Relationship Id="rId112" Type="http://schemas.openxmlformats.org/officeDocument/2006/relationships/image" Target="media/image53.png"/><Relationship Id="rId133" Type="http://schemas.openxmlformats.org/officeDocument/2006/relationships/oleObject" Target="embeddings/oleObject63.bin"/><Relationship Id="rId154" Type="http://schemas.openxmlformats.org/officeDocument/2006/relationships/image" Target="media/image74.png"/><Relationship Id="rId175" Type="http://schemas.openxmlformats.org/officeDocument/2006/relationships/oleObject" Target="embeddings/oleObject84.bin"/><Relationship Id="rId196" Type="http://schemas.openxmlformats.org/officeDocument/2006/relationships/footer" Target="footer2.xml"/><Relationship Id="rId200" Type="http://schemas.openxmlformats.org/officeDocument/2006/relationships/oleObject" Target="embeddings/oleObject96.bin"/><Relationship Id="rId16" Type="http://schemas.openxmlformats.org/officeDocument/2006/relationships/image" Target="media/image5.png"/><Relationship Id="rId221" Type="http://schemas.openxmlformats.org/officeDocument/2006/relationships/image" Target="media/image105.png"/><Relationship Id="rId242" Type="http://schemas.openxmlformats.org/officeDocument/2006/relationships/oleObject" Target="embeddings/oleObject117.bin"/><Relationship Id="rId263" Type="http://schemas.openxmlformats.org/officeDocument/2006/relationships/image" Target="media/image126.png"/><Relationship Id="rId284" Type="http://schemas.openxmlformats.org/officeDocument/2006/relationships/oleObject" Target="embeddings/oleObject138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6.png"/><Relationship Id="rId79" Type="http://schemas.openxmlformats.org/officeDocument/2006/relationships/oleObject" Target="embeddings/oleObject36.bin"/><Relationship Id="rId102" Type="http://schemas.openxmlformats.org/officeDocument/2006/relationships/image" Target="media/image48.png"/><Relationship Id="rId123" Type="http://schemas.openxmlformats.org/officeDocument/2006/relationships/oleObject" Target="embeddings/oleObject58.bin"/><Relationship Id="rId144" Type="http://schemas.openxmlformats.org/officeDocument/2006/relationships/image" Target="media/image69.png"/><Relationship Id="rId90" Type="http://schemas.openxmlformats.org/officeDocument/2006/relationships/image" Target="media/image42.png"/><Relationship Id="rId165" Type="http://schemas.openxmlformats.org/officeDocument/2006/relationships/oleObject" Target="embeddings/oleObject79.bin"/><Relationship Id="rId186" Type="http://schemas.openxmlformats.org/officeDocument/2006/relationships/image" Target="media/image90.png"/><Relationship Id="rId211" Type="http://schemas.openxmlformats.org/officeDocument/2006/relationships/image" Target="media/image100.png"/><Relationship Id="rId232" Type="http://schemas.openxmlformats.org/officeDocument/2006/relationships/oleObject" Target="embeddings/oleObject112.bin"/><Relationship Id="rId253" Type="http://schemas.openxmlformats.org/officeDocument/2006/relationships/image" Target="media/image121.png"/><Relationship Id="rId274" Type="http://schemas.openxmlformats.org/officeDocument/2006/relationships/oleObject" Target="embeddings/oleObject133.bin"/><Relationship Id="rId295" Type="http://schemas.openxmlformats.org/officeDocument/2006/relationships/image" Target="media/image142.png"/><Relationship Id="rId27" Type="http://schemas.openxmlformats.org/officeDocument/2006/relationships/oleObject" Target="embeddings/oleObject10.bin"/><Relationship Id="rId48" Type="http://schemas.openxmlformats.org/officeDocument/2006/relationships/image" Target="media/image21.png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4.png"/><Relationship Id="rId80" Type="http://schemas.openxmlformats.org/officeDocument/2006/relationships/image" Target="media/image37.png"/><Relationship Id="rId155" Type="http://schemas.openxmlformats.org/officeDocument/2006/relationships/oleObject" Target="embeddings/oleObject74.bin"/><Relationship Id="rId176" Type="http://schemas.openxmlformats.org/officeDocument/2006/relationships/image" Target="media/image85.png"/><Relationship Id="rId197" Type="http://schemas.openxmlformats.org/officeDocument/2006/relationships/oleObject" Target="embeddings/oleObject94.bin"/><Relationship Id="rId201" Type="http://schemas.openxmlformats.org/officeDocument/2006/relationships/image" Target="media/image95.png"/><Relationship Id="rId222" Type="http://schemas.openxmlformats.org/officeDocument/2006/relationships/oleObject" Target="embeddings/oleObject107.bin"/><Relationship Id="rId243" Type="http://schemas.openxmlformats.org/officeDocument/2006/relationships/image" Target="media/image116.png"/><Relationship Id="rId264" Type="http://schemas.openxmlformats.org/officeDocument/2006/relationships/oleObject" Target="embeddings/oleObject128.bin"/><Relationship Id="rId285" Type="http://schemas.openxmlformats.org/officeDocument/2006/relationships/image" Target="media/image137.png"/><Relationship Id="rId17" Type="http://schemas.openxmlformats.org/officeDocument/2006/relationships/oleObject" Target="embeddings/oleObject5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59.png"/><Relationship Id="rId70" Type="http://schemas.openxmlformats.org/officeDocument/2006/relationships/image" Target="media/image32.png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9.bin"/><Relationship Id="rId166" Type="http://schemas.openxmlformats.org/officeDocument/2006/relationships/image" Target="media/image80.png"/><Relationship Id="rId187" Type="http://schemas.openxmlformats.org/officeDocument/2006/relationships/oleObject" Target="embeddings/oleObject90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2.bin"/><Relationship Id="rId233" Type="http://schemas.openxmlformats.org/officeDocument/2006/relationships/image" Target="media/image111.png"/><Relationship Id="rId254" Type="http://schemas.openxmlformats.org/officeDocument/2006/relationships/oleObject" Target="embeddings/oleObject123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1.bin"/><Relationship Id="rId114" Type="http://schemas.openxmlformats.org/officeDocument/2006/relationships/image" Target="media/image54.png"/><Relationship Id="rId275" Type="http://schemas.openxmlformats.org/officeDocument/2006/relationships/image" Target="media/image132.png"/><Relationship Id="rId296" Type="http://schemas.openxmlformats.org/officeDocument/2006/relationships/oleObject" Target="embeddings/oleObject144.bin"/><Relationship Id="rId300" Type="http://schemas.openxmlformats.org/officeDocument/2006/relationships/oleObject" Target="embeddings/oleObject146.bin"/><Relationship Id="rId60" Type="http://schemas.openxmlformats.org/officeDocument/2006/relationships/image" Target="media/image27.png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56" Type="http://schemas.openxmlformats.org/officeDocument/2006/relationships/image" Target="media/image75.png"/><Relationship Id="rId177" Type="http://schemas.openxmlformats.org/officeDocument/2006/relationships/oleObject" Target="embeddings/oleObject85.bin"/><Relationship Id="rId198" Type="http://schemas.openxmlformats.org/officeDocument/2006/relationships/oleObject" Target="embeddings/oleObject95.bin"/><Relationship Id="rId202" Type="http://schemas.openxmlformats.org/officeDocument/2006/relationships/oleObject" Target="embeddings/oleObject97.bin"/><Relationship Id="rId223" Type="http://schemas.openxmlformats.org/officeDocument/2006/relationships/image" Target="media/image106.png"/><Relationship Id="rId244" Type="http://schemas.openxmlformats.org/officeDocument/2006/relationships/oleObject" Target="embeddings/oleObject118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265" Type="http://schemas.openxmlformats.org/officeDocument/2006/relationships/image" Target="media/image127.png"/><Relationship Id="rId286" Type="http://schemas.openxmlformats.org/officeDocument/2006/relationships/oleObject" Target="embeddings/oleObject139.bin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25" Type="http://schemas.openxmlformats.org/officeDocument/2006/relationships/oleObject" Target="embeddings/oleObject59.bin"/><Relationship Id="rId146" Type="http://schemas.openxmlformats.org/officeDocument/2006/relationships/image" Target="media/image70.png"/><Relationship Id="rId167" Type="http://schemas.openxmlformats.org/officeDocument/2006/relationships/oleObject" Target="embeddings/oleObject80.bin"/><Relationship Id="rId188" Type="http://schemas.openxmlformats.org/officeDocument/2006/relationships/image" Target="media/image91.png"/><Relationship Id="rId71" Type="http://schemas.openxmlformats.org/officeDocument/2006/relationships/oleObject" Target="embeddings/oleObject32.bin"/><Relationship Id="rId92" Type="http://schemas.openxmlformats.org/officeDocument/2006/relationships/image" Target="media/image43.png"/><Relationship Id="rId213" Type="http://schemas.openxmlformats.org/officeDocument/2006/relationships/image" Target="media/image101.png"/><Relationship Id="rId234" Type="http://schemas.openxmlformats.org/officeDocument/2006/relationships/oleObject" Target="embeddings/oleObject113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Draft%20Products%202017\Mathematics%20Assessment%20Bank%20Zeta%202017\Year%207%208%20Test%20Template%20201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93F699F7E2B43B99F92A201717E4A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2E008A-3C29-4B5E-ABB4-4729BB37AC1A}"/>
      </w:docPartPr>
      <w:docPartBody>
        <w:p w:rsidR="00D178CE" w:rsidRDefault="001C0837">
          <w:pPr>
            <w:pStyle w:val="493F699F7E2B43B99F92A201717E4AF0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70A466600A1049DC8E8580986EF037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23F3A8-6146-456B-A364-4156B7F12D42}"/>
      </w:docPartPr>
      <w:docPartBody>
        <w:p w:rsidR="00D178CE" w:rsidRDefault="001C0837">
          <w:pPr>
            <w:pStyle w:val="70A466600A1049DC8E8580986EF0374F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943699B33464468B9EA54B8B01ECD8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69032B-B557-44BB-8528-42F4908674EE}"/>
      </w:docPartPr>
      <w:docPartBody>
        <w:p w:rsidR="00D178CE" w:rsidRDefault="001C0837">
          <w:pPr>
            <w:pStyle w:val="943699B33464468B9EA54B8B01ECD84D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965624DC122443BFB37BF105D65AC6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CA4602-F996-4CA2-8C7D-18A4601AAE00}"/>
      </w:docPartPr>
      <w:docPartBody>
        <w:p w:rsidR="00D178CE" w:rsidRDefault="001C0837">
          <w:pPr>
            <w:pStyle w:val="965624DC122443BFB37BF105D65AC6A2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3CE1D6A18CAC47B49AEABE7C775447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F8D134-D445-4EA4-8537-624F5E1268A3}"/>
      </w:docPartPr>
      <w:docPartBody>
        <w:p w:rsidR="00D178CE" w:rsidRDefault="001C0837">
          <w:pPr>
            <w:pStyle w:val="3CE1D6A18CAC47B49AEABE7C77544720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698BC8FE563E47CD979A77B96E31C3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CB05A-9A3A-40EB-AA32-D3D7398D0E6F}"/>
      </w:docPartPr>
      <w:docPartBody>
        <w:p w:rsidR="00D178CE" w:rsidRDefault="001C0837">
          <w:pPr>
            <w:pStyle w:val="698BC8FE563E47CD979A77B96E31C3E2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2DB7E09382AA4D0EBEBA83687AA4F4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A00195-93DE-4C70-A566-E4806C223D9A}"/>
      </w:docPartPr>
      <w:docPartBody>
        <w:p w:rsidR="00D178CE" w:rsidRDefault="001C0837">
          <w:pPr>
            <w:pStyle w:val="2DB7E09382AA4D0EBEBA83687AA4F4BD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546C6542B9734FA1A08821856194C9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86CA02-AB4D-44B7-9872-4DCA3C5A1C23}"/>
      </w:docPartPr>
      <w:docPartBody>
        <w:p w:rsidR="00D178CE" w:rsidRDefault="001C0837">
          <w:pPr>
            <w:pStyle w:val="546C6542B9734FA1A08821856194C93B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37407B5E092C4B8580EE93DF3C3ED5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C74420-5289-4A07-8EB4-A5C82A768620}"/>
      </w:docPartPr>
      <w:docPartBody>
        <w:p w:rsidR="00D178CE" w:rsidRDefault="001C0837">
          <w:pPr>
            <w:pStyle w:val="37407B5E092C4B8580EE93DF3C3ED5DA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6CBA467F87CB471BA389FC7B56179C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DA74F2-093C-4071-B314-D44D1F6C5255}"/>
      </w:docPartPr>
      <w:docPartBody>
        <w:p w:rsidR="00D178CE" w:rsidRDefault="001C0837">
          <w:pPr>
            <w:pStyle w:val="6CBA467F87CB471BA389FC7B56179C00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837"/>
    <w:rsid w:val="001C0837"/>
    <w:rsid w:val="00D178CE"/>
    <w:rsid w:val="00E03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493F699F7E2B43B99F92A201717E4AF0">
    <w:name w:val="493F699F7E2B43B99F92A201717E4AF0"/>
  </w:style>
  <w:style w:type="paragraph" w:customStyle="1" w:styleId="70A466600A1049DC8E8580986EF0374F">
    <w:name w:val="70A466600A1049DC8E8580986EF0374F"/>
  </w:style>
  <w:style w:type="paragraph" w:customStyle="1" w:styleId="943699B33464468B9EA54B8B01ECD84D">
    <w:name w:val="943699B33464468B9EA54B8B01ECD84D"/>
  </w:style>
  <w:style w:type="paragraph" w:customStyle="1" w:styleId="965624DC122443BFB37BF105D65AC6A2">
    <w:name w:val="965624DC122443BFB37BF105D65AC6A2"/>
  </w:style>
  <w:style w:type="paragraph" w:customStyle="1" w:styleId="D9CBD45BA64E4EFD8CA7D7BA5A2AA74B">
    <w:name w:val="D9CBD45BA64E4EFD8CA7D7BA5A2AA74B"/>
  </w:style>
  <w:style w:type="paragraph" w:customStyle="1" w:styleId="B1699CC2D7ED4CFFB0BE0C50533BA2A7">
    <w:name w:val="B1699CC2D7ED4CFFB0BE0C50533BA2A7"/>
  </w:style>
  <w:style w:type="paragraph" w:customStyle="1" w:styleId="3CE1D6A18CAC47B49AEABE7C77544720">
    <w:name w:val="3CE1D6A18CAC47B49AEABE7C77544720"/>
  </w:style>
  <w:style w:type="paragraph" w:customStyle="1" w:styleId="CBB1D07F2D564B82A749C5079DD3C038">
    <w:name w:val="CBB1D07F2D564B82A749C5079DD3C038"/>
  </w:style>
  <w:style w:type="paragraph" w:customStyle="1" w:styleId="A37763C0BA9D492CAEB219B558307F1D">
    <w:name w:val="A37763C0BA9D492CAEB219B558307F1D"/>
  </w:style>
  <w:style w:type="paragraph" w:customStyle="1" w:styleId="698BC8FE563E47CD979A77B96E31C3E2">
    <w:name w:val="698BC8FE563E47CD979A77B96E31C3E2"/>
  </w:style>
  <w:style w:type="paragraph" w:customStyle="1" w:styleId="EBC3ECC3B36844E9BB65B44C3D934324">
    <w:name w:val="EBC3ECC3B36844E9BB65B44C3D934324"/>
  </w:style>
  <w:style w:type="paragraph" w:customStyle="1" w:styleId="3BD6A822EA90411C870F19FF3592F97E">
    <w:name w:val="3BD6A822EA90411C870F19FF3592F97E"/>
  </w:style>
  <w:style w:type="paragraph" w:customStyle="1" w:styleId="2DB7E09382AA4D0EBEBA83687AA4F4BD">
    <w:name w:val="2DB7E09382AA4D0EBEBA83687AA4F4BD"/>
  </w:style>
  <w:style w:type="paragraph" w:customStyle="1" w:styleId="546C6542B9734FA1A08821856194C93B">
    <w:name w:val="546C6542B9734FA1A08821856194C93B"/>
  </w:style>
  <w:style w:type="paragraph" w:customStyle="1" w:styleId="37407B5E092C4B8580EE93DF3C3ED5DA">
    <w:name w:val="37407B5E092C4B8580EE93DF3C3ED5DA"/>
  </w:style>
  <w:style w:type="paragraph" w:customStyle="1" w:styleId="6CBA467F87CB471BA389FC7B56179C00">
    <w:name w:val="6CBA467F87CB471BA389FC7B56179C00"/>
  </w:style>
  <w:style w:type="paragraph" w:customStyle="1" w:styleId="A08B91B48B804C34BA45E8970A6278DA">
    <w:name w:val="A08B91B48B804C34BA45E8970A6278DA"/>
  </w:style>
  <w:style w:type="paragraph" w:customStyle="1" w:styleId="FB178A3D1F9F4D50BF96C4C5907D0DE9">
    <w:name w:val="FB178A3D1F9F4D50BF96C4C5907D0DE9"/>
  </w:style>
  <w:style w:type="paragraph" w:customStyle="1" w:styleId="84B91DD70D4A45D4BDAB5A7C16409EB9">
    <w:name w:val="84B91DD70D4A45D4BDAB5A7C16409EB9"/>
  </w:style>
  <w:style w:type="paragraph" w:customStyle="1" w:styleId="C86B38D5AC324DF0BE961099E30D1299">
    <w:name w:val="C86B38D5AC324DF0BE961099E30D1299"/>
  </w:style>
  <w:style w:type="paragraph" w:customStyle="1" w:styleId="690D89B10C2E441EA9A13E19ED45806C">
    <w:name w:val="690D89B10C2E441EA9A13E19ED45806C"/>
  </w:style>
  <w:style w:type="paragraph" w:customStyle="1" w:styleId="9E1FFC3771DD4C5DA44046083543D926">
    <w:name w:val="9E1FFC3771DD4C5DA44046083543D926"/>
  </w:style>
  <w:style w:type="paragraph" w:customStyle="1" w:styleId="45F4E9B7C73F444C9312F3748D332414">
    <w:name w:val="45F4E9B7C73F444C9312F3748D332414"/>
  </w:style>
  <w:style w:type="paragraph" w:customStyle="1" w:styleId="4A0A4028F66947008A406DCDA5325D7B">
    <w:name w:val="4A0A4028F66947008A406DCDA5325D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DC5AA3-1A57-4986-BC45-B13A09FA46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2016</Template>
  <TotalTime>0</TotalTime>
  <Pages>13</Pages>
  <Words>1571</Words>
  <Characters>8958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Fractions</vt:lpstr>
    </vt:vector>
  </TitlesOfParts>
  <Company>Western Mathematics</Company>
  <LinksUpToDate>false</LinksUpToDate>
  <CharactersWithSpaces>10508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Fractions</dc:title>
  <dc:creator>Garry</dc:creator>
  <dc:description>School Name</dc:description>
  <cp:lastModifiedBy>Garry Thorn</cp:lastModifiedBy>
  <cp:revision>2</cp:revision>
  <dcterms:created xsi:type="dcterms:W3CDTF">2017-05-21T14:16:00Z</dcterms:created>
  <dcterms:modified xsi:type="dcterms:W3CDTF">2017-05-21T14:16:00Z</dcterms:modified>
  <cp:category>Year 7</cp:category>
  <cp:contentStatus>2017</cp:contentStatus>
</cp:coreProperties>
</file>