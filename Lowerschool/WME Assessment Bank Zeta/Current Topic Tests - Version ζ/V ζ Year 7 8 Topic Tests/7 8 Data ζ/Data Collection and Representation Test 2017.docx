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1034"/>
        <w:gridCol w:w="4676"/>
        <w:gridCol w:w="3545"/>
      </w:tblGrid>
      <w:tr w:rsidR="00730DEA" w:rsidTr="00EA0EAF">
        <w:trPr>
          <w:cantSplit/>
          <w:trHeight w:val="851"/>
        </w:trPr>
        <w:tc>
          <w:tcPr>
            <w:tcW w:w="10207" w:type="dxa"/>
            <w:gridSpan w:val="4"/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1972939937"/>
              <w:placeholder>
                <w:docPart w:val="D1ACD1952E8D496DB1B2E7CF1CD7A415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:rsidR="00730DEA" w:rsidRPr="005615AC" w:rsidRDefault="00C529AB" w:rsidP="00730DEA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730DEA" w:rsidRDefault="00730DEA" w:rsidP="00730DEA">
            <w:pPr>
              <w:pStyle w:val="Header"/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-830057525"/>
                <w:placeholder>
                  <w:docPart w:val="16B929FEED9940FBAD39A65A2238B703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505A21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325745" w:rsidTr="00EA0EAF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1232839955"/>
            <w:placeholder>
              <w:docPart w:val="9CBA295D884B4E5F8224366E74C83D72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986" w:type="dxa"/>
                <w:gridSpan w:val="2"/>
                <w:shd w:val="clear" w:color="auto" w:fill="B6DDE8" w:themeFill="accent5" w:themeFillTint="66"/>
                <w:vAlign w:val="center"/>
              </w:tcPr>
              <w:p w:rsidR="00C868AD" w:rsidRPr="00325745" w:rsidRDefault="00505A21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495227311"/>
            <w:placeholder>
              <w:docPart w:val="7D5459F8E6C5407C865670CF6DB7CFB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4676" w:type="dxa"/>
                <w:shd w:val="clear" w:color="auto" w:fill="B6DDE8" w:themeFill="accent5" w:themeFillTint="66"/>
              </w:tcPr>
              <w:p w:rsidR="001D51F7" w:rsidRPr="005C44C0" w:rsidRDefault="00505A21" w:rsidP="007403DD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Data Collection and Representation</w:t>
                </w:r>
              </w:p>
            </w:tc>
          </w:sdtContent>
        </w:sdt>
        <w:tc>
          <w:tcPr>
            <w:tcW w:w="3545" w:type="dxa"/>
            <w:shd w:val="clear" w:color="auto" w:fill="215868" w:themeFill="accent5" w:themeFillShade="80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28482D" w:rsidTr="00EA0EAF">
        <w:trPr>
          <w:cantSplit/>
          <w:trHeight w:val="851"/>
        </w:trPr>
        <w:tc>
          <w:tcPr>
            <w:tcW w:w="6662" w:type="dxa"/>
            <w:gridSpan w:val="3"/>
            <w:shd w:val="clear" w:color="auto" w:fill="B6DDE8" w:themeFill="accent5" w:themeFillTint="66"/>
          </w:tcPr>
          <w:p w:rsidR="0028482D" w:rsidRPr="00C56E1E" w:rsidRDefault="0028482D" w:rsidP="0028482D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 w:rsidRPr="005A5683"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28482D" w:rsidRPr="002A500B" w:rsidRDefault="0028482D" w:rsidP="0028482D">
            <w:pPr>
              <w:numPr>
                <w:ilvl w:val="0"/>
                <w:numId w:val="7"/>
              </w:numPr>
              <w:spacing w:after="0"/>
              <w:ind w:left="601"/>
              <w:contextualSpacing/>
              <w:rPr>
                <w:sz w:val="16"/>
                <w:szCs w:val="16"/>
              </w:rPr>
            </w:pPr>
            <w:r w:rsidRPr="002A500B">
              <w:rPr>
                <w:sz w:val="16"/>
                <w:szCs w:val="16"/>
              </w:rPr>
              <w:t>Investigate techniques for collecting data, including ce</w:t>
            </w:r>
            <w:r>
              <w:rPr>
                <w:sz w:val="16"/>
                <w:szCs w:val="16"/>
              </w:rPr>
              <w:t xml:space="preserve">nsus, sampling and observation </w:t>
            </w:r>
            <w:r w:rsidRPr="002A500B">
              <w:rPr>
                <w:sz w:val="16"/>
                <w:szCs w:val="16"/>
              </w:rPr>
              <w:t xml:space="preserve">(ACMSP284) </w:t>
            </w:r>
          </w:p>
          <w:p w:rsidR="0028482D" w:rsidRPr="002A500B" w:rsidRDefault="0028482D" w:rsidP="0028482D">
            <w:pPr>
              <w:numPr>
                <w:ilvl w:val="0"/>
                <w:numId w:val="7"/>
              </w:numPr>
              <w:spacing w:after="0"/>
              <w:ind w:left="601"/>
              <w:contextualSpacing/>
              <w:rPr>
                <w:sz w:val="16"/>
                <w:szCs w:val="16"/>
              </w:rPr>
            </w:pPr>
            <w:r w:rsidRPr="002A500B">
              <w:rPr>
                <w:sz w:val="16"/>
                <w:szCs w:val="16"/>
              </w:rPr>
              <w:t xml:space="preserve"> Explore the practicalities and implications of o</w:t>
            </w:r>
            <w:r>
              <w:rPr>
                <w:sz w:val="16"/>
                <w:szCs w:val="16"/>
              </w:rPr>
              <w:t xml:space="preserve">btaining data through sampling </w:t>
            </w:r>
            <w:r w:rsidRPr="002A500B">
              <w:rPr>
                <w:sz w:val="16"/>
                <w:szCs w:val="16"/>
              </w:rPr>
              <w:t>using a variety of investigative processes (ACMSP206)</w:t>
            </w:r>
          </w:p>
          <w:p w:rsidR="0028482D" w:rsidRPr="0088176E" w:rsidRDefault="0028482D" w:rsidP="0028482D">
            <w:pPr>
              <w:numPr>
                <w:ilvl w:val="0"/>
                <w:numId w:val="7"/>
              </w:numPr>
              <w:spacing w:after="0"/>
              <w:ind w:left="601"/>
              <w:contextualSpacing/>
              <w:rPr>
                <w:rFonts w:ascii="Times New Roman" w:hAnsi="Times New Roman"/>
                <w:sz w:val="16"/>
                <w:szCs w:val="16"/>
              </w:rPr>
            </w:pPr>
            <w:r w:rsidRPr="002A500B">
              <w:rPr>
                <w:sz w:val="16"/>
                <w:szCs w:val="16"/>
              </w:rPr>
              <w:t>Identify and investigate issues involving numerical data collected from primary and secondary sources (ACMSP169)</w:t>
            </w:r>
          </w:p>
          <w:p w:rsidR="0028482D" w:rsidRPr="00C56E1E" w:rsidRDefault="0028482D" w:rsidP="0028482D">
            <w:pPr>
              <w:numPr>
                <w:ilvl w:val="0"/>
                <w:numId w:val="7"/>
              </w:numPr>
              <w:spacing w:after="0"/>
              <w:ind w:left="601"/>
              <w:contextualSpacing/>
              <w:rPr>
                <w:rFonts w:ascii="Times New Roman" w:hAnsi="Times New Roman"/>
                <w:sz w:val="16"/>
                <w:szCs w:val="16"/>
              </w:rPr>
            </w:pPr>
            <w:r w:rsidRPr="002A500B">
              <w:rPr>
                <w:sz w:val="16"/>
                <w:szCs w:val="16"/>
              </w:rPr>
              <w:t>Construct and compare a range of data displays including stem- and - leaf plots and dot plots (ACMSP170)</w:t>
            </w:r>
          </w:p>
        </w:tc>
        <w:tc>
          <w:tcPr>
            <w:tcW w:w="3545" w:type="dxa"/>
            <w:shd w:val="clear" w:color="auto" w:fill="B6DDE8" w:themeFill="accent5" w:themeFillTint="66"/>
          </w:tcPr>
          <w:p w:rsidR="0028482D" w:rsidRPr="00325745" w:rsidRDefault="0028482D" w:rsidP="0028482D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28482D" w:rsidTr="00EA0EAF">
        <w:trPr>
          <w:cantSplit/>
          <w:trHeight w:val="1495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28482D" w:rsidRPr="00E371AE" w:rsidRDefault="0028482D" w:rsidP="0028482D">
            <w:pPr>
              <w:ind w:firstLine="567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Answer all questions in the spaces provided on this test paper by: </w:t>
            </w:r>
          </w:p>
          <w:p w:rsidR="0028482D" w:rsidRPr="00E371AE" w:rsidRDefault="0028482D" w:rsidP="0028482D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28482D" w:rsidRPr="00E371AE" w:rsidRDefault="0028482D" w:rsidP="0028482D">
            <w:pPr>
              <w:ind w:firstLine="1418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or</w:t>
            </w:r>
          </w:p>
          <w:p w:rsidR="0028482D" w:rsidRPr="00E371AE" w:rsidRDefault="0028482D" w:rsidP="0028482D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28482D" w:rsidRDefault="0028482D" w:rsidP="0028482D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         Show any working out on the test paper.</w:t>
            </w:r>
            <w:r w:rsidRPr="00667642"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 xml:space="preserve">  </w:t>
            </w:r>
            <w:r w:rsidRPr="00E371AE">
              <w:rPr>
                <w:rFonts w:asciiTheme="majorHAnsi" w:hAnsiTheme="majorHAnsi"/>
                <w:sz w:val="24"/>
                <w:szCs w:val="24"/>
              </w:rPr>
              <w:t xml:space="preserve">Calculators are </w:t>
            </w:r>
            <w:r w:rsidRPr="00E371AE">
              <w:rPr>
                <w:rFonts w:asciiTheme="majorHAnsi" w:hAnsiTheme="majorHAnsi"/>
                <w:b/>
                <w:sz w:val="24"/>
                <w:szCs w:val="24"/>
              </w:rPr>
              <w:t xml:space="preserve">not </w:t>
            </w:r>
            <w:r w:rsidRPr="00E371AE">
              <w:rPr>
                <w:rFonts w:asciiTheme="majorHAnsi" w:hAnsiTheme="majorHAnsi"/>
                <w:sz w:val="24"/>
                <w:szCs w:val="24"/>
              </w:rPr>
              <w:t>allowed</w:t>
            </w:r>
            <w:r w:rsidR="005E5081">
              <w:rPr>
                <w:rFonts w:asciiTheme="majorHAnsi" w:hAnsiTheme="majorHAnsi"/>
                <w:sz w:val="24"/>
                <w:szCs w:val="24"/>
              </w:rPr>
              <w:t xml:space="preserve"> in this section</w:t>
            </w:r>
            <w:r w:rsidRPr="00E371AE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437BED" w:rsidRPr="00437BED" w:rsidRDefault="00437BED" w:rsidP="0028482D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         </w:t>
            </w:r>
            <w:r w:rsidRPr="00437BED">
              <w:rPr>
                <w:rFonts w:asciiTheme="majorHAnsi" w:hAnsiTheme="majorHAnsi"/>
                <w:b/>
                <w:sz w:val="24"/>
                <w:szCs w:val="24"/>
              </w:rPr>
              <w:t xml:space="preserve"> You will need a ruler and protractor.</w:t>
            </w:r>
          </w:p>
        </w:tc>
      </w:tr>
      <w:tr w:rsidR="00E551DE" w:rsidTr="007E2258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5DFF5D"/>
          </w:tcPr>
          <w:p w:rsidR="00E551DE" w:rsidRPr="001B3341" w:rsidRDefault="00E551DE" w:rsidP="005E5081">
            <w:pPr>
              <w:pStyle w:val="ListParagraph"/>
              <w:ind w:left="460" w:right="-149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E551DE" w:rsidRDefault="00E551DE" w:rsidP="008B514F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9D76C0">
              <w:rPr>
                <w:rFonts w:ascii="Times New Roman" w:hAnsi="Times New Roman"/>
                <w:b/>
                <w:sz w:val="24"/>
                <w:szCs w:val="24"/>
              </w:rPr>
              <w:t xml:space="preserve">Questions 1 – 4 refer to the </w:t>
            </w:r>
            <w:r w:rsidR="005E5081">
              <w:rPr>
                <w:rFonts w:ascii="Times New Roman" w:hAnsi="Times New Roman"/>
                <w:b/>
                <w:sz w:val="24"/>
                <w:szCs w:val="24"/>
              </w:rPr>
              <w:t>following.</w:t>
            </w:r>
          </w:p>
          <w:p w:rsidR="008B514F" w:rsidRDefault="001C2F87" w:rsidP="008B514F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noProof/>
                <w:sz w:val="24"/>
                <w:szCs w:val="24"/>
                <w:lang w:eastAsia="en-AU"/>
              </w:rPr>
              <w:drawing>
                <wp:anchor distT="0" distB="0" distL="114300" distR="114300" simplePos="0" relativeHeight="251640320" behindDoc="0" locked="0" layoutInCell="1" allowOverlap="1" wp14:anchorId="341160E4" wp14:editId="19BED8AE">
                  <wp:simplePos x="0" y="0"/>
                  <wp:positionH relativeFrom="column">
                    <wp:posOffset>702309</wp:posOffset>
                  </wp:positionH>
                  <wp:positionV relativeFrom="paragraph">
                    <wp:posOffset>4234</wp:posOffset>
                  </wp:positionV>
                  <wp:extent cx="3987377" cy="2718448"/>
                  <wp:effectExtent l="0" t="0" r="0" b="5715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0300" cy="27204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B514F" w:rsidRDefault="008B514F" w:rsidP="008B514F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8B514F" w:rsidRDefault="008B514F" w:rsidP="008B514F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8B514F" w:rsidRDefault="008B514F" w:rsidP="008B514F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8B514F" w:rsidRDefault="008B514F" w:rsidP="008B514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C2F87" w:rsidRDefault="001C2F87" w:rsidP="008B514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C2F87" w:rsidRDefault="001C2F87" w:rsidP="008B514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C2F87" w:rsidRDefault="001C2F87" w:rsidP="008B514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C2F87" w:rsidRDefault="001C2F87" w:rsidP="008B514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C2F87" w:rsidRDefault="001C2F87" w:rsidP="008B514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C2F87" w:rsidRDefault="001C2F87" w:rsidP="008B514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C2F87" w:rsidRDefault="001C2F87" w:rsidP="008B514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551DE" w:rsidTr="007E2258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E551DE" w:rsidRPr="001B3341" w:rsidRDefault="00E551DE" w:rsidP="007E2258">
            <w:pPr>
              <w:pStyle w:val="ListParagraph"/>
              <w:numPr>
                <w:ilvl w:val="0"/>
                <w:numId w:val="9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551DE" w:rsidRDefault="00E551DE" w:rsidP="007E225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4656" behindDoc="0" locked="0" layoutInCell="1" allowOverlap="1" wp14:anchorId="498B5A7C" wp14:editId="021B27A2">
                      <wp:simplePos x="0" y="0"/>
                      <wp:positionH relativeFrom="column">
                        <wp:posOffset>3931920</wp:posOffset>
                      </wp:positionH>
                      <wp:positionV relativeFrom="paragraph">
                        <wp:posOffset>145415</wp:posOffset>
                      </wp:positionV>
                      <wp:extent cx="809625" cy="373380"/>
                      <wp:effectExtent l="0" t="0" r="28575" b="26670"/>
                      <wp:wrapNone/>
                      <wp:docPr id="211" name="Rectangle 2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80962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3EBE0C4" id="Rectangle 211" o:spid="_x0000_s1026" style="position:absolute;margin-left:309.6pt;margin-top:11.45pt;width:63.75pt;height:29.4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" filled="f" strokecolor="windowText" strokeweight="1.5pt">
                      <v:path arrowok="t"/>
                    </v:rect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How many </w:t>
            </w:r>
            <w:r w:rsidR="005E5081">
              <w:rPr>
                <w:rFonts w:ascii="Times New Roman" w:hAnsi="Times New Roman"/>
                <w:sz w:val="24"/>
                <w:szCs w:val="24"/>
              </w:rPr>
              <w:t>votes did Lisa get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? </w:t>
            </w:r>
            <w:bookmarkStart w:id="0" w:name="_GoBack"/>
            <w:bookmarkEnd w:id="0"/>
          </w:p>
        </w:tc>
      </w:tr>
      <w:tr w:rsidR="00E551DE" w:rsidTr="007E2258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E551DE" w:rsidRPr="001B3341" w:rsidRDefault="00E551DE" w:rsidP="007E2258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551DE" w:rsidRDefault="00E551DE" w:rsidP="007E2258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1" allowOverlap="1" wp14:anchorId="66CC2A7F" wp14:editId="41873044">
                      <wp:simplePos x="0" y="0"/>
                      <wp:positionH relativeFrom="column">
                        <wp:posOffset>3931920</wp:posOffset>
                      </wp:positionH>
                      <wp:positionV relativeFrom="paragraph">
                        <wp:posOffset>113030</wp:posOffset>
                      </wp:positionV>
                      <wp:extent cx="809625" cy="373380"/>
                      <wp:effectExtent l="0" t="0" r="28575" b="26670"/>
                      <wp:wrapNone/>
                      <wp:docPr id="212" name="Rectangle 2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80962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91518B" id="Rectangle 212" o:spid="_x0000_s1026" style="position:absolute;margin-left:309.6pt;margin-top:8.9pt;width:63.75pt;height:29.4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" filled="f" strokecolor="windowText" strokeweight="1.5pt">
                      <v:path arrowok="t"/>
                    </v:rect>
                  </w:pict>
                </mc:Fallback>
              </mc:AlternateContent>
            </w:r>
            <w:r>
              <w:t>How</w:t>
            </w:r>
            <w:r w:rsidR="005E5081">
              <w:t xml:space="preserve"> many votes were cast altogether</w:t>
            </w:r>
            <w:r>
              <w:t xml:space="preserve">? </w:t>
            </w:r>
          </w:p>
        </w:tc>
      </w:tr>
      <w:tr w:rsidR="00E551DE" w:rsidTr="007E2258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E551DE" w:rsidRPr="001B3341" w:rsidRDefault="00E551DE" w:rsidP="007E2258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551DE" w:rsidRDefault="00E551DE" w:rsidP="007E2258">
            <w:pPr>
              <w:pStyle w:val="QuestionStyle"/>
            </w:pPr>
            <w:r>
              <w:t>What n</w:t>
            </w:r>
            <w:r w:rsidR="005E5081">
              <w:t>umber of votes were received by two candidates</w:t>
            </w:r>
            <w:r>
              <w:t>?</w:t>
            </w:r>
          </w:p>
          <w:p w:rsidR="00E551DE" w:rsidRDefault="00E551DE" w:rsidP="007E2258">
            <w:pPr>
              <w:pStyle w:val="QuestionStyle"/>
            </w:pPr>
          </w:p>
          <w:p w:rsidR="00E551DE" w:rsidRDefault="00E551DE" w:rsidP="007E2258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6704" behindDoc="0" locked="0" layoutInCell="1" allowOverlap="1" wp14:anchorId="7A538148" wp14:editId="7093AC87">
                      <wp:simplePos x="0" y="0"/>
                      <wp:positionH relativeFrom="column">
                        <wp:posOffset>586740</wp:posOffset>
                      </wp:positionH>
                      <wp:positionV relativeFrom="paragraph">
                        <wp:posOffset>29210</wp:posOffset>
                      </wp:positionV>
                      <wp:extent cx="4362450" cy="114300"/>
                      <wp:effectExtent l="0" t="0" r="19050" b="19050"/>
                      <wp:wrapNone/>
                      <wp:docPr id="213" name="Group 2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14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66748FF" id="Group 213" o:spid="_x0000_s1026" style="position:absolute;margin-left:46.2pt;margin-top:2.3pt;width:343.5pt;height:9pt;z-index:25165670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>
              <w:t xml:space="preserve">                        1</w:t>
            </w:r>
            <w:r w:rsidR="005E5081">
              <w:t>2</w:t>
            </w:r>
            <w:r>
              <w:t xml:space="preserve">                                 </w:t>
            </w:r>
            <w:r w:rsidR="005E5081">
              <w:t>15</w:t>
            </w:r>
            <w:r>
              <w:t xml:space="preserve">                                </w:t>
            </w:r>
            <w:r w:rsidR="005E5081">
              <w:t>20</w:t>
            </w:r>
            <w:r>
              <w:t xml:space="preserve">                                  </w:t>
            </w:r>
            <w:r w:rsidR="005E5081">
              <w:t>28</w:t>
            </w:r>
          </w:p>
        </w:tc>
      </w:tr>
      <w:tr w:rsidR="00E551DE" w:rsidTr="007E2258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E551DE" w:rsidRPr="001B3341" w:rsidRDefault="00E551DE" w:rsidP="007E2258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551DE" w:rsidRDefault="005B72B1" w:rsidP="007E2258">
            <w:pPr>
              <w:pStyle w:val="QuestionStyle"/>
            </w:pPr>
            <w:r>
              <w:t>How many candidate</w:t>
            </w:r>
            <w:r w:rsidR="00E551DE">
              <w:t xml:space="preserve">s </w:t>
            </w:r>
            <w:r w:rsidR="005E5081">
              <w:t>got more than 18 votes</w:t>
            </w:r>
            <w:r w:rsidR="00E551DE">
              <w:t>?</w:t>
            </w:r>
          </w:p>
          <w:p w:rsidR="00E551DE" w:rsidRDefault="00E551DE" w:rsidP="007E2258">
            <w:pPr>
              <w:pStyle w:val="QuestionStyle"/>
            </w:pPr>
          </w:p>
          <w:p w:rsidR="00E551DE" w:rsidRDefault="00E551DE" w:rsidP="007E2258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7728" behindDoc="0" locked="0" layoutInCell="1" allowOverlap="1" wp14:anchorId="6C4E9D2B" wp14:editId="1EF06AA4">
                      <wp:simplePos x="0" y="0"/>
                      <wp:positionH relativeFrom="column">
                        <wp:posOffset>541020</wp:posOffset>
                      </wp:positionH>
                      <wp:positionV relativeFrom="paragraph">
                        <wp:posOffset>26670</wp:posOffset>
                      </wp:positionV>
                      <wp:extent cx="4362450" cy="114300"/>
                      <wp:effectExtent l="0" t="0" r="19050" b="19050"/>
                      <wp:wrapNone/>
                      <wp:docPr id="218" name="Group 2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1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0036A0B" id="Group 218" o:spid="_x0000_s1026" style="position:absolute;margin-left:42.6pt;margin-top:2.1pt;width:343.5pt;height:9pt;z-index:251657728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" strokecolor="windowText" strokeweight="1pt"/>
                    </v:group>
                  </w:pict>
                </mc:Fallback>
              </mc:AlternateContent>
            </w:r>
            <w:r>
              <w:t xml:space="preserve">                        </w:t>
            </w:r>
            <w:r w:rsidR="005B72B1">
              <w:t>1</w:t>
            </w:r>
            <w:r>
              <w:t xml:space="preserve">                                  </w:t>
            </w:r>
            <w:r w:rsidR="005B72B1">
              <w:t>2</w:t>
            </w:r>
            <w:r>
              <w:t xml:space="preserve">                                   </w:t>
            </w:r>
            <w:r w:rsidR="005B72B1">
              <w:t>3</w:t>
            </w:r>
            <w:r>
              <w:t xml:space="preserve">                                   </w:t>
            </w:r>
            <w:r w:rsidR="005B72B1">
              <w:t>4</w:t>
            </w:r>
          </w:p>
        </w:tc>
      </w:tr>
      <w:tr w:rsidR="00E551DE" w:rsidTr="00FF3B7E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61FF61"/>
          </w:tcPr>
          <w:p w:rsidR="00E551DE" w:rsidRPr="001B3341" w:rsidRDefault="00E551DE" w:rsidP="007E2258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551DE" w:rsidRDefault="00E551DE" w:rsidP="007E2258">
            <w:pPr>
              <w:pStyle w:val="QuestionStyle"/>
            </w:pPr>
            <w:r>
              <w:t xml:space="preserve">Which </w:t>
            </w:r>
            <w:r w:rsidR="000D1466">
              <w:t>of these situations would be suitable to use a census to collect the data?</w:t>
            </w:r>
          </w:p>
          <w:p w:rsidR="00E551DE" w:rsidRDefault="00E551DE" w:rsidP="007E2258">
            <w:pPr>
              <w:pStyle w:val="QuestionStyle"/>
              <w:ind w:firstLine="1209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3392" behindDoc="0" locked="0" layoutInCell="1" allowOverlap="1" wp14:anchorId="0837DE56" wp14:editId="62594B07">
                      <wp:simplePos x="0" y="0"/>
                      <wp:positionH relativeFrom="column">
                        <wp:posOffset>502920</wp:posOffset>
                      </wp:positionH>
                      <wp:positionV relativeFrom="paragraph">
                        <wp:posOffset>30829</wp:posOffset>
                      </wp:positionV>
                      <wp:extent cx="175260" cy="853440"/>
                      <wp:effectExtent l="0" t="0" r="15240" b="22860"/>
                      <wp:wrapNone/>
                      <wp:docPr id="223" name="Group 2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75260" cy="85344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24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BA4AC5C" id="Group 223" o:spid="_x0000_s1026" style="position:absolute;margin-left:39.6pt;margin-top:2.45pt;width:13.8pt;height:67.2pt;z-index:251643392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" strokecolor="windowText" strokeweight="1pt"/>
                    </v:group>
                  </w:pict>
                </mc:Fallback>
              </mc:AlternateContent>
            </w:r>
            <w:r w:rsidR="000D1466">
              <w:t>Predicting the result of a federal election</w:t>
            </w:r>
            <w:r>
              <w:t>.</w:t>
            </w:r>
          </w:p>
          <w:p w:rsidR="00E551DE" w:rsidRDefault="00F311FB" w:rsidP="007E2258">
            <w:pPr>
              <w:pStyle w:val="QuestionStyle"/>
              <w:ind w:firstLine="1209"/>
            </w:pPr>
            <w:r>
              <w:t>Publishing</w:t>
            </w:r>
            <w:r w:rsidR="00FC4CD6">
              <w:t xml:space="preserve"> the ratings of television programs</w:t>
            </w:r>
            <w:r w:rsidR="00E551DE">
              <w:t>.</w:t>
            </w:r>
          </w:p>
          <w:p w:rsidR="00E551DE" w:rsidRDefault="00F311FB" w:rsidP="007E2258">
            <w:pPr>
              <w:pStyle w:val="QuestionStyle"/>
              <w:ind w:firstLine="1209"/>
            </w:pPr>
            <w:r>
              <w:t>Producing a list of the</w:t>
            </w:r>
            <w:r w:rsidR="00FC4CD6">
              <w:t xml:space="preserve"> top selling music track</w:t>
            </w:r>
            <w:r>
              <w:t>s</w:t>
            </w:r>
            <w:r w:rsidR="00FC4CD6">
              <w:t xml:space="preserve"> in a given week</w:t>
            </w:r>
            <w:r w:rsidR="00E551DE">
              <w:t>.</w:t>
            </w:r>
          </w:p>
          <w:p w:rsidR="00E551DE" w:rsidRDefault="00FC4CD6" w:rsidP="007E2258">
            <w:pPr>
              <w:pStyle w:val="QuestionStyle"/>
              <w:ind w:firstLine="1209"/>
            </w:pPr>
            <w:r>
              <w:t xml:space="preserve">Electing the </w:t>
            </w:r>
            <w:r w:rsidR="00F311FB">
              <w:t>Class Captain</w:t>
            </w:r>
            <w:r>
              <w:t xml:space="preserve"> from a year 7 class</w:t>
            </w:r>
            <w:r w:rsidR="00E551DE">
              <w:t>.</w:t>
            </w:r>
          </w:p>
        </w:tc>
      </w:tr>
      <w:tr w:rsidR="00E551DE" w:rsidTr="007E2258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E551DE" w:rsidRPr="001B3341" w:rsidRDefault="00E551DE" w:rsidP="007E2258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551DE" w:rsidRDefault="000071C0" w:rsidP="007E225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For which of the following could the data be collected by observation</w:t>
            </w:r>
            <w:r w:rsidR="00E551DE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AE341C" w:rsidRDefault="00AE341C" w:rsidP="007E2258">
            <w:pPr>
              <w:ind w:firstLine="106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1344" behindDoc="0" locked="0" layoutInCell="1" allowOverlap="1" wp14:anchorId="16A037D1" wp14:editId="1B8A1276">
                      <wp:simplePos x="0" y="0"/>
                      <wp:positionH relativeFrom="column">
                        <wp:posOffset>448260</wp:posOffset>
                      </wp:positionH>
                      <wp:positionV relativeFrom="paragraph">
                        <wp:posOffset>33389</wp:posOffset>
                      </wp:positionV>
                      <wp:extent cx="175260" cy="853440"/>
                      <wp:effectExtent l="0" t="0" r="15240" b="22860"/>
                      <wp:wrapNone/>
                      <wp:docPr id="44" name="Group 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75260" cy="85344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4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AE369CD" id="Group 44" o:spid="_x0000_s1026" style="position:absolute;margin-left:35.3pt;margin-top:2.65pt;width:13.8pt;height:67.2pt;z-index:251641344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>The colours of the pets that are exercised in a park.</w:t>
            </w:r>
          </w:p>
          <w:p w:rsidR="00AE341C" w:rsidRDefault="00AE341C" w:rsidP="007E2258">
            <w:pPr>
              <w:ind w:firstLine="106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favourite colours of the members of a club.</w:t>
            </w:r>
          </w:p>
          <w:p w:rsidR="00AE341C" w:rsidRDefault="00AE341C" w:rsidP="007E2258">
            <w:pPr>
              <w:ind w:firstLine="106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heights of students in a year 7 class.</w:t>
            </w:r>
          </w:p>
          <w:p w:rsidR="00E551DE" w:rsidRDefault="000071C0" w:rsidP="00AE341C">
            <w:pPr>
              <w:ind w:firstLine="106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opinions of people about transport in a city</w:t>
            </w:r>
            <w:r w:rsidR="00E551DE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E551DE" w:rsidTr="00722AC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E551DE" w:rsidRPr="001B3341" w:rsidRDefault="00E551DE" w:rsidP="00AE341C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C2F87" w:rsidRDefault="00E551DE" w:rsidP="001C2F87">
            <w:pPr>
              <w:pStyle w:val="QuestionStyle"/>
              <w:rPr>
                <w:b/>
              </w:rPr>
            </w:pPr>
            <w:r>
              <w:rPr>
                <w:b/>
              </w:rPr>
              <w:t>Question 7</w:t>
            </w:r>
            <w:r w:rsidRPr="00843EA0">
              <w:rPr>
                <w:b/>
              </w:rPr>
              <w:t xml:space="preserve"> –</w:t>
            </w:r>
            <w:r>
              <w:rPr>
                <w:b/>
              </w:rPr>
              <w:t xml:space="preserve"> 10</w:t>
            </w:r>
            <w:r w:rsidR="001C2F87">
              <w:rPr>
                <w:b/>
              </w:rPr>
              <w:t xml:space="preserve"> refer to the </w:t>
            </w:r>
            <w:r w:rsidR="00AE341C">
              <w:rPr>
                <w:b/>
              </w:rPr>
              <w:t>graph below.</w:t>
            </w:r>
          </w:p>
          <w:p w:rsidR="001C2F87" w:rsidRDefault="00466CCD" w:rsidP="001C2F87">
            <w:pPr>
              <w:pStyle w:val="QuestionStyle"/>
              <w:rPr>
                <w:b/>
              </w:rPr>
            </w:pPr>
            <w:r>
              <w:rPr>
                <w:b/>
                <w:noProof/>
                <w:lang w:eastAsia="en-AU"/>
              </w:rPr>
              <w:drawing>
                <wp:anchor distT="0" distB="0" distL="114300" distR="114300" simplePos="0" relativeHeight="251642368" behindDoc="0" locked="0" layoutInCell="1" allowOverlap="1" wp14:anchorId="1AF301ED" wp14:editId="779D9864">
                  <wp:simplePos x="0" y="0"/>
                  <wp:positionH relativeFrom="column">
                    <wp:posOffset>50377</wp:posOffset>
                  </wp:positionH>
                  <wp:positionV relativeFrom="paragraph">
                    <wp:posOffset>59901</wp:posOffset>
                  </wp:positionV>
                  <wp:extent cx="5141487" cy="4072043"/>
                  <wp:effectExtent l="0" t="0" r="2540" b="508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67" t="1406" r="1118" b="2007"/>
                          <a:stretch/>
                        </pic:blipFill>
                        <pic:spPr bwMode="auto">
                          <a:xfrm>
                            <a:off x="0" y="0"/>
                            <a:ext cx="5142565" cy="40728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C2F87" w:rsidRDefault="001C2F87" w:rsidP="001C2F87">
            <w:pPr>
              <w:pStyle w:val="QuestionStyle"/>
              <w:rPr>
                <w:b/>
              </w:rPr>
            </w:pPr>
          </w:p>
          <w:p w:rsidR="001C2F87" w:rsidRDefault="001C2F87" w:rsidP="001C2F87">
            <w:pPr>
              <w:pStyle w:val="QuestionStyle"/>
              <w:rPr>
                <w:b/>
              </w:rPr>
            </w:pPr>
          </w:p>
          <w:p w:rsidR="001C2F87" w:rsidRDefault="001C2F87" w:rsidP="001C2F87">
            <w:pPr>
              <w:pStyle w:val="QuestionStyle"/>
              <w:rPr>
                <w:b/>
              </w:rPr>
            </w:pPr>
          </w:p>
          <w:p w:rsidR="001C2F87" w:rsidRDefault="001C2F87" w:rsidP="001C2F87">
            <w:pPr>
              <w:pStyle w:val="QuestionStyle"/>
              <w:rPr>
                <w:b/>
              </w:rPr>
            </w:pPr>
          </w:p>
          <w:p w:rsidR="00466CCD" w:rsidRDefault="00466CCD" w:rsidP="001C2F87">
            <w:pPr>
              <w:pStyle w:val="QuestionStyle"/>
              <w:rPr>
                <w:b/>
              </w:rPr>
            </w:pPr>
          </w:p>
          <w:p w:rsidR="00466CCD" w:rsidRDefault="00466CCD" w:rsidP="001C2F87">
            <w:pPr>
              <w:pStyle w:val="QuestionStyle"/>
              <w:rPr>
                <w:b/>
              </w:rPr>
            </w:pPr>
          </w:p>
          <w:p w:rsidR="00466CCD" w:rsidRDefault="00466CCD" w:rsidP="001C2F87">
            <w:pPr>
              <w:pStyle w:val="QuestionStyle"/>
              <w:rPr>
                <w:b/>
              </w:rPr>
            </w:pPr>
          </w:p>
          <w:p w:rsidR="00466CCD" w:rsidRDefault="00466CCD" w:rsidP="001C2F87">
            <w:pPr>
              <w:pStyle w:val="QuestionStyle"/>
              <w:rPr>
                <w:b/>
              </w:rPr>
            </w:pPr>
          </w:p>
          <w:p w:rsidR="001C2F87" w:rsidRDefault="001C2F87" w:rsidP="001C2F87">
            <w:pPr>
              <w:pStyle w:val="QuestionStyle"/>
              <w:rPr>
                <w:b/>
              </w:rPr>
            </w:pPr>
          </w:p>
          <w:p w:rsidR="001C2F87" w:rsidRDefault="001C2F87" w:rsidP="001C2F87">
            <w:pPr>
              <w:pStyle w:val="QuestionStyle"/>
              <w:rPr>
                <w:b/>
              </w:rPr>
            </w:pPr>
          </w:p>
          <w:p w:rsidR="001C2F87" w:rsidRDefault="001C2F87" w:rsidP="001C2F87">
            <w:pPr>
              <w:pStyle w:val="QuestionStyle"/>
            </w:pPr>
          </w:p>
          <w:p w:rsidR="00E551DE" w:rsidRDefault="00E551DE" w:rsidP="007E2258">
            <w:pPr>
              <w:pStyle w:val="QuestionStyle"/>
            </w:pPr>
            <w:r>
              <w:t xml:space="preserve"> </w:t>
            </w:r>
          </w:p>
          <w:p w:rsidR="00466CCD" w:rsidRDefault="00466CCD" w:rsidP="007E2258">
            <w:pPr>
              <w:pStyle w:val="QuestionStyle"/>
            </w:pPr>
          </w:p>
          <w:p w:rsidR="00466CCD" w:rsidRDefault="00466CCD" w:rsidP="007E2258">
            <w:pPr>
              <w:pStyle w:val="QuestionStyle"/>
            </w:pPr>
          </w:p>
          <w:p w:rsidR="00466CCD" w:rsidRDefault="00466CCD" w:rsidP="007E2258">
            <w:pPr>
              <w:pStyle w:val="QuestionStyle"/>
            </w:pPr>
          </w:p>
          <w:p w:rsidR="00466CCD" w:rsidRDefault="00466CCD" w:rsidP="007E2258">
            <w:pPr>
              <w:pStyle w:val="QuestionStyle"/>
            </w:pPr>
          </w:p>
          <w:p w:rsidR="00466CCD" w:rsidRDefault="00466CCD" w:rsidP="007E2258">
            <w:pPr>
              <w:pStyle w:val="QuestionStyle"/>
            </w:pPr>
          </w:p>
        </w:tc>
      </w:tr>
      <w:tr w:rsidR="00E551DE" w:rsidTr="007E2258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E551DE" w:rsidRPr="001B3341" w:rsidRDefault="00E551DE" w:rsidP="007E2258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551DE" w:rsidRDefault="00E551DE" w:rsidP="007E2258">
            <w:pPr>
              <w:pStyle w:val="QuestionStyle"/>
            </w:pPr>
            <w:r>
              <w:t>Wh</w:t>
            </w:r>
            <w:r w:rsidR="00722AC6">
              <w:t>at was the temperature at 4 pm on this day</w:t>
            </w:r>
            <w:r>
              <w:t>?</w:t>
            </w:r>
          </w:p>
          <w:p w:rsidR="00E551DE" w:rsidRDefault="00E551DE" w:rsidP="007E2258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 wp14:anchorId="73EC367A" wp14:editId="47F2D3CA">
                      <wp:simplePos x="0" y="0"/>
                      <wp:positionH relativeFrom="column">
                        <wp:posOffset>3315970</wp:posOffset>
                      </wp:positionH>
                      <wp:positionV relativeFrom="paragraph">
                        <wp:posOffset>51435</wp:posOffset>
                      </wp:positionV>
                      <wp:extent cx="1402080" cy="373380"/>
                      <wp:effectExtent l="0" t="0" r="26670" b="26670"/>
                      <wp:wrapNone/>
                      <wp:docPr id="233" name="Rectangle 2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4020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CA305A3" id="Rectangle 233" o:spid="_x0000_s1026" style="position:absolute;margin-left:261.1pt;margin-top:4.05pt;width:110.4pt;height:29.4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" filled="f" strokecolor="windowText" strokeweight="1.5pt">
                      <v:path arrowok="t"/>
                    </v:rect>
                  </w:pict>
                </mc:Fallback>
              </mc:AlternateContent>
            </w:r>
          </w:p>
          <w:p w:rsidR="00E551DE" w:rsidRDefault="00E551DE" w:rsidP="007E2258">
            <w:pPr>
              <w:pStyle w:val="QuestionStyle"/>
            </w:pPr>
          </w:p>
        </w:tc>
      </w:tr>
      <w:tr w:rsidR="00E551DE" w:rsidTr="007E2258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E551DE" w:rsidRPr="001B3341" w:rsidRDefault="00E551DE" w:rsidP="007E2258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551DE" w:rsidRDefault="00722AC6" w:rsidP="007E2258">
            <w:pPr>
              <w:pStyle w:val="QuestionStyle"/>
            </w:pPr>
            <w:r>
              <w:t>At what time(s) was the temperature 8</w:t>
            </w:r>
            <w:r w:rsidRPr="00722AC6">
              <w:rPr>
                <w:vertAlign w:val="superscript"/>
              </w:rPr>
              <w:t>o</w:t>
            </w:r>
            <w:r>
              <w:t xml:space="preserve"> C</w:t>
            </w:r>
            <w:r w:rsidR="00E551DE">
              <w:t xml:space="preserve">? </w:t>
            </w:r>
          </w:p>
          <w:p w:rsidR="00E551DE" w:rsidRDefault="00437BED" w:rsidP="007E2258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79C687E" wp14:editId="16616C76">
                      <wp:simplePos x="0" y="0"/>
                      <wp:positionH relativeFrom="column">
                        <wp:posOffset>2673985</wp:posOffset>
                      </wp:positionH>
                      <wp:positionV relativeFrom="paragraph">
                        <wp:posOffset>247015</wp:posOffset>
                      </wp:positionV>
                      <wp:extent cx="2215515" cy="373380"/>
                      <wp:effectExtent l="0" t="0" r="13335" b="26670"/>
                      <wp:wrapNone/>
                      <wp:docPr id="1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21551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EB21FD" id="Rectangle 1" o:spid="_x0000_s1026" style="position:absolute;margin-left:210.55pt;margin-top:19.45pt;width:174.45pt;height:2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" filled="f" strokecolor="windowText" strokeweight="1.5pt">
                      <v:path arrowok="t"/>
                    </v:rect>
                  </w:pict>
                </mc:Fallback>
              </mc:AlternateContent>
            </w:r>
          </w:p>
          <w:p w:rsidR="00E551DE" w:rsidRDefault="00E551DE" w:rsidP="007E2258">
            <w:pPr>
              <w:pStyle w:val="QuestionStyle"/>
            </w:pPr>
          </w:p>
          <w:p w:rsidR="00E551DE" w:rsidRDefault="00E551DE" w:rsidP="007E2258">
            <w:pPr>
              <w:pStyle w:val="QuestionStyle"/>
            </w:pPr>
          </w:p>
        </w:tc>
      </w:tr>
      <w:tr w:rsidR="00E551DE" w:rsidTr="007E2258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E551DE" w:rsidRPr="001B3341" w:rsidRDefault="00E551DE" w:rsidP="007E2258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95CE7" w:rsidRDefault="00195CE7" w:rsidP="00195CE7">
            <w:pPr>
              <w:pStyle w:val="QuestionStyle"/>
            </w:pPr>
            <w:r>
              <w:t>H</w:t>
            </w:r>
            <w:r w:rsidR="00E551DE">
              <w:t xml:space="preserve">ow many </w:t>
            </w:r>
            <w:r>
              <w:t xml:space="preserve">times during the day </w:t>
            </w:r>
            <w:r w:rsidR="00A40655">
              <w:t>was</w:t>
            </w:r>
            <w:r>
              <w:t xml:space="preserve"> the </w:t>
            </w:r>
            <w:r w:rsidR="00A40655">
              <w:t>temperature</w:t>
            </w:r>
            <w:r>
              <w:t xml:space="preserve"> 12</w:t>
            </w:r>
            <w:r w:rsidRPr="00722AC6">
              <w:rPr>
                <w:vertAlign w:val="superscript"/>
              </w:rPr>
              <w:t>o</w:t>
            </w:r>
            <w:r>
              <w:t xml:space="preserve"> C?</w:t>
            </w:r>
          </w:p>
          <w:p w:rsidR="00A40655" w:rsidRDefault="00A40655" w:rsidP="00195CE7">
            <w:pPr>
              <w:pStyle w:val="QuestionStyle"/>
            </w:pPr>
          </w:p>
          <w:p w:rsidR="00E551DE" w:rsidRDefault="00195CE7" w:rsidP="00195CE7">
            <w:pPr>
              <w:pStyle w:val="QuestionStyle"/>
            </w:pPr>
            <w:r>
              <w:rPr>
                <w:noProof/>
                <w:lang w:eastAsia="en-AU"/>
              </w:rPr>
              <w:t xml:space="preserve"> </w:t>
            </w:r>
            <w:r w:rsidR="00E551DE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7248" behindDoc="0" locked="0" layoutInCell="1" allowOverlap="1" wp14:anchorId="0036836C" wp14:editId="465C6A0D">
                      <wp:simplePos x="0" y="0"/>
                      <wp:positionH relativeFrom="column">
                        <wp:posOffset>427990</wp:posOffset>
                      </wp:positionH>
                      <wp:positionV relativeFrom="paragraph">
                        <wp:posOffset>42545</wp:posOffset>
                      </wp:positionV>
                      <wp:extent cx="4362450" cy="114300"/>
                      <wp:effectExtent l="0" t="0" r="19050" b="19050"/>
                      <wp:wrapNone/>
                      <wp:docPr id="238" name="Group 2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3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DB5723D" id="Group 238" o:spid="_x0000_s1026" style="position:absolute;margin-left:33.7pt;margin-top:3.35pt;width:343.5pt;height:9pt;z-index:251637248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" strokecolor="windowText" strokeweight="1pt"/>
                    </v:group>
                  </w:pict>
                </mc:Fallback>
              </mc:AlternateContent>
            </w:r>
            <w:r w:rsidR="00E551DE">
              <w:t xml:space="preserve">                    </w:t>
            </w:r>
            <w:r>
              <w:t xml:space="preserve">1              </w:t>
            </w:r>
            <w:r w:rsidR="00E551DE">
              <w:t xml:space="preserve">                    </w:t>
            </w:r>
            <w:r>
              <w:t>2</w:t>
            </w:r>
            <w:r w:rsidR="00E551DE">
              <w:t xml:space="preserve">          </w:t>
            </w:r>
            <w:r>
              <w:t xml:space="preserve">                        3</w:t>
            </w:r>
            <w:r w:rsidR="00E551DE">
              <w:t xml:space="preserve">        </w:t>
            </w:r>
            <w:r>
              <w:t xml:space="preserve">        </w:t>
            </w:r>
            <w:r w:rsidR="00E551DE">
              <w:t xml:space="preserve">       </w:t>
            </w:r>
            <w:r>
              <w:t xml:space="preserve">     </w:t>
            </w:r>
            <w:r w:rsidR="00E551DE">
              <w:t xml:space="preserve">         </w:t>
            </w:r>
            <w:r>
              <w:t>4</w:t>
            </w:r>
          </w:p>
        </w:tc>
      </w:tr>
      <w:tr w:rsidR="00E551DE" w:rsidTr="007E2258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E551DE" w:rsidRPr="001B3341" w:rsidRDefault="00E551DE" w:rsidP="007E2258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551DE" w:rsidRDefault="00195CE7" w:rsidP="007E2258">
            <w:pPr>
              <w:pStyle w:val="QuestionStyle"/>
            </w:pPr>
            <w:r>
              <w:t>What was the difference between the maximum and minimum temperatures on the day</w:t>
            </w:r>
            <w:r w:rsidR="00E551DE">
              <w:t>?</w:t>
            </w:r>
          </w:p>
          <w:p w:rsidR="00E551DE" w:rsidRDefault="00E551DE" w:rsidP="007E2258">
            <w:pPr>
              <w:pStyle w:val="QuestionStyle"/>
            </w:pPr>
          </w:p>
          <w:p w:rsidR="00E551DE" w:rsidRDefault="00E551DE" w:rsidP="007E2258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8272" behindDoc="0" locked="0" layoutInCell="1" allowOverlap="1" wp14:anchorId="625D47D1" wp14:editId="2F991603">
                      <wp:simplePos x="0" y="0"/>
                      <wp:positionH relativeFrom="column">
                        <wp:posOffset>473710</wp:posOffset>
                      </wp:positionH>
                      <wp:positionV relativeFrom="paragraph">
                        <wp:posOffset>34925</wp:posOffset>
                      </wp:positionV>
                      <wp:extent cx="4362450" cy="114300"/>
                      <wp:effectExtent l="0" t="0" r="19050" b="19050"/>
                      <wp:wrapNone/>
                      <wp:docPr id="243" name="Group 2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44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C0F12AE" id="Group 243" o:spid="_x0000_s1026" style="position:absolute;margin-left:37.3pt;margin-top:2.75pt;width:343.5pt;height:9pt;z-index:25163827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" strokecolor="windowText" strokeweight="1pt"/>
                    </v:group>
                  </w:pict>
                </mc:Fallback>
              </mc:AlternateContent>
            </w:r>
            <w:r>
              <w:t xml:space="preserve">                    </w:t>
            </w:r>
            <w:r w:rsidR="00A40655">
              <w:t>29</w:t>
            </w:r>
            <w:r w:rsidR="00195CE7" w:rsidRPr="00722AC6">
              <w:rPr>
                <w:vertAlign w:val="superscript"/>
              </w:rPr>
              <w:t>o</w:t>
            </w:r>
            <w:r w:rsidR="00195CE7">
              <w:t xml:space="preserve"> C      </w:t>
            </w:r>
            <w:r>
              <w:t xml:space="preserve">                      </w:t>
            </w:r>
            <w:r w:rsidR="00A40655">
              <w:t>30</w:t>
            </w:r>
            <w:r w:rsidR="00195CE7" w:rsidRPr="00722AC6">
              <w:rPr>
                <w:vertAlign w:val="superscript"/>
              </w:rPr>
              <w:t>o</w:t>
            </w:r>
            <w:r w:rsidR="00195CE7">
              <w:t xml:space="preserve"> C</w:t>
            </w:r>
            <w:r>
              <w:t xml:space="preserve">                 </w:t>
            </w:r>
            <w:r w:rsidR="00195CE7">
              <w:t xml:space="preserve">      </w:t>
            </w:r>
            <w:r>
              <w:t xml:space="preserve">     </w:t>
            </w:r>
            <w:r w:rsidR="00A40655">
              <w:t>31</w:t>
            </w:r>
            <w:r w:rsidR="00195CE7" w:rsidRPr="00722AC6">
              <w:rPr>
                <w:vertAlign w:val="superscript"/>
              </w:rPr>
              <w:t>o</w:t>
            </w:r>
            <w:r w:rsidR="00195CE7">
              <w:t xml:space="preserve"> C</w:t>
            </w:r>
            <w:r>
              <w:t xml:space="preserve">                 </w:t>
            </w:r>
            <w:r w:rsidR="00195CE7">
              <w:t xml:space="preserve">          </w:t>
            </w:r>
            <w:r w:rsidR="004E7D4A">
              <w:t>32</w:t>
            </w:r>
            <w:r w:rsidR="00195CE7" w:rsidRPr="00722AC6">
              <w:rPr>
                <w:vertAlign w:val="superscript"/>
              </w:rPr>
              <w:t>o</w:t>
            </w:r>
            <w:r w:rsidR="00195CE7">
              <w:t xml:space="preserve"> C</w:t>
            </w:r>
          </w:p>
        </w:tc>
      </w:tr>
      <w:tr w:rsidR="00E551DE" w:rsidTr="007E2258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E551DE" w:rsidRPr="001B3341" w:rsidRDefault="00E551DE" w:rsidP="007E2258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551DE" w:rsidRDefault="00E551DE" w:rsidP="007E2258">
            <w:pPr>
              <w:pStyle w:val="QuestionStyle"/>
            </w:pPr>
            <w:r>
              <w:t xml:space="preserve">Which of the following types of graph </w:t>
            </w:r>
            <w:r w:rsidR="00A40655">
              <w:t>would be suitable to show the proportion of students who have different coloured eyes</w:t>
            </w:r>
            <w:r>
              <w:t>?</w:t>
            </w:r>
          </w:p>
          <w:p w:rsidR="00E551DE" w:rsidRDefault="00E551DE" w:rsidP="007E2258">
            <w:pPr>
              <w:pStyle w:val="QuestionStyle"/>
            </w:pPr>
            <w:r>
              <w:t xml:space="preserve">                        </w:t>
            </w: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9296" behindDoc="0" locked="0" layoutInCell="1" allowOverlap="1" wp14:anchorId="1EEE38F3" wp14:editId="340B7D2C">
                      <wp:simplePos x="0" y="0"/>
                      <wp:positionH relativeFrom="column">
                        <wp:posOffset>606425</wp:posOffset>
                      </wp:positionH>
                      <wp:positionV relativeFrom="paragraph">
                        <wp:posOffset>13970</wp:posOffset>
                      </wp:positionV>
                      <wp:extent cx="2929890" cy="388620"/>
                      <wp:effectExtent l="0" t="0" r="22860" b="11430"/>
                      <wp:wrapNone/>
                      <wp:docPr id="166" name="Group 1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929890" cy="388620"/>
                                <a:chOff x="0" y="0"/>
                                <a:chExt cx="2929890" cy="388620"/>
                              </a:xfrm>
                            </wpg:grpSpPr>
                            <wps:wsp>
                              <wps:cNvPr id="16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EAA2784" id="Group 166" o:spid="_x0000_s1026" style="position:absolute;margin-left:47.75pt;margin-top:1.1pt;width:230.7pt;height:30.6pt;z-index:251639296" coordsize="29298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">
                      <v:roundrect id="AutoShape 3" o:spid="_x0000_s1027" style="position:absolute;left:27584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" strokecolor="windowText" strokeweight="1pt"/>
                    </v:group>
                  </w:pict>
                </mc:Fallback>
              </mc:AlternateContent>
            </w:r>
            <w:r w:rsidR="000957D7">
              <w:t xml:space="preserve">Frequency Histogram </w:t>
            </w:r>
            <w:r>
              <w:t xml:space="preserve">                                      Line Graph</w:t>
            </w:r>
          </w:p>
          <w:p w:rsidR="00E551DE" w:rsidRDefault="00E551DE" w:rsidP="007E2258">
            <w:pPr>
              <w:pStyle w:val="QuestionStyle"/>
            </w:pPr>
            <w:r>
              <w:t xml:space="preserve">                        Sector graph                                                     </w:t>
            </w:r>
            <w:r w:rsidR="00A40655">
              <w:t>Stem and Leaf</w:t>
            </w:r>
            <w:r>
              <w:t xml:space="preserve"> plot.                                                     </w:t>
            </w:r>
          </w:p>
        </w:tc>
      </w:tr>
      <w:tr w:rsidR="007E2258" w:rsidTr="000957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0957D7" w:rsidRDefault="000957D7" w:rsidP="007E2258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  <w:p w:rsidR="000957D7" w:rsidRDefault="000957D7" w:rsidP="000957D7"/>
          <w:p w:rsidR="007E2258" w:rsidRPr="000957D7" w:rsidRDefault="000957D7" w:rsidP="000957D7">
            <w:pPr>
              <w:tabs>
                <w:tab w:val="left" w:pos="419"/>
              </w:tabs>
            </w:pPr>
            <w:r>
              <w:tab/>
            </w: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E2258" w:rsidRDefault="000957D7" w:rsidP="007E2258">
            <w:pPr>
              <w:pStyle w:val="QuestionStyle"/>
            </w:pPr>
            <w:r w:rsidRPr="00BE23C5">
              <w:rPr>
                <w:b/>
              </w:rPr>
              <w:t>Questions 12</w:t>
            </w:r>
            <w:r w:rsidR="007E2258" w:rsidRPr="00BE23C5">
              <w:rPr>
                <w:b/>
              </w:rPr>
              <w:t xml:space="preserve"> –</w:t>
            </w:r>
            <w:r w:rsidRPr="00BE23C5">
              <w:rPr>
                <w:b/>
              </w:rPr>
              <w:t xml:space="preserve"> 16</w:t>
            </w:r>
            <w:r w:rsidR="007E2258" w:rsidRPr="00BE23C5">
              <w:rPr>
                <w:b/>
              </w:rPr>
              <w:t xml:space="preserve"> refer to the following</w:t>
            </w:r>
            <w:r w:rsidR="007E2258">
              <w:t>:</w:t>
            </w:r>
          </w:p>
          <w:p w:rsidR="007E2258" w:rsidRDefault="000E2546" w:rsidP="007E2258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9" type="#_x0000_t75" style="position:absolute;margin-left:87pt;margin-top:1.65pt;width:293.8pt;height:170.1pt;z-index:251737088">
                  <v:imagedata r:id="rId10" o:title=""/>
                </v:shape>
                <o:OLEObject Type="Embed" ProgID="FXDraw.Graphic" ShapeID="_x0000_s1029" DrawAspect="Content" ObjectID="_1557221157" r:id="rId11"/>
              </w:object>
            </w:r>
          </w:p>
          <w:p w:rsidR="007E2258" w:rsidRDefault="007E2258" w:rsidP="007E2258">
            <w:pPr>
              <w:pStyle w:val="QuestionStyle"/>
            </w:pPr>
          </w:p>
          <w:p w:rsidR="007E2258" w:rsidRDefault="007E2258" w:rsidP="007E2258">
            <w:pPr>
              <w:pStyle w:val="QuestionStyle"/>
            </w:pPr>
          </w:p>
          <w:p w:rsidR="007E2258" w:rsidRDefault="007E2258" w:rsidP="007E2258">
            <w:pPr>
              <w:pStyle w:val="QuestionStyle"/>
            </w:pPr>
          </w:p>
          <w:p w:rsidR="007E2258" w:rsidRDefault="007E2258" w:rsidP="007E2258">
            <w:pPr>
              <w:pStyle w:val="QuestionStyle"/>
            </w:pPr>
          </w:p>
          <w:p w:rsidR="007E2258" w:rsidRDefault="007E2258" w:rsidP="007E2258">
            <w:pPr>
              <w:pStyle w:val="QuestionStyle"/>
            </w:pPr>
          </w:p>
          <w:p w:rsidR="007E2258" w:rsidRDefault="007E2258" w:rsidP="007E2258">
            <w:pPr>
              <w:pStyle w:val="QuestionStyle"/>
            </w:pPr>
          </w:p>
          <w:p w:rsidR="007E2258" w:rsidRDefault="007E2258" w:rsidP="007E2258">
            <w:pPr>
              <w:pStyle w:val="QuestionStyle"/>
            </w:pPr>
          </w:p>
          <w:p w:rsidR="00BE23C5" w:rsidRDefault="00BE23C5" w:rsidP="007E2258">
            <w:pPr>
              <w:pStyle w:val="QuestionStyle"/>
            </w:pPr>
          </w:p>
          <w:p w:rsidR="007E2258" w:rsidRDefault="007E2258" w:rsidP="007E2258">
            <w:pPr>
              <w:pStyle w:val="QuestionStyle"/>
            </w:pPr>
            <w:r>
              <w:t>The div</w:t>
            </w:r>
            <w:r w:rsidR="000957D7">
              <w:t>ided bar graph shows the region</w:t>
            </w:r>
            <w:r>
              <w:t xml:space="preserve"> of origin of the 50 movies that played at the Moondance Film Festival.</w:t>
            </w:r>
          </w:p>
        </w:tc>
      </w:tr>
      <w:tr w:rsidR="00E551DE" w:rsidTr="00FF3B7E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61FF61"/>
          </w:tcPr>
          <w:p w:rsidR="00E551DE" w:rsidRPr="001B3341" w:rsidRDefault="00E551DE" w:rsidP="007E2258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551DE" w:rsidRDefault="00E551DE" w:rsidP="007E2258">
            <w:pPr>
              <w:pStyle w:val="QuestionStyle"/>
            </w:pPr>
            <w:r>
              <w:t xml:space="preserve">Which </w:t>
            </w:r>
            <w:r w:rsidR="000957D7">
              <w:t>region</w:t>
            </w:r>
            <w:r>
              <w:t xml:space="preserve"> </w:t>
            </w:r>
            <w:r w:rsidR="000957D7">
              <w:t>produced the most movies at the festival</w:t>
            </w:r>
            <w:r>
              <w:t>?</w:t>
            </w:r>
          </w:p>
          <w:p w:rsidR="00E551DE" w:rsidRDefault="00E551DE" w:rsidP="007E2258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4416" behindDoc="0" locked="0" layoutInCell="1" allowOverlap="1" wp14:anchorId="37CDD1FC" wp14:editId="6DFD7195">
                      <wp:simplePos x="0" y="0"/>
                      <wp:positionH relativeFrom="column">
                        <wp:posOffset>243840</wp:posOffset>
                      </wp:positionH>
                      <wp:positionV relativeFrom="paragraph">
                        <wp:posOffset>19685</wp:posOffset>
                      </wp:positionV>
                      <wp:extent cx="2929890" cy="388620"/>
                      <wp:effectExtent l="0" t="0" r="22860" b="11430"/>
                      <wp:wrapNone/>
                      <wp:docPr id="171" name="Group 1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929890" cy="388620"/>
                                <a:chOff x="0" y="0"/>
                                <a:chExt cx="2929890" cy="388620"/>
                              </a:xfrm>
                            </wpg:grpSpPr>
                            <wps:wsp>
                              <wps:cNvPr id="17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4E524FF" id="Group 171" o:spid="_x0000_s1026" style="position:absolute;margin-left:19.2pt;margin-top:1.55pt;width:230.7pt;height:30.6pt;z-index:251644416" coordsize="29298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">
                      <v:roundrect id="AutoShape 3" o:spid="_x0000_s1027" style="position:absolute;left:27584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" strokecolor="windowText" strokeweight="1pt"/>
                    </v:group>
                  </w:pict>
                </mc:Fallback>
              </mc:AlternateContent>
            </w:r>
            <w:r>
              <w:t xml:space="preserve">             </w:t>
            </w:r>
            <w:r w:rsidR="000957D7">
              <w:t>Asia</w:t>
            </w:r>
            <w:r>
              <w:t xml:space="preserve">                                                   </w:t>
            </w:r>
            <w:r w:rsidR="000957D7">
              <w:t xml:space="preserve">                Australia</w:t>
            </w:r>
          </w:p>
          <w:p w:rsidR="00E551DE" w:rsidRDefault="00E551DE" w:rsidP="007E2258">
            <w:pPr>
              <w:pStyle w:val="QuestionStyle"/>
            </w:pPr>
            <w:r>
              <w:t xml:space="preserve">             </w:t>
            </w:r>
            <w:r w:rsidR="000957D7">
              <w:t>United Kingdom</w:t>
            </w:r>
            <w:r>
              <w:t xml:space="preserve">                                                </w:t>
            </w:r>
            <w:r w:rsidR="000957D7">
              <w:t>USA</w:t>
            </w:r>
          </w:p>
        </w:tc>
      </w:tr>
      <w:tr w:rsidR="00FF3B7E" w:rsidTr="00FF3B7E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FF3B7E" w:rsidRPr="001B3341" w:rsidRDefault="00FF3B7E" w:rsidP="00FF3B7E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F3B7E" w:rsidRDefault="00FF3B7E" w:rsidP="00FF3B7E">
            <w:pPr>
              <w:pStyle w:val="QuestionStyle"/>
            </w:pPr>
            <w:r>
              <w:t>Which regions produced more movies than Asia but less than the USA?</w:t>
            </w:r>
          </w:p>
          <w:p w:rsidR="00FF3B7E" w:rsidRDefault="00FF3B7E" w:rsidP="00FF3B7E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7488" behindDoc="0" locked="0" layoutInCell="1" allowOverlap="1" wp14:anchorId="2EFB5472" wp14:editId="7AE361DE">
                      <wp:simplePos x="0" y="0"/>
                      <wp:positionH relativeFrom="column">
                        <wp:posOffset>2858770</wp:posOffset>
                      </wp:positionH>
                      <wp:positionV relativeFrom="paragraph">
                        <wp:posOffset>83179</wp:posOffset>
                      </wp:positionV>
                      <wp:extent cx="1424940" cy="373380"/>
                      <wp:effectExtent l="0" t="0" r="22860" b="26670"/>
                      <wp:wrapNone/>
                      <wp:docPr id="186" name="Rectangle 1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42494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DB5F18C" id="Rectangle 186" o:spid="_x0000_s1026" style="position:absolute;margin-left:225.1pt;margin-top:6.55pt;width:112.2pt;height:29.4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" filled="f" strokecolor="windowText" strokeweight="1.5pt">
                      <v:path arrowok="t"/>
                    </v:rect>
                  </w:pict>
                </mc:Fallback>
              </mc:AlternateContent>
            </w: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6464" behindDoc="0" locked="0" layoutInCell="1" allowOverlap="1" wp14:anchorId="002E744B" wp14:editId="1130116E">
                      <wp:simplePos x="0" y="0"/>
                      <wp:positionH relativeFrom="column">
                        <wp:posOffset>793750</wp:posOffset>
                      </wp:positionH>
                      <wp:positionV relativeFrom="paragraph">
                        <wp:posOffset>90799</wp:posOffset>
                      </wp:positionV>
                      <wp:extent cx="1480185" cy="373380"/>
                      <wp:effectExtent l="0" t="0" r="24765" b="26670"/>
                      <wp:wrapNone/>
                      <wp:docPr id="185" name="Rectangle 1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48018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1235725" id="Rectangle 185" o:spid="_x0000_s1026" style="position:absolute;margin-left:62.5pt;margin-top:7.15pt;width:116.55pt;height:29.4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" filled="f" strokecolor="windowText" strokeweight="1.5pt">
                      <v:path arrowok="t"/>
                    </v:rect>
                  </w:pict>
                </mc:Fallback>
              </mc:AlternateContent>
            </w:r>
          </w:p>
          <w:p w:rsidR="00FF3B7E" w:rsidRPr="00AB5030" w:rsidRDefault="00FF3B7E" w:rsidP="00FF3B7E">
            <w:pPr>
              <w:pStyle w:val="QuestionStyle"/>
              <w:rPr>
                <w:sz w:val="32"/>
                <w:szCs w:val="32"/>
              </w:rPr>
            </w:pPr>
            <w:r>
              <w:t xml:space="preserve">                                                               </w:t>
            </w:r>
            <w:r w:rsidRPr="00AB5030">
              <w:rPr>
                <w:sz w:val="32"/>
                <w:szCs w:val="32"/>
              </w:rPr>
              <w:t xml:space="preserve">and  </w:t>
            </w:r>
          </w:p>
        </w:tc>
      </w:tr>
      <w:tr w:rsidR="00FF3B7E" w:rsidTr="000957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F3B7E" w:rsidRPr="001B3341" w:rsidRDefault="00FF3B7E" w:rsidP="00FF3B7E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F3B7E" w:rsidRDefault="00FF3B7E" w:rsidP="00FF3B7E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5440" behindDoc="0" locked="0" layoutInCell="1" allowOverlap="1" wp14:anchorId="7C195491" wp14:editId="72CE424E">
                      <wp:simplePos x="0" y="0"/>
                      <wp:positionH relativeFrom="column">
                        <wp:posOffset>4084906</wp:posOffset>
                      </wp:positionH>
                      <wp:positionV relativeFrom="paragraph">
                        <wp:posOffset>119521</wp:posOffset>
                      </wp:positionV>
                      <wp:extent cx="457200" cy="694900"/>
                      <wp:effectExtent l="0" t="0" r="19050" b="10160"/>
                      <wp:wrapNone/>
                      <wp:docPr id="184" name="Group 18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7200" cy="694900"/>
                                <a:chOff x="0" y="0"/>
                                <a:chExt cx="632460" cy="845820"/>
                              </a:xfrm>
                            </wpg:grpSpPr>
                            <wps:wsp>
                              <wps:cNvPr id="181" name="Rectangle 181"/>
                              <wps:cNvSpPr>
                                <a:spLocks/>
                              </wps:cNvSpPr>
                              <wps:spPr>
                                <a:xfrm>
                                  <a:off x="121920" y="0"/>
                                  <a:ext cx="405765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2" name="Rectangle 182"/>
                              <wps:cNvSpPr>
                                <a:spLocks/>
                              </wps:cNvSpPr>
                              <wps:spPr>
                                <a:xfrm>
                                  <a:off x="121920" y="472440"/>
                                  <a:ext cx="405765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3" name="Straight Connector 183"/>
                              <wps:cNvCnPr/>
                              <wps:spPr>
                                <a:xfrm>
                                  <a:off x="0" y="426720"/>
                                  <a:ext cx="6324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AF8889B" id="Group 184" o:spid="_x0000_s1026" style="position:absolute;margin-left:321.65pt;margin-top:9.4pt;width:36pt;height:54.7pt;z-index:251645440;mso-width-relative:margin;mso-height-relative:margin" coordsize="6324,84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">
                      <v:rect id="Rectangle 181" o:spid="_x0000_s1027" style="position:absolute;left:1219;width:4057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" filled="f" strokecolor="windowText" strokeweight="1.5pt">
                        <v:path arrowok="t"/>
                      </v:rect>
                      <v:rect id="Rectangle 182" o:spid="_x0000_s1028" style="position:absolute;left:1219;top:4724;width:4057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" filled="f" strokecolor="windowText" strokeweight="1.5pt">
                        <v:path arrowok="t"/>
                      </v:rect>
                      <v:line id="Straight Connector 183" o:spid="_x0000_s1029" style="position:absolute;visibility:visible;mso-wrap-style:square" from="0,4267" to="6324,42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" strokecolor="black [3213]" strokeweight="1.5pt"/>
                    </v:group>
                  </w:pict>
                </mc:Fallback>
              </mc:AlternateContent>
            </w:r>
            <w:r>
              <w:t>What fraction of the movies were produced in Europe?</w:t>
            </w:r>
          </w:p>
          <w:p w:rsidR="00FF3B7E" w:rsidRDefault="00FF3B7E" w:rsidP="00FF3B7E">
            <w:pPr>
              <w:pStyle w:val="QuestionStyle"/>
            </w:pPr>
          </w:p>
          <w:p w:rsidR="00FF3B7E" w:rsidRDefault="00FF3B7E" w:rsidP="00FF3B7E">
            <w:pPr>
              <w:pStyle w:val="QuestionStyle"/>
            </w:pPr>
          </w:p>
          <w:p w:rsidR="00FF3B7E" w:rsidRDefault="00FF3B7E" w:rsidP="00FF3B7E">
            <w:pPr>
              <w:pStyle w:val="QuestionStyle"/>
            </w:pPr>
          </w:p>
        </w:tc>
      </w:tr>
      <w:tr w:rsidR="00FF3B7E" w:rsidTr="007E2258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F3B7E" w:rsidRDefault="00FF3B7E" w:rsidP="00FF3B7E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  <w:p w:rsidR="00FF3B7E" w:rsidRPr="000957D7" w:rsidRDefault="00FF3B7E" w:rsidP="00FF3B7E"/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F3B7E" w:rsidRDefault="00BE23C5" w:rsidP="00FF3B7E">
            <w:pPr>
              <w:pStyle w:val="QuestionStyle"/>
            </w:pPr>
            <w:r>
              <w:t>Which country</w:t>
            </w:r>
            <w:r w:rsidR="00FF3B7E">
              <w:t xml:space="preserve"> </w:t>
            </w:r>
            <w:r>
              <w:t>produc</w:t>
            </w:r>
            <w:r w:rsidR="00FF3B7E">
              <w:t xml:space="preserve">ed  </w:t>
            </w:r>
            <w:r w:rsidR="00FF3B7E" w:rsidRPr="00FF3B7E">
              <w:rPr>
                <w:color w:val="FF0000"/>
                <w:position w:val="-16"/>
              </w:rPr>
              <w:object w:dxaOrig="214" w:dyaOrig="452">
                <v:shape id="_x0000_i1026" type="#_x0000_t75" style="width:11.25pt;height:23.25pt" o:ole="">
                  <v:imagedata r:id="rId12" o:title=""/>
                </v:shape>
                <o:OLEObject Type="Embed" ProgID="FXEquation.Equation" ShapeID="_x0000_i1026" DrawAspect="Content" ObjectID="_1557221133" r:id="rId13"/>
              </w:object>
            </w:r>
            <w:r w:rsidR="00FF3B7E">
              <w:t xml:space="preserve">  of the </w:t>
            </w:r>
            <w:r>
              <w:t>movies</w:t>
            </w:r>
            <w:r w:rsidR="00FF3B7E">
              <w:t>?</w:t>
            </w:r>
          </w:p>
          <w:p w:rsidR="00FF3B7E" w:rsidRDefault="00FF3B7E" w:rsidP="00FF3B7E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0800" behindDoc="0" locked="0" layoutInCell="1" allowOverlap="1" wp14:anchorId="6DD29182" wp14:editId="42252D13">
                      <wp:simplePos x="0" y="0"/>
                      <wp:positionH relativeFrom="column">
                        <wp:posOffset>243840</wp:posOffset>
                      </wp:positionH>
                      <wp:positionV relativeFrom="paragraph">
                        <wp:posOffset>19685</wp:posOffset>
                      </wp:positionV>
                      <wp:extent cx="2929890" cy="388620"/>
                      <wp:effectExtent l="0" t="0" r="22860" b="11430"/>
                      <wp:wrapNone/>
                      <wp:docPr id="6" name="Group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929890" cy="388620"/>
                                <a:chOff x="0" y="0"/>
                                <a:chExt cx="2929890" cy="388620"/>
                              </a:xfrm>
                            </wpg:grpSpPr>
                            <wps:wsp>
                              <wps:cNvPr id="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8B4C2CB" id="Group 6" o:spid="_x0000_s1026" style="position:absolute;margin-left:19.2pt;margin-top:1.55pt;width:230.7pt;height:30.6pt;z-index:251660800" coordsize="29298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">
                      <v:roundrect id="AutoShape 3" o:spid="_x0000_s1027" style="position:absolute;left:27584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>
              <w:t xml:space="preserve">             Asia                                                                   Australia</w:t>
            </w:r>
          </w:p>
          <w:p w:rsidR="00FF3B7E" w:rsidRDefault="00FF3B7E" w:rsidP="00FF3B7E">
            <w:pPr>
              <w:pStyle w:val="QuestionStyle"/>
            </w:pPr>
            <w:r>
              <w:t xml:space="preserve">             United Kingdom                                                USA</w:t>
            </w:r>
          </w:p>
        </w:tc>
      </w:tr>
      <w:tr w:rsidR="00FF3B7E" w:rsidTr="007E2258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F3B7E" w:rsidRPr="001B3341" w:rsidRDefault="00FF3B7E" w:rsidP="00FF3B7E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F3B7E" w:rsidRDefault="00FF3B7E" w:rsidP="00FF3B7E">
            <w:pPr>
              <w:pStyle w:val="QuestionStyle"/>
            </w:pPr>
            <w:r>
              <w:t>How many of the 50 movies were made in Other regions?</w:t>
            </w:r>
          </w:p>
          <w:p w:rsidR="00FF3B7E" w:rsidRDefault="00FF3B7E" w:rsidP="00FF3B7E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8512" behindDoc="0" locked="0" layoutInCell="1" allowOverlap="1" wp14:anchorId="273F0DB1" wp14:editId="38FD0655">
                      <wp:simplePos x="0" y="0"/>
                      <wp:positionH relativeFrom="column">
                        <wp:posOffset>3412194</wp:posOffset>
                      </wp:positionH>
                      <wp:positionV relativeFrom="paragraph">
                        <wp:posOffset>113227</wp:posOffset>
                      </wp:positionV>
                      <wp:extent cx="1424940" cy="373380"/>
                      <wp:effectExtent l="0" t="0" r="22860" b="26670"/>
                      <wp:wrapNone/>
                      <wp:docPr id="11" name="Rectangl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42494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1A5D7D6" id="Rectangle 11" o:spid="_x0000_s1026" style="position:absolute;margin-left:268.7pt;margin-top:8.9pt;width:112.2pt;height:29.4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" filled="f" strokecolor="windowText" strokeweight="1.5pt">
                      <v:path arrowok="t"/>
                    </v:rect>
                  </w:pict>
                </mc:Fallback>
              </mc:AlternateContent>
            </w:r>
          </w:p>
          <w:p w:rsidR="00FF3B7E" w:rsidRDefault="00FF3B7E" w:rsidP="00FF3B7E">
            <w:pPr>
              <w:pStyle w:val="QuestionStyle"/>
            </w:pPr>
          </w:p>
        </w:tc>
      </w:tr>
    </w:tbl>
    <w:p w:rsidR="00413DF5" w:rsidRDefault="00413DF5">
      <w:pPr>
        <w:sectPr w:rsidR="00413DF5" w:rsidSect="00B850EA">
          <w:headerReference w:type="default" r:id="rId14"/>
          <w:footerReference w:type="default" r:id="rId15"/>
          <w:footerReference w:type="first" r:id="rId16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467"/>
        <w:gridCol w:w="5243"/>
        <w:gridCol w:w="3545"/>
      </w:tblGrid>
      <w:tr w:rsidR="006833C2" w:rsidTr="007E2258">
        <w:trPr>
          <w:cantSplit/>
          <w:trHeight w:val="851"/>
        </w:trPr>
        <w:tc>
          <w:tcPr>
            <w:tcW w:w="10207" w:type="dxa"/>
            <w:gridSpan w:val="4"/>
            <w:tcBorders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524527342"/>
              <w:placeholder>
                <w:docPart w:val="BA9E1D4AC0DC4A1F925106E5784F745E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:rsidR="006833C2" w:rsidRPr="005615AC" w:rsidRDefault="00C529AB" w:rsidP="006833C2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6833C2" w:rsidRPr="00325745" w:rsidRDefault="006833C2" w:rsidP="006833C2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1458766950"/>
                <w:placeholder>
                  <w:docPart w:val="B1EB241CE5CB42F596BD2F6617563821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505A21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885304" w:rsidTr="00E371AE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1661890148"/>
            <w:placeholder>
              <w:docPart w:val="5096A084F2D9409C80C703FBCE450666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gridSpan w:val="2"/>
                <w:shd w:val="clear" w:color="auto" w:fill="B6DDE8" w:themeFill="accent5" w:themeFillTint="66"/>
                <w:vAlign w:val="center"/>
              </w:tcPr>
              <w:p w:rsidR="00885304" w:rsidRPr="00325745" w:rsidRDefault="00505A21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1058201428"/>
            <w:placeholder>
              <w:docPart w:val="C69173EF1A7D46CFA471DC1899109FD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3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885304" w:rsidRPr="005C44C0" w:rsidRDefault="00505A21" w:rsidP="00885304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Data Collection and Representation</w:t>
                </w:r>
              </w:p>
            </w:tc>
          </w:sdtContent>
        </w:sdt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885304" w:rsidRDefault="00885304" w:rsidP="00885304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885304" w:rsidRDefault="00885304" w:rsidP="00885304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885304" w:rsidRPr="00325745" w:rsidRDefault="00885304" w:rsidP="00885304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E371AE">
        <w:trPr>
          <w:cantSplit/>
          <w:trHeight w:val="851"/>
        </w:trPr>
        <w:tc>
          <w:tcPr>
            <w:tcW w:w="6662" w:type="dxa"/>
            <w:gridSpan w:val="3"/>
            <w:shd w:val="clear" w:color="auto" w:fill="B6DDE8" w:themeFill="accent5" w:themeFillTint="66"/>
          </w:tcPr>
          <w:p w:rsidR="00853748" w:rsidRPr="00325745" w:rsidRDefault="00853748" w:rsidP="00413DF5">
            <w:pPr>
              <w:tabs>
                <w:tab w:val="left" w:pos="1428"/>
              </w:tabs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ab/>
            </w:r>
          </w:p>
        </w:tc>
        <w:tc>
          <w:tcPr>
            <w:tcW w:w="3545" w:type="dxa"/>
            <w:tcBorders>
              <w:top w:val="single" w:sz="4" w:space="0" w:color="auto"/>
            </w:tcBorders>
            <w:shd w:val="clear" w:color="auto" w:fill="B6DDE8" w:themeFill="accent5" w:themeFillTint="66"/>
          </w:tcPr>
          <w:p w:rsidR="00853748" w:rsidRDefault="00853748" w:rsidP="00B850EA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EA0EAF">
        <w:trPr>
          <w:cantSplit/>
          <w:trHeight w:val="851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A81533" w:rsidRPr="00E371AE" w:rsidRDefault="00A81533" w:rsidP="00A81533">
            <w:pPr>
              <w:ind w:firstLine="567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Answer all questions in the spaces provided on this test paper by: </w:t>
            </w:r>
          </w:p>
          <w:p w:rsidR="00A81533" w:rsidRPr="00E371AE" w:rsidRDefault="00A81533" w:rsidP="00A81533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A81533" w:rsidRPr="00E371AE" w:rsidRDefault="00A81533" w:rsidP="00A81533">
            <w:pPr>
              <w:ind w:firstLine="1418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or</w:t>
            </w:r>
          </w:p>
          <w:p w:rsidR="00A81533" w:rsidRPr="00E371AE" w:rsidRDefault="00A81533" w:rsidP="00A81533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A81533" w:rsidP="00A81533">
            <w:pPr>
              <w:rPr>
                <w:rFonts w:ascii="Times New Roman" w:hAnsi="Times New Roman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    </w:t>
            </w:r>
            <w:r w:rsidR="00E371AE">
              <w:rPr>
                <w:rFonts w:asciiTheme="majorHAnsi" w:hAnsiTheme="majorHAnsi"/>
                <w:sz w:val="24"/>
                <w:szCs w:val="24"/>
              </w:rPr>
              <w:t xml:space="preserve">     Show any working out on this</w:t>
            </w: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test paper.  Calculators are allowed.</w:t>
            </w:r>
          </w:p>
        </w:tc>
      </w:tr>
      <w:tr w:rsidR="00634088" w:rsidTr="007E2258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75FF75"/>
          </w:tcPr>
          <w:p w:rsidR="00634088" w:rsidRPr="001B3341" w:rsidRDefault="00634088" w:rsidP="00634088">
            <w:pPr>
              <w:pStyle w:val="ListParagraph"/>
              <w:numPr>
                <w:ilvl w:val="0"/>
                <w:numId w:val="2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634088" w:rsidRDefault="00634088" w:rsidP="00634088">
            <w:pPr>
              <w:pStyle w:val="QuestionStyle"/>
            </w:pPr>
            <w:r>
              <w:t>Angela is a researcher who wants to collect data on the heights of people in Australia.</w:t>
            </w:r>
          </w:p>
          <w:p w:rsidR="00634088" w:rsidRDefault="00634088" w:rsidP="00634088">
            <w:pPr>
              <w:pStyle w:val="QuestionStyle"/>
            </w:pPr>
            <w:r>
              <w:t xml:space="preserve">Which would be a practical way of conducting his research? </w:t>
            </w:r>
          </w:p>
          <w:p w:rsidR="00634088" w:rsidRDefault="00634088" w:rsidP="00634088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6160" behindDoc="0" locked="0" layoutInCell="1" allowOverlap="1" wp14:anchorId="5DE8CC36" wp14:editId="46EF0B95">
                      <wp:simplePos x="0" y="0"/>
                      <wp:positionH relativeFrom="column">
                        <wp:posOffset>281127</wp:posOffset>
                      </wp:positionH>
                      <wp:positionV relativeFrom="paragraph">
                        <wp:posOffset>36195</wp:posOffset>
                      </wp:positionV>
                      <wp:extent cx="175260" cy="853440"/>
                      <wp:effectExtent l="0" t="0" r="15240" b="22860"/>
                      <wp:wrapNone/>
                      <wp:docPr id="50" name="Group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75260" cy="85344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5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99F66DA" id="Group 50" o:spid="_x0000_s1026" style="position:absolute;margin-left:22.15pt;margin-top:2.85pt;width:13.8pt;height:67.2pt;z-index:251676160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>
              <w:t xml:space="preserve">              Measuring every person in Australia.</w:t>
            </w:r>
          </w:p>
          <w:p w:rsidR="00634088" w:rsidRDefault="00634088" w:rsidP="00634088">
            <w:pPr>
              <w:pStyle w:val="QuestionStyle"/>
            </w:pPr>
            <w:r>
              <w:t xml:space="preserve">              Measuring every person in South Australia.</w:t>
            </w:r>
          </w:p>
          <w:p w:rsidR="00634088" w:rsidRDefault="00634088" w:rsidP="00634088">
            <w:pPr>
              <w:pStyle w:val="QuestionStyle"/>
              <w:tabs>
                <w:tab w:val="right" w:pos="9039"/>
              </w:tabs>
            </w:pPr>
            <w:r>
              <w:t xml:space="preserve">              Sending a survey form to every person in Australia, asking their height.</w:t>
            </w:r>
            <w:r>
              <w:tab/>
            </w:r>
          </w:p>
          <w:p w:rsidR="00634088" w:rsidRDefault="00634088" w:rsidP="00634088">
            <w:pPr>
              <w:pStyle w:val="QuestionStyle"/>
            </w:pPr>
            <w:r>
              <w:t xml:space="preserve">              Sending a survey form to 100 people from all around Australia, asking their height.  </w:t>
            </w:r>
          </w:p>
        </w:tc>
      </w:tr>
      <w:tr w:rsidR="00634088" w:rsidTr="007E2258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634088" w:rsidRPr="001B3341" w:rsidRDefault="00634088" w:rsidP="00634088">
            <w:pPr>
              <w:pStyle w:val="ListParagraph"/>
              <w:numPr>
                <w:ilvl w:val="0"/>
                <w:numId w:val="2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34088" w:rsidRDefault="00634088" w:rsidP="0063408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Sandra records the preferred political party of voters a week before an election.</w:t>
            </w:r>
          </w:p>
          <w:p w:rsidR="00634088" w:rsidRDefault="00634088" w:rsidP="0063408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Which type of graph would </w:t>
            </w:r>
            <w:r w:rsidRPr="00634088">
              <w:rPr>
                <w:rFonts w:ascii="Times New Roman" w:hAnsi="Times New Roman"/>
                <w:b/>
                <w:sz w:val="24"/>
                <w:szCs w:val="24"/>
              </w:rPr>
              <w:t xml:space="preserve">not </w:t>
            </w:r>
            <w:r>
              <w:rPr>
                <w:rFonts w:ascii="Times New Roman" w:hAnsi="Times New Roman"/>
                <w:sz w:val="24"/>
                <w:szCs w:val="24"/>
              </w:rPr>
              <w:t>be suitable to represent this information?</w:t>
            </w:r>
          </w:p>
          <w:p w:rsidR="00634088" w:rsidRPr="00A71D5E" w:rsidRDefault="00634088" w:rsidP="0063408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1824" behindDoc="0" locked="0" layoutInCell="1" allowOverlap="1" wp14:anchorId="5B9C3668" wp14:editId="12E02779">
                      <wp:simplePos x="0" y="0"/>
                      <wp:positionH relativeFrom="column">
                        <wp:posOffset>438785</wp:posOffset>
                      </wp:positionH>
                      <wp:positionV relativeFrom="paragraph">
                        <wp:posOffset>29210</wp:posOffset>
                      </wp:positionV>
                      <wp:extent cx="2929890" cy="388620"/>
                      <wp:effectExtent l="0" t="0" r="22860" b="11430"/>
                      <wp:wrapNone/>
                      <wp:docPr id="35" name="Group 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929890" cy="388620"/>
                                <a:chOff x="0" y="0"/>
                                <a:chExt cx="2929890" cy="388620"/>
                              </a:xfrm>
                            </wpg:grpSpPr>
                            <wps:wsp>
                              <wps:cNvPr id="3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63C0DDF" id="Group 35" o:spid="_x0000_s1026" style="position:absolute;margin-left:34.55pt;margin-top:2.3pt;width:230.7pt;height:30.6pt;z-index:251661824" coordsize="29298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">
                      <v:roundrect id="AutoShape 3" o:spid="_x0000_s1027" style="position:absolute;left:27584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 w:rsidRPr="00A71D5E"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Pr="00A71D5E">
              <w:rPr>
                <w:rFonts w:ascii="Times New Roman" w:hAnsi="Times New Roman"/>
                <w:sz w:val="24"/>
                <w:szCs w:val="24"/>
              </w:rPr>
              <w:t xml:space="preserve">Column Graph.                                                Divided bar Graph.  </w:t>
            </w:r>
          </w:p>
          <w:p w:rsidR="00634088" w:rsidRDefault="00634088" w:rsidP="00634088">
            <w:pPr>
              <w:rPr>
                <w:rFonts w:ascii="Times New Roman" w:hAnsi="Times New Roman"/>
                <w:sz w:val="24"/>
                <w:szCs w:val="24"/>
              </w:rPr>
            </w:pPr>
            <w:r w:rsidRPr="00A71D5E"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Pr="00A71D5E">
              <w:rPr>
                <w:rFonts w:ascii="Times New Roman" w:hAnsi="Times New Roman"/>
                <w:sz w:val="24"/>
                <w:szCs w:val="24"/>
              </w:rPr>
              <w:t>Line Graph.                                                      Sector Graph.</w:t>
            </w:r>
          </w:p>
        </w:tc>
      </w:tr>
      <w:tr w:rsidR="00634088" w:rsidTr="007E2258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634088" w:rsidRPr="001B3341" w:rsidRDefault="00634088" w:rsidP="00634088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34088" w:rsidRDefault="00634088" w:rsidP="00634088">
            <w:pPr>
              <w:pStyle w:val="QuestionStyle"/>
            </w:pPr>
            <w:r>
              <w:t>Question 3 - 6 refer to the dot plot below.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4"/>
              <w:gridCol w:w="624"/>
              <w:gridCol w:w="624"/>
              <w:gridCol w:w="624"/>
              <w:gridCol w:w="624"/>
              <w:gridCol w:w="624"/>
              <w:gridCol w:w="624"/>
              <w:gridCol w:w="624"/>
              <w:gridCol w:w="624"/>
              <w:gridCol w:w="624"/>
              <w:gridCol w:w="624"/>
            </w:tblGrid>
            <w:tr w:rsidR="00634088" w:rsidRPr="00D80DC5" w:rsidTr="00EE0556">
              <w:trPr>
                <w:cantSplit/>
                <w:trHeight w:hRule="exact" w:val="454"/>
              </w:trPr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b/>
                    </w:rPr>
                  </w:pPr>
                </w:p>
              </w:tc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b/>
                    </w:rPr>
                  </w:pPr>
                </w:p>
              </w:tc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b/>
                    </w:rPr>
                  </w:pPr>
                </w:p>
              </w:tc>
              <w:tc>
                <w:tcPr>
                  <w:tcW w:w="4368" w:type="dxa"/>
                  <w:gridSpan w:val="7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rPr>
                      <w:b/>
                    </w:rPr>
                  </w:pPr>
                  <w:r>
                    <w:t xml:space="preserve">       Ancestry Search</w:t>
                  </w:r>
                </w:p>
              </w:tc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b/>
                    </w:rPr>
                  </w:pPr>
                </w:p>
              </w:tc>
            </w:tr>
            <w:tr w:rsidR="00634088" w:rsidRPr="00D80DC5" w:rsidTr="00EE0556">
              <w:trPr>
                <w:cantSplit/>
                <w:trHeight w:hRule="exact" w:val="454"/>
              </w:trPr>
              <w:tc>
                <w:tcPr>
                  <w:tcW w:w="1248" w:type="dxa"/>
                  <w:gridSpan w:val="2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b/>
                    </w:rPr>
                  </w:pPr>
                </w:p>
              </w:tc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b/>
                    </w:rPr>
                  </w:pPr>
                </w:p>
              </w:tc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rFonts w:ascii="Arial Rounded MT Bold" w:hAnsi="Arial Rounded MT Bold"/>
                      <w:b/>
                    </w:rPr>
                  </w:pPr>
                  <w:r w:rsidRPr="00D80DC5">
                    <w:t>●</w:t>
                  </w:r>
                </w:p>
              </w:tc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rFonts w:ascii="Arial Rounded MT Bold" w:hAnsi="Arial Rounded MT Bold"/>
                      <w:b/>
                    </w:rPr>
                  </w:pPr>
                </w:p>
              </w:tc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b/>
                    </w:rPr>
                  </w:pPr>
                </w:p>
              </w:tc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b/>
                    </w:rPr>
                  </w:pPr>
                </w:p>
              </w:tc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b/>
                    </w:rPr>
                  </w:pPr>
                </w:p>
              </w:tc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b/>
                    </w:rPr>
                  </w:pPr>
                </w:p>
              </w:tc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b/>
                    </w:rPr>
                  </w:pPr>
                </w:p>
              </w:tc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b/>
                    </w:rPr>
                  </w:pPr>
                </w:p>
              </w:tc>
            </w:tr>
            <w:tr w:rsidR="00634088" w:rsidRPr="00D80DC5" w:rsidTr="00EE0556">
              <w:trPr>
                <w:cantSplit/>
                <w:trHeight w:hRule="exact" w:val="454"/>
              </w:trPr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b/>
                    </w:rPr>
                  </w:pPr>
                </w:p>
              </w:tc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b/>
                    </w:rPr>
                  </w:pPr>
                </w:p>
              </w:tc>
              <w:tc>
                <w:tcPr>
                  <w:tcW w:w="624" w:type="dxa"/>
                  <w:vAlign w:val="center"/>
                </w:tcPr>
                <w:p w:rsidR="00634088" w:rsidRPr="00D80DC5" w:rsidRDefault="00535B0C" w:rsidP="00634088">
                  <w:pPr>
                    <w:pStyle w:val="QuestionStyle"/>
                    <w:jc w:val="center"/>
                  </w:pPr>
                  <w:r w:rsidRPr="00D80DC5">
                    <w:t>●</w:t>
                  </w:r>
                </w:p>
              </w:tc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rFonts w:ascii="Arial Rounded MT Bold" w:hAnsi="Arial Rounded MT Bold"/>
                      <w:b/>
                    </w:rPr>
                  </w:pPr>
                  <w:r w:rsidRPr="00D80DC5">
                    <w:t>●</w:t>
                  </w:r>
                </w:p>
              </w:tc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rFonts w:ascii="Arial Rounded MT Bold" w:hAnsi="Arial Rounded MT Bold"/>
                      <w:b/>
                    </w:rPr>
                  </w:pPr>
                </w:p>
              </w:tc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</w:pPr>
                </w:p>
              </w:tc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</w:pPr>
                </w:p>
              </w:tc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b/>
                    </w:rPr>
                  </w:pPr>
                </w:p>
              </w:tc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rFonts w:ascii="Arial Rounded MT Bold" w:hAnsi="Arial Rounded MT Bold"/>
                      <w:b/>
                    </w:rPr>
                  </w:pPr>
                </w:p>
              </w:tc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b/>
                    </w:rPr>
                  </w:pPr>
                </w:p>
              </w:tc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b/>
                    </w:rPr>
                  </w:pPr>
                </w:p>
              </w:tc>
            </w:tr>
            <w:tr w:rsidR="00634088" w:rsidRPr="00D80DC5" w:rsidTr="00EE0556">
              <w:trPr>
                <w:cantSplit/>
                <w:trHeight w:hRule="exact" w:val="454"/>
              </w:trPr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b/>
                    </w:rPr>
                  </w:pPr>
                </w:p>
              </w:tc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b/>
                    </w:rPr>
                  </w:pPr>
                </w:p>
              </w:tc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rFonts w:ascii="Arial Rounded MT Bold" w:hAnsi="Arial Rounded MT Bold"/>
                      <w:b/>
                    </w:rPr>
                  </w:pPr>
                  <w:r w:rsidRPr="00D80DC5">
                    <w:t>●</w:t>
                  </w:r>
                </w:p>
              </w:tc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rFonts w:ascii="Arial Rounded MT Bold" w:hAnsi="Arial Rounded MT Bold"/>
                      <w:b/>
                    </w:rPr>
                  </w:pPr>
                  <w:r w:rsidRPr="00D80DC5">
                    <w:t>●</w:t>
                  </w:r>
                </w:p>
              </w:tc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rFonts w:ascii="Arial Rounded MT Bold" w:hAnsi="Arial Rounded MT Bold"/>
                      <w:b/>
                    </w:rPr>
                  </w:pPr>
                  <w:r w:rsidRPr="00D80DC5">
                    <w:t>●</w:t>
                  </w:r>
                </w:p>
              </w:tc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rFonts w:ascii="Arial Rounded MT Bold" w:hAnsi="Arial Rounded MT Bold"/>
                      <w:b/>
                    </w:rPr>
                  </w:pPr>
                </w:p>
              </w:tc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rFonts w:ascii="Arial Rounded MT Bold" w:hAnsi="Arial Rounded MT Bold"/>
                      <w:b/>
                    </w:rPr>
                  </w:pPr>
                </w:p>
              </w:tc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b/>
                    </w:rPr>
                  </w:pPr>
                </w:p>
              </w:tc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rFonts w:ascii="Arial Rounded MT Bold" w:hAnsi="Arial Rounded MT Bold"/>
                      <w:b/>
                    </w:rPr>
                  </w:pPr>
                </w:p>
              </w:tc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b/>
                    </w:rPr>
                  </w:pPr>
                </w:p>
              </w:tc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b/>
                    </w:rPr>
                  </w:pPr>
                </w:p>
              </w:tc>
            </w:tr>
            <w:tr w:rsidR="00634088" w:rsidRPr="00D80DC5" w:rsidTr="00EE0556">
              <w:trPr>
                <w:cantSplit/>
                <w:trHeight w:hRule="exact" w:val="454"/>
              </w:trPr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b/>
                    </w:rPr>
                  </w:pPr>
                </w:p>
              </w:tc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b/>
                    </w:rPr>
                  </w:pPr>
                </w:p>
              </w:tc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rFonts w:ascii="Arial Rounded MT Bold" w:hAnsi="Arial Rounded MT Bold"/>
                      <w:b/>
                    </w:rPr>
                  </w:pPr>
                  <w:r w:rsidRPr="00D80DC5">
                    <w:t>●</w:t>
                  </w:r>
                </w:p>
              </w:tc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rFonts w:ascii="Arial Rounded MT Bold" w:hAnsi="Arial Rounded MT Bold"/>
                      <w:b/>
                    </w:rPr>
                  </w:pPr>
                  <w:r w:rsidRPr="00D80DC5">
                    <w:t>●</w:t>
                  </w:r>
                </w:p>
              </w:tc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rFonts w:ascii="Arial Rounded MT Bold" w:hAnsi="Arial Rounded MT Bold"/>
                      <w:b/>
                    </w:rPr>
                  </w:pPr>
                  <w:r w:rsidRPr="00D80DC5">
                    <w:t>●</w:t>
                  </w:r>
                </w:p>
              </w:tc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rFonts w:ascii="Arial Rounded MT Bold" w:hAnsi="Arial Rounded MT Bold"/>
                      <w:b/>
                    </w:rPr>
                  </w:pPr>
                  <w:r w:rsidRPr="00D80DC5">
                    <w:t>●</w:t>
                  </w:r>
                </w:p>
              </w:tc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rFonts w:ascii="Arial Rounded MT Bold" w:hAnsi="Arial Rounded MT Bold"/>
                      <w:b/>
                    </w:rPr>
                  </w:pPr>
                </w:p>
              </w:tc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b/>
                    </w:rPr>
                  </w:pPr>
                </w:p>
              </w:tc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rFonts w:ascii="Arial Rounded MT Bold" w:hAnsi="Arial Rounded MT Bold"/>
                      <w:b/>
                    </w:rPr>
                  </w:pPr>
                </w:p>
              </w:tc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b/>
                    </w:rPr>
                  </w:pPr>
                </w:p>
              </w:tc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b/>
                    </w:rPr>
                  </w:pPr>
                </w:p>
              </w:tc>
            </w:tr>
            <w:tr w:rsidR="00634088" w:rsidRPr="00D80DC5" w:rsidTr="00EE0556">
              <w:trPr>
                <w:cantSplit/>
                <w:trHeight w:hRule="exact" w:val="454"/>
              </w:trPr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b/>
                    </w:rPr>
                  </w:pPr>
                </w:p>
              </w:tc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rFonts w:ascii="Arial Rounded MT Bold" w:hAnsi="Arial Rounded MT Bold"/>
                      <w:b/>
                    </w:rPr>
                  </w:pPr>
                  <w:r w:rsidRPr="00D80DC5">
                    <w:t>●</w:t>
                  </w:r>
                </w:p>
              </w:tc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rFonts w:ascii="Arial Rounded MT Bold" w:hAnsi="Arial Rounded MT Bold"/>
                      <w:b/>
                    </w:rPr>
                  </w:pPr>
                  <w:r w:rsidRPr="00D80DC5">
                    <w:t>●</w:t>
                  </w:r>
                </w:p>
              </w:tc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rFonts w:ascii="Arial Rounded MT Bold" w:hAnsi="Arial Rounded MT Bold"/>
                      <w:b/>
                    </w:rPr>
                  </w:pPr>
                  <w:r w:rsidRPr="00D80DC5">
                    <w:t>●</w:t>
                  </w:r>
                </w:p>
              </w:tc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rFonts w:ascii="Arial Rounded MT Bold" w:hAnsi="Arial Rounded MT Bold"/>
                      <w:b/>
                    </w:rPr>
                  </w:pPr>
                  <w:r w:rsidRPr="00D80DC5">
                    <w:t>●</w:t>
                  </w:r>
                </w:p>
              </w:tc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rFonts w:ascii="Arial Rounded MT Bold" w:hAnsi="Arial Rounded MT Bold"/>
                      <w:b/>
                    </w:rPr>
                  </w:pPr>
                  <w:r w:rsidRPr="00D80DC5">
                    <w:t>●</w:t>
                  </w:r>
                </w:p>
              </w:tc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rFonts w:ascii="Arial Rounded MT Bold" w:hAnsi="Arial Rounded MT Bold"/>
                      <w:b/>
                    </w:rPr>
                  </w:pPr>
                  <w:r w:rsidRPr="00D80DC5">
                    <w:t>●</w:t>
                  </w:r>
                </w:p>
              </w:tc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b/>
                    </w:rPr>
                  </w:pPr>
                </w:p>
              </w:tc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rFonts w:ascii="Arial Rounded MT Bold" w:hAnsi="Arial Rounded MT Bold"/>
                      <w:b/>
                    </w:rPr>
                  </w:pPr>
                </w:p>
              </w:tc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b/>
                    </w:rPr>
                  </w:pPr>
                </w:p>
              </w:tc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b/>
                    </w:rPr>
                  </w:pPr>
                </w:p>
              </w:tc>
            </w:tr>
            <w:tr w:rsidR="00634088" w:rsidRPr="00D80DC5" w:rsidTr="00EE0556">
              <w:trPr>
                <w:cantSplit/>
                <w:trHeight w:hRule="exact" w:val="454"/>
              </w:trPr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b/>
                    </w:rPr>
                  </w:pPr>
                </w:p>
              </w:tc>
              <w:tc>
                <w:tcPr>
                  <w:tcW w:w="624" w:type="dxa"/>
                  <w:tcBorders>
                    <w:bottom w:val="single" w:sz="12" w:space="0" w:color="auto"/>
                  </w:tcBorders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rFonts w:ascii="Arial Rounded MT Bold" w:hAnsi="Arial Rounded MT Bold"/>
                      <w:b/>
                    </w:rPr>
                  </w:pPr>
                  <w:r w:rsidRPr="00D80DC5">
                    <w:t>●</w:t>
                  </w:r>
                </w:p>
              </w:tc>
              <w:tc>
                <w:tcPr>
                  <w:tcW w:w="624" w:type="dxa"/>
                  <w:tcBorders>
                    <w:bottom w:val="single" w:sz="12" w:space="0" w:color="auto"/>
                  </w:tcBorders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rFonts w:ascii="Arial Rounded MT Bold" w:hAnsi="Arial Rounded MT Bold"/>
                      <w:b/>
                    </w:rPr>
                  </w:pPr>
                  <w:r w:rsidRPr="00D80DC5">
                    <w:t>●</w:t>
                  </w:r>
                </w:p>
              </w:tc>
              <w:tc>
                <w:tcPr>
                  <w:tcW w:w="624" w:type="dxa"/>
                  <w:tcBorders>
                    <w:bottom w:val="single" w:sz="12" w:space="0" w:color="auto"/>
                  </w:tcBorders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rFonts w:ascii="Arial Rounded MT Bold" w:hAnsi="Arial Rounded MT Bold"/>
                      <w:b/>
                    </w:rPr>
                  </w:pPr>
                  <w:r w:rsidRPr="00D80DC5">
                    <w:t>●</w:t>
                  </w:r>
                </w:p>
              </w:tc>
              <w:tc>
                <w:tcPr>
                  <w:tcW w:w="624" w:type="dxa"/>
                  <w:tcBorders>
                    <w:bottom w:val="single" w:sz="12" w:space="0" w:color="auto"/>
                  </w:tcBorders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rFonts w:ascii="Arial Rounded MT Bold" w:hAnsi="Arial Rounded MT Bold"/>
                      <w:b/>
                    </w:rPr>
                  </w:pPr>
                  <w:r w:rsidRPr="00D80DC5">
                    <w:t>●</w:t>
                  </w:r>
                </w:p>
              </w:tc>
              <w:tc>
                <w:tcPr>
                  <w:tcW w:w="624" w:type="dxa"/>
                  <w:tcBorders>
                    <w:bottom w:val="single" w:sz="12" w:space="0" w:color="auto"/>
                  </w:tcBorders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rFonts w:ascii="Arial Rounded MT Bold" w:hAnsi="Arial Rounded MT Bold"/>
                      <w:b/>
                    </w:rPr>
                  </w:pPr>
                  <w:r w:rsidRPr="00D80DC5">
                    <w:t>●</w:t>
                  </w:r>
                </w:p>
              </w:tc>
              <w:tc>
                <w:tcPr>
                  <w:tcW w:w="624" w:type="dxa"/>
                  <w:tcBorders>
                    <w:bottom w:val="single" w:sz="12" w:space="0" w:color="auto"/>
                  </w:tcBorders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rFonts w:ascii="Arial Rounded MT Bold" w:hAnsi="Arial Rounded MT Bold"/>
                      <w:b/>
                    </w:rPr>
                  </w:pPr>
                  <w:r w:rsidRPr="00D80DC5">
                    <w:t>●</w:t>
                  </w:r>
                </w:p>
              </w:tc>
              <w:tc>
                <w:tcPr>
                  <w:tcW w:w="624" w:type="dxa"/>
                  <w:tcBorders>
                    <w:bottom w:val="single" w:sz="12" w:space="0" w:color="auto"/>
                  </w:tcBorders>
                  <w:vAlign w:val="center"/>
                </w:tcPr>
                <w:p w:rsidR="00634088" w:rsidRPr="00D80DC5" w:rsidRDefault="00535B0C" w:rsidP="00634088">
                  <w:pPr>
                    <w:pStyle w:val="QuestionStyle"/>
                    <w:jc w:val="center"/>
                    <w:rPr>
                      <w:rFonts w:ascii="Arial Rounded MT Bold" w:hAnsi="Arial Rounded MT Bold"/>
                      <w:b/>
                    </w:rPr>
                  </w:pPr>
                  <w:r w:rsidRPr="00D80DC5">
                    <w:t>●</w:t>
                  </w:r>
                </w:p>
              </w:tc>
              <w:tc>
                <w:tcPr>
                  <w:tcW w:w="624" w:type="dxa"/>
                  <w:tcBorders>
                    <w:bottom w:val="single" w:sz="12" w:space="0" w:color="auto"/>
                  </w:tcBorders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rFonts w:ascii="Arial Rounded MT Bold" w:hAnsi="Arial Rounded MT Bold"/>
                      <w:b/>
                    </w:rPr>
                  </w:pPr>
                  <w:r w:rsidRPr="00D80DC5">
                    <w:t>●</w:t>
                  </w:r>
                </w:p>
              </w:tc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b/>
                    </w:rPr>
                  </w:pPr>
                </w:p>
              </w:tc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rFonts w:ascii="Arial Rounded MT Bold" w:hAnsi="Arial Rounded MT Bold"/>
                      <w:b/>
                    </w:rPr>
                  </w:pPr>
                </w:p>
              </w:tc>
            </w:tr>
            <w:tr w:rsidR="00634088" w:rsidRPr="00D80DC5" w:rsidTr="00EE0556">
              <w:trPr>
                <w:cantSplit/>
                <w:trHeight w:hRule="exact" w:val="454"/>
              </w:trPr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b/>
                    </w:rPr>
                  </w:pPr>
                </w:p>
              </w:tc>
              <w:tc>
                <w:tcPr>
                  <w:tcW w:w="624" w:type="dxa"/>
                  <w:tcBorders>
                    <w:top w:val="single" w:sz="12" w:space="0" w:color="auto"/>
                  </w:tcBorders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b/>
                    </w:rPr>
                  </w:pPr>
                  <w:r>
                    <w:t>2</w:t>
                  </w:r>
                </w:p>
              </w:tc>
              <w:tc>
                <w:tcPr>
                  <w:tcW w:w="624" w:type="dxa"/>
                  <w:tcBorders>
                    <w:top w:val="single" w:sz="12" w:space="0" w:color="auto"/>
                  </w:tcBorders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b/>
                    </w:rPr>
                  </w:pPr>
                  <w:r>
                    <w:t>3</w:t>
                  </w:r>
                </w:p>
              </w:tc>
              <w:tc>
                <w:tcPr>
                  <w:tcW w:w="624" w:type="dxa"/>
                  <w:tcBorders>
                    <w:top w:val="single" w:sz="12" w:space="0" w:color="auto"/>
                  </w:tcBorders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b/>
                    </w:rPr>
                  </w:pPr>
                  <w:r>
                    <w:t>4</w:t>
                  </w:r>
                </w:p>
              </w:tc>
              <w:tc>
                <w:tcPr>
                  <w:tcW w:w="624" w:type="dxa"/>
                  <w:tcBorders>
                    <w:top w:val="single" w:sz="12" w:space="0" w:color="auto"/>
                  </w:tcBorders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b/>
                    </w:rPr>
                  </w:pPr>
                  <w:r>
                    <w:t>5</w:t>
                  </w:r>
                </w:p>
              </w:tc>
              <w:tc>
                <w:tcPr>
                  <w:tcW w:w="624" w:type="dxa"/>
                  <w:tcBorders>
                    <w:top w:val="single" w:sz="12" w:space="0" w:color="auto"/>
                  </w:tcBorders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b/>
                    </w:rPr>
                  </w:pPr>
                  <w:r>
                    <w:t>6</w:t>
                  </w:r>
                </w:p>
              </w:tc>
              <w:tc>
                <w:tcPr>
                  <w:tcW w:w="624" w:type="dxa"/>
                  <w:tcBorders>
                    <w:top w:val="single" w:sz="12" w:space="0" w:color="auto"/>
                  </w:tcBorders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b/>
                    </w:rPr>
                  </w:pPr>
                  <w:r>
                    <w:t>7</w:t>
                  </w:r>
                </w:p>
              </w:tc>
              <w:tc>
                <w:tcPr>
                  <w:tcW w:w="624" w:type="dxa"/>
                  <w:tcBorders>
                    <w:top w:val="single" w:sz="12" w:space="0" w:color="auto"/>
                  </w:tcBorders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b/>
                    </w:rPr>
                  </w:pPr>
                  <w:r>
                    <w:t>8</w:t>
                  </w:r>
                </w:p>
              </w:tc>
              <w:tc>
                <w:tcPr>
                  <w:tcW w:w="624" w:type="dxa"/>
                  <w:tcBorders>
                    <w:top w:val="single" w:sz="12" w:space="0" w:color="auto"/>
                  </w:tcBorders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b/>
                    </w:rPr>
                  </w:pPr>
                  <w:r>
                    <w:t>9</w:t>
                  </w:r>
                </w:p>
              </w:tc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b/>
                    </w:rPr>
                  </w:pPr>
                </w:p>
              </w:tc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b/>
                    </w:rPr>
                  </w:pPr>
                </w:p>
              </w:tc>
            </w:tr>
            <w:tr w:rsidR="00634088" w:rsidRPr="00D80DC5" w:rsidTr="00EE0556">
              <w:trPr>
                <w:cantSplit/>
                <w:trHeight w:hRule="exact" w:val="454"/>
              </w:trPr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b/>
                    </w:rPr>
                  </w:pPr>
                </w:p>
              </w:tc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b/>
                    </w:rPr>
                  </w:pPr>
                </w:p>
              </w:tc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b/>
                    </w:rPr>
                  </w:pPr>
                </w:p>
              </w:tc>
              <w:tc>
                <w:tcPr>
                  <w:tcW w:w="4368" w:type="dxa"/>
                  <w:gridSpan w:val="7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rPr>
                      <w:b/>
                    </w:rPr>
                  </w:pPr>
                  <w:r>
                    <w:rPr>
                      <w:b/>
                    </w:rPr>
                    <w:t>Number of Generations Found</w:t>
                  </w:r>
                </w:p>
              </w:tc>
              <w:tc>
                <w:tcPr>
                  <w:tcW w:w="624" w:type="dxa"/>
                  <w:vAlign w:val="center"/>
                </w:tcPr>
                <w:p w:rsidR="00634088" w:rsidRPr="00D80DC5" w:rsidRDefault="00634088" w:rsidP="00634088">
                  <w:pPr>
                    <w:pStyle w:val="QuestionStyle"/>
                    <w:jc w:val="center"/>
                    <w:rPr>
                      <w:b/>
                    </w:rPr>
                  </w:pPr>
                </w:p>
              </w:tc>
            </w:tr>
          </w:tbl>
          <w:p w:rsidR="00634088" w:rsidRDefault="00634088" w:rsidP="00634088">
            <w:pPr>
              <w:pStyle w:val="QuestionStyle"/>
            </w:pPr>
          </w:p>
          <w:p w:rsidR="00634088" w:rsidRDefault="00634088" w:rsidP="00634088">
            <w:pPr>
              <w:pStyle w:val="QuestionStyle"/>
            </w:pPr>
            <w:r>
              <w:t>The plot shows the number of generations of ancestors that the students in a class had found during an assignment on ancestry.</w:t>
            </w:r>
          </w:p>
        </w:tc>
      </w:tr>
      <w:tr w:rsidR="00634088" w:rsidTr="007E2258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634088" w:rsidRPr="001B3341" w:rsidRDefault="00634088" w:rsidP="00634088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34088" w:rsidRDefault="00535B0C" w:rsidP="00634088">
            <w:pPr>
              <w:pStyle w:val="QuestionStyle"/>
            </w:pPr>
            <w:r>
              <w:t>How many students found exactly 6 generations of ancestors?</w:t>
            </w:r>
          </w:p>
          <w:p w:rsidR="00634088" w:rsidRDefault="00634088" w:rsidP="00634088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 wp14:anchorId="3C5711D1" wp14:editId="735355FD">
                      <wp:simplePos x="0" y="0"/>
                      <wp:positionH relativeFrom="column">
                        <wp:posOffset>3528060</wp:posOffset>
                      </wp:positionH>
                      <wp:positionV relativeFrom="paragraph">
                        <wp:posOffset>61595</wp:posOffset>
                      </wp:positionV>
                      <wp:extent cx="809625" cy="373380"/>
                      <wp:effectExtent l="0" t="0" r="28575" b="26670"/>
                      <wp:wrapNone/>
                      <wp:docPr id="26" name="Rectangle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80962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A1E06D2" id="Rectangle 26" o:spid="_x0000_s1026" style="position:absolute;margin-left:277.8pt;margin-top:4.85pt;width:63.75pt;height:29.4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" filled="f" strokecolor="windowText" strokeweight="1.5pt">
                      <v:path arrowok="t"/>
                    </v:rect>
                  </w:pict>
                </mc:Fallback>
              </mc:AlternateContent>
            </w:r>
          </w:p>
          <w:p w:rsidR="00634088" w:rsidRDefault="00634088" w:rsidP="00634088">
            <w:pPr>
              <w:pStyle w:val="QuestionStyle"/>
            </w:pPr>
          </w:p>
        </w:tc>
      </w:tr>
      <w:tr w:rsidR="00634088" w:rsidTr="007E2258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634088" w:rsidRPr="001B3341" w:rsidRDefault="00634088" w:rsidP="00634088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35B0C" w:rsidRDefault="00535B0C" w:rsidP="00535B0C">
            <w:pPr>
              <w:pStyle w:val="QuestionStyle"/>
            </w:pPr>
            <w:r>
              <w:t>What number of generations was found by 5 students?</w:t>
            </w:r>
          </w:p>
          <w:p w:rsidR="00634088" w:rsidRDefault="00634088" w:rsidP="00634088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5F16CDA9" wp14:editId="08DCA4E3">
                      <wp:simplePos x="0" y="0"/>
                      <wp:positionH relativeFrom="column">
                        <wp:posOffset>3649980</wp:posOffset>
                      </wp:positionH>
                      <wp:positionV relativeFrom="paragraph">
                        <wp:posOffset>14605</wp:posOffset>
                      </wp:positionV>
                      <wp:extent cx="809625" cy="373380"/>
                      <wp:effectExtent l="0" t="0" r="28575" b="26670"/>
                      <wp:wrapNone/>
                      <wp:docPr id="27" name="Rectangle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80962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12E286" id="Rectangle 27" o:spid="_x0000_s1026" style="position:absolute;margin-left:287.4pt;margin-top:1.15pt;width:63.75pt;height:29.4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" filled="f" strokecolor="windowText" strokeweight="1.5pt">
                      <v:path arrowok="t"/>
                    </v:rect>
                  </w:pict>
                </mc:Fallback>
              </mc:AlternateContent>
            </w:r>
          </w:p>
          <w:p w:rsidR="00634088" w:rsidRDefault="00634088" w:rsidP="00634088">
            <w:pPr>
              <w:pStyle w:val="QuestionStyle"/>
            </w:pPr>
          </w:p>
        </w:tc>
      </w:tr>
      <w:tr w:rsidR="00634088" w:rsidTr="00693AB8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634088" w:rsidRPr="001B3341" w:rsidRDefault="00634088" w:rsidP="00634088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34088" w:rsidRDefault="00DF738D" w:rsidP="00634088">
            <w:pPr>
              <w:pStyle w:val="QuestionStyle"/>
            </w:pPr>
            <w:r>
              <w:t>What fraction of the students found exactly 4 generations of ancestors?</w:t>
            </w:r>
          </w:p>
          <w:p w:rsidR="00DF738D" w:rsidRDefault="00DF738D" w:rsidP="00634088">
            <w:pPr>
              <w:pStyle w:val="QuestionStyle"/>
            </w:pPr>
          </w:p>
          <w:p w:rsidR="00634088" w:rsidRPr="00DF738D" w:rsidRDefault="00634088" w:rsidP="00634088">
            <w:pPr>
              <w:pStyle w:val="QuestionStyle"/>
              <w:rPr>
                <w:position w:val="-18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5920" behindDoc="0" locked="0" layoutInCell="1" allowOverlap="1" wp14:anchorId="13AE5FCD" wp14:editId="239DEBF4">
                      <wp:simplePos x="0" y="0"/>
                      <wp:positionH relativeFrom="column">
                        <wp:posOffset>350520</wp:posOffset>
                      </wp:positionH>
                      <wp:positionV relativeFrom="paragraph">
                        <wp:posOffset>111642</wp:posOffset>
                      </wp:positionV>
                      <wp:extent cx="4362450" cy="114300"/>
                      <wp:effectExtent l="0" t="0" r="19050" b="19050"/>
                      <wp:wrapNone/>
                      <wp:docPr id="28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8348E52" id="Group 28" o:spid="_x0000_s1026" style="position:absolute;margin-left:27.6pt;margin-top:8.8pt;width:343.5pt;height:9pt;z-index:251665920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" strokecolor="windowText" strokeweight="1pt"/>
                    </v:group>
                  </w:pict>
                </mc:Fallback>
              </mc:AlternateContent>
            </w:r>
            <w:r>
              <w:t xml:space="preserve">               </w:t>
            </w:r>
            <w:r w:rsidR="00DF738D">
              <w:t xml:space="preserve">   </w:t>
            </w:r>
            <w:r w:rsidR="00DF738D" w:rsidRPr="00DF738D">
              <w:rPr>
                <w:color w:val="FF0000"/>
                <w:position w:val="-18"/>
              </w:rPr>
              <w:object w:dxaOrig="274" w:dyaOrig="532">
                <v:shape id="_x0000_i1027" type="#_x0000_t75" style="width:13.5pt;height:26.25pt" o:ole="">
                  <v:imagedata r:id="rId17" o:title=""/>
                </v:shape>
                <o:OLEObject Type="Embed" ProgID="FXEquation.Equation" ShapeID="_x0000_i1027" DrawAspect="Content" ObjectID="_1557221134" r:id="rId18"/>
              </w:object>
            </w:r>
            <w:r w:rsidR="00DF738D" w:rsidRPr="00DF738D">
              <w:rPr>
                <w:position w:val="-18"/>
              </w:rPr>
              <w:t xml:space="preserve"> </w:t>
            </w:r>
            <w:r w:rsidR="00DF738D">
              <w:rPr>
                <w:position w:val="-18"/>
              </w:rPr>
              <w:t xml:space="preserve">                              </w:t>
            </w:r>
            <w:r w:rsidR="00DF738D" w:rsidRPr="00DF738D">
              <w:rPr>
                <w:color w:val="FF0000"/>
                <w:position w:val="-18"/>
              </w:rPr>
              <w:object w:dxaOrig="154" w:dyaOrig="532">
                <v:shape id="_x0000_i1028" type="#_x0000_t75" style="width:7.5pt;height:26.25pt" o:ole="">
                  <v:imagedata r:id="rId19" o:title=""/>
                </v:shape>
                <o:OLEObject Type="Embed" ProgID="FXEquation.Equation" ShapeID="_x0000_i1028" DrawAspect="Content" ObjectID="_1557221135" r:id="rId20"/>
              </w:object>
            </w:r>
            <w:r w:rsidR="00DF738D">
              <w:rPr>
                <w:color w:val="FF0000"/>
                <w:position w:val="-18"/>
              </w:rPr>
              <w:t xml:space="preserve">                                  </w:t>
            </w:r>
            <w:r w:rsidR="00DF738D" w:rsidRPr="00DF738D">
              <w:rPr>
                <w:color w:val="FF0000"/>
                <w:position w:val="-18"/>
              </w:rPr>
              <w:object w:dxaOrig="154" w:dyaOrig="532">
                <v:shape id="_x0000_i1029" type="#_x0000_t75" style="width:7.5pt;height:26.25pt" o:ole="">
                  <v:imagedata r:id="rId21" o:title=""/>
                </v:shape>
                <o:OLEObject Type="Embed" ProgID="FXEquation.Equation" ShapeID="_x0000_i1029" DrawAspect="Content" ObjectID="_1557221136" r:id="rId22"/>
              </w:object>
            </w:r>
            <w:r w:rsidR="00DF738D">
              <w:rPr>
                <w:color w:val="FF0000"/>
                <w:position w:val="-18"/>
              </w:rPr>
              <w:t xml:space="preserve">                                   </w:t>
            </w:r>
            <w:r w:rsidR="00DF738D" w:rsidRPr="00DF738D">
              <w:rPr>
                <w:color w:val="FF0000"/>
                <w:position w:val="-18"/>
              </w:rPr>
              <w:object w:dxaOrig="154" w:dyaOrig="532">
                <v:shape id="_x0000_i1030" type="#_x0000_t75" style="width:7.5pt;height:26.25pt" o:ole="">
                  <v:imagedata r:id="rId23" o:title=""/>
                </v:shape>
                <o:OLEObject Type="Embed" ProgID="FXEquation.Equation" ShapeID="_x0000_i1030" DrawAspect="Content" ObjectID="_1557221137" r:id="rId24"/>
              </w:object>
            </w:r>
          </w:p>
        </w:tc>
      </w:tr>
      <w:tr w:rsidR="00634088" w:rsidTr="00693AB8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634088" w:rsidRPr="001B3341" w:rsidRDefault="00634088" w:rsidP="00634088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F738D" w:rsidRDefault="00DF738D" w:rsidP="00DF738D">
            <w:pPr>
              <w:pStyle w:val="QuestionStyle"/>
            </w:pPr>
            <w:r>
              <w:t>What fraction of the students found more than 6 generations of ancestors?</w:t>
            </w:r>
          </w:p>
          <w:p w:rsidR="00634088" w:rsidRDefault="00DF738D" w:rsidP="00634088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3632" behindDoc="0" locked="0" layoutInCell="1" allowOverlap="1" wp14:anchorId="7C71B71E" wp14:editId="318B050B">
                      <wp:simplePos x="0" y="0"/>
                      <wp:positionH relativeFrom="column">
                        <wp:posOffset>4575169</wp:posOffset>
                      </wp:positionH>
                      <wp:positionV relativeFrom="paragraph">
                        <wp:posOffset>12115</wp:posOffset>
                      </wp:positionV>
                      <wp:extent cx="457200" cy="694900"/>
                      <wp:effectExtent l="0" t="0" r="19050" b="10160"/>
                      <wp:wrapNone/>
                      <wp:docPr id="16" name="Group 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7200" cy="694900"/>
                                <a:chOff x="0" y="0"/>
                                <a:chExt cx="632460" cy="845820"/>
                              </a:xfrm>
                            </wpg:grpSpPr>
                            <wps:wsp>
                              <wps:cNvPr id="17" name="Rectangle 17"/>
                              <wps:cNvSpPr>
                                <a:spLocks/>
                              </wps:cNvSpPr>
                              <wps:spPr>
                                <a:xfrm>
                                  <a:off x="121920" y="0"/>
                                  <a:ext cx="405765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" name="Rectangle 18"/>
                              <wps:cNvSpPr>
                                <a:spLocks/>
                              </wps:cNvSpPr>
                              <wps:spPr>
                                <a:xfrm>
                                  <a:off x="121920" y="472440"/>
                                  <a:ext cx="405765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" name="Straight Connector 19"/>
                              <wps:cNvCnPr/>
                              <wps:spPr>
                                <a:xfrm>
                                  <a:off x="0" y="426720"/>
                                  <a:ext cx="6324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851D569" id="Group 16" o:spid="_x0000_s1026" style="position:absolute;margin-left:360.25pt;margin-top:.95pt;width:36pt;height:54.7pt;z-index:251653632;mso-width-relative:margin;mso-height-relative:margin" coordsize="6324,84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">
                      <v:rect id="Rectangle 17" o:spid="_x0000_s1027" style="position:absolute;left:1219;width:4057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" filled="f" strokecolor="windowText" strokeweight="1.5pt">
                        <v:path arrowok="t"/>
                      </v:rect>
                      <v:rect id="Rectangle 18" o:spid="_x0000_s1028" style="position:absolute;left:1219;top:4724;width:4057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" filled="f" strokecolor="windowText" strokeweight="1.5pt">
                        <v:path arrowok="t"/>
                      </v:rect>
                      <v:line id="Straight Connector 19" o:spid="_x0000_s1029" style="position:absolute;visibility:visible;mso-wrap-style:square" from="0,4267" to="6324,42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" strokecolor="black [3213]" strokeweight="1.5pt"/>
                    </v:group>
                  </w:pict>
                </mc:Fallback>
              </mc:AlternateContent>
            </w:r>
          </w:p>
          <w:p w:rsidR="00DF738D" w:rsidRDefault="00DF738D" w:rsidP="00634088">
            <w:pPr>
              <w:pStyle w:val="QuestionStyle"/>
            </w:pPr>
          </w:p>
          <w:p w:rsidR="00DF738D" w:rsidRDefault="00DF738D" w:rsidP="00634088">
            <w:pPr>
              <w:pStyle w:val="QuestionStyle"/>
            </w:pPr>
          </w:p>
        </w:tc>
      </w:tr>
      <w:tr w:rsidR="00634088" w:rsidTr="008A43D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634088" w:rsidRPr="001B3341" w:rsidRDefault="00634088" w:rsidP="00634088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34088" w:rsidRPr="00277E20" w:rsidRDefault="00634088" w:rsidP="0063408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Question 7-10 refer to the stem and leaf plot below.</w:t>
            </w:r>
          </w:p>
          <w:p w:rsidR="00634088" w:rsidRPr="00277E20" w:rsidRDefault="00634088" w:rsidP="0063408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 of Passengers on 30 Buses.</w:t>
            </w:r>
          </w:p>
          <w:tbl>
            <w:tblPr>
              <w:tblW w:w="5120" w:type="dxa"/>
              <w:tblLayout w:type="fixed"/>
              <w:tblCellMar>
                <w:left w:w="28" w:type="dxa"/>
                <w:right w:w="28" w:type="dxa"/>
              </w:tblCellMar>
              <w:tblLook w:val="04A0" w:firstRow="1" w:lastRow="0" w:firstColumn="1" w:lastColumn="0" w:noHBand="0" w:noVBand="1"/>
            </w:tblPr>
            <w:tblGrid>
              <w:gridCol w:w="960"/>
              <w:gridCol w:w="960"/>
              <w:gridCol w:w="400"/>
              <w:gridCol w:w="400"/>
              <w:gridCol w:w="400"/>
              <w:gridCol w:w="400"/>
              <w:gridCol w:w="400"/>
              <w:gridCol w:w="400"/>
              <w:gridCol w:w="400"/>
              <w:gridCol w:w="400"/>
            </w:tblGrid>
            <w:tr w:rsidR="00634088" w:rsidRPr="00277E20" w:rsidTr="008A43D6">
              <w:trPr>
                <w:trHeight w:val="57"/>
              </w:trPr>
              <w:tc>
                <w:tcPr>
                  <w:tcW w:w="960" w:type="dxa"/>
                  <w:tcBorders>
                    <w:left w:val="nil"/>
                  </w:tcBorders>
                  <w:vAlign w:val="center"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</w:p>
              </w:tc>
              <w:tc>
                <w:tcPr>
                  <w:tcW w:w="960" w:type="dxa"/>
                  <w:tcBorders>
                    <w:left w:val="nil"/>
                    <w:bottom w:val="single" w:sz="18" w:space="0" w:color="auto"/>
                    <w:right w:val="single" w:sz="1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77E20"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  <w:t>Stem</w:t>
                  </w:r>
                </w:p>
              </w:tc>
              <w:tc>
                <w:tcPr>
                  <w:tcW w:w="3200" w:type="dxa"/>
                  <w:gridSpan w:val="8"/>
                  <w:tcBorders>
                    <w:left w:val="single" w:sz="18" w:space="0" w:color="auto"/>
                    <w:bottom w:val="single" w:sz="18" w:space="0" w:color="auto"/>
                    <w:right w:val="nil"/>
                  </w:tcBorders>
                  <w:shd w:val="clear" w:color="auto" w:fill="auto"/>
                  <w:noWrap/>
                  <w:vAlign w:val="center"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77E20"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  <w:t>Leaves</w:t>
                  </w:r>
                </w:p>
              </w:tc>
            </w:tr>
            <w:tr w:rsidR="00634088" w:rsidRPr="00277E20" w:rsidTr="008A43D6">
              <w:trPr>
                <w:trHeight w:val="288"/>
              </w:trPr>
              <w:tc>
                <w:tcPr>
                  <w:tcW w:w="960" w:type="dxa"/>
                  <w:tcBorders>
                    <w:left w:val="nil"/>
                  </w:tcBorders>
                  <w:vAlign w:val="center"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</w:p>
              </w:tc>
              <w:tc>
                <w:tcPr>
                  <w:tcW w:w="960" w:type="dxa"/>
                  <w:tcBorders>
                    <w:top w:val="single" w:sz="18" w:space="0" w:color="auto"/>
                    <w:left w:val="nil"/>
                    <w:right w:val="single" w:sz="1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  <w:t>0</w:t>
                  </w:r>
                </w:p>
              </w:tc>
              <w:tc>
                <w:tcPr>
                  <w:tcW w:w="400" w:type="dxa"/>
                  <w:tcBorders>
                    <w:top w:val="single" w:sz="18" w:space="0" w:color="auto"/>
                    <w:left w:val="single" w:sz="1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  <w:t>3</w:t>
                  </w:r>
                </w:p>
              </w:tc>
              <w:tc>
                <w:tcPr>
                  <w:tcW w:w="400" w:type="dxa"/>
                  <w:tcBorders>
                    <w:top w:val="single" w:sz="4" w:space="0" w:color="auto"/>
                    <w:left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  <w:t>4</w:t>
                  </w:r>
                </w:p>
              </w:tc>
              <w:tc>
                <w:tcPr>
                  <w:tcW w:w="400" w:type="dxa"/>
                  <w:tcBorders>
                    <w:top w:val="single" w:sz="4" w:space="0" w:color="auto"/>
                    <w:left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  <w:t>4</w:t>
                  </w:r>
                </w:p>
              </w:tc>
              <w:tc>
                <w:tcPr>
                  <w:tcW w:w="400" w:type="dxa"/>
                  <w:tcBorders>
                    <w:top w:val="single" w:sz="4" w:space="0" w:color="auto"/>
                    <w:left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  <w:t>5</w:t>
                  </w:r>
                </w:p>
              </w:tc>
              <w:tc>
                <w:tcPr>
                  <w:tcW w:w="400" w:type="dxa"/>
                  <w:tcBorders>
                    <w:top w:val="single" w:sz="4" w:space="0" w:color="auto"/>
                    <w:left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  <w:t>6</w:t>
                  </w:r>
                </w:p>
              </w:tc>
              <w:tc>
                <w:tcPr>
                  <w:tcW w:w="400" w:type="dxa"/>
                  <w:tcBorders>
                    <w:top w:val="single" w:sz="4" w:space="0" w:color="auto"/>
                    <w:left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  <w:t>7</w:t>
                  </w:r>
                </w:p>
              </w:tc>
              <w:tc>
                <w:tcPr>
                  <w:tcW w:w="400" w:type="dxa"/>
                  <w:tcBorders>
                    <w:top w:val="single" w:sz="4" w:space="0" w:color="auto"/>
                    <w:left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  <w:t>9</w:t>
                  </w:r>
                </w:p>
              </w:tc>
              <w:tc>
                <w:tcPr>
                  <w:tcW w:w="400" w:type="dxa"/>
                  <w:tcBorders>
                    <w:top w:val="single" w:sz="4" w:space="0" w:color="auto"/>
                    <w:left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</w:p>
              </w:tc>
            </w:tr>
            <w:tr w:rsidR="00634088" w:rsidRPr="00277E20" w:rsidTr="008A43D6">
              <w:trPr>
                <w:trHeight w:val="288"/>
              </w:trPr>
              <w:tc>
                <w:tcPr>
                  <w:tcW w:w="960" w:type="dxa"/>
                  <w:tcBorders>
                    <w:top w:val="nil"/>
                    <w:left w:val="nil"/>
                  </w:tcBorders>
                  <w:vAlign w:val="center"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right w:val="single" w:sz="1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  <w:t>1</w:t>
                  </w:r>
                </w:p>
              </w:tc>
              <w:tc>
                <w:tcPr>
                  <w:tcW w:w="400" w:type="dxa"/>
                  <w:tcBorders>
                    <w:top w:val="nil"/>
                    <w:left w:val="single" w:sz="1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77E20"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  <w:t>2</w:t>
                  </w:r>
                </w:p>
              </w:tc>
              <w:tc>
                <w:tcPr>
                  <w:tcW w:w="400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77E20"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  <w:t>5</w:t>
                  </w:r>
                </w:p>
              </w:tc>
              <w:tc>
                <w:tcPr>
                  <w:tcW w:w="400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  <w:t>5</w:t>
                  </w:r>
                </w:p>
              </w:tc>
              <w:tc>
                <w:tcPr>
                  <w:tcW w:w="400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  <w:t>5</w:t>
                  </w:r>
                </w:p>
              </w:tc>
              <w:tc>
                <w:tcPr>
                  <w:tcW w:w="400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  <w:t>5</w:t>
                  </w:r>
                </w:p>
              </w:tc>
              <w:tc>
                <w:tcPr>
                  <w:tcW w:w="400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  <w:t>8</w:t>
                  </w:r>
                </w:p>
              </w:tc>
              <w:tc>
                <w:tcPr>
                  <w:tcW w:w="400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  <w:t>9</w:t>
                  </w:r>
                </w:p>
              </w:tc>
              <w:tc>
                <w:tcPr>
                  <w:tcW w:w="400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  <w:t>9</w:t>
                  </w:r>
                </w:p>
              </w:tc>
            </w:tr>
            <w:tr w:rsidR="00634088" w:rsidRPr="00277E20" w:rsidTr="008A43D6">
              <w:trPr>
                <w:trHeight w:val="288"/>
              </w:trPr>
              <w:tc>
                <w:tcPr>
                  <w:tcW w:w="960" w:type="dxa"/>
                  <w:tcBorders>
                    <w:top w:val="nil"/>
                    <w:left w:val="nil"/>
                  </w:tcBorders>
                  <w:vAlign w:val="center"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right w:val="single" w:sz="1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  <w:t>2</w:t>
                  </w:r>
                </w:p>
              </w:tc>
              <w:tc>
                <w:tcPr>
                  <w:tcW w:w="400" w:type="dxa"/>
                  <w:tcBorders>
                    <w:top w:val="nil"/>
                    <w:left w:val="single" w:sz="1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634088" w:rsidRPr="00277E20" w:rsidRDefault="008A43D6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  <w:t>0</w:t>
                  </w:r>
                </w:p>
              </w:tc>
              <w:tc>
                <w:tcPr>
                  <w:tcW w:w="400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  <w:t>6</w:t>
                  </w:r>
                </w:p>
              </w:tc>
              <w:tc>
                <w:tcPr>
                  <w:tcW w:w="400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  <w:t>7</w:t>
                  </w:r>
                </w:p>
              </w:tc>
              <w:tc>
                <w:tcPr>
                  <w:tcW w:w="400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</w:p>
              </w:tc>
              <w:tc>
                <w:tcPr>
                  <w:tcW w:w="400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</w:p>
              </w:tc>
              <w:tc>
                <w:tcPr>
                  <w:tcW w:w="400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</w:p>
              </w:tc>
              <w:tc>
                <w:tcPr>
                  <w:tcW w:w="400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</w:p>
              </w:tc>
              <w:tc>
                <w:tcPr>
                  <w:tcW w:w="400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</w:p>
              </w:tc>
            </w:tr>
            <w:tr w:rsidR="00634088" w:rsidRPr="00277E20" w:rsidTr="008A43D6">
              <w:trPr>
                <w:trHeight w:val="288"/>
              </w:trPr>
              <w:tc>
                <w:tcPr>
                  <w:tcW w:w="960" w:type="dxa"/>
                  <w:tcBorders>
                    <w:top w:val="nil"/>
                    <w:left w:val="nil"/>
                  </w:tcBorders>
                  <w:vAlign w:val="center"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right w:val="single" w:sz="1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  <w:t>3</w:t>
                  </w:r>
                </w:p>
              </w:tc>
              <w:tc>
                <w:tcPr>
                  <w:tcW w:w="400" w:type="dxa"/>
                  <w:tcBorders>
                    <w:top w:val="nil"/>
                    <w:left w:val="single" w:sz="18" w:space="0" w:color="auto"/>
                    <w:right w:val="nil"/>
                  </w:tcBorders>
                  <w:shd w:val="clear" w:color="auto" w:fill="auto"/>
                  <w:noWrap/>
                  <w:vAlign w:val="center"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  <w:t>1</w:t>
                  </w:r>
                </w:p>
              </w:tc>
              <w:tc>
                <w:tcPr>
                  <w:tcW w:w="400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  <w:t>3</w:t>
                  </w:r>
                </w:p>
              </w:tc>
              <w:tc>
                <w:tcPr>
                  <w:tcW w:w="400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  <w:t>4</w:t>
                  </w:r>
                </w:p>
              </w:tc>
              <w:tc>
                <w:tcPr>
                  <w:tcW w:w="400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  <w:t>5</w:t>
                  </w:r>
                </w:p>
              </w:tc>
              <w:tc>
                <w:tcPr>
                  <w:tcW w:w="400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  <w:t>6</w:t>
                  </w:r>
                </w:p>
              </w:tc>
              <w:tc>
                <w:tcPr>
                  <w:tcW w:w="400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  <w:t>7</w:t>
                  </w:r>
                </w:p>
              </w:tc>
              <w:tc>
                <w:tcPr>
                  <w:tcW w:w="400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</w:p>
              </w:tc>
              <w:tc>
                <w:tcPr>
                  <w:tcW w:w="400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</w:p>
              </w:tc>
            </w:tr>
            <w:tr w:rsidR="00634088" w:rsidRPr="00277E20" w:rsidTr="008A43D6">
              <w:trPr>
                <w:trHeight w:val="288"/>
              </w:trPr>
              <w:tc>
                <w:tcPr>
                  <w:tcW w:w="960" w:type="dxa"/>
                  <w:tcBorders>
                    <w:top w:val="nil"/>
                    <w:left w:val="nil"/>
                  </w:tcBorders>
                  <w:vAlign w:val="center"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right w:val="single" w:sz="1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  <w:t>4</w:t>
                  </w:r>
                </w:p>
              </w:tc>
              <w:tc>
                <w:tcPr>
                  <w:tcW w:w="400" w:type="dxa"/>
                  <w:tcBorders>
                    <w:top w:val="nil"/>
                    <w:left w:val="single" w:sz="1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77E20"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  <w:t>2</w:t>
                  </w:r>
                </w:p>
              </w:tc>
              <w:tc>
                <w:tcPr>
                  <w:tcW w:w="400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77E20"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  <w:t>4</w:t>
                  </w:r>
                </w:p>
              </w:tc>
              <w:tc>
                <w:tcPr>
                  <w:tcW w:w="400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77E20"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  <w:t>6</w:t>
                  </w:r>
                </w:p>
              </w:tc>
              <w:tc>
                <w:tcPr>
                  <w:tcW w:w="400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77E20"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  <w:t>8</w:t>
                  </w:r>
                </w:p>
              </w:tc>
              <w:tc>
                <w:tcPr>
                  <w:tcW w:w="400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  <w:t>9</w:t>
                  </w:r>
                </w:p>
              </w:tc>
              <w:tc>
                <w:tcPr>
                  <w:tcW w:w="400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</w:p>
              </w:tc>
              <w:tc>
                <w:tcPr>
                  <w:tcW w:w="400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</w:p>
              </w:tc>
              <w:tc>
                <w:tcPr>
                  <w:tcW w:w="400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</w:p>
              </w:tc>
            </w:tr>
            <w:tr w:rsidR="00634088" w:rsidRPr="00277E20" w:rsidTr="008A43D6">
              <w:trPr>
                <w:trHeight w:val="288"/>
              </w:trPr>
              <w:tc>
                <w:tcPr>
                  <w:tcW w:w="960" w:type="dxa"/>
                  <w:tcBorders>
                    <w:top w:val="nil"/>
                    <w:left w:val="nil"/>
                  </w:tcBorders>
                  <w:vAlign w:val="center"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right w:val="single" w:sz="1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  <w:t>5</w:t>
                  </w:r>
                </w:p>
              </w:tc>
              <w:tc>
                <w:tcPr>
                  <w:tcW w:w="400" w:type="dxa"/>
                  <w:tcBorders>
                    <w:top w:val="nil"/>
                    <w:left w:val="single" w:sz="1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  <w:t>4</w:t>
                  </w:r>
                </w:p>
              </w:tc>
              <w:tc>
                <w:tcPr>
                  <w:tcW w:w="400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</w:p>
              </w:tc>
              <w:tc>
                <w:tcPr>
                  <w:tcW w:w="400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</w:p>
              </w:tc>
              <w:tc>
                <w:tcPr>
                  <w:tcW w:w="400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</w:p>
              </w:tc>
              <w:tc>
                <w:tcPr>
                  <w:tcW w:w="400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</w:p>
              </w:tc>
              <w:tc>
                <w:tcPr>
                  <w:tcW w:w="400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</w:p>
              </w:tc>
              <w:tc>
                <w:tcPr>
                  <w:tcW w:w="400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</w:p>
              </w:tc>
              <w:tc>
                <w:tcPr>
                  <w:tcW w:w="400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634088" w:rsidRPr="00277E20" w:rsidRDefault="00634088" w:rsidP="008A43D6">
                  <w:pPr>
                    <w:jc w:val="center"/>
                    <w:rPr>
                      <w:rFonts w:eastAsia="Times New Roman"/>
                      <w:color w:val="000000"/>
                      <w:sz w:val="24"/>
                      <w:szCs w:val="24"/>
                      <w:lang w:eastAsia="en-AU"/>
                    </w:rPr>
                  </w:pPr>
                </w:p>
              </w:tc>
            </w:tr>
          </w:tbl>
          <w:p w:rsidR="00634088" w:rsidRDefault="00634088" w:rsidP="00634088">
            <w:pPr>
              <w:pStyle w:val="QuestionStyle"/>
            </w:pPr>
          </w:p>
          <w:p w:rsidR="00634088" w:rsidRDefault="00634088" w:rsidP="00634088">
            <w:pPr>
              <w:pStyle w:val="QuestionStyle"/>
            </w:pPr>
            <w:r>
              <w:t>The stem and leaf plot was completed by counting the number of passengers on thirty buses which passed a checkpoint on a highway.</w:t>
            </w:r>
          </w:p>
        </w:tc>
      </w:tr>
      <w:tr w:rsidR="00634088" w:rsidTr="00693AB8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99FF99"/>
          </w:tcPr>
          <w:p w:rsidR="00634088" w:rsidRPr="001B3341" w:rsidRDefault="00634088" w:rsidP="00634088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34088" w:rsidRDefault="008A43D6" w:rsidP="00634088">
            <w:pPr>
              <w:pStyle w:val="QuestionStyle"/>
            </w:pPr>
            <w:r>
              <w:t>How many buse</w:t>
            </w:r>
            <w:r w:rsidR="00634088">
              <w:t xml:space="preserve">s </w:t>
            </w:r>
            <w:r>
              <w:t>had 19 passengers</w:t>
            </w:r>
            <w:r w:rsidR="00634088">
              <w:t>?</w:t>
            </w:r>
          </w:p>
          <w:p w:rsidR="00634088" w:rsidRDefault="00634088" w:rsidP="00634088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3D4D3650" wp14:editId="56296132">
                      <wp:simplePos x="0" y="0"/>
                      <wp:positionH relativeFrom="column">
                        <wp:posOffset>3400425</wp:posOffset>
                      </wp:positionH>
                      <wp:positionV relativeFrom="paragraph">
                        <wp:posOffset>15240</wp:posOffset>
                      </wp:positionV>
                      <wp:extent cx="809625" cy="373380"/>
                      <wp:effectExtent l="0" t="0" r="28575" b="26670"/>
                      <wp:wrapNone/>
                      <wp:docPr id="134" name="Rectangle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80962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5C01B0" id="Rectangle 134" o:spid="_x0000_s1026" style="position:absolute;margin-left:267.75pt;margin-top:1.2pt;width:63.75pt;height:29.4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" filled="f" strokecolor="windowText" strokeweight="1.5pt">
                      <v:path arrowok="t"/>
                    </v:rect>
                  </w:pict>
                </mc:Fallback>
              </mc:AlternateContent>
            </w:r>
          </w:p>
          <w:p w:rsidR="00634088" w:rsidRDefault="00634088" w:rsidP="00634088">
            <w:pPr>
              <w:pStyle w:val="QuestionStyle"/>
            </w:pPr>
          </w:p>
        </w:tc>
      </w:tr>
      <w:tr w:rsidR="00634088" w:rsidTr="00693AB8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99FF99"/>
          </w:tcPr>
          <w:p w:rsidR="00634088" w:rsidRPr="001B3341" w:rsidRDefault="00634088" w:rsidP="00634088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34088" w:rsidRDefault="00634088" w:rsidP="00634088">
            <w:pPr>
              <w:pStyle w:val="QuestionStyle"/>
            </w:pPr>
            <w:r>
              <w:t>What</w:t>
            </w:r>
            <w:r w:rsidR="008A43D6">
              <w:t xml:space="preserve"> was the most common number of passengers</w:t>
            </w:r>
            <w:r>
              <w:t>?</w:t>
            </w:r>
          </w:p>
          <w:p w:rsidR="00634088" w:rsidRDefault="00634088" w:rsidP="00634088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0C82959B" wp14:editId="08B21801">
                      <wp:simplePos x="0" y="0"/>
                      <wp:positionH relativeFrom="column">
                        <wp:posOffset>3369310</wp:posOffset>
                      </wp:positionH>
                      <wp:positionV relativeFrom="paragraph">
                        <wp:posOffset>29845</wp:posOffset>
                      </wp:positionV>
                      <wp:extent cx="809625" cy="373380"/>
                      <wp:effectExtent l="0" t="0" r="28575" b="26670"/>
                      <wp:wrapNone/>
                      <wp:docPr id="135" name="Rectangle 1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80962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C33EC4B" id="Rectangle 135" o:spid="_x0000_s1026" style="position:absolute;margin-left:265.3pt;margin-top:2.35pt;width:63.75pt;height:29.4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" filled="f" strokecolor="windowText" strokeweight="1.5pt">
                      <v:path arrowok="t"/>
                    </v:rect>
                  </w:pict>
                </mc:Fallback>
              </mc:AlternateContent>
            </w:r>
          </w:p>
          <w:p w:rsidR="00634088" w:rsidRDefault="00634088" w:rsidP="00634088">
            <w:pPr>
              <w:pStyle w:val="QuestionStyle"/>
            </w:pPr>
          </w:p>
        </w:tc>
      </w:tr>
      <w:tr w:rsidR="00634088" w:rsidTr="007E2258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634088" w:rsidRPr="001B3341" w:rsidRDefault="00634088" w:rsidP="00634088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34088" w:rsidRDefault="008A43D6" w:rsidP="00634088">
            <w:pPr>
              <w:pStyle w:val="QuestionStyle"/>
            </w:pPr>
            <w:r>
              <w:t>How many buses had fewer than 20 passengers</w:t>
            </w:r>
            <w:r w:rsidR="00634088">
              <w:t xml:space="preserve">? </w:t>
            </w:r>
          </w:p>
          <w:p w:rsidR="00634088" w:rsidRDefault="00634088" w:rsidP="00634088">
            <w:pPr>
              <w:pStyle w:val="QuestionStyle"/>
            </w:pPr>
          </w:p>
          <w:p w:rsidR="00634088" w:rsidRDefault="00634088" w:rsidP="00634088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1040" behindDoc="0" locked="0" layoutInCell="1" allowOverlap="1" wp14:anchorId="334F96C9" wp14:editId="0F586E3F">
                      <wp:simplePos x="0" y="0"/>
                      <wp:positionH relativeFrom="column">
                        <wp:posOffset>567690</wp:posOffset>
                      </wp:positionH>
                      <wp:positionV relativeFrom="paragraph">
                        <wp:posOffset>38735</wp:posOffset>
                      </wp:positionV>
                      <wp:extent cx="4362450" cy="114300"/>
                      <wp:effectExtent l="0" t="0" r="19050" b="19050"/>
                      <wp:wrapNone/>
                      <wp:docPr id="136" name="Group 1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3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39730F9" id="Group 136" o:spid="_x0000_s1026" style="position:absolute;margin-left:44.7pt;margin-top:3.05pt;width:343.5pt;height:9pt;z-index:251671040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" strokecolor="windowText" strokeweight="1pt"/>
                    </v:group>
                  </w:pict>
                </mc:Fallback>
              </mc:AlternateContent>
            </w:r>
            <w:r w:rsidR="008A43D6">
              <w:t xml:space="preserve">                      14</w:t>
            </w:r>
            <w:r>
              <w:t xml:space="preserve">   </w:t>
            </w:r>
            <w:r w:rsidR="008A43D6">
              <w:t xml:space="preserve">                              15</w:t>
            </w:r>
            <w:r>
              <w:t xml:space="preserve">        </w:t>
            </w:r>
            <w:r w:rsidR="008A43D6">
              <w:t xml:space="preserve">                         16</w:t>
            </w:r>
            <w:r>
              <w:t xml:space="preserve">    </w:t>
            </w:r>
            <w:r w:rsidR="008A43D6">
              <w:t xml:space="preserve">                              17</w:t>
            </w:r>
          </w:p>
        </w:tc>
      </w:tr>
      <w:tr w:rsidR="00634088" w:rsidTr="00693AB8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634088" w:rsidRPr="001B3341" w:rsidRDefault="00634088" w:rsidP="00634088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34088" w:rsidRDefault="00505A21" w:rsidP="00634088">
            <w:pPr>
              <w:pStyle w:val="QuestionStyle"/>
            </w:pPr>
            <w:r>
              <w:t>What fraction of bu</w:t>
            </w:r>
            <w:r w:rsidR="008A43D6">
              <w:t>ses had more than 40 passengers</w:t>
            </w:r>
            <w:r w:rsidR="00634088">
              <w:t>?</w:t>
            </w:r>
          </w:p>
          <w:p w:rsidR="008A43D6" w:rsidRDefault="008A43D6" w:rsidP="008A43D6">
            <w:pPr>
              <w:pStyle w:val="QuestionStyle"/>
            </w:pPr>
          </w:p>
          <w:p w:rsidR="00634088" w:rsidRDefault="008A43D6" w:rsidP="008A43D6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8208" behindDoc="0" locked="0" layoutInCell="1" allowOverlap="1" wp14:anchorId="4E8A1677" wp14:editId="228CBA2F">
                      <wp:simplePos x="0" y="0"/>
                      <wp:positionH relativeFrom="column">
                        <wp:posOffset>350520</wp:posOffset>
                      </wp:positionH>
                      <wp:positionV relativeFrom="paragraph">
                        <wp:posOffset>111642</wp:posOffset>
                      </wp:positionV>
                      <wp:extent cx="4362450" cy="114300"/>
                      <wp:effectExtent l="0" t="0" r="19050" b="19050"/>
                      <wp:wrapNone/>
                      <wp:docPr id="20" name="Group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35F926F" id="Group 20" o:spid="_x0000_s1026" style="position:absolute;margin-left:27.6pt;margin-top:8.8pt;width:343.5pt;height:9pt;z-index:251678208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>
              <w:t xml:space="preserve">                  </w:t>
            </w:r>
            <w:r w:rsidRPr="00DF738D">
              <w:rPr>
                <w:color w:val="FF0000"/>
                <w:position w:val="-18"/>
              </w:rPr>
              <w:object w:dxaOrig="274" w:dyaOrig="532">
                <v:shape id="_x0000_i1031" type="#_x0000_t75" style="width:13.5pt;height:26.25pt" o:ole="">
                  <v:imagedata r:id="rId17" o:title=""/>
                </v:shape>
                <o:OLEObject Type="Embed" ProgID="FXEquation.Equation" ShapeID="_x0000_i1031" DrawAspect="Content" ObjectID="_1557221138" r:id="rId25"/>
              </w:object>
            </w:r>
            <w:r w:rsidRPr="00DF738D">
              <w:rPr>
                <w:position w:val="-18"/>
              </w:rPr>
              <w:t xml:space="preserve"> </w:t>
            </w:r>
            <w:r>
              <w:rPr>
                <w:position w:val="-18"/>
              </w:rPr>
              <w:t xml:space="preserve">                              </w:t>
            </w:r>
            <w:r w:rsidRPr="00DF738D">
              <w:rPr>
                <w:color w:val="FF0000"/>
                <w:position w:val="-18"/>
              </w:rPr>
              <w:object w:dxaOrig="154" w:dyaOrig="532">
                <v:shape id="_x0000_i1032" type="#_x0000_t75" style="width:7.5pt;height:26.25pt" o:ole="">
                  <v:imagedata r:id="rId19" o:title=""/>
                </v:shape>
                <o:OLEObject Type="Embed" ProgID="FXEquation.Equation" ShapeID="_x0000_i1032" DrawAspect="Content" ObjectID="_1557221139" r:id="rId26"/>
              </w:object>
            </w:r>
            <w:r>
              <w:rPr>
                <w:color w:val="FF0000"/>
                <w:position w:val="-18"/>
              </w:rPr>
              <w:t xml:space="preserve">                                  </w:t>
            </w:r>
            <w:r w:rsidRPr="00DF738D">
              <w:rPr>
                <w:color w:val="FF0000"/>
                <w:position w:val="-18"/>
              </w:rPr>
              <w:object w:dxaOrig="154" w:dyaOrig="532">
                <v:shape id="_x0000_i1033" type="#_x0000_t75" style="width:7.5pt;height:26.25pt" o:ole="">
                  <v:imagedata r:id="rId21" o:title=""/>
                </v:shape>
                <o:OLEObject Type="Embed" ProgID="FXEquation.Equation" ShapeID="_x0000_i1033" DrawAspect="Content" ObjectID="_1557221140" r:id="rId27"/>
              </w:object>
            </w:r>
            <w:r>
              <w:rPr>
                <w:color w:val="FF0000"/>
                <w:position w:val="-18"/>
              </w:rPr>
              <w:t xml:space="preserve">                                   </w:t>
            </w:r>
            <w:r w:rsidRPr="00DF738D">
              <w:rPr>
                <w:color w:val="FF0000"/>
                <w:position w:val="-18"/>
              </w:rPr>
              <w:object w:dxaOrig="154" w:dyaOrig="532">
                <v:shape id="_x0000_i1034" type="#_x0000_t75" style="width:7.5pt;height:26.25pt" o:ole="">
                  <v:imagedata r:id="rId23" o:title=""/>
                </v:shape>
                <o:OLEObject Type="Embed" ProgID="FXEquation.Equation" ShapeID="_x0000_i1034" DrawAspect="Content" ObjectID="_1557221141" r:id="rId28"/>
              </w:object>
            </w:r>
          </w:p>
        </w:tc>
      </w:tr>
      <w:tr w:rsidR="00634088" w:rsidTr="007E2258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634088" w:rsidRPr="001B3341" w:rsidRDefault="00634088" w:rsidP="00634088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34088" w:rsidRDefault="00634088" w:rsidP="0063408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Mark asks 50 people chosen from a town of 10 000 to answer how strongly they agree with questions by rating their agreement on a scale of 1 – 5.</w:t>
            </w:r>
          </w:p>
          <w:p w:rsidR="00634088" w:rsidRDefault="00634088" w:rsidP="0063408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is true?</w:t>
            </w:r>
          </w:p>
          <w:p w:rsidR="00634088" w:rsidRDefault="00634088" w:rsidP="00634088">
            <w:pPr>
              <w:ind w:firstLine="106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5136" behindDoc="0" locked="0" layoutInCell="1" allowOverlap="1" wp14:anchorId="0BCF6695" wp14:editId="2E9F1CE0">
                      <wp:simplePos x="0" y="0"/>
                      <wp:positionH relativeFrom="column">
                        <wp:posOffset>388620</wp:posOffset>
                      </wp:positionH>
                      <wp:positionV relativeFrom="paragraph">
                        <wp:posOffset>19685</wp:posOffset>
                      </wp:positionV>
                      <wp:extent cx="175260" cy="853440"/>
                      <wp:effectExtent l="0" t="0" r="15240" b="22860"/>
                      <wp:wrapNone/>
                      <wp:docPr id="40" name="Group 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75260" cy="85344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4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A067AA5" id="Group 40" o:spid="_x0000_s1026" style="position:absolute;margin-left:30.6pt;margin-top:1.55pt;width:13.8pt;height:67.2pt;z-index:251675136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He is </w:t>
            </w:r>
            <w:r w:rsidR="008910F2">
              <w:rPr>
                <w:rFonts w:ascii="Times New Roman" w:hAnsi="Times New Roman"/>
                <w:sz w:val="24"/>
                <w:szCs w:val="24"/>
              </w:rPr>
              <w:t>using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 census </w:t>
            </w:r>
            <w:r w:rsidR="008910F2">
              <w:rPr>
                <w:rFonts w:ascii="Times New Roman" w:hAnsi="Times New Roman"/>
                <w:sz w:val="24"/>
                <w:szCs w:val="24"/>
              </w:rPr>
              <w:t>to collect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continuous numerical data.</w:t>
            </w:r>
          </w:p>
          <w:p w:rsidR="00634088" w:rsidRDefault="008910F2" w:rsidP="00634088">
            <w:pPr>
              <w:ind w:firstLine="106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He is using</w:t>
            </w:r>
            <w:r w:rsidR="00634088">
              <w:rPr>
                <w:rFonts w:ascii="Times New Roman" w:hAnsi="Times New Roman"/>
                <w:sz w:val="24"/>
                <w:szCs w:val="24"/>
              </w:rPr>
              <w:t xml:space="preserve"> a census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to </w:t>
            </w:r>
            <w:r w:rsidR="00634088">
              <w:rPr>
                <w:rFonts w:ascii="Times New Roman" w:hAnsi="Times New Roman"/>
                <w:sz w:val="24"/>
                <w:szCs w:val="24"/>
              </w:rPr>
              <w:t>collect categorical data.</w:t>
            </w:r>
          </w:p>
          <w:p w:rsidR="00634088" w:rsidRDefault="008910F2" w:rsidP="00634088">
            <w:pPr>
              <w:ind w:firstLine="106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He is using a sample</w:t>
            </w:r>
            <w:r w:rsidR="0063408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to </w:t>
            </w:r>
            <w:r w:rsidR="00634088">
              <w:rPr>
                <w:rFonts w:ascii="Times New Roman" w:hAnsi="Times New Roman"/>
                <w:sz w:val="24"/>
                <w:szCs w:val="24"/>
              </w:rPr>
              <w:t>collect continuous numerical data.</w:t>
            </w:r>
          </w:p>
          <w:p w:rsidR="00634088" w:rsidRDefault="008910F2" w:rsidP="00634088">
            <w:pPr>
              <w:ind w:firstLine="106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He is using a sample</w:t>
            </w:r>
            <w:r w:rsidR="0063408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to </w:t>
            </w:r>
            <w:r w:rsidR="00634088">
              <w:rPr>
                <w:rFonts w:ascii="Times New Roman" w:hAnsi="Times New Roman"/>
                <w:sz w:val="24"/>
                <w:szCs w:val="24"/>
              </w:rPr>
              <w:t>collect categorical data.</w:t>
            </w:r>
          </w:p>
        </w:tc>
      </w:tr>
      <w:tr w:rsidR="00634088" w:rsidTr="007E2258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634088" w:rsidRPr="001B3341" w:rsidRDefault="00634088" w:rsidP="00634088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34088" w:rsidRDefault="009A7307" w:rsidP="00634088">
            <w:pPr>
              <w:pStyle w:val="QuestionStyle"/>
            </w:pPr>
            <w:r>
              <w:rPr>
                <w:b/>
              </w:rPr>
              <w:t>Question 12-16 refer to the sector</w:t>
            </w:r>
            <w:r w:rsidR="00634088">
              <w:rPr>
                <w:b/>
              </w:rPr>
              <w:t xml:space="preserve"> graph below.</w:t>
            </w:r>
          </w:p>
          <w:p w:rsidR="00634088" w:rsidRDefault="00C63D3C" w:rsidP="00634088">
            <w:pPr>
              <w:pStyle w:val="QuestionStyle"/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49536" behindDoc="0" locked="0" layoutInCell="1" allowOverlap="1" wp14:anchorId="29238070" wp14:editId="520311F7">
                  <wp:simplePos x="0" y="0"/>
                  <wp:positionH relativeFrom="column">
                    <wp:posOffset>1412875</wp:posOffset>
                  </wp:positionH>
                  <wp:positionV relativeFrom="paragraph">
                    <wp:posOffset>204440</wp:posOffset>
                  </wp:positionV>
                  <wp:extent cx="2809240" cy="2184400"/>
                  <wp:effectExtent l="0" t="0" r="0" b="635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67" t="15922" r="12188" b="6445"/>
                          <a:stretch/>
                        </pic:blipFill>
                        <pic:spPr bwMode="auto">
                          <a:xfrm>
                            <a:off x="0" y="0"/>
                            <a:ext cx="2809240" cy="218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 xml:space="preserve">                                                        Student’s Holiday Type </w:t>
            </w:r>
          </w:p>
          <w:p w:rsidR="00634088" w:rsidRDefault="00634088" w:rsidP="00634088">
            <w:pPr>
              <w:pStyle w:val="QuestionStyle"/>
            </w:pPr>
          </w:p>
          <w:p w:rsidR="00634088" w:rsidRDefault="00634088" w:rsidP="00634088">
            <w:pPr>
              <w:pStyle w:val="QuestionStyle"/>
            </w:pPr>
          </w:p>
          <w:p w:rsidR="00634088" w:rsidRDefault="00634088" w:rsidP="00634088">
            <w:pPr>
              <w:pStyle w:val="QuestionStyle"/>
            </w:pPr>
          </w:p>
          <w:p w:rsidR="00634088" w:rsidRDefault="00634088" w:rsidP="00634088">
            <w:pPr>
              <w:pStyle w:val="QuestionStyle"/>
            </w:pPr>
          </w:p>
          <w:p w:rsidR="00634088" w:rsidRDefault="00634088" w:rsidP="00634088">
            <w:pPr>
              <w:pStyle w:val="QuestionStyle"/>
            </w:pPr>
          </w:p>
          <w:p w:rsidR="00634088" w:rsidRDefault="00634088" w:rsidP="00634088">
            <w:pPr>
              <w:pStyle w:val="QuestionStyle"/>
            </w:pPr>
          </w:p>
          <w:p w:rsidR="00634088" w:rsidRDefault="00634088" w:rsidP="00634088">
            <w:pPr>
              <w:pStyle w:val="QuestionStyle"/>
            </w:pPr>
          </w:p>
          <w:p w:rsidR="00634088" w:rsidRDefault="00634088" w:rsidP="00634088">
            <w:pPr>
              <w:pStyle w:val="QuestionStyle"/>
            </w:pPr>
          </w:p>
          <w:p w:rsidR="00634088" w:rsidRDefault="00634088" w:rsidP="00634088">
            <w:pPr>
              <w:pStyle w:val="QuestionStyle"/>
            </w:pPr>
          </w:p>
          <w:p w:rsidR="00853338" w:rsidRDefault="00853338" w:rsidP="00634088">
            <w:pPr>
              <w:pStyle w:val="QuestionStyle"/>
            </w:pPr>
            <w:r>
              <w:t>A survey of 108 students asked which type of holiday they had most recently experienced.</w:t>
            </w:r>
          </w:p>
          <w:p w:rsidR="00634088" w:rsidRDefault="00853338" w:rsidP="00634088">
            <w:pPr>
              <w:pStyle w:val="QuestionStyle"/>
            </w:pPr>
            <w:r>
              <w:t>T</w:t>
            </w:r>
            <w:r w:rsidR="00634088">
              <w:t>he sector graph</w:t>
            </w:r>
            <w:r w:rsidR="00C63D3C">
              <w:t xml:space="preserve"> </w:t>
            </w:r>
            <w:r>
              <w:t>is drawn from the results of the survey.</w:t>
            </w:r>
          </w:p>
        </w:tc>
      </w:tr>
      <w:tr w:rsidR="00634088" w:rsidTr="00C63D3C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61FF61"/>
          </w:tcPr>
          <w:p w:rsidR="00634088" w:rsidRPr="001B3341" w:rsidRDefault="00634088" w:rsidP="00634088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34088" w:rsidRDefault="00634088" w:rsidP="00634088">
            <w:pPr>
              <w:pStyle w:val="QuestionStyle"/>
            </w:pPr>
            <w:r>
              <w:t>Which</w:t>
            </w:r>
            <w:r w:rsidR="00C63D3C">
              <w:t xml:space="preserve"> type of holiday was </w:t>
            </w:r>
            <w:r w:rsidR="00117509">
              <w:t>least common</w:t>
            </w:r>
            <w:r>
              <w:t>?</w:t>
            </w:r>
          </w:p>
          <w:p w:rsidR="00634088" w:rsidRDefault="00634088" w:rsidP="00634088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0560" behindDoc="0" locked="0" layoutInCell="1" allowOverlap="1" wp14:anchorId="5AD5234B" wp14:editId="3DB7EA09">
                      <wp:simplePos x="0" y="0"/>
                      <wp:positionH relativeFrom="column">
                        <wp:posOffset>3201670</wp:posOffset>
                      </wp:positionH>
                      <wp:positionV relativeFrom="paragraph">
                        <wp:posOffset>20955</wp:posOffset>
                      </wp:positionV>
                      <wp:extent cx="1341120" cy="373380"/>
                      <wp:effectExtent l="0" t="0" r="11430" b="26670"/>
                      <wp:wrapNone/>
                      <wp:docPr id="189" name="Rectangle 1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34112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3A25996" id="Rectangle 189" o:spid="_x0000_s1026" style="position:absolute;margin-left:252.1pt;margin-top:1.65pt;width:105.6pt;height:29.4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" filled="f" strokecolor="windowText" strokeweight="1.5pt">
                      <v:path arrowok="t"/>
                    </v:rect>
                  </w:pict>
                </mc:Fallback>
              </mc:AlternateContent>
            </w:r>
          </w:p>
          <w:p w:rsidR="00634088" w:rsidRDefault="00634088" w:rsidP="00634088">
            <w:pPr>
              <w:pStyle w:val="QuestionStyle"/>
            </w:pPr>
          </w:p>
        </w:tc>
      </w:tr>
      <w:tr w:rsidR="00634088" w:rsidTr="007E2258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634088" w:rsidRPr="001B3341" w:rsidRDefault="00634088" w:rsidP="00634088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34088" w:rsidRDefault="00117509" w:rsidP="00634088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1584" behindDoc="0" locked="0" layoutInCell="1" allowOverlap="1" wp14:anchorId="539A236D" wp14:editId="5B4DE35D">
                      <wp:simplePos x="0" y="0"/>
                      <wp:positionH relativeFrom="column">
                        <wp:posOffset>4721225</wp:posOffset>
                      </wp:positionH>
                      <wp:positionV relativeFrom="paragraph">
                        <wp:posOffset>40646</wp:posOffset>
                      </wp:positionV>
                      <wp:extent cx="457200" cy="694900"/>
                      <wp:effectExtent l="0" t="0" r="19050" b="10160"/>
                      <wp:wrapNone/>
                      <wp:docPr id="12" name="Group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7200" cy="694900"/>
                                <a:chOff x="0" y="0"/>
                                <a:chExt cx="632460" cy="845820"/>
                              </a:xfrm>
                            </wpg:grpSpPr>
                            <wps:wsp>
                              <wps:cNvPr id="13" name="Rectangle 13"/>
                              <wps:cNvSpPr>
                                <a:spLocks/>
                              </wps:cNvSpPr>
                              <wps:spPr>
                                <a:xfrm>
                                  <a:off x="121920" y="0"/>
                                  <a:ext cx="405765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" name="Rectangle 14"/>
                              <wps:cNvSpPr>
                                <a:spLocks/>
                              </wps:cNvSpPr>
                              <wps:spPr>
                                <a:xfrm>
                                  <a:off x="121920" y="472440"/>
                                  <a:ext cx="405765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" name="Straight Connector 15"/>
                              <wps:cNvCnPr/>
                              <wps:spPr>
                                <a:xfrm>
                                  <a:off x="0" y="426720"/>
                                  <a:ext cx="6324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ED5B35B" id="Group 12" o:spid="_x0000_s1026" style="position:absolute;margin-left:371.75pt;margin-top:3.2pt;width:36pt;height:54.7pt;z-index:251651584;mso-width-relative:margin;mso-height-relative:margin" coordsize="6324,84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">
                      <v:rect id="Rectangle 13" o:spid="_x0000_s1027" style="position:absolute;left:1219;width:4057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" filled="f" strokecolor="windowText" strokeweight="1.5pt">
                        <v:path arrowok="t"/>
                      </v:rect>
                      <v:rect id="Rectangle 14" o:spid="_x0000_s1028" style="position:absolute;left:1219;top:4724;width:4057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" filled="f" strokecolor="windowText" strokeweight="1.5pt">
                        <v:path arrowok="t"/>
                      </v:rect>
                      <v:line id="Straight Connector 15" o:spid="_x0000_s1029" style="position:absolute;visibility:visible;mso-wrap-style:square" from="0,4267" to="6324,42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" strokecolor="black [3213]" strokeweight="1.5pt"/>
                    </v:group>
                  </w:pict>
                </mc:Fallback>
              </mc:AlternateContent>
            </w:r>
            <w:r>
              <w:t>What fraction of the students had an Adventure holiday</w:t>
            </w:r>
            <w:r w:rsidR="00634088">
              <w:t>?</w:t>
            </w:r>
          </w:p>
          <w:p w:rsidR="00634088" w:rsidRDefault="00634088" w:rsidP="00634088">
            <w:pPr>
              <w:pStyle w:val="QuestionStyle"/>
            </w:pPr>
          </w:p>
          <w:p w:rsidR="00634088" w:rsidRDefault="00634088" w:rsidP="00634088">
            <w:pPr>
              <w:pStyle w:val="QuestionStyle"/>
            </w:pPr>
          </w:p>
        </w:tc>
      </w:tr>
      <w:tr w:rsidR="00634088" w:rsidTr="007E2258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634088" w:rsidRPr="001B3341" w:rsidRDefault="00634088" w:rsidP="00340F44">
            <w:pPr>
              <w:pStyle w:val="ListParagraph"/>
              <w:numPr>
                <w:ilvl w:val="0"/>
                <w:numId w:val="2"/>
              </w:numPr>
              <w:spacing w:before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34088" w:rsidRDefault="00117509" w:rsidP="00535B0C">
            <w:pPr>
              <w:pStyle w:val="QuestionStyle"/>
              <w:spacing w:after="0"/>
            </w:pPr>
            <w:r>
              <w:t xml:space="preserve">Which holiday type was </w:t>
            </w:r>
            <w:r w:rsidR="009A7307">
              <w:t xml:space="preserve">taken </w:t>
            </w:r>
            <w:r>
              <w:t xml:space="preserve">by  </w:t>
            </w:r>
            <w:r w:rsidRPr="00117509">
              <w:rPr>
                <w:color w:val="FF0000"/>
                <w:position w:val="-18"/>
              </w:rPr>
              <w:object w:dxaOrig="154" w:dyaOrig="532">
                <v:shape id="_x0000_i1035" type="#_x0000_t75" style="width:7.5pt;height:26.25pt" o:ole="">
                  <v:imagedata r:id="rId19" o:title=""/>
                </v:shape>
                <o:OLEObject Type="Embed" ProgID="FXEquation.Equation" ShapeID="_x0000_i1035" DrawAspect="Content" ObjectID="_1557221142" r:id="rId30"/>
              </w:object>
            </w:r>
            <w:r>
              <w:t xml:space="preserve"> </w:t>
            </w:r>
            <w:r w:rsidR="009A7307">
              <w:t xml:space="preserve"> </w:t>
            </w:r>
            <w:r>
              <w:t>of the students</w:t>
            </w:r>
            <w:r w:rsidR="00634088">
              <w:t>?</w:t>
            </w:r>
          </w:p>
          <w:p w:rsidR="00634088" w:rsidRPr="00535B0C" w:rsidRDefault="00634088" w:rsidP="00634088">
            <w:pPr>
              <w:pStyle w:val="QuestionStyle"/>
              <w:rPr>
                <w:sz w:val="16"/>
                <w:szCs w:val="16"/>
              </w:rPr>
            </w:pPr>
          </w:p>
          <w:p w:rsidR="00634088" w:rsidRDefault="00634088" w:rsidP="00634088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2064" behindDoc="0" locked="0" layoutInCell="1" allowOverlap="1" wp14:anchorId="56184DA9" wp14:editId="7D68354A">
                      <wp:simplePos x="0" y="0"/>
                      <wp:positionH relativeFrom="column">
                        <wp:posOffset>464820</wp:posOffset>
                      </wp:positionH>
                      <wp:positionV relativeFrom="paragraph">
                        <wp:posOffset>34284</wp:posOffset>
                      </wp:positionV>
                      <wp:extent cx="4362450" cy="114300"/>
                      <wp:effectExtent l="0" t="0" r="19050" b="19050"/>
                      <wp:wrapNone/>
                      <wp:docPr id="191" name="Group 1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9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133938A" id="Group 191" o:spid="_x0000_s1026" style="position:absolute;margin-left:36.6pt;margin-top:2.7pt;width:343.5pt;height:9pt;z-index:25167206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>
              <w:t xml:space="preserve">                    </w:t>
            </w:r>
            <w:r w:rsidR="00340F44">
              <w:t>Adventure                   Bus Tour</w:t>
            </w:r>
            <w:r>
              <w:t xml:space="preserve">                     </w:t>
            </w:r>
            <w:r w:rsidR="00340F44">
              <w:t>Cruise</w:t>
            </w:r>
            <w:r>
              <w:t xml:space="preserve">             </w:t>
            </w:r>
            <w:r w:rsidR="00340F44">
              <w:t xml:space="preserve">   </w:t>
            </w:r>
            <w:r>
              <w:t xml:space="preserve">           </w:t>
            </w:r>
            <w:r w:rsidR="00340F44">
              <w:t>Resort</w:t>
            </w:r>
          </w:p>
        </w:tc>
      </w:tr>
      <w:tr w:rsidR="00634088" w:rsidTr="007E2258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634088" w:rsidRPr="001B3341" w:rsidRDefault="00634088" w:rsidP="00634088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34088" w:rsidRDefault="00340F44" w:rsidP="00634088">
            <w:pPr>
              <w:pStyle w:val="QuestionStyle"/>
            </w:pPr>
            <w:r>
              <w:t xml:space="preserve">How many of the </w:t>
            </w:r>
            <w:r w:rsidR="00853338">
              <w:t xml:space="preserve">108 </w:t>
            </w:r>
            <w:r>
              <w:t>students visited family for their holiday</w:t>
            </w:r>
            <w:r w:rsidR="00634088">
              <w:t xml:space="preserve">? </w:t>
            </w:r>
          </w:p>
          <w:p w:rsidR="00634088" w:rsidRDefault="00634088" w:rsidP="00634088">
            <w:pPr>
              <w:pStyle w:val="QuestionStyle"/>
            </w:pPr>
          </w:p>
          <w:p w:rsidR="00634088" w:rsidRDefault="00634088" w:rsidP="00634088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3088" behindDoc="0" locked="0" layoutInCell="1" allowOverlap="1" wp14:anchorId="21D1637A" wp14:editId="78E20214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22225</wp:posOffset>
                      </wp:positionV>
                      <wp:extent cx="4362450" cy="114300"/>
                      <wp:effectExtent l="0" t="0" r="19050" b="19050"/>
                      <wp:wrapNone/>
                      <wp:docPr id="196" name="Group 1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9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34DE2D3" id="Group 196" o:spid="_x0000_s1026" style="position:absolute;margin-left:36pt;margin-top:1.75pt;width:343.5pt;height:9pt;z-index:251673088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>
              <w:t xml:space="preserve">                    </w:t>
            </w:r>
            <w:r w:rsidR="00853338">
              <w:t xml:space="preserve">27       </w:t>
            </w:r>
            <w:r>
              <w:t xml:space="preserve">                         </w:t>
            </w:r>
            <w:r w:rsidR="00853338">
              <w:t>30</w:t>
            </w:r>
            <w:r>
              <w:t xml:space="preserve">                </w:t>
            </w:r>
            <w:r w:rsidR="00853338">
              <w:t xml:space="preserve">                  36</w:t>
            </w:r>
            <w:r>
              <w:t xml:space="preserve">                        </w:t>
            </w:r>
            <w:r w:rsidR="00853338">
              <w:t xml:space="preserve">     </w:t>
            </w:r>
            <w:r>
              <w:t xml:space="preserve">  </w:t>
            </w:r>
            <w:r w:rsidR="00853338">
              <w:t>39</w:t>
            </w:r>
            <w:r>
              <w:t xml:space="preserve">                </w:t>
            </w:r>
          </w:p>
        </w:tc>
      </w:tr>
      <w:tr w:rsidR="00634088" w:rsidTr="007E2258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634088" w:rsidRPr="001B3341" w:rsidRDefault="00634088" w:rsidP="00634088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34088" w:rsidRDefault="00634088" w:rsidP="00634088">
            <w:pPr>
              <w:pStyle w:val="QuestionStyle"/>
            </w:pPr>
            <w:r>
              <w:t>What type of data is</w:t>
            </w:r>
            <w:r w:rsidR="00853338">
              <w:t xml:space="preserve"> represented in the graph above?</w:t>
            </w:r>
          </w:p>
          <w:p w:rsidR="00634088" w:rsidRPr="00B91199" w:rsidRDefault="00634088" w:rsidP="00634088">
            <w:pPr>
              <w:rPr>
                <w:rFonts w:ascii="Times New Roman" w:hAnsi="Times New Roman"/>
                <w:sz w:val="14"/>
                <w:szCs w:val="14"/>
                <w:lang w:eastAsia="en-AU"/>
              </w:rPr>
            </w:pPr>
          </w:p>
          <w:p w:rsidR="00634088" w:rsidRPr="00853338" w:rsidRDefault="00634088" w:rsidP="00634088">
            <w:pPr>
              <w:rPr>
                <w:rFonts w:ascii="Times New Roman" w:hAnsi="Times New Roman"/>
                <w:sz w:val="24"/>
                <w:szCs w:val="24"/>
                <w:lang w:eastAsia="en-AU"/>
              </w:rPr>
            </w:pPr>
            <w:r w:rsidRPr="00B91199">
              <w:rPr>
                <w:rFonts w:ascii="Times New Roman" w:hAnsi="Times New Roman"/>
                <w:noProof/>
                <w:sz w:val="32"/>
                <w:szCs w:val="32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4112" behindDoc="0" locked="0" layoutInCell="1" allowOverlap="1" wp14:anchorId="1176B367" wp14:editId="11CD2CE5">
                      <wp:simplePos x="0" y="0"/>
                      <wp:positionH relativeFrom="column">
                        <wp:posOffset>112395</wp:posOffset>
                      </wp:positionH>
                      <wp:positionV relativeFrom="paragraph">
                        <wp:posOffset>28575</wp:posOffset>
                      </wp:positionV>
                      <wp:extent cx="2929890" cy="388620"/>
                      <wp:effectExtent l="0" t="0" r="22860" b="11430"/>
                      <wp:wrapNone/>
                      <wp:docPr id="206" name="Group 2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929890" cy="388620"/>
                                <a:chOff x="0" y="0"/>
                                <a:chExt cx="2929890" cy="388620"/>
                              </a:xfrm>
                            </wpg:grpSpPr>
                            <wps:wsp>
                              <wps:cNvPr id="20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D06551F" id="Group 206" o:spid="_x0000_s1026" style="position:absolute;margin-left:8.85pt;margin-top:2.25pt;width:230.7pt;height:30.6pt;z-index:251674112" coordsize="29298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">
                      <v:roundrect id="AutoShape 3" o:spid="_x0000_s1027" style="position:absolute;left:27584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" strokecolor="windowText" strokeweight="1pt"/>
                    </v:group>
                  </w:pict>
                </mc:Fallback>
              </mc:AlternateContent>
            </w:r>
            <w:r w:rsidRPr="00B91199">
              <w:rPr>
                <w:rFonts w:ascii="Times New Roman" w:hAnsi="Times New Roman"/>
                <w:sz w:val="24"/>
                <w:szCs w:val="24"/>
                <w:lang w:eastAsia="en-AU"/>
              </w:rPr>
              <w:t xml:space="preserve">         Categorical Data</w:t>
            </w:r>
            <w:r w:rsidR="00853338">
              <w:rPr>
                <w:rFonts w:ascii="Times New Roman" w:hAnsi="Times New Roman"/>
                <w:sz w:val="24"/>
                <w:szCs w:val="24"/>
                <w:lang w:eastAsia="en-AU"/>
              </w:rPr>
              <w:t xml:space="preserve"> from observation</w:t>
            </w:r>
            <w:r w:rsidRPr="00B91199">
              <w:rPr>
                <w:rFonts w:ascii="Times New Roman" w:hAnsi="Times New Roman"/>
                <w:sz w:val="24"/>
                <w:szCs w:val="24"/>
                <w:lang w:eastAsia="en-AU"/>
              </w:rPr>
              <w:t xml:space="preserve">.     </w:t>
            </w:r>
            <w:r>
              <w:rPr>
                <w:rFonts w:ascii="Times New Roman" w:hAnsi="Times New Roman"/>
                <w:sz w:val="24"/>
                <w:szCs w:val="24"/>
                <w:lang w:eastAsia="en-AU"/>
              </w:rPr>
              <w:t xml:space="preserve">           </w:t>
            </w:r>
            <w:r w:rsidR="00853338">
              <w:rPr>
                <w:rFonts w:ascii="Times New Roman" w:hAnsi="Times New Roman"/>
                <w:sz w:val="24"/>
                <w:szCs w:val="24"/>
                <w:lang w:eastAsia="en-AU"/>
              </w:rPr>
              <w:t xml:space="preserve"> </w:t>
            </w:r>
            <w:r w:rsidRPr="00B91199">
              <w:rPr>
                <w:rFonts w:ascii="Times New Roman" w:hAnsi="Times New Roman"/>
                <w:sz w:val="24"/>
                <w:szCs w:val="24"/>
                <w:lang w:eastAsia="en-AU"/>
              </w:rPr>
              <w:t>Categorical Data</w:t>
            </w:r>
            <w:r w:rsidR="00853338">
              <w:rPr>
                <w:rFonts w:ascii="Times New Roman" w:hAnsi="Times New Roman"/>
                <w:sz w:val="24"/>
                <w:szCs w:val="24"/>
                <w:lang w:eastAsia="en-AU"/>
              </w:rPr>
              <w:t xml:space="preserve"> from measurement</w:t>
            </w:r>
            <w:r w:rsidRPr="00B91199">
              <w:rPr>
                <w:rFonts w:ascii="Times New Roman" w:hAnsi="Times New Roman"/>
                <w:sz w:val="24"/>
                <w:szCs w:val="24"/>
                <w:lang w:eastAsia="en-AU"/>
              </w:rPr>
              <w:t>.</w:t>
            </w:r>
            <w:r w:rsidR="00853338">
              <w:rPr>
                <w:rFonts w:ascii="Times New Roman" w:hAnsi="Times New Roman"/>
                <w:sz w:val="24"/>
                <w:szCs w:val="24"/>
                <w:lang w:eastAsia="en-AU"/>
              </w:rPr>
              <w:t xml:space="preserve">       </w:t>
            </w:r>
          </w:p>
          <w:p w:rsidR="00634088" w:rsidRDefault="00634088" w:rsidP="00634088">
            <w:pPr>
              <w:pStyle w:val="QuestionStyle"/>
            </w:pPr>
            <w:r w:rsidRPr="00B91199">
              <w:t xml:space="preserve"> </w:t>
            </w:r>
            <w:r>
              <w:t xml:space="preserve">   </w:t>
            </w:r>
            <w:r w:rsidRPr="00B91199">
              <w:t xml:space="preserve">     </w:t>
            </w:r>
            <w:r w:rsidR="00853338" w:rsidRPr="00B91199">
              <w:rPr>
                <w:lang w:eastAsia="en-AU"/>
              </w:rPr>
              <w:t>Categorical Data</w:t>
            </w:r>
            <w:r w:rsidR="00ED144B">
              <w:rPr>
                <w:lang w:eastAsia="en-AU"/>
              </w:rPr>
              <w:t xml:space="preserve"> from</w:t>
            </w:r>
            <w:r w:rsidR="00853338">
              <w:rPr>
                <w:lang w:eastAsia="en-AU"/>
              </w:rPr>
              <w:t xml:space="preserve"> survey</w:t>
            </w:r>
            <w:r w:rsidR="00ED144B">
              <w:rPr>
                <w:lang w:eastAsia="en-AU"/>
              </w:rPr>
              <w:t xml:space="preserve"> responses.</w:t>
            </w:r>
            <w:r w:rsidRPr="00B91199">
              <w:t xml:space="preserve">     </w:t>
            </w:r>
            <w:r>
              <w:t xml:space="preserve">   </w:t>
            </w:r>
            <w:r w:rsidR="00853338">
              <w:rPr>
                <w:lang w:eastAsia="en-AU"/>
              </w:rPr>
              <w:t>Numerical</w:t>
            </w:r>
            <w:r w:rsidR="00853338" w:rsidRPr="00B91199">
              <w:rPr>
                <w:lang w:eastAsia="en-AU"/>
              </w:rPr>
              <w:t xml:space="preserve"> Data</w:t>
            </w:r>
            <w:r w:rsidR="00ED144B">
              <w:rPr>
                <w:lang w:eastAsia="en-AU"/>
              </w:rPr>
              <w:t xml:space="preserve"> from</w:t>
            </w:r>
            <w:r w:rsidR="00853338">
              <w:rPr>
                <w:lang w:eastAsia="en-AU"/>
              </w:rPr>
              <w:t xml:space="preserve"> survey</w:t>
            </w:r>
            <w:r w:rsidR="00ED144B">
              <w:rPr>
                <w:lang w:eastAsia="en-AU"/>
              </w:rPr>
              <w:t xml:space="preserve"> responses</w:t>
            </w:r>
            <w:r w:rsidR="00853338">
              <w:rPr>
                <w:lang w:eastAsia="en-AU"/>
              </w:rPr>
              <w:t>.</w:t>
            </w:r>
            <w:r>
              <w:t xml:space="preserve"> </w:t>
            </w:r>
          </w:p>
        </w:tc>
      </w:tr>
    </w:tbl>
    <w:p w:rsidR="00E551DE" w:rsidRDefault="00E551DE"/>
    <w:p w:rsidR="00E551DE" w:rsidRDefault="00E551DE"/>
    <w:p w:rsidR="00E551DE" w:rsidRDefault="00E551DE"/>
    <w:p w:rsidR="00D667E2" w:rsidRDefault="00D667E2">
      <w:pPr>
        <w:sectPr w:rsidR="00D667E2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9D24C3" w:rsidRDefault="009D24C3" w:rsidP="007E2258">
      <w:pPr>
        <w:jc w:val="center"/>
        <w:rPr>
          <w:rFonts w:ascii="Times New Roman" w:hAnsi="Times New Roman"/>
          <w:sz w:val="36"/>
          <w:szCs w:val="36"/>
        </w:rPr>
        <w:sectPr w:rsidR="009D24C3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419"/>
        <w:gridCol w:w="5103"/>
        <w:gridCol w:w="3685"/>
      </w:tblGrid>
      <w:tr w:rsidR="006833C2" w:rsidTr="007E2258">
        <w:trPr>
          <w:cantSplit/>
          <w:trHeight w:val="851"/>
        </w:trPr>
        <w:tc>
          <w:tcPr>
            <w:tcW w:w="10207" w:type="dxa"/>
            <w:gridSpan w:val="3"/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-1595167019"/>
              <w:placeholder>
                <w:docPart w:val="BB3F5B50C0EF4834BE6857988511D1AC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:rsidR="006833C2" w:rsidRPr="005615AC" w:rsidRDefault="00C529AB" w:rsidP="006833C2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6833C2" w:rsidRPr="00325745" w:rsidRDefault="006833C2" w:rsidP="006833C2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-1914315234"/>
                <w:placeholder>
                  <w:docPart w:val="82BDC52470084C5589BF5A9C358FC17A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505A21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885304" w:rsidTr="00CD209A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93318446"/>
            <w:placeholder>
              <w:docPart w:val="F31EEAFAEE354F378C9DAC6EA7671953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shd w:val="clear" w:color="auto" w:fill="B6DDE8" w:themeFill="accent5" w:themeFillTint="66"/>
                <w:vAlign w:val="center"/>
              </w:tcPr>
              <w:p w:rsidR="00885304" w:rsidRPr="00325745" w:rsidRDefault="00505A21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1581099126"/>
            <w:placeholder>
              <w:docPart w:val="57EE0130D0A94CACBFE341C776F510A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103" w:type="dxa"/>
                <w:shd w:val="clear" w:color="auto" w:fill="B6DDE8" w:themeFill="accent5" w:themeFillTint="66"/>
              </w:tcPr>
              <w:p w:rsidR="00885304" w:rsidRPr="005C44C0" w:rsidRDefault="00505A21" w:rsidP="00885304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Data Collection and Representation</w:t>
                </w:r>
              </w:p>
            </w:tc>
          </w:sdtContent>
        </w:sdt>
        <w:tc>
          <w:tcPr>
            <w:tcW w:w="3685" w:type="dxa"/>
            <w:shd w:val="clear" w:color="auto" w:fill="215868" w:themeFill="accent5" w:themeFillShade="80"/>
          </w:tcPr>
          <w:p w:rsidR="00885304" w:rsidRDefault="00885304" w:rsidP="00885304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885304" w:rsidRDefault="00885304" w:rsidP="00885304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Longer Answer </w:t>
            </w:r>
          </w:p>
          <w:p w:rsidR="00885304" w:rsidRPr="00325745" w:rsidRDefault="00885304" w:rsidP="00885304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CD209A">
        <w:trPr>
          <w:cantSplit/>
          <w:trHeight w:val="509"/>
        </w:trPr>
        <w:tc>
          <w:tcPr>
            <w:tcW w:w="6522" w:type="dxa"/>
            <w:gridSpan w:val="2"/>
            <w:shd w:val="clear" w:color="auto" w:fill="B6DDE8" w:themeFill="accent5" w:themeFillTint="66"/>
          </w:tcPr>
          <w:p w:rsidR="00853748" w:rsidRPr="00325745" w:rsidRDefault="00853748" w:rsidP="007E2258">
            <w:pPr>
              <w:tabs>
                <w:tab w:val="left" w:pos="1428"/>
              </w:tabs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ab/>
            </w:r>
          </w:p>
        </w:tc>
        <w:tc>
          <w:tcPr>
            <w:tcW w:w="3685" w:type="dxa"/>
            <w:shd w:val="clear" w:color="auto" w:fill="B6DDE8" w:themeFill="accent5" w:themeFillTint="66"/>
          </w:tcPr>
          <w:p w:rsidR="005615AC" w:rsidRDefault="005615AC" w:rsidP="007E2258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853748" w:rsidRPr="00325745" w:rsidRDefault="00853748" w:rsidP="007E2258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D667E2" w:rsidTr="00CD209A">
        <w:trPr>
          <w:cantSplit/>
          <w:trHeight w:val="340"/>
        </w:trPr>
        <w:tc>
          <w:tcPr>
            <w:tcW w:w="10207" w:type="dxa"/>
            <w:gridSpan w:val="3"/>
            <w:shd w:val="clear" w:color="auto" w:fill="B6DDE8" w:themeFill="accent5" w:themeFillTint="66"/>
          </w:tcPr>
          <w:p w:rsidR="00D667E2" w:rsidRDefault="00D667E2" w:rsidP="00A252B0">
            <w:pPr>
              <w:jc w:val="center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 w:rsidRPr="00A81533">
              <w:rPr>
                <w:rFonts w:asciiTheme="majorHAnsi" w:hAnsiTheme="majorHAnsi"/>
                <w:b/>
                <w:i/>
                <w:sz w:val="24"/>
                <w:szCs w:val="24"/>
              </w:rPr>
              <w:t>Write all working and answers in the spaces provided on this test paper.</w:t>
            </w:r>
          </w:p>
          <w:p w:rsidR="00A81533" w:rsidRPr="00A81533" w:rsidRDefault="00A81533" w:rsidP="00A252B0">
            <w:pPr>
              <w:jc w:val="center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i/>
                <w:sz w:val="24"/>
                <w:szCs w:val="24"/>
              </w:rPr>
              <w:t>Marks may not be awarded if working out and/or answers are not clear.</w:t>
            </w:r>
          </w:p>
          <w:p w:rsidR="00A81533" w:rsidRDefault="00A81533" w:rsidP="00A252B0">
            <w:pPr>
              <w:jc w:val="center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i/>
                <w:sz w:val="24"/>
                <w:szCs w:val="24"/>
              </w:rPr>
              <w:t>Marks allocated are shown beside each question.</w:t>
            </w:r>
          </w:p>
          <w:p w:rsidR="00A81533" w:rsidRDefault="00A81533" w:rsidP="00A252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81533">
              <w:rPr>
                <w:rFonts w:asciiTheme="majorHAnsi" w:hAnsiTheme="majorHAnsi"/>
                <w:b/>
                <w:i/>
                <w:sz w:val="24"/>
                <w:szCs w:val="24"/>
              </w:rPr>
              <w:t>Calculators are allowed.</w:t>
            </w:r>
          </w:p>
        </w:tc>
      </w:tr>
    </w:tbl>
    <w:p w:rsidR="00A252B0" w:rsidRDefault="00A252B0"/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8263"/>
        <w:gridCol w:w="992"/>
      </w:tblGrid>
      <w:tr w:rsidR="00A252B0" w:rsidTr="00A824D7">
        <w:trPr>
          <w:cantSplit/>
          <w:trHeight w:val="227"/>
          <w:tblHeader/>
        </w:trPr>
        <w:tc>
          <w:tcPr>
            <w:tcW w:w="9215" w:type="dxa"/>
            <w:gridSpan w:val="2"/>
          </w:tcPr>
          <w:p w:rsidR="00A252B0" w:rsidRDefault="00A252B0" w:rsidP="007E2258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:rsidR="00A252B0" w:rsidRPr="00A252B0" w:rsidRDefault="00A252B0" w:rsidP="00A252B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252B0">
              <w:rPr>
                <w:rFonts w:ascii="Times New Roman" w:hAnsi="Times New Roman"/>
                <w:b/>
                <w:sz w:val="24"/>
                <w:szCs w:val="24"/>
              </w:rPr>
              <w:t>Marks</w:t>
            </w:r>
          </w:p>
        </w:tc>
      </w:tr>
      <w:tr w:rsidR="00E92946" w:rsidTr="005277D4">
        <w:trPr>
          <w:cantSplit/>
          <w:trHeight w:val="851"/>
        </w:trPr>
        <w:tc>
          <w:tcPr>
            <w:tcW w:w="952" w:type="dxa"/>
            <w:shd w:val="clear" w:color="auto" w:fill="5DFF5D"/>
          </w:tcPr>
          <w:p w:rsidR="00E92946" w:rsidRPr="001B3341" w:rsidRDefault="00E92946" w:rsidP="00E92946">
            <w:pPr>
              <w:pStyle w:val="ListParagraph"/>
              <w:numPr>
                <w:ilvl w:val="0"/>
                <w:numId w:val="3"/>
              </w:numPr>
              <w:ind w:right="-149" w:hanging="68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</w:tcPr>
          <w:p w:rsidR="009A65BD" w:rsidRPr="009A65BD" w:rsidRDefault="009A65BD">
            <w:pPr>
              <w:rPr>
                <w:rFonts w:ascii="Times New Roman" w:hAnsi="Times New Roman"/>
                <w:sz w:val="24"/>
                <w:szCs w:val="24"/>
              </w:rPr>
            </w:pPr>
            <w:r w:rsidRPr="009A65BD">
              <w:rPr>
                <w:rFonts w:ascii="Times New Roman" w:hAnsi="Times New Roman"/>
                <w:sz w:val="24"/>
                <w:szCs w:val="24"/>
              </w:rPr>
              <w:t xml:space="preserve">The </w:t>
            </w:r>
            <w:r>
              <w:rPr>
                <w:rFonts w:ascii="Times New Roman" w:hAnsi="Times New Roman"/>
                <w:sz w:val="24"/>
                <w:szCs w:val="24"/>
              </w:rPr>
              <w:t>frequency distribution table records the number of children in 25 families.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008"/>
              <w:gridCol w:w="2008"/>
              <w:gridCol w:w="2008"/>
              <w:gridCol w:w="2008"/>
            </w:tblGrid>
            <w:tr w:rsidR="003B5C89" w:rsidTr="003B5C89">
              <w:tc>
                <w:tcPr>
                  <w:tcW w:w="2008" w:type="dxa"/>
                </w:tcPr>
                <w:p w:rsidR="003B5C89" w:rsidRDefault="003B5C89" w:rsidP="003B5C89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Score (</w:t>
                  </w:r>
                  <w:r w:rsidRPr="003B5C89">
                    <w:rPr>
                      <w:rFonts w:ascii="Times New Roman" w:hAnsi="Times New Roman"/>
                      <w:i/>
                      <w:sz w:val="28"/>
                      <w:szCs w:val="28"/>
                    </w:rPr>
                    <w:t>x</w:t>
                  </w:r>
                  <w:r>
                    <w:rPr>
                      <w:rFonts w:ascii="Times New Roman" w:hAnsi="Times New Roman"/>
                      <w:sz w:val="28"/>
                      <w:szCs w:val="28"/>
                    </w:rPr>
                    <w:t>)</w:t>
                  </w:r>
                </w:p>
              </w:tc>
              <w:tc>
                <w:tcPr>
                  <w:tcW w:w="2008" w:type="dxa"/>
                </w:tcPr>
                <w:p w:rsidR="003B5C89" w:rsidRDefault="003B5C89" w:rsidP="003B5C89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Tally</w:t>
                  </w:r>
                </w:p>
              </w:tc>
              <w:tc>
                <w:tcPr>
                  <w:tcW w:w="2008" w:type="dxa"/>
                </w:tcPr>
                <w:p w:rsidR="003B5C89" w:rsidRDefault="003B5C89" w:rsidP="003B5C89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Frequency (</w:t>
                  </w:r>
                  <w:r w:rsidRPr="003B5C89">
                    <w:rPr>
                      <w:rFonts w:ascii="Times New Roman" w:hAnsi="Times New Roman"/>
                      <w:i/>
                      <w:sz w:val="28"/>
                      <w:szCs w:val="28"/>
                    </w:rPr>
                    <w:t>f</w:t>
                  </w:r>
                  <w:r>
                    <w:rPr>
                      <w:rFonts w:ascii="Times New Roman" w:hAnsi="Times New Roman"/>
                      <w:sz w:val="28"/>
                      <w:szCs w:val="28"/>
                    </w:rPr>
                    <w:t>)</w:t>
                  </w:r>
                </w:p>
              </w:tc>
              <w:tc>
                <w:tcPr>
                  <w:tcW w:w="2008" w:type="dxa"/>
                </w:tcPr>
                <w:p w:rsidR="003B5C89" w:rsidRDefault="003B5C89" w:rsidP="003B5C89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(</w:t>
                  </w:r>
                  <w:r w:rsidRPr="003B5C89">
                    <w:rPr>
                      <w:rFonts w:ascii="Times New Roman" w:hAnsi="Times New Roman"/>
                      <w:i/>
                      <w:sz w:val="28"/>
                      <w:szCs w:val="28"/>
                    </w:rPr>
                    <w:t>f</w:t>
                  </w:r>
                  <w:r>
                    <w:rPr>
                      <w:rFonts w:ascii="Times New Roman" w:hAnsi="Times New Roman"/>
                      <w:i/>
                      <w:sz w:val="28"/>
                      <w:szCs w:val="28"/>
                    </w:rPr>
                    <w:t>x</w:t>
                  </w:r>
                  <w:r>
                    <w:rPr>
                      <w:rFonts w:ascii="Times New Roman" w:hAnsi="Times New Roman"/>
                      <w:sz w:val="28"/>
                      <w:szCs w:val="28"/>
                    </w:rPr>
                    <w:t>)</w:t>
                  </w:r>
                </w:p>
              </w:tc>
            </w:tr>
            <w:tr w:rsidR="003B5C89" w:rsidTr="009A65BD">
              <w:tc>
                <w:tcPr>
                  <w:tcW w:w="2008" w:type="dxa"/>
                </w:tcPr>
                <w:p w:rsidR="003B5C89" w:rsidRDefault="009A65BD" w:rsidP="003B5C89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2008" w:type="dxa"/>
                  <w:vAlign w:val="center"/>
                </w:tcPr>
                <w:p w:rsidR="003B5C89" w:rsidRDefault="009A65BD" w:rsidP="009A65BD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 xml:space="preserve">    </w:t>
                  </w:r>
                  <w:r w:rsidRPr="009A65BD">
                    <w:rPr>
                      <w:rFonts w:ascii="Times New Roman" w:hAnsi="Times New Roman"/>
                      <w:strike/>
                      <w:sz w:val="28"/>
                      <w:szCs w:val="28"/>
                    </w:rPr>
                    <w:t>IIII</w:t>
                  </w:r>
                  <w:r>
                    <w:rPr>
                      <w:rFonts w:ascii="Times New Roman" w:hAnsi="Times New Roman"/>
                      <w:sz w:val="28"/>
                      <w:szCs w:val="28"/>
                    </w:rPr>
                    <w:t xml:space="preserve">  </w:t>
                  </w:r>
                  <w:r w:rsidRPr="00CE29D5">
                    <w:rPr>
                      <w:rFonts w:ascii="Times New Roman" w:hAnsi="Times New Roman"/>
                      <w:strike/>
                      <w:sz w:val="28"/>
                      <w:szCs w:val="28"/>
                    </w:rPr>
                    <w:t>I</w:t>
                  </w:r>
                  <w:r w:rsidR="00CE29D5" w:rsidRPr="00CE29D5">
                    <w:rPr>
                      <w:rFonts w:ascii="Times New Roman" w:hAnsi="Times New Roman"/>
                      <w:strike/>
                      <w:sz w:val="28"/>
                      <w:szCs w:val="28"/>
                    </w:rPr>
                    <w:t>III</w:t>
                  </w:r>
                </w:p>
              </w:tc>
              <w:tc>
                <w:tcPr>
                  <w:tcW w:w="2008" w:type="dxa"/>
                </w:tcPr>
                <w:p w:rsidR="003B5C89" w:rsidRDefault="003B5C89" w:rsidP="003B5C89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2008" w:type="dxa"/>
                </w:tcPr>
                <w:p w:rsidR="003B5C89" w:rsidRDefault="003B5C89" w:rsidP="003B5C89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</w:p>
              </w:tc>
            </w:tr>
            <w:tr w:rsidR="003B5C89" w:rsidTr="009A65BD">
              <w:tc>
                <w:tcPr>
                  <w:tcW w:w="2008" w:type="dxa"/>
                </w:tcPr>
                <w:p w:rsidR="003B5C89" w:rsidRDefault="009A65BD" w:rsidP="003B5C89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2008" w:type="dxa"/>
                  <w:vAlign w:val="center"/>
                </w:tcPr>
                <w:p w:rsidR="003B5C89" w:rsidRDefault="009A65BD" w:rsidP="009A65BD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 xml:space="preserve">    </w:t>
                  </w:r>
                  <w:r w:rsidRPr="009A65BD">
                    <w:rPr>
                      <w:rFonts w:ascii="Times New Roman" w:hAnsi="Times New Roman"/>
                      <w:strike/>
                      <w:sz w:val="28"/>
                      <w:szCs w:val="28"/>
                    </w:rPr>
                    <w:t>IIII</w:t>
                  </w:r>
                  <w:r>
                    <w:rPr>
                      <w:rFonts w:ascii="Times New Roman" w:hAnsi="Times New Roman"/>
                      <w:sz w:val="28"/>
                      <w:szCs w:val="28"/>
                    </w:rPr>
                    <w:t xml:space="preserve">  III</w:t>
                  </w:r>
                </w:p>
              </w:tc>
              <w:tc>
                <w:tcPr>
                  <w:tcW w:w="2008" w:type="dxa"/>
                </w:tcPr>
                <w:p w:rsidR="003B5C89" w:rsidRDefault="003B5C89" w:rsidP="003B5C89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2008" w:type="dxa"/>
                </w:tcPr>
                <w:p w:rsidR="003B5C89" w:rsidRDefault="003B5C89" w:rsidP="003B5C89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</w:p>
              </w:tc>
            </w:tr>
            <w:tr w:rsidR="003B5C89" w:rsidTr="009A65BD">
              <w:tc>
                <w:tcPr>
                  <w:tcW w:w="2008" w:type="dxa"/>
                </w:tcPr>
                <w:p w:rsidR="003B5C89" w:rsidRDefault="009A65BD" w:rsidP="003B5C89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2008" w:type="dxa"/>
                  <w:vAlign w:val="center"/>
                </w:tcPr>
                <w:p w:rsidR="003B5C89" w:rsidRDefault="009A65BD" w:rsidP="009A65BD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 xml:space="preserve">    </w:t>
                  </w:r>
                  <w:r w:rsidRPr="009A65BD">
                    <w:rPr>
                      <w:rFonts w:ascii="Times New Roman" w:hAnsi="Times New Roman"/>
                      <w:strike/>
                      <w:sz w:val="28"/>
                      <w:szCs w:val="28"/>
                    </w:rPr>
                    <w:t>IIII</w:t>
                  </w:r>
                  <w:r>
                    <w:rPr>
                      <w:rFonts w:ascii="Times New Roman" w:hAnsi="Times New Roman"/>
                      <w:sz w:val="28"/>
                      <w:szCs w:val="28"/>
                    </w:rPr>
                    <w:t xml:space="preserve">  </w:t>
                  </w:r>
                </w:p>
              </w:tc>
              <w:tc>
                <w:tcPr>
                  <w:tcW w:w="2008" w:type="dxa"/>
                </w:tcPr>
                <w:p w:rsidR="003B5C89" w:rsidRDefault="003B5C89" w:rsidP="003B5C89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2008" w:type="dxa"/>
                </w:tcPr>
                <w:p w:rsidR="003B5C89" w:rsidRDefault="003B5C89" w:rsidP="003B5C89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</w:p>
              </w:tc>
            </w:tr>
            <w:tr w:rsidR="003B5C89" w:rsidTr="009A65BD">
              <w:tc>
                <w:tcPr>
                  <w:tcW w:w="2008" w:type="dxa"/>
                  <w:tcBorders>
                    <w:bottom w:val="single" w:sz="4" w:space="0" w:color="auto"/>
                  </w:tcBorders>
                </w:tcPr>
                <w:p w:rsidR="003B5C89" w:rsidRDefault="009A65BD" w:rsidP="003B5C89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2008" w:type="dxa"/>
                  <w:tcBorders>
                    <w:bottom w:val="single" w:sz="4" w:space="0" w:color="auto"/>
                  </w:tcBorders>
                  <w:vAlign w:val="center"/>
                </w:tcPr>
                <w:p w:rsidR="003B5C89" w:rsidRDefault="009A65BD" w:rsidP="009A65BD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 xml:space="preserve">    </w:t>
                  </w:r>
                  <w:r w:rsidR="00CE29D5">
                    <w:rPr>
                      <w:rFonts w:ascii="Times New Roman" w:hAnsi="Times New Roman"/>
                      <w:sz w:val="28"/>
                      <w:szCs w:val="28"/>
                    </w:rPr>
                    <w:t>II</w:t>
                  </w:r>
                </w:p>
              </w:tc>
              <w:tc>
                <w:tcPr>
                  <w:tcW w:w="2008" w:type="dxa"/>
                  <w:tcBorders>
                    <w:bottom w:val="single" w:sz="4" w:space="0" w:color="auto"/>
                  </w:tcBorders>
                </w:tcPr>
                <w:p w:rsidR="003B5C89" w:rsidRDefault="003B5C89" w:rsidP="003B5C89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2008" w:type="dxa"/>
                  <w:tcBorders>
                    <w:bottom w:val="single" w:sz="4" w:space="0" w:color="auto"/>
                  </w:tcBorders>
                </w:tcPr>
                <w:p w:rsidR="003B5C89" w:rsidRDefault="003B5C89" w:rsidP="003B5C89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</w:p>
              </w:tc>
            </w:tr>
            <w:tr w:rsidR="003B5C89" w:rsidTr="003B5C89">
              <w:tc>
                <w:tcPr>
                  <w:tcW w:w="2008" w:type="dxa"/>
                  <w:tcBorders>
                    <w:left w:val="nil"/>
                    <w:bottom w:val="nil"/>
                    <w:right w:val="nil"/>
                  </w:tcBorders>
                </w:tcPr>
                <w:p w:rsidR="003B5C89" w:rsidRDefault="003B5C89" w:rsidP="003B5C89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2008" w:type="dxa"/>
                  <w:tcBorders>
                    <w:left w:val="nil"/>
                    <w:bottom w:val="nil"/>
                    <w:right w:val="nil"/>
                  </w:tcBorders>
                </w:tcPr>
                <w:p w:rsidR="003B5C89" w:rsidRDefault="003B5C89" w:rsidP="003B5C89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2008" w:type="dxa"/>
                  <w:tcBorders>
                    <w:left w:val="nil"/>
                    <w:bottom w:val="nil"/>
                    <w:right w:val="nil"/>
                  </w:tcBorders>
                </w:tcPr>
                <w:p w:rsidR="003B5C89" w:rsidRPr="003B5C89" w:rsidRDefault="003B5C89" w:rsidP="003B5C89">
                  <w:pPr>
                    <w:jc w:val="center"/>
                    <w:rPr>
                      <w:rFonts w:ascii="Times New Roman" w:hAnsi="Times New Roman"/>
                      <w:position w:val="-8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 xml:space="preserve"> </w:t>
                  </w:r>
                  <w:r w:rsidRPr="003B5C89">
                    <w:rPr>
                      <w:rFonts w:ascii="Times New Roman" w:hAnsi="Times New Roman"/>
                      <w:color w:val="FF0000"/>
                      <w:position w:val="-8"/>
                      <w:sz w:val="28"/>
                      <w:szCs w:val="28"/>
                    </w:rPr>
                    <w:object w:dxaOrig="1248" w:dyaOrig="256">
                      <v:shape id="_x0000_i1036" type="#_x0000_t75" style="width:62.25pt;height:12.75pt" o:ole="">
                        <v:imagedata r:id="rId31" o:title=""/>
                      </v:shape>
                      <o:OLEObject Type="Embed" ProgID="FXEquation.Equation" ShapeID="_x0000_i1036" DrawAspect="Content" ObjectID="_1557221143" r:id="rId32"/>
                    </w:object>
                  </w:r>
                  <w:r w:rsidRPr="003B5C89">
                    <w:rPr>
                      <w:rFonts w:ascii="Times New Roman" w:hAnsi="Times New Roman"/>
                      <w:position w:val="-8"/>
                      <w:sz w:val="28"/>
                      <w:szCs w:val="28"/>
                    </w:rPr>
                    <w:t xml:space="preserve"> </w:t>
                  </w:r>
                </w:p>
              </w:tc>
              <w:tc>
                <w:tcPr>
                  <w:tcW w:w="2008" w:type="dxa"/>
                  <w:tcBorders>
                    <w:left w:val="nil"/>
                    <w:bottom w:val="nil"/>
                    <w:right w:val="nil"/>
                  </w:tcBorders>
                </w:tcPr>
                <w:p w:rsidR="003B5C89" w:rsidRPr="003B5C89" w:rsidRDefault="003B5C89" w:rsidP="003B5C89">
                  <w:pPr>
                    <w:jc w:val="center"/>
                    <w:rPr>
                      <w:rFonts w:ascii="Times New Roman" w:hAnsi="Times New Roman"/>
                      <w:position w:val="-8"/>
                      <w:sz w:val="28"/>
                      <w:szCs w:val="28"/>
                    </w:rPr>
                  </w:pPr>
                  <w:r w:rsidRPr="003B5C89">
                    <w:rPr>
                      <w:rFonts w:ascii="Times New Roman" w:hAnsi="Times New Roman"/>
                      <w:color w:val="FF0000"/>
                      <w:position w:val="-8"/>
                      <w:sz w:val="28"/>
                      <w:szCs w:val="28"/>
                    </w:rPr>
                    <w:object w:dxaOrig="1308" w:dyaOrig="256">
                      <v:shape id="_x0000_i1037" type="#_x0000_t75" style="width:65.25pt;height:12.75pt" o:ole="">
                        <v:imagedata r:id="rId33" o:title=""/>
                      </v:shape>
                      <o:OLEObject Type="Embed" ProgID="FXEquation.Equation" ShapeID="_x0000_i1037" DrawAspect="Content" ObjectID="_1557221144" r:id="rId34"/>
                    </w:object>
                  </w:r>
                </w:p>
              </w:tc>
            </w:tr>
          </w:tbl>
          <w:p w:rsidR="00E92946" w:rsidRPr="00AD77C5" w:rsidRDefault="00E92946" w:rsidP="00E92946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92" w:type="dxa"/>
          </w:tcPr>
          <w:p w:rsidR="00E92946" w:rsidRPr="00A252B0" w:rsidRDefault="00E92946" w:rsidP="00E92946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E92946" w:rsidTr="00CE29D5">
        <w:trPr>
          <w:cantSplit/>
          <w:trHeight w:hRule="exact" w:val="680"/>
        </w:trPr>
        <w:tc>
          <w:tcPr>
            <w:tcW w:w="952" w:type="dxa"/>
            <w:shd w:val="clear" w:color="auto" w:fill="5DFF5D"/>
          </w:tcPr>
          <w:p w:rsidR="00E92946" w:rsidRPr="001B3341" w:rsidRDefault="00E92946" w:rsidP="00E92946">
            <w:pPr>
              <w:pStyle w:val="ListParagraph"/>
              <w:ind w:right="-149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</w:tcPr>
          <w:p w:rsidR="00E92946" w:rsidRDefault="00E92946" w:rsidP="00E92946">
            <w:pPr>
              <w:pStyle w:val="LongerQuestions"/>
            </w:pPr>
            <w:r>
              <w:t xml:space="preserve">(a)      </w:t>
            </w:r>
            <w:r w:rsidR="00CE29D5">
              <w:t>Complete the table, including the column totals.</w:t>
            </w:r>
          </w:p>
        </w:tc>
        <w:tc>
          <w:tcPr>
            <w:tcW w:w="992" w:type="dxa"/>
          </w:tcPr>
          <w:p w:rsidR="00E92946" w:rsidRPr="00A252B0" w:rsidRDefault="00CE29D5" w:rsidP="00E92946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4</w:t>
            </w:r>
          </w:p>
        </w:tc>
      </w:tr>
      <w:tr w:rsidR="00E92946" w:rsidTr="005277D4">
        <w:trPr>
          <w:cantSplit/>
          <w:trHeight w:val="851"/>
        </w:trPr>
        <w:tc>
          <w:tcPr>
            <w:tcW w:w="952" w:type="dxa"/>
            <w:shd w:val="clear" w:color="auto" w:fill="5DFF5D"/>
          </w:tcPr>
          <w:p w:rsidR="00E92946" w:rsidRPr="001B3341" w:rsidRDefault="00E92946" w:rsidP="00E92946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</w:tcPr>
          <w:p w:rsidR="00CE29D5" w:rsidRDefault="00F02481" w:rsidP="00CE29D5">
            <w:pPr>
              <w:pStyle w:val="LongerQuestions"/>
            </w:pPr>
            <w:r>
              <w:t>(b</w:t>
            </w:r>
            <w:r w:rsidR="00E92946">
              <w:t xml:space="preserve">)       </w:t>
            </w:r>
            <w:r w:rsidR="00796006">
              <w:t>Draw a frequency histogram for the data.</w:t>
            </w:r>
          </w:p>
          <w:p w:rsidR="00CE29D5" w:rsidRDefault="000E2546" w:rsidP="00CE29D5">
            <w:pPr>
              <w:pStyle w:val="LongerQuestions"/>
            </w:pPr>
            <w:r>
              <w:rPr>
                <w:noProof/>
                <w:lang w:eastAsia="en-AU"/>
              </w:rPr>
              <w:object w:dxaOrig="1440" w:dyaOrig="1440">
                <v:shape id="_x0000_s1036" type="#_x0000_t75" style="position:absolute;margin-left:84.3pt;margin-top:1.15pt;width:237.75pt;height:184.5pt;z-index:251742208">
                  <v:imagedata r:id="rId35" o:title=""/>
                </v:shape>
                <o:OLEObject Type="Embed" ProgID="FXDraw.Graphic" ShapeID="_x0000_s1036" DrawAspect="Content" ObjectID="_1557221158" r:id="rId36"/>
              </w:object>
            </w:r>
          </w:p>
          <w:p w:rsidR="00CE29D5" w:rsidRDefault="00CE29D5" w:rsidP="00CE29D5">
            <w:pPr>
              <w:pStyle w:val="LongerQuestions"/>
            </w:pPr>
          </w:p>
          <w:p w:rsidR="00CE29D5" w:rsidRDefault="00CE29D5" w:rsidP="00CE29D5">
            <w:pPr>
              <w:pStyle w:val="LongerQuestions"/>
            </w:pPr>
          </w:p>
          <w:p w:rsidR="00CE29D5" w:rsidRDefault="00CE29D5" w:rsidP="00CE29D5">
            <w:pPr>
              <w:pStyle w:val="LongerQuestions"/>
            </w:pPr>
          </w:p>
          <w:p w:rsidR="00CE29D5" w:rsidRDefault="00CE29D5" w:rsidP="00CE29D5">
            <w:pPr>
              <w:pStyle w:val="LongerQuestions"/>
            </w:pPr>
          </w:p>
          <w:p w:rsidR="00CE29D5" w:rsidRDefault="00CE29D5" w:rsidP="00CE29D5">
            <w:pPr>
              <w:pStyle w:val="LongerQuestions"/>
            </w:pPr>
          </w:p>
          <w:p w:rsidR="00CE29D5" w:rsidRDefault="00CE29D5" w:rsidP="00CE29D5">
            <w:pPr>
              <w:pStyle w:val="LongerQuestions"/>
            </w:pPr>
          </w:p>
          <w:p w:rsidR="00796006" w:rsidRDefault="00796006" w:rsidP="00CE29D5">
            <w:pPr>
              <w:pStyle w:val="LongerQuestions"/>
            </w:pPr>
          </w:p>
          <w:p w:rsidR="00796006" w:rsidRDefault="00796006" w:rsidP="00CE29D5">
            <w:pPr>
              <w:pStyle w:val="LongerQuestions"/>
            </w:pPr>
          </w:p>
          <w:p w:rsidR="00E92946" w:rsidRDefault="00E92946" w:rsidP="00E92946">
            <w:pPr>
              <w:pStyle w:val="LongerQuestions"/>
            </w:pPr>
          </w:p>
        </w:tc>
        <w:tc>
          <w:tcPr>
            <w:tcW w:w="992" w:type="dxa"/>
          </w:tcPr>
          <w:p w:rsidR="00E92946" w:rsidRPr="00A252B0" w:rsidRDefault="00CE29D5" w:rsidP="00E92946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CE29D5" w:rsidTr="005277D4">
        <w:trPr>
          <w:cantSplit/>
          <w:trHeight w:val="851"/>
        </w:trPr>
        <w:tc>
          <w:tcPr>
            <w:tcW w:w="952" w:type="dxa"/>
            <w:shd w:val="clear" w:color="auto" w:fill="5DFF5D"/>
          </w:tcPr>
          <w:p w:rsidR="00CE29D5" w:rsidRPr="001B3341" w:rsidRDefault="00CE29D5" w:rsidP="00CE29D5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</w:tcPr>
          <w:p w:rsidR="00CE29D5" w:rsidRDefault="00F02481" w:rsidP="00CE29D5">
            <w:pPr>
              <w:pStyle w:val="LongerQuestions"/>
            </w:pPr>
            <w:r>
              <w:t>(c</w:t>
            </w:r>
            <w:r w:rsidR="00CE29D5">
              <w:t xml:space="preserve">)       </w:t>
            </w:r>
            <w:r w:rsidR="00295A75">
              <w:t>What percentage of the families had 3 children?</w:t>
            </w:r>
          </w:p>
          <w:p w:rsidR="00CE29D5" w:rsidRDefault="00CE29D5" w:rsidP="00CE29D5">
            <w:pPr>
              <w:pStyle w:val="LongerQuestions"/>
              <w:spacing w:after="0"/>
            </w:pPr>
          </w:p>
          <w:p w:rsidR="00CE29D5" w:rsidRDefault="00CE29D5" w:rsidP="00CE29D5">
            <w:pPr>
              <w:pStyle w:val="LongerQuestions"/>
              <w:spacing w:after="0"/>
            </w:pPr>
            <w:r>
              <w:t>……………………………………………………………………………………..</w:t>
            </w:r>
          </w:p>
          <w:p w:rsidR="00CE29D5" w:rsidRDefault="00CE29D5" w:rsidP="00CE29D5">
            <w:pPr>
              <w:pStyle w:val="LongerQuestions"/>
              <w:spacing w:after="0"/>
            </w:pPr>
          </w:p>
          <w:p w:rsidR="00CE29D5" w:rsidRDefault="00CE29D5" w:rsidP="00CE29D5">
            <w:pPr>
              <w:pStyle w:val="LongerQuestions"/>
              <w:spacing w:after="0"/>
            </w:pPr>
            <w:r>
              <w:t>……………………………………………………………………………………..</w:t>
            </w:r>
          </w:p>
        </w:tc>
        <w:tc>
          <w:tcPr>
            <w:tcW w:w="992" w:type="dxa"/>
          </w:tcPr>
          <w:p w:rsidR="00CE29D5" w:rsidRPr="00A252B0" w:rsidRDefault="00CE29D5" w:rsidP="00CE29D5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  <w:tr w:rsidR="00E92946" w:rsidTr="005277D4">
        <w:trPr>
          <w:cantSplit/>
          <w:trHeight w:val="851"/>
        </w:trPr>
        <w:tc>
          <w:tcPr>
            <w:tcW w:w="952" w:type="dxa"/>
            <w:shd w:val="clear" w:color="auto" w:fill="FFFF66"/>
          </w:tcPr>
          <w:p w:rsidR="00E92946" w:rsidRPr="001B3341" w:rsidRDefault="00E92946" w:rsidP="00E92946">
            <w:pPr>
              <w:pStyle w:val="ListParagraph"/>
              <w:numPr>
                <w:ilvl w:val="0"/>
                <w:numId w:val="3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</w:tcPr>
          <w:p w:rsidR="00E92946" w:rsidRDefault="00E92946" w:rsidP="00E92946">
            <w:pPr>
              <w:pStyle w:val="LongerQuestions"/>
            </w:pPr>
            <w:r>
              <w:t xml:space="preserve">The </w:t>
            </w:r>
            <w:r w:rsidR="00A02C06">
              <w:t>Cougars Netball team</w:t>
            </w:r>
            <w:r>
              <w:t xml:space="preserve"> coach recorded the number of goals that the tea</w:t>
            </w:r>
            <w:r w:rsidR="008F685D">
              <w:t>m score</w:t>
            </w:r>
            <w:r>
              <w:t>d in each game they played in a season. The results are shown below.</w:t>
            </w:r>
          </w:p>
          <w:p w:rsidR="00E92946" w:rsidRDefault="00E92946" w:rsidP="00E92946">
            <w:pPr>
              <w:pStyle w:val="LongerQuestions"/>
            </w:pPr>
            <w:r>
              <w:t xml:space="preserve">                </w:t>
            </w:r>
          </w:p>
          <w:tbl>
            <w:tblPr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375"/>
              <w:gridCol w:w="1376"/>
              <w:gridCol w:w="1376"/>
              <w:gridCol w:w="1376"/>
              <w:gridCol w:w="1376"/>
            </w:tblGrid>
            <w:tr w:rsidR="00E92946" w:rsidTr="007E2258">
              <w:tc>
                <w:tcPr>
                  <w:tcW w:w="1375" w:type="dxa"/>
                  <w:shd w:val="clear" w:color="auto" w:fill="auto"/>
                  <w:vAlign w:val="center"/>
                </w:tcPr>
                <w:p w:rsidR="00E92946" w:rsidRDefault="00A02C06" w:rsidP="00E92946">
                  <w:pPr>
                    <w:pStyle w:val="LongerQuestions"/>
                    <w:jc w:val="center"/>
                  </w:pPr>
                  <w:r>
                    <w:t>29</w:t>
                  </w:r>
                </w:p>
              </w:tc>
              <w:tc>
                <w:tcPr>
                  <w:tcW w:w="1376" w:type="dxa"/>
                  <w:shd w:val="clear" w:color="auto" w:fill="auto"/>
                  <w:vAlign w:val="center"/>
                </w:tcPr>
                <w:p w:rsidR="00E92946" w:rsidRDefault="006D7B5A" w:rsidP="00E92946">
                  <w:pPr>
                    <w:pStyle w:val="LongerQuestions"/>
                    <w:jc w:val="center"/>
                  </w:pPr>
                  <w:r>
                    <w:t>4</w:t>
                  </w:r>
                  <w:r w:rsidR="00A02C06">
                    <w:t>8</w:t>
                  </w:r>
                </w:p>
              </w:tc>
              <w:tc>
                <w:tcPr>
                  <w:tcW w:w="1376" w:type="dxa"/>
                  <w:shd w:val="clear" w:color="auto" w:fill="auto"/>
                  <w:vAlign w:val="center"/>
                </w:tcPr>
                <w:p w:rsidR="00E92946" w:rsidRDefault="006D7B5A" w:rsidP="00E92946">
                  <w:pPr>
                    <w:pStyle w:val="LongerQuestions"/>
                    <w:jc w:val="center"/>
                  </w:pPr>
                  <w:r>
                    <w:t>5</w:t>
                  </w:r>
                  <w:r w:rsidR="00A02C06">
                    <w:t>2</w:t>
                  </w:r>
                </w:p>
              </w:tc>
              <w:tc>
                <w:tcPr>
                  <w:tcW w:w="1376" w:type="dxa"/>
                  <w:shd w:val="clear" w:color="auto" w:fill="auto"/>
                  <w:vAlign w:val="center"/>
                </w:tcPr>
                <w:p w:rsidR="00E92946" w:rsidRDefault="00A02C06" w:rsidP="00E92946">
                  <w:pPr>
                    <w:pStyle w:val="LongerQuestions"/>
                    <w:jc w:val="center"/>
                  </w:pPr>
                  <w:r>
                    <w:t>35</w:t>
                  </w:r>
                </w:p>
              </w:tc>
              <w:tc>
                <w:tcPr>
                  <w:tcW w:w="1376" w:type="dxa"/>
                  <w:shd w:val="clear" w:color="auto" w:fill="auto"/>
                  <w:vAlign w:val="center"/>
                </w:tcPr>
                <w:p w:rsidR="00E92946" w:rsidRDefault="006D7B5A" w:rsidP="00E92946">
                  <w:pPr>
                    <w:pStyle w:val="LongerQuestions"/>
                    <w:jc w:val="center"/>
                  </w:pPr>
                  <w:r>
                    <w:t>42</w:t>
                  </w:r>
                </w:p>
              </w:tc>
            </w:tr>
            <w:tr w:rsidR="00E92946" w:rsidTr="007E2258">
              <w:tc>
                <w:tcPr>
                  <w:tcW w:w="1375" w:type="dxa"/>
                  <w:shd w:val="clear" w:color="auto" w:fill="auto"/>
                  <w:vAlign w:val="center"/>
                </w:tcPr>
                <w:p w:rsidR="00E92946" w:rsidRDefault="00A02C06" w:rsidP="00E92946">
                  <w:pPr>
                    <w:pStyle w:val="LongerQuestions"/>
                    <w:jc w:val="center"/>
                  </w:pPr>
                  <w:r>
                    <w:t>30</w:t>
                  </w:r>
                </w:p>
              </w:tc>
              <w:tc>
                <w:tcPr>
                  <w:tcW w:w="1376" w:type="dxa"/>
                  <w:shd w:val="clear" w:color="auto" w:fill="auto"/>
                  <w:vAlign w:val="center"/>
                </w:tcPr>
                <w:p w:rsidR="00E92946" w:rsidRDefault="00A02C06" w:rsidP="00E92946">
                  <w:pPr>
                    <w:pStyle w:val="LongerQuestions"/>
                    <w:jc w:val="center"/>
                  </w:pPr>
                  <w:r>
                    <w:t>24</w:t>
                  </w:r>
                </w:p>
              </w:tc>
              <w:tc>
                <w:tcPr>
                  <w:tcW w:w="1376" w:type="dxa"/>
                  <w:shd w:val="clear" w:color="auto" w:fill="auto"/>
                  <w:vAlign w:val="center"/>
                </w:tcPr>
                <w:p w:rsidR="00E92946" w:rsidRDefault="006D7B5A" w:rsidP="00E92946">
                  <w:pPr>
                    <w:pStyle w:val="LongerQuestions"/>
                    <w:jc w:val="center"/>
                  </w:pPr>
                  <w:r>
                    <w:t>45</w:t>
                  </w:r>
                </w:p>
              </w:tc>
              <w:tc>
                <w:tcPr>
                  <w:tcW w:w="1376" w:type="dxa"/>
                  <w:shd w:val="clear" w:color="auto" w:fill="auto"/>
                  <w:vAlign w:val="center"/>
                </w:tcPr>
                <w:p w:rsidR="00E92946" w:rsidRDefault="00A02C06" w:rsidP="00E92946">
                  <w:pPr>
                    <w:pStyle w:val="LongerQuestions"/>
                    <w:jc w:val="center"/>
                  </w:pPr>
                  <w:r>
                    <w:t>38</w:t>
                  </w:r>
                </w:p>
              </w:tc>
              <w:tc>
                <w:tcPr>
                  <w:tcW w:w="1376" w:type="dxa"/>
                  <w:shd w:val="clear" w:color="auto" w:fill="auto"/>
                  <w:vAlign w:val="center"/>
                </w:tcPr>
                <w:p w:rsidR="00E92946" w:rsidRDefault="00A02C06" w:rsidP="00E92946">
                  <w:pPr>
                    <w:pStyle w:val="LongerQuestions"/>
                    <w:jc w:val="center"/>
                  </w:pPr>
                  <w:r>
                    <w:t>39</w:t>
                  </w:r>
                </w:p>
              </w:tc>
            </w:tr>
            <w:tr w:rsidR="00E92946" w:rsidTr="007E2258">
              <w:tc>
                <w:tcPr>
                  <w:tcW w:w="1375" w:type="dxa"/>
                  <w:shd w:val="clear" w:color="auto" w:fill="auto"/>
                  <w:vAlign w:val="center"/>
                </w:tcPr>
                <w:p w:rsidR="00E92946" w:rsidRDefault="00A02C06" w:rsidP="00E92946">
                  <w:pPr>
                    <w:pStyle w:val="LongerQuestions"/>
                    <w:jc w:val="center"/>
                  </w:pPr>
                  <w:r>
                    <w:t>9</w:t>
                  </w:r>
                </w:p>
              </w:tc>
              <w:tc>
                <w:tcPr>
                  <w:tcW w:w="1376" w:type="dxa"/>
                  <w:shd w:val="clear" w:color="auto" w:fill="auto"/>
                  <w:vAlign w:val="center"/>
                </w:tcPr>
                <w:p w:rsidR="00E92946" w:rsidRDefault="00A02C06" w:rsidP="00E92946">
                  <w:pPr>
                    <w:pStyle w:val="LongerQuestions"/>
                    <w:jc w:val="center"/>
                  </w:pPr>
                  <w:r>
                    <w:t>17</w:t>
                  </w:r>
                </w:p>
              </w:tc>
              <w:tc>
                <w:tcPr>
                  <w:tcW w:w="1376" w:type="dxa"/>
                  <w:shd w:val="clear" w:color="auto" w:fill="auto"/>
                  <w:vAlign w:val="center"/>
                </w:tcPr>
                <w:p w:rsidR="00E92946" w:rsidRDefault="00A02C06" w:rsidP="00E92946">
                  <w:pPr>
                    <w:pStyle w:val="LongerQuestions"/>
                    <w:jc w:val="center"/>
                  </w:pPr>
                  <w:r>
                    <w:t>26</w:t>
                  </w:r>
                </w:p>
              </w:tc>
              <w:tc>
                <w:tcPr>
                  <w:tcW w:w="1376" w:type="dxa"/>
                  <w:shd w:val="clear" w:color="auto" w:fill="auto"/>
                  <w:vAlign w:val="center"/>
                </w:tcPr>
                <w:p w:rsidR="00E92946" w:rsidRDefault="00A02C06" w:rsidP="00E92946">
                  <w:pPr>
                    <w:pStyle w:val="LongerQuestions"/>
                    <w:jc w:val="center"/>
                  </w:pPr>
                  <w:r>
                    <w:t>36</w:t>
                  </w:r>
                </w:p>
              </w:tc>
              <w:tc>
                <w:tcPr>
                  <w:tcW w:w="1376" w:type="dxa"/>
                  <w:shd w:val="clear" w:color="auto" w:fill="auto"/>
                  <w:vAlign w:val="center"/>
                </w:tcPr>
                <w:p w:rsidR="00E92946" w:rsidRDefault="006D7B5A" w:rsidP="00E92946">
                  <w:pPr>
                    <w:pStyle w:val="LongerQuestions"/>
                    <w:jc w:val="center"/>
                  </w:pPr>
                  <w:r>
                    <w:t>47</w:t>
                  </w:r>
                </w:p>
              </w:tc>
            </w:tr>
            <w:tr w:rsidR="00E92946" w:rsidTr="007E2258">
              <w:tc>
                <w:tcPr>
                  <w:tcW w:w="1375" w:type="dxa"/>
                  <w:shd w:val="clear" w:color="auto" w:fill="auto"/>
                  <w:vAlign w:val="center"/>
                </w:tcPr>
                <w:p w:rsidR="00E92946" w:rsidRDefault="006D7B5A" w:rsidP="00E92946">
                  <w:pPr>
                    <w:pStyle w:val="LongerQuestions"/>
                    <w:jc w:val="center"/>
                  </w:pPr>
                  <w:r>
                    <w:t>48</w:t>
                  </w:r>
                </w:p>
              </w:tc>
              <w:tc>
                <w:tcPr>
                  <w:tcW w:w="1376" w:type="dxa"/>
                  <w:shd w:val="clear" w:color="auto" w:fill="auto"/>
                  <w:vAlign w:val="center"/>
                </w:tcPr>
                <w:p w:rsidR="00E92946" w:rsidRDefault="00A02C06" w:rsidP="00E92946">
                  <w:pPr>
                    <w:pStyle w:val="LongerQuestions"/>
                    <w:jc w:val="center"/>
                  </w:pPr>
                  <w:r>
                    <w:t>28</w:t>
                  </w:r>
                </w:p>
              </w:tc>
              <w:tc>
                <w:tcPr>
                  <w:tcW w:w="1376" w:type="dxa"/>
                  <w:shd w:val="clear" w:color="auto" w:fill="auto"/>
                  <w:vAlign w:val="center"/>
                </w:tcPr>
                <w:p w:rsidR="00E92946" w:rsidRDefault="00A02C06" w:rsidP="00E92946">
                  <w:pPr>
                    <w:pStyle w:val="LongerQuestions"/>
                    <w:jc w:val="center"/>
                  </w:pPr>
                  <w:r>
                    <w:t>32</w:t>
                  </w:r>
                </w:p>
              </w:tc>
              <w:tc>
                <w:tcPr>
                  <w:tcW w:w="1376" w:type="dxa"/>
                  <w:shd w:val="clear" w:color="auto" w:fill="auto"/>
                  <w:vAlign w:val="center"/>
                </w:tcPr>
                <w:p w:rsidR="00E92946" w:rsidRDefault="00A02C06" w:rsidP="00E92946">
                  <w:pPr>
                    <w:pStyle w:val="LongerQuestions"/>
                    <w:jc w:val="center"/>
                  </w:pPr>
                  <w:r>
                    <w:t>34</w:t>
                  </w:r>
                </w:p>
              </w:tc>
              <w:tc>
                <w:tcPr>
                  <w:tcW w:w="1376" w:type="dxa"/>
                  <w:shd w:val="clear" w:color="auto" w:fill="auto"/>
                  <w:vAlign w:val="center"/>
                </w:tcPr>
                <w:p w:rsidR="00E92946" w:rsidRDefault="006D7B5A" w:rsidP="00E92946">
                  <w:pPr>
                    <w:pStyle w:val="LongerQuestions"/>
                    <w:jc w:val="center"/>
                  </w:pPr>
                  <w:r>
                    <w:t>48</w:t>
                  </w:r>
                </w:p>
              </w:tc>
            </w:tr>
            <w:tr w:rsidR="00E92946" w:rsidTr="007E2258">
              <w:tc>
                <w:tcPr>
                  <w:tcW w:w="1375" w:type="dxa"/>
                  <w:shd w:val="clear" w:color="auto" w:fill="auto"/>
                  <w:vAlign w:val="center"/>
                </w:tcPr>
                <w:p w:rsidR="00E92946" w:rsidRDefault="006D7B5A" w:rsidP="00E92946">
                  <w:pPr>
                    <w:pStyle w:val="LongerQuestions"/>
                    <w:jc w:val="center"/>
                  </w:pPr>
                  <w:r>
                    <w:t>56</w:t>
                  </w:r>
                </w:p>
              </w:tc>
              <w:tc>
                <w:tcPr>
                  <w:tcW w:w="1376" w:type="dxa"/>
                  <w:shd w:val="clear" w:color="auto" w:fill="auto"/>
                  <w:vAlign w:val="center"/>
                </w:tcPr>
                <w:p w:rsidR="00E92946" w:rsidRDefault="006D7B5A" w:rsidP="00E92946">
                  <w:pPr>
                    <w:pStyle w:val="LongerQuestions"/>
                    <w:jc w:val="center"/>
                  </w:pPr>
                  <w:r>
                    <w:t>18</w:t>
                  </w:r>
                </w:p>
              </w:tc>
              <w:tc>
                <w:tcPr>
                  <w:tcW w:w="1376" w:type="dxa"/>
                  <w:shd w:val="clear" w:color="auto" w:fill="auto"/>
                  <w:vAlign w:val="center"/>
                </w:tcPr>
                <w:p w:rsidR="00E92946" w:rsidRDefault="006D7B5A" w:rsidP="00E92946">
                  <w:pPr>
                    <w:pStyle w:val="LongerQuestions"/>
                    <w:jc w:val="center"/>
                  </w:pPr>
                  <w:r>
                    <w:t>32</w:t>
                  </w:r>
                </w:p>
              </w:tc>
              <w:tc>
                <w:tcPr>
                  <w:tcW w:w="1376" w:type="dxa"/>
                  <w:shd w:val="clear" w:color="auto" w:fill="auto"/>
                  <w:vAlign w:val="center"/>
                </w:tcPr>
                <w:p w:rsidR="00E92946" w:rsidRDefault="00E92946" w:rsidP="00E92946">
                  <w:pPr>
                    <w:pStyle w:val="LongerQuestions"/>
                    <w:jc w:val="center"/>
                  </w:pPr>
                </w:p>
              </w:tc>
              <w:tc>
                <w:tcPr>
                  <w:tcW w:w="1376" w:type="dxa"/>
                  <w:shd w:val="clear" w:color="auto" w:fill="auto"/>
                  <w:vAlign w:val="center"/>
                </w:tcPr>
                <w:p w:rsidR="00E92946" w:rsidRDefault="00E92946" w:rsidP="00E92946">
                  <w:pPr>
                    <w:pStyle w:val="LongerQuestions"/>
                    <w:jc w:val="center"/>
                  </w:pPr>
                </w:p>
              </w:tc>
            </w:tr>
          </w:tbl>
          <w:p w:rsidR="00E92946" w:rsidRDefault="00E92946" w:rsidP="00E92946">
            <w:pPr>
              <w:pStyle w:val="LongerQuestions"/>
            </w:pPr>
          </w:p>
        </w:tc>
        <w:tc>
          <w:tcPr>
            <w:tcW w:w="992" w:type="dxa"/>
          </w:tcPr>
          <w:p w:rsidR="00E92946" w:rsidRPr="002A500B" w:rsidRDefault="00E92946" w:rsidP="00E92946">
            <w:pPr>
              <w:jc w:val="center"/>
              <w:rPr>
                <w:b/>
                <w:sz w:val="24"/>
                <w:szCs w:val="24"/>
              </w:rPr>
            </w:pPr>
          </w:p>
        </w:tc>
      </w:tr>
      <w:tr w:rsidR="00E92946" w:rsidTr="005277D4">
        <w:trPr>
          <w:cantSplit/>
          <w:trHeight w:val="851"/>
        </w:trPr>
        <w:tc>
          <w:tcPr>
            <w:tcW w:w="952" w:type="dxa"/>
            <w:shd w:val="clear" w:color="auto" w:fill="FFFF66"/>
          </w:tcPr>
          <w:p w:rsidR="00E92946" w:rsidRPr="001B3341" w:rsidRDefault="00E92946" w:rsidP="00E92946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</w:tcPr>
          <w:p w:rsidR="00E92946" w:rsidRDefault="00E92946" w:rsidP="00E92946">
            <w:pPr>
              <w:pStyle w:val="LongerQuestions"/>
            </w:pPr>
            <w:r>
              <w:t xml:space="preserve">(a)  Compile the data above into a </w:t>
            </w:r>
            <w:r w:rsidR="008F685D">
              <w:t>stem and leaf</w:t>
            </w:r>
            <w:r>
              <w:t xml:space="preserve"> plot.</w:t>
            </w:r>
          </w:p>
          <w:tbl>
            <w:tblPr>
              <w:tblW w:w="0" w:type="auto"/>
              <w:tblInd w:w="642" w:type="dxa"/>
              <w:tblBorders>
                <w:top w:val="single" w:sz="4" w:space="0" w:color="A6A6A6" w:themeColor="background1" w:themeShade="A6"/>
                <w:left w:val="single" w:sz="4" w:space="0" w:color="A6A6A6" w:themeColor="background1" w:themeShade="A6"/>
                <w:bottom w:val="single" w:sz="4" w:space="0" w:color="A6A6A6" w:themeColor="background1" w:themeShade="A6"/>
                <w:right w:val="single" w:sz="4" w:space="0" w:color="A6A6A6" w:themeColor="background1" w:themeShade="A6"/>
                <w:insideH w:val="single" w:sz="4" w:space="0" w:color="A6A6A6" w:themeColor="background1" w:themeShade="A6"/>
                <w:insideV w:val="single" w:sz="4" w:space="0" w:color="A6A6A6" w:themeColor="background1" w:themeShade="A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077"/>
              <w:gridCol w:w="425"/>
              <w:gridCol w:w="425"/>
              <w:gridCol w:w="425"/>
              <w:gridCol w:w="425"/>
              <w:gridCol w:w="425"/>
              <w:gridCol w:w="425"/>
              <w:gridCol w:w="425"/>
              <w:gridCol w:w="425"/>
            </w:tblGrid>
            <w:tr w:rsidR="008F685D" w:rsidTr="008F685D">
              <w:tc>
                <w:tcPr>
                  <w:tcW w:w="1077" w:type="dxa"/>
                  <w:tcBorders>
                    <w:bottom w:val="single" w:sz="12" w:space="0" w:color="auto"/>
                    <w:right w:val="single" w:sz="12" w:space="0" w:color="auto"/>
                  </w:tcBorders>
                  <w:shd w:val="clear" w:color="auto" w:fill="auto"/>
                </w:tcPr>
                <w:p w:rsidR="008F685D" w:rsidRDefault="008F685D" w:rsidP="00E92946">
                  <w:pPr>
                    <w:pStyle w:val="LongerQuestions"/>
                  </w:pPr>
                  <w:r>
                    <w:t>Stem</w:t>
                  </w:r>
                </w:p>
              </w:tc>
              <w:tc>
                <w:tcPr>
                  <w:tcW w:w="3400" w:type="dxa"/>
                  <w:gridSpan w:val="8"/>
                  <w:tcBorders>
                    <w:left w:val="single" w:sz="12" w:space="0" w:color="auto"/>
                    <w:bottom w:val="single" w:sz="12" w:space="0" w:color="auto"/>
                  </w:tcBorders>
                  <w:shd w:val="clear" w:color="auto" w:fill="auto"/>
                </w:tcPr>
                <w:p w:rsidR="008F685D" w:rsidRDefault="008F685D" w:rsidP="00E92946">
                  <w:pPr>
                    <w:pStyle w:val="LongerQuestions"/>
                  </w:pPr>
                  <w:r>
                    <w:t>Leaves</w:t>
                  </w:r>
                </w:p>
              </w:tc>
            </w:tr>
            <w:tr w:rsidR="00E92946" w:rsidTr="008F685D">
              <w:tc>
                <w:tcPr>
                  <w:tcW w:w="1077" w:type="dxa"/>
                  <w:tcBorders>
                    <w:top w:val="single" w:sz="12" w:space="0" w:color="auto"/>
                    <w:right w:val="single" w:sz="12" w:space="0" w:color="auto"/>
                  </w:tcBorders>
                  <w:shd w:val="clear" w:color="auto" w:fill="auto"/>
                </w:tcPr>
                <w:p w:rsidR="00E92946" w:rsidRDefault="008F685D" w:rsidP="00E92946">
                  <w:pPr>
                    <w:pStyle w:val="LongerQuestions"/>
                  </w:pPr>
                  <w:r>
                    <w:t>0</w:t>
                  </w:r>
                </w:p>
              </w:tc>
              <w:tc>
                <w:tcPr>
                  <w:tcW w:w="425" w:type="dxa"/>
                  <w:tcBorders>
                    <w:top w:val="single" w:sz="12" w:space="0" w:color="auto"/>
                    <w:left w:val="single" w:sz="12" w:space="0" w:color="auto"/>
                  </w:tcBorders>
                  <w:shd w:val="clear" w:color="auto" w:fill="auto"/>
                </w:tcPr>
                <w:p w:rsidR="00E92946" w:rsidRDefault="00E92946" w:rsidP="00E92946">
                  <w:pPr>
                    <w:pStyle w:val="LongerQuestions"/>
                  </w:pPr>
                </w:p>
              </w:tc>
              <w:tc>
                <w:tcPr>
                  <w:tcW w:w="425" w:type="dxa"/>
                  <w:tcBorders>
                    <w:top w:val="single" w:sz="12" w:space="0" w:color="auto"/>
                  </w:tcBorders>
                  <w:shd w:val="clear" w:color="auto" w:fill="auto"/>
                </w:tcPr>
                <w:p w:rsidR="00E92946" w:rsidRDefault="00E92946" w:rsidP="00E92946">
                  <w:pPr>
                    <w:pStyle w:val="LongerQuestions"/>
                  </w:pPr>
                </w:p>
              </w:tc>
              <w:tc>
                <w:tcPr>
                  <w:tcW w:w="425" w:type="dxa"/>
                  <w:tcBorders>
                    <w:top w:val="single" w:sz="12" w:space="0" w:color="auto"/>
                  </w:tcBorders>
                  <w:shd w:val="clear" w:color="auto" w:fill="auto"/>
                </w:tcPr>
                <w:p w:rsidR="00E92946" w:rsidRDefault="00E92946" w:rsidP="00E92946">
                  <w:pPr>
                    <w:pStyle w:val="LongerQuestions"/>
                  </w:pPr>
                </w:p>
              </w:tc>
              <w:tc>
                <w:tcPr>
                  <w:tcW w:w="425" w:type="dxa"/>
                  <w:tcBorders>
                    <w:top w:val="single" w:sz="12" w:space="0" w:color="auto"/>
                  </w:tcBorders>
                  <w:shd w:val="clear" w:color="auto" w:fill="auto"/>
                </w:tcPr>
                <w:p w:rsidR="00E92946" w:rsidRDefault="00E92946" w:rsidP="00E92946">
                  <w:pPr>
                    <w:pStyle w:val="LongerQuestions"/>
                  </w:pPr>
                </w:p>
              </w:tc>
              <w:tc>
                <w:tcPr>
                  <w:tcW w:w="425" w:type="dxa"/>
                  <w:tcBorders>
                    <w:top w:val="single" w:sz="12" w:space="0" w:color="auto"/>
                  </w:tcBorders>
                  <w:shd w:val="clear" w:color="auto" w:fill="auto"/>
                </w:tcPr>
                <w:p w:rsidR="00E92946" w:rsidRDefault="00E92946" w:rsidP="00E92946">
                  <w:pPr>
                    <w:pStyle w:val="LongerQuestions"/>
                  </w:pPr>
                </w:p>
              </w:tc>
              <w:tc>
                <w:tcPr>
                  <w:tcW w:w="425" w:type="dxa"/>
                  <w:tcBorders>
                    <w:top w:val="single" w:sz="12" w:space="0" w:color="auto"/>
                  </w:tcBorders>
                  <w:shd w:val="clear" w:color="auto" w:fill="auto"/>
                </w:tcPr>
                <w:p w:rsidR="00E92946" w:rsidRDefault="00E92946" w:rsidP="00E92946">
                  <w:pPr>
                    <w:pStyle w:val="LongerQuestions"/>
                  </w:pPr>
                </w:p>
              </w:tc>
              <w:tc>
                <w:tcPr>
                  <w:tcW w:w="425" w:type="dxa"/>
                  <w:tcBorders>
                    <w:top w:val="single" w:sz="12" w:space="0" w:color="auto"/>
                  </w:tcBorders>
                  <w:shd w:val="clear" w:color="auto" w:fill="auto"/>
                </w:tcPr>
                <w:p w:rsidR="00E92946" w:rsidRDefault="00E92946" w:rsidP="00E92946">
                  <w:pPr>
                    <w:pStyle w:val="LongerQuestions"/>
                  </w:pPr>
                </w:p>
              </w:tc>
              <w:tc>
                <w:tcPr>
                  <w:tcW w:w="425" w:type="dxa"/>
                  <w:tcBorders>
                    <w:top w:val="single" w:sz="12" w:space="0" w:color="auto"/>
                  </w:tcBorders>
                  <w:shd w:val="clear" w:color="auto" w:fill="auto"/>
                </w:tcPr>
                <w:p w:rsidR="00E92946" w:rsidRDefault="00E92946" w:rsidP="00E92946">
                  <w:pPr>
                    <w:pStyle w:val="LongerQuestions"/>
                  </w:pPr>
                </w:p>
              </w:tc>
            </w:tr>
            <w:tr w:rsidR="00E92946" w:rsidTr="008F685D">
              <w:tc>
                <w:tcPr>
                  <w:tcW w:w="1077" w:type="dxa"/>
                  <w:tcBorders>
                    <w:right w:val="single" w:sz="12" w:space="0" w:color="auto"/>
                  </w:tcBorders>
                  <w:shd w:val="clear" w:color="auto" w:fill="auto"/>
                </w:tcPr>
                <w:p w:rsidR="00E92946" w:rsidRDefault="008F685D" w:rsidP="00E92946">
                  <w:pPr>
                    <w:pStyle w:val="LongerQuestions"/>
                  </w:pPr>
                  <w:r>
                    <w:t>1</w:t>
                  </w:r>
                </w:p>
              </w:tc>
              <w:tc>
                <w:tcPr>
                  <w:tcW w:w="425" w:type="dxa"/>
                  <w:tcBorders>
                    <w:left w:val="single" w:sz="12" w:space="0" w:color="auto"/>
                  </w:tcBorders>
                  <w:shd w:val="clear" w:color="auto" w:fill="auto"/>
                </w:tcPr>
                <w:p w:rsidR="00E92946" w:rsidRDefault="00E92946" w:rsidP="00E92946">
                  <w:pPr>
                    <w:pStyle w:val="LongerQuestions"/>
                  </w:pPr>
                </w:p>
              </w:tc>
              <w:tc>
                <w:tcPr>
                  <w:tcW w:w="425" w:type="dxa"/>
                  <w:shd w:val="clear" w:color="auto" w:fill="auto"/>
                </w:tcPr>
                <w:p w:rsidR="00E92946" w:rsidRDefault="00E92946" w:rsidP="00E92946">
                  <w:pPr>
                    <w:pStyle w:val="LongerQuestions"/>
                  </w:pPr>
                </w:p>
              </w:tc>
              <w:tc>
                <w:tcPr>
                  <w:tcW w:w="425" w:type="dxa"/>
                  <w:shd w:val="clear" w:color="auto" w:fill="auto"/>
                </w:tcPr>
                <w:p w:rsidR="00E92946" w:rsidRDefault="00E92946" w:rsidP="00E92946">
                  <w:pPr>
                    <w:pStyle w:val="LongerQuestions"/>
                  </w:pPr>
                </w:p>
              </w:tc>
              <w:tc>
                <w:tcPr>
                  <w:tcW w:w="425" w:type="dxa"/>
                  <w:shd w:val="clear" w:color="auto" w:fill="auto"/>
                </w:tcPr>
                <w:p w:rsidR="00E92946" w:rsidRDefault="00E92946" w:rsidP="00E92946">
                  <w:pPr>
                    <w:pStyle w:val="LongerQuestions"/>
                  </w:pPr>
                </w:p>
              </w:tc>
              <w:tc>
                <w:tcPr>
                  <w:tcW w:w="425" w:type="dxa"/>
                  <w:shd w:val="clear" w:color="auto" w:fill="auto"/>
                </w:tcPr>
                <w:p w:rsidR="00E92946" w:rsidRDefault="00E92946" w:rsidP="00E92946">
                  <w:pPr>
                    <w:pStyle w:val="LongerQuestions"/>
                  </w:pPr>
                </w:p>
              </w:tc>
              <w:tc>
                <w:tcPr>
                  <w:tcW w:w="425" w:type="dxa"/>
                  <w:shd w:val="clear" w:color="auto" w:fill="auto"/>
                </w:tcPr>
                <w:p w:rsidR="00E92946" w:rsidRDefault="00E92946" w:rsidP="00E92946">
                  <w:pPr>
                    <w:pStyle w:val="LongerQuestions"/>
                  </w:pPr>
                </w:p>
              </w:tc>
              <w:tc>
                <w:tcPr>
                  <w:tcW w:w="425" w:type="dxa"/>
                  <w:shd w:val="clear" w:color="auto" w:fill="auto"/>
                </w:tcPr>
                <w:p w:rsidR="00E92946" w:rsidRDefault="00E92946" w:rsidP="00E92946">
                  <w:pPr>
                    <w:pStyle w:val="LongerQuestions"/>
                  </w:pPr>
                </w:p>
              </w:tc>
              <w:tc>
                <w:tcPr>
                  <w:tcW w:w="425" w:type="dxa"/>
                  <w:shd w:val="clear" w:color="auto" w:fill="auto"/>
                </w:tcPr>
                <w:p w:rsidR="00E92946" w:rsidRDefault="00E92946" w:rsidP="00E92946">
                  <w:pPr>
                    <w:pStyle w:val="LongerQuestions"/>
                  </w:pPr>
                </w:p>
              </w:tc>
            </w:tr>
            <w:tr w:rsidR="00E92946" w:rsidTr="008F685D">
              <w:tc>
                <w:tcPr>
                  <w:tcW w:w="1077" w:type="dxa"/>
                  <w:tcBorders>
                    <w:right w:val="single" w:sz="12" w:space="0" w:color="auto"/>
                  </w:tcBorders>
                  <w:shd w:val="clear" w:color="auto" w:fill="auto"/>
                </w:tcPr>
                <w:p w:rsidR="00E92946" w:rsidRDefault="008F685D" w:rsidP="00E92946">
                  <w:pPr>
                    <w:pStyle w:val="LongerQuestions"/>
                  </w:pPr>
                  <w:r>
                    <w:t>2</w:t>
                  </w:r>
                </w:p>
              </w:tc>
              <w:tc>
                <w:tcPr>
                  <w:tcW w:w="425" w:type="dxa"/>
                  <w:tcBorders>
                    <w:left w:val="single" w:sz="12" w:space="0" w:color="auto"/>
                  </w:tcBorders>
                  <w:shd w:val="clear" w:color="auto" w:fill="auto"/>
                </w:tcPr>
                <w:p w:rsidR="00E92946" w:rsidRDefault="00E92946" w:rsidP="00E92946">
                  <w:pPr>
                    <w:pStyle w:val="LongerQuestions"/>
                  </w:pPr>
                </w:p>
              </w:tc>
              <w:tc>
                <w:tcPr>
                  <w:tcW w:w="425" w:type="dxa"/>
                  <w:shd w:val="clear" w:color="auto" w:fill="auto"/>
                </w:tcPr>
                <w:p w:rsidR="00E92946" w:rsidRDefault="00E92946" w:rsidP="00E92946">
                  <w:pPr>
                    <w:pStyle w:val="LongerQuestions"/>
                  </w:pPr>
                </w:p>
              </w:tc>
              <w:tc>
                <w:tcPr>
                  <w:tcW w:w="425" w:type="dxa"/>
                  <w:shd w:val="clear" w:color="auto" w:fill="auto"/>
                </w:tcPr>
                <w:p w:rsidR="00E92946" w:rsidRDefault="00E92946" w:rsidP="00E92946">
                  <w:pPr>
                    <w:pStyle w:val="LongerQuestions"/>
                  </w:pPr>
                </w:p>
              </w:tc>
              <w:tc>
                <w:tcPr>
                  <w:tcW w:w="425" w:type="dxa"/>
                  <w:shd w:val="clear" w:color="auto" w:fill="auto"/>
                </w:tcPr>
                <w:p w:rsidR="00E92946" w:rsidRDefault="00E92946" w:rsidP="00E92946">
                  <w:pPr>
                    <w:pStyle w:val="LongerQuestions"/>
                  </w:pPr>
                </w:p>
              </w:tc>
              <w:tc>
                <w:tcPr>
                  <w:tcW w:w="425" w:type="dxa"/>
                  <w:shd w:val="clear" w:color="auto" w:fill="auto"/>
                </w:tcPr>
                <w:p w:rsidR="00E92946" w:rsidRDefault="00E92946" w:rsidP="00E92946">
                  <w:pPr>
                    <w:pStyle w:val="LongerQuestions"/>
                  </w:pPr>
                </w:p>
              </w:tc>
              <w:tc>
                <w:tcPr>
                  <w:tcW w:w="425" w:type="dxa"/>
                  <w:shd w:val="clear" w:color="auto" w:fill="auto"/>
                </w:tcPr>
                <w:p w:rsidR="00E92946" w:rsidRDefault="00E92946" w:rsidP="00E92946">
                  <w:pPr>
                    <w:pStyle w:val="LongerQuestions"/>
                  </w:pPr>
                </w:p>
              </w:tc>
              <w:tc>
                <w:tcPr>
                  <w:tcW w:w="425" w:type="dxa"/>
                  <w:shd w:val="clear" w:color="auto" w:fill="auto"/>
                </w:tcPr>
                <w:p w:rsidR="00E92946" w:rsidRDefault="00E92946" w:rsidP="00E92946">
                  <w:pPr>
                    <w:pStyle w:val="LongerQuestions"/>
                  </w:pPr>
                </w:p>
              </w:tc>
              <w:tc>
                <w:tcPr>
                  <w:tcW w:w="425" w:type="dxa"/>
                  <w:shd w:val="clear" w:color="auto" w:fill="auto"/>
                </w:tcPr>
                <w:p w:rsidR="00E92946" w:rsidRDefault="00E92946" w:rsidP="00E92946">
                  <w:pPr>
                    <w:pStyle w:val="LongerQuestions"/>
                  </w:pPr>
                </w:p>
              </w:tc>
            </w:tr>
            <w:tr w:rsidR="00E92946" w:rsidTr="008F685D">
              <w:tc>
                <w:tcPr>
                  <w:tcW w:w="1077" w:type="dxa"/>
                  <w:tcBorders>
                    <w:right w:val="single" w:sz="12" w:space="0" w:color="auto"/>
                  </w:tcBorders>
                  <w:shd w:val="clear" w:color="auto" w:fill="auto"/>
                </w:tcPr>
                <w:p w:rsidR="00E92946" w:rsidRDefault="008F685D" w:rsidP="00E92946">
                  <w:pPr>
                    <w:pStyle w:val="LongerQuestions"/>
                  </w:pPr>
                  <w:r>
                    <w:t>3</w:t>
                  </w:r>
                </w:p>
              </w:tc>
              <w:tc>
                <w:tcPr>
                  <w:tcW w:w="425" w:type="dxa"/>
                  <w:tcBorders>
                    <w:left w:val="single" w:sz="12" w:space="0" w:color="auto"/>
                  </w:tcBorders>
                  <w:shd w:val="clear" w:color="auto" w:fill="auto"/>
                </w:tcPr>
                <w:p w:rsidR="00E92946" w:rsidRDefault="00E92946" w:rsidP="00E92946">
                  <w:pPr>
                    <w:pStyle w:val="LongerQuestions"/>
                  </w:pPr>
                </w:p>
              </w:tc>
              <w:tc>
                <w:tcPr>
                  <w:tcW w:w="425" w:type="dxa"/>
                  <w:shd w:val="clear" w:color="auto" w:fill="auto"/>
                </w:tcPr>
                <w:p w:rsidR="00E92946" w:rsidRDefault="00E92946" w:rsidP="00E92946">
                  <w:pPr>
                    <w:pStyle w:val="LongerQuestions"/>
                  </w:pPr>
                </w:p>
              </w:tc>
              <w:tc>
                <w:tcPr>
                  <w:tcW w:w="425" w:type="dxa"/>
                  <w:shd w:val="clear" w:color="auto" w:fill="auto"/>
                </w:tcPr>
                <w:p w:rsidR="00E92946" w:rsidRDefault="00E92946" w:rsidP="00E92946">
                  <w:pPr>
                    <w:pStyle w:val="LongerQuestions"/>
                  </w:pPr>
                </w:p>
              </w:tc>
              <w:tc>
                <w:tcPr>
                  <w:tcW w:w="425" w:type="dxa"/>
                  <w:shd w:val="clear" w:color="auto" w:fill="auto"/>
                </w:tcPr>
                <w:p w:rsidR="00E92946" w:rsidRDefault="00E92946" w:rsidP="00E92946">
                  <w:pPr>
                    <w:pStyle w:val="LongerQuestions"/>
                  </w:pPr>
                </w:p>
              </w:tc>
              <w:tc>
                <w:tcPr>
                  <w:tcW w:w="425" w:type="dxa"/>
                  <w:shd w:val="clear" w:color="auto" w:fill="auto"/>
                </w:tcPr>
                <w:p w:rsidR="00E92946" w:rsidRDefault="00E92946" w:rsidP="00E92946">
                  <w:pPr>
                    <w:pStyle w:val="LongerQuestions"/>
                  </w:pPr>
                </w:p>
              </w:tc>
              <w:tc>
                <w:tcPr>
                  <w:tcW w:w="425" w:type="dxa"/>
                  <w:shd w:val="clear" w:color="auto" w:fill="auto"/>
                </w:tcPr>
                <w:p w:rsidR="00E92946" w:rsidRDefault="00E92946" w:rsidP="00E92946">
                  <w:pPr>
                    <w:pStyle w:val="LongerQuestions"/>
                  </w:pPr>
                </w:p>
              </w:tc>
              <w:tc>
                <w:tcPr>
                  <w:tcW w:w="425" w:type="dxa"/>
                  <w:shd w:val="clear" w:color="auto" w:fill="auto"/>
                </w:tcPr>
                <w:p w:rsidR="00E92946" w:rsidRDefault="00E92946" w:rsidP="00E92946">
                  <w:pPr>
                    <w:pStyle w:val="LongerQuestions"/>
                  </w:pPr>
                </w:p>
              </w:tc>
              <w:tc>
                <w:tcPr>
                  <w:tcW w:w="425" w:type="dxa"/>
                  <w:shd w:val="clear" w:color="auto" w:fill="auto"/>
                </w:tcPr>
                <w:p w:rsidR="00E92946" w:rsidRDefault="00E92946" w:rsidP="00E92946">
                  <w:pPr>
                    <w:pStyle w:val="LongerQuestions"/>
                  </w:pPr>
                </w:p>
              </w:tc>
            </w:tr>
            <w:tr w:rsidR="00E92946" w:rsidTr="008F685D">
              <w:tc>
                <w:tcPr>
                  <w:tcW w:w="1077" w:type="dxa"/>
                  <w:tcBorders>
                    <w:right w:val="single" w:sz="12" w:space="0" w:color="auto"/>
                  </w:tcBorders>
                  <w:shd w:val="clear" w:color="auto" w:fill="auto"/>
                </w:tcPr>
                <w:p w:rsidR="00E92946" w:rsidRDefault="008F685D" w:rsidP="00E92946">
                  <w:pPr>
                    <w:pStyle w:val="LongerQuestions"/>
                  </w:pPr>
                  <w:r>
                    <w:t>4</w:t>
                  </w:r>
                </w:p>
              </w:tc>
              <w:tc>
                <w:tcPr>
                  <w:tcW w:w="425" w:type="dxa"/>
                  <w:tcBorders>
                    <w:left w:val="single" w:sz="12" w:space="0" w:color="auto"/>
                  </w:tcBorders>
                  <w:shd w:val="clear" w:color="auto" w:fill="auto"/>
                </w:tcPr>
                <w:p w:rsidR="00E92946" w:rsidRDefault="00E92946" w:rsidP="00E92946">
                  <w:pPr>
                    <w:pStyle w:val="LongerQuestions"/>
                  </w:pPr>
                </w:p>
              </w:tc>
              <w:tc>
                <w:tcPr>
                  <w:tcW w:w="425" w:type="dxa"/>
                  <w:shd w:val="clear" w:color="auto" w:fill="auto"/>
                </w:tcPr>
                <w:p w:rsidR="00E92946" w:rsidRDefault="00E92946" w:rsidP="00E92946">
                  <w:pPr>
                    <w:pStyle w:val="LongerQuestions"/>
                  </w:pPr>
                </w:p>
              </w:tc>
              <w:tc>
                <w:tcPr>
                  <w:tcW w:w="425" w:type="dxa"/>
                  <w:shd w:val="clear" w:color="auto" w:fill="auto"/>
                </w:tcPr>
                <w:p w:rsidR="00E92946" w:rsidRDefault="00E92946" w:rsidP="00E92946">
                  <w:pPr>
                    <w:pStyle w:val="LongerQuestions"/>
                  </w:pPr>
                </w:p>
              </w:tc>
              <w:tc>
                <w:tcPr>
                  <w:tcW w:w="425" w:type="dxa"/>
                  <w:shd w:val="clear" w:color="auto" w:fill="auto"/>
                </w:tcPr>
                <w:p w:rsidR="00E92946" w:rsidRDefault="00E92946" w:rsidP="00E92946">
                  <w:pPr>
                    <w:pStyle w:val="LongerQuestions"/>
                  </w:pPr>
                </w:p>
              </w:tc>
              <w:tc>
                <w:tcPr>
                  <w:tcW w:w="425" w:type="dxa"/>
                  <w:shd w:val="clear" w:color="auto" w:fill="auto"/>
                </w:tcPr>
                <w:p w:rsidR="00E92946" w:rsidRDefault="00E92946" w:rsidP="00E92946">
                  <w:pPr>
                    <w:pStyle w:val="LongerQuestions"/>
                  </w:pPr>
                </w:p>
              </w:tc>
              <w:tc>
                <w:tcPr>
                  <w:tcW w:w="425" w:type="dxa"/>
                  <w:shd w:val="clear" w:color="auto" w:fill="auto"/>
                </w:tcPr>
                <w:p w:rsidR="00E92946" w:rsidRDefault="00E92946" w:rsidP="00E92946">
                  <w:pPr>
                    <w:pStyle w:val="LongerQuestions"/>
                  </w:pPr>
                </w:p>
              </w:tc>
              <w:tc>
                <w:tcPr>
                  <w:tcW w:w="425" w:type="dxa"/>
                  <w:shd w:val="clear" w:color="auto" w:fill="auto"/>
                </w:tcPr>
                <w:p w:rsidR="00E92946" w:rsidRDefault="00E92946" w:rsidP="00E92946">
                  <w:pPr>
                    <w:pStyle w:val="LongerQuestions"/>
                  </w:pPr>
                </w:p>
              </w:tc>
              <w:tc>
                <w:tcPr>
                  <w:tcW w:w="425" w:type="dxa"/>
                  <w:shd w:val="clear" w:color="auto" w:fill="auto"/>
                </w:tcPr>
                <w:p w:rsidR="00E92946" w:rsidRDefault="00E92946" w:rsidP="00E92946">
                  <w:pPr>
                    <w:pStyle w:val="LongerQuestions"/>
                  </w:pPr>
                </w:p>
              </w:tc>
            </w:tr>
            <w:tr w:rsidR="00A02C06" w:rsidTr="008F685D">
              <w:tc>
                <w:tcPr>
                  <w:tcW w:w="1077" w:type="dxa"/>
                  <w:tcBorders>
                    <w:right w:val="single" w:sz="12" w:space="0" w:color="auto"/>
                  </w:tcBorders>
                  <w:shd w:val="clear" w:color="auto" w:fill="auto"/>
                </w:tcPr>
                <w:p w:rsidR="00A02C06" w:rsidRDefault="00A02C06" w:rsidP="00E92946">
                  <w:pPr>
                    <w:pStyle w:val="LongerQuestions"/>
                  </w:pPr>
                  <w:r>
                    <w:t>5</w:t>
                  </w:r>
                </w:p>
              </w:tc>
              <w:tc>
                <w:tcPr>
                  <w:tcW w:w="425" w:type="dxa"/>
                  <w:tcBorders>
                    <w:left w:val="single" w:sz="12" w:space="0" w:color="auto"/>
                  </w:tcBorders>
                  <w:shd w:val="clear" w:color="auto" w:fill="auto"/>
                </w:tcPr>
                <w:p w:rsidR="00A02C06" w:rsidRDefault="00A02C06" w:rsidP="00E92946">
                  <w:pPr>
                    <w:pStyle w:val="LongerQuestions"/>
                  </w:pPr>
                </w:p>
              </w:tc>
              <w:tc>
                <w:tcPr>
                  <w:tcW w:w="425" w:type="dxa"/>
                  <w:shd w:val="clear" w:color="auto" w:fill="auto"/>
                </w:tcPr>
                <w:p w:rsidR="00A02C06" w:rsidRDefault="00A02C06" w:rsidP="00E92946">
                  <w:pPr>
                    <w:pStyle w:val="LongerQuestions"/>
                  </w:pPr>
                </w:p>
              </w:tc>
              <w:tc>
                <w:tcPr>
                  <w:tcW w:w="425" w:type="dxa"/>
                  <w:shd w:val="clear" w:color="auto" w:fill="auto"/>
                </w:tcPr>
                <w:p w:rsidR="00A02C06" w:rsidRDefault="00A02C06" w:rsidP="00E92946">
                  <w:pPr>
                    <w:pStyle w:val="LongerQuestions"/>
                  </w:pPr>
                </w:p>
              </w:tc>
              <w:tc>
                <w:tcPr>
                  <w:tcW w:w="425" w:type="dxa"/>
                  <w:shd w:val="clear" w:color="auto" w:fill="auto"/>
                </w:tcPr>
                <w:p w:rsidR="00A02C06" w:rsidRDefault="00A02C06" w:rsidP="00E92946">
                  <w:pPr>
                    <w:pStyle w:val="LongerQuestions"/>
                  </w:pPr>
                </w:p>
              </w:tc>
              <w:tc>
                <w:tcPr>
                  <w:tcW w:w="425" w:type="dxa"/>
                  <w:shd w:val="clear" w:color="auto" w:fill="auto"/>
                </w:tcPr>
                <w:p w:rsidR="00A02C06" w:rsidRDefault="00A02C06" w:rsidP="00E92946">
                  <w:pPr>
                    <w:pStyle w:val="LongerQuestions"/>
                  </w:pPr>
                </w:p>
              </w:tc>
              <w:tc>
                <w:tcPr>
                  <w:tcW w:w="425" w:type="dxa"/>
                  <w:shd w:val="clear" w:color="auto" w:fill="auto"/>
                </w:tcPr>
                <w:p w:rsidR="00A02C06" w:rsidRDefault="00A02C06" w:rsidP="00E92946">
                  <w:pPr>
                    <w:pStyle w:val="LongerQuestions"/>
                  </w:pPr>
                </w:p>
              </w:tc>
              <w:tc>
                <w:tcPr>
                  <w:tcW w:w="425" w:type="dxa"/>
                  <w:shd w:val="clear" w:color="auto" w:fill="auto"/>
                </w:tcPr>
                <w:p w:rsidR="00A02C06" w:rsidRDefault="00A02C06" w:rsidP="00E92946">
                  <w:pPr>
                    <w:pStyle w:val="LongerQuestions"/>
                  </w:pPr>
                </w:p>
              </w:tc>
              <w:tc>
                <w:tcPr>
                  <w:tcW w:w="425" w:type="dxa"/>
                  <w:shd w:val="clear" w:color="auto" w:fill="auto"/>
                </w:tcPr>
                <w:p w:rsidR="00A02C06" w:rsidRDefault="00A02C06" w:rsidP="00E92946">
                  <w:pPr>
                    <w:pStyle w:val="LongerQuestions"/>
                  </w:pPr>
                </w:p>
              </w:tc>
            </w:tr>
          </w:tbl>
          <w:p w:rsidR="00E92946" w:rsidRDefault="00E92946" w:rsidP="00E92946">
            <w:pPr>
              <w:pStyle w:val="LongerQuestions"/>
            </w:pPr>
          </w:p>
        </w:tc>
        <w:tc>
          <w:tcPr>
            <w:tcW w:w="992" w:type="dxa"/>
          </w:tcPr>
          <w:p w:rsidR="00E92946" w:rsidRPr="00BE23C5" w:rsidRDefault="00BE23C5" w:rsidP="00E92946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BE23C5"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E92946" w:rsidTr="005277D4">
        <w:trPr>
          <w:cantSplit/>
          <w:trHeight w:val="851"/>
        </w:trPr>
        <w:tc>
          <w:tcPr>
            <w:tcW w:w="952" w:type="dxa"/>
            <w:shd w:val="clear" w:color="auto" w:fill="FFFF66"/>
          </w:tcPr>
          <w:p w:rsidR="00E92946" w:rsidRPr="001B3341" w:rsidRDefault="00E92946" w:rsidP="00E92946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</w:tcPr>
          <w:p w:rsidR="00E92946" w:rsidRDefault="00E92946" w:rsidP="00721B50">
            <w:pPr>
              <w:pStyle w:val="LongerQuestions"/>
              <w:ind w:left="454" w:hanging="454"/>
            </w:pPr>
            <w:r>
              <w:t xml:space="preserve">(b)  Would you describe the distribution of scores as being symmetric? Explain your answer. </w:t>
            </w:r>
          </w:p>
          <w:p w:rsidR="00E92946" w:rsidRDefault="00E92946" w:rsidP="00295A75">
            <w:pPr>
              <w:pStyle w:val="LongerQuestions"/>
              <w:spacing w:after="0"/>
            </w:pPr>
          </w:p>
          <w:p w:rsidR="00E92946" w:rsidRDefault="00E92946" w:rsidP="00295A75">
            <w:pPr>
              <w:pStyle w:val="LongerQuestions"/>
              <w:spacing w:after="0"/>
            </w:pPr>
            <w:r>
              <w:t>……………………………………………………………………………………..</w:t>
            </w:r>
          </w:p>
          <w:p w:rsidR="00E92946" w:rsidRDefault="00E92946" w:rsidP="00295A75">
            <w:pPr>
              <w:pStyle w:val="LongerQuestions"/>
              <w:spacing w:after="0"/>
            </w:pPr>
          </w:p>
          <w:p w:rsidR="00E92946" w:rsidRDefault="00E92946" w:rsidP="00295A75">
            <w:pPr>
              <w:pStyle w:val="LongerQuestions"/>
              <w:spacing w:after="0"/>
            </w:pPr>
            <w:r>
              <w:t>……………………………………………………………………………………..</w:t>
            </w:r>
          </w:p>
        </w:tc>
        <w:tc>
          <w:tcPr>
            <w:tcW w:w="992" w:type="dxa"/>
          </w:tcPr>
          <w:p w:rsidR="00E92946" w:rsidRPr="00BE23C5" w:rsidRDefault="00BE23C5" w:rsidP="00E92946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BE23C5"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  <w:tr w:rsidR="00E92946" w:rsidTr="005277D4">
        <w:trPr>
          <w:cantSplit/>
          <w:trHeight w:val="851"/>
        </w:trPr>
        <w:tc>
          <w:tcPr>
            <w:tcW w:w="952" w:type="dxa"/>
            <w:shd w:val="clear" w:color="auto" w:fill="FFFF66"/>
          </w:tcPr>
          <w:p w:rsidR="00E92946" w:rsidRPr="00B26BD8" w:rsidRDefault="00E92946" w:rsidP="00E9294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</w:tcPr>
          <w:p w:rsidR="00E92946" w:rsidRDefault="00E92946" w:rsidP="00721B50">
            <w:pPr>
              <w:pStyle w:val="LongerQuestions"/>
            </w:pPr>
            <w:r>
              <w:t xml:space="preserve">(c)   What </w:t>
            </w:r>
            <w:r w:rsidR="00721B50">
              <w:t>score occurred in more games than any other</w:t>
            </w:r>
            <w:r>
              <w:t xml:space="preserve">? </w:t>
            </w:r>
          </w:p>
          <w:p w:rsidR="00E92946" w:rsidRDefault="00E92946" w:rsidP="00721B50">
            <w:pPr>
              <w:pStyle w:val="LongerQuestions"/>
              <w:spacing w:after="0"/>
            </w:pPr>
          </w:p>
          <w:p w:rsidR="00E92946" w:rsidRDefault="00E92946" w:rsidP="00721B50">
            <w:pPr>
              <w:pStyle w:val="LongerQuestions"/>
              <w:spacing w:after="0"/>
            </w:pPr>
            <w:r>
              <w:t>……………………………………………………………………………………..</w:t>
            </w:r>
          </w:p>
        </w:tc>
        <w:tc>
          <w:tcPr>
            <w:tcW w:w="992" w:type="dxa"/>
          </w:tcPr>
          <w:p w:rsidR="00E92946" w:rsidRPr="00BE23C5" w:rsidRDefault="00E92946" w:rsidP="00E92946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BE23C5"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  <w:tr w:rsidR="002C2697" w:rsidTr="005277D4">
        <w:trPr>
          <w:cantSplit/>
          <w:trHeight w:val="851"/>
        </w:trPr>
        <w:tc>
          <w:tcPr>
            <w:tcW w:w="952" w:type="dxa"/>
            <w:shd w:val="clear" w:color="auto" w:fill="FFCC99"/>
          </w:tcPr>
          <w:p w:rsidR="002C2697" w:rsidRPr="001B3341" w:rsidRDefault="002C2697" w:rsidP="002C2697">
            <w:pPr>
              <w:pStyle w:val="ListParagraph"/>
              <w:numPr>
                <w:ilvl w:val="0"/>
                <w:numId w:val="3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</w:tcPr>
          <w:p w:rsidR="002C2697" w:rsidRDefault="002C2697" w:rsidP="002C2697">
            <w:pPr>
              <w:rPr>
                <w:rFonts w:ascii="Times New Roman" w:hAnsi="Times New Roman"/>
                <w:sz w:val="24"/>
                <w:szCs w:val="24"/>
              </w:rPr>
            </w:pPr>
            <w:r w:rsidRPr="00AD77C5">
              <w:rPr>
                <w:rFonts w:ascii="Times New Roman" w:hAnsi="Times New Roman"/>
                <w:sz w:val="24"/>
                <w:szCs w:val="24"/>
              </w:rPr>
              <w:t xml:space="preserve">Complete the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table and the </w:t>
            </w:r>
            <w:r w:rsidRPr="00AD77C5">
              <w:rPr>
                <w:rFonts w:ascii="Times New Roman" w:hAnsi="Times New Roman"/>
                <w:sz w:val="24"/>
                <w:szCs w:val="24"/>
              </w:rPr>
              <w:t xml:space="preserve">sector graph below </w:t>
            </w:r>
            <w:r>
              <w:rPr>
                <w:rFonts w:ascii="Times New Roman" w:hAnsi="Times New Roman"/>
                <w:sz w:val="24"/>
                <w:szCs w:val="24"/>
              </w:rPr>
              <w:t>for the results of an election</w:t>
            </w:r>
            <w:r w:rsidRPr="00AD77C5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2C2697" w:rsidRPr="00AD77C5" w:rsidRDefault="000E2546" w:rsidP="002C2697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object w:dxaOrig="1440" w:dyaOrig="1440" w14:anchorId="07AF6B4D">
                <v:shape id="_x0000_s1035" type="#_x0000_t75" style="position:absolute;margin-left:187.85pt;margin-top:12.2pt;width:213.55pt;height:211.95pt;z-index:251741184">
                  <v:imagedata r:id="rId37" o:title=""/>
                </v:shape>
                <o:OLEObject Type="Embed" ProgID="FXDraw.Graphic" ShapeID="_x0000_s1035" DrawAspect="Content" ObjectID="_1557221159" r:id="rId38"/>
              </w:object>
            </w:r>
            <w:r w:rsidR="002C2697">
              <w:rPr>
                <w:rFonts w:ascii="Times New Roman" w:hAnsi="Times New Roman"/>
                <w:sz w:val="24"/>
                <w:szCs w:val="24"/>
              </w:rPr>
              <w:t>A protractor will be needed.</w:t>
            </w:r>
          </w:p>
          <w:tbl>
            <w:tblPr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489"/>
              <w:gridCol w:w="1134"/>
              <w:gridCol w:w="992"/>
            </w:tblGrid>
            <w:tr w:rsidR="002C2697" w:rsidRPr="00AD77C5" w:rsidTr="00302F57">
              <w:tc>
                <w:tcPr>
                  <w:tcW w:w="1489" w:type="dxa"/>
                </w:tcPr>
                <w:p w:rsidR="002C2697" w:rsidRPr="00AD77C5" w:rsidRDefault="002C2697" w:rsidP="002C2697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AD77C5">
                    <w:rPr>
                      <w:rFonts w:ascii="Times New Roman" w:hAnsi="Times New Roman"/>
                      <w:sz w:val="28"/>
                      <w:szCs w:val="28"/>
                    </w:rPr>
                    <w:t>C</w:t>
                  </w:r>
                  <w:r>
                    <w:rPr>
                      <w:rFonts w:ascii="Times New Roman" w:hAnsi="Times New Roman"/>
                      <w:sz w:val="28"/>
                      <w:szCs w:val="28"/>
                    </w:rPr>
                    <w:t>andidate</w:t>
                  </w:r>
                </w:p>
              </w:tc>
              <w:tc>
                <w:tcPr>
                  <w:tcW w:w="1134" w:type="dxa"/>
                </w:tcPr>
                <w:p w:rsidR="002C2697" w:rsidRPr="00AD77C5" w:rsidRDefault="002C2697" w:rsidP="002C2697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AD77C5">
                    <w:rPr>
                      <w:rFonts w:ascii="Times New Roman" w:hAnsi="Times New Roman"/>
                      <w:sz w:val="28"/>
                      <w:szCs w:val="28"/>
                    </w:rPr>
                    <w:t>Percent</w:t>
                  </w:r>
                </w:p>
              </w:tc>
              <w:tc>
                <w:tcPr>
                  <w:tcW w:w="992" w:type="dxa"/>
                </w:tcPr>
                <w:p w:rsidR="002C2697" w:rsidRPr="00AD77C5" w:rsidRDefault="002C2697" w:rsidP="002C2697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AD77C5">
                    <w:rPr>
                      <w:rFonts w:ascii="Times New Roman" w:hAnsi="Times New Roman"/>
                      <w:sz w:val="28"/>
                      <w:szCs w:val="28"/>
                    </w:rPr>
                    <w:t>Angle</w:t>
                  </w:r>
                </w:p>
              </w:tc>
            </w:tr>
            <w:tr w:rsidR="002C2697" w:rsidRPr="00AD77C5" w:rsidTr="00302F57">
              <w:tc>
                <w:tcPr>
                  <w:tcW w:w="1489" w:type="dxa"/>
                </w:tcPr>
                <w:p w:rsidR="002C2697" w:rsidRPr="00AD77C5" w:rsidRDefault="002C2697" w:rsidP="002C2697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Nguyen</w:t>
                  </w:r>
                </w:p>
              </w:tc>
              <w:tc>
                <w:tcPr>
                  <w:tcW w:w="1134" w:type="dxa"/>
                </w:tcPr>
                <w:p w:rsidR="002C2697" w:rsidRPr="00AD77C5" w:rsidRDefault="002C2697" w:rsidP="002C2697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10%</w:t>
                  </w:r>
                </w:p>
              </w:tc>
              <w:tc>
                <w:tcPr>
                  <w:tcW w:w="992" w:type="dxa"/>
                </w:tcPr>
                <w:p w:rsidR="002C2697" w:rsidRPr="00AD77C5" w:rsidRDefault="002C2697" w:rsidP="002C2697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36</w:t>
                  </w:r>
                  <w:r w:rsidRPr="00AD77C5">
                    <w:rPr>
                      <w:rFonts w:ascii="Times New Roman" w:hAnsi="Times New Roman"/>
                      <w:sz w:val="28"/>
                      <w:szCs w:val="28"/>
                    </w:rPr>
                    <w:t>°</w:t>
                  </w:r>
                </w:p>
              </w:tc>
            </w:tr>
            <w:tr w:rsidR="002C2697" w:rsidRPr="00AD77C5" w:rsidTr="00302F57">
              <w:tc>
                <w:tcPr>
                  <w:tcW w:w="1489" w:type="dxa"/>
                </w:tcPr>
                <w:p w:rsidR="002C2697" w:rsidRPr="00AD77C5" w:rsidRDefault="002C2697" w:rsidP="002C2697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Kwong</w:t>
                  </w:r>
                </w:p>
              </w:tc>
              <w:tc>
                <w:tcPr>
                  <w:tcW w:w="1134" w:type="dxa"/>
                </w:tcPr>
                <w:p w:rsidR="002C2697" w:rsidRPr="00AD77C5" w:rsidRDefault="002C2697" w:rsidP="002C2697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45%</w:t>
                  </w:r>
                </w:p>
              </w:tc>
              <w:tc>
                <w:tcPr>
                  <w:tcW w:w="992" w:type="dxa"/>
                </w:tcPr>
                <w:p w:rsidR="002C2697" w:rsidRPr="00AD77C5" w:rsidRDefault="002C2697" w:rsidP="002C2697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</w:p>
              </w:tc>
            </w:tr>
            <w:tr w:rsidR="002C2697" w:rsidRPr="00AD77C5" w:rsidTr="00302F57">
              <w:tc>
                <w:tcPr>
                  <w:tcW w:w="1489" w:type="dxa"/>
                </w:tcPr>
                <w:p w:rsidR="002C2697" w:rsidRPr="00AD77C5" w:rsidRDefault="002C2697" w:rsidP="002C2697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Liaw</w:t>
                  </w:r>
                </w:p>
              </w:tc>
              <w:tc>
                <w:tcPr>
                  <w:tcW w:w="1134" w:type="dxa"/>
                </w:tcPr>
                <w:p w:rsidR="002C2697" w:rsidRPr="00AD77C5" w:rsidRDefault="002C2697" w:rsidP="002C2697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20%</w:t>
                  </w:r>
                </w:p>
              </w:tc>
              <w:tc>
                <w:tcPr>
                  <w:tcW w:w="992" w:type="dxa"/>
                </w:tcPr>
                <w:p w:rsidR="002C2697" w:rsidRPr="00AD77C5" w:rsidRDefault="002C2697" w:rsidP="002C2697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</w:p>
              </w:tc>
            </w:tr>
            <w:tr w:rsidR="002C2697" w:rsidRPr="00AD77C5" w:rsidTr="00302F57">
              <w:tc>
                <w:tcPr>
                  <w:tcW w:w="1489" w:type="dxa"/>
                </w:tcPr>
                <w:p w:rsidR="002C2697" w:rsidRPr="00AD77C5" w:rsidRDefault="002C2697" w:rsidP="002C2697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Bryant</w:t>
                  </w:r>
                </w:p>
              </w:tc>
              <w:tc>
                <w:tcPr>
                  <w:tcW w:w="1134" w:type="dxa"/>
                </w:tcPr>
                <w:p w:rsidR="002C2697" w:rsidRPr="00AD77C5" w:rsidRDefault="002C2697" w:rsidP="002C2697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AD77C5">
                    <w:rPr>
                      <w:rFonts w:ascii="Times New Roman" w:hAnsi="Times New Roman"/>
                      <w:sz w:val="28"/>
                      <w:szCs w:val="28"/>
                    </w:rPr>
                    <w:t>25%</w:t>
                  </w:r>
                </w:p>
              </w:tc>
              <w:tc>
                <w:tcPr>
                  <w:tcW w:w="992" w:type="dxa"/>
                </w:tcPr>
                <w:p w:rsidR="002C2697" w:rsidRPr="00AD77C5" w:rsidRDefault="002C2697" w:rsidP="002C2697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AD77C5">
                    <w:rPr>
                      <w:rFonts w:ascii="Times New Roman" w:hAnsi="Times New Roman"/>
                      <w:sz w:val="28"/>
                      <w:szCs w:val="28"/>
                    </w:rPr>
                    <w:t>90°</w:t>
                  </w:r>
                </w:p>
              </w:tc>
            </w:tr>
          </w:tbl>
          <w:p w:rsidR="002C2697" w:rsidRPr="00AD77C5" w:rsidRDefault="002C2697" w:rsidP="002C2697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2C2697" w:rsidRPr="00AD77C5" w:rsidRDefault="002C2697" w:rsidP="002C2697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2C2697" w:rsidRPr="00AD77C5" w:rsidRDefault="002C2697" w:rsidP="002C2697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2C2697" w:rsidRPr="00AD77C5" w:rsidRDefault="002C2697" w:rsidP="002C2697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92" w:type="dxa"/>
          </w:tcPr>
          <w:p w:rsidR="002C2697" w:rsidRPr="00A252B0" w:rsidRDefault="002C2697" w:rsidP="002C2697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4</w:t>
            </w:r>
          </w:p>
        </w:tc>
      </w:tr>
    </w:tbl>
    <w:p w:rsidR="00885304" w:rsidRDefault="00885304" w:rsidP="008F7C86">
      <w:pPr>
        <w:rPr>
          <w:rFonts w:asciiTheme="majorHAnsi" w:hAnsiTheme="majorHAnsi"/>
          <w:sz w:val="24"/>
          <w:szCs w:val="24"/>
        </w:rPr>
      </w:pPr>
    </w:p>
    <w:p w:rsidR="00DD6890" w:rsidRDefault="00DD6890" w:rsidP="008F7C86">
      <w:pPr>
        <w:rPr>
          <w:rFonts w:asciiTheme="majorHAnsi" w:hAnsiTheme="majorHAnsi"/>
          <w:sz w:val="24"/>
          <w:szCs w:val="24"/>
        </w:rPr>
        <w:sectPr w:rsidR="00DD6890" w:rsidSect="009D24C3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DD6890" w:rsidRDefault="00DD6890">
      <w:pPr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419"/>
        <w:gridCol w:w="5243"/>
        <w:gridCol w:w="3545"/>
      </w:tblGrid>
      <w:tr w:rsidR="00DD6890" w:rsidRPr="00325745" w:rsidTr="007E2258">
        <w:trPr>
          <w:cantSplit/>
          <w:trHeight w:val="851"/>
        </w:trPr>
        <w:tc>
          <w:tcPr>
            <w:tcW w:w="10207" w:type="dxa"/>
            <w:gridSpan w:val="3"/>
            <w:tcBorders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1366720173"/>
              <w:placeholder>
                <w:docPart w:val="3BCA548FA0184A96B158A6D95C29D8AC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:rsidR="00DD6890" w:rsidRPr="005615AC" w:rsidRDefault="00C529AB" w:rsidP="007E2258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DD6890" w:rsidRPr="00325745" w:rsidRDefault="00DD6890" w:rsidP="007E2258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413977126"/>
                <w:placeholder>
                  <w:docPart w:val="5AAFE118704B48D68DF3065B8EC8AC85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505A21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DD6890" w:rsidRPr="00325745" w:rsidTr="007E2258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2076346182"/>
            <w:placeholder>
              <w:docPart w:val="624938ABD36E408FB362348761F73E8A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shd w:val="clear" w:color="auto" w:fill="B6DDE8" w:themeFill="accent5" w:themeFillTint="66"/>
                <w:vAlign w:val="center"/>
              </w:tcPr>
              <w:p w:rsidR="00DD6890" w:rsidRPr="00325745" w:rsidRDefault="00505A21" w:rsidP="007E2258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-559400912"/>
            <w:placeholder>
              <w:docPart w:val="97033AF56411458596452D76681B831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3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DD6890" w:rsidRPr="005C44C0" w:rsidRDefault="00505A21" w:rsidP="007E2258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Data Collection and Representation</w:t>
                </w:r>
              </w:p>
            </w:tc>
          </w:sdtContent>
        </w:sdt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DD6890" w:rsidRPr="00325745" w:rsidRDefault="00DD6890" w:rsidP="007E2258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DD6890">
              <w:rPr>
                <w:rStyle w:val="Heading1Char"/>
                <w:color w:val="FFFFFF" w:themeColor="background1"/>
              </w:rPr>
              <w:t>Non Calculator Section</w:t>
            </w:r>
          </w:p>
        </w:tc>
      </w:tr>
    </w:tbl>
    <w:p w:rsidR="00DD6890" w:rsidRDefault="00DD6890" w:rsidP="00DD6890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p w:rsidR="00DD6890" w:rsidRDefault="00DD6890" w:rsidP="00DD6890"/>
    <w:p w:rsidR="00DD6890" w:rsidRDefault="00DD6890" w:rsidP="00DD6890">
      <w:pPr>
        <w:sectPr w:rsidR="00DD6890" w:rsidSect="00DD6890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065" w:type="dxa"/>
        <w:tblInd w:w="-459" w:type="dxa"/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134"/>
        <w:gridCol w:w="8931"/>
      </w:tblGrid>
      <w:tr w:rsidR="005C0019" w:rsidTr="005C0019">
        <w:trPr>
          <w:cantSplit/>
          <w:tblHeader/>
        </w:trPr>
        <w:tc>
          <w:tcPr>
            <w:tcW w:w="1134" w:type="dxa"/>
            <w:vAlign w:val="center"/>
          </w:tcPr>
          <w:p w:rsidR="005C0019" w:rsidRPr="00DD6890" w:rsidRDefault="005C0019" w:rsidP="005C0019">
            <w:pPr>
              <w:jc w:val="center"/>
              <w:rPr>
                <w:rFonts w:asciiTheme="majorHAnsi" w:hAnsiTheme="majorHAnsi"/>
              </w:rPr>
            </w:pPr>
            <w:r w:rsidRPr="00DD6890">
              <w:rPr>
                <w:rFonts w:asciiTheme="majorHAnsi" w:hAnsiTheme="majorHAnsi"/>
              </w:rPr>
              <w:t>Question</w:t>
            </w:r>
          </w:p>
        </w:tc>
        <w:tc>
          <w:tcPr>
            <w:tcW w:w="8931" w:type="dxa"/>
            <w:vAlign w:val="center"/>
          </w:tcPr>
          <w:p w:rsidR="005C0019" w:rsidRDefault="005C0019" w:rsidP="005C001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Working and Answer</w:t>
            </w:r>
          </w:p>
        </w:tc>
      </w:tr>
      <w:tr w:rsidR="00ED144B" w:rsidTr="005C0019">
        <w:trPr>
          <w:cantSplit/>
        </w:trPr>
        <w:tc>
          <w:tcPr>
            <w:tcW w:w="1134" w:type="dxa"/>
          </w:tcPr>
          <w:p w:rsidR="00ED144B" w:rsidRPr="00750A38" w:rsidRDefault="00ED144B" w:rsidP="00ED144B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ED144B" w:rsidRDefault="00ED144B" w:rsidP="00ED144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Lisa got </w:t>
            </w:r>
            <w:r w:rsidRPr="008D06AA">
              <w:rPr>
                <w:rFonts w:asciiTheme="majorHAnsi" w:hAnsiTheme="majorHAnsi"/>
                <w:b/>
                <w:sz w:val="24"/>
                <w:szCs w:val="24"/>
              </w:rPr>
              <w:t>20 votes</w:t>
            </w:r>
          </w:p>
        </w:tc>
      </w:tr>
      <w:tr w:rsidR="00ED144B" w:rsidTr="005C0019">
        <w:trPr>
          <w:cantSplit/>
        </w:trPr>
        <w:tc>
          <w:tcPr>
            <w:tcW w:w="1134" w:type="dxa"/>
          </w:tcPr>
          <w:p w:rsidR="00ED144B" w:rsidRPr="00750A38" w:rsidRDefault="00ED144B" w:rsidP="00ED144B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ED144B" w:rsidRDefault="00ED144B" w:rsidP="00ED144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15+20+28+15+12+30 </w:t>
            </w:r>
            <w:r w:rsidRPr="00167D92">
              <w:rPr>
                <w:rFonts w:asciiTheme="majorHAnsi" w:hAnsiTheme="majorHAnsi"/>
                <w:b/>
                <w:sz w:val="24"/>
                <w:szCs w:val="24"/>
              </w:rPr>
              <w:t>=120</w:t>
            </w:r>
          </w:p>
        </w:tc>
      </w:tr>
      <w:tr w:rsidR="00ED144B" w:rsidTr="005C0019">
        <w:trPr>
          <w:cantSplit/>
        </w:trPr>
        <w:tc>
          <w:tcPr>
            <w:tcW w:w="1134" w:type="dxa"/>
          </w:tcPr>
          <w:p w:rsidR="00ED144B" w:rsidRPr="00750A38" w:rsidRDefault="00ED144B" w:rsidP="00ED144B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ED144B" w:rsidRDefault="00ED144B" w:rsidP="00ED144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Stevie and Frances both received </w:t>
            </w:r>
            <w:r w:rsidRPr="00167D92">
              <w:rPr>
                <w:rFonts w:asciiTheme="majorHAnsi" w:hAnsiTheme="majorHAnsi"/>
                <w:b/>
                <w:sz w:val="24"/>
                <w:szCs w:val="24"/>
              </w:rPr>
              <w:t>15 votes</w:t>
            </w:r>
          </w:p>
          <w:p w:rsidR="00ED144B" w:rsidRDefault="00ED144B" w:rsidP="00ED144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2</w:t>
            </w:r>
            <w:r w:rsidRPr="00167D92"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</w:p>
        </w:tc>
      </w:tr>
      <w:tr w:rsidR="00ED144B" w:rsidTr="005C0019">
        <w:trPr>
          <w:cantSplit/>
        </w:trPr>
        <w:tc>
          <w:tcPr>
            <w:tcW w:w="1134" w:type="dxa"/>
          </w:tcPr>
          <w:p w:rsidR="00ED144B" w:rsidRPr="00750A38" w:rsidRDefault="00ED144B" w:rsidP="00ED144B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ED144B" w:rsidRDefault="00ED144B" w:rsidP="00ED144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Lisa, Joseph and Jeff , so</w:t>
            </w:r>
            <w:r w:rsidRPr="00167D92">
              <w:rPr>
                <w:rFonts w:asciiTheme="majorHAnsi" w:hAnsiTheme="majorHAnsi"/>
                <w:b/>
                <w:sz w:val="24"/>
                <w:szCs w:val="24"/>
              </w:rPr>
              <w:t xml:space="preserve"> 3 candidates</w:t>
            </w:r>
          </w:p>
          <w:p w:rsidR="00ED144B" w:rsidRDefault="00ED144B" w:rsidP="00ED144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3</w:t>
            </w:r>
            <w:r w:rsidRPr="00167D92"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rd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 Answer</w:t>
            </w:r>
          </w:p>
        </w:tc>
      </w:tr>
      <w:tr w:rsidR="00ED144B" w:rsidTr="005C0019">
        <w:trPr>
          <w:cantSplit/>
        </w:trPr>
        <w:tc>
          <w:tcPr>
            <w:tcW w:w="1134" w:type="dxa"/>
          </w:tcPr>
          <w:p w:rsidR="00ED144B" w:rsidRPr="00750A38" w:rsidRDefault="00ED144B" w:rsidP="00ED144B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ED144B" w:rsidRDefault="00ED144B" w:rsidP="00ED144B">
            <w:r>
              <w:t>Electing the representative from a year 7 class could be done by asking every student to vote, which is a census.</w:t>
            </w:r>
          </w:p>
          <w:p w:rsidR="00ED144B" w:rsidRDefault="00ED144B" w:rsidP="00ED144B">
            <w:pPr>
              <w:rPr>
                <w:rFonts w:asciiTheme="majorHAnsi" w:hAnsiTheme="majorHAnsi"/>
                <w:sz w:val="24"/>
                <w:szCs w:val="24"/>
              </w:rPr>
            </w:pPr>
            <w:r w:rsidRPr="00065604">
              <w:rPr>
                <w:b/>
              </w:rPr>
              <w:t>4th Answer</w:t>
            </w:r>
            <w:r>
              <w:t>.</w:t>
            </w:r>
          </w:p>
        </w:tc>
      </w:tr>
      <w:tr w:rsidR="00ED144B" w:rsidTr="005C0019">
        <w:trPr>
          <w:cantSplit/>
        </w:trPr>
        <w:tc>
          <w:tcPr>
            <w:tcW w:w="1134" w:type="dxa"/>
          </w:tcPr>
          <w:p w:rsidR="00ED144B" w:rsidRPr="00750A38" w:rsidRDefault="00ED144B" w:rsidP="00ED144B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ED144B" w:rsidRDefault="00ED144B" w:rsidP="00ED144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 dog colours could be recorded by observing.</w:t>
            </w:r>
          </w:p>
          <w:p w:rsidR="00ED144B" w:rsidRPr="00A2769A" w:rsidRDefault="00ED144B" w:rsidP="00ED144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A2769A">
              <w:rPr>
                <w:rFonts w:asciiTheme="majorHAnsi" w:hAnsiTheme="majorHAnsi"/>
                <w:b/>
                <w:sz w:val="24"/>
                <w:szCs w:val="24"/>
              </w:rPr>
              <w:t>1</w:t>
            </w:r>
            <w:r w:rsidRPr="00A2769A"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st</w:t>
            </w:r>
            <w:r w:rsidRPr="00A2769A"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</w:p>
        </w:tc>
      </w:tr>
      <w:tr w:rsidR="00ED144B" w:rsidTr="005C0019">
        <w:trPr>
          <w:cantSplit/>
        </w:trPr>
        <w:tc>
          <w:tcPr>
            <w:tcW w:w="1134" w:type="dxa"/>
          </w:tcPr>
          <w:p w:rsidR="00ED144B" w:rsidRPr="00750A38" w:rsidRDefault="00ED144B" w:rsidP="00ED144B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ED144B" w:rsidRDefault="00ED144B" w:rsidP="00ED144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At 4 pm it was </w:t>
            </w:r>
            <w:r w:rsidRPr="00BF0743">
              <w:rPr>
                <w:b/>
              </w:rPr>
              <w:t>36</w:t>
            </w:r>
            <w:r w:rsidRPr="00BF0743">
              <w:rPr>
                <w:b/>
                <w:vertAlign w:val="superscript"/>
              </w:rPr>
              <w:t>o</w:t>
            </w:r>
            <w:r w:rsidRPr="00BF0743">
              <w:rPr>
                <w:b/>
              </w:rPr>
              <w:t xml:space="preserve"> C</w:t>
            </w:r>
            <w:r>
              <w:t>.</w:t>
            </w:r>
          </w:p>
        </w:tc>
      </w:tr>
      <w:tr w:rsidR="00ED144B" w:rsidTr="005C0019">
        <w:trPr>
          <w:cantSplit/>
        </w:trPr>
        <w:tc>
          <w:tcPr>
            <w:tcW w:w="1134" w:type="dxa"/>
          </w:tcPr>
          <w:p w:rsidR="00ED144B" w:rsidRPr="00750A38" w:rsidRDefault="00ED144B" w:rsidP="00ED144B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ED144B" w:rsidRDefault="00ED144B" w:rsidP="00ED144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It was </w:t>
            </w:r>
            <w:r>
              <w:t>8</w:t>
            </w:r>
            <w:r w:rsidRPr="00722AC6">
              <w:rPr>
                <w:vertAlign w:val="superscript"/>
              </w:rPr>
              <w:t>o</w:t>
            </w:r>
            <w:r>
              <w:t xml:space="preserve"> C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 at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3 am.</w:t>
            </w:r>
          </w:p>
        </w:tc>
      </w:tr>
      <w:tr w:rsidR="00ED144B" w:rsidTr="005C0019">
        <w:trPr>
          <w:cantSplit/>
        </w:trPr>
        <w:tc>
          <w:tcPr>
            <w:tcW w:w="1134" w:type="dxa"/>
          </w:tcPr>
          <w:p w:rsidR="00ED144B" w:rsidRPr="00750A38" w:rsidRDefault="00ED144B" w:rsidP="00ED144B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ED144B" w:rsidRDefault="00ED144B" w:rsidP="00ED144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On three occasions, 1:00 am, 5:30 am and 10:00 pm.</w:t>
            </w:r>
          </w:p>
          <w:p w:rsidR="00ED144B" w:rsidRPr="00B1525A" w:rsidRDefault="00ED144B" w:rsidP="00ED144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1525A">
              <w:rPr>
                <w:rFonts w:asciiTheme="majorHAnsi" w:hAnsiTheme="majorHAnsi"/>
                <w:b/>
                <w:sz w:val="24"/>
                <w:szCs w:val="24"/>
              </w:rPr>
              <w:t>3</w:t>
            </w:r>
            <w:r w:rsidRPr="00B1525A"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rd</w:t>
            </w:r>
            <w:r w:rsidRPr="00B1525A"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</w:p>
        </w:tc>
      </w:tr>
      <w:tr w:rsidR="00ED144B" w:rsidTr="005C0019">
        <w:trPr>
          <w:cantSplit/>
        </w:trPr>
        <w:tc>
          <w:tcPr>
            <w:tcW w:w="1134" w:type="dxa"/>
          </w:tcPr>
          <w:p w:rsidR="00ED144B" w:rsidRPr="00750A38" w:rsidRDefault="00ED144B" w:rsidP="00ED144B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ED144B" w:rsidRDefault="00ED144B" w:rsidP="00ED144B">
            <w:r>
              <w:rPr>
                <w:rFonts w:asciiTheme="majorHAnsi" w:hAnsiTheme="majorHAnsi"/>
                <w:sz w:val="24"/>
                <w:szCs w:val="24"/>
              </w:rPr>
              <w:t>Maximum Temperature = 3</w:t>
            </w:r>
            <w:r>
              <w:t>8</w:t>
            </w:r>
            <w:r w:rsidRPr="00722AC6">
              <w:rPr>
                <w:vertAlign w:val="superscript"/>
              </w:rPr>
              <w:t>o</w:t>
            </w:r>
            <w:r>
              <w:t xml:space="preserve"> C</w:t>
            </w:r>
          </w:p>
          <w:p w:rsidR="00ED144B" w:rsidRDefault="00ED144B" w:rsidP="00ED144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Minimum Temperature = </w:t>
            </w:r>
            <w:r>
              <w:t>8</w:t>
            </w:r>
            <w:r w:rsidRPr="00722AC6">
              <w:rPr>
                <w:vertAlign w:val="superscript"/>
              </w:rPr>
              <w:t>o</w:t>
            </w:r>
            <w:r>
              <w:t xml:space="preserve"> C</w:t>
            </w:r>
          </w:p>
          <w:p w:rsidR="00ED144B" w:rsidRDefault="00ED144B" w:rsidP="00ED144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Difference = 3</w:t>
            </w:r>
            <w:r>
              <w:t>0</w:t>
            </w:r>
            <w:r w:rsidRPr="00722AC6">
              <w:rPr>
                <w:vertAlign w:val="superscript"/>
              </w:rPr>
              <w:t>o</w:t>
            </w:r>
            <w:r>
              <w:t xml:space="preserve"> C</w:t>
            </w:r>
          </w:p>
          <w:p w:rsidR="00ED144B" w:rsidRDefault="00ED144B" w:rsidP="00ED144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2</w:t>
            </w:r>
            <w:r w:rsidRPr="00B1525A"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Pr="00B1525A">
              <w:rPr>
                <w:rFonts w:asciiTheme="majorHAnsi" w:hAnsiTheme="majorHAnsi"/>
                <w:b/>
                <w:sz w:val="24"/>
                <w:szCs w:val="24"/>
              </w:rPr>
              <w:t>Answer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</w:tc>
      </w:tr>
      <w:tr w:rsidR="00ED144B" w:rsidTr="005C0019">
        <w:trPr>
          <w:cantSplit/>
        </w:trPr>
        <w:tc>
          <w:tcPr>
            <w:tcW w:w="1134" w:type="dxa"/>
          </w:tcPr>
          <w:p w:rsidR="00ED144B" w:rsidRPr="00750A38" w:rsidRDefault="00ED144B" w:rsidP="00ED144B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ED144B" w:rsidRDefault="00ED144B" w:rsidP="00ED144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Sector graph is best of these to show proportions as it shows parts of a circle.</w:t>
            </w:r>
          </w:p>
          <w:p w:rsidR="00ED144B" w:rsidRPr="00F72BEB" w:rsidRDefault="00ED144B" w:rsidP="00ED144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F72BEB">
              <w:rPr>
                <w:rFonts w:asciiTheme="majorHAnsi" w:hAnsiTheme="majorHAnsi"/>
                <w:b/>
                <w:sz w:val="24"/>
                <w:szCs w:val="24"/>
              </w:rPr>
              <w:t>3</w:t>
            </w:r>
            <w:r w:rsidRPr="00F72BEB"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rd</w:t>
            </w:r>
            <w:r w:rsidRPr="00F72BEB"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</w:p>
        </w:tc>
      </w:tr>
      <w:tr w:rsidR="00ED144B" w:rsidTr="005C0019">
        <w:trPr>
          <w:cantSplit/>
        </w:trPr>
        <w:tc>
          <w:tcPr>
            <w:tcW w:w="1134" w:type="dxa"/>
          </w:tcPr>
          <w:p w:rsidR="00ED144B" w:rsidRPr="00750A38" w:rsidRDefault="00ED144B" w:rsidP="00ED144B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ED144B" w:rsidRDefault="00ED144B" w:rsidP="00ED144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 USA has the longest section of the bar.</w:t>
            </w:r>
          </w:p>
          <w:p w:rsidR="00ED144B" w:rsidRDefault="00ED144B" w:rsidP="00ED144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4</w:t>
            </w:r>
            <w:r w:rsidRPr="00854E75"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Pr="00F72BEB">
              <w:rPr>
                <w:rFonts w:asciiTheme="majorHAnsi" w:hAnsiTheme="majorHAnsi"/>
                <w:b/>
                <w:sz w:val="24"/>
                <w:szCs w:val="24"/>
              </w:rPr>
              <w:t>Answer</w:t>
            </w:r>
          </w:p>
        </w:tc>
      </w:tr>
      <w:tr w:rsidR="00ED144B" w:rsidTr="005C0019">
        <w:trPr>
          <w:cantSplit/>
        </w:trPr>
        <w:tc>
          <w:tcPr>
            <w:tcW w:w="1134" w:type="dxa"/>
          </w:tcPr>
          <w:p w:rsidR="00ED144B" w:rsidRPr="00750A38" w:rsidRDefault="00ED144B" w:rsidP="00ED144B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ED144B" w:rsidRPr="00854E75" w:rsidRDefault="00ED144B" w:rsidP="00ED144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54E75">
              <w:rPr>
                <w:rFonts w:asciiTheme="majorHAnsi" w:hAnsiTheme="majorHAnsi"/>
                <w:b/>
                <w:sz w:val="24"/>
                <w:szCs w:val="24"/>
              </w:rPr>
              <w:t xml:space="preserve">Europe and the United Kingdom </w:t>
            </w:r>
          </w:p>
        </w:tc>
      </w:tr>
      <w:tr w:rsidR="00ED144B" w:rsidTr="005C0019">
        <w:trPr>
          <w:cantSplit/>
        </w:trPr>
        <w:tc>
          <w:tcPr>
            <w:tcW w:w="1134" w:type="dxa"/>
          </w:tcPr>
          <w:p w:rsidR="00ED144B" w:rsidRPr="00750A38" w:rsidRDefault="00ED144B" w:rsidP="00ED144B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ED144B" w:rsidRDefault="00ED144B" w:rsidP="00ED144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Europe had 20 mm section, out of 100 mm long bar.</w:t>
            </w:r>
          </w:p>
          <w:p w:rsidR="00ED144B" w:rsidRPr="00854E75" w:rsidRDefault="00ED144B" w:rsidP="00ED144B">
            <w:pPr>
              <w:rPr>
                <w:rFonts w:asciiTheme="majorHAnsi" w:hAnsiTheme="majorHAnsi"/>
                <w:position w:val="-18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854E75"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  <w:object w:dxaOrig="1962" w:dyaOrig="532" w14:anchorId="60988DC5">
                <v:shape id="_x0000_i1040" type="#_x0000_t75" style="width:98.25pt;height:26.25pt" o:ole="">
                  <v:imagedata r:id="rId39" o:title=""/>
                </v:shape>
                <o:OLEObject Type="Embed" ProgID="FXEquation.Equation" ShapeID="_x0000_i1040" DrawAspect="Content" ObjectID="_1557221145" r:id="rId40"/>
              </w:object>
            </w:r>
            <w:r w:rsidRPr="00854E75">
              <w:rPr>
                <w:rFonts w:asciiTheme="majorHAnsi" w:hAnsiTheme="majorHAnsi"/>
                <w:position w:val="-18"/>
                <w:sz w:val="24"/>
                <w:szCs w:val="24"/>
              </w:rPr>
              <w:t xml:space="preserve"> </w:t>
            </w:r>
          </w:p>
        </w:tc>
      </w:tr>
      <w:tr w:rsidR="00ED144B" w:rsidTr="005C0019">
        <w:trPr>
          <w:cantSplit/>
        </w:trPr>
        <w:tc>
          <w:tcPr>
            <w:tcW w:w="1134" w:type="dxa"/>
          </w:tcPr>
          <w:p w:rsidR="00ED144B" w:rsidRPr="00750A38" w:rsidRDefault="00ED144B" w:rsidP="00ED144B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ED144B" w:rsidRDefault="00ED144B" w:rsidP="00ED144B">
            <w:pPr>
              <w:rPr>
                <w:rFonts w:asciiTheme="majorHAnsi" w:hAnsiTheme="majorHAnsi"/>
                <w:sz w:val="24"/>
                <w:szCs w:val="24"/>
              </w:rPr>
            </w:pPr>
            <w:r w:rsidRPr="00854E75">
              <w:rPr>
                <w:rFonts w:asciiTheme="majorHAnsi" w:hAnsiTheme="majorHAnsi"/>
                <w:color w:val="FF0000"/>
                <w:position w:val="-16"/>
                <w:sz w:val="24"/>
                <w:szCs w:val="24"/>
              </w:rPr>
              <w:object w:dxaOrig="214" w:dyaOrig="452" w14:anchorId="02DE7789">
                <v:shape id="_x0000_i1041" type="#_x0000_t75" style="width:12pt;height:23.25pt" o:ole="">
                  <v:imagedata r:id="rId12" o:title=""/>
                </v:shape>
                <o:OLEObject Type="Embed" ProgID="FXEquation.Equation" ShapeID="_x0000_i1041" DrawAspect="Content" ObjectID="_1557221146" r:id="rId41"/>
              </w:object>
            </w:r>
            <w:r w:rsidRPr="00342D25">
              <w:rPr>
                <w:rFonts w:asciiTheme="majorHAnsi" w:hAnsiTheme="majorHAnsi"/>
                <w:sz w:val="24"/>
                <w:szCs w:val="24"/>
              </w:rPr>
              <w:t xml:space="preserve">  of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100 mm = 15 mm</w:t>
            </w:r>
          </w:p>
          <w:p w:rsidR="00ED144B" w:rsidRDefault="00ED144B" w:rsidP="00ED144B">
            <w:pPr>
              <w:rPr>
                <w:rFonts w:asciiTheme="majorHAnsi" w:hAnsiTheme="majorHAnsi"/>
                <w:sz w:val="24"/>
                <w:szCs w:val="24"/>
              </w:rPr>
            </w:pPr>
            <w:r w:rsidRPr="00854E75">
              <w:rPr>
                <w:rFonts w:asciiTheme="majorHAnsi" w:hAnsiTheme="majorHAnsi"/>
                <w:b/>
                <w:sz w:val="24"/>
                <w:szCs w:val="24"/>
              </w:rPr>
              <w:t>Asia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has a 15 mm long section.</w:t>
            </w:r>
          </w:p>
          <w:p w:rsidR="00ED144B" w:rsidRPr="00854E75" w:rsidRDefault="00ED144B" w:rsidP="00ED144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54E75">
              <w:rPr>
                <w:rFonts w:asciiTheme="majorHAnsi" w:hAnsiTheme="majorHAnsi"/>
                <w:b/>
                <w:sz w:val="24"/>
                <w:szCs w:val="24"/>
              </w:rPr>
              <w:t>1</w:t>
            </w:r>
            <w:r w:rsidRPr="00854E75"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st</w:t>
            </w:r>
            <w:r w:rsidRPr="00854E75"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</w:p>
        </w:tc>
      </w:tr>
      <w:tr w:rsidR="00ED144B" w:rsidTr="005C0019">
        <w:trPr>
          <w:cantSplit/>
        </w:trPr>
        <w:tc>
          <w:tcPr>
            <w:tcW w:w="1134" w:type="dxa"/>
          </w:tcPr>
          <w:p w:rsidR="00ED144B" w:rsidRPr="00750A38" w:rsidRDefault="00ED144B" w:rsidP="00ED144B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ED144B" w:rsidRDefault="00ED144B" w:rsidP="00ED144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Other Section = 10 mm </w:t>
            </w:r>
          </w:p>
          <w:p w:rsidR="00ED144B" w:rsidRPr="00F94B09" w:rsidRDefault="00ED144B" w:rsidP="00ED144B">
            <w:pPr>
              <w:rPr>
                <w:rFonts w:asciiTheme="majorHAnsi" w:hAnsiTheme="majorHAnsi"/>
                <w:position w:val="-76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F94B09">
              <w:rPr>
                <w:rFonts w:asciiTheme="majorHAnsi" w:hAnsiTheme="majorHAnsi"/>
                <w:color w:val="FF0000"/>
                <w:position w:val="-76"/>
                <w:sz w:val="24"/>
                <w:szCs w:val="24"/>
              </w:rPr>
              <w:object w:dxaOrig="5104" w:dyaOrig="1112" w14:anchorId="7D783CC9">
                <v:shape id="_x0000_i1042" type="#_x0000_t75" style="width:255.75pt;height:56.25pt" o:ole="">
                  <v:imagedata r:id="rId42" o:title=""/>
                </v:shape>
                <o:OLEObject Type="Embed" ProgID="FXEquation.Equation" ShapeID="_x0000_i1042" DrawAspect="Content" ObjectID="_1557221147" r:id="rId43"/>
              </w:object>
            </w:r>
            <w:r w:rsidRPr="00F94B09">
              <w:rPr>
                <w:rFonts w:asciiTheme="majorHAnsi" w:hAnsiTheme="majorHAnsi"/>
                <w:position w:val="-76"/>
                <w:sz w:val="24"/>
                <w:szCs w:val="24"/>
              </w:rPr>
              <w:t xml:space="preserve"> </w:t>
            </w:r>
          </w:p>
        </w:tc>
      </w:tr>
    </w:tbl>
    <w:p w:rsidR="00DD6890" w:rsidRDefault="00DD6890" w:rsidP="00DD6890">
      <w:pPr>
        <w:rPr>
          <w:rFonts w:asciiTheme="majorHAnsi" w:hAnsiTheme="majorHAnsi"/>
          <w:sz w:val="24"/>
          <w:szCs w:val="24"/>
        </w:rPr>
        <w:sectPr w:rsidR="00DD6890" w:rsidSect="007E2258">
          <w:type w:val="continuous"/>
          <w:pgSz w:w="11906" w:h="16838"/>
          <w:pgMar w:top="1440" w:right="1440" w:bottom="1440" w:left="1440" w:header="708" w:footer="708" w:gutter="0"/>
          <w:cols w:space="709"/>
          <w:titlePg/>
          <w:docGrid w:linePitch="360"/>
        </w:sect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  <w:sectPr w:rsidR="00DD6890" w:rsidSect="00A252B0">
          <w:type w:val="continuous"/>
          <w:pgSz w:w="11906" w:h="16838"/>
          <w:pgMar w:top="1440" w:right="1440" w:bottom="1440" w:left="1440" w:header="708" w:footer="708" w:gutter="0"/>
          <w:cols w:num="2" w:space="709"/>
          <w:titlePg/>
          <w:docGrid w:linePitch="360"/>
        </w:sect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  <w:sectPr w:rsidR="00DD6890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419"/>
        <w:gridCol w:w="5243"/>
        <w:gridCol w:w="3545"/>
      </w:tblGrid>
      <w:tr w:rsidR="00DD6890" w:rsidRPr="00325745" w:rsidTr="007E2258">
        <w:trPr>
          <w:cantSplit/>
          <w:trHeight w:val="851"/>
        </w:trPr>
        <w:tc>
          <w:tcPr>
            <w:tcW w:w="10207" w:type="dxa"/>
            <w:gridSpan w:val="3"/>
            <w:tcBorders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-953861633"/>
              <w:placeholder>
                <w:docPart w:val="1D306391C7B747B2A5C44785EB18D0ED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:rsidR="00DD6890" w:rsidRPr="005615AC" w:rsidRDefault="00C529AB" w:rsidP="007E2258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DD6890" w:rsidRPr="00325745" w:rsidRDefault="00DD6890" w:rsidP="007E2258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1287786267"/>
                <w:placeholder>
                  <w:docPart w:val="72CB1F6A02754019960566528E8F6A66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505A21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DD6890" w:rsidRPr="00325745" w:rsidTr="007E2258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824817181"/>
            <w:placeholder>
              <w:docPart w:val="FD4D06C955944B2B932B9F9D407C5465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shd w:val="clear" w:color="auto" w:fill="B6DDE8" w:themeFill="accent5" w:themeFillTint="66"/>
                <w:vAlign w:val="center"/>
              </w:tcPr>
              <w:p w:rsidR="00DD6890" w:rsidRPr="00325745" w:rsidRDefault="00505A21" w:rsidP="007E2258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-396818929"/>
            <w:placeholder>
              <w:docPart w:val="E81EF4EE5B4242268243AF7D885F0EC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3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DD6890" w:rsidRPr="005C44C0" w:rsidRDefault="00505A21" w:rsidP="007E2258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Data Collection and Representation</w:t>
                </w:r>
              </w:p>
            </w:tc>
          </w:sdtContent>
        </w:sdt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DD6890" w:rsidRDefault="00DD6890" w:rsidP="007E2258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DD6890" w:rsidRDefault="00DD6890" w:rsidP="007E2258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DD6890" w:rsidRPr="00325745" w:rsidRDefault="00DD6890" w:rsidP="007E2258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</w:tbl>
    <w:p w:rsidR="00DD6890" w:rsidRDefault="00DD6890" w:rsidP="00DD6890"/>
    <w:p w:rsidR="00DD6890" w:rsidRPr="00624B16" w:rsidRDefault="00624B16" w:rsidP="00624B16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tbl>
      <w:tblPr>
        <w:tblStyle w:val="TableGrid"/>
        <w:tblW w:w="10206" w:type="dxa"/>
        <w:tblInd w:w="-459" w:type="dxa"/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134"/>
        <w:gridCol w:w="9072"/>
      </w:tblGrid>
      <w:tr w:rsidR="005C0019" w:rsidTr="00BF6FD8">
        <w:trPr>
          <w:cantSplit/>
        </w:trPr>
        <w:tc>
          <w:tcPr>
            <w:tcW w:w="1134" w:type="dxa"/>
          </w:tcPr>
          <w:p w:rsidR="005C0019" w:rsidRPr="00DD6890" w:rsidRDefault="005C0019" w:rsidP="005C0019">
            <w:pPr>
              <w:jc w:val="center"/>
              <w:rPr>
                <w:rFonts w:asciiTheme="majorHAnsi" w:hAnsiTheme="majorHAnsi"/>
              </w:rPr>
            </w:pPr>
            <w:r w:rsidRPr="00DD6890">
              <w:rPr>
                <w:rFonts w:asciiTheme="majorHAnsi" w:hAnsiTheme="majorHAnsi"/>
              </w:rPr>
              <w:t>Question</w:t>
            </w:r>
          </w:p>
        </w:tc>
        <w:tc>
          <w:tcPr>
            <w:tcW w:w="9072" w:type="dxa"/>
          </w:tcPr>
          <w:p w:rsidR="005C0019" w:rsidRDefault="005C0019" w:rsidP="005C001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Working and Answer</w:t>
            </w:r>
          </w:p>
        </w:tc>
      </w:tr>
      <w:tr w:rsidR="00ED144B" w:rsidTr="00BF6FD8">
        <w:trPr>
          <w:cantSplit/>
        </w:trPr>
        <w:tc>
          <w:tcPr>
            <w:tcW w:w="1134" w:type="dxa"/>
          </w:tcPr>
          <w:p w:rsidR="00ED144B" w:rsidRPr="00750A38" w:rsidRDefault="00ED144B" w:rsidP="00ED144B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ED144B" w:rsidRDefault="00ED144B" w:rsidP="00ED144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Only the last option is practical as she is using a sample.</w:t>
            </w:r>
          </w:p>
          <w:p w:rsidR="00ED144B" w:rsidRPr="00632140" w:rsidRDefault="00ED144B" w:rsidP="00ED144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632140">
              <w:rPr>
                <w:rFonts w:asciiTheme="majorHAnsi" w:hAnsiTheme="majorHAnsi"/>
                <w:b/>
                <w:sz w:val="24"/>
                <w:szCs w:val="24"/>
              </w:rPr>
              <w:t>4</w:t>
            </w:r>
            <w:r w:rsidRPr="00632140"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th</w:t>
            </w:r>
            <w:r w:rsidRPr="00632140"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</w:p>
        </w:tc>
      </w:tr>
      <w:tr w:rsidR="00ED144B" w:rsidTr="00BF6FD8">
        <w:trPr>
          <w:cantSplit/>
        </w:trPr>
        <w:tc>
          <w:tcPr>
            <w:tcW w:w="1134" w:type="dxa"/>
          </w:tcPr>
          <w:p w:rsidR="00ED144B" w:rsidRPr="00750A38" w:rsidRDefault="00ED144B" w:rsidP="00ED144B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ED144B" w:rsidRDefault="00ED144B" w:rsidP="00ED144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 line graph is best to represent changing quantities over time, not categorical data.</w:t>
            </w:r>
          </w:p>
          <w:p w:rsidR="00ED144B" w:rsidRPr="00632140" w:rsidRDefault="00ED144B" w:rsidP="00ED144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632140">
              <w:rPr>
                <w:rFonts w:asciiTheme="majorHAnsi" w:hAnsiTheme="majorHAnsi"/>
                <w:b/>
                <w:sz w:val="24"/>
                <w:szCs w:val="24"/>
              </w:rPr>
              <w:t>3</w:t>
            </w:r>
            <w:r w:rsidRPr="00632140"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rd</w:t>
            </w:r>
            <w:r w:rsidRPr="00632140"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</w:p>
        </w:tc>
      </w:tr>
      <w:tr w:rsidR="00ED144B" w:rsidTr="00BF6FD8">
        <w:trPr>
          <w:cantSplit/>
        </w:trPr>
        <w:tc>
          <w:tcPr>
            <w:tcW w:w="1134" w:type="dxa"/>
          </w:tcPr>
          <w:p w:rsidR="00ED144B" w:rsidRPr="00750A38" w:rsidRDefault="00ED144B" w:rsidP="00ED144B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ED144B" w:rsidRDefault="00ED144B" w:rsidP="00ED144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6 generations has 3 dots, so </w:t>
            </w:r>
            <w:r w:rsidRPr="00F73F75">
              <w:rPr>
                <w:rFonts w:asciiTheme="majorHAnsi" w:hAnsiTheme="majorHAnsi"/>
                <w:b/>
                <w:sz w:val="24"/>
                <w:szCs w:val="24"/>
              </w:rPr>
              <w:t>3 people</w:t>
            </w:r>
          </w:p>
        </w:tc>
      </w:tr>
      <w:tr w:rsidR="00ED144B" w:rsidTr="00BF6FD8">
        <w:trPr>
          <w:cantSplit/>
        </w:trPr>
        <w:tc>
          <w:tcPr>
            <w:tcW w:w="1134" w:type="dxa"/>
          </w:tcPr>
          <w:p w:rsidR="00ED144B" w:rsidRPr="00750A38" w:rsidRDefault="00ED144B" w:rsidP="00ED144B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ED144B" w:rsidRDefault="00ED144B" w:rsidP="00ED144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There are 5 dots on </w:t>
            </w:r>
            <w:r w:rsidRPr="00F73F75">
              <w:rPr>
                <w:rFonts w:asciiTheme="majorHAnsi" w:hAnsiTheme="majorHAnsi"/>
                <w:b/>
                <w:sz w:val="24"/>
                <w:szCs w:val="24"/>
              </w:rPr>
              <w:t>3 generations.</w:t>
            </w:r>
          </w:p>
        </w:tc>
      </w:tr>
      <w:tr w:rsidR="00ED144B" w:rsidTr="00BF6FD8">
        <w:trPr>
          <w:cantSplit/>
        </w:trPr>
        <w:tc>
          <w:tcPr>
            <w:tcW w:w="1134" w:type="dxa"/>
          </w:tcPr>
          <w:p w:rsidR="00ED144B" w:rsidRPr="00750A38" w:rsidRDefault="00ED144B" w:rsidP="00ED144B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ED144B" w:rsidRDefault="00ED144B" w:rsidP="00ED144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 generations has 6 dots</w:t>
            </w:r>
            <w:r w:rsidRPr="00F73F75">
              <w:rPr>
                <w:rFonts w:asciiTheme="majorHAnsi" w:hAnsiTheme="majorHAnsi"/>
                <w:sz w:val="24"/>
                <w:szCs w:val="24"/>
              </w:rPr>
              <w:t>, so 6 people out of 24</w:t>
            </w:r>
          </w:p>
          <w:p w:rsidR="00ED144B" w:rsidRDefault="00ED144B" w:rsidP="00ED144B">
            <w:pPr>
              <w:rPr>
                <w:rFonts w:asciiTheme="majorHAnsi" w:hAnsiTheme="majorHAnsi"/>
                <w:position w:val="-18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F73F75"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  <w:object w:dxaOrig="1842" w:dyaOrig="532" w14:anchorId="3307CEB7">
                <v:shape id="_x0000_i1043" type="#_x0000_t75" style="width:92.25pt;height:26.25pt" o:ole="">
                  <v:imagedata r:id="rId44" o:title=""/>
                </v:shape>
                <o:OLEObject Type="Embed" ProgID="FXEquation.Equation" ShapeID="_x0000_i1043" DrawAspect="Content" ObjectID="_1557221148" r:id="rId45"/>
              </w:object>
            </w:r>
            <w:r w:rsidRPr="00F73F75">
              <w:rPr>
                <w:rFonts w:asciiTheme="majorHAnsi" w:hAnsiTheme="majorHAnsi"/>
                <w:position w:val="-18"/>
                <w:sz w:val="24"/>
                <w:szCs w:val="24"/>
              </w:rPr>
              <w:t xml:space="preserve"> </w:t>
            </w:r>
          </w:p>
          <w:p w:rsidR="00ED144B" w:rsidRPr="00F73F75" w:rsidRDefault="00ED144B" w:rsidP="00ED144B">
            <w:pPr>
              <w:rPr>
                <w:rFonts w:asciiTheme="majorHAnsi" w:hAnsiTheme="majorHAnsi"/>
                <w:b/>
                <w:position w:val="-18"/>
                <w:sz w:val="24"/>
                <w:szCs w:val="24"/>
              </w:rPr>
            </w:pPr>
            <w:r w:rsidRPr="00F73F75">
              <w:rPr>
                <w:rFonts w:asciiTheme="majorHAnsi" w:hAnsiTheme="majorHAnsi"/>
                <w:b/>
                <w:position w:val="-18"/>
                <w:sz w:val="24"/>
                <w:szCs w:val="24"/>
              </w:rPr>
              <w:t>4</w:t>
            </w:r>
            <w:r w:rsidRPr="00F73F75">
              <w:rPr>
                <w:rFonts w:asciiTheme="majorHAnsi" w:hAnsiTheme="majorHAnsi"/>
                <w:b/>
                <w:position w:val="-18"/>
                <w:sz w:val="24"/>
                <w:szCs w:val="24"/>
                <w:vertAlign w:val="superscript"/>
              </w:rPr>
              <w:t>th</w:t>
            </w:r>
            <w:r w:rsidRPr="00F73F75">
              <w:rPr>
                <w:rFonts w:asciiTheme="majorHAnsi" w:hAnsiTheme="majorHAnsi"/>
                <w:b/>
                <w:position w:val="-18"/>
                <w:sz w:val="24"/>
                <w:szCs w:val="24"/>
              </w:rPr>
              <w:t xml:space="preserve"> Answer</w:t>
            </w:r>
          </w:p>
        </w:tc>
      </w:tr>
      <w:tr w:rsidR="00ED144B" w:rsidTr="00BF6FD8">
        <w:trPr>
          <w:cantSplit/>
        </w:trPr>
        <w:tc>
          <w:tcPr>
            <w:tcW w:w="1134" w:type="dxa"/>
          </w:tcPr>
          <w:p w:rsidR="00ED144B" w:rsidRPr="00750A38" w:rsidRDefault="00ED144B" w:rsidP="00ED144B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ED144B" w:rsidRDefault="00ED144B" w:rsidP="00ED144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7, 8 and 9 generations have 2, 1 and 1 dots respectively</w:t>
            </w:r>
            <w:r w:rsidRPr="00F73F75">
              <w:rPr>
                <w:rFonts w:asciiTheme="majorHAnsi" w:hAnsiTheme="majorHAnsi"/>
                <w:sz w:val="24"/>
                <w:szCs w:val="24"/>
              </w:rPr>
              <w:t xml:space="preserve">, so </w:t>
            </w:r>
            <w:r>
              <w:rPr>
                <w:rFonts w:asciiTheme="majorHAnsi" w:hAnsiTheme="majorHAnsi"/>
                <w:sz w:val="24"/>
                <w:szCs w:val="24"/>
              </w:rPr>
              <w:t>4</w:t>
            </w:r>
            <w:r w:rsidRPr="00F73F75">
              <w:rPr>
                <w:rFonts w:asciiTheme="majorHAnsi" w:hAnsiTheme="majorHAnsi"/>
                <w:sz w:val="24"/>
                <w:szCs w:val="24"/>
              </w:rPr>
              <w:t xml:space="preserve"> people out of 24</w:t>
            </w:r>
          </w:p>
          <w:p w:rsidR="00ED144B" w:rsidRPr="00F73F75" w:rsidRDefault="00ED144B" w:rsidP="00ED144B">
            <w:pPr>
              <w:rPr>
                <w:rFonts w:asciiTheme="majorHAnsi" w:hAnsiTheme="majorHAnsi"/>
                <w:position w:val="-18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F73F75"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  <w:object w:dxaOrig="1842" w:dyaOrig="532" w14:anchorId="577CD45F">
                <v:shape id="_x0000_i1044" type="#_x0000_t75" style="width:92.25pt;height:26.25pt" o:ole="">
                  <v:imagedata r:id="rId46" o:title=""/>
                </v:shape>
                <o:OLEObject Type="Embed" ProgID="FXEquation.Equation" ShapeID="_x0000_i1044" DrawAspect="Content" ObjectID="_1557221149" r:id="rId47"/>
              </w:object>
            </w:r>
            <w:r w:rsidRPr="00F73F75">
              <w:rPr>
                <w:rFonts w:asciiTheme="majorHAnsi" w:hAnsiTheme="majorHAnsi"/>
                <w:position w:val="-18"/>
                <w:sz w:val="24"/>
                <w:szCs w:val="24"/>
              </w:rPr>
              <w:t xml:space="preserve"> </w:t>
            </w:r>
          </w:p>
          <w:p w:rsidR="00ED144B" w:rsidRDefault="00ED144B" w:rsidP="00ED144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ED144B" w:rsidTr="00BF6FD8">
        <w:trPr>
          <w:cantSplit/>
        </w:trPr>
        <w:tc>
          <w:tcPr>
            <w:tcW w:w="1134" w:type="dxa"/>
          </w:tcPr>
          <w:p w:rsidR="00ED144B" w:rsidRPr="00750A38" w:rsidRDefault="00ED144B" w:rsidP="00ED144B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ED144B" w:rsidRDefault="00ED144B" w:rsidP="00ED144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9 occurs twice on the 1 stem, so </w:t>
            </w:r>
            <w:r w:rsidRPr="00E77D15">
              <w:rPr>
                <w:rFonts w:asciiTheme="majorHAnsi" w:hAnsiTheme="majorHAnsi"/>
                <w:b/>
                <w:sz w:val="24"/>
                <w:szCs w:val="24"/>
              </w:rPr>
              <w:t>2 buses.</w:t>
            </w:r>
          </w:p>
        </w:tc>
      </w:tr>
      <w:tr w:rsidR="00ED144B" w:rsidTr="00BF6FD8">
        <w:trPr>
          <w:cantSplit/>
        </w:trPr>
        <w:tc>
          <w:tcPr>
            <w:tcW w:w="1134" w:type="dxa"/>
          </w:tcPr>
          <w:p w:rsidR="00ED144B" w:rsidRPr="00750A38" w:rsidRDefault="00ED144B" w:rsidP="00ED144B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ED144B" w:rsidRDefault="00ED144B" w:rsidP="00ED144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5 occurs four times on the 1 stem, which is more than any other, so the most common number of passengers is </w:t>
            </w:r>
            <w:r w:rsidRPr="00E77D15">
              <w:rPr>
                <w:rFonts w:asciiTheme="majorHAnsi" w:hAnsiTheme="majorHAnsi"/>
                <w:b/>
                <w:sz w:val="24"/>
                <w:szCs w:val="24"/>
              </w:rPr>
              <w:t>15.</w:t>
            </w:r>
          </w:p>
        </w:tc>
      </w:tr>
      <w:tr w:rsidR="00ED144B" w:rsidTr="00BF6FD8">
        <w:trPr>
          <w:cantSplit/>
        </w:trPr>
        <w:tc>
          <w:tcPr>
            <w:tcW w:w="1134" w:type="dxa"/>
          </w:tcPr>
          <w:p w:rsidR="00ED144B" w:rsidRPr="00750A38" w:rsidRDefault="00ED144B" w:rsidP="00ED144B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ED144B" w:rsidRDefault="00ED144B" w:rsidP="00ED144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All the leaves on the 0 and 1 stems are fewer than 20, so number = 7 + 8 = </w:t>
            </w:r>
            <w:r w:rsidRPr="00E77D15">
              <w:rPr>
                <w:rFonts w:asciiTheme="majorHAnsi" w:hAnsiTheme="majorHAnsi"/>
                <w:b/>
                <w:sz w:val="24"/>
                <w:szCs w:val="24"/>
              </w:rPr>
              <w:t>15</w:t>
            </w:r>
          </w:p>
          <w:p w:rsidR="00ED144B" w:rsidRPr="00E77D15" w:rsidRDefault="00ED144B" w:rsidP="00ED144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E77D15">
              <w:rPr>
                <w:rFonts w:asciiTheme="majorHAnsi" w:hAnsiTheme="majorHAnsi"/>
                <w:b/>
                <w:sz w:val="24"/>
                <w:szCs w:val="24"/>
              </w:rPr>
              <w:t>2</w:t>
            </w:r>
            <w:r w:rsidRPr="00E77D15"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nd</w:t>
            </w:r>
            <w:r w:rsidRPr="00E77D15"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</w:p>
        </w:tc>
      </w:tr>
      <w:tr w:rsidR="00ED144B" w:rsidTr="00BF6FD8">
        <w:trPr>
          <w:cantSplit/>
        </w:trPr>
        <w:tc>
          <w:tcPr>
            <w:tcW w:w="1134" w:type="dxa"/>
          </w:tcPr>
          <w:p w:rsidR="00ED144B" w:rsidRPr="00750A38" w:rsidRDefault="00ED144B" w:rsidP="00ED144B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ED144B" w:rsidRDefault="00ED144B" w:rsidP="00ED144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All the leaves on the 4 and 5 stems are more than 40, so number = 5 + 1 = 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6</w:t>
            </w:r>
          </w:p>
          <w:p w:rsidR="00ED144B" w:rsidRPr="00E77D15" w:rsidRDefault="00ED144B" w:rsidP="00ED144B">
            <w:pPr>
              <w:rPr>
                <w:rFonts w:asciiTheme="majorHAnsi" w:hAnsiTheme="majorHAnsi"/>
                <w:b/>
                <w:position w:val="-18"/>
                <w:sz w:val="24"/>
                <w:szCs w:val="24"/>
              </w:rPr>
            </w:pPr>
            <w:r w:rsidRPr="00E77D15"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  <w:object w:dxaOrig="1842" w:dyaOrig="532" w14:anchorId="2F762872">
                <v:shape id="_x0000_i1045" type="#_x0000_t75" style="width:92.25pt;height:26.25pt" o:ole="">
                  <v:imagedata r:id="rId48" o:title=""/>
                </v:shape>
                <o:OLEObject Type="Embed" ProgID="FXEquation.Equation" ShapeID="_x0000_i1045" DrawAspect="Content" ObjectID="_1557221150" r:id="rId49"/>
              </w:object>
            </w:r>
          </w:p>
          <w:p w:rsidR="00ED144B" w:rsidRDefault="00ED144B" w:rsidP="00ED144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3</w:t>
            </w:r>
            <w:r w:rsidRPr="00E77D15"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rd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Pr="00E77D15">
              <w:rPr>
                <w:rFonts w:asciiTheme="majorHAnsi" w:hAnsiTheme="majorHAnsi"/>
                <w:b/>
                <w:sz w:val="24"/>
                <w:szCs w:val="24"/>
              </w:rPr>
              <w:t>Answer</w:t>
            </w:r>
          </w:p>
        </w:tc>
      </w:tr>
      <w:tr w:rsidR="00ED144B" w:rsidTr="00BF6FD8">
        <w:trPr>
          <w:cantSplit/>
        </w:trPr>
        <w:tc>
          <w:tcPr>
            <w:tcW w:w="1134" w:type="dxa"/>
          </w:tcPr>
          <w:p w:rsidR="00ED144B" w:rsidRPr="00750A38" w:rsidRDefault="00ED144B" w:rsidP="00ED144B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ED144B" w:rsidRDefault="00ED144B" w:rsidP="00ED144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He is choosing a sample of 50 from the town</w:t>
            </w:r>
          </w:p>
          <w:p w:rsidR="00ED144B" w:rsidRDefault="00ED144B" w:rsidP="00ED144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Rating on a scale is categorical data.</w:t>
            </w:r>
          </w:p>
          <w:p w:rsidR="00ED144B" w:rsidRPr="00632140" w:rsidRDefault="00ED144B" w:rsidP="00ED144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632140">
              <w:rPr>
                <w:rFonts w:asciiTheme="majorHAnsi" w:hAnsiTheme="majorHAnsi"/>
                <w:b/>
                <w:sz w:val="24"/>
                <w:szCs w:val="24"/>
              </w:rPr>
              <w:t>4</w:t>
            </w:r>
            <w:r w:rsidRPr="00632140"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th</w:t>
            </w:r>
            <w:r w:rsidRPr="00632140"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</w:p>
        </w:tc>
      </w:tr>
      <w:tr w:rsidR="00ED144B" w:rsidTr="00BF6FD8">
        <w:trPr>
          <w:cantSplit/>
        </w:trPr>
        <w:tc>
          <w:tcPr>
            <w:tcW w:w="1134" w:type="dxa"/>
          </w:tcPr>
          <w:p w:rsidR="00ED144B" w:rsidRPr="00750A38" w:rsidRDefault="00ED144B" w:rsidP="00ED144B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ED144B" w:rsidRDefault="00ED144B" w:rsidP="00ED144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Smallest angle is for</w:t>
            </w:r>
            <w:r w:rsidRPr="00AE7FE3">
              <w:rPr>
                <w:rFonts w:asciiTheme="majorHAnsi" w:hAnsiTheme="majorHAnsi"/>
                <w:b/>
                <w:sz w:val="24"/>
                <w:szCs w:val="24"/>
              </w:rPr>
              <w:t xml:space="preserve"> Bus Tour</w:t>
            </w:r>
          </w:p>
        </w:tc>
      </w:tr>
      <w:tr w:rsidR="00ED144B" w:rsidTr="00BF6FD8">
        <w:trPr>
          <w:cantSplit/>
        </w:trPr>
        <w:tc>
          <w:tcPr>
            <w:tcW w:w="1134" w:type="dxa"/>
          </w:tcPr>
          <w:p w:rsidR="00ED144B" w:rsidRPr="00750A38" w:rsidRDefault="00ED144B" w:rsidP="00ED144B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ED144B" w:rsidRDefault="00ED144B" w:rsidP="00ED144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Adventure has a 90</w:t>
            </w:r>
            <w:r w:rsidRPr="00AE7FE3">
              <w:rPr>
                <w:rFonts w:asciiTheme="majorHAnsi" w:hAnsiTheme="majorHAnsi"/>
                <w:sz w:val="24"/>
                <w:szCs w:val="24"/>
                <w:vertAlign w:val="superscript"/>
              </w:rPr>
              <w:t>o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angle.</w:t>
            </w:r>
          </w:p>
          <w:p w:rsidR="00ED144B" w:rsidRPr="00AE7FE3" w:rsidRDefault="00ED144B" w:rsidP="00ED144B">
            <w:pPr>
              <w:rPr>
                <w:rFonts w:asciiTheme="majorHAnsi" w:hAnsiTheme="majorHAnsi"/>
                <w:position w:val="-18"/>
                <w:sz w:val="24"/>
                <w:szCs w:val="24"/>
              </w:rPr>
            </w:pPr>
            <w:r w:rsidRPr="00AE7FE3"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  <w:object w:dxaOrig="1962" w:dyaOrig="532" w14:anchorId="208A510C">
                <v:shape id="_x0000_i1046" type="#_x0000_t75" style="width:98.25pt;height:26.25pt" o:ole="">
                  <v:imagedata r:id="rId50" o:title=""/>
                </v:shape>
                <o:OLEObject Type="Embed" ProgID="FXEquation.Equation" ShapeID="_x0000_i1046" DrawAspect="Content" ObjectID="_1557221151" r:id="rId51"/>
              </w:object>
            </w:r>
          </w:p>
        </w:tc>
      </w:tr>
      <w:tr w:rsidR="00ED144B" w:rsidTr="00BF6FD8">
        <w:trPr>
          <w:cantSplit/>
        </w:trPr>
        <w:tc>
          <w:tcPr>
            <w:tcW w:w="1134" w:type="dxa"/>
          </w:tcPr>
          <w:p w:rsidR="00ED144B" w:rsidRPr="00750A38" w:rsidRDefault="00ED144B" w:rsidP="00ED144B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ED144B" w:rsidRDefault="00ED144B" w:rsidP="00ED144B">
            <w:pPr>
              <w:rPr>
                <w:rFonts w:asciiTheme="majorHAnsi" w:hAnsiTheme="majorHAnsi"/>
                <w:position w:val="-18"/>
                <w:sz w:val="24"/>
                <w:szCs w:val="24"/>
              </w:rPr>
            </w:pPr>
            <w:r w:rsidRPr="00AE7FE3"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  <w:object w:dxaOrig="4218" w:dyaOrig="532" w14:anchorId="5D5B839F">
                <v:shape id="_x0000_i1047" type="#_x0000_t75" style="width:210.75pt;height:26.25pt" o:ole="">
                  <v:imagedata r:id="rId52" o:title=""/>
                </v:shape>
                <o:OLEObject Type="Embed" ProgID="FXEquation.Equation" ShapeID="_x0000_i1047" DrawAspect="Content" ObjectID="_1557221152" r:id="rId53"/>
              </w:object>
            </w:r>
            <w:r w:rsidRPr="00AE7FE3">
              <w:rPr>
                <w:rFonts w:asciiTheme="majorHAnsi" w:hAnsiTheme="majorHAnsi"/>
                <w:position w:val="-18"/>
                <w:sz w:val="24"/>
                <w:szCs w:val="24"/>
              </w:rPr>
              <w:t xml:space="preserve"> </w:t>
            </w:r>
          </w:p>
          <w:p w:rsidR="00ED144B" w:rsidRDefault="00ED144B" w:rsidP="00ED144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Measuring, the type with a 60</w:t>
            </w:r>
            <w:r w:rsidRPr="00AE7FE3">
              <w:rPr>
                <w:rFonts w:asciiTheme="majorHAnsi" w:hAnsiTheme="majorHAnsi"/>
                <w:sz w:val="24"/>
                <w:szCs w:val="24"/>
                <w:vertAlign w:val="superscript"/>
              </w:rPr>
              <w:t>o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angle is</w:t>
            </w:r>
            <w:r w:rsidRPr="00AE7FE3">
              <w:rPr>
                <w:rFonts w:asciiTheme="majorHAnsi" w:hAnsiTheme="majorHAnsi"/>
                <w:b/>
                <w:sz w:val="24"/>
                <w:szCs w:val="24"/>
              </w:rPr>
              <w:t xml:space="preserve"> Resort.</w:t>
            </w:r>
          </w:p>
          <w:p w:rsidR="00ED144B" w:rsidRPr="00AE7FE3" w:rsidRDefault="00ED144B" w:rsidP="00ED144B">
            <w:pPr>
              <w:rPr>
                <w:rFonts w:asciiTheme="majorHAnsi" w:hAnsiTheme="majorHAnsi"/>
                <w:sz w:val="24"/>
                <w:szCs w:val="24"/>
              </w:rPr>
            </w:pPr>
            <w:r w:rsidRPr="00632140">
              <w:rPr>
                <w:rFonts w:asciiTheme="majorHAnsi" w:hAnsiTheme="majorHAnsi"/>
                <w:b/>
                <w:sz w:val="24"/>
                <w:szCs w:val="24"/>
              </w:rPr>
              <w:t>4</w:t>
            </w:r>
            <w:r w:rsidRPr="00632140"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th</w:t>
            </w:r>
            <w:r w:rsidRPr="00632140"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</w:p>
        </w:tc>
      </w:tr>
      <w:tr w:rsidR="00ED144B" w:rsidTr="00BF6FD8">
        <w:trPr>
          <w:cantSplit/>
        </w:trPr>
        <w:tc>
          <w:tcPr>
            <w:tcW w:w="1134" w:type="dxa"/>
          </w:tcPr>
          <w:p w:rsidR="00ED144B" w:rsidRPr="00750A38" w:rsidRDefault="00ED144B" w:rsidP="00ED144B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ED144B" w:rsidRDefault="00ED144B" w:rsidP="00ED144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Visit Family has a 120</w:t>
            </w:r>
            <w:r w:rsidRPr="00AE7FE3">
              <w:rPr>
                <w:rFonts w:asciiTheme="majorHAnsi" w:hAnsiTheme="majorHAnsi"/>
                <w:sz w:val="24"/>
                <w:szCs w:val="24"/>
                <w:vertAlign w:val="superscript"/>
              </w:rPr>
              <w:t>o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angle.</w:t>
            </w:r>
          </w:p>
          <w:p w:rsidR="00ED144B" w:rsidRDefault="00ED144B" w:rsidP="00ED144B">
            <w:pPr>
              <w:rPr>
                <w:rFonts w:asciiTheme="majorHAnsi" w:hAnsiTheme="majorHAnsi"/>
                <w:color w:val="FF0000"/>
                <w:position w:val="-76"/>
                <w:sz w:val="24"/>
                <w:szCs w:val="24"/>
              </w:rPr>
            </w:pPr>
            <w:r w:rsidRPr="00791D3E">
              <w:rPr>
                <w:rFonts w:asciiTheme="majorHAnsi" w:hAnsiTheme="majorHAnsi"/>
                <w:color w:val="FF0000"/>
                <w:position w:val="-76"/>
                <w:sz w:val="24"/>
                <w:szCs w:val="24"/>
              </w:rPr>
              <w:object w:dxaOrig="2648" w:dyaOrig="1112" w14:anchorId="3825E9ED">
                <v:shape id="_x0000_i1048" type="#_x0000_t75" style="width:132.75pt;height:55.5pt" o:ole="">
                  <v:imagedata r:id="rId54" o:title=""/>
                </v:shape>
                <o:OLEObject Type="Embed" ProgID="FXEquation.Equation" ShapeID="_x0000_i1048" DrawAspect="Content" ObjectID="_1557221153" r:id="rId55"/>
              </w:object>
            </w:r>
          </w:p>
          <w:p w:rsidR="00ED144B" w:rsidRPr="00791D3E" w:rsidRDefault="00ED144B" w:rsidP="00ED144B">
            <w:pPr>
              <w:rPr>
                <w:rFonts w:asciiTheme="majorHAnsi" w:hAnsiTheme="majorHAnsi"/>
                <w:position w:val="-76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3</w:t>
            </w:r>
            <w:r w:rsidRPr="00E77D15"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rd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Pr="00E77D15">
              <w:rPr>
                <w:rFonts w:asciiTheme="majorHAnsi" w:hAnsiTheme="majorHAnsi"/>
                <w:b/>
                <w:sz w:val="24"/>
                <w:szCs w:val="24"/>
              </w:rPr>
              <w:t>Answer</w:t>
            </w:r>
          </w:p>
        </w:tc>
      </w:tr>
      <w:tr w:rsidR="00ED144B" w:rsidTr="00BF6FD8">
        <w:trPr>
          <w:cantSplit/>
        </w:trPr>
        <w:tc>
          <w:tcPr>
            <w:tcW w:w="1134" w:type="dxa"/>
          </w:tcPr>
          <w:p w:rsidR="00ED144B" w:rsidRPr="00750A38" w:rsidRDefault="00ED144B" w:rsidP="00ED144B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ED144B" w:rsidRDefault="00ED144B" w:rsidP="00ED144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 data is names of holiday types so is Categorical.</w:t>
            </w:r>
          </w:p>
          <w:p w:rsidR="00ED144B" w:rsidRDefault="00ED144B" w:rsidP="00ED144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It comes from survey responses.</w:t>
            </w:r>
          </w:p>
          <w:p w:rsidR="00ED144B" w:rsidRDefault="00ED144B" w:rsidP="00ED144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3</w:t>
            </w:r>
            <w:r w:rsidRPr="00E77D15"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rd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Pr="00E77D15">
              <w:rPr>
                <w:rFonts w:asciiTheme="majorHAnsi" w:hAnsiTheme="majorHAnsi"/>
                <w:b/>
                <w:sz w:val="24"/>
                <w:szCs w:val="24"/>
              </w:rPr>
              <w:t>Answer</w:t>
            </w:r>
          </w:p>
        </w:tc>
      </w:tr>
    </w:tbl>
    <w:p w:rsidR="00DD6890" w:rsidRDefault="00DD6890">
      <w:pPr>
        <w:sectPr w:rsidR="00DD6890" w:rsidSect="009D24C3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DD6890" w:rsidRDefault="00DD6890"/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419"/>
        <w:gridCol w:w="5103"/>
        <w:gridCol w:w="3685"/>
      </w:tblGrid>
      <w:tr w:rsidR="00DD6890" w:rsidRPr="00325745" w:rsidTr="00DD6890">
        <w:trPr>
          <w:cantSplit/>
          <w:trHeight w:val="851"/>
        </w:trPr>
        <w:tc>
          <w:tcPr>
            <w:tcW w:w="10207" w:type="dxa"/>
            <w:gridSpan w:val="3"/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-1029260708"/>
              <w:placeholder>
                <w:docPart w:val="9935249CBAC44397B13F80FD121870F8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:rsidR="00DD6890" w:rsidRPr="005615AC" w:rsidRDefault="00C529AB" w:rsidP="007E2258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DD6890" w:rsidRPr="00325745" w:rsidRDefault="00DD6890" w:rsidP="007E2258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-931279904"/>
                <w:placeholder>
                  <w:docPart w:val="B948291BD4A7430FAB109923C7674E1F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505A21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DD6890" w:rsidRPr="00325745" w:rsidTr="00DD6890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1086607261"/>
            <w:placeholder>
              <w:docPart w:val="669D8776FC9A499D983ABF0BA7661235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shd w:val="clear" w:color="auto" w:fill="B6DDE8" w:themeFill="accent5" w:themeFillTint="66"/>
                <w:vAlign w:val="center"/>
              </w:tcPr>
              <w:p w:rsidR="00DD6890" w:rsidRPr="00325745" w:rsidRDefault="00505A21" w:rsidP="007E2258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491994384"/>
            <w:placeholder>
              <w:docPart w:val="3B8D6C747468430394DA7EE40667D91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103" w:type="dxa"/>
                <w:shd w:val="clear" w:color="auto" w:fill="B6DDE8" w:themeFill="accent5" w:themeFillTint="66"/>
              </w:tcPr>
              <w:p w:rsidR="00DD6890" w:rsidRPr="005C44C0" w:rsidRDefault="00505A21" w:rsidP="007E2258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Data Collection and Representation</w:t>
                </w:r>
              </w:p>
            </w:tc>
          </w:sdtContent>
        </w:sdt>
        <w:tc>
          <w:tcPr>
            <w:tcW w:w="3685" w:type="dxa"/>
            <w:shd w:val="clear" w:color="auto" w:fill="215868" w:themeFill="accent5" w:themeFillShade="80"/>
          </w:tcPr>
          <w:p w:rsidR="00DD6890" w:rsidRPr="005E3EB0" w:rsidRDefault="00DD6890" w:rsidP="007E2258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E3EB0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DD6890" w:rsidRPr="005E3EB0" w:rsidRDefault="00DD6890" w:rsidP="007E2258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E3EB0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Longer Answer </w:t>
            </w:r>
          </w:p>
          <w:p w:rsidR="00DD6890" w:rsidRPr="00325745" w:rsidRDefault="00DD6890" w:rsidP="007E2258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5E3EB0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</w:tbl>
    <w:p w:rsidR="00624B16" w:rsidRDefault="00624B16" w:rsidP="00624B16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tbl>
      <w:tblPr>
        <w:tblStyle w:val="TableGrid"/>
        <w:tblW w:w="9889" w:type="dxa"/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242"/>
        <w:gridCol w:w="6237"/>
        <w:gridCol w:w="2410"/>
      </w:tblGrid>
      <w:tr w:rsidR="005C0019" w:rsidTr="005E3EB0">
        <w:trPr>
          <w:cantSplit/>
          <w:tblHeader/>
        </w:trPr>
        <w:tc>
          <w:tcPr>
            <w:tcW w:w="1242" w:type="dxa"/>
          </w:tcPr>
          <w:p w:rsidR="005C0019" w:rsidRPr="00DD6890" w:rsidRDefault="005C0019" w:rsidP="005C0019">
            <w:pPr>
              <w:jc w:val="center"/>
              <w:rPr>
                <w:rFonts w:asciiTheme="majorHAnsi" w:hAnsiTheme="majorHAnsi"/>
              </w:rPr>
            </w:pPr>
            <w:r w:rsidRPr="00DD6890">
              <w:rPr>
                <w:rFonts w:asciiTheme="majorHAnsi" w:hAnsiTheme="majorHAnsi"/>
              </w:rPr>
              <w:t>Question</w:t>
            </w:r>
          </w:p>
        </w:tc>
        <w:tc>
          <w:tcPr>
            <w:tcW w:w="6237" w:type="dxa"/>
          </w:tcPr>
          <w:p w:rsidR="005C0019" w:rsidRDefault="005C0019" w:rsidP="005C001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Working and Answer</w:t>
            </w:r>
          </w:p>
        </w:tc>
        <w:tc>
          <w:tcPr>
            <w:tcW w:w="2410" w:type="dxa"/>
          </w:tcPr>
          <w:p w:rsidR="005C0019" w:rsidRDefault="005C0019" w:rsidP="005C001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Marks</w:t>
            </w:r>
          </w:p>
        </w:tc>
      </w:tr>
      <w:tr w:rsidR="00ED144B" w:rsidTr="005E3EB0">
        <w:trPr>
          <w:cantSplit/>
        </w:trPr>
        <w:tc>
          <w:tcPr>
            <w:tcW w:w="1242" w:type="dxa"/>
          </w:tcPr>
          <w:p w:rsidR="00ED144B" w:rsidRDefault="00ED144B" w:rsidP="00ED144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6237" w:type="dxa"/>
          </w:tcPr>
          <w:p w:rsidR="00ED144B" w:rsidRPr="009A65BD" w:rsidRDefault="00ED144B" w:rsidP="00ED144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(a)</w:t>
            </w:r>
          </w:p>
          <w:tbl>
            <w:tblPr>
              <w:tblStyle w:val="TableGrid"/>
              <w:tblW w:w="5329" w:type="dxa"/>
              <w:tblLayout w:type="fixed"/>
              <w:tblLook w:val="04A0" w:firstRow="1" w:lastRow="0" w:firstColumn="1" w:lastColumn="0" w:noHBand="0" w:noVBand="1"/>
            </w:tblPr>
            <w:tblGrid>
              <w:gridCol w:w="1304"/>
              <w:gridCol w:w="1304"/>
              <w:gridCol w:w="1417"/>
              <w:gridCol w:w="1304"/>
            </w:tblGrid>
            <w:tr w:rsidR="00ED144B" w:rsidTr="00BE23C5">
              <w:tc>
                <w:tcPr>
                  <w:tcW w:w="1304" w:type="dxa"/>
                </w:tcPr>
                <w:p w:rsidR="00ED144B" w:rsidRDefault="00ED144B" w:rsidP="00ED144B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Score (</w:t>
                  </w:r>
                  <w:r w:rsidRPr="003B5C89">
                    <w:rPr>
                      <w:rFonts w:ascii="Times New Roman" w:hAnsi="Times New Roman"/>
                      <w:i/>
                      <w:sz w:val="28"/>
                      <w:szCs w:val="28"/>
                    </w:rPr>
                    <w:t>x</w:t>
                  </w:r>
                  <w:r>
                    <w:rPr>
                      <w:rFonts w:ascii="Times New Roman" w:hAnsi="Times New Roman"/>
                      <w:sz w:val="28"/>
                      <w:szCs w:val="28"/>
                    </w:rPr>
                    <w:t>)</w:t>
                  </w:r>
                </w:p>
              </w:tc>
              <w:tc>
                <w:tcPr>
                  <w:tcW w:w="1304" w:type="dxa"/>
                </w:tcPr>
                <w:p w:rsidR="00ED144B" w:rsidRDefault="00ED144B" w:rsidP="00ED144B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Tally</w:t>
                  </w:r>
                </w:p>
              </w:tc>
              <w:tc>
                <w:tcPr>
                  <w:tcW w:w="1417" w:type="dxa"/>
                </w:tcPr>
                <w:p w:rsidR="00ED144B" w:rsidRDefault="00ED144B" w:rsidP="00ED144B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Frequency (</w:t>
                  </w:r>
                  <w:r w:rsidRPr="003B5C89">
                    <w:rPr>
                      <w:rFonts w:ascii="Times New Roman" w:hAnsi="Times New Roman"/>
                      <w:i/>
                      <w:sz w:val="28"/>
                      <w:szCs w:val="28"/>
                    </w:rPr>
                    <w:t>f</w:t>
                  </w:r>
                  <w:r>
                    <w:rPr>
                      <w:rFonts w:ascii="Times New Roman" w:hAnsi="Times New Roman"/>
                      <w:sz w:val="28"/>
                      <w:szCs w:val="28"/>
                    </w:rPr>
                    <w:t>)</w:t>
                  </w:r>
                </w:p>
              </w:tc>
              <w:tc>
                <w:tcPr>
                  <w:tcW w:w="1304" w:type="dxa"/>
                </w:tcPr>
                <w:p w:rsidR="00ED144B" w:rsidRDefault="00ED144B" w:rsidP="00ED144B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(</w:t>
                  </w:r>
                  <w:r w:rsidRPr="003B5C89">
                    <w:rPr>
                      <w:rFonts w:ascii="Times New Roman" w:hAnsi="Times New Roman"/>
                      <w:i/>
                      <w:sz w:val="28"/>
                      <w:szCs w:val="28"/>
                    </w:rPr>
                    <w:t>f</w:t>
                  </w:r>
                  <w:r>
                    <w:rPr>
                      <w:rFonts w:ascii="Times New Roman" w:hAnsi="Times New Roman"/>
                      <w:i/>
                      <w:sz w:val="28"/>
                      <w:szCs w:val="28"/>
                    </w:rPr>
                    <w:t>x</w:t>
                  </w:r>
                  <w:r>
                    <w:rPr>
                      <w:rFonts w:ascii="Times New Roman" w:hAnsi="Times New Roman"/>
                      <w:sz w:val="28"/>
                      <w:szCs w:val="28"/>
                    </w:rPr>
                    <w:t>)</w:t>
                  </w:r>
                </w:p>
              </w:tc>
            </w:tr>
            <w:tr w:rsidR="00ED144B" w:rsidTr="00BE23C5">
              <w:tc>
                <w:tcPr>
                  <w:tcW w:w="1304" w:type="dxa"/>
                </w:tcPr>
                <w:p w:rsidR="00ED144B" w:rsidRDefault="00ED144B" w:rsidP="00ED144B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304" w:type="dxa"/>
                  <w:vAlign w:val="center"/>
                </w:tcPr>
                <w:p w:rsidR="00ED144B" w:rsidRDefault="00ED144B" w:rsidP="00ED144B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9A65BD">
                    <w:rPr>
                      <w:rFonts w:ascii="Times New Roman" w:hAnsi="Times New Roman"/>
                      <w:strike/>
                      <w:sz w:val="28"/>
                      <w:szCs w:val="28"/>
                    </w:rPr>
                    <w:t>IIII</w:t>
                  </w:r>
                  <w:r>
                    <w:rPr>
                      <w:rFonts w:ascii="Times New Roman" w:hAnsi="Times New Roman"/>
                      <w:sz w:val="28"/>
                      <w:szCs w:val="28"/>
                    </w:rPr>
                    <w:t xml:space="preserve">  </w:t>
                  </w:r>
                  <w:r w:rsidRPr="00CE29D5">
                    <w:rPr>
                      <w:rFonts w:ascii="Times New Roman" w:hAnsi="Times New Roman"/>
                      <w:strike/>
                      <w:sz w:val="28"/>
                      <w:szCs w:val="28"/>
                    </w:rPr>
                    <w:t>IIII</w:t>
                  </w:r>
                </w:p>
              </w:tc>
              <w:tc>
                <w:tcPr>
                  <w:tcW w:w="1417" w:type="dxa"/>
                </w:tcPr>
                <w:p w:rsidR="00ED144B" w:rsidRDefault="00ED144B" w:rsidP="00ED144B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10</w:t>
                  </w:r>
                </w:p>
              </w:tc>
              <w:tc>
                <w:tcPr>
                  <w:tcW w:w="1304" w:type="dxa"/>
                </w:tcPr>
                <w:p w:rsidR="00ED144B" w:rsidRDefault="00ED144B" w:rsidP="00ED144B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10</w:t>
                  </w:r>
                </w:p>
              </w:tc>
            </w:tr>
            <w:tr w:rsidR="00ED144B" w:rsidTr="00BE23C5">
              <w:tc>
                <w:tcPr>
                  <w:tcW w:w="1304" w:type="dxa"/>
                </w:tcPr>
                <w:p w:rsidR="00ED144B" w:rsidRDefault="00ED144B" w:rsidP="00ED144B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304" w:type="dxa"/>
                  <w:vAlign w:val="center"/>
                </w:tcPr>
                <w:p w:rsidR="00ED144B" w:rsidRDefault="00ED144B" w:rsidP="00ED144B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9A65BD">
                    <w:rPr>
                      <w:rFonts w:ascii="Times New Roman" w:hAnsi="Times New Roman"/>
                      <w:strike/>
                      <w:sz w:val="28"/>
                      <w:szCs w:val="28"/>
                    </w:rPr>
                    <w:t>IIII</w:t>
                  </w:r>
                  <w:r>
                    <w:rPr>
                      <w:rFonts w:ascii="Times New Roman" w:hAnsi="Times New Roman"/>
                      <w:sz w:val="28"/>
                      <w:szCs w:val="28"/>
                    </w:rPr>
                    <w:t xml:space="preserve">  III</w:t>
                  </w:r>
                </w:p>
              </w:tc>
              <w:tc>
                <w:tcPr>
                  <w:tcW w:w="1417" w:type="dxa"/>
                </w:tcPr>
                <w:p w:rsidR="00ED144B" w:rsidRDefault="00ED144B" w:rsidP="00ED144B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8</w:t>
                  </w:r>
                </w:p>
              </w:tc>
              <w:tc>
                <w:tcPr>
                  <w:tcW w:w="1304" w:type="dxa"/>
                </w:tcPr>
                <w:p w:rsidR="00ED144B" w:rsidRDefault="00ED144B" w:rsidP="00ED144B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16</w:t>
                  </w:r>
                </w:p>
              </w:tc>
            </w:tr>
            <w:tr w:rsidR="00ED144B" w:rsidTr="00BE23C5">
              <w:tc>
                <w:tcPr>
                  <w:tcW w:w="1304" w:type="dxa"/>
                </w:tcPr>
                <w:p w:rsidR="00ED144B" w:rsidRDefault="00ED144B" w:rsidP="00ED144B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1304" w:type="dxa"/>
                  <w:vAlign w:val="center"/>
                </w:tcPr>
                <w:p w:rsidR="00ED144B" w:rsidRDefault="00ED144B" w:rsidP="00ED144B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9A65BD">
                    <w:rPr>
                      <w:rFonts w:ascii="Times New Roman" w:hAnsi="Times New Roman"/>
                      <w:strike/>
                      <w:sz w:val="28"/>
                      <w:szCs w:val="28"/>
                    </w:rPr>
                    <w:t>IIII</w:t>
                  </w:r>
                  <w:r>
                    <w:rPr>
                      <w:rFonts w:ascii="Times New Roman" w:hAnsi="Times New Roman"/>
                      <w:sz w:val="28"/>
                      <w:szCs w:val="28"/>
                    </w:rPr>
                    <w:t xml:space="preserve">  </w:t>
                  </w:r>
                </w:p>
              </w:tc>
              <w:tc>
                <w:tcPr>
                  <w:tcW w:w="1417" w:type="dxa"/>
                </w:tcPr>
                <w:p w:rsidR="00ED144B" w:rsidRDefault="00ED144B" w:rsidP="00ED144B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1304" w:type="dxa"/>
                </w:tcPr>
                <w:p w:rsidR="00ED144B" w:rsidRDefault="00ED144B" w:rsidP="00ED144B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15</w:t>
                  </w:r>
                </w:p>
              </w:tc>
            </w:tr>
            <w:tr w:rsidR="00ED144B" w:rsidTr="00BE23C5">
              <w:tc>
                <w:tcPr>
                  <w:tcW w:w="1304" w:type="dxa"/>
                  <w:tcBorders>
                    <w:bottom w:val="single" w:sz="4" w:space="0" w:color="auto"/>
                  </w:tcBorders>
                </w:tcPr>
                <w:p w:rsidR="00ED144B" w:rsidRDefault="00ED144B" w:rsidP="00ED144B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1304" w:type="dxa"/>
                  <w:tcBorders>
                    <w:bottom w:val="single" w:sz="4" w:space="0" w:color="auto"/>
                  </w:tcBorders>
                  <w:vAlign w:val="center"/>
                </w:tcPr>
                <w:p w:rsidR="00ED144B" w:rsidRDefault="00ED144B" w:rsidP="00ED144B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II</w:t>
                  </w:r>
                </w:p>
              </w:tc>
              <w:tc>
                <w:tcPr>
                  <w:tcW w:w="1417" w:type="dxa"/>
                  <w:tcBorders>
                    <w:bottom w:val="single" w:sz="4" w:space="0" w:color="auto"/>
                  </w:tcBorders>
                </w:tcPr>
                <w:p w:rsidR="00ED144B" w:rsidRDefault="00ED144B" w:rsidP="00ED144B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304" w:type="dxa"/>
                  <w:tcBorders>
                    <w:bottom w:val="single" w:sz="4" w:space="0" w:color="auto"/>
                  </w:tcBorders>
                </w:tcPr>
                <w:p w:rsidR="00ED144B" w:rsidRDefault="00ED144B" w:rsidP="00ED144B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8</w:t>
                  </w:r>
                </w:p>
              </w:tc>
            </w:tr>
            <w:tr w:rsidR="00ED144B" w:rsidTr="00BE23C5">
              <w:tc>
                <w:tcPr>
                  <w:tcW w:w="1304" w:type="dxa"/>
                  <w:tcBorders>
                    <w:left w:val="nil"/>
                    <w:bottom w:val="nil"/>
                    <w:right w:val="nil"/>
                  </w:tcBorders>
                </w:tcPr>
                <w:p w:rsidR="00ED144B" w:rsidRDefault="00ED144B" w:rsidP="00ED144B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1304" w:type="dxa"/>
                  <w:tcBorders>
                    <w:left w:val="nil"/>
                    <w:bottom w:val="nil"/>
                    <w:right w:val="nil"/>
                  </w:tcBorders>
                </w:tcPr>
                <w:p w:rsidR="00ED144B" w:rsidRDefault="00ED144B" w:rsidP="00ED144B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1417" w:type="dxa"/>
                  <w:tcBorders>
                    <w:left w:val="nil"/>
                    <w:bottom w:val="nil"/>
                    <w:right w:val="nil"/>
                  </w:tcBorders>
                </w:tcPr>
                <w:p w:rsidR="00ED144B" w:rsidRPr="00954255" w:rsidRDefault="00ED144B" w:rsidP="00ED144B">
                  <w:pPr>
                    <w:jc w:val="center"/>
                    <w:rPr>
                      <w:rFonts w:ascii="Times New Roman" w:hAnsi="Times New Roman"/>
                      <w:position w:val="-8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 xml:space="preserve"> </w:t>
                  </w:r>
                  <w:r w:rsidRPr="00954255">
                    <w:rPr>
                      <w:rFonts w:ascii="Times New Roman" w:hAnsi="Times New Roman"/>
                      <w:color w:val="FF0000"/>
                      <w:position w:val="-8"/>
                      <w:sz w:val="28"/>
                      <w:szCs w:val="28"/>
                    </w:rPr>
                    <w:object w:dxaOrig="1008" w:dyaOrig="256" w14:anchorId="7D2CAF03">
                      <v:shape id="_x0000_i1049" type="#_x0000_t75" style="width:50.25pt;height:12.75pt" o:ole="">
                        <v:imagedata r:id="rId56" o:title=""/>
                      </v:shape>
                      <o:OLEObject Type="Embed" ProgID="FXEquation.Equation" ShapeID="_x0000_i1049" DrawAspect="Content" ObjectID="_1557221154" r:id="rId57"/>
                    </w:object>
                  </w:r>
                  <w:r w:rsidRPr="00954255">
                    <w:rPr>
                      <w:rFonts w:ascii="Times New Roman" w:hAnsi="Times New Roman"/>
                      <w:position w:val="-8"/>
                      <w:sz w:val="28"/>
                      <w:szCs w:val="28"/>
                    </w:rPr>
                    <w:t xml:space="preserve"> </w:t>
                  </w:r>
                </w:p>
              </w:tc>
              <w:tc>
                <w:tcPr>
                  <w:tcW w:w="1304" w:type="dxa"/>
                  <w:tcBorders>
                    <w:left w:val="nil"/>
                    <w:bottom w:val="nil"/>
                    <w:right w:val="nil"/>
                  </w:tcBorders>
                </w:tcPr>
                <w:p w:rsidR="00ED144B" w:rsidRPr="00954255" w:rsidRDefault="00ED144B" w:rsidP="00ED144B">
                  <w:pPr>
                    <w:jc w:val="center"/>
                    <w:rPr>
                      <w:rFonts w:ascii="Times New Roman" w:hAnsi="Times New Roman"/>
                      <w:position w:val="-8"/>
                      <w:sz w:val="28"/>
                      <w:szCs w:val="28"/>
                    </w:rPr>
                  </w:pPr>
                  <w:r w:rsidRPr="00954255">
                    <w:rPr>
                      <w:rFonts w:ascii="Times New Roman" w:hAnsi="Times New Roman"/>
                      <w:color w:val="FF0000"/>
                      <w:position w:val="-8"/>
                      <w:sz w:val="28"/>
                      <w:szCs w:val="28"/>
                    </w:rPr>
                    <w:object w:dxaOrig="1128" w:dyaOrig="256" w14:anchorId="3643114F">
                      <v:shape id="_x0000_i1050" type="#_x0000_t75" style="width:56.25pt;height:12.75pt" o:ole="">
                        <v:imagedata r:id="rId58" o:title=""/>
                      </v:shape>
                      <o:OLEObject Type="Embed" ProgID="FXEquation.Equation" ShapeID="_x0000_i1050" DrawAspect="Content" ObjectID="_1557221155" r:id="rId59"/>
                    </w:object>
                  </w:r>
                </w:p>
              </w:tc>
            </w:tr>
          </w:tbl>
          <w:p w:rsidR="00ED144B" w:rsidRPr="00AD77C5" w:rsidRDefault="00ED144B" w:rsidP="00ED144B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410" w:type="dxa"/>
          </w:tcPr>
          <w:p w:rsidR="00ED144B" w:rsidRDefault="00ED144B" w:rsidP="00ED144B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4 marks in total for correctly completed table.</w:t>
            </w:r>
          </w:p>
          <w:p w:rsidR="00ED144B" w:rsidRDefault="00ED144B" w:rsidP="00ED144B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ED144B" w:rsidRDefault="00ED144B" w:rsidP="00ED144B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ED144B" w:rsidRDefault="00ED144B" w:rsidP="00ED144B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 mark for each column and 1 for each total.</w:t>
            </w:r>
          </w:p>
          <w:p w:rsidR="00ED144B" w:rsidRDefault="00ED144B" w:rsidP="00ED144B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Do not penalise subsequent errors.</w:t>
            </w:r>
          </w:p>
          <w:p w:rsidR="00ED144B" w:rsidRDefault="00ED144B" w:rsidP="00ED144B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ED144B" w:rsidRDefault="00ED144B" w:rsidP="00ED144B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ED144B" w:rsidRPr="00A252B0" w:rsidRDefault="00ED144B" w:rsidP="00ED144B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ED144B" w:rsidTr="005E3EB0">
        <w:trPr>
          <w:cantSplit/>
        </w:trPr>
        <w:tc>
          <w:tcPr>
            <w:tcW w:w="1242" w:type="dxa"/>
          </w:tcPr>
          <w:p w:rsidR="00ED144B" w:rsidRDefault="00ED144B" w:rsidP="00ED144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37" w:type="dxa"/>
          </w:tcPr>
          <w:p w:rsidR="00ED144B" w:rsidRDefault="000E2546" w:rsidP="00ED144B">
            <w:pPr>
              <w:pStyle w:val="LongerQuestions"/>
            </w:pPr>
            <w:r>
              <w:rPr>
                <w:noProof/>
                <w:lang w:eastAsia="en-AU"/>
              </w:rPr>
              <w:object w:dxaOrig="1440" w:dyaOrig="1440" w14:anchorId="612D0F79">
                <v:shape id="_x0000_s1037" type="#_x0000_t75" style="position:absolute;margin-left:21.95pt;margin-top:-1.45pt;width:237.65pt;height:184.45pt;z-index:251793408;mso-position-horizontal-relative:text;mso-position-vertical-relative:text">
                  <v:imagedata r:id="rId60" o:title=""/>
                </v:shape>
                <o:OLEObject Type="Embed" ProgID="FXDraw.Graphic" ShapeID="_x0000_s1037" DrawAspect="Content" ObjectID="_1557221160" r:id="rId61"/>
              </w:object>
            </w:r>
            <w:r w:rsidR="00ED144B">
              <w:t>(b)</w:t>
            </w:r>
          </w:p>
          <w:p w:rsidR="00ED144B" w:rsidRDefault="00ED144B" w:rsidP="00ED144B">
            <w:pPr>
              <w:pStyle w:val="LongerQuestions"/>
            </w:pPr>
          </w:p>
          <w:p w:rsidR="00ED144B" w:rsidRDefault="00ED144B" w:rsidP="00ED144B">
            <w:pPr>
              <w:pStyle w:val="LongerQuestions"/>
            </w:pPr>
          </w:p>
          <w:p w:rsidR="00ED144B" w:rsidRDefault="00ED144B" w:rsidP="00ED144B">
            <w:pPr>
              <w:pStyle w:val="LongerQuestions"/>
            </w:pPr>
          </w:p>
          <w:p w:rsidR="00ED144B" w:rsidRDefault="00ED144B" w:rsidP="00ED144B">
            <w:pPr>
              <w:pStyle w:val="LongerQuestions"/>
            </w:pPr>
          </w:p>
          <w:p w:rsidR="00ED144B" w:rsidRDefault="00ED144B" w:rsidP="00ED144B">
            <w:pPr>
              <w:pStyle w:val="LongerQuestions"/>
            </w:pPr>
          </w:p>
          <w:p w:rsidR="00ED144B" w:rsidRDefault="00ED144B" w:rsidP="00ED144B">
            <w:pPr>
              <w:pStyle w:val="LongerQuestions"/>
            </w:pPr>
          </w:p>
          <w:p w:rsidR="00ED144B" w:rsidRDefault="00ED144B" w:rsidP="00ED144B">
            <w:pPr>
              <w:pStyle w:val="LongerQuestions"/>
            </w:pPr>
          </w:p>
          <w:p w:rsidR="00ED144B" w:rsidRDefault="00ED144B" w:rsidP="00ED144B">
            <w:pPr>
              <w:pStyle w:val="LongerQuestions"/>
            </w:pPr>
          </w:p>
          <w:p w:rsidR="00ED144B" w:rsidRDefault="00ED144B" w:rsidP="00ED144B">
            <w:pPr>
              <w:pStyle w:val="LongerQuestions"/>
            </w:pPr>
          </w:p>
        </w:tc>
        <w:tc>
          <w:tcPr>
            <w:tcW w:w="2410" w:type="dxa"/>
          </w:tcPr>
          <w:p w:rsidR="00ED144B" w:rsidRDefault="00ED144B" w:rsidP="00ED144B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 marks for correct and accurate graph</w:t>
            </w:r>
          </w:p>
          <w:p w:rsidR="00ED144B" w:rsidRDefault="00ED144B" w:rsidP="00ED144B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ED144B" w:rsidRDefault="00ED144B" w:rsidP="00ED144B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ED144B" w:rsidRPr="00A252B0" w:rsidRDefault="00ED144B" w:rsidP="00ED144B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 mark if a minor error or lack of accuracy.</w:t>
            </w:r>
          </w:p>
        </w:tc>
      </w:tr>
      <w:tr w:rsidR="00ED144B" w:rsidTr="005E3EB0">
        <w:trPr>
          <w:cantSplit/>
        </w:trPr>
        <w:tc>
          <w:tcPr>
            <w:tcW w:w="1242" w:type="dxa"/>
          </w:tcPr>
          <w:p w:rsidR="00ED144B" w:rsidRDefault="00ED144B" w:rsidP="00ED144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37" w:type="dxa"/>
          </w:tcPr>
          <w:p w:rsidR="00ED144B" w:rsidRDefault="00ED144B" w:rsidP="00ED144B">
            <w:pPr>
              <w:pStyle w:val="LongerQuestions"/>
            </w:pPr>
            <w:r>
              <w:t xml:space="preserve">(c)  </w:t>
            </w:r>
            <w:r w:rsidRPr="00425E1B">
              <w:rPr>
                <w:color w:val="FF0000"/>
                <w:position w:val="-104"/>
              </w:rPr>
              <w:object w:dxaOrig="3348" w:dyaOrig="1388" w14:anchorId="2F90C34D">
                <v:shape id="_x0000_i1052" type="#_x0000_t75" style="width:167.25pt;height:69.75pt" o:ole="">
                  <v:imagedata r:id="rId62" o:title=""/>
                </v:shape>
                <o:OLEObject Type="Embed" ProgID="FXEquation.Equation" ShapeID="_x0000_i1052" DrawAspect="Content" ObjectID="_1557221156" r:id="rId63"/>
              </w:object>
            </w:r>
            <w:r>
              <w:t xml:space="preserve"> </w:t>
            </w:r>
          </w:p>
        </w:tc>
        <w:tc>
          <w:tcPr>
            <w:tcW w:w="2410" w:type="dxa"/>
          </w:tcPr>
          <w:p w:rsidR="00ED144B" w:rsidRPr="00A252B0" w:rsidRDefault="00ED144B" w:rsidP="00ED144B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 mark for correct answer</w:t>
            </w:r>
          </w:p>
        </w:tc>
      </w:tr>
      <w:tr w:rsidR="00ED144B" w:rsidTr="005E3EB0">
        <w:trPr>
          <w:cantSplit/>
        </w:trPr>
        <w:tc>
          <w:tcPr>
            <w:tcW w:w="1242" w:type="dxa"/>
          </w:tcPr>
          <w:p w:rsidR="00ED144B" w:rsidRDefault="00ED144B" w:rsidP="00ED144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6237" w:type="dxa"/>
          </w:tcPr>
          <w:p w:rsidR="00ED144B" w:rsidRDefault="00ED144B" w:rsidP="00ED144B">
            <w:pPr>
              <w:pStyle w:val="QuestionStyle"/>
            </w:pPr>
            <w:r>
              <w:t xml:space="preserve">(a) </w:t>
            </w:r>
          </w:p>
          <w:tbl>
            <w:tblPr>
              <w:tblW w:w="0" w:type="auto"/>
              <w:tblInd w:w="642" w:type="dxa"/>
              <w:tblBorders>
                <w:top w:val="single" w:sz="4" w:space="0" w:color="A6A6A6" w:themeColor="background1" w:themeShade="A6"/>
                <w:left w:val="single" w:sz="4" w:space="0" w:color="A6A6A6" w:themeColor="background1" w:themeShade="A6"/>
                <w:bottom w:val="single" w:sz="4" w:space="0" w:color="A6A6A6" w:themeColor="background1" w:themeShade="A6"/>
                <w:right w:val="single" w:sz="4" w:space="0" w:color="A6A6A6" w:themeColor="background1" w:themeShade="A6"/>
                <w:insideH w:val="single" w:sz="4" w:space="0" w:color="A6A6A6" w:themeColor="background1" w:themeShade="A6"/>
                <w:insideV w:val="single" w:sz="4" w:space="0" w:color="A6A6A6" w:themeColor="background1" w:themeShade="A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077"/>
              <w:gridCol w:w="425"/>
              <w:gridCol w:w="425"/>
              <w:gridCol w:w="425"/>
              <w:gridCol w:w="425"/>
              <w:gridCol w:w="425"/>
              <w:gridCol w:w="425"/>
              <w:gridCol w:w="425"/>
              <w:gridCol w:w="425"/>
            </w:tblGrid>
            <w:tr w:rsidR="00ED144B" w:rsidTr="00BE23C5">
              <w:tc>
                <w:tcPr>
                  <w:tcW w:w="1077" w:type="dxa"/>
                  <w:tcBorders>
                    <w:bottom w:val="single" w:sz="12" w:space="0" w:color="auto"/>
                    <w:right w:val="single" w:sz="12" w:space="0" w:color="auto"/>
                  </w:tcBorders>
                  <w:shd w:val="clear" w:color="auto" w:fill="auto"/>
                </w:tcPr>
                <w:p w:rsidR="00ED144B" w:rsidRDefault="00ED144B" w:rsidP="00ED144B">
                  <w:pPr>
                    <w:pStyle w:val="LongerQuestions"/>
                  </w:pPr>
                  <w:r>
                    <w:t>Stem</w:t>
                  </w:r>
                </w:p>
              </w:tc>
              <w:tc>
                <w:tcPr>
                  <w:tcW w:w="3400" w:type="dxa"/>
                  <w:gridSpan w:val="8"/>
                  <w:tcBorders>
                    <w:left w:val="single" w:sz="12" w:space="0" w:color="auto"/>
                    <w:bottom w:val="single" w:sz="12" w:space="0" w:color="auto"/>
                  </w:tcBorders>
                  <w:shd w:val="clear" w:color="auto" w:fill="auto"/>
                </w:tcPr>
                <w:p w:rsidR="00ED144B" w:rsidRDefault="00ED144B" w:rsidP="00ED144B">
                  <w:pPr>
                    <w:pStyle w:val="LongerQuestions"/>
                  </w:pPr>
                  <w:r>
                    <w:t>Leaves</w:t>
                  </w:r>
                </w:p>
              </w:tc>
            </w:tr>
            <w:tr w:rsidR="00ED144B" w:rsidTr="00BE23C5">
              <w:tc>
                <w:tcPr>
                  <w:tcW w:w="1077" w:type="dxa"/>
                  <w:tcBorders>
                    <w:top w:val="single" w:sz="12" w:space="0" w:color="auto"/>
                    <w:right w:val="single" w:sz="12" w:space="0" w:color="auto"/>
                  </w:tcBorders>
                  <w:shd w:val="clear" w:color="auto" w:fill="auto"/>
                </w:tcPr>
                <w:p w:rsidR="00ED144B" w:rsidRDefault="00ED144B" w:rsidP="00ED144B">
                  <w:pPr>
                    <w:pStyle w:val="LongerQuestions"/>
                  </w:pPr>
                  <w:r>
                    <w:t>0</w:t>
                  </w:r>
                </w:p>
              </w:tc>
              <w:tc>
                <w:tcPr>
                  <w:tcW w:w="425" w:type="dxa"/>
                  <w:tcBorders>
                    <w:top w:val="single" w:sz="12" w:space="0" w:color="auto"/>
                    <w:left w:val="single" w:sz="12" w:space="0" w:color="auto"/>
                  </w:tcBorders>
                  <w:shd w:val="clear" w:color="auto" w:fill="auto"/>
                </w:tcPr>
                <w:p w:rsidR="00ED144B" w:rsidRDefault="00ED144B" w:rsidP="00ED144B">
                  <w:pPr>
                    <w:pStyle w:val="LongerQuestions"/>
                  </w:pPr>
                  <w:r>
                    <w:t>9</w:t>
                  </w:r>
                </w:p>
              </w:tc>
              <w:tc>
                <w:tcPr>
                  <w:tcW w:w="425" w:type="dxa"/>
                  <w:tcBorders>
                    <w:top w:val="single" w:sz="12" w:space="0" w:color="auto"/>
                  </w:tcBorders>
                  <w:shd w:val="clear" w:color="auto" w:fill="auto"/>
                </w:tcPr>
                <w:p w:rsidR="00ED144B" w:rsidRDefault="00ED144B" w:rsidP="00ED144B">
                  <w:pPr>
                    <w:pStyle w:val="LongerQuestions"/>
                  </w:pPr>
                </w:p>
              </w:tc>
              <w:tc>
                <w:tcPr>
                  <w:tcW w:w="425" w:type="dxa"/>
                  <w:tcBorders>
                    <w:top w:val="single" w:sz="12" w:space="0" w:color="auto"/>
                  </w:tcBorders>
                  <w:shd w:val="clear" w:color="auto" w:fill="auto"/>
                </w:tcPr>
                <w:p w:rsidR="00ED144B" w:rsidRDefault="00ED144B" w:rsidP="00ED144B">
                  <w:pPr>
                    <w:pStyle w:val="LongerQuestions"/>
                  </w:pPr>
                </w:p>
              </w:tc>
              <w:tc>
                <w:tcPr>
                  <w:tcW w:w="425" w:type="dxa"/>
                  <w:tcBorders>
                    <w:top w:val="single" w:sz="12" w:space="0" w:color="auto"/>
                  </w:tcBorders>
                  <w:shd w:val="clear" w:color="auto" w:fill="auto"/>
                </w:tcPr>
                <w:p w:rsidR="00ED144B" w:rsidRDefault="00ED144B" w:rsidP="00ED144B">
                  <w:pPr>
                    <w:pStyle w:val="LongerQuestions"/>
                  </w:pPr>
                </w:p>
              </w:tc>
              <w:tc>
                <w:tcPr>
                  <w:tcW w:w="425" w:type="dxa"/>
                  <w:tcBorders>
                    <w:top w:val="single" w:sz="12" w:space="0" w:color="auto"/>
                  </w:tcBorders>
                  <w:shd w:val="clear" w:color="auto" w:fill="auto"/>
                </w:tcPr>
                <w:p w:rsidR="00ED144B" w:rsidRDefault="00ED144B" w:rsidP="00ED144B">
                  <w:pPr>
                    <w:pStyle w:val="LongerQuestions"/>
                  </w:pPr>
                </w:p>
              </w:tc>
              <w:tc>
                <w:tcPr>
                  <w:tcW w:w="425" w:type="dxa"/>
                  <w:tcBorders>
                    <w:top w:val="single" w:sz="12" w:space="0" w:color="auto"/>
                  </w:tcBorders>
                  <w:shd w:val="clear" w:color="auto" w:fill="auto"/>
                </w:tcPr>
                <w:p w:rsidR="00ED144B" w:rsidRDefault="00ED144B" w:rsidP="00ED144B">
                  <w:pPr>
                    <w:pStyle w:val="LongerQuestions"/>
                  </w:pPr>
                </w:p>
              </w:tc>
              <w:tc>
                <w:tcPr>
                  <w:tcW w:w="425" w:type="dxa"/>
                  <w:tcBorders>
                    <w:top w:val="single" w:sz="12" w:space="0" w:color="auto"/>
                  </w:tcBorders>
                  <w:shd w:val="clear" w:color="auto" w:fill="auto"/>
                </w:tcPr>
                <w:p w:rsidR="00ED144B" w:rsidRDefault="00ED144B" w:rsidP="00ED144B">
                  <w:pPr>
                    <w:pStyle w:val="LongerQuestions"/>
                  </w:pPr>
                </w:p>
              </w:tc>
              <w:tc>
                <w:tcPr>
                  <w:tcW w:w="425" w:type="dxa"/>
                  <w:tcBorders>
                    <w:top w:val="single" w:sz="12" w:space="0" w:color="auto"/>
                  </w:tcBorders>
                  <w:shd w:val="clear" w:color="auto" w:fill="auto"/>
                </w:tcPr>
                <w:p w:rsidR="00ED144B" w:rsidRDefault="00ED144B" w:rsidP="00ED144B">
                  <w:pPr>
                    <w:pStyle w:val="LongerQuestions"/>
                  </w:pPr>
                </w:p>
              </w:tc>
            </w:tr>
            <w:tr w:rsidR="00ED144B" w:rsidTr="00BE23C5">
              <w:tc>
                <w:tcPr>
                  <w:tcW w:w="1077" w:type="dxa"/>
                  <w:tcBorders>
                    <w:right w:val="single" w:sz="12" w:space="0" w:color="auto"/>
                  </w:tcBorders>
                  <w:shd w:val="clear" w:color="auto" w:fill="auto"/>
                </w:tcPr>
                <w:p w:rsidR="00ED144B" w:rsidRDefault="00ED144B" w:rsidP="00ED144B">
                  <w:pPr>
                    <w:pStyle w:val="LongerQuestions"/>
                  </w:pPr>
                  <w:r>
                    <w:t>1</w:t>
                  </w:r>
                </w:p>
              </w:tc>
              <w:tc>
                <w:tcPr>
                  <w:tcW w:w="425" w:type="dxa"/>
                  <w:tcBorders>
                    <w:left w:val="single" w:sz="12" w:space="0" w:color="auto"/>
                  </w:tcBorders>
                  <w:shd w:val="clear" w:color="auto" w:fill="auto"/>
                </w:tcPr>
                <w:p w:rsidR="00ED144B" w:rsidRDefault="00ED144B" w:rsidP="00ED144B">
                  <w:pPr>
                    <w:pStyle w:val="LongerQuestions"/>
                  </w:pPr>
                  <w:r>
                    <w:t>7</w:t>
                  </w:r>
                </w:p>
              </w:tc>
              <w:tc>
                <w:tcPr>
                  <w:tcW w:w="425" w:type="dxa"/>
                  <w:shd w:val="clear" w:color="auto" w:fill="auto"/>
                </w:tcPr>
                <w:p w:rsidR="00ED144B" w:rsidRDefault="00ED144B" w:rsidP="00ED144B">
                  <w:pPr>
                    <w:pStyle w:val="LongerQuestions"/>
                  </w:pPr>
                  <w:r>
                    <w:t>8</w:t>
                  </w:r>
                </w:p>
              </w:tc>
              <w:tc>
                <w:tcPr>
                  <w:tcW w:w="425" w:type="dxa"/>
                  <w:shd w:val="clear" w:color="auto" w:fill="auto"/>
                </w:tcPr>
                <w:p w:rsidR="00ED144B" w:rsidRDefault="00ED144B" w:rsidP="00ED144B">
                  <w:pPr>
                    <w:pStyle w:val="LongerQuestions"/>
                  </w:pPr>
                </w:p>
              </w:tc>
              <w:tc>
                <w:tcPr>
                  <w:tcW w:w="425" w:type="dxa"/>
                  <w:shd w:val="clear" w:color="auto" w:fill="auto"/>
                </w:tcPr>
                <w:p w:rsidR="00ED144B" w:rsidRDefault="00ED144B" w:rsidP="00ED144B">
                  <w:pPr>
                    <w:pStyle w:val="LongerQuestions"/>
                  </w:pPr>
                </w:p>
              </w:tc>
              <w:tc>
                <w:tcPr>
                  <w:tcW w:w="425" w:type="dxa"/>
                  <w:shd w:val="clear" w:color="auto" w:fill="auto"/>
                </w:tcPr>
                <w:p w:rsidR="00ED144B" w:rsidRDefault="00ED144B" w:rsidP="00ED144B">
                  <w:pPr>
                    <w:pStyle w:val="LongerQuestions"/>
                  </w:pPr>
                </w:p>
              </w:tc>
              <w:tc>
                <w:tcPr>
                  <w:tcW w:w="425" w:type="dxa"/>
                  <w:shd w:val="clear" w:color="auto" w:fill="auto"/>
                </w:tcPr>
                <w:p w:rsidR="00ED144B" w:rsidRDefault="00ED144B" w:rsidP="00ED144B">
                  <w:pPr>
                    <w:pStyle w:val="LongerQuestions"/>
                  </w:pPr>
                </w:p>
              </w:tc>
              <w:tc>
                <w:tcPr>
                  <w:tcW w:w="425" w:type="dxa"/>
                  <w:shd w:val="clear" w:color="auto" w:fill="auto"/>
                </w:tcPr>
                <w:p w:rsidR="00ED144B" w:rsidRDefault="00ED144B" w:rsidP="00ED144B">
                  <w:pPr>
                    <w:pStyle w:val="LongerQuestions"/>
                  </w:pPr>
                </w:p>
              </w:tc>
              <w:tc>
                <w:tcPr>
                  <w:tcW w:w="425" w:type="dxa"/>
                  <w:shd w:val="clear" w:color="auto" w:fill="auto"/>
                </w:tcPr>
                <w:p w:rsidR="00ED144B" w:rsidRDefault="00ED144B" w:rsidP="00ED144B">
                  <w:pPr>
                    <w:pStyle w:val="LongerQuestions"/>
                  </w:pPr>
                </w:p>
              </w:tc>
            </w:tr>
            <w:tr w:rsidR="00ED144B" w:rsidTr="00BE23C5">
              <w:tc>
                <w:tcPr>
                  <w:tcW w:w="1077" w:type="dxa"/>
                  <w:tcBorders>
                    <w:right w:val="single" w:sz="12" w:space="0" w:color="auto"/>
                  </w:tcBorders>
                  <w:shd w:val="clear" w:color="auto" w:fill="auto"/>
                </w:tcPr>
                <w:p w:rsidR="00ED144B" w:rsidRDefault="00ED144B" w:rsidP="00ED144B">
                  <w:pPr>
                    <w:pStyle w:val="LongerQuestions"/>
                  </w:pPr>
                  <w:r>
                    <w:t>2</w:t>
                  </w:r>
                </w:p>
              </w:tc>
              <w:tc>
                <w:tcPr>
                  <w:tcW w:w="425" w:type="dxa"/>
                  <w:tcBorders>
                    <w:left w:val="single" w:sz="12" w:space="0" w:color="auto"/>
                  </w:tcBorders>
                  <w:shd w:val="clear" w:color="auto" w:fill="auto"/>
                </w:tcPr>
                <w:p w:rsidR="00ED144B" w:rsidRDefault="00ED144B" w:rsidP="00ED144B">
                  <w:pPr>
                    <w:pStyle w:val="LongerQuestions"/>
                  </w:pPr>
                  <w:r>
                    <w:t>4</w:t>
                  </w:r>
                </w:p>
              </w:tc>
              <w:tc>
                <w:tcPr>
                  <w:tcW w:w="425" w:type="dxa"/>
                  <w:shd w:val="clear" w:color="auto" w:fill="auto"/>
                </w:tcPr>
                <w:p w:rsidR="00ED144B" w:rsidRDefault="00ED144B" w:rsidP="00ED144B">
                  <w:pPr>
                    <w:pStyle w:val="LongerQuestions"/>
                  </w:pPr>
                  <w:r>
                    <w:t>6</w:t>
                  </w:r>
                </w:p>
              </w:tc>
              <w:tc>
                <w:tcPr>
                  <w:tcW w:w="425" w:type="dxa"/>
                  <w:shd w:val="clear" w:color="auto" w:fill="auto"/>
                </w:tcPr>
                <w:p w:rsidR="00ED144B" w:rsidRDefault="00ED144B" w:rsidP="00ED144B">
                  <w:pPr>
                    <w:pStyle w:val="LongerQuestions"/>
                  </w:pPr>
                  <w:r>
                    <w:t>8</w:t>
                  </w:r>
                </w:p>
              </w:tc>
              <w:tc>
                <w:tcPr>
                  <w:tcW w:w="425" w:type="dxa"/>
                  <w:shd w:val="clear" w:color="auto" w:fill="auto"/>
                </w:tcPr>
                <w:p w:rsidR="00ED144B" w:rsidRDefault="00ED144B" w:rsidP="00ED144B">
                  <w:pPr>
                    <w:pStyle w:val="LongerQuestions"/>
                  </w:pPr>
                  <w:r>
                    <w:t>9</w:t>
                  </w:r>
                </w:p>
              </w:tc>
              <w:tc>
                <w:tcPr>
                  <w:tcW w:w="425" w:type="dxa"/>
                  <w:shd w:val="clear" w:color="auto" w:fill="auto"/>
                </w:tcPr>
                <w:p w:rsidR="00ED144B" w:rsidRDefault="00ED144B" w:rsidP="00ED144B">
                  <w:pPr>
                    <w:pStyle w:val="LongerQuestions"/>
                  </w:pPr>
                </w:p>
              </w:tc>
              <w:tc>
                <w:tcPr>
                  <w:tcW w:w="425" w:type="dxa"/>
                  <w:shd w:val="clear" w:color="auto" w:fill="auto"/>
                </w:tcPr>
                <w:p w:rsidR="00ED144B" w:rsidRDefault="00ED144B" w:rsidP="00ED144B">
                  <w:pPr>
                    <w:pStyle w:val="LongerQuestions"/>
                  </w:pPr>
                </w:p>
              </w:tc>
              <w:tc>
                <w:tcPr>
                  <w:tcW w:w="425" w:type="dxa"/>
                  <w:shd w:val="clear" w:color="auto" w:fill="auto"/>
                </w:tcPr>
                <w:p w:rsidR="00ED144B" w:rsidRDefault="00ED144B" w:rsidP="00ED144B">
                  <w:pPr>
                    <w:pStyle w:val="LongerQuestions"/>
                  </w:pPr>
                </w:p>
              </w:tc>
              <w:tc>
                <w:tcPr>
                  <w:tcW w:w="425" w:type="dxa"/>
                  <w:shd w:val="clear" w:color="auto" w:fill="auto"/>
                </w:tcPr>
                <w:p w:rsidR="00ED144B" w:rsidRDefault="00ED144B" w:rsidP="00ED144B">
                  <w:pPr>
                    <w:pStyle w:val="LongerQuestions"/>
                  </w:pPr>
                </w:p>
              </w:tc>
            </w:tr>
            <w:tr w:rsidR="00ED144B" w:rsidTr="00BE23C5">
              <w:tc>
                <w:tcPr>
                  <w:tcW w:w="1077" w:type="dxa"/>
                  <w:tcBorders>
                    <w:right w:val="single" w:sz="12" w:space="0" w:color="auto"/>
                  </w:tcBorders>
                  <w:shd w:val="clear" w:color="auto" w:fill="auto"/>
                </w:tcPr>
                <w:p w:rsidR="00ED144B" w:rsidRDefault="00ED144B" w:rsidP="00ED144B">
                  <w:pPr>
                    <w:pStyle w:val="LongerQuestions"/>
                  </w:pPr>
                  <w:r>
                    <w:t>3</w:t>
                  </w:r>
                </w:p>
              </w:tc>
              <w:tc>
                <w:tcPr>
                  <w:tcW w:w="425" w:type="dxa"/>
                  <w:tcBorders>
                    <w:left w:val="single" w:sz="12" w:space="0" w:color="auto"/>
                  </w:tcBorders>
                  <w:shd w:val="clear" w:color="auto" w:fill="auto"/>
                </w:tcPr>
                <w:p w:rsidR="00ED144B" w:rsidRDefault="00ED144B" w:rsidP="00ED144B">
                  <w:pPr>
                    <w:pStyle w:val="LongerQuestions"/>
                  </w:pPr>
                  <w:r>
                    <w:t>0</w:t>
                  </w:r>
                </w:p>
              </w:tc>
              <w:tc>
                <w:tcPr>
                  <w:tcW w:w="425" w:type="dxa"/>
                  <w:shd w:val="clear" w:color="auto" w:fill="auto"/>
                </w:tcPr>
                <w:p w:rsidR="00ED144B" w:rsidRDefault="00ED144B" w:rsidP="00ED144B">
                  <w:pPr>
                    <w:pStyle w:val="LongerQuestions"/>
                  </w:pPr>
                  <w:r>
                    <w:t>2</w:t>
                  </w:r>
                </w:p>
              </w:tc>
              <w:tc>
                <w:tcPr>
                  <w:tcW w:w="425" w:type="dxa"/>
                  <w:shd w:val="clear" w:color="auto" w:fill="auto"/>
                </w:tcPr>
                <w:p w:rsidR="00ED144B" w:rsidRDefault="00ED144B" w:rsidP="00ED144B">
                  <w:pPr>
                    <w:pStyle w:val="LongerQuestions"/>
                  </w:pPr>
                  <w:r>
                    <w:t>2</w:t>
                  </w:r>
                </w:p>
              </w:tc>
              <w:tc>
                <w:tcPr>
                  <w:tcW w:w="425" w:type="dxa"/>
                  <w:shd w:val="clear" w:color="auto" w:fill="auto"/>
                </w:tcPr>
                <w:p w:rsidR="00ED144B" w:rsidRDefault="00ED144B" w:rsidP="00ED144B">
                  <w:pPr>
                    <w:pStyle w:val="LongerQuestions"/>
                  </w:pPr>
                  <w:r>
                    <w:t>4</w:t>
                  </w:r>
                </w:p>
              </w:tc>
              <w:tc>
                <w:tcPr>
                  <w:tcW w:w="425" w:type="dxa"/>
                  <w:shd w:val="clear" w:color="auto" w:fill="auto"/>
                </w:tcPr>
                <w:p w:rsidR="00ED144B" w:rsidRDefault="00ED144B" w:rsidP="00ED144B">
                  <w:pPr>
                    <w:pStyle w:val="LongerQuestions"/>
                  </w:pPr>
                  <w:r>
                    <w:t>5</w:t>
                  </w:r>
                </w:p>
              </w:tc>
              <w:tc>
                <w:tcPr>
                  <w:tcW w:w="425" w:type="dxa"/>
                  <w:shd w:val="clear" w:color="auto" w:fill="auto"/>
                </w:tcPr>
                <w:p w:rsidR="00ED144B" w:rsidRDefault="00ED144B" w:rsidP="00ED144B">
                  <w:pPr>
                    <w:pStyle w:val="LongerQuestions"/>
                  </w:pPr>
                  <w:r>
                    <w:t>6</w:t>
                  </w:r>
                </w:p>
              </w:tc>
              <w:tc>
                <w:tcPr>
                  <w:tcW w:w="425" w:type="dxa"/>
                  <w:shd w:val="clear" w:color="auto" w:fill="auto"/>
                </w:tcPr>
                <w:p w:rsidR="00ED144B" w:rsidRDefault="00ED144B" w:rsidP="00ED144B">
                  <w:pPr>
                    <w:pStyle w:val="LongerQuestions"/>
                  </w:pPr>
                  <w:r>
                    <w:t>8</w:t>
                  </w:r>
                </w:p>
              </w:tc>
              <w:tc>
                <w:tcPr>
                  <w:tcW w:w="425" w:type="dxa"/>
                  <w:shd w:val="clear" w:color="auto" w:fill="auto"/>
                </w:tcPr>
                <w:p w:rsidR="00ED144B" w:rsidRDefault="00ED144B" w:rsidP="00ED144B">
                  <w:pPr>
                    <w:pStyle w:val="LongerQuestions"/>
                  </w:pPr>
                  <w:r>
                    <w:t>9</w:t>
                  </w:r>
                </w:p>
              </w:tc>
            </w:tr>
            <w:tr w:rsidR="00ED144B" w:rsidTr="00BE23C5">
              <w:tc>
                <w:tcPr>
                  <w:tcW w:w="1077" w:type="dxa"/>
                  <w:tcBorders>
                    <w:right w:val="single" w:sz="12" w:space="0" w:color="auto"/>
                  </w:tcBorders>
                  <w:shd w:val="clear" w:color="auto" w:fill="auto"/>
                </w:tcPr>
                <w:p w:rsidR="00ED144B" w:rsidRDefault="00ED144B" w:rsidP="00ED144B">
                  <w:pPr>
                    <w:pStyle w:val="LongerQuestions"/>
                  </w:pPr>
                  <w:r>
                    <w:t>4</w:t>
                  </w:r>
                </w:p>
              </w:tc>
              <w:tc>
                <w:tcPr>
                  <w:tcW w:w="425" w:type="dxa"/>
                  <w:tcBorders>
                    <w:left w:val="single" w:sz="12" w:space="0" w:color="auto"/>
                  </w:tcBorders>
                  <w:shd w:val="clear" w:color="auto" w:fill="auto"/>
                </w:tcPr>
                <w:p w:rsidR="00ED144B" w:rsidRDefault="00ED144B" w:rsidP="00ED144B">
                  <w:pPr>
                    <w:pStyle w:val="LongerQuestions"/>
                  </w:pPr>
                  <w:r>
                    <w:t>2</w:t>
                  </w:r>
                </w:p>
              </w:tc>
              <w:tc>
                <w:tcPr>
                  <w:tcW w:w="425" w:type="dxa"/>
                  <w:shd w:val="clear" w:color="auto" w:fill="auto"/>
                </w:tcPr>
                <w:p w:rsidR="00ED144B" w:rsidRDefault="00ED144B" w:rsidP="00ED144B">
                  <w:pPr>
                    <w:pStyle w:val="LongerQuestions"/>
                  </w:pPr>
                  <w:r>
                    <w:t>5</w:t>
                  </w:r>
                </w:p>
              </w:tc>
              <w:tc>
                <w:tcPr>
                  <w:tcW w:w="425" w:type="dxa"/>
                  <w:shd w:val="clear" w:color="auto" w:fill="auto"/>
                </w:tcPr>
                <w:p w:rsidR="00ED144B" w:rsidRDefault="00ED144B" w:rsidP="00ED144B">
                  <w:pPr>
                    <w:pStyle w:val="LongerQuestions"/>
                  </w:pPr>
                  <w:r>
                    <w:t>7</w:t>
                  </w:r>
                </w:p>
              </w:tc>
              <w:tc>
                <w:tcPr>
                  <w:tcW w:w="425" w:type="dxa"/>
                  <w:shd w:val="clear" w:color="auto" w:fill="auto"/>
                </w:tcPr>
                <w:p w:rsidR="00ED144B" w:rsidRDefault="00ED144B" w:rsidP="00ED144B">
                  <w:pPr>
                    <w:pStyle w:val="LongerQuestions"/>
                  </w:pPr>
                  <w:r>
                    <w:t>8</w:t>
                  </w:r>
                </w:p>
              </w:tc>
              <w:tc>
                <w:tcPr>
                  <w:tcW w:w="425" w:type="dxa"/>
                  <w:shd w:val="clear" w:color="auto" w:fill="auto"/>
                </w:tcPr>
                <w:p w:rsidR="00ED144B" w:rsidRDefault="00ED144B" w:rsidP="00ED144B">
                  <w:pPr>
                    <w:pStyle w:val="LongerQuestions"/>
                  </w:pPr>
                  <w:r>
                    <w:t>8</w:t>
                  </w:r>
                </w:p>
              </w:tc>
              <w:tc>
                <w:tcPr>
                  <w:tcW w:w="425" w:type="dxa"/>
                  <w:shd w:val="clear" w:color="auto" w:fill="auto"/>
                </w:tcPr>
                <w:p w:rsidR="00ED144B" w:rsidRDefault="00ED144B" w:rsidP="00ED144B">
                  <w:pPr>
                    <w:pStyle w:val="LongerQuestions"/>
                  </w:pPr>
                  <w:r>
                    <w:t>8</w:t>
                  </w:r>
                </w:p>
              </w:tc>
              <w:tc>
                <w:tcPr>
                  <w:tcW w:w="425" w:type="dxa"/>
                  <w:shd w:val="clear" w:color="auto" w:fill="auto"/>
                </w:tcPr>
                <w:p w:rsidR="00ED144B" w:rsidRDefault="00ED144B" w:rsidP="00ED144B">
                  <w:pPr>
                    <w:pStyle w:val="LongerQuestions"/>
                  </w:pPr>
                </w:p>
              </w:tc>
              <w:tc>
                <w:tcPr>
                  <w:tcW w:w="425" w:type="dxa"/>
                  <w:shd w:val="clear" w:color="auto" w:fill="auto"/>
                </w:tcPr>
                <w:p w:rsidR="00ED144B" w:rsidRDefault="00ED144B" w:rsidP="00ED144B">
                  <w:pPr>
                    <w:pStyle w:val="LongerQuestions"/>
                  </w:pPr>
                </w:p>
              </w:tc>
            </w:tr>
            <w:tr w:rsidR="00ED144B" w:rsidTr="00BE23C5">
              <w:tc>
                <w:tcPr>
                  <w:tcW w:w="1077" w:type="dxa"/>
                  <w:tcBorders>
                    <w:right w:val="single" w:sz="12" w:space="0" w:color="auto"/>
                  </w:tcBorders>
                  <w:shd w:val="clear" w:color="auto" w:fill="auto"/>
                </w:tcPr>
                <w:p w:rsidR="00ED144B" w:rsidRDefault="00ED144B" w:rsidP="00ED144B">
                  <w:pPr>
                    <w:pStyle w:val="LongerQuestions"/>
                  </w:pPr>
                  <w:r>
                    <w:t>5</w:t>
                  </w:r>
                </w:p>
              </w:tc>
              <w:tc>
                <w:tcPr>
                  <w:tcW w:w="425" w:type="dxa"/>
                  <w:tcBorders>
                    <w:left w:val="single" w:sz="12" w:space="0" w:color="auto"/>
                  </w:tcBorders>
                  <w:shd w:val="clear" w:color="auto" w:fill="auto"/>
                </w:tcPr>
                <w:p w:rsidR="00ED144B" w:rsidRDefault="00ED144B" w:rsidP="00ED144B">
                  <w:pPr>
                    <w:pStyle w:val="LongerQuestions"/>
                  </w:pPr>
                  <w:r>
                    <w:t>2</w:t>
                  </w:r>
                </w:p>
              </w:tc>
              <w:tc>
                <w:tcPr>
                  <w:tcW w:w="425" w:type="dxa"/>
                  <w:shd w:val="clear" w:color="auto" w:fill="auto"/>
                </w:tcPr>
                <w:p w:rsidR="00ED144B" w:rsidRDefault="00ED144B" w:rsidP="00ED144B">
                  <w:pPr>
                    <w:pStyle w:val="LongerQuestions"/>
                  </w:pPr>
                  <w:r>
                    <w:t>6</w:t>
                  </w:r>
                </w:p>
              </w:tc>
              <w:tc>
                <w:tcPr>
                  <w:tcW w:w="425" w:type="dxa"/>
                  <w:shd w:val="clear" w:color="auto" w:fill="auto"/>
                </w:tcPr>
                <w:p w:rsidR="00ED144B" w:rsidRDefault="00ED144B" w:rsidP="00ED144B">
                  <w:pPr>
                    <w:pStyle w:val="LongerQuestions"/>
                  </w:pPr>
                </w:p>
              </w:tc>
              <w:tc>
                <w:tcPr>
                  <w:tcW w:w="425" w:type="dxa"/>
                  <w:shd w:val="clear" w:color="auto" w:fill="auto"/>
                </w:tcPr>
                <w:p w:rsidR="00ED144B" w:rsidRDefault="00ED144B" w:rsidP="00ED144B">
                  <w:pPr>
                    <w:pStyle w:val="LongerQuestions"/>
                  </w:pPr>
                </w:p>
              </w:tc>
              <w:tc>
                <w:tcPr>
                  <w:tcW w:w="425" w:type="dxa"/>
                  <w:shd w:val="clear" w:color="auto" w:fill="auto"/>
                </w:tcPr>
                <w:p w:rsidR="00ED144B" w:rsidRDefault="00ED144B" w:rsidP="00ED144B">
                  <w:pPr>
                    <w:pStyle w:val="LongerQuestions"/>
                  </w:pPr>
                </w:p>
              </w:tc>
              <w:tc>
                <w:tcPr>
                  <w:tcW w:w="425" w:type="dxa"/>
                  <w:shd w:val="clear" w:color="auto" w:fill="auto"/>
                </w:tcPr>
                <w:p w:rsidR="00ED144B" w:rsidRDefault="00ED144B" w:rsidP="00ED144B">
                  <w:pPr>
                    <w:pStyle w:val="LongerQuestions"/>
                  </w:pPr>
                </w:p>
              </w:tc>
              <w:tc>
                <w:tcPr>
                  <w:tcW w:w="425" w:type="dxa"/>
                  <w:shd w:val="clear" w:color="auto" w:fill="auto"/>
                </w:tcPr>
                <w:p w:rsidR="00ED144B" w:rsidRDefault="00ED144B" w:rsidP="00ED144B">
                  <w:pPr>
                    <w:pStyle w:val="LongerQuestions"/>
                  </w:pPr>
                </w:p>
              </w:tc>
              <w:tc>
                <w:tcPr>
                  <w:tcW w:w="425" w:type="dxa"/>
                  <w:shd w:val="clear" w:color="auto" w:fill="auto"/>
                </w:tcPr>
                <w:p w:rsidR="00ED144B" w:rsidRDefault="00ED144B" w:rsidP="00ED144B">
                  <w:pPr>
                    <w:pStyle w:val="LongerQuestions"/>
                  </w:pPr>
                </w:p>
              </w:tc>
            </w:tr>
          </w:tbl>
          <w:p w:rsidR="00ED144B" w:rsidRDefault="00ED144B" w:rsidP="00ED144B">
            <w:pPr>
              <w:pStyle w:val="QuestionStyle"/>
            </w:pPr>
          </w:p>
        </w:tc>
        <w:tc>
          <w:tcPr>
            <w:tcW w:w="2410" w:type="dxa"/>
          </w:tcPr>
          <w:p w:rsidR="00ED144B" w:rsidRDefault="00ED144B" w:rsidP="00ED144B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 marks for correct and accurate plot</w:t>
            </w:r>
          </w:p>
          <w:p w:rsidR="00ED144B" w:rsidRDefault="00ED144B" w:rsidP="00ED144B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ED144B" w:rsidRDefault="00ED144B" w:rsidP="00ED144B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ED144B" w:rsidRPr="00A252B0" w:rsidRDefault="00ED144B" w:rsidP="00ED144B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 mark if a minor error or lack of accuracy.</w:t>
            </w:r>
          </w:p>
        </w:tc>
      </w:tr>
      <w:tr w:rsidR="00ED144B" w:rsidTr="005E3EB0">
        <w:trPr>
          <w:cantSplit/>
        </w:trPr>
        <w:tc>
          <w:tcPr>
            <w:tcW w:w="1242" w:type="dxa"/>
          </w:tcPr>
          <w:p w:rsidR="00ED144B" w:rsidRDefault="00ED144B" w:rsidP="00ED144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37" w:type="dxa"/>
          </w:tcPr>
          <w:p w:rsidR="00ED144B" w:rsidRDefault="00ED144B" w:rsidP="00ED144B">
            <w:pPr>
              <w:pStyle w:val="QuestionStyle"/>
            </w:pPr>
            <w:r>
              <w:t>(b)     It is not symmetric as there are more scores at the upper end of the range.</w:t>
            </w:r>
          </w:p>
        </w:tc>
        <w:tc>
          <w:tcPr>
            <w:tcW w:w="2410" w:type="dxa"/>
          </w:tcPr>
          <w:p w:rsidR="00ED144B" w:rsidRDefault="00ED144B" w:rsidP="00ED144B">
            <w:pPr>
              <w:pStyle w:val="QuestionStyle"/>
            </w:pPr>
            <w:r>
              <w:rPr>
                <w:b/>
              </w:rPr>
              <w:t>1 mark for correct answer with some valid description</w:t>
            </w:r>
          </w:p>
        </w:tc>
      </w:tr>
      <w:tr w:rsidR="00ED144B" w:rsidTr="005E3EB0">
        <w:trPr>
          <w:cantSplit/>
        </w:trPr>
        <w:tc>
          <w:tcPr>
            <w:tcW w:w="1242" w:type="dxa"/>
          </w:tcPr>
          <w:p w:rsidR="00ED144B" w:rsidRDefault="00ED144B" w:rsidP="00ED144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37" w:type="dxa"/>
          </w:tcPr>
          <w:p w:rsidR="00ED144B" w:rsidRDefault="00ED144B" w:rsidP="00ED144B">
            <w:pPr>
              <w:pStyle w:val="QuestionStyle"/>
            </w:pPr>
            <w:r>
              <w:t>(c)   48</w:t>
            </w:r>
          </w:p>
        </w:tc>
        <w:tc>
          <w:tcPr>
            <w:tcW w:w="2410" w:type="dxa"/>
          </w:tcPr>
          <w:p w:rsidR="00ED144B" w:rsidRPr="00A252B0" w:rsidRDefault="00ED144B" w:rsidP="00ED144B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 mark for correct answer</w:t>
            </w:r>
          </w:p>
        </w:tc>
      </w:tr>
      <w:tr w:rsidR="00ED144B" w:rsidTr="005E3EB0">
        <w:trPr>
          <w:cantSplit/>
        </w:trPr>
        <w:tc>
          <w:tcPr>
            <w:tcW w:w="1242" w:type="dxa"/>
          </w:tcPr>
          <w:p w:rsidR="00ED144B" w:rsidRDefault="00ED144B" w:rsidP="00ED144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6237" w:type="dxa"/>
          </w:tcPr>
          <w:p w:rsidR="00ED144B" w:rsidRDefault="00ED144B" w:rsidP="00ED144B">
            <w:pPr>
              <w:rPr>
                <w:rFonts w:ascii="Times New Roman" w:hAnsi="Times New Roman"/>
                <w:sz w:val="24"/>
                <w:szCs w:val="24"/>
              </w:rPr>
            </w:pPr>
            <w:r w:rsidRPr="00AD77C5">
              <w:rPr>
                <w:rFonts w:ascii="Times New Roman" w:hAnsi="Times New Roman"/>
                <w:sz w:val="24"/>
                <w:szCs w:val="24"/>
              </w:rPr>
              <w:t xml:space="preserve">Complete the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table and the </w:t>
            </w:r>
            <w:r w:rsidRPr="00AD77C5">
              <w:rPr>
                <w:rFonts w:ascii="Times New Roman" w:hAnsi="Times New Roman"/>
                <w:sz w:val="24"/>
                <w:szCs w:val="24"/>
              </w:rPr>
              <w:t xml:space="preserve">sector graph below </w:t>
            </w:r>
            <w:r>
              <w:rPr>
                <w:rFonts w:ascii="Times New Roman" w:hAnsi="Times New Roman"/>
                <w:sz w:val="24"/>
                <w:szCs w:val="24"/>
              </w:rPr>
              <w:t>for the results of an election</w:t>
            </w:r>
            <w:r w:rsidRPr="00AD77C5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ED144B" w:rsidRPr="00AD77C5" w:rsidRDefault="00ED144B" w:rsidP="00ED144B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 protractor will be needed.</w:t>
            </w:r>
          </w:p>
          <w:tbl>
            <w:tblPr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489"/>
              <w:gridCol w:w="1134"/>
              <w:gridCol w:w="992"/>
            </w:tblGrid>
            <w:tr w:rsidR="00ED144B" w:rsidRPr="00AD77C5" w:rsidTr="00BE23C5">
              <w:tc>
                <w:tcPr>
                  <w:tcW w:w="1489" w:type="dxa"/>
                </w:tcPr>
                <w:p w:rsidR="00ED144B" w:rsidRPr="00AD77C5" w:rsidRDefault="00ED144B" w:rsidP="00ED144B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AD77C5">
                    <w:rPr>
                      <w:rFonts w:ascii="Times New Roman" w:hAnsi="Times New Roman"/>
                      <w:sz w:val="28"/>
                      <w:szCs w:val="28"/>
                    </w:rPr>
                    <w:t>C</w:t>
                  </w:r>
                  <w:r>
                    <w:rPr>
                      <w:rFonts w:ascii="Times New Roman" w:hAnsi="Times New Roman"/>
                      <w:sz w:val="28"/>
                      <w:szCs w:val="28"/>
                    </w:rPr>
                    <w:t>andidate</w:t>
                  </w:r>
                </w:p>
              </w:tc>
              <w:tc>
                <w:tcPr>
                  <w:tcW w:w="1134" w:type="dxa"/>
                </w:tcPr>
                <w:p w:rsidR="00ED144B" w:rsidRPr="00AD77C5" w:rsidRDefault="00ED144B" w:rsidP="00ED144B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AD77C5">
                    <w:rPr>
                      <w:rFonts w:ascii="Times New Roman" w:hAnsi="Times New Roman"/>
                      <w:sz w:val="28"/>
                      <w:szCs w:val="28"/>
                    </w:rPr>
                    <w:t>Percent</w:t>
                  </w:r>
                </w:p>
              </w:tc>
              <w:tc>
                <w:tcPr>
                  <w:tcW w:w="992" w:type="dxa"/>
                </w:tcPr>
                <w:p w:rsidR="00ED144B" w:rsidRPr="00AD77C5" w:rsidRDefault="00ED144B" w:rsidP="00ED144B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AD77C5">
                    <w:rPr>
                      <w:rFonts w:ascii="Times New Roman" w:hAnsi="Times New Roman"/>
                      <w:sz w:val="28"/>
                      <w:szCs w:val="28"/>
                    </w:rPr>
                    <w:t>Angle</w:t>
                  </w:r>
                </w:p>
              </w:tc>
            </w:tr>
            <w:tr w:rsidR="00ED144B" w:rsidRPr="00AD77C5" w:rsidTr="00BE23C5">
              <w:tc>
                <w:tcPr>
                  <w:tcW w:w="1489" w:type="dxa"/>
                </w:tcPr>
                <w:p w:rsidR="00ED144B" w:rsidRPr="00AD77C5" w:rsidRDefault="00ED144B" w:rsidP="00ED144B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Nguyen</w:t>
                  </w:r>
                </w:p>
              </w:tc>
              <w:tc>
                <w:tcPr>
                  <w:tcW w:w="1134" w:type="dxa"/>
                </w:tcPr>
                <w:p w:rsidR="00ED144B" w:rsidRPr="00AD77C5" w:rsidRDefault="00ED144B" w:rsidP="00ED144B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10%</w:t>
                  </w:r>
                </w:p>
              </w:tc>
              <w:tc>
                <w:tcPr>
                  <w:tcW w:w="992" w:type="dxa"/>
                </w:tcPr>
                <w:p w:rsidR="00ED144B" w:rsidRPr="00AD77C5" w:rsidRDefault="00ED144B" w:rsidP="00ED144B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36</w:t>
                  </w:r>
                  <w:r w:rsidRPr="00AD77C5">
                    <w:rPr>
                      <w:rFonts w:ascii="Times New Roman" w:hAnsi="Times New Roman"/>
                      <w:sz w:val="28"/>
                      <w:szCs w:val="28"/>
                    </w:rPr>
                    <w:t>°</w:t>
                  </w:r>
                </w:p>
              </w:tc>
            </w:tr>
            <w:tr w:rsidR="00ED144B" w:rsidRPr="00AD77C5" w:rsidTr="00BE23C5">
              <w:tc>
                <w:tcPr>
                  <w:tcW w:w="1489" w:type="dxa"/>
                </w:tcPr>
                <w:p w:rsidR="00ED144B" w:rsidRPr="00AD77C5" w:rsidRDefault="00ED144B" w:rsidP="00ED144B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Kwong</w:t>
                  </w:r>
                </w:p>
              </w:tc>
              <w:tc>
                <w:tcPr>
                  <w:tcW w:w="1134" w:type="dxa"/>
                </w:tcPr>
                <w:p w:rsidR="00ED144B" w:rsidRPr="00AD77C5" w:rsidRDefault="00ED144B" w:rsidP="00ED144B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45%</w:t>
                  </w:r>
                </w:p>
              </w:tc>
              <w:tc>
                <w:tcPr>
                  <w:tcW w:w="992" w:type="dxa"/>
                </w:tcPr>
                <w:p w:rsidR="00ED144B" w:rsidRPr="00ED144B" w:rsidRDefault="00ED144B" w:rsidP="00ED144B">
                  <w:pPr>
                    <w:rPr>
                      <w:rFonts w:ascii="Times New Roman" w:hAnsi="Times New Roman"/>
                      <w:b/>
                      <w:sz w:val="28"/>
                      <w:szCs w:val="28"/>
                    </w:rPr>
                  </w:pPr>
                  <w:r w:rsidRPr="00ED144B">
                    <w:rPr>
                      <w:rFonts w:ascii="Times New Roman" w:hAnsi="Times New Roman"/>
                      <w:b/>
                      <w:sz w:val="28"/>
                      <w:szCs w:val="28"/>
                    </w:rPr>
                    <w:t>162°</w:t>
                  </w:r>
                </w:p>
              </w:tc>
            </w:tr>
            <w:tr w:rsidR="00ED144B" w:rsidRPr="00AD77C5" w:rsidTr="00BE23C5">
              <w:tc>
                <w:tcPr>
                  <w:tcW w:w="1489" w:type="dxa"/>
                </w:tcPr>
                <w:p w:rsidR="00ED144B" w:rsidRPr="00AD77C5" w:rsidRDefault="00ED144B" w:rsidP="00ED144B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Liaw</w:t>
                  </w:r>
                </w:p>
              </w:tc>
              <w:tc>
                <w:tcPr>
                  <w:tcW w:w="1134" w:type="dxa"/>
                </w:tcPr>
                <w:p w:rsidR="00ED144B" w:rsidRPr="00AD77C5" w:rsidRDefault="00ED144B" w:rsidP="00ED144B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20%</w:t>
                  </w:r>
                </w:p>
              </w:tc>
              <w:tc>
                <w:tcPr>
                  <w:tcW w:w="992" w:type="dxa"/>
                </w:tcPr>
                <w:p w:rsidR="00ED144B" w:rsidRPr="00ED144B" w:rsidRDefault="00ED144B" w:rsidP="00ED144B">
                  <w:pPr>
                    <w:rPr>
                      <w:rFonts w:ascii="Times New Roman" w:hAnsi="Times New Roman"/>
                      <w:b/>
                      <w:sz w:val="28"/>
                      <w:szCs w:val="28"/>
                    </w:rPr>
                  </w:pPr>
                  <w:r w:rsidRPr="00ED144B">
                    <w:rPr>
                      <w:rFonts w:ascii="Times New Roman" w:hAnsi="Times New Roman"/>
                      <w:b/>
                      <w:sz w:val="28"/>
                      <w:szCs w:val="28"/>
                    </w:rPr>
                    <w:t>72°</w:t>
                  </w:r>
                </w:p>
              </w:tc>
            </w:tr>
            <w:tr w:rsidR="00ED144B" w:rsidRPr="00AD77C5" w:rsidTr="00BE23C5">
              <w:tc>
                <w:tcPr>
                  <w:tcW w:w="1489" w:type="dxa"/>
                </w:tcPr>
                <w:p w:rsidR="00ED144B" w:rsidRPr="00AD77C5" w:rsidRDefault="00ED144B" w:rsidP="00ED144B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Bryant</w:t>
                  </w:r>
                </w:p>
              </w:tc>
              <w:tc>
                <w:tcPr>
                  <w:tcW w:w="1134" w:type="dxa"/>
                </w:tcPr>
                <w:p w:rsidR="00ED144B" w:rsidRPr="00AD77C5" w:rsidRDefault="00ED144B" w:rsidP="00ED144B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AD77C5">
                    <w:rPr>
                      <w:rFonts w:ascii="Times New Roman" w:hAnsi="Times New Roman"/>
                      <w:sz w:val="28"/>
                      <w:szCs w:val="28"/>
                    </w:rPr>
                    <w:t>25%</w:t>
                  </w:r>
                </w:p>
              </w:tc>
              <w:tc>
                <w:tcPr>
                  <w:tcW w:w="992" w:type="dxa"/>
                </w:tcPr>
                <w:p w:rsidR="00ED144B" w:rsidRPr="00AD77C5" w:rsidRDefault="00ED144B" w:rsidP="00ED144B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AD77C5">
                    <w:rPr>
                      <w:rFonts w:ascii="Times New Roman" w:hAnsi="Times New Roman"/>
                      <w:sz w:val="28"/>
                      <w:szCs w:val="28"/>
                    </w:rPr>
                    <w:t>90°</w:t>
                  </w:r>
                </w:p>
              </w:tc>
            </w:tr>
          </w:tbl>
          <w:p w:rsidR="00ED144B" w:rsidRPr="00AD77C5" w:rsidRDefault="000E2546" w:rsidP="00ED144B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object w:dxaOrig="1440" w:dyaOrig="1440" w14:anchorId="620BD862">
                <v:shape id="_x0000_s1038" type="#_x0000_t75" style="position:absolute;margin-left:43.85pt;margin-top:7.15pt;width:213.6pt;height:211.95pt;z-index:251795456;mso-position-horizontal-relative:text;mso-position-vertical-relative:text">
                  <v:imagedata r:id="rId64" o:title=""/>
                </v:shape>
                <o:OLEObject Type="Embed" ProgID="FXDraw.Graphic" ShapeID="_x0000_s1038" DrawAspect="Content" ObjectID="_1557221161" r:id="rId65"/>
              </w:object>
            </w:r>
          </w:p>
          <w:p w:rsidR="00ED144B" w:rsidRPr="00AD77C5" w:rsidRDefault="00ED144B" w:rsidP="00ED144B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ED144B" w:rsidRPr="00AD77C5" w:rsidRDefault="00ED144B" w:rsidP="00ED144B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ED144B" w:rsidRDefault="00ED144B" w:rsidP="00ED144B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ED144B" w:rsidRDefault="00ED144B" w:rsidP="00ED144B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ED144B" w:rsidRDefault="00ED144B" w:rsidP="00ED144B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ED144B" w:rsidRDefault="00ED144B" w:rsidP="00ED144B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ED144B" w:rsidRDefault="00ED144B" w:rsidP="00ED144B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ED144B" w:rsidRDefault="00ED144B" w:rsidP="00ED144B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ED144B" w:rsidRDefault="00ED144B" w:rsidP="00ED144B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ED144B" w:rsidRPr="00AD77C5" w:rsidRDefault="00ED144B" w:rsidP="00ED144B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410" w:type="dxa"/>
          </w:tcPr>
          <w:p w:rsidR="00ED144B" w:rsidRDefault="00ED144B" w:rsidP="00ED144B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 marks for completing the two values in the table</w:t>
            </w:r>
          </w:p>
          <w:p w:rsidR="00ED144B" w:rsidRDefault="00ED144B" w:rsidP="00ED144B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ED144B" w:rsidRDefault="00ED144B" w:rsidP="00ED144B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ED144B" w:rsidRDefault="00ED144B" w:rsidP="00ED144B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 marks for completing the sector graph accurately.</w:t>
            </w:r>
          </w:p>
          <w:p w:rsidR="00ED144B" w:rsidRPr="00A252B0" w:rsidRDefault="00ED144B" w:rsidP="00ED144B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 mark if error made in two sectors or if generally inaccurate but otherwise correct.</w:t>
            </w:r>
          </w:p>
        </w:tc>
      </w:tr>
    </w:tbl>
    <w:p w:rsidR="00DD6890" w:rsidRPr="00DD6890" w:rsidRDefault="00DD6890" w:rsidP="00DD6890">
      <w:pPr>
        <w:rPr>
          <w:rFonts w:ascii="Times New Roman" w:hAnsi="Times New Roman"/>
          <w:sz w:val="24"/>
          <w:szCs w:val="24"/>
        </w:rPr>
      </w:pPr>
    </w:p>
    <w:sectPr w:rsidR="00DD6890" w:rsidRPr="00DD6890" w:rsidSect="009D24C3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39CD" w:rsidRDefault="00F939CD" w:rsidP="00C868AD">
      <w:r>
        <w:separator/>
      </w:r>
    </w:p>
  </w:endnote>
  <w:endnote w:type="continuationSeparator" w:id="0">
    <w:p w:rsidR="00F939CD" w:rsidRDefault="00F939CD" w:rsidP="00C86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843629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E23C5" w:rsidRDefault="00BE23C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E2546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BE23C5" w:rsidRDefault="00BE23C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579869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E23C5" w:rsidRDefault="00BE23C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E254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BE23C5" w:rsidRDefault="00BE23C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39CD" w:rsidRDefault="00F939CD" w:rsidP="00C868AD">
      <w:r>
        <w:separator/>
      </w:r>
    </w:p>
  </w:footnote>
  <w:footnote w:type="continuationSeparator" w:id="0">
    <w:p w:rsidR="00F939CD" w:rsidRDefault="00F939CD" w:rsidP="00C868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23C5" w:rsidRPr="00C868AD" w:rsidRDefault="000E2546">
    <w:pPr>
      <w:pStyle w:val="Header"/>
      <w:rPr>
        <w:u w:val="single"/>
      </w:rPr>
    </w:pPr>
    <w:sdt>
      <w:sdtPr>
        <w:rPr>
          <w:u w:val="single"/>
        </w:rPr>
        <w:alias w:val="Comments"/>
        <w:tag w:val=""/>
        <w:id w:val="850761297"/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EndPr/>
      <w:sdtContent>
        <w:r w:rsidR="00BE23C5">
          <w:rPr>
            <w:u w:val="single"/>
          </w:rPr>
          <w:t>School Name</w:t>
        </w:r>
      </w:sdtContent>
    </w:sdt>
    <w:r w:rsidR="00BE23C5">
      <w:rPr>
        <w:u w:val="single"/>
      </w:rPr>
      <w:t xml:space="preserve">                       Mathematics </w:t>
    </w:r>
    <w:r w:rsidR="00BE23C5" w:rsidRPr="00C868AD">
      <w:rPr>
        <w:u w:val="single"/>
      </w:rPr>
      <w:t>Test</w:t>
    </w:r>
    <w:r w:rsidR="00BE23C5">
      <w:rPr>
        <w:u w:val="single"/>
      </w:rPr>
      <w:t xml:space="preserve">  -  </w:t>
    </w:r>
    <w:sdt>
      <w:sdtPr>
        <w:rPr>
          <w:u w:val="single"/>
        </w:rPr>
        <w:alias w:val="Title"/>
        <w:tag w:val=""/>
        <w:id w:val="-45525808"/>
        <w:placeholder>
          <w:docPart w:val="5096A084F2D9409C80C703FBCE450666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BE23C5">
          <w:rPr>
            <w:u w:val="single"/>
          </w:rPr>
          <w:t>Data Collection and Representation</w:t>
        </w:r>
      </w:sdtContent>
    </w:sdt>
    <w:r>
      <w:rPr>
        <w:u w:val="single"/>
      </w:rPr>
      <w:tab/>
    </w:r>
    <w:sdt>
      <w:sdtPr>
        <w:rPr>
          <w:u w:val="single"/>
        </w:rPr>
        <w:alias w:val="Status"/>
        <w:tag w:val=""/>
        <w:id w:val="-28724684"/>
        <w:placeholder>
          <w:docPart w:val="82BDC52470084C5589BF5A9C358FC17A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/>
      <w:sdtContent>
        <w:r w:rsidR="00BE23C5">
          <w:rPr>
            <w:u w:val="single"/>
          </w:rPr>
          <w:t>2017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F1E0E"/>
    <w:multiLevelType w:val="hybridMultilevel"/>
    <w:tmpl w:val="A48E79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DC777B"/>
    <w:multiLevelType w:val="hybridMultilevel"/>
    <w:tmpl w:val="EF1CB580"/>
    <w:lvl w:ilvl="0" w:tplc="8876A414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44245E"/>
    <w:multiLevelType w:val="hybridMultilevel"/>
    <w:tmpl w:val="A48E79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295AD4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1C2D86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8949E9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8"/>
  </w:num>
  <w:num w:numId="4">
    <w:abstractNumId w:val="2"/>
  </w:num>
  <w:num w:numId="5">
    <w:abstractNumId w:val="10"/>
  </w:num>
  <w:num w:numId="6">
    <w:abstractNumId w:val="0"/>
  </w:num>
  <w:num w:numId="7">
    <w:abstractNumId w:val="11"/>
  </w:num>
  <w:num w:numId="8">
    <w:abstractNumId w:val="13"/>
  </w:num>
  <w:num w:numId="9">
    <w:abstractNumId w:val="3"/>
  </w:num>
  <w:num w:numId="10">
    <w:abstractNumId w:val="5"/>
  </w:num>
  <w:num w:numId="11">
    <w:abstractNumId w:val="7"/>
  </w:num>
  <w:num w:numId="12">
    <w:abstractNumId w:val="12"/>
  </w:num>
  <w:num w:numId="13">
    <w:abstractNumId w:val="4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482D"/>
    <w:rsid w:val="000071C0"/>
    <w:rsid w:val="000176AA"/>
    <w:rsid w:val="000266E5"/>
    <w:rsid w:val="0003297A"/>
    <w:rsid w:val="000957D7"/>
    <w:rsid w:val="00097813"/>
    <w:rsid w:val="000A3DF6"/>
    <w:rsid w:val="000C4CAD"/>
    <w:rsid w:val="000D1466"/>
    <w:rsid w:val="000E2546"/>
    <w:rsid w:val="00110126"/>
    <w:rsid w:val="00117509"/>
    <w:rsid w:val="00147B56"/>
    <w:rsid w:val="0018287C"/>
    <w:rsid w:val="00195CE7"/>
    <w:rsid w:val="00197427"/>
    <w:rsid w:val="001C2F87"/>
    <w:rsid w:val="001D1C88"/>
    <w:rsid w:val="001D25CA"/>
    <w:rsid w:val="001D51F7"/>
    <w:rsid w:val="00205BDA"/>
    <w:rsid w:val="00216994"/>
    <w:rsid w:val="00246314"/>
    <w:rsid w:val="0028482D"/>
    <w:rsid w:val="00295A75"/>
    <w:rsid w:val="002A3CD8"/>
    <w:rsid w:val="002C1F1F"/>
    <w:rsid w:val="002C2697"/>
    <w:rsid w:val="002D2515"/>
    <w:rsid w:val="002F71E5"/>
    <w:rsid w:val="00302F57"/>
    <w:rsid w:val="00325745"/>
    <w:rsid w:val="00340F44"/>
    <w:rsid w:val="003570FE"/>
    <w:rsid w:val="00374BC9"/>
    <w:rsid w:val="00396770"/>
    <w:rsid w:val="003B5C89"/>
    <w:rsid w:val="003D41FF"/>
    <w:rsid w:val="00413DF5"/>
    <w:rsid w:val="00434A72"/>
    <w:rsid w:val="00437BED"/>
    <w:rsid w:val="00460B7C"/>
    <w:rsid w:val="004617F9"/>
    <w:rsid w:val="00466CCD"/>
    <w:rsid w:val="00474558"/>
    <w:rsid w:val="004A64CB"/>
    <w:rsid w:val="004E1D1E"/>
    <w:rsid w:val="004E7D4A"/>
    <w:rsid w:val="00505A21"/>
    <w:rsid w:val="00522775"/>
    <w:rsid w:val="005277D4"/>
    <w:rsid w:val="00535B0C"/>
    <w:rsid w:val="005503D3"/>
    <w:rsid w:val="005615AC"/>
    <w:rsid w:val="00591FD0"/>
    <w:rsid w:val="005B261E"/>
    <w:rsid w:val="005B72B1"/>
    <w:rsid w:val="005C0019"/>
    <w:rsid w:val="005C44C0"/>
    <w:rsid w:val="005E3EB0"/>
    <w:rsid w:val="005E5081"/>
    <w:rsid w:val="005F70B5"/>
    <w:rsid w:val="00624B16"/>
    <w:rsid w:val="00634088"/>
    <w:rsid w:val="00641EA7"/>
    <w:rsid w:val="00667642"/>
    <w:rsid w:val="006718CF"/>
    <w:rsid w:val="006833C2"/>
    <w:rsid w:val="00693AB8"/>
    <w:rsid w:val="006A1410"/>
    <w:rsid w:val="006B3618"/>
    <w:rsid w:val="006D7B5A"/>
    <w:rsid w:val="006F3D36"/>
    <w:rsid w:val="00721B50"/>
    <w:rsid w:val="00722AC6"/>
    <w:rsid w:val="00730DEA"/>
    <w:rsid w:val="007403DD"/>
    <w:rsid w:val="00796006"/>
    <w:rsid w:val="007A7013"/>
    <w:rsid w:val="007B3348"/>
    <w:rsid w:val="007C2664"/>
    <w:rsid w:val="007D39B1"/>
    <w:rsid w:val="007E2258"/>
    <w:rsid w:val="00845ACB"/>
    <w:rsid w:val="00853338"/>
    <w:rsid w:val="00853748"/>
    <w:rsid w:val="00860520"/>
    <w:rsid w:val="00885304"/>
    <w:rsid w:val="008910F2"/>
    <w:rsid w:val="008959EE"/>
    <w:rsid w:val="008A20B4"/>
    <w:rsid w:val="008A43D6"/>
    <w:rsid w:val="008B514F"/>
    <w:rsid w:val="008B7480"/>
    <w:rsid w:val="008C68D7"/>
    <w:rsid w:val="008F3E43"/>
    <w:rsid w:val="008F685D"/>
    <w:rsid w:val="008F7C86"/>
    <w:rsid w:val="00955159"/>
    <w:rsid w:val="00973EAE"/>
    <w:rsid w:val="009A5487"/>
    <w:rsid w:val="009A65BD"/>
    <w:rsid w:val="009A7307"/>
    <w:rsid w:val="009D24C3"/>
    <w:rsid w:val="009D5D26"/>
    <w:rsid w:val="009E0C2C"/>
    <w:rsid w:val="00A02C06"/>
    <w:rsid w:val="00A133A2"/>
    <w:rsid w:val="00A158D7"/>
    <w:rsid w:val="00A23965"/>
    <w:rsid w:val="00A252B0"/>
    <w:rsid w:val="00A40655"/>
    <w:rsid w:val="00A70868"/>
    <w:rsid w:val="00A81533"/>
    <w:rsid w:val="00A824D7"/>
    <w:rsid w:val="00AB0C62"/>
    <w:rsid w:val="00AB50FA"/>
    <w:rsid w:val="00AE341C"/>
    <w:rsid w:val="00B0317F"/>
    <w:rsid w:val="00B26BD8"/>
    <w:rsid w:val="00B276B8"/>
    <w:rsid w:val="00B850EA"/>
    <w:rsid w:val="00B9780A"/>
    <w:rsid w:val="00BC0959"/>
    <w:rsid w:val="00BE233F"/>
    <w:rsid w:val="00BE23C5"/>
    <w:rsid w:val="00BF6FD8"/>
    <w:rsid w:val="00C17E11"/>
    <w:rsid w:val="00C204E3"/>
    <w:rsid w:val="00C342C2"/>
    <w:rsid w:val="00C529AB"/>
    <w:rsid w:val="00C56E1E"/>
    <w:rsid w:val="00C63D3C"/>
    <w:rsid w:val="00C71E16"/>
    <w:rsid w:val="00C868AD"/>
    <w:rsid w:val="00CA11C9"/>
    <w:rsid w:val="00CA296A"/>
    <w:rsid w:val="00CD209A"/>
    <w:rsid w:val="00CE29D5"/>
    <w:rsid w:val="00D03A78"/>
    <w:rsid w:val="00D33041"/>
    <w:rsid w:val="00D36709"/>
    <w:rsid w:val="00D667E2"/>
    <w:rsid w:val="00D752EC"/>
    <w:rsid w:val="00D95422"/>
    <w:rsid w:val="00DB0E30"/>
    <w:rsid w:val="00DD06F8"/>
    <w:rsid w:val="00DD6890"/>
    <w:rsid w:val="00DF738D"/>
    <w:rsid w:val="00E371AE"/>
    <w:rsid w:val="00E41A33"/>
    <w:rsid w:val="00E551DE"/>
    <w:rsid w:val="00E73210"/>
    <w:rsid w:val="00E92946"/>
    <w:rsid w:val="00E97D94"/>
    <w:rsid w:val="00EA0EAF"/>
    <w:rsid w:val="00EA29ED"/>
    <w:rsid w:val="00EB1449"/>
    <w:rsid w:val="00EB3839"/>
    <w:rsid w:val="00EC59FE"/>
    <w:rsid w:val="00ED144B"/>
    <w:rsid w:val="00EE0556"/>
    <w:rsid w:val="00F02481"/>
    <w:rsid w:val="00F311FB"/>
    <w:rsid w:val="00F76BBF"/>
    <w:rsid w:val="00F939CD"/>
    <w:rsid w:val="00FA5B6A"/>
    <w:rsid w:val="00FC4CD6"/>
    <w:rsid w:val="00FF3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3"/>
    <o:shapelayout v:ext="edit">
      <o:idmap v:ext="edit" data="1"/>
    </o:shapelayout>
  </w:shapeDefaults>
  <w:decimalSymbol w:val="."/>
  <w:listSeparator w:val=","/>
  <w14:docId w14:val="2FE371D3"/>
  <w15:docId w15:val="{6850976E-372D-4CEA-9861-B22A924CA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325745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68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  <w:style w:type="paragraph" w:customStyle="1" w:styleId="LongerQuestions">
    <w:name w:val="Longer Questions"/>
    <w:basedOn w:val="Normal"/>
    <w:link w:val="LongerQuestionsChar"/>
    <w:autoRedefine/>
    <w:qFormat/>
    <w:rsid w:val="00591FD0"/>
    <w:rPr>
      <w:rFonts w:ascii="Times New Roman" w:hAnsi="Times New Roman"/>
      <w:sz w:val="24"/>
      <w:szCs w:val="24"/>
    </w:rPr>
  </w:style>
  <w:style w:type="paragraph" w:customStyle="1" w:styleId="QuestionStyle">
    <w:name w:val="Question Style"/>
    <w:basedOn w:val="Normal"/>
    <w:link w:val="QuestionStyleChar"/>
    <w:autoRedefine/>
    <w:qFormat/>
    <w:rsid w:val="00522775"/>
    <w:rPr>
      <w:rFonts w:ascii="Times New Roman" w:hAnsi="Times New Roman"/>
      <w:sz w:val="24"/>
      <w:szCs w:val="24"/>
    </w:rPr>
  </w:style>
  <w:style w:type="character" w:customStyle="1" w:styleId="LongerQuestionsChar">
    <w:name w:val="Longer Questions Char"/>
    <w:basedOn w:val="DefaultParagraphFont"/>
    <w:link w:val="LongerQuestions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QuestionStyleChar">
    <w:name w:val="Question Style Char"/>
    <w:basedOn w:val="DefaultParagraphFont"/>
    <w:link w:val="QuestionStyle"/>
    <w:rsid w:val="00522775"/>
    <w:rPr>
      <w:rFonts w:ascii="Times New Roman" w:eastAsia="Calibri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85304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DD6890"/>
    <w:rPr>
      <w:rFonts w:asciiTheme="majorHAnsi" w:eastAsiaTheme="majorEastAsia" w:hAnsiTheme="majorHAnsi" w:cstheme="majorBidi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933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3.bin"/><Relationship Id="rId26" Type="http://schemas.openxmlformats.org/officeDocument/2006/relationships/oleObject" Target="embeddings/oleObject8.bin"/><Relationship Id="rId39" Type="http://schemas.openxmlformats.org/officeDocument/2006/relationships/image" Target="media/image14.png"/><Relationship Id="rId21" Type="http://schemas.openxmlformats.org/officeDocument/2006/relationships/image" Target="media/image7.png"/><Relationship Id="rId34" Type="http://schemas.openxmlformats.org/officeDocument/2006/relationships/oleObject" Target="embeddings/oleObject13.bin"/><Relationship Id="rId42" Type="http://schemas.openxmlformats.org/officeDocument/2006/relationships/image" Target="media/image15.png"/><Relationship Id="rId47" Type="http://schemas.openxmlformats.org/officeDocument/2006/relationships/oleObject" Target="embeddings/oleObject20.bin"/><Relationship Id="rId50" Type="http://schemas.openxmlformats.org/officeDocument/2006/relationships/image" Target="media/image19.png"/><Relationship Id="rId55" Type="http://schemas.openxmlformats.org/officeDocument/2006/relationships/oleObject" Target="embeddings/oleObject24.bin"/><Relationship Id="rId63" Type="http://schemas.openxmlformats.org/officeDocument/2006/relationships/oleObject" Target="embeddings/oleObject28.bin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oleObject" Target="embeddings/oleObject6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3.png"/><Relationship Id="rId40" Type="http://schemas.openxmlformats.org/officeDocument/2006/relationships/oleObject" Target="embeddings/oleObject16.bin"/><Relationship Id="rId45" Type="http://schemas.openxmlformats.org/officeDocument/2006/relationships/oleObject" Target="embeddings/oleObject19.bin"/><Relationship Id="rId53" Type="http://schemas.openxmlformats.org/officeDocument/2006/relationships/oleObject" Target="embeddings/oleObject23.bin"/><Relationship Id="rId58" Type="http://schemas.openxmlformats.org/officeDocument/2006/relationships/image" Target="media/image23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8.png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5.bin"/><Relationship Id="rId61" Type="http://schemas.openxmlformats.org/officeDocument/2006/relationships/oleObject" Target="embeddings/oleObject27.bin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31" Type="http://schemas.openxmlformats.org/officeDocument/2006/relationships/image" Target="media/image10.png"/><Relationship Id="rId44" Type="http://schemas.openxmlformats.org/officeDocument/2006/relationships/image" Target="media/image16.png"/><Relationship Id="rId52" Type="http://schemas.openxmlformats.org/officeDocument/2006/relationships/image" Target="media/image20.png"/><Relationship Id="rId60" Type="http://schemas.openxmlformats.org/officeDocument/2006/relationships/image" Target="media/image24.png"/><Relationship Id="rId65" Type="http://schemas.openxmlformats.org/officeDocument/2006/relationships/oleObject" Target="embeddings/oleObject29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oleObject" Target="embeddings/oleObject5.bin"/><Relationship Id="rId27" Type="http://schemas.openxmlformats.org/officeDocument/2006/relationships/oleObject" Target="embeddings/oleObject9.bin"/><Relationship Id="rId30" Type="http://schemas.openxmlformats.org/officeDocument/2006/relationships/oleObject" Target="embeddings/oleObject11.bin"/><Relationship Id="rId35" Type="http://schemas.openxmlformats.org/officeDocument/2006/relationships/image" Target="media/image12.png"/><Relationship Id="rId43" Type="http://schemas.openxmlformats.org/officeDocument/2006/relationships/oleObject" Target="embeddings/oleObject18.bin"/><Relationship Id="rId48" Type="http://schemas.openxmlformats.org/officeDocument/2006/relationships/image" Target="media/image18.png"/><Relationship Id="rId56" Type="http://schemas.openxmlformats.org/officeDocument/2006/relationships/image" Target="media/image22.png"/><Relationship Id="rId64" Type="http://schemas.openxmlformats.org/officeDocument/2006/relationships/image" Target="media/image26.png"/><Relationship Id="rId8" Type="http://schemas.openxmlformats.org/officeDocument/2006/relationships/image" Target="media/image1.png"/><Relationship Id="rId51" Type="http://schemas.openxmlformats.org/officeDocument/2006/relationships/oleObject" Target="embeddings/oleObject22.bin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5.png"/><Relationship Id="rId25" Type="http://schemas.openxmlformats.org/officeDocument/2006/relationships/oleObject" Target="embeddings/oleObject7.bin"/><Relationship Id="rId33" Type="http://schemas.openxmlformats.org/officeDocument/2006/relationships/image" Target="media/image11.png"/><Relationship Id="rId38" Type="http://schemas.openxmlformats.org/officeDocument/2006/relationships/oleObject" Target="embeddings/oleObject15.bin"/><Relationship Id="rId46" Type="http://schemas.openxmlformats.org/officeDocument/2006/relationships/image" Target="media/image17.png"/><Relationship Id="rId59" Type="http://schemas.openxmlformats.org/officeDocument/2006/relationships/oleObject" Target="embeddings/oleObject26.bin"/><Relationship Id="rId67" Type="http://schemas.openxmlformats.org/officeDocument/2006/relationships/glossaryDocument" Target="glossary/document.xml"/><Relationship Id="rId20" Type="http://schemas.openxmlformats.org/officeDocument/2006/relationships/oleObject" Target="embeddings/oleObject4.bin"/><Relationship Id="rId41" Type="http://schemas.openxmlformats.org/officeDocument/2006/relationships/oleObject" Target="embeddings/oleObject17.bin"/><Relationship Id="rId54" Type="http://schemas.openxmlformats.org/officeDocument/2006/relationships/image" Target="media/image21.png"/><Relationship Id="rId62" Type="http://schemas.openxmlformats.org/officeDocument/2006/relationships/image" Target="media/image2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Desktop\Draft%20Products\Draft%20products%202016\2016%207%2010%20Assessment%20Bank\Year%207%208%20Test%20Template%202016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1ACD1952E8D496DB1B2E7CF1CD7A4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1A5CBE-9410-46BD-8485-E191C154E7C5}"/>
      </w:docPartPr>
      <w:docPartBody>
        <w:p w:rsidR="005A0206" w:rsidRDefault="004F5665">
          <w:pPr>
            <w:pStyle w:val="D1ACD1952E8D496DB1B2E7CF1CD7A415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16B929FEED9940FBAD39A65A2238B7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C7661D-290A-4051-91C5-87D872B9251E}"/>
      </w:docPartPr>
      <w:docPartBody>
        <w:p w:rsidR="005A0206" w:rsidRDefault="004F5665">
          <w:pPr>
            <w:pStyle w:val="16B929FEED9940FBAD39A65A2238B703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9CBA295D884B4E5F8224366E74C83D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327FDA-FF68-441C-A00D-A6EAAB1F591D}"/>
      </w:docPartPr>
      <w:docPartBody>
        <w:p w:rsidR="005A0206" w:rsidRDefault="004F5665">
          <w:pPr>
            <w:pStyle w:val="9CBA295D884B4E5F8224366E74C83D72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7D5459F8E6C5407C865670CF6DB7CF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EA5B3D-6955-481A-A753-2B5787BBCF4B}"/>
      </w:docPartPr>
      <w:docPartBody>
        <w:p w:rsidR="005A0206" w:rsidRDefault="004F5665">
          <w:pPr>
            <w:pStyle w:val="7D5459F8E6C5407C865670CF6DB7CFB4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BA9E1D4AC0DC4A1F925106E5784F74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95638A-F2C3-4402-95B3-8D3EDCF0EC00}"/>
      </w:docPartPr>
      <w:docPartBody>
        <w:p w:rsidR="005A0206" w:rsidRDefault="004F5665">
          <w:pPr>
            <w:pStyle w:val="BA9E1D4AC0DC4A1F925106E5784F745E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B1EB241CE5CB42F596BD2F66175638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489AE7-B00D-4415-8F8D-AF40EDEFF7F4}"/>
      </w:docPartPr>
      <w:docPartBody>
        <w:p w:rsidR="005A0206" w:rsidRDefault="004F5665">
          <w:pPr>
            <w:pStyle w:val="B1EB241CE5CB42F596BD2F6617563821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5096A084F2D9409C80C703FBCE4506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D66EF5-9CEB-4878-B676-BB6B73BF92ED}"/>
      </w:docPartPr>
      <w:docPartBody>
        <w:p w:rsidR="005A0206" w:rsidRDefault="004F5665">
          <w:pPr>
            <w:pStyle w:val="5096A084F2D9409C80C703FBCE450666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C69173EF1A7D46CFA471DC1899109F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F35C1B-3164-4857-BEF2-8281D3DF8DCA}"/>
      </w:docPartPr>
      <w:docPartBody>
        <w:p w:rsidR="005A0206" w:rsidRDefault="004F5665">
          <w:pPr>
            <w:pStyle w:val="C69173EF1A7D46CFA471DC1899109FD3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BB3F5B50C0EF4834BE6857988511D1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4CD912-50B2-4D22-996B-9CE56D11EC4A}"/>
      </w:docPartPr>
      <w:docPartBody>
        <w:p w:rsidR="005A0206" w:rsidRDefault="004F5665">
          <w:pPr>
            <w:pStyle w:val="BB3F5B50C0EF4834BE6857988511D1AC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82BDC52470084C5589BF5A9C358FC1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C4D8D7-296E-4E06-93D0-B23CBD7224C9}"/>
      </w:docPartPr>
      <w:docPartBody>
        <w:p w:rsidR="005A0206" w:rsidRDefault="004F5665">
          <w:pPr>
            <w:pStyle w:val="82BDC52470084C5589BF5A9C358FC17A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F31EEAFAEE354F378C9DAC6EA76719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B01F1F-614D-4F15-8C75-4F2D1603636B}"/>
      </w:docPartPr>
      <w:docPartBody>
        <w:p w:rsidR="005A0206" w:rsidRDefault="004F5665">
          <w:pPr>
            <w:pStyle w:val="F31EEAFAEE354F378C9DAC6EA7671953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57EE0130D0A94CACBFE341C776F510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59DFC4-3114-48A2-ABB7-FF97BE204503}"/>
      </w:docPartPr>
      <w:docPartBody>
        <w:p w:rsidR="005A0206" w:rsidRDefault="004F5665">
          <w:pPr>
            <w:pStyle w:val="57EE0130D0A94CACBFE341C776F510A4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3BCA548FA0184A96B158A6D95C29D8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1B4C29-1322-49A8-9BDE-A175691AA283}"/>
      </w:docPartPr>
      <w:docPartBody>
        <w:p w:rsidR="005A0206" w:rsidRDefault="004F5665">
          <w:pPr>
            <w:pStyle w:val="3BCA548FA0184A96B158A6D95C29D8AC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5AAFE118704B48D68DF3065B8EC8AC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CDC3FA-FF87-40D8-BAF8-74A6ED1B1C5E}"/>
      </w:docPartPr>
      <w:docPartBody>
        <w:p w:rsidR="005A0206" w:rsidRDefault="004F5665">
          <w:pPr>
            <w:pStyle w:val="5AAFE118704B48D68DF3065B8EC8AC85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624938ABD36E408FB362348761F73E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AC79A5-180F-406E-9A46-DBF7C2BF12A3}"/>
      </w:docPartPr>
      <w:docPartBody>
        <w:p w:rsidR="005A0206" w:rsidRDefault="004F5665">
          <w:pPr>
            <w:pStyle w:val="624938ABD36E408FB362348761F73E8A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97033AF56411458596452D76681B83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CB920A-6ED8-4A53-8686-30E4B1C010A8}"/>
      </w:docPartPr>
      <w:docPartBody>
        <w:p w:rsidR="005A0206" w:rsidRDefault="004F5665">
          <w:pPr>
            <w:pStyle w:val="97033AF56411458596452D76681B831C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1D306391C7B747B2A5C44785EB18D0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0D6206-867F-4582-87A2-344D3A4051EB}"/>
      </w:docPartPr>
      <w:docPartBody>
        <w:p w:rsidR="005A0206" w:rsidRDefault="004F5665">
          <w:pPr>
            <w:pStyle w:val="1D306391C7B747B2A5C44785EB18D0ED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72CB1F6A02754019960566528E8F6A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17D4ED-05DA-43FB-AF4B-25C0AF024EDB}"/>
      </w:docPartPr>
      <w:docPartBody>
        <w:p w:rsidR="005A0206" w:rsidRDefault="004F5665">
          <w:pPr>
            <w:pStyle w:val="72CB1F6A02754019960566528E8F6A66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FD4D06C955944B2B932B9F9D407C54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B638B2-AC0B-441B-90E9-A5E057EFA1EF}"/>
      </w:docPartPr>
      <w:docPartBody>
        <w:p w:rsidR="005A0206" w:rsidRDefault="004F5665">
          <w:pPr>
            <w:pStyle w:val="FD4D06C955944B2B932B9F9D407C5465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E81EF4EE5B4242268243AF7D885F0E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59EF69-B629-42B5-A3DF-BF1F6B216BD9}"/>
      </w:docPartPr>
      <w:docPartBody>
        <w:p w:rsidR="005A0206" w:rsidRDefault="004F5665">
          <w:pPr>
            <w:pStyle w:val="E81EF4EE5B4242268243AF7D885F0EC0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9935249CBAC44397B13F80FD121870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BDC346-27A7-4BF7-A52C-925CA58BEBE4}"/>
      </w:docPartPr>
      <w:docPartBody>
        <w:p w:rsidR="005A0206" w:rsidRDefault="004F5665">
          <w:pPr>
            <w:pStyle w:val="9935249CBAC44397B13F80FD121870F8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B948291BD4A7430FAB109923C7674E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3ABCB1-0AC6-4F7C-9EFD-B982631BAB97}"/>
      </w:docPartPr>
      <w:docPartBody>
        <w:p w:rsidR="005A0206" w:rsidRDefault="004F5665">
          <w:pPr>
            <w:pStyle w:val="B948291BD4A7430FAB109923C7674E1F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669D8776FC9A499D983ABF0BA76612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007A49-30D3-40BD-AFB5-30DA39B06BE5}"/>
      </w:docPartPr>
      <w:docPartBody>
        <w:p w:rsidR="005A0206" w:rsidRDefault="004F5665">
          <w:pPr>
            <w:pStyle w:val="669D8776FC9A499D983ABF0BA7661235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3B8D6C747468430394DA7EE40667D9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FBB23E-C902-43DC-A9EC-3E8C3C5DC9F8}"/>
      </w:docPartPr>
      <w:docPartBody>
        <w:p w:rsidR="005A0206" w:rsidRDefault="004F5665">
          <w:pPr>
            <w:pStyle w:val="3B8D6C747468430394DA7EE40667D917"/>
          </w:pPr>
          <w:r w:rsidRPr="00EE6CF7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6E54"/>
    <w:rsid w:val="004F5665"/>
    <w:rsid w:val="005A0206"/>
    <w:rsid w:val="00677C94"/>
    <w:rsid w:val="00BC6E54"/>
    <w:rsid w:val="00F17E61"/>
    <w:rsid w:val="00F85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C6E54"/>
    <w:rPr>
      <w:color w:val="808080"/>
    </w:rPr>
  </w:style>
  <w:style w:type="paragraph" w:customStyle="1" w:styleId="D1ACD1952E8D496DB1B2E7CF1CD7A415">
    <w:name w:val="D1ACD1952E8D496DB1B2E7CF1CD7A415"/>
  </w:style>
  <w:style w:type="paragraph" w:customStyle="1" w:styleId="16B929FEED9940FBAD39A65A2238B703">
    <w:name w:val="16B929FEED9940FBAD39A65A2238B703"/>
  </w:style>
  <w:style w:type="paragraph" w:customStyle="1" w:styleId="9CBA295D884B4E5F8224366E74C83D72">
    <w:name w:val="9CBA295D884B4E5F8224366E74C83D72"/>
  </w:style>
  <w:style w:type="paragraph" w:customStyle="1" w:styleId="7D5459F8E6C5407C865670CF6DB7CFB4">
    <w:name w:val="7D5459F8E6C5407C865670CF6DB7CFB4"/>
  </w:style>
  <w:style w:type="paragraph" w:customStyle="1" w:styleId="BA9E1D4AC0DC4A1F925106E5784F745E">
    <w:name w:val="BA9E1D4AC0DC4A1F925106E5784F745E"/>
  </w:style>
  <w:style w:type="paragraph" w:customStyle="1" w:styleId="B1EB241CE5CB42F596BD2F6617563821">
    <w:name w:val="B1EB241CE5CB42F596BD2F6617563821"/>
  </w:style>
  <w:style w:type="paragraph" w:customStyle="1" w:styleId="5096A084F2D9409C80C703FBCE450666">
    <w:name w:val="5096A084F2D9409C80C703FBCE450666"/>
  </w:style>
  <w:style w:type="paragraph" w:customStyle="1" w:styleId="C69173EF1A7D46CFA471DC1899109FD3">
    <w:name w:val="C69173EF1A7D46CFA471DC1899109FD3"/>
  </w:style>
  <w:style w:type="paragraph" w:customStyle="1" w:styleId="BB3F5B50C0EF4834BE6857988511D1AC">
    <w:name w:val="BB3F5B50C0EF4834BE6857988511D1AC"/>
  </w:style>
  <w:style w:type="paragraph" w:customStyle="1" w:styleId="82BDC52470084C5589BF5A9C358FC17A">
    <w:name w:val="82BDC52470084C5589BF5A9C358FC17A"/>
  </w:style>
  <w:style w:type="paragraph" w:customStyle="1" w:styleId="F31EEAFAEE354F378C9DAC6EA7671953">
    <w:name w:val="F31EEAFAEE354F378C9DAC6EA7671953"/>
  </w:style>
  <w:style w:type="paragraph" w:customStyle="1" w:styleId="57EE0130D0A94CACBFE341C776F510A4">
    <w:name w:val="57EE0130D0A94CACBFE341C776F510A4"/>
  </w:style>
  <w:style w:type="paragraph" w:customStyle="1" w:styleId="3BCA548FA0184A96B158A6D95C29D8AC">
    <w:name w:val="3BCA548FA0184A96B158A6D95C29D8AC"/>
  </w:style>
  <w:style w:type="paragraph" w:customStyle="1" w:styleId="5AAFE118704B48D68DF3065B8EC8AC85">
    <w:name w:val="5AAFE118704B48D68DF3065B8EC8AC85"/>
  </w:style>
  <w:style w:type="paragraph" w:customStyle="1" w:styleId="624938ABD36E408FB362348761F73E8A">
    <w:name w:val="624938ABD36E408FB362348761F73E8A"/>
  </w:style>
  <w:style w:type="paragraph" w:customStyle="1" w:styleId="97033AF56411458596452D76681B831C">
    <w:name w:val="97033AF56411458596452D76681B831C"/>
  </w:style>
  <w:style w:type="paragraph" w:customStyle="1" w:styleId="1D306391C7B747B2A5C44785EB18D0ED">
    <w:name w:val="1D306391C7B747B2A5C44785EB18D0ED"/>
  </w:style>
  <w:style w:type="paragraph" w:customStyle="1" w:styleId="72CB1F6A02754019960566528E8F6A66">
    <w:name w:val="72CB1F6A02754019960566528E8F6A66"/>
  </w:style>
  <w:style w:type="paragraph" w:customStyle="1" w:styleId="FD4D06C955944B2B932B9F9D407C5465">
    <w:name w:val="FD4D06C955944B2B932B9F9D407C5465"/>
  </w:style>
  <w:style w:type="paragraph" w:customStyle="1" w:styleId="E81EF4EE5B4242268243AF7D885F0EC0">
    <w:name w:val="E81EF4EE5B4242268243AF7D885F0EC0"/>
  </w:style>
  <w:style w:type="paragraph" w:customStyle="1" w:styleId="9935249CBAC44397B13F80FD121870F8">
    <w:name w:val="9935249CBAC44397B13F80FD121870F8"/>
  </w:style>
  <w:style w:type="paragraph" w:customStyle="1" w:styleId="B948291BD4A7430FAB109923C7674E1F">
    <w:name w:val="B948291BD4A7430FAB109923C7674E1F"/>
  </w:style>
  <w:style w:type="paragraph" w:customStyle="1" w:styleId="669D8776FC9A499D983ABF0BA7661235">
    <w:name w:val="669D8776FC9A499D983ABF0BA7661235"/>
  </w:style>
  <w:style w:type="paragraph" w:customStyle="1" w:styleId="3B8D6C747468430394DA7EE40667D917">
    <w:name w:val="3B8D6C747468430394DA7EE40667D917"/>
  </w:style>
  <w:style w:type="paragraph" w:customStyle="1" w:styleId="FB03EEAED69440B3BFAC3BFC64DA943A">
    <w:name w:val="FB03EEAED69440B3BFAC3BFC64DA943A"/>
    <w:rsid w:val="00BC6E5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E778AE-57C4-498A-B4DD-2DADACCC01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Test Template 2016</Template>
  <TotalTime>11</TotalTime>
  <Pages>19</Pages>
  <Words>2099</Words>
  <Characters>11969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Collection and Representation</vt:lpstr>
    </vt:vector>
  </TitlesOfParts>
  <Company>Western Mathematics</Company>
  <LinksUpToDate>false</LinksUpToDate>
  <CharactersWithSpaces>14040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Collection and Representation</dc:title>
  <dc:subject/>
  <dc:creator>Garry</dc:creator>
  <cp:keywords/>
  <dc:description>School Name</dc:description>
  <cp:lastModifiedBy>Garry Thorn</cp:lastModifiedBy>
  <cp:revision>4</cp:revision>
  <dcterms:created xsi:type="dcterms:W3CDTF">2017-05-20T12:05:00Z</dcterms:created>
  <dcterms:modified xsi:type="dcterms:W3CDTF">2017-05-25T02:39:00Z</dcterms:modified>
  <cp:category>Year 7</cp:category>
  <cp:contentStatus>2017</cp:contentStatus>
</cp:coreProperties>
</file>