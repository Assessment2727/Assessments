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96133D5B0C54406DAD4EBA20A9FAEA82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CE6933DC66C84C07B5DC2F0CD7F34F9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FDAA8282C7D5439F806382A8C502A9F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03055B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BE03AB0C273841188E8C5C42E816A87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03055B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8665D6"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03055B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03055B" w:rsidRDefault="0003055B" w:rsidP="0003055B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03055B" w:rsidRDefault="0003055B" w:rsidP="0003055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Identify complementary events and use the sum of probabilities to solve problems </w:t>
            </w:r>
          </w:p>
          <w:p w:rsidR="0003055B" w:rsidRDefault="0003055B" w:rsidP="0003055B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(ACMSP204) </w:t>
            </w:r>
          </w:p>
          <w:p w:rsidR="0003055B" w:rsidRDefault="0003055B" w:rsidP="0003055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Describe events using language of 'at least', exclusive 'or' (A or B but not both), inclusive 'or' (A or B or both) and 'and'. (ACMSP205) </w:t>
            </w:r>
          </w:p>
          <w:p w:rsidR="0003055B" w:rsidRDefault="0003055B" w:rsidP="0003055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Represent events in two 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>way tables and Venn diagrams and solve related problems </w:t>
            </w:r>
          </w:p>
          <w:p w:rsidR="0003055B" w:rsidRPr="00C56E1E" w:rsidRDefault="0003055B" w:rsidP="0003055B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(ACMSP292)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03055B" w:rsidRPr="00325745" w:rsidRDefault="0003055B" w:rsidP="0003055B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03055B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03055B" w:rsidRPr="00E371AE" w:rsidRDefault="0003055B" w:rsidP="0003055B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03055B" w:rsidRPr="00E371AE" w:rsidRDefault="0003055B" w:rsidP="0003055B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03055B" w:rsidRPr="00E371AE" w:rsidRDefault="0003055B" w:rsidP="0003055B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03055B" w:rsidRPr="00E371AE" w:rsidRDefault="0003055B" w:rsidP="0003055B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03055B" w:rsidRDefault="0003055B" w:rsidP="0003055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6A20F7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6A20F7" w:rsidRPr="001B3341" w:rsidRDefault="006A20F7" w:rsidP="006A20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6A20F7" w:rsidRPr="00854C2D" w:rsidRDefault="006A4D76" w:rsidP="001B12AE">
            <w:pPr>
              <w:pStyle w:val="QuestionStyle"/>
            </w:pPr>
            <w:r>
              <w:t>An event which is described as “extremely unlikely” could have a probability of</w:t>
            </w:r>
            <w:r w:rsidR="006A20F7">
              <w:t>:</w:t>
            </w:r>
          </w:p>
          <w:p w:rsidR="006A20F7" w:rsidRDefault="006A20F7" w:rsidP="001D7216">
            <w:pPr>
              <w:ind w:right="3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39968" behindDoc="0" locked="0" layoutInCell="1" allowOverlap="1" wp14:anchorId="475AF896" wp14:editId="07FF65BE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24130</wp:posOffset>
                      </wp:positionV>
                      <wp:extent cx="4415790" cy="114300"/>
                      <wp:effectExtent l="0" t="0" r="2286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D5DFF0" id="Group 1" o:spid="_x0000_s1026" style="position:absolute;margin-left:24.7pt;margin-top:1.9pt;width:347.7pt;height:9pt;z-index:25153996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EQwgAAANoAAAAPAAAAZHJzL2Rvd25yZXYueG1sRI9Ba8JA&#10;FITvQv/D8gpeRDcq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AwdmEQwgAAANo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lkwgAAANoAAAAPAAAAZHJzL2Rvd25yZXYueG1sRI9Ba8JA&#10;FITvQv/D8gpeRDeK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C/n/lkwgAAANo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1z/wgAAANoAAAAPAAAAZHJzL2Rvd25yZXYueG1sRI9Ba8JA&#10;FITvQv/D8gpeRDcKti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DQ01z/wgAAANoAAAAPAAAA&#10;AAAAAAAAAAAAAAcCAABkcnMvZG93bnJldi54bWxQSwUGAAAAAAMAAwC3AAAA9g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A4D76">
              <w:rPr>
                <w:rFonts w:ascii="Times New Roman" w:hAnsi="Times New Roman"/>
                <w:sz w:val="24"/>
                <w:szCs w:val="24"/>
              </w:rPr>
              <w:t>0.005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="006A4D7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6A4D76">
              <w:rPr>
                <w:rFonts w:ascii="Times New Roman" w:hAnsi="Times New Roman"/>
                <w:sz w:val="24"/>
                <w:szCs w:val="24"/>
              </w:rPr>
              <w:t xml:space="preserve"> 0.1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6A4D76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6A4D76">
              <w:rPr>
                <w:rFonts w:ascii="Times New Roman" w:hAnsi="Times New Roman"/>
                <w:sz w:val="24"/>
                <w:szCs w:val="24"/>
              </w:rPr>
              <w:t>0.5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6A4D76">
              <w:rPr>
                <w:rFonts w:ascii="Times New Roman" w:hAnsi="Times New Roman"/>
                <w:sz w:val="24"/>
                <w:szCs w:val="24"/>
              </w:rPr>
              <w:t xml:space="preserve">       0.995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6A20F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A20F7" w:rsidRPr="001B3341" w:rsidRDefault="006A20F7" w:rsidP="006A20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20F7" w:rsidRPr="00854C2D" w:rsidRDefault="006A20F7" w:rsidP="001B12AE">
            <w:pPr>
              <w:pStyle w:val="QuestionStyle"/>
            </w:pPr>
            <w:r>
              <w:t>Which of these</w:t>
            </w:r>
            <w:r w:rsidR="006A4D76">
              <w:t xml:space="preserve"> </w:t>
            </w:r>
            <w:r>
              <w:t xml:space="preserve">events </w:t>
            </w:r>
            <w:r w:rsidR="00ED165B">
              <w:t xml:space="preserve">has </w:t>
            </w:r>
            <w:r w:rsidR="00FE67F0">
              <w:t>a</w:t>
            </w:r>
            <w:r w:rsidR="00ED165B">
              <w:t xml:space="preserve"> “</w:t>
            </w:r>
            <w:r w:rsidR="00FE67F0">
              <w:t>very likely”</w:t>
            </w:r>
            <w:r w:rsidR="00ED165B">
              <w:t xml:space="preserve"> chance of occurring</w:t>
            </w:r>
            <w:r>
              <w:t>?</w:t>
            </w:r>
          </w:p>
          <w:p w:rsidR="006A20F7" w:rsidRPr="00854C2D" w:rsidRDefault="006A20F7" w:rsidP="001D7216">
            <w:pPr>
              <w:ind w:right="3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44064" behindDoc="0" locked="0" layoutInCell="1" allowOverlap="1" wp14:anchorId="7F1C7D14" wp14:editId="02F76C85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22860</wp:posOffset>
                      </wp:positionV>
                      <wp:extent cx="213360" cy="883920"/>
                      <wp:effectExtent l="0" t="0" r="15240" b="1143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0F9A5A" id="Group 6" o:spid="_x0000_s1026" style="position:absolute;margin-left:17.7pt;margin-top:1.8pt;width:16.8pt;height:69.6pt;z-index:25154406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ED165B">
              <w:rPr>
                <w:rFonts w:ascii="Times New Roman" w:hAnsi="Times New Roman"/>
                <w:sz w:val="24"/>
                <w:szCs w:val="24"/>
              </w:rPr>
              <w:t>Drawing a Queen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A4D76">
              <w:rPr>
                <w:rFonts w:ascii="Times New Roman" w:hAnsi="Times New Roman"/>
                <w:sz w:val="24"/>
                <w:szCs w:val="24"/>
              </w:rPr>
              <w:t>from a normal pack of cards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A20F7" w:rsidRPr="00854C2D" w:rsidRDefault="006A20F7" w:rsidP="001D7216">
            <w:pPr>
              <w:ind w:right="3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ED165B">
              <w:rPr>
                <w:rFonts w:ascii="Times New Roman" w:hAnsi="Times New Roman"/>
                <w:sz w:val="24"/>
                <w:szCs w:val="24"/>
              </w:rPr>
              <w:t>Drawing a Heart</w:t>
            </w:r>
            <w:r w:rsidR="006A4D76">
              <w:rPr>
                <w:rFonts w:ascii="Times New Roman" w:hAnsi="Times New Roman"/>
                <w:sz w:val="24"/>
                <w:szCs w:val="24"/>
              </w:rPr>
              <w:t xml:space="preserve"> from a normal pack of cards.</w:t>
            </w:r>
          </w:p>
          <w:p w:rsidR="006A20F7" w:rsidRPr="00854C2D" w:rsidRDefault="006A20F7" w:rsidP="001D7216">
            <w:pPr>
              <w:ind w:right="3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A4D76">
              <w:rPr>
                <w:rFonts w:ascii="Times New Roman" w:hAnsi="Times New Roman"/>
                <w:sz w:val="24"/>
                <w:szCs w:val="24"/>
              </w:rPr>
              <w:t xml:space="preserve">Rolling a </w:t>
            </w:r>
            <w:r w:rsidR="00ED165B">
              <w:rPr>
                <w:rFonts w:ascii="Times New Roman" w:hAnsi="Times New Roman"/>
                <w:sz w:val="24"/>
                <w:szCs w:val="24"/>
              </w:rPr>
              <w:t xml:space="preserve">number more than </w:t>
            </w:r>
            <w:r w:rsidR="006A4D76">
              <w:rPr>
                <w:rFonts w:ascii="Times New Roman" w:hAnsi="Times New Roman"/>
                <w:sz w:val="24"/>
                <w:szCs w:val="24"/>
              </w:rPr>
              <w:t>Six on a normal die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A20F7" w:rsidRDefault="006A20F7" w:rsidP="001D7216">
            <w:pPr>
              <w:ind w:right="3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ED165B">
              <w:rPr>
                <w:rFonts w:ascii="Times New Roman" w:hAnsi="Times New Roman"/>
                <w:sz w:val="24"/>
                <w:szCs w:val="24"/>
              </w:rPr>
              <w:t>Rolling a number less than Six on a normal die.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6A20F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A20F7" w:rsidRPr="001B3341" w:rsidRDefault="006A20F7" w:rsidP="006A20F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E67F0" w:rsidRDefault="00FE67F0" w:rsidP="001B12AE">
            <w:pPr>
              <w:pStyle w:val="QuestionStyle"/>
            </w:pPr>
            <w:r w:rsidRPr="00474D57">
              <w:t>One thousand tickets are sold in a raffle. If you purchase 5 tickets, what are your chances of winning the raffle?</w:t>
            </w:r>
          </w:p>
          <w:p w:rsidR="006A20F7" w:rsidRPr="00FE67F0" w:rsidRDefault="00FE67F0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58400" behindDoc="0" locked="0" layoutInCell="1" allowOverlap="1" wp14:anchorId="1D5CD39D" wp14:editId="0D2F01A9">
                      <wp:simplePos x="0" y="0"/>
                      <wp:positionH relativeFrom="column">
                        <wp:posOffset>344959</wp:posOffset>
                      </wp:positionH>
                      <wp:positionV relativeFrom="paragraph">
                        <wp:posOffset>125243</wp:posOffset>
                      </wp:positionV>
                      <wp:extent cx="4415790" cy="114300"/>
                      <wp:effectExtent l="0" t="0" r="22860" b="1905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4996DA" id="Group 21" o:spid="_x0000_s1026" style="position:absolute;margin-left:27.15pt;margin-top:9.85pt;width:347.7pt;height:9pt;z-index:25155840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oOwwAAANsAAAAPAAAAZHJzL2Rvd25yZXYueG1sRI9Ba8JA&#10;FITvhf6H5RW8FN2oYE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HML6Ds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J6wwAAANsAAAAPAAAAZHJzL2Rvd25yZXYueG1sRI9Ba8JA&#10;FITvhf6H5RW8FN0oYk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kytiesMAAADb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8fhwwAAANsAAAAPAAAAZHJzL2Rvd25yZXYueG1sRI9Ba8JA&#10;FITvhf6H5RW8FN0oaE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/GfH4c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 w:rsidR="006A20F7">
              <w:t xml:space="preserve">               </w:t>
            </w:r>
            <w:r>
              <w:t xml:space="preserve"> </w:t>
            </w:r>
            <w:r w:rsidRPr="00FE67F0">
              <w:object w:dxaOrig="514" w:dyaOrig="5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.5pt;height:26.25pt" o:ole="">
                  <v:imagedata r:id="rId8" o:title=""/>
                </v:shape>
                <o:OLEObject Type="Embed" ProgID="FXEquation.Equation" ShapeID="_x0000_i1025" DrawAspect="Content" ObjectID="_1556903792" r:id="rId9"/>
              </w:object>
            </w:r>
            <w:r>
              <w:t xml:space="preserve">                               </w:t>
            </w:r>
            <w:r w:rsidRPr="00FE67F0">
              <w:object w:dxaOrig="393" w:dyaOrig="532">
                <v:shape id="_x0000_i1026" type="#_x0000_t75" style="width:19.5pt;height:26.25pt" o:ole="">
                  <v:imagedata r:id="rId10" o:title=""/>
                </v:shape>
                <o:OLEObject Type="Embed" ProgID="FXEquation.Equation" ShapeID="_x0000_i1026" DrawAspect="Content" ObjectID="_1556903793" r:id="rId11"/>
              </w:object>
            </w:r>
            <w:r w:rsidRPr="00FE67F0">
              <w:t xml:space="preserve"> </w:t>
            </w:r>
            <w:r>
              <w:t xml:space="preserve">                              </w:t>
            </w:r>
            <w:r w:rsidRPr="00FE67F0">
              <w:object w:dxaOrig="393" w:dyaOrig="532">
                <v:shape id="_x0000_i1027" type="#_x0000_t75" style="width:19.5pt;height:26.25pt" o:ole="">
                  <v:imagedata r:id="rId12" o:title=""/>
                </v:shape>
                <o:OLEObject Type="Embed" ProgID="FXEquation.Equation" ShapeID="_x0000_i1027" DrawAspect="Content" ObjectID="_1556903794" r:id="rId13"/>
              </w:object>
            </w:r>
            <w:r>
              <w:t xml:space="preserve">           </w:t>
            </w:r>
            <w:r w:rsidR="001B4D77">
              <w:t xml:space="preserve">        </w:t>
            </w:r>
            <w:r>
              <w:t xml:space="preserve">           </w:t>
            </w:r>
            <w:r w:rsidRPr="00FE67F0">
              <w:object w:dxaOrig="274" w:dyaOrig="532">
                <v:shape id="_x0000_i1028" type="#_x0000_t75" style="width:13.5pt;height:26.25pt" o:ole="">
                  <v:imagedata r:id="rId14" o:title=""/>
                </v:shape>
                <o:OLEObject Type="Embed" ProgID="FXEquation.Equation" ShapeID="_x0000_i1028" DrawAspect="Content" ObjectID="_1556903795" r:id="rId15"/>
              </w:object>
            </w:r>
            <w:r>
              <w:t xml:space="preserve"> </w:t>
            </w:r>
          </w:p>
        </w:tc>
      </w:tr>
      <w:tr w:rsidR="006A20F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A20F7" w:rsidRPr="001B3341" w:rsidRDefault="006A20F7" w:rsidP="006A20F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4091E" w:rsidRDefault="0004091E" w:rsidP="001B12AE">
            <w:pPr>
              <w:pStyle w:val="QuestionStyle"/>
            </w:pPr>
            <w:r w:rsidRPr="00474D57">
              <w:t xml:space="preserve">A letter is chosen </w:t>
            </w:r>
            <w:r>
              <w:t>at random from those in the</w:t>
            </w:r>
            <w:r w:rsidRPr="00474D57">
              <w:t xml:space="preserve"> word </w:t>
            </w:r>
            <w:r>
              <w:t>UNDERSTAND</w:t>
            </w:r>
            <w:r w:rsidRPr="00474D57">
              <w:t xml:space="preserve">. </w:t>
            </w:r>
          </w:p>
          <w:p w:rsidR="006A20F7" w:rsidRDefault="0004091E" w:rsidP="001B12AE">
            <w:pPr>
              <w:pStyle w:val="QuestionStyle"/>
            </w:pPr>
            <w:r w:rsidRPr="00474D57">
              <w:t>What is probability</w:t>
            </w:r>
            <w:r>
              <w:t xml:space="preserve"> that</w:t>
            </w:r>
            <w:r w:rsidRPr="00474D57">
              <w:t xml:space="preserve"> it is a vowel?</w:t>
            </w:r>
          </w:p>
          <w:p w:rsidR="006A20F7" w:rsidRDefault="006A20F7" w:rsidP="006A20F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6A20F7" w:rsidRPr="00112A35" w:rsidRDefault="006A20F7" w:rsidP="006A20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47136" behindDoc="0" locked="0" layoutInCell="1" allowOverlap="1" wp14:anchorId="644ECF1E" wp14:editId="3E6CA045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22860</wp:posOffset>
                      </wp:positionV>
                      <wp:extent cx="4415790" cy="114300"/>
                      <wp:effectExtent l="0" t="0" r="22860" b="19050"/>
                      <wp:wrapNone/>
                      <wp:docPr id="453" name="Group 4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74E477" id="Group 453" o:spid="_x0000_s1026" style="position:absolute;margin-left:19.8pt;margin-top:1.8pt;width:347.7pt;height:9pt;z-index:25154713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04091E">
              <w:rPr>
                <w:rFonts w:ascii="Times New Roman" w:hAnsi="Times New Roman"/>
                <w:sz w:val="24"/>
                <w:szCs w:val="24"/>
              </w:rPr>
              <w:t>0.25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04091E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04091E">
              <w:rPr>
                <w:rFonts w:ascii="Times New Roman" w:hAnsi="Times New Roman"/>
                <w:sz w:val="24"/>
                <w:szCs w:val="24"/>
              </w:rPr>
              <w:t>0.3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04091E">
              <w:rPr>
                <w:rFonts w:ascii="Times New Roman" w:hAnsi="Times New Roman"/>
                <w:sz w:val="24"/>
                <w:szCs w:val="24"/>
              </w:rPr>
              <w:t>0.35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04091E">
              <w:rPr>
                <w:rFonts w:ascii="Times New Roman" w:hAnsi="Times New Roman"/>
                <w:sz w:val="24"/>
                <w:szCs w:val="24"/>
              </w:rPr>
              <w:t>v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04091E">
              <w:rPr>
                <w:rFonts w:ascii="Times New Roman" w:hAnsi="Times New Roman"/>
                <w:sz w:val="24"/>
                <w:szCs w:val="24"/>
              </w:rPr>
              <w:t>0.4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</w:tc>
      </w:tr>
      <w:tr w:rsidR="006A20F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A20F7" w:rsidRPr="001B3341" w:rsidRDefault="006A20F7" w:rsidP="006A20F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20F7" w:rsidRDefault="006A20F7" w:rsidP="006A20F7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550208" behindDoc="0" locked="0" layoutInCell="1" allowOverlap="1" wp14:anchorId="468A0941" wp14:editId="3891DFC0">
                  <wp:simplePos x="0" y="0"/>
                  <wp:positionH relativeFrom="column">
                    <wp:posOffset>3731018</wp:posOffset>
                  </wp:positionH>
                  <wp:positionV relativeFrom="paragraph">
                    <wp:posOffset>-38156</wp:posOffset>
                  </wp:positionV>
                  <wp:extent cx="2049717" cy="1367161"/>
                  <wp:effectExtent l="0" t="0" r="8255" b="4445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211830469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907" cy="137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5F68">
              <w:rPr>
                <w:rFonts w:ascii="Times New Roman" w:hAnsi="Times New Roman"/>
                <w:sz w:val="24"/>
                <w:szCs w:val="24"/>
              </w:rPr>
              <w:t xml:space="preserve">The pin container on Lucy’s desk contains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A55F68">
              <w:rPr>
                <w:rFonts w:ascii="Times New Roman" w:hAnsi="Times New Roman"/>
                <w:sz w:val="24"/>
                <w:szCs w:val="24"/>
              </w:rPr>
              <w:t>1 blue pins, 12 red pins, 34 green pins and 33 yellow pins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6A20F7" w:rsidRDefault="00A55F68" w:rsidP="006A20F7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She picks up one pin without looking.</w:t>
            </w:r>
          </w:p>
          <w:p w:rsidR="006A20F7" w:rsidRDefault="006A20F7" w:rsidP="001B12AE">
            <w:pPr>
              <w:pStyle w:val="QuestionStyle"/>
            </w:pPr>
            <w:r>
              <w:t xml:space="preserve">What is the probability (as </w:t>
            </w:r>
            <w:r w:rsidR="00A55F68">
              <w:t>a decimal) that it is a blue pin</w:t>
            </w:r>
            <w:r>
              <w:t>?</w:t>
            </w:r>
          </w:p>
          <w:p w:rsidR="006A20F7" w:rsidRDefault="00664AA5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699234F">
                      <wp:simplePos x="0" y="0"/>
                      <wp:positionH relativeFrom="column">
                        <wp:posOffset>2571750</wp:posOffset>
                      </wp:positionH>
                      <wp:positionV relativeFrom="paragraph">
                        <wp:posOffset>121920</wp:posOffset>
                      </wp:positionV>
                      <wp:extent cx="847725" cy="373380"/>
                      <wp:effectExtent l="12065" t="15240" r="16510" b="11430"/>
                      <wp:wrapNone/>
                      <wp:docPr id="290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55BDB" w:rsidRDefault="00155BDB">
                                  <w:pP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t xml:space="preserve">  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99234F" id="Rectangle 4" o:spid="_x0000_s1026" style="position:absolute;margin-left:202.5pt;margin-top:9.6pt;width:66.75pt;height:2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" filled="f" strokecolor="black [3213]" strokeweight="1.5pt">
                      <v:textbox>
                        <w:txbxContent>
                          <w:p w:rsidR="00155BDB" w:rsidRDefault="00155BDB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 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A20F7" w:rsidRDefault="006A20F7" w:rsidP="001B12AE">
            <w:pPr>
              <w:pStyle w:val="QuestionStyle"/>
            </w:pPr>
          </w:p>
        </w:tc>
      </w:tr>
      <w:tr w:rsidR="006A20F7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A20F7" w:rsidRPr="001B3341" w:rsidRDefault="006A20F7" w:rsidP="006A20F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55F68" w:rsidRPr="00A55F68" w:rsidRDefault="00B41F22" w:rsidP="00A55F6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Matthew places</w:t>
            </w:r>
            <w:r w:rsidR="00A55F68" w:rsidRPr="00474D5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12 cards labelled 1 to 12 into a </w:t>
            </w:r>
            <w:r w:rsidR="00A55F68" w:rsidRPr="00474D57">
              <w:rPr>
                <w:rFonts w:ascii="Times New Roman" w:hAnsi="Times New Roman"/>
                <w:sz w:val="24"/>
                <w:szCs w:val="24"/>
              </w:rPr>
              <w:t xml:space="preserve">hat. </w:t>
            </w:r>
          </w:p>
          <w:p w:rsidR="006A20F7" w:rsidRDefault="00B41F22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0080" behindDoc="0" locked="0" layoutInCell="1" allowOverlap="1" wp14:anchorId="2C86B350" wp14:editId="4699C421">
                      <wp:simplePos x="0" y="0"/>
                      <wp:positionH relativeFrom="column">
                        <wp:posOffset>4526342</wp:posOffset>
                      </wp:positionH>
                      <wp:positionV relativeFrom="paragraph">
                        <wp:posOffset>8594</wp:posOffset>
                      </wp:positionV>
                      <wp:extent cx="478155" cy="678180"/>
                      <wp:effectExtent l="0" t="0" r="36195" b="2667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7" name="Rectangle 2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Straight Connector 3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659AC6" id="Group 26" o:spid="_x0000_s1026" style="position:absolute;margin-left:356.4pt;margin-top:.7pt;width:37.65pt;height:53.4pt;z-index:251630080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">
                      <v:rect id="Rectangle 27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" filled="f" strokecolor="black [3213]" strokeweight="1.5pt"/>
                      <v:rect id="Rectangle 28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srt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7HxS/wBcv4EAAD//wMAUEsBAi0AFAAGAAgAAAAhANvh9svuAAAAhQEAABMAAAAAAAAAAAAAAAAA&#10;AAAAAFtDb250ZW50X1R5cGVzXS54bWxQSwECLQAUAAYACAAAACEAWvQsW78AAAAVAQAACwAAAAAA&#10;AAAAAAAAAAAfAQAAX3JlbHMvLnJlbHNQSwECLQAUAAYACAAAACEAEfLK7cAAAADbAAAADwAAAAAA&#10;AAAAAAAAAAAHAgAAZHJzL2Rvd25yZXYueG1sUEsFBgAAAAADAAMAtwAAAPQCAAAAAA==&#10;" filled="f" strokecolor="black [3213]" strokeweight="1.5pt"/>
                      <v:line id="Straight Connector 30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  <w:r>
              <w:t>He chooses one card</w:t>
            </w:r>
            <w:r w:rsidR="006A20F7">
              <w:t xml:space="preserve"> at random</w:t>
            </w:r>
            <w:r>
              <w:t xml:space="preserve"> from the hat</w:t>
            </w:r>
            <w:r w:rsidR="006A20F7">
              <w:t>.</w:t>
            </w:r>
          </w:p>
          <w:p w:rsidR="006A20F7" w:rsidRDefault="00A55F68" w:rsidP="001B12AE">
            <w:pPr>
              <w:pStyle w:val="QuestionStyle"/>
            </w:pPr>
            <w:r w:rsidRPr="00474D57">
              <w:t>What is the probabili</w:t>
            </w:r>
            <w:r>
              <w:t>ty of selecting the</w:t>
            </w:r>
            <w:r w:rsidR="00B41F22">
              <w:t xml:space="preserve"> cards labelled</w:t>
            </w:r>
            <w:r>
              <w:t xml:space="preserve"> 2</w:t>
            </w:r>
            <w:r w:rsidR="00B41F22">
              <w:t>, 3 or 4</w:t>
            </w:r>
            <w:r>
              <w:t>?</w:t>
            </w:r>
          </w:p>
          <w:p w:rsidR="006A20F7" w:rsidRDefault="006A20F7" w:rsidP="001B12AE">
            <w:pPr>
              <w:pStyle w:val="QuestionStyle"/>
            </w:pPr>
          </w:p>
        </w:tc>
      </w:tr>
      <w:tr w:rsidR="00ED165B" w:rsidTr="00B41F22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Pr="00854C2D" w:rsidRDefault="00ED165B" w:rsidP="001B12AE">
            <w:pPr>
              <w:pStyle w:val="QuestionStyle"/>
            </w:pPr>
            <w:r>
              <w:t>Which of these pairs of events would be equally likely?</w:t>
            </w:r>
          </w:p>
          <w:p w:rsidR="00ED165B" w:rsidRPr="00854C2D" w:rsidRDefault="00ED165B" w:rsidP="00ED165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3696" behindDoc="0" locked="0" layoutInCell="1" allowOverlap="1" wp14:anchorId="13847D0C" wp14:editId="5CBDFE57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22860</wp:posOffset>
                      </wp:positionV>
                      <wp:extent cx="213360" cy="883920"/>
                      <wp:effectExtent l="0" t="0" r="15240" b="1143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F440DB" id="Group 16" o:spid="_x0000_s1026" style="position:absolute;margin-left:17.7pt;margin-top:1.8pt;width:16.8pt;height:69.6pt;z-index:2516136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iqW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68CX8ALn8AwAA//8DAFBLAQItABQABgAIAAAAIQDb4fbL7gAAAIUBAAATAAAAAAAAAAAAAAAA&#10;AAAAAABbQ29udGVudF9UeXBlc10ueG1sUEsBAi0AFAAGAAgAAAAhAFr0LFu/AAAAFQEAAAsAAAAA&#10;AAAAAAAAAAAAHwEAAF9yZWxzLy5yZWxzUEsBAi0AFAAGAAgAAAAhAKLaKpb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Drawing an Ace and not drawing an Ace from a normal pack of cards.</w:t>
            </w:r>
          </w:p>
          <w:p w:rsidR="00ED165B" w:rsidRPr="00854C2D" w:rsidRDefault="00316267" w:rsidP="00ED165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Drawing a Diamond and not drawing a Diamond</w:t>
            </w:r>
            <w:r w:rsidR="00ED165B">
              <w:rPr>
                <w:rFonts w:ascii="Times New Roman" w:hAnsi="Times New Roman"/>
                <w:sz w:val="24"/>
                <w:szCs w:val="24"/>
              </w:rPr>
              <w:t xml:space="preserve"> from a normal pack of cards.</w:t>
            </w:r>
          </w:p>
          <w:p w:rsidR="00ED165B" w:rsidRPr="00854C2D" w:rsidRDefault="00ED165B" w:rsidP="00ED165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Rolling a Six and not rolling a Six on a normal die.</w:t>
            </w:r>
          </w:p>
          <w:p w:rsidR="00ED165B" w:rsidRDefault="00ED165B" w:rsidP="00ED165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Landing a Head and not landing a Head in a toss of a normal coin.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ED165B" w:rsidTr="00B41F22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D165B" w:rsidRPr="001B3341" w:rsidRDefault="00ED165B" w:rsidP="00B41F2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B41F22" w:rsidP="001B12AE">
            <w:pPr>
              <w:pStyle w:val="QuestionStyle"/>
            </w:pPr>
            <w:r w:rsidRPr="00440ADA">
              <w:rPr>
                <w:b/>
              </w:rPr>
              <w:t>Questions 8</w:t>
            </w:r>
            <w:r w:rsidR="00ED165B" w:rsidRPr="00440ADA">
              <w:rPr>
                <w:b/>
              </w:rPr>
              <w:t xml:space="preserve"> - 9 refer to the following</w:t>
            </w:r>
            <w:r w:rsidR="00ED165B">
              <w:t>.</w:t>
            </w:r>
          </w:p>
          <w:p w:rsidR="00ED165B" w:rsidRDefault="00CF6750" w:rsidP="001B12AE">
            <w:pPr>
              <w:pStyle w:val="QuestionStyle"/>
            </w:pPr>
            <w:r>
              <w:t>There are five vessels boarding passengers from wharves on a river one afternoon</w:t>
            </w:r>
            <w:r w:rsidR="00ED165B">
              <w:t xml:space="preserve">. </w:t>
            </w:r>
          </w:p>
          <w:p w:rsidR="00CF6750" w:rsidRDefault="00CF6750" w:rsidP="001B12AE">
            <w:pPr>
              <w:pStyle w:val="QuestionStyle"/>
            </w:pPr>
            <w:r>
              <w:t>The numbers that board each vessel are listed below.</w:t>
            </w:r>
          </w:p>
          <w:p w:rsidR="001D7216" w:rsidRDefault="001D7216" w:rsidP="001B12AE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566592" behindDoc="0" locked="0" layoutInCell="1" allowOverlap="1" wp14:anchorId="4CE3A49C" wp14:editId="542EE18B">
                  <wp:simplePos x="0" y="0"/>
                  <wp:positionH relativeFrom="column">
                    <wp:posOffset>3224218</wp:posOffset>
                  </wp:positionH>
                  <wp:positionV relativeFrom="paragraph">
                    <wp:posOffset>112192</wp:posOffset>
                  </wp:positionV>
                  <wp:extent cx="2449713" cy="1621712"/>
                  <wp:effectExtent l="0" t="0" r="8255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82364554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713" cy="1621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3869" w:type="dxa"/>
              <w:tblInd w:w="541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85"/>
              <w:gridCol w:w="1984"/>
            </w:tblGrid>
            <w:tr w:rsidR="00ED165B" w:rsidTr="00554CF1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shd w:val="clear" w:color="auto" w:fill="000000" w:themeFill="text1"/>
                  <w:noWrap/>
                  <w:vAlign w:val="center"/>
                  <w:hideMark/>
                </w:tcPr>
                <w:p w:rsidR="00ED165B" w:rsidRPr="00432EEA" w:rsidRDefault="00554CF1" w:rsidP="00554CF1">
                  <w:pPr>
                    <w:ind w:right="900"/>
                    <w:jc w:val="center"/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  <w:t>Vessel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shd w:val="clear" w:color="auto" w:fill="000000" w:themeFill="text1"/>
                  <w:noWrap/>
                  <w:hideMark/>
                </w:tcPr>
                <w:p w:rsidR="00ED165B" w:rsidRPr="00432EEA" w:rsidRDefault="00554CF1" w:rsidP="00554CF1">
                  <w:pPr>
                    <w:jc w:val="center"/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  <w:t>Number of Passengers</w:t>
                  </w:r>
                </w:p>
              </w:tc>
            </w:tr>
            <w:tr w:rsidR="00ED165B" w:rsidTr="003B22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ED165B" w:rsidRDefault="00CF6750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SS</w:t>
                  </w:r>
                  <w:r w:rsidR="00554CF1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 Perth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250</w:t>
                  </w:r>
                </w:p>
              </w:tc>
            </w:tr>
            <w:tr w:rsidR="00ED165B" w:rsidTr="003B22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MV Shelley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180</w:t>
                  </w:r>
                </w:p>
              </w:tc>
            </w:tr>
            <w:tr w:rsidR="00ED165B" w:rsidTr="003B22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MV</w:t>
                  </w:r>
                  <w:r w:rsidR="00CF675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Phillip 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200</w:t>
                  </w:r>
                </w:p>
              </w:tc>
            </w:tr>
            <w:tr w:rsidR="00ED165B" w:rsidTr="003B22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MV Swan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320</w:t>
                  </w:r>
                </w:p>
              </w:tc>
            </w:tr>
            <w:tr w:rsidR="00ED165B" w:rsidTr="003B22E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SS Fremantle</w:t>
                  </w:r>
                </w:p>
              </w:tc>
              <w:tc>
                <w:tcPr>
                  <w:tcW w:w="1984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</w:tcPr>
                <w:p w:rsidR="00ED165B" w:rsidRDefault="00554CF1" w:rsidP="00ED165B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50</w:t>
                  </w:r>
                </w:p>
              </w:tc>
            </w:tr>
          </w:tbl>
          <w:p w:rsidR="00ED165B" w:rsidRDefault="00ED165B" w:rsidP="001B12AE">
            <w:pPr>
              <w:pStyle w:val="QuestionStyle"/>
            </w:pPr>
          </w:p>
          <w:p w:rsidR="00ED165B" w:rsidRDefault="00CF6750" w:rsidP="001B12AE">
            <w:pPr>
              <w:pStyle w:val="QuestionStyle"/>
            </w:pPr>
            <w:r>
              <w:t>One passenger is chosen at random from those above</w:t>
            </w:r>
            <w:r w:rsidR="00ED165B">
              <w:t>.</w:t>
            </w:r>
          </w:p>
        </w:tc>
      </w:tr>
      <w:tr w:rsidR="00ED165B" w:rsidTr="00B41F22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ED165B" w:rsidP="001B12AE">
            <w:pPr>
              <w:pStyle w:val="QuestionStyle"/>
            </w:pPr>
            <w:r>
              <w:t xml:space="preserve">What is the probability that </w:t>
            </w:r>
            <w:r w:rsidR="00CF6750">
              <w:t>a passenger from the MV Phillip</w:t>
            </w:r>
            <w:r>
              <w:t xml:space="preserve"> is chosen?</w:t>
            </w:r>
          </w:p>
          <w:p w:rsidR="00ED165B" w:rsidRPr="00432EEA" w:rsidRDefault="00ED165B" w:rsidP="00ED165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1712" behindDoc="0" locked="0" layoutInCell="1" allowOverlap="1" wp14:anchorId="518F90D5" wp14:editId="0BB417EB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118745</wp:posOffset>
                      </wp:positionV>
                      <wp:extent cx="4415790" cy="114300"/>
                      <wp:effectExtent l="0" t="0" r="22860" b="19050"/>
                      <wp:wrapNone/>
                      <wp:docPr id="458" name="Group 4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5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226175" id="Group 458" o:spid="_x0000_s1026" style="position:absolute;margin-left:24.7pt;margin-top:9.35pt;width:347.7pt;height:9pt;z-index:25157171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F6750" w:rsidRPr="00CF6750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0D6EE281">
                <v:shape id="_x0000_i1029" type="#_x0000_t75" style="width:7.5pt;height:27pt" o:ole="">
                  <v:imagedata r:id="rId18" o:title=""/>
                </v:shape>
                <o:OLEObject Type="Embed" ProgID="FXEquation.Equation" ShapeID="_x0000_i1029" DrawAspect="Content" ObjectID="_1556903796" r:id="rId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CF6750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F6750" w:rsidRPr="00CF6750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71F422F0">
                <v:shape id="_x0000_i1030" type="#_x0000_t75" style="width:7.5pt;height:27pt" o:ole="">
                  <v:imagedata r:id="rId20" o:title=""/>
                </v:shape>
                <o:OLEObject Type="Embed" ProgID="FXEquation.Equation" ShapeID="_x0000_i1030" DrawAspect="Content" ObjectID="_1556903797" r:id="rId2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="00CF6750" w:rsidRPr="00CF6750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3DED343E">
                <v:shape id="_x0000_i1031" type="#_x0000_t75" style="width:7.5pt;height:27pt" o:ole="">
                  <v:imagedata r:id="rId22" o:title=""/>
                </v:shape>
                <o:OLEObject Type="Embed" ProgID="FXEquation.Equation" ShapeID="_x0000_i1031" DrawAspect="Content" ObjectID="_1556903798" r:id="rId2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CF6750" w:rsidRPr="00CF6750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4FFA0D75">
                <v:shape id="_x0000_i1032" type="#_x0000_t75" style="width:7.5pt;height:27pt" o:ole="">
                  <v:imagedata r:id="rId24" o:title=""/>
                </v:shape>
                <o:OLEObject Type="Embed" ProgID="FXEquation.Equation" ShapeID="_x0000_i1032" DrawAspect="Content" ObjectID="_1556903799" r:id="rId2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CF6750" w:rsidP="001B12AE">
            <w:pPr>
              <w:pStyle w:val="QuestionStyle"/>
            </w:pPr>
            <w:r>
              <w:t>What is the probability that a passenger from the SS Perth or SS Fremantle is</w:t>
            </w:r>
            <w:r w:rsidR="00ED165B">
              <w:t xml:space="preserve"> chosen?</w:t>
            </w:r>
          </w:p>
          <w:p w:rsidR="00CF6750" w:rsidRDefault="00CF6750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8880" behindDoc="0" locked="0" layoutInCell="1" allowOverlap="1" wp14:anchorId="578DB457" wp14:editId="724C61AB">
                      <wp:simplePos x="0" y="0"/>
                      <wp:positionH relativeFrom="column">
                        <wp:posOffset>4568116</wp:posOffset>
                      </wp:positionH>
                      <wp:positionV relativeFrom="paragraph">
                        <wp:posOffset>83580</wp:posOffset>
                      </wp:positionV>
                      <wp:extent cx="478155" cy="678180"/>
                      <wp:effectExtent l="0" t="0" r="36195" b="26670"/>
                      <wp:wrapNone/>
                      <wp:docPr id="464" name="Group 4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65" name="Rectangle 46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Rectangle 46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Straight Connector 46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19CC90" id="Group 464" o:spid="_x0000_s1026" style="position:absolute;margin-left:359.7pt;margin-top:6.6pt;width:37.65pt;height:53.4pt;z-index:251578880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">
                      <v:rect id="Rectangle 465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" filled="f" strokecolor="black [3213]" strokeweight="1.5pt"/>
                      <v:rect id="Rectangle 467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" filled="f" strokecolor="black [3213]" strokeweight="1.5pt"/>
                      <v:line id="Straight Connector 468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D165B" w:rsidRPr="001B3341" w:rsidRDefault="00ED165B" w:rsidP="00B41F2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Pr="00903313" w:rsidRDefault="00903313" w:rsidP="001B12AE">
            <w:pPr>
              <w:pStyle w:val="QuestionStyle"/>
            </w:pPr>
            <w:r w:rsidRPr="00440ADA">
              <w:rPr>
                <w:b/>
              </w:rPr>
              <w:t xml:space="preserve">Questions 10 – 12 </w:t>
            </w:r>
            <w:r w:rsidR="00ED165B" w:rsidRPr="00440ADA">
              <w:rPr>
                <w:b/>
              </w:rPr>
              <w:t>refer to the following</w:t>
            </w:r>
            <w:r w:rsidR="00ED165B" w:rsidRPr="00903313">
              <w:t>.</w:t>
            </w:r>
          </w:p>
          <w:p w:rsidR="00ED165B" w:rsidRDefault="002F2FAE" w:rsidP="001B12AE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38272" behindDoc="0" locked="0" layoutInCell="1" allowOverlap="1" wp14:anchorId="1B29C0D8" wp14:editId="2BD7DC23">
                  <wp:simplePos x="0" y="0"/>
                  <wp:positionH relativeFrom="column">
                    <wp:posOffset>254584</wp:posOffset>
                  </wp:positionH>
                  <wp:positionV relativeFrom="paragraph">
                    <wp:posOffset>366839</wp:posOffset>
                  </wp:positionV>
                  <wp:extent cx="4314548" cy="2640086"/>
                  <wp:effectExtent l="0" t="0" r="0" b="8255"/>
                  <wp:wrapNone/>
                  <wp:docPr id="475" name="Pictur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548" cy="2640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The graph below shows the number of votes received by the five candidates for School Captain</w:t>
            </w:r>
            <w:r w:rsidR="00ED165B">
              <w:t>.</w:t>
            </w:r>
          </w:p>
          <w:p w:rsidR="005552C4" w:rsidRDefault="005552C4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2F2FAE" w:rsidRDefault="002F2FAE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  <w:r>
              <w:t xml:space="preserve">One person </w:t>
            </w:r>
            <w:r w:rsidR="002F2FAE">
              <w:t xml:space="preserve">who voted in the election is </w:t>
            </w:r>
            <w:r>
              <w:t>chosen at random.</w:t>
            </w: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ED165B" w:rsidP="001B12AE">
            <w:pPr>
              <w:pStyle w:val="QuestionStyle"/>
            </w:pPr>
            <w:r>
              <w:t xml:space="preserve">What is the probability that they </w:t>
            </w:r>
            <w:r w:rsidR="002F2FAE">
              <w:t>voted for Spencer</w:t>
            </w:r>
            <w:r>
              <w:t>?</w:t>
            </w:r>
          </w:p>
          <w:p w:rsidR="00ED165B" w:rsidRPr="00B665A4" w:rsidRDefault="00ED165B" w:rsidP="001D7216">
            <w:pPr>
              <w:ind w:right="3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5024" behindDoc="0" locked="0" layoutInCell="1" allowOverlap="1" wp14:anchorId="0476843C" wp14:editId="51BBAD5D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99054</wp:posOffset>
                      </wp:positionV>
                      <wp:extent cx="4415790" cy="114300"/>
                      <wp:effectExtent l="0" t="0" r="22860" b="19050"/>
                      <wp:wrapNone/>
                      <wp:docPr id="474" name="Group 4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7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36FD17" id="Group 474" o:spid="_x0000_s1026" style="position:absolute;margin-left:39.6pt;margin-top:7.8pt;width:347.7pt;height:9pt;z-index:25158502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Pr="002F2FA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12A30AC2">
                <v:shape id="_x0000_i1033" type="#_x0000_t75" style="width:7.5pt;height:27pt" o:ole="">
                  <v:imagedata r:id="rId27" o:title=""/>
                </v:shape>
                <o:OLEObject Type="Embed" ProgID="FXEquation.Equation" ShapeID="_x0000_i1033" DrawAspect="Content" ObjectID="_1556903800" r:id="rId2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2F2FAE" w:rsidRPr="002F2FA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13E0760B">
                <v:shape id="_x0000_i1034" type="#_x0000_t75" style="width:7.5pt;height:27pt" o:ole="">
                  <v:imagedata r:id="rId22" o:title=""/>
                </v:shape>
                <o:OLEObject Type="Embed" ProgID="FXEquation.Equation" ShapeID="_x0000_i1034" DrawAspect="Content" ObjectID="_1556903801" r:id="rId2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2F2FAE" w:rsidRPr="002F2FA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251D3500">
                <v:shape id="_x0000_i1035" type="#_x0000_t75" style="width:7.5pt;height:27pt" o:ole="">
                  <v:imagedata r:id="rId30" o:title=""/>
                </v:shape>
                <o:OLEObject Type="Embed" ProgID="FXEquation.Equation" ShapeID="_x0000_i1035" DrawAspect="Content" ObjectID="_1556903802" r:id="rId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2F2FAE" w:rsidRPr="002F2FA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6C8712E5">
                <v:shape id="_x0000_i1036" type="#_x0000_t75" style="width:7.5pt;height:27pt" o:ole="">
                  <v:imagedata r:id="rId32" o:title=""/>
                </v:shape>
                <o:OLEObject Type="Embed" ProgID="FXEquation.Equation" ShapeID="_x0000_i1036" DrawAspect="Content" ObjectID="_1556903803" r:id="rId3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ED165B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1168" behindDoc="0" locked="0" layoutInCell="1" allowOverlap="1" wp14:anchorId="27F6B223" wp14:editId="3E1CAB07">
                      <wp:simplePos x="0" y="0"/>
                      <wp:positionH relativeFrom="column">
                        <wp:posOffset>4640580</wp:posOffset>
                      </wp:positionH>
                      <wp:positionV relativeFrom="paragraph">
                        <wp:posOffset>175260</wp:posOffset>
                      </wp:positionV>
                      <wp:extent cx="478155" cy="678180"/>
                      <wp:effectExtent l="0" t="0" r="36195" b="26670"/>
                      <wp:wrapNone/>
                      <wp:docPr id="481" name="Group 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82" name="Rectangle 48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3" name="Rectangle 48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4" name="Straight Connector 48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0F47C1" id="Group 481" o:spid="_x0000_s1026" style="position:absolute;margin-left:365.4pt;margin-top:13.8pt;width:37.65pt;height:53.4pt;z-index:251591168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">
                      <v:rect id="Rectangle 48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" filled="f" strokecolor="black [3213]" strokeweight="1.5pt"/>
                      <v:rect id="Rectangle 48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" filled="f" strokecolor="black [3213]" strokeweight="1.5pt"/>
                      <v:line id="Straight Connector 48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>
              <w:t>What is the probabilit</w:t>
            </w:r>
            <w:r w:rsidR="002F2FAE">
              <w:t xml:space="preserve">y that they voted for a </w:t>
            </w:r>
            <w:r>
              <w:t>male?</w:t>
            </w: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ED165B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7312" behindDoc="0" locked="0" layoutInCell="1" allowOverlap="1" wp14:anchorId="6CD9FBDD" wp14:editId="01A042B4">
                      <wp:simplePos x="0" y="0"/>
                      <wp:positionH relativeFrom="column">
                        <wp:posOffset>4640580</wp:posOffset>
                      </wp:positionH>
                      <wp:positionV relativeFrom="paragraph">
                        <wp:posOffset>127473</wp:posOffset>
                      </wp:positionV>
                      <wp:extent cx="478155" cy="678180"/>
                      <wp:effectExtent l="0" t="0" r="36195" b="26670"/>
                      <wp:wrapNone/>
                      <wp:docPr id="485" name="Group 4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86" name="Rectangle 486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" name="Rectangle 48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" name="Straight Connector 48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9B7470" id="Group 485" o:spid="_x0000_s1026" style="position:absolute;margin-left:365.4pt;margin-top:10.05pt;width:37.65pt;height:53.4pt;z-index:251597312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">
                      <v:rect id="Rectangle 486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" filled="f" strokecolor="black [3213]" strokeweight="1.5pt"/>
                      <v:rect id="Rectangle 487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" filled="f" strokecolor="black [3213]" strokeweight="1.5pt"/>
                      <v:line id="Straight Connector 488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  <w:r>
              <w:t xml:space="preserve">What is the probability that they </w:t>
            </w:r>
            <w:r w:rsidR="002F2FAE">
              <w:t>did not vote for Rebecca</w:t>
            </w:r>
            <w:r>
              <w:t>?</w:t>
            </w: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  <w:r>
              <w:rPr>
                <w:noProof/>
                <w:lang w:eastAsia="en-AU"/>
              </w:rPr>
              <w:t xml:space="preserve"> </w:t>
            </w:r>
          </w:p>
          <w:p w:rsidR="00ED165B" w:rsidRDefault="00ED165B" w:rsidP="001B12AE">
            <w:pPr>
              <w:pStyle w:val="QuestionStyle"/>
            </w:pPr>
          </w:p>
        </w:tc>
      </w:tr>
      <w:tr w:rsidR="00ED165B" w:rsidTr="0069300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D165B" w:rsidRPr="001B3341" w:rsidRDefault="00ED165B" w:rsidP="00B41F2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ED165B" w:rsidP="001B12AE">
            <w:pPr>
              <w:pStyle w:val="QuestionStyle"/>
            </w:pPr>
            <w:r w:rsidRPr="00DE7A5E">
              <w:rPr>
                <w:b/>
              </w:rPr>
              <w:t>Questions 13 - 15 refer to the following</w:t>
            </w:r>
            <w:r>
              <w:t>:</w:t>
            </w:r>
          </w:p>
          <w:p w:rsidR="00ED165B" w:rsidRDefault="00ED165B" w:rsidP="001B12AE">
            <w:pPr>
              <w:pStyle w:val="QuestionStyle"/>
            </w:pPr>
            <w:r>
              <w:t xml:space="preserve">A </w:t>
            </w:r>
            <w:r w:rsidR="007D5DEF">
              <w:t xml:space="preserve">survey compared satisfaction </w:t>
            </w:r>
            <w:r w:rsidR="0069300A">
              <w:t>by customers buying f</w:t>
            </w:r>
            <w:r w:rsidR="007D5DEF">
              <w:t xml:space="preserve">lat </w:t>
            </w:r>
            <w:r w:rsidR="0069300A">
              <w:t>pack wardrobes, versus finished w</w:t>
            </w:r>
            <w:r w:rsidR="007D5DEF">
              <w:t>ardrobes</w:t>
            </w:r>
            <w:r>
              <w:t>.</w:t>
            </w:r>
          </w:p>
          <w:p w:rsidR="00ED165B" w:rsidRDefault="00ED165B" w:rsidP="001B12AE">
            <w:pPr>
              <w:pStyle w:val="QuestionStyle"/>
              <w:rPr>
                <w:sz w:val="12"/>
                <w:szCs w:val="12"/>
              </w:rPr>
            </w:pPr>
            <w: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11"/>
              <w:gridCol w:w="2211"/>
              <w:gridCol w:w="2211"/>
              <w:gridCol w:w="2211"/>
            </w:tblGrid>
            <w:tr w:rsidR="00ED165B" w:rsidTr="00484A08">
              <w:trPr>
                <w:gridAfter w:val="1"/>
                <w:wAfter w:w="2211" w:type="dxa"/>
              </w:trPr>
              <w:tc>
                <w:tcPr>
                  <w:tcW w:w="221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D165B" w:rsidRDefault="00ED165B" w:rsidP="001B12AE">
                  <w:pPr>
                    <w:pStyle w:val="QuestionStyle"/>
                  </w:pP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4EBF4"/>
                  <w:vAlign w:val="center"/>
                  <w:hideMark/>
                </w:tcPr>
                <w:p w:rsidR="00ED165B" w:rsidRDefault="007D5DEF" w:rsidP="001B12AE">
                  <w:pPr>
                    <w:pStyle w:val="QuestionStyle"/>
                  </w:pPr>
                  <w:r>
                    <w:t>Satisfied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4EBF4"/>
                  <w:vAlign w:val="center"/>
                  <w:hideMark/>
                </w:tcPr>
                <w:p w:rsidR="00ED165B" w:rsidRDefault="007D5DEF" w:rsidP="001B12AE">
                  <w:pPr>
                    <w:pStyle w:val="QuestionStyle"/>
                  </w:pPr>
                  <w:r>
                    <w:t>Not Satisfied</w:t>
                  </w:r>
                </w:p>
              </w:tc>
            </w:tr>
            <w:tr w:rsidR="00ED165B" w:rsidTr="00484A08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4EBF4"/>
                  <w:vAlign w:val="center"/>
                  <w:hideMark/>
                </w:tcPr>
                <w:p w:rsidR="00ED165B" w:rsidRDefault="007D5DEF" w:rsidP="001B12AE">
                  <w:pPr>
                    <w:pStyle w:val="QuestionStyle"/>
                  </w:pPr>
                  <w:r>
                    <w:t>Flat Pack Wardrobe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D165B" w:rsidRDefault="007D5DEF" w:rsidP="001B12AE">
                  <w:pPr>
                    <w:pStyle w:val="QuestionStyle"/>
                  </w:pPr>
                  <w:r>
                    <w:t>16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D165B" w:rsidRDefault="007D5DEF" w:rsidP="001B12AE">
                  <w:pPr>
                    <w:pStyle w:val="QuestionStyle"/>
                  </w:pPr>
                  <w:r>
                    <w:t>4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ED165B" w:rsidRDefault="007D5DEF" w:rsidP="001B12AE">
                  <w:pPr>
                    <w:pStyle w:val="QuestionStyle"/>
                  </w:pPr>
                  <w:r>
                    <w:t>20</w:t>
                  </w:r>
                </w:p>
              </w:tc>
            </w:tr>
            <w:tr w:rsidR="00ED165B" w:rsidTr="00484A08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94EBF4"/>
                  <w:vAlign w:val="center"/>
                  <w:hideMark/>
                </w:tcPr>
                <w:p w:rsidR="00ED165B" w:rsidRDefault="007D5DEF" w:rsidP="001B12AE">
                  <w:pPr>
                    <w:pStyle w:val="QuestionStyle"/>
                  </w:pPr>
                  <w:r>
                    <w:t>Finished Wardrobe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D165B" w:rsidRDefault="007D5DEF" w:rsidP="001B12AE">
                  <w:pPr>
                    <w:pStyle w:val="QuestionStyle"/>
                  </w:pPr>
                  <w:r>
                    <w:t>25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D165B" w:rsidRDefault="007D5DEF" w:rsidP="001B12AE">
                  <w:pPr>
                    <w:pStyle w:val="QuestionStyle"/>
                  </w:pPr>
                  <w:r>
                    <w:t>5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ED165B" w:rsidRDefault="007D5DEF" w:rsidP="001B12AE">
                  <w:pPr>
                    <w:pStyle w:val="QuestionStyle"/>
                  </w:pPr>
                  <w:r>
                    <w:t>30</w:t>
                  </w:r>
                </w:p>
              </w:tc>
            </w:tr>
            <w:tr w:rsidR="00ED165B" w:rsidTr="00484A08">
              <w:tc>
                <w:tcPr>
                  <w:tcW w:w="2211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ED165B" w:rsidRDefault="00ED165B" w:rsidP="001B12AE">
                  <w:pPr>
                    <w:pStyle w:val="QuestionStyle"/>
                  </w:pP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ED165B" w:rsidRDefault="007D5DEF" w:rsidP="001B12AE">
                  <w:pPr>
                    <w:pStyle w:val="QuestionStyle"/>
                  </w:pPr>
                  <w:r>
                    <w:t>41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ED165B" w:rsidRDefault="007D5DEF" w:rsidP="001B12AE">
                  <w:pPr>
                    <w:pStyle w:val="QuestionStyle"/>
                  </w:pPr>
                  <w:r>
                    <w:t>9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5F5A7"/>
                </w:tcPr>
                <w:p w:rsidR="00ED165B" w:rsidRDefault="007D5DEF" w:rsidP="001B12AE">
                  <w:pPr>
                    <w:pStyle w:val="QuestionStyle"/>
                  </w:pPr>
                  <w:r>
                    <w:t>50</w:t>
                  </w:r>
                </w:p>
              </w:tc>
            </w:tr>
          </w:tbl>
          <w:p w:rsidR="00ED165B" w:rsidRPr="00155BDB" w:rsidRDefault="00ED165B" w:rsidP="001B12AE">
            <w:pPr>
              <w:pStyle w:val="QuestionStyle"/>
              <w:rPr>
                <w:sz w:val="6"/>
                <w:szCs w:val="6"/>
              </w:rPr>
            </w:pPr>
          </w:p>
          <w:p w:rsidR="00155BDB" w:rsidRPr="00155BDB" w:rsidRDefault="00155BDB" w:rsidP="001B12AE">
            <w:pPr>
              <w:pStyle w:val="QuestionStyle"/>
              <w:rPr>
                <w:sz w:val="6"/>
                <w:szCs w:val="6"/>
              </w:rPr>
            </w:pPr>
          </w:p>
        </w:tc>
      </w:tr>
      <w:tr w:rsidR="00ED165B" w:rsidTr="0069300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5BDB" w:rsidRDefault="00155BDB" w:rsidP="001B12AE">
            <w:pPr>
              <w:pStyle w:val="QuestionStyle"/>
            </w:pPr>
            <w:r>
              <w:t>One of the customers who took part in the survey is chosen at random.</w:t>
            </w:r>
          </w:p>
          <w:p w:rsidR="00ED165B" w:rsidRDefault="00ED165B" w:rsidP="001B12AE">
            <w:pPr>
              <w:pStyle w:val="QuestionStyle"/>
            </w:pPr>
            <w:r>
              <w:t xml:space="preserve">What is the probability that the </w:t>
            </w:r>
            <w:r w:rsidR="007D5DEF">
              <w:t>person bought a flat pack and was satisfied with it</w:t>
            </w:r>
            <w:r>
              <w:t>?</w:t>
            </w:r>
          </w:p>
          <w:p w:rsidR="00ED165B" w:rsidRPr="00AB3712" w:rsidRDefault="00ED165B" w:rsidP="00ED165B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3456" behindDoc="0" locked="0" layoutInCell="1" allowOverlap="1" wp14:anchorId="7C2B98C7" wp14:editId="2F90FCA3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152400</wp:posOffset>
                      </wp:positionV>
                      <wp:extent cx="4415790" cy="114300"/>
                      <wp:effectExtent l="0" t="0" r="22860" b="19050"/>
                      <wp:wrapNone/>
                      <wp:docPr id="489" name="Group 4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9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B079AD" id="Group 489" o:spid="_x0000_s1026" style="position:absolute;margin-left:29.5pt;margin-top:12pt;width:347.7pt;height:9pt;z-index:25160345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7D5DEF" w:rsidRPr="007D5D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37" type="#_x0000_t75" style="width:13.5pt;height:27pt" o:ole="">
                  <v:imagedata r:id="rId34" o:title=""/>
                </v:shape>
                <o:OLEObject Type="Embed" ProgID="FXEquation.Equation" ShapeID="_x0000_i1037" DrawAspect="Content" ObjectID="_1556903804" r:id="rId3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7D5DEF" w:rsidRPr="007D5D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0D555D75">
                <v:shape id="_x0000_i1038" type="#_x0000_t75" style="width:13.5pt;height:27pt" o:ole="">
                  <v:imagedata r:id="rId36" o:title=""/>
                </v:shape>
                <o:OLEObject Type="Embed" ProgID="FXEquation.Equation" ShapeID="_x0000_i1038" DrawAspect="Content" ObjectID="_1556903805" r:id="rId37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</w:t>
            </w:r>
            <w:r w:rsidR="007D5DEF" w:rsidRPr="007D5D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1EEEF758">
                <v:shape id="_x0000_i1039" type="#_x0000_t75" style="width:13.5pt;height:27pt" o:ole="">
                  <v:imagedata r:id="rId38" o:title=""/>
                </v:shape>
                <o:OLEObject Type="Embed" ProgID="FXEquation.Equation" ShapeID="_x0000_i1039" DrawAspect="Content" ObjectID="_1556903806" r:id="rId39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</w:t>
            </w:r>
            <w:r w:rsidR="000231F8" w:rsidRPr="000231F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5093BA64">
                <v:shape id="_x0000_i1040" type="#_x0000_t75" style="width:13.5pt;height:27pt" o:ole="">
                  <v:imagedata r:id="rId40" o:title=""/>
                </v:shape>
                <o:OLEObject Type="Embed" ProgID="FXEquation.Equation" ShapeID="_x0000_i1040" DrawAspect="Content" ObjectID="_1556903807" r:id="rId4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     </w:t>
            </w: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5BDB" w:rsidRDefault="00155BDB" w:rsidP="001B12AE">
            <w:pPr>
              <w:pStyle w:val="QuestionStyle"/>
            </w:pPr>
            <w:r>
              <w:t>One of the customers who took part in the survey is chosen at random.</w:t>
            </w:r>
          </w:p>
          <w:p w:rsidR="00ED165B" w:rsidRDefault="00664AA5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7EDCD8A5">
                      <wp:simplePos x="0" y="0"/>
                      <wp:positionH relativeFrom="column">
                        <wp:posOffset>4622165</wp:posOffset>
                      </wp:positionH>
                      <wp:positionV relativeFrom="paragraph">
                        <wp:posOffset>398780</wp:posOffset>
                      </wp:positionV>
                      <wp:extent cx="478155" cy="678180"/>
                      <wp:effectExtent l="14605" t="12700" r="12065" b="13970"/>
                      <wp:wrapNone/>
                      <wp:docPr id="59" name="Group 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8155" cy="678180"/>
                                <a:chOff x="0" y="0"/>
                                <a:chExt cx="9753" cy="8382"/>
                              </a:xfrm>
                            </wpg:grpSpPr>
                            <wps:wsp>
                              <wps:cNvPr id="61" name="Rectangle 4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0"/>
                                  <a:ext cx="7163" cy="37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2" name="Rectangle 4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4648"/>
                                  <a:ext cx="7163" cy="3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3" name="Straight Connector 4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91"/>
                                  <a:ext cx="975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DCD8A5" id="Group 475" o:spid="_x0000_s1027" style="position:absolute;margin-left:363.95pt;margin-top:31.4pt;width:37.65pt;height:53.4pt;z-index:2516705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">
                      <v:rect id="Rectangle 476" o:spid="_x0000_s1028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477" o:spid="_x0000_s1029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478" o:spid="_x0000_s1030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="00ED165B">
              <w:t xml:space="preserve">What is the probability that the </w:t>
            </w:r>
            <w:r w:rsidR="000231F8">
              <w:t>person was not satisfied with their purchase</w:t>
            </w:r>
            <w:r w:rsidR="00ED165B">
              <w:t>?</w:t>
            </w: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0231F8" w:rsidP="001B12AE">
            <w:pPr>
              <w:pStyle w:val="QuestionStyle"/>
            </w:pPr>
            <w:r>
              <w:t>If a person who bought a finished wardrobe is chosen at random, w</w:t>
            </w:r>
            <w:r w:rsidR="00ED165B">
              <w:t>hat is the probability</w:t>
            </w:r>
            <w:r>
              <w:t xml:space="preserve"> that they were satisfied</w:t>
            </w:r>
            <w:r w:rsidR="00ED165B">
              <w:t>?</w:t>
            </w:r>
          </w:p>
          <w:p w:rsidR="00ED165B" w:rsidRDefault="00664AA5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B7F725C">
                      <wp:simplePos x="0" y="0"/>
                      <wp:positionH relativeFrom="column">
                        <wp:posOffset>4622165</wp:posOffset>
                      </wp:positionH>
                      <wp:positionV relativeFrom="paragraph">
                        <wp:posOffset>62865</wp:posOffset>
                      </wp:positionV>
                      <wp:extent cx="478155" cy="678180"/>
                      <wp:effectExtent l="14605" t="16510" r="12065" b="10160"/>
                      <wp:wrapNone/>
                      <wp:docPr id="55" name="Group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8155" cy="678180"/>
                                <a:chOff x="0" y="0"/>
                                <a:chExt cx="9753" cy="8382"/>
                              </a:xfrm>
                            </wpg:grpSpPr>
                            <wps:wsp>
                              <wps:cNvPr id="56" name="Rectangle 4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0"/>
                                  <a:ext cx="7163" cy="37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57" name="Rectangle 4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4648"/>
                                  <a:ext cx="7163" cy="3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58" name="Straight Connector 4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91"/>
                                  <a:ext cx="975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7F725C" id="Group 479" o:spid="_x0000_s1031" style="position:absolute;margin-left:363.95pt;margin-top:4.95pt;width:37.65pt;height:53.4pt;z-index:25167155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">
                      <v:rect id="Rectangle 480" o:spid="_x0000_s1032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481" o:spid="_x0000_s1033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482" o:spid="_x0000_s1034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D165B" w:rsidRPr="001B3341" w:rsidRDefault="00ED165B" w:rsidP="00B41F2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ED165B" w:rsidP="001B12AE">
            <w:pPr>
              <w:pStyle w:val="QuestionStyle"/>
            </w:pPr>
            <w:r w:rsidRPr="00DE7A5E">
              <w:rPr>
                <w:b/>
              </w:rPr>
              <w:t>Questions 16 - 18 refer to the following</w:t>
            </w:r>
            <w:r>
              <w:t>:</w:t>
            </w:r>
          </w:p>
          <w:p w:rsidR="00ED165B" w:rsidRDefault="00ED165B" w:rsidP="001B12AE">
            <w:pPr>
              <w:pStyle w:val="QuestionStyle"/>
            </w:pPr>
            <w:r>
              <w:t xml:space="preserve">The Venn diagram shows </w:t>
            </w:r>
            <w:r w:rsidR="00D711AD">
              <w:t>the meals orders of customers at the Ocean Road Café on one evening</w:t>
            </w:r>
            <w:r>
              <w:t>.</w:t>
            </w:r>
          </w:p>
          <w:p w:rsidR="00ED165B" w:rsidRDefault="00155BDB" w:rsidP="001B12A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7526119">
                <v:shape id="_x0000_s1074" type="#_x0000_t75" style="position:absolute;margin-left:74.4pt;margin-top:7.05pt;width:262.05pt;height:192pt;z-index:251672576;mso-position-horizontal-relative:text;mso-position-vertical-relative:text">
                  <v:imagedata r:id="rId42" o:title=""/>
                </v:shape>
                <o:OLEObject Type="Embed" ProgID="FXDraw.Graphic" ShapeID="_x0000_s1074" DrawAspect="Content" ObjectID="_1556903886" r:id="rId43"/>
              </w:object>
            </w: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5BDB" w:rsidRDefault="00155BDB" w:rsidP="001B12AE">
            <w:pPr>
              <w:pStyle w:val="QuestionStyle"/>
            </w:pPr>
            <w:r>
              <w:t>One of the customers is chosen at random.</w:t>
            </w:r>
          </w:p>
          <w:p w:rsidR="00ED165B" w:rsidRDefault="00ED165B" w:rsidP="001B12AE">
            <w:pPr>
              <w:pStyle w:val="QuestionStyle"/>
            </w:pPr>
            <w:r>
              <w:t xml:space="preserve">What is the probability that the </w:t>
            </w:r>
            <w:r w:rsidR="00664AA5">
              <w:t>customer ordered a main meal</w:t>
            </w:r>
            <w:r w:rsidR="00D711AD">
              <w:t xml:space="preserve"> and an entree</w:t>
            </w:r>
            <w:r>
              <w:t>?</w:t>
            </w:r>
          </w:p>
          <w:p w:rsidR="00ED165B" w:rsidRDefault="00ED165B" w:rsidP="00ED165B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D165B" w:rsidRPr="005B4E7B" w:rsidRDefault="00ED165B" w:rsidP="005B4E7B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8576" behindDoc="0" locked="0" layoutInCell="1" allowOverlap="1" wp14:anchorId="6838BF45" wp14:editId="640EB3E6">
                      <wp:simplePos x="0" y="0"/>
                      <wp:positionH relativeFrom="column">
                        <wp:posOffset>488950</wp:posOffset>
                      </wp:positionH>
                      <wp:positionV relativeFrom="paragraph">
                        <wp:posOffset>123190</wp:posOffset>
                      </wp:positionV>
                      <wp:extent cx="4415790" cy="114300"/>
                      <wp:effectExtent l="0" t="0" r="22860" b="19050"/>
                      <wp:wrapNone/>
                      <wp:docPr id="499" name="Group 4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5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EB9BAD" id="Group 499" o:spid="_x0000_s1026" style="position:absolute;margin-left:38.5pt;margin-top:9.7pt;width:347.7pt;height:9pt;z-index:25160857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5B4E7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5B4E7B" w:rsidRPr="005B4E7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63F94A45">
                <v:shape id="_x0000_i1042" type="#_x0000_t75" style="width:13.5pt;height:27pt" o:ole="">
                  <v:imagedata r:id="rId44" o:title=""/>
                </v:shape>
                <o:OLEObject Type="Embed" ProgID="FXEquation.Equation" ShapeID="_x0000_i1042" DrawAspect="Content" ObjectID="_1556903808" r:id="rId4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5B4E7B" w:rsidRPr="005B4E7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6DA32A8B">
                <v:shape id="_x0000_i1043" type="#_x0000_t75" style="width:13.5pt;height:27pt" o:ole="">
                  <v:imagedata r:id="rId46" o:title=""/>
                </v:shape>
                <o:OLEObject Type="Embed" ProgID="FXEquation.Equation" ShapeID="_x0000_i1043" DrawAspect="Content" ObjectID="_1556903809" r:id="rId4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5B4E7B" w:rsidRPr="005B4E7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27A40731">
                <v:shape id="_x0000_i1044" type="#_x0000_t75" style="width:13.5pt;height:27pt" o:ole="">
                  <v:imagedata r:id="rId48" o:title=""/>
                </v:shape>
                <o:OLEObject Type="Embed" ProgID="FXEquation.Equation" ShapeID="_x0000_i1044" DrawAspect="Content" ObjectID="_1556903810" r:id="rId49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 w:rsidR="005B4E7B" w:rsidRPr="005B4E7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5AB49D78">
                <v:shape id="_x0000_i1045" type="#_x0000_t75" style="width:13.5pt;height:27pt" o:ole="">
                  <v:imagedata r:id="rId48" o:title=""/>
                </v:shape>
                <o:OLEObject Type="Embed" ProgID="FXEquation.Equation" ShapeID="_x0000_i1045" DrawAspect="Content" ObjectID="_1556903811" r:id="rId50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 </w:t>
            </w: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5BDB" w:rsidRDefault="00155BDB" w:rsidP="001B12AE">
            <w:pPr>
              <w:pStyle w:val="QuestionStyle"/>
            </w:pPr>
            <w:r>
              <w:t>One of the customers is chosen at random.</w:t>
            </w:r>
          </w:p>
          <w:p w:rsidR="00ED165B" w:rsidRDefault="00ED165B" w:rsidP="001B12AE">
            <w:pPr>
              <w:pStyle w:val="QuestionStyle"/>
            </w:pPr>
            <w:r>
              <w:t xml:space="preserve">What is the probability that the </w:t>
            </w:r>
            <w:r w:rsidR="005B4E7B">
              <w:t>customer ordered a main meal, but no entree</w:t>
            </w:r>
            <w:r>
              <w:t>?</w:t>
            </w:r>
          </w:p>
          <w:p w:rsidR="00ED165B" w:rsidRDefault="00ED165B" w:rsidP="00ED165B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7792" behindDoc="0" locked="0" layoutInCell="1" allowOverlap="1" wp14:anchorId="231865BC" wp14:editId="7A039557">
                      <wp:simplePos x="0" y="0"/>
                      <wp:positionH relativeFrom="column">
                        <wp:posOffset>4904740</wp:posOffset>
                      </wp:positionH>
                      <wp:positionV relativeFrom="paragraph">
                        <wp:posOffset>177327</wp:posOffset>
                      </wp:positionV>
                      <wp:extent cx="478155" cy="678180"/>
                      <wp:effectExtent l="0" t="0" r="36195" b="26670"/>
                      <wp:wrapNone/>
                      <wp:docPr id="494" name="Group 4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95" name="Rectangle 49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7" name="Rectangle 49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8" name="Straight Connector 49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FA49A1" id="Group 494" o:spid="_x0000_s1026" style="position:absolute;margin-left:386.2pt;margin-top:13.95pt;width:37.65pt;height:53.4pt;z-index:251617792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">
                      <v:rect id="Rectangle 495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" filled="f" strokecolor="black [3213]" strokeweight="1.5pt"/>
                      <v:rect id="Rectangle 497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" filled="f" strokecolor="black [3213]" strokeweight="1.5pt"/>
                      <v:line id="Straight Connector 498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" strokecolor="black [3213]" strokeweight="1.5pt"/>
                    </v:group>
                  </w:pict>
                </mc:Fallback>
              </mc:AlternateContent>
            </w:r>
          </w:p>
          <w:p w:rsidR="00ED165B" w:rsidRDefault="00ED165B" w:rsidP="00ED165B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D165B" w:rsidRDefault="00ED165B" w:rsidP="00ED165B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D165B" w:rsidRDefault="00ED165B" w:rsidP="00ED165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ED165B" w:rsidRDefault="00ED165B" w:rsidP="001B12AE">
            <w:pPr>
              <w:pStyle w:val="QuestionStyle"/>
            </w:pPr>
          </w:p>
        </w:tc>
      </w:tr>
      <w:tr w:rsidR="00ED165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D165B" w:rsidRPr="001B3341" w:rsidRDefault="00ED165B" w:rsidP="00ED165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165B" w:rsidRDefault="00ED165B" w:rsidP="001B12AE">
            <w:pPr>
              <w:pStyle w:val="QuestionStyle"/>
            </w:pPr>
            <w:r>
              <w:t xml:space="preserve">What is the probability that the </w:t>
            </w:r>
            <w:r w:rsidR="005B4E7B">
              <w:t>customer did not order an entree</w:t>
            </w:r>
            <w:r>
              <w:t>?</w:t>
            </w:r>
          </w:p>
          <w:p w:rsidR="00ED165B" w:rsidRDefault="00ED165B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1888" behindDoc="0" locked="0" layoutInCell="1" allowOverlap="1" wp14:anchorId="768525B6" wp14:editId="6D04A1BD">
                      <wp:simplePos x="0" y="0"/>
                      <wp:positionH relativeFrom="column">
                        <wp:posOffset>4903889</wp:posOffset>
                      </wp:positionH>
                      <wp:positionV relativeFrom="paragraph">
                        <wp:posOffset>26769</wp:posOffset>
                      </wp:positionV>
                      <wp:extent cx="478155" cy="678180"/>
                      <wp:effectExtent l="0" t="0" r="36195" b="26670"/>
                      <wp:wrapNone/>
                      <wp:docPr id="504" name="Group 5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05" name="Rectangle 50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6" name="Rectangle 506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7" name="Straight Connector 507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5A6C43" id="Group 504" o:spid="_x0000_s1026" style="position:absolute;margin-left:386.15pt;margin-top:2.1pt;width:37.65pt;height:53.4pt;z-index:251621888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">
                      <v:rect id="Rectangle 505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" filled="f" strokecolor="black [3213]" strokeweight="1.5pt"/>
                      <v:rect id="Rectangle 506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" filled="f" strokecolor="black [3213]" strokeweight="1.5pt"/>
                      <v:line id="Straight Connector 507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" strokecolor="black [3213]" strokeweight="1.5pt"/>
                    </v:group>
                  </w:pict>
                </mc:Fallback>
              </mc:AlternateContent>
            </w:r>
          </w:p>
          <w:p w:rsidR="00ED165B" w:rsidRDefault="00ED165B" w:rsidP="001B12AE">
            <w:pPr>
              <w:pStyle w:val="QuestionStyle"/>
            </w:pPr>
          </w:p>
          <w:p w:rsidR="00ED165B" w:rsidRDefault="00ED165B" w:rsidP="001B12AE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51"/>
          <w:footerReference w:type="default" r:id="rId52"/>
          <w:footerReference w:type="first" r:id="rId5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484A08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80816F4039C64B69BCBE8617ED0518C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03ECEEBF9CB140EBB34F92D0FAD493A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D34586B8734E434C88C7FCD57591306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03055B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15240A32F9DF46B1A88EC2D5968FD5D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03055B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5B4E7B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5B4E7B" w:rsidRPr="001B3341" w:rsidRDefault="005B4E7B" w:rsidP="005B4E7B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5B4E7B" w:rsidRDefault="005B4E7B" w:rsidP="001B12AE">
            <w:pPr>
              <w:pStyle w:val="QuestionStyle"/>
            </w:pPr>
            <w:r>
              <w:t xml:space="preserve">What is the probability of drawing King or Queen from a normal pack of 52 cards? </w:t>
            </w:r>
          </w:p>
          <w:p w:rsidR="005B4E7B" w:rsidRPr="006F4F4B" w:rsidRDefault="005B4E7B" w:rsidP="005B4E7B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 wp14:anchorId="61297EBD" wp14:editId="0FF0016A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125095</wp:posOffset>
                      </wp:positionV>
                      <wp:extent cx="3905250" cy="114300"/>
                      <wp:effectExtent l="0" t="0" r="19050" b="19050"/>
                      <wp:wrapNone/>
                      <wp:docPr id="510" name="Group 5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0" cy="114300"/>
                                <a:chOff x="0" y="0"/>
                                <a:chExt cx="3905250" cy="114300"/>
                              </a:xfrm>
                            </wpg:grpSpPr>
                            <wps:wsp>
                              <wps:cNvPr id="1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8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 w:rsidP="00484A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 w:rsidP="00484A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15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 w:rsidP="00484A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536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 w:rsidP="00484A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297EBD" id="Group 510" o:spid="_x0000_s1035" style="position:absolute;margin-left:6.1pt;margin-top:9.85pt;width:307.5pt;height:9pt;z-index:251655680" coordsize="39052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">
                      <v:roundrect id="AutoShape 3" o:spid="_x0000_s1036" style="position:absolute;left:3733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" strokecolor="black [3213]" strokeweight="1pt">
                        <v:textbox>
                          <w:txbxContent>
                            <w:p w:rsidR="00155BDB" w:rsidRDefault="00155BDB" w:rsidP="00484A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" strokecolor="black [3213]" strokeweight="1pt">
                        <v:textbox>
                          <w:txbxContent>
                            <w:p w:rsidR="00155BDB" w:rsidRDefault="00155BDB" w:rsidP="00484A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8" style="position:absolute;left:12115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" strokecolor="black [3213]" strokeweight="1pt">
                        <v:textbox>
                          <w:txbxContent>
                            <w:p w:rsidR="00155BDB" w:rsidRDefault="00155BDB" w:rsidP="00484A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9" style="position:absolute;left:24536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" strokecolor="black [3213]" strokeweight="1pt">
                        <v:textbox>
                          <w:txbxContent>
                            <w:p w:rsidR="00155BDB" w:rsidRDefault="00155BDB" w:rsidP="00484A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 w14:anchorId="3F011291">
                <v:shape id="_x0000_i1046" type="#_x0000_t75" style="width:13.5pt;height:27pt" o:ole="">
                  <v:imagedata r:id="rId54" o:title=""/>
                </v:shape>
                <o:OLEObject Type="Embed" ProgID="FXEquation.Equation" ShapeID="_x0000_i1046" DrawAspect="Content" ObjectID="_1556903812" r:id="rId55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 w14:anchorId="27321886">
                <v:shape id="_x0000_i1047" type="#_x0000_t75" style="width:13.5pt;height:27pt" o:ole="">
                  <v:imagedata r:id="rId56" o:title=""/>
                </v:shape>
                <o:OLEObject Type="Embed" ProgID="FXEquation.Equation" ShapeID="_x0000_i1047" DrawAspect="Content" ObjectID="_1556903813" r:id="rId57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</w:t>
            </w:r>
            <w:r w:rsidR="0098464E" w:rsidRPr="0098464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47E389F9">
                <v:shape id="_x0000_i1048" type="#_x0000_t75" style="width:13.5pt;height:27pt" o:ole="">
                  <v:imagedata r:id="rId58" o:title=""/>
                </v:shape>
                <o:OLEObject Type="Embed" ProgID="FXEquation.Equation" ShapeID="_x0000_i1048" DrawAspect="Content" ObjectID="_1556903814" r:id="rId59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74" w:dyaOrig="537" w14:anchorId="7F30DF42">
                <v:shape id="_x0000_i1049" type="#_x0000_t75" style="width:13.5pt;height:27pt" o:ole="">
                  <v:imagedata r:id="rId60" o:title=""/>
                </v:shape>
                <o:OLEObject Type="Embed" ProgID="FXEquation.Equation" ShapeID="_x0000_i1049" DrawAspect="Content" ObjectID="_1556903815" r:id="rId61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</w:tc>
      </w:tr>
      <w:tr w:rsidR="005B4E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5B4E7B" w:rsidRPr="001B3341" w:rsidRDefault="005B4E7B" w:rsidP="005B4E7B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B4E7B" w:rsidRDefault="005B4E7B" w:rsidP="001B12AE">
            <w:pPr>
              <w:pStyle w:val="QuestionStyle"/>
            </w:pPr>
            <w:r>
              <w:t xml:space="preserve">What is the probability of rolling a </w:t>
            </w:r>
            <w:r w:rsidR="001258EA">
              <w:t>number less than 5</w:t>
            </w:r>
            <w:r>
              <w:t xml:space="preserve"> in a single roll of a normal die? </w:t>
            </w:r>
          </w:p>
          <w:p w:rsidR="005B4E7B" w:rsidRDefault="00155BDB" w:rsidP="005B4E7B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25E38484">
                <v:shape id="_x0000_s1128" type="#_x0000_t75" style="position:absolute;margin-left:377.4pt;margin-top:.5pt;width:51.55pt;height:48pt;z-index:251676672;mso-position-horizontal-relative:text;mso-position-vertical-relative:text">
                  <v:imagedata r:id="rId62" o:title=""/>
                </v:shape>
                <o:OLEObject Type="Embed" ProgID="FXDraw.Graphic" ShapeID="_x0000_s1128" DrawAspect="Content" ObjectID="_1556903887" r:id="rId63"/>
              </w:object>
            </w:r>
          </w:p>
          <w:p w:rsidR="005B4E7B" w:rsidRPr="006F4F4B" w:rsidRDefault="00664AA5" w:rsidP="005B4E7B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245F8C21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125095</wp:posOffset>
                      </wp:positionV>
                      <wp:extent cx="3905250" cy="114300"/>
                      <wp:effectExtent l="13335" t="7620" r="15240" b="11430"/>
                      <wp:wrapNone/>
                      <wp:docPr id="49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05250" cy="114300"/>
                                <a:chOff x="0" y="0"/>
                                <a:chExt cx="39052" cy="1143"/>
                              </a:xfrm>
                            </wpg:grpSpPr>
                            <wps:wsp>
                              <wps:cNvPr id="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8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15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536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5F8C21" id="Group 2" o:spid="_x0000_s1040" style="position:absolute;margin-left:6.1pt;margin-top:9.85pt;width:307.5pt;height:9pt;z-index:251675648" coordsize="39052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">
                      <v:roundrect id="AutoShape 3" o:spid="_x0000_s1041" style="position:absolute;left:3733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" strokecolor="black [3213]" strokeweight="1pt">
                        <v:textbox>
                          <w:txbxContent>
                            <w:p w:rsidR="00155BDB" w:rsidRDefault="00155BD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2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8l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" strokecolor="black [3213]" strokeweight="1pt">
                        <v:textbox>
                          <w:txbxContent>
                            <w:p w:rsidR="00155BDB" w:rsidRDefault="00155BD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3" style="position:absolute;left:12115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" strokecolor="black [3213]" strokeweight="1pt">
                        <v:textbox>
                          <w:txbxContent>
                            <w:p w:rsidR="00155BDB" w:rsidRDefault="00155BD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4" style="position:absolute;left:24536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" strokecolor="black [3213]" strokeweight="1pt">
                        <v:textbox>
                          <w:txbxContent>
                            <w:p w:rsidR="00155BDB" w:rsidRDefault="00155BD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5B4E7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258EA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5B4E7B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1258EA" w:rsidRPr="001258E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008F8F1B">
                <v:shape id="_x0000_i1051" type="#_x0000_t75" style="width:7.5pt;height:27pt" o:ole="">
                  <v:imagedata r:id="rId30" o:title=""/>
                </v:shape>
                <o:OLEObject Type="Embed" ProgID="FXEquation.Equation" ShapeID="_x0000_i1051" DrawAspect="Content" ObjectID="_1556903816" r:id="rId64"/>
              </w:object>
            </w:r>
            <w:r w:rsidR="005B4E7B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</w:t>
            </w:r>
            <w:r w:rsidR="001258EA" w:rsidRPr="001258E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1E71AC5E">
                <v:shape id="_x0000_i1052" type="#_x0000_t75" style="width:7.5pt;height:27pt" o:ole="">
                  <v:imagedata r:id="rId22" o:title=""/>
                </v:shape>
                <o:OLEObject Type="Embed" ProgID="FXEquation.Equation" ShapeID="_x0000_i1052" DrawAspect="Content" ObjectID="_1556903817" r:id="rId65"/>
              </w:object>
            </w:r>
            <w:r w:rsidR="005B4E7B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</w:t>
            </w:r>
            <w:r w:rsidR="001258EA" w:rsidRPr="001258E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09EE566A">
                <v:shape id="_x0000_i1053" type="#_x0000_t75" style="width:7.5pt;height:27pt" o:ole="">
                  <v:imagedata r:id="rId66" o:title=""/>
                </v:shape>
                <o:OLEObject Type="Embed" ProgID="FXEquation.Equation" ShapeID="_x0000_i1053" DrawAspect="Content" ObjectID="_1556903818" r:id="rId67"/>
              </w:object>
            </w:r>
            <w:r w:rsidR="005B4E7B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 </w:t>
            </w:r>
            <w:r w:rsidR="001258EA" w:rsidRPr="001258E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1775CB55">
                <v:shape id="_x0000_i1054" type="#_x0000_t75" style="width:7.5pt;height:27pt" o:ole="">
                  <v:imagedata r:id="rId68" o:title=""/>
                </v:shape>
                <o:OLEObject Type="Embed" ProgID="FXEquation.Equation" ShapeID="_x0000_i1054" DrawAspect="Content" ObjectID="_1556903819" r:id="rId69"/>
              </w:object>
            </w:r>
            <w:r w:rsidR="005B4E7B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</w:tc>
      </w:tr>
      <w:tr w:rsidR="005B4E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5B4E7B" w:rsidRPr="001B3341" w:rsidRDefault="005B4E7B" w:rsidP="005B4E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258EA" w:rsidRDefault="005B4E7B" w:rsidP="001B12AE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43392" behindDoc="0" locked="0" layoutInCell="1" allowOverlap="1" wp14:anchorId="3AB909F2" wp14:editId="67BF56D6">
                  <wp:simplePos x="0" y="0"/>
                  <wp:positionH relativeFrom="column">
                    <wp:posOffset>4716293</wp:posOffset>
                  </wp:positionH>
                  <wp:positionV relativeFrom="paragraph">
                    <wp:posOffset>198058</wp:posOffset>
                  </wp:positionV>
                  <wp:extent cx="953011" cy="1331651"/>
                  <wp:effectExtent l="0" t="0" r="0" b="1905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2" t="7383" b="3743"/>
                          <a:stretch/>
                        </pic:blipFill>
                        <pic:spPr bwMode="auto">
                          <a:xfrm>
                            <a:off x="0" y="0"/>
                            <a:ext cx="955710" cy="1335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258EA">
              <w:t xml:space="preserve">Zane has </w:t>
            </w:r>
            <w:r w:rsidR="0098464E">
              <w:t>4 jumpers, 3 rugby tops and 7 T</w:t>
            </w:r>
            <w:r w:rsidR="0098464E">
              <w:noBreakHyphen/>
              <w:t>shirts</w:t>
            </w:r>
            <w:r w:rsidR="001258EA">
              <w:t xml:space="preserve"> returned from being washed.</w:t>
            </w:r>
          </w:p>
          <w:p w:rsidR="00E81ADB" w:rsidRDefault="00E81ADB" w:rsidP="001B12AE">
            <w:pPr>
              <w:pStyle w:val="QuestionStyle"/>
            </w:pPr>
            <w:r>
              <w:t>He tosses them into an empty drawer and then picks one</w:t>
            </w:r>
            <w:r w:rsidR="005B4E7B">
              <w:t xml:space="preserve"> out at random</w:t>
            </w:r>
            <w:r>
              <w:t>.</w:t>
            </w:r>
          </w:p>
          <w:p w:rsidR="005B4E7B" w:rsidRDefault="00E81ADB" w:rsidP="001B12AE">
            <w:pPr>
              <w:pStyle w:val="QuestionStyle"/>
            </w:pPr>
            <w:r>
              <w:t>W</w:t>
            </w:r>
            <w:r w:rsidR="005B4E7B">
              <w:t>hat is the p</w:t>
            </w:r>
            <w:r w:rsidR="0098464E">
              <w:t>robability that it is a rugby top</w:t>
            </w:r>
            <w:r w:rsidR="005B4E7B">
              <w:t>?</w:t>
            </w:r>
          </w:p>
          <w:p w:rsidR="005B4E7B" w:rsidRDefault="00664AA5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0E1493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43180</wp:posOffset>
                      </wp:positionV>
                      <wp:extent cx="478155" cy="678180"/>
                      <wp:effectExtent l="13335" t="12065" r="13335" b="14605"/>
                      <wp:wrapNone/>
                      <wp:docPr id="44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8155" cy="678180"/>
                                <a:chOff x="0" y="0"/>
                                <a:chExt cx="9753" cy="8382"/>
                              </a:xfrm>
                            </wpg:grpSpPr>
                            <wps:wsp>
                              <wps:cNvPr id="45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0"/>
                                  <a:ext cx="7163" cy="37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47" name="Rectangl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4648"/>
                                  <a:ext cx="7163" cy="3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48" name="Straight Connector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91"/>
                                  <a:ext cx="975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149304" id="Group 78" o:spid="_x0000_s1045" style="position:absolute;margin-left:77.35pt;margin-top:3.4pt;width:37.65pt;height:53.4pt;z-index:25167360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">
                      <v:rect id="Rectangle 79" o:spid="_x0000_s1046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80" o:spid="_x0000_s1047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81" o:spid="_x0000_s1048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</w:p>
          <w:p w:rsidR="005B4E7B" w:rsidRDefault="005B4E7B" w:rsidP="001B12AE">
            <w:pPr>
              <w:pStyle w:val="QuestionStyle"/>
            </w:pPr>
          </w:p>
          <w:p w:rsidR="005B4E7B" w:rsidRDefault="005B4E7B" w:rsidP="001B12AE">
            <w:pPr>
              <w:pStyle w:val="QuestionStyle"/>
            </w:pPr>
          </w:p>
        </w:tc>
      </w:tr>
      <w:tr w:rsidR="005B4E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5B4E7B" w:rsidRPr="001B3341" w:rsidRDefault="005B4E7B" w:rsidP="005B4E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B4E7B" w:rsidRDefault="005B4E7B" w:rsidP="005B4E7B">
            <w:pPr>
              <w:ind w:right="34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When drawing a single card from a </w:t>
            </w:r>
            <w:r>
              <w:rPr>
                <w:rFonts w:ascii="Times New Roman" w:hAnsi="Times New Roman"/>
                <w:sz w:val="24"/>
                <w:szCs w:val="24"/>
              </w:rPr>
              <w:t>normal pack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 of 52, which of these events would have a probability of   </w:t>
            </w:r>
            <w:r w:rsidR="00E81ADB" w:rsidRPr="00E81ADB">
              <w:rPr>
                <w:rFonts w:ascii="Times New Roman" w:hAnsi="Times New Roman"/>
                <w:noProof/>
                <w:color w:val="FF0000"/>
                <w:position w:val="-18"/>
                <w:sz w:val="24"/>
                <w:szCs w:val="24"/>
                <w:lang w:eastAsia="en-AU"/>
              </w:rPr>
              <w:object w:dxaOrig="154" w:dyaOrig="532" w14:anchorId="02F50B38">
                <v:shape id="_x0000_i1055" type="#_x0000_t75" style="width:7.5pt;height:22.5pt" o:ole="">
                  <v:imagedata r:id="rId68" o:title=""/>
                </v:shape>
                <o:OLEObject Type="Embed" ProgID="FXEquation.Equation" ShapeID="_x0000_i1055" DrawAspect="Content" ObjectID="_1556903820" r:id="rId71"/>
              </w:objec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 ?</w:t>
            </w:r>
          </w:p>
          <w:p w:rsidR="005B4E7B" w:rsidRDefault="005B4E7B" w:rsidP="005B4E7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B4E7B" w:rsidRPr="00263F05" w:rsidRDefault="005B4E7B" w:rsidP="005B4E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 wp14:anchorId="32734C59" wp14:editId="0C44CECC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20955</wp:posOffset>
                      </wp:positionV>
                      <wp:extent cx="213360" cy="883920"/>
                      <wp:effectExtent l="0" t="0" r="15240" b="1143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D9F729" id="Group 36" o:spid="_x0000_s1026" style="position:absolute;margin-left:25.9pt;margin-top:1.65pt;width:16.8pt;height:69.6pt;z-index:25164646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qtxQAAANsAAAAPAAAAZHJzL2Rvd25yZXYueG1sRI9Ba8JA&#10;FITvQv/D8gq9SLNRx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AQSWqt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JNW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7A+fAk/QK7/AAAA//8DAFBLAQItABQABgAIAAAAIQDb4fbL7gAAAIUBAAATAAAAAAAAAAAAAAAA&#10;AAAAAABbQ29udGVudF9UeXBlc10ueG1sUEsBAi0AFAAGAAgAAAAhAFr0LFu/AAAAFQEAAAsAAAAA&#10;AAAAAAAAAAAAHwEAAF9yZWxzLy5yZWxzUEsBAi0AFAAGAAgAAAAhADSwk1b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E81ADB">
              <w:rPr>
                <w:rFonts w:ascii="Times New Roman" w:hAnsi="Times New Roman"/>
                <w:sz w:val="24"/>
                <w:szCs w:val="24"/>
              </w:rPr>
              <w:t xml:space="preserve">                 Drawing 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81ADB">
              <w:rPr>
                <w:rFonts w:ascii="Times New Roman" w:hAnsi="Times New Roman"/>
                <w:sz w:val="24"/>
                <w:szCs w:val="24"/>
              </w:rPr>
              <w:t>7, 8 or 9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5B4E7B" w:rsidRPr="00263F05" w:rsidRDefault="00E81ADB" w:rsidP="005B4E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Drawing a King, Queen or Jack</w:t>
            </w:r>
            <w:r w:rsidR="005B4E7B">
              <w:rPr>
                <w:rFonts w:ascii="Times New Roman" w:hAnsi="Times New Roman"/>
                <w:sz w:val="24"/>
                <w:szCs w:val="24"/>
              </w:rPr>
              <w:t>.</w:t>
            </w:r>
            <w:r w:rsidR="005B4E7B">
              <w:rPr>
                <w:noProof/>
                <w:lang w:eastAsia="en-AU"/>
              </w:rPr>
              <w:t xml:space="preserve"> </w:t>
            </w:r>
          </w:p>
          <w:p w:rsidR="005B4E7B" w:rsidRPr="00263F05" w:rsidRDefault="005B4E7B" w:rsidP="005B4E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Drawing a</w:t>
            </w:r>
            <w:r w:rsidR="00E81ADB">
              <w:rPr>
                <w:rFonts w:ascii="Times New Roman" w:hAnsi="Times New Roman"/>
                <w:sz w:val="24"/>
                <w:szCs w:val="24"/>
              </w:rPr>
              <w:t xml:space="preserve">n Ace, </w:t>
            </w:r>
            <w:r w:rsidR="00F60B1C">
              <w:rPr>
                <w:rFonts w:ascii="Times New Roman" w:hAnsi="Times New Roman"/>
                <w:sz w:val="24"/>
                <w:szCs w:val="24"/>
              </w:rPr>
              <w:t>2 or 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5B4E7B" w:rsidRDefault="005B4E7B" w:rsidP="005B4E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Drawing a </w:t>
            </w:r>
            <w:r w:rsidR="00E81ADB">
              <w:rPr>
                <w:rFonts w:ascii="Times New Roman" w:hAnsi="Times New Roman"/>
                <w:sz w:val="24"/>
                <w:szCs w:val="24"/>
              </w:rPr>
              <w:t>club, spade or heart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5B4E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5B4E7B" w:rsidRPr="001B3341" w:rsidRDefault="005B4E7B" w:rsidP="00E81AD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B4E7B" w:rsidRPr="00456E72" w:rsidRDefault="005B4E7B" w:rsidP="005B4E7B">
            <w:pPr>
              <w:ind w:right="175"/>
              <w:rPr>
                <w:rFonts w:ascii="Times New Roman" w:hAnsi="Times New Roman"/>
                <w:b/>
                <w:sz w:val="24"/>
                <w:szCs w:val="24"/>
              </w:rPr>
            </w:pPr>
            <w:r w:rsidRPr="00456E72">
              <w:rPr>
                <w:rFonts w:ascii="Times New Roman" w:hAnsi="Times New Roman"/>
                <w:b/>
                <w:sz w:val="24"/>
                <w:szCs w:val="24"/>
              </w:rPr>
              <w:t xml:space="preserve">Questions 5 and 6 refer to the following. </w:t>
            </w:r>
          </w:p>
          <w:p w:rsidR="005B4E7B" w:rsidRDefault="00281370" w:rsidP="005B4E7B">
            <w:pPr>
              <w:ind w:right="17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68992" behindDoc="0" locked="0" layoutInCell="1" allowOverlap="1" wp14:anchorId="42BA4F57" wp14:editId="0082A67C">
                  <wp:simplePos x="0" y="0"/>
                  <wp:positionH relativeFrom="column">
                    <wp:posOffset>82532</wp:posOffset>
                  </wp:positionH>
                  <wp:positionV relativeFrom="paragraph">
                    <wp:posOffset>251460</wp:posOffset>
                  </wp:positionV>
                  <wp:extent cx="1929130" cy="604520"/>
                  <wp:effectExtent l="0" t="0" r="0" b="5080"/>
                  <wp:wrapNone/>
                  <wp:docPr id="496" name="Picture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Australian Coins shutterstock_108179459.jp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05" r="32577" b="1"/>
                          <a:stretch/>
                        </pic:blipFill>
                        <pic:spPr bwMode="auto">
                          <a:xfrm>
                            <a:off x="0" y="0"/>
                            <a:ext cx="1929130" cy="60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Elizabeth empties out the coins from her purse</w:t>
            </w:r>
            <w:r w:rsidR="005B4E7B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They are shown below.</w:t>
            </w:r>
          </w:p>
          <w:p w:rsidR="005B4E7B" w:rsidRDefault="00281370" w:rsidP="005B4E7B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79232" behindDoc="0" locked="0" layoutInCell="1" allowOverlap="1" wp14:anchorId="259B5ACD" wp14:editId="53F723CB">
                  <wp:simplePos x="0" y="0"/>
                  <wp:positionH relativeFrom="column">
                    <wp:posOffset>3478487</wp:posOffset>
                  </wp:positionH>
                  <wp:positionV relativeFrom="paragraph">
                    <wp:posOffset>16115</wp:posOffset>
                  </wp:positionV>
                  <wp:extent cx="1497600" cy="590400"/>
                  <wp:effectExtent l="0" t="0" r="7620" b="635"/>
                  <wp:wrapNone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Australian Coins shutterstock_108179459.jp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59" t="7809" r="32577"/>
                          <a:stretch/>
                        </pic:blipFill>
                        <pic:spPr bwMode="auto">
                          <a:xfrm>
                            <a:off x="0" y="0"/>
                            <a:ext cx="1497600" cy="59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6229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64896" behindDoc="0" locked="0" layoutInCell="1" allowOverlap="1" wp14:anchorId="4B24FADD" wp14:editId="64B8BB23">
                  <wp:simplePos x="0" y="0"/>
                  <wp:positionH relativeFrom="column">
                    <wp:posOffset>2006976</wp:posOffset>
                  </wp:positionH>
                  <wp:positionV relativeFrom="paragraph">
                    <wp:posOffset>27978</wp:posOffset>
                  </wp:positionV>
                  <wp:extent cx="1400400" cy="576000"/>
                  <wp:effectExtent l="0" t="0" r="9525" b="0"/>
                  <wp:wrapNone/>
                  <wp:docPr id="479" name="Picture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Australian Coins shutterstock_108179459.jp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9890" r="51141" b="1"/>
                          <a:stretch/>
                        </pic:blipFill>
                        <pic:spPr bwMode="auto">
                          <a:xfrm>
                            <a:off x="0" y="0"/>
                            <a:ext cx="1400400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B4E7B" w:rsidRDefault="005B4E7B" w:rsidP="001B12AE">
            <w:pPr>
              <w:pStyle w:val="QuestionStyle"/>
            </w:pPr>
          </w:p>
          <w:p w:rsidR="0096229F" w:rsidRDefault="0096229F" w:rsidP="001B12AE">
            <w:pPr>
              <w:pStyle w:val="QuestionStyle"/>
            </w:pPr>
          </w:p>
          <w:p w:rsidR="005B4E7B" w:rsidRPr="00456E72" w:rsidRDefault="00281370" w:rsidP="005B4E7B">
            <w:pPr>
              <w:ind w:right="17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She mixes them up and chooses one coin </w:t>
            </w:r>
            <w:r w:rsidR="005B4E7B">
              <w:rPr>
                <w:rFonts w:ascii="Times New Roman" w:hAnsi="Times New Roman"/>
                <w:sz w:val="24"/>
                <w:szCs w:val="24"/>
              </w:rPr>
              <w:t>at random.</w:t>
            </w:r>
            <w:r w:rsidR="0096229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5B4E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5B4E7B" w:rsidRPr="001B3341" w:rsidRDefault="005B4E7B" w:rsidP="005B4E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B4E7B" w:rsidRDefault="00664AA5" w:rsidP="005B4E7B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560CFA1D">
                      <wp:simplePos x="0" y="0"/>
                      <wp:positionH relativeFrom="column">
                        <wp:posOffset>5106670</wp:posOffset>
                      </wp:positionH>
                      <wp:positionV relativeFrom="paragraph">
                        <wp:posOffset>635</wp:posOffset>
                      </wp:positionV>
                      <wp:extent cx="478155" cy="678180"/>
                      <wp:effectExtent l="13335" t="13335" r="13335" b="13335"/>
                      <wp:wrapNone/>
                      <wp:docPr id="39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8155" cy="678180"/>
                                <a:chOff x="0" y="0"/>
                                <a:chExt cx="9753" cy="8382"/>
                              </a:xfrm>
                            </wpg:grpSpPr>
                            <wps:wsp>
                              <wps:cNvPr id="40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0"/>
                                  <a:ext cx="7163" cy="37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42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4648"/>
                                  <a:ext cx="7163" cy="3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43" name="Straight Connector 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91"/>
                                  <a:ext cx="975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0CFA1D" id="Group 23" o:spid="_x0000_s1049" style="position:absolute;margin-left:402.1pt;margin-top:.05pt;width:37.65pt;height:53.4pt;z-index:25167462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">
                      <v:rect id="Rectangle 24" o:spid="_x0000_s1050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25" o:spid="_x0000_s1051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26" o:spid="_x0000_s1052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="005B4E7B">
              <w:rPr>
                <w:rFonts w:ascii="Times New Roman" w:hAnsi="Times New Roman"/>
                <w:sz w:val="24"/>
                <w:szCs w:val="24"/>
              </w:rPr>
              <w:t>What is the probabilit</w:t>
            </w:r>
            <w:r w:rsidR="00281370">
              <w:rPr>
                <w:rFonts w:ascii="Times New Roman" w:hAnsi="Times New Roman"/>
                <w:sz w:val="24"/>
                <w:szCs w:val="24"/>
              </w:rPr>
              <w:t>y that it is a 5c coin</w:t>
            </w:r>
            <w:r w:rsidR="005B4E7B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5B4E7B" w:rsidRDefault="005B4E7B" w:rsidP="001B12AE">
            <w:pPr>
              <w:pStyle w:val="QuestionStyle"/>
            </w:pPr>
          </w:p>
          <w:p w:rsidR="005B4E7B" w:rsidRPr="00456E72" w:rsidRDefault="005B4E7B" w:rsidP="005B4E7B">
            <w:pPr>
              <w:ind w:right="175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5B4E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5B4E7B" w:rsidRPr="001B3341" w:rsidRDefault="005B4E7B" w:rsidP="005B4E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B4E7B" w:rsidRDefault="005B4E7B" w:rsidP="005B4E7B">
            <w:pPr>
              <w:ind w:right="17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46BE2121" wp14:editId="0709D199">
                      <wp:simplePos x="0" y="0"/>
                      <wp:positionH relativeFrom="column">
                        <wp:posOffset>411480</wp:posOffset>
                      </wp:positionH>
                      <wp:positionV relativeFrom="paragraph">
                        <wp:posOffset>384175</wp:posOffset>
                      </wp:positionV>
                      <wp:extent cx="4415790" cy="114300"/>
                      <wp:effectExtent l="0" t="0" r="22860" b="19050"/>
                      <wp:wrapNone/>
                      <wp:docPr id="288" name="Group 2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935014" id="Group 288" o:spid="_x0000_s1026" style="position:absolute;margin-left:32.4pt;margin-top:30.25pt;width:347.7pt;height:9pt;z-index:25165158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</w:t>
            </w:r>
            <w:r w:rsidR="00281370">
              <w:rPr>
                <w:rFonts w:ascii="Times New Roman" w:hAnsi="Times New Roman"/>
                <w:sz w:val="24"/>
                <w:szCs w:val="24"/>
              </w:rPr>
              <w:t>t is the probability that it is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either </w:t>
            </w:r>
            <w:r w:rsidR="00281370">
              <w:rPr>
                <w:rFonts w:ascii="Times New Roman" w:hAnsi="Times New Roman"/>
                <w:sz w:val="24"/>
                <w:szCs w:val="24"/>
              </w:rPr>
              <w:t>a 50c or 20c coin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5B4E7B" w:rsidRPr="00456E72" w:rsidRDefault="005B4E7B" w:rsidP="005B4E7B">
            <w:pPr>
              <w:ind w:right="175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 w14:anchorId="4C6F0C7B">
                <v:shape id="_x0000_i1056" type="#_x0000_t75" style="width:7.5pt;height:27pt" o:ole="">
                  <v:imagedata r:id="rId74" o:title=""/>
                </v:shape>
                <o:OLEObject Type="Embed" ProgID="FXEquation.Equation" ShapeID="_x0000_i1056" DrawAspect="Content" ObjectID="_1556903821" r:id="rId75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    </w:t>
            </w:r>
            <w:r w:rsidR="00824BDE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>
                <v:shape id="_x0000_i1057" type="#_x0000_t75" style="width:7.5pt;height:27pt" o:ole="">
                  <v:imagedata r:id="rId76" o:title=""/>
                </v:shape>
                <o:OLEObject Type="Embed" ProgID="FXEquation.Equation" ShapeID="_x0000_i1057" DrawAspect="Content" ObjectID="_1556903822" r:id="rId77"/>
              </w:object>
            </w:r>
            <w:r w:rsidR="00824BDE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   </w:t>
            </w:r>
            <w:r w:rsidR="00824BDE" w:rsidRPr="00824BD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28">
                <v:shape id="_x0000_i1058" type="#_x0000_t75" style="width:7.5pt;height:27pt" o:ole="">
                  <v:imagedata r:id="rId78" o:title=""/>
                </v:shape>
                <o:OLEObject Type="Embed" ProgID="FXEquation.Equation" ShapeID="_x0000_i1058" DrawAspect="Content" ObjectID="_1556903823" r:id="rId79"/>
              </w:objec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        </w:t>
            </w:r>
            <w:r w:rsidR="00824BDE" w:rsidRPr="00824BD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28" w14:anchorId="6BAB3CF8">
                <v:shape id="_x0000_i1059" type="#_x0000_t75" style="width:7.5pt;height:27pt" o:ole="">
                  <v:imagedata r:id="rId80" o:title=""/>
                </v:shape>
                <o:OLEObject Type="Embed" ProgID="FXEquation.Equation" ShapeID="_x0000_i1059" DrawAspect="Content" ObjectID="_1556903824" r:id="rId81"/>
              </w:object>
            </w: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81370" w:rsidRPr="001B3341" w:rsidRDefault="00281370" w:rsidP="00281370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664AA5" w:rsidP="00281370">
            <w:pPr>
              <w:ind w:right="31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3D78E4E1">
                      <wp:simplePos x="0" y="0"/>
                      <wp:positionH relativeFrom="column">
                        <wp:posOffset>5106670</wp:posOffset>
                      </wp:positionH>
                      <wp:positionV relativeFrom="paragraph">
                        <wp:posOffset>635</wp:posOffset>
                      </wp:positionV>
                      <wp:extent cx="478155" cy="678180"/>
                      <wp:effectExtent l="13335" t="18415" r="13335" b="17780"/>
                      <wp:wrapNone/>
                      <wp:docPr id="47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8155" cy="678180"/>
                                <a:chOff x="0" y="0"/>
                                <a:chExt cx="9753" cy="8382"/>
                              </a:xfrm>
                            </wpg:grpSpPr>
                            <wps:wsp>
                              <wps:cNvPr id="508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0"/>
                                  <a:ext cx="7163" cy="37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509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4648"/>
                                  <a:ext cx="7163" cy="3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8" name="Straight Connector 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91"/>
                                  <a:ext cx="975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78E4E1" id="Group 116" o:spid="_x0000_s1053" style="position:absolute;margin-left:402.1pt;margin-top:.05pt;width:37.65pt;height:53.4pt;z-index:25168076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">
                      <v:rect id="Rectangle 24" o:spid="_x0000_s1054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25" o:spid="_x0000_s1055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" filled="f" strokecolor="black [3213]" strokeweight="1.5pt">
                        <v:textbox inset="0,0,0,0">
                          <w:txbxContent>
                            <w:p w:rsidR="00155BDB" w:rsidRDefault="00155BDB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26" o:spid="_x0000_s1056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  <w:r w:rsidR="00281370">
              <w:rPr>
                <w:rFonts w:ascii="Times New Roman" w:hAnsi="Times New Roman"/>
                <w:sz w:val="24"/>
                <w:szCs w:val="24"/>
              </w:rPr>
              <w:t>What is the probability that it is not a 10c coin?</w:t>
            </w:r>
          </w:p>
          <w:p w:rsidR="00281370" w:rsidRDefault="00281370" w:rsidP="001B12AE">
            <w:pPr>
              <w:pStyle w:val="QuestionStyle"/>
            </w:pPr>
          </w:p>
          <w:p w:rsidR="00281370" w:rsidRPr="00456E72" w:rsidRDefault="00281370" w:rsidP="00281370">
            <w:pPr>
              <w:ind w:right="175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81370" w:rsidRPr="001B3341" w:rsidRDefault="00281370" w:rsidP="00281370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281370" w:rsidP="00EC15EC">
            <w:pPr>
              <w:pStyle w:val="QuestionStyle"/>
              <w:ind w:right="3720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4352" behindDoc="0" locked="0" layoutInCell="1" allowOverlap="1" wp14:anchorId="6169F8C4" wp14:editId="39797130">
                  <wp:simplePos x="0" y="0"/>
                  <wp:positionH relativeFrom="column">
                    <wp:posOffset>3872173</wp:posOffset>
                  </wp:positionH>
                  <wp:positionV relativeFrom="paragraph">
                    <wp:posOffset>-9772</wp:posOffset>
                  </wp:positionV>
                  <wp:extent cx="1750899" cy="1167850"/>
                  <wp:effectExtent l="0" t="0" r="1905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67358809.jp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899" cy="116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6739">
              <w:t>The eleven people on a rafting trip wear coloured helmets</w:t>
            </w:r>
            <w:r>
              <w:t xml:space="preserve">. </w:t>
            </w:r>
          </w:p>
          <w:p w:rsidR="00281370" w:rsidRDefault="00556739" w:rsidP="00EC15EC">
            <w:pPr>
              <w:pStyle w:val="QuestionStyle"/>
              <w:ind w:right="3720"/>
            </w:pPr>
            <w:r>
              <w:t>Two of the helmets are white, three are black and the rest are blue</w:t>
            </w:r>
            <w:r w:rsidR="00281370">
              <w:t>.</w:t>
            </w:r>
          </w:p>
          <w:p w:rsidR="00281370" w:rsidRDefault="00556739" w:rsidP="00EC15EC">
            <w:pPr>
              <w:pStyle w:val="QuestionStyle"/>
              <w:ind w:right="3720"/>
            </w:pPr>
            <w:r>
              <w:t>If one person is chosen at random, w</w:t>
            </w:r>
            <w:r w:rsidR="00281370">
              <w:t>hat is the probability</w:t>
            </w:r>
            <w:r>
              <w:t xml:space="preserve"> that their helmet is not blue</w:t>
            </w:r>
            <w:r w:rsidR="00281370">
              <w:t>?</w:t>
            </w:r>
          </w:p>
          <w:p w:rsidR="00281370" w:rsidRDefault="00281370" w:rsidP="001B12AE">
            <w:pPr>
              <w:pStyle w:val="QuestionStyle"/>
            </w:pPr>
          </w:p>
          <w:p w:rsidR="00281370" w:rsidRDefault="00281370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2304" behindDoc="0" locked="0" layoutInCell="1" allowOverlap="1" wp14:anchorId="02F80D31" wp14:editId="011EC09C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125095</wp:posOffset>
                      </wp:positionV>
                      <wp:extent cx="3905250" cy="114300"/>
                      <wp:effectExtent l="0" t="0" r="19050" b="19050"/>
                      <wp:wrapNone/>
                      <wp:docPr id="294" name="Group 2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0" cy="114300"/>
                                <a:chOff x="0" y="0"/>
                                <a:chExt cx="3905250" cy="114300"/>
                              </a:xfrm>
                            </wpg:grpSpPr>
                            <wps:wsp>
                              <wps:cNvPr id="29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8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 w:rsidP="00484A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 w:rsidP="00484A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15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 w:rsidP="00484A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536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55BDB" w:rsidRDefault="00155BDB" w:rsidP="00484A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F80D31" id="Group 294" o:spid="_x0000_s1057" style="position:absolute;margin-left:17.5pt;margin-top:9.85pt;width:307.5pt;height:9pt;z-index:251682304" coordsize="39052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">
                      <v:roundrect id="AutoShape 3" o:spid="_x0000_s1058" style="position:absolute;left:37338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" strokecolor="black [3213]" strokeweight="1pt">
                        <v:textbox>
                          <w:txbxContent>
                            <w:p w:rsidR="00155BDB" w:rsidRDefault="00155BDB" w:rsidP="00484A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9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" strokecolor="black [3213]" strokeweight="1pt">
                        <v:textbox>
                          <w:txbxContent>
                            <w:p w:rsidR="00155BDB" w:rsidRDefault="00155BDB" w:rsidP="00484A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0" style="position:absolute;left:12115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" strokecolor="black [3213]" strokeweight="1pt">
                        <v:textbox>
                          <w:txbxContent>
                            <w:p w:rsidR="00155BDB" w:rsidRDefault="00155BDB" w:rsidP="00484A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1" style="position:absolute;left:24536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" strokecolor="black [3213]" strokeweight="1pt">
                        <v:textbox>
                          <w:txbxContent>
                            <w:p w:rsidR="00155BDB" w:rsidRDefault="00155BDB" w:rsidP="00484A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t xml:space="preserve">             </w:t>
            </w:r>
            <w:r w:rsidR="009F2E36" w:rsidRPr="009F2E36">
              <w:object w:dxaOrig="274" w:dyaOrig="528" w14:anchorId="02D38562">
                <v:shape id="_x0000_i1060" type="#_x0000_t75" style="width:13.5pt;height:26.25pt" o:ole="">
                  <v:imagedata r:id="rId83" o:title=""/>
                </v:shape>
                <o:OLEObject Type="Embed" ProgID="FXEquation.Equation" ShapeID="_x0000_i1060" DrawAspect="Content" ObjectID="_1556903825" r:id="rId84"/>
              </w:object>
            </w:r>
            <w:r>
              <w:t xml:space="preserve">                              </w:t>
            </w:r>
            <w:r w:rsidR="00556739" w:rsidRPr="00556739">
              <w:object w:dxaOrig="274" w:dyaOrig="532">
                <v:shape id="_x0000_i1061" type="#_x0000_t75" style="width:13.5pt;height:27pt" o:ole="">
                  <v:imagedata r:id="rId85" o:title=""/>
                </v:shape>
                <o:OLEObject Type="Embed" ProgID="FXEquation.Equation" ShapeID="_x0000_i1061" DrawAspect="Content" ObjectID="_1556903826" r:id="rId86"/>
              </w:object>
            </w:r>
            <w:r w:rsidR="00556739">
              <w:t xml:space="preserve"> </w:t>
            </w:r>
            <w:r>
              <w:t xml:space="preserve">                           </w:t>
            </w:r>
            <w:r w:rsidR="009F2E36" w:rsidRPr="009F2E36">
              <w:object w:dxaOrig="274" w:dyaOrig="532">
                <v:shape id="_x0000_i1062" type="#_x0000_t75" style="width:13.5pt;height:27pt" o:ole="">
                  <v:imagedata r:id="rId87" o:title=""/>
                </v:shape>
                <o:OLEObject Type="Embed" ProgID="FXEquation.Equation" ShapeID="_x0000_i1062" DrawAspect="Content" ObjectID="_1556903827" r:id="rId88"/>
              </w:object>
            </w:r>
            <w:r w:rsidR="00556739">
              <w:t xml:space="preserve"> </w:t>
            </w:r>
            <w:r>
              <w:t xml:space="preserve">                            </w:t>
            </w:r>
            <w:r w:rsidR="009F2E36" w:rsidRPr="009F2E36">
              <w:object w:dxaOrig="274" w:dyaOrig="532">
                <v:shape id="_x0000_i1063" type="#_x0000_t75" style="width:13.5pt;height:27pt" o:ole="">
                  <v:imagedata r:id="rId89" o:title=""/>
                </v:shape>
                <o:OLEObject Type="Embed" ProgID="FXEquation.Equation" ShapeID="_x0000_i1063" DrawAspect="Content" ObjectID="_1556903828" r:id="rId90"/>
              </w:object>
            </w: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81370" w:rsidRPr="001B3341" w:rsidRDefault="00281370" w:rsidP="001B12AE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1B12AE" w:rsidP="001B12AE">
            <w:pPr>
              <w:pStyle w:val="QuestionStyle"/>
              <w:rPr>
                <w:noProof/>
              </w:rPr>
            </w:pPr>
            <w:r>
              <w:rPr>
                <w:b/>
              </w:rPr>
              <w:t>Questions 9 – 11</w:t>
            </w:r>
            <w:r w:rsidR="00281370" w:rsidRPr="001B12AE">
              <w:rPr>
                <w:b/>
              </w:rPr>
              <w:t xml:space="preserve"> refer to the following</w:t>
            </w:r>
            <w:r w:rsidR="00281370">
              <w:t>.</w:t>
            </w:r>
          </w:p>
          <w:tbl>
            <w:tblPr>
              <w:tblStyle w:val="TableGrid"/>
              <w:tblW w:w="0" w:type="auto"/>
              <w:tblInd w:w="1771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236"/>
              <w:gridCol w:w="539"/>
              <w:gridCol w:w="236"/>
              <w:gridCol w:w="539"/>
              <w:gridCol w:w="236"/>
              <w:gridCol w:w="538"/>
              <w:gridCol w:w="236"/>
              <w:gridCol w:w="539"/>
              <w:gridCol w:w="236"/>
              <w:gridCol w:w="539"/>
              <w:gridCol w:w="236"/>
              <w:gridCol w:w="538"/>
            </w:tblGrid>
            <w:tr w:rsidR="00693001" w:rsidTr="00394190">
              <w:tc>
                <w:tcPr>
                  <w:tcW w:w="538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A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155BDB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pict>
                      <v:rect id="_x0000_i1064" style="width:0;height:1.5pt" o:hralign="center" o:hrstd="t" o:hr="t" fillcolor="#a0a0a0" stroked="f"/>
                    </w:pict>
                  </w:r>
                </w:p>
              </w:tc>
              <w:tc>
                <w:tcPr>
                  <w:tcW w:w="539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B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C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D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E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F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G</w:t>
                  </w:r>
                </w:p>
              </w:tc>
            </w:tr>
            <w:tr w:rsidR="00693001" w:rsidTr="00693001">
              <w:trPr>
                <w:trHeight w:hRule="exact" w:val="170"/>
              </w:trPr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</w:tr>
            <w:tr w:rsidR="00693001" w:rsidTr="00394190">
              <w:tc>
                <w:tcPr>
                  <w:tcW w:w="538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H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auto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I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J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shd w:val="clear" w:color="auto" w:fill="auto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K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L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auto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M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N</w:t>
                  </w:r>
                </w:p>
              </w:tc>
            </w:tr>
            <w:tr w:rsidR="00693001" w:rsidTr="00693001">
              <w:trPr>
                <w:trHeight w:hRule="exact" w:val="227"/>
              </w:trPr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</w:tr>
            <w:tr w:rsidR="00693001" w:rsidTr="00394190">
              <w:tc>
                <w:tcPr>
                  <w:tcW w:w="538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O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P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Q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R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T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U</w:t>
                  </w:r>
                </w:p>
              </w:tc>
            </w:tr>
            <w:tr w:rsidR="00693001" w:rsidTr="00693001">
              <w:trPr>
                <w:trHeight w:hRule="exact" w:val="227"/>
              </w:trPr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</w:tr>
            <w:tr w:rsidR="00693001" w:rsidTr="00394190">
              <w:tc>
                <w:tcPr>
                  <w:tcW w:w="538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V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W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X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shd w:val="clear" w:color="auto" w:fill="BFBFBF" w:themeFill="background1" w:themeFillShade="BF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Y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Z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Pr="001A6613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9" w:type="dxa"/>
                  <w:shd w:val="clear" w:color="auto" w:fill="BFBFBF" w:themeFill="background1" w:themeFillShade="BF"/>
                  <w:vAlign w:val="center"/>
                </w:tcPr>
                <w:p w:rsidR="00693001" w:rsidRPr="00693001" w:rsidRDefault="00693001" w:rsidP="001B12AE">
                  <w:pPr>
                    <w:pStyle w:val="QuestionStyle"/>
                    <w:rPr>
                      <w:noProof/>
                    </w:rPr>
                  </w:pPr>
                  <w:r w:rsidRPr="00693001">
                    <w:rPr>
                      <w:noProof/>
                    </w:rPr>
                    <w:t>*</w:t>
                  </w: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:rsidR="00693001" w:rsidRPr="00693001" w:rsidRDefault="00693001" w:rsidP="001B12AE">
                  <w:pPr>
                    <w:pStyle w:val="QuestionStyle"/>
                    <w:rPr>
                      <w:noProof/>
                    </w:rPr>
                  </w:pPr>
                </w:p>
              </w:tc>
              <w:tc>
                <w:tcPr>
                  <w:tcW w:w="538" w:type="dxa"/>
                  <w:vAlign w:val="center"/>
                </w:tcPr>
                <w:p w:rsidR="00693001" w:rsidRPr="00693001" w:rsidRDefault="00394190" w:rsidP="001B12AE">
                  <w:pPr>
                    <w:pStyle w:val="QuestionStyle"/>
                    <w:rPr>
                      <w:noProof/>
                    </w:rPr>
                  </w:pPr>
                  <w:r>
                    <w:rPr>
                      <w:noProof/>
                    </w:rPr>
                    <w:t>#</w:t>
                  </w:r>
                </w:p>
              </w:tc>
            </w:tr>
          </w:tbl>
          <w:p w:rsidR="00281370" w:rsidRDefault="00281370" w:rsidP="001B12AE">
            <w:pPr>
              <w:pStyle w:val="QuestionStyle"/>
              <w:rPr>
                <w:noProof/>
              </w:rPr>
            </w:pPr>
          </w:p>
          <w:p w:rsidR="00281370" w:rsidRDefault="009F2E36" w:rsidP="001B12AE">
            <w:pPr>
              <w:pStyle w:val="QuestionStyle"/>
            </w:pPr>
            <w:r>
              <w:t xml:space="preserve">In a </w:t>
            </w:r>
            <w:r w:rsidR="001B12AE">
              <w:t xml:space="preserve">board </w:t>
            </w:r>
            <w:r>
              <w:t xml:space="preserve">game, the letters of the alphabet </w:t>
            </w:r>
            <w:r w:rsidR="001B12AE">
              <w:t xml:space="preserve">are </w:t>
            </w:r>
            <w:r w:rsidR="00394190">
              <w:t>written on 26 cards and a further two cards have symbols instead of letters.</w:t>
            </w:r>
          </w:p>
          <w:p w:rsidR="00281370" w:rsidRDefault="00394190" w:rsidP="001B12AE">
            <w:pPr>
              <w:pStyle w:val="QuestionStyle"/>
            </w:pPr>
            <w:r>
              <w:t>Some of the cards</w:t>
            </w:r>
            <w:r w:rsidR="00281370">
              <w:t xml:space="preserve"> are </w:t>
            </w:r>
            <w:r>
              <w:t>grey</w:t>
            </w:r>
            <w:r w:rsidR="00281370">
              <w:t xml:space="preserve"> and some are white.</w:t>
            </w:r>
          </w:p>
          <w:p w:rsidR="00281370" w:rsidRDefault="00394190" w:rsidP="001B12AE">
            <w:pPr>
              <w:pStyle w:val="QuestionStyle"/>
            </w:pPr>
            <w:r>
              <w:t>The cards are shuffled and one is chosen at random</w:t>
            </w:r>
            <w:r w:rsidR="00281370">
              <w:t>.</w:t>
            </w: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81370" w:rsidRPr="001B3341" w:rsidRDefault="00281370" w:rsidP="00281370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281370" w:rsidP="001B12AE">
            <w:pPr>
              <w:pStyle w:val="QuestionStyle"/>
            </w:pPr>
            <w:r>
              <w:t xml:space="preserve">What is the probability that the </w:t>
            </w:r>
            <w:r w:rsidR="00394190">
              <w:t>card</w:t>
            </w:r>
            <w:r>
              <w:t xml:space="preserve"> which</w:t>
            </w:r>
            <w:r w:rsidR="00394190">
              <w:t xml:space="preserve"> is drawn,</w:t>
            </w:r>
            <w:r>
              <w:t xml:space="preserve"> is </w:t>
            </w:r>
            <w:r w:rsidR="00394190">
              <w:t>a grey card</w:t>
            </w:r>
            <w:r>
              <w:t>?</w:t>
            </w:r>
          </w:p>
          <w:p w:rsidR="00281370" w:rsidRPr="0054627D" w:rsidRDefault="00281370" w:rsidP="00281370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8448" behindDoc="0" locked="0" layoutInCell="1" allowOverlap="1" wp14:anchorId="13CFCFCF" wp14:editId="2663E5FA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95805</wp:posOffset>
                      </wp:positionV>
                      <wp:extent cx="4415790" cy="114300"/>
                      <wp:effectExtent l="0" t="0" r="22860" b="19050"/>
                      <wp:wrapNone/>
                      <wp:docPr id="299" name="Group 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800621" id="Group 299" o:spid="_x0000_s1026" style="position:absolute;margin-left:30.6pt;margin-top:7.55pt;width:347.7pt;height:9pt;z-index:25168844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</w:t>
            </w:r>
            <w:r w:rsidR="001B12A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C15EC" w:rsidRPr="00EC15E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65" type="#_x0000_t75" style="width:13.5pt;height:27pt" o:ole="">
                  <v:imagedata r:id="rId91" o:title=""/>
                </v:shape>
                <o:OLEObject Type="Embed" ProgID="FXEquation.Equation" ShapeID="_x0000_i1065" DrawAspect="Content" ObjectID="_1556903829" r:id="rId92"/>
              </w:object>
            </w:r>
            <w:r w:rsidR="001B12A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</w:t>
            </w:r>
            <w:r w:rsidR="00EC15EC" w:rsidRPr="00EC15E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66" type="#_x0000_t75" style="width:13.5pt;height:27pt" o:ole="">
                  <v:imagedata r:id="rId93" o:title=""/>
                </v:shape>
                <o:OLEObject Type="Embed" ProgID="FXEquation.Equation" ShapeID="_x0000_i1066" DrawAspect="Content" ObjectID="_1556903830" r:id="rId94"/>
              </w:object>
            </w:r>
            <w:r w:rsidR="001B12A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 w:rsidR="00EC15EC" w:rsidRPr="00EC15E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67" type="#_x0000_t75" style="width:13.5pt;height:26.25pt" o:ole="">
                  <v:imagedata r:id="rId95" o:title=""/>
                </v:shape>
                <o:OLEObject Type="Embed" ProgID="FXEquation.Equation" ShapeID="_x0000_i1067" DrawAspect="Content" ObjectID="_1556903831" r:id="rId96"/>
              </w:object>
            </w:r>
            <w:r w:rsidR="001B12A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 w:rsidR="001B12AE" w:rsidRPr="001B12A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68" type="#_x0000_t75" style="width:13.5pt;height:27pt" o:ole="">
                  <v:imagedata r:id="rId97" o:title=""/>
                </v:shape>
                <o:OLEObject Type="Embed" ProgID="FXEquation.Equation" ShapeID="_x0000_i1068" DrawAspect="Content" ObjectID="_1556903832" r:id="rId98"/>
              </w:object>
            </w:r>
            <w:r w:rsidR="001B12A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81370" w:rsidRPr="001B3341" w:rsidRDefault="00281370" w:rsidP="00281370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281370" w:rsidP="00281370">
            <w:pPr>
              <w:rPr>
                <w:rFonts w:ascii="Times New Roman" w:hAnsi="Times New Roman"/>
                <w:sz w:val="16"/>
                <w:szCs w:val="16"/>
              </w:rPr>
            </w:pPr>
            <w:r w:rsidRPr="0034576B">
              <w:rPr>
                <w:rFonts w:ascii="Times New Roman" w:hAnsi="Times New Roman"/>
                <w:sz w:val="24"/>
                <w:szCs w:val="24"/>
              </w:rPr>
              <w:t xml:space="preserve">What is the probability that the </w:t>
            </w:r>
            <w:r w:rsidR="00394190">
              <w:rPr>
                <w:rFonts w:ascii="Times New Roman" w:hAnsi="Times New Roman"/>
                <w:sz w:val="24"/>
                <w:szCs w:val="24"/>
              </w:rPr>
              <w:t>card drawn has a vowel and is coloured grey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  <w:r w:rsidRPr="0034576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81370" w:rsidRPr="0034576B" w:rsidRDefault="00281370" w:rsidP="00281370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1520" behindDoc="0" locked="0" layoutInCell="1" allowOverlap="1" wp14:anchorId="617A6DDC" wp14:editId="30D56C43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112395</wp:posOffset>
                      </wp:positionV>
                      <wp:extent cx="4415790" cy="114300"/>
                      <wp:effectExtent l="0" t="0" r="22860" b="19050"/>
                      <wp:wrapNone/>
                      <wp:docPr id="306" name="Group 3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0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099C9" id="Group 306" o:spid="_x0000_s1026" style="position:absolute;margin-left:29.4pt;margin-top:8.85pt;width:347.7pt;height:9pt;z-index:25169152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EC15E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</w:t>
            </w:r>
            <w:r w:rsidR="00EC15E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279BA" w:rsidRPr="006279B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8" w:dyaOrig="192">
                <v:shape id="_x0000_i1069" type="#_x0000_t75" style="width:6.75pt;height:9.75pt" o:ole="">
                  <v:imagedata r:id="rId99" o:title=""/>
                </v:shape>
                <o:OLEObject Type="Embed" ProgID="FXEquation.Equation" ShapeID="_x0000_i1069" DrawAspect="Content" ObjectID="_1556903833" r:id="rId100"/>
              </w:object>
            </w:r>
            <w:r w:rsidR="00EC15E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</w:t>
            </w:r>
            <w:r w:rsidR="006279BA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="00EC15E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  <w:r w:rsidR="006279BA" w:rsidRPr="006279B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28">
                <v:shape id="_x0000_i1070" type="#_x0000_t75" style="width:13.5pt;height:26.25pt" o:ole="">
                  <v:imagedata r:id="rId101" o:title=""/>
                </v:shape>
                <o:OLEObject Type="Embed" ProgID="FXEquation.Equation" ShapeID="_x0000_i1070" DrawAspect="Content" ObjectID="_1556903834" r:id="rId102"/>
              </w:object>
            </w:r>
            <w:r w:rsidR="00EC15E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 w:rsidR="006279BA" w:rsidRPr="006279B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28">
                <v:shape id="_x0000_i1071" type="#_x0000_t75" style="width:13.5pt;height:25.5pt" o:ole="">
                  <v:imagedata r:id="rId103" o:title=""/>
                </v:shape>
                <o:OLEObject Type="Embed" ProgID="FXEquation.Equation" ShapeID="_x0000_i1071" DrawAspect="Content" ObjectID="_1556903835" r:id="rId104"/>
              </w:object>
            </w:r>
            <w:r w:rsidR="00EC15E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 w:rsidR="006279BA" w:rsidRPr="006279B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8" w:dyaOrig="192">
                <v:shape id="_x0000_i1072" type="#_x0000_t75" style="width:6.75pt;height:9.75pt" o:ole="">
                  <v:imagedata r:id="rId105" o:title=""/>
                </v:shape>
                <o:OLEObject Type="Embed" ProgID="FXEquation.Equation" ShapeID="_x0000_i1072" DrawAspect="Content" ObjectID="_1556903836" r:id="rId106"/>
              </w:object>
            </w:r>
            <w:r w:rsidR="00EC15E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</w:t>
            </w: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81370" w:rsidRPr="001B3341" w:rsidRDefault="00281370" w:rsidP="00281370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6279BA" w:rsidP="0028137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0976" behindDoc="0" locked="0" layoutInCell="1" allowOverlap="1" wp14:anchorId="45247DF5" wp14:editId="240103F6">
                      <wp:simplePos x="0" y="0"/>
                      <wp:positionH relativeFrom="column">
                        <wp:posOffset>4112260</wp:posOffset>
                      </wp:positionH>
                      <wp:positionV relativeFrom="paragraph">
                        <wp:posOffset>248920</wp:posOffset>
                      </wp:positionV>
                      <wp:extent cx="478155" cy="678180"/>
                      <wp:effectExtent l="13335" t="15240" r="13335" b="11430"/>
                      <wp:wrapNone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8155" cy="678180"/>
                                <a:chOff x="0" y="0"/>
                                <a:chExt cx="9753" cy="8382"/>
                              </a:xfrm>
                            </wpg:grpSpPr>
                            <wps:wsp>
                              <wps:cNvPr id="33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0"/>
                                  <a:ext cx="7163" cy="37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 w:rsidP="006279BA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4" name="Rectangl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1" y="4648"/>
                                  <a:ext cx="7163" cy="3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:rsidR="00155BDB" w:rsidRDefault="00155BDB" w:rsidP="006279B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7" name="Straight Connector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91"/>
                                  <a:ext cx="975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247DF5" id="Group 32" o:spid="_x0000_s1062" style="position:absolute;margin-left:323.8pt;margin-top:19.6pt;width:37.65pt;height:53.4pt;z-index:25171097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">
                      <v:rect id="Rectangle 79" o:spid="_x0000_s1063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" filled="f" strokecolor="black [3213]" strokeweight="1.5pt">
                        <v:textbox inset="0,0,0,0">
                          <w:txbxContent>
                            <w:p w:rsidR="00155BDB" w:rsidRDefault="00155BDB" w:rsidP="006279BA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80" o:spid="_x0000_s1064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" filled="f" strokecolor="black [3213]" strokeweight="1.5pt">
                        <v:textbox inset="0,0,0,0">
                          <w:txbxContent>
                            <w:p w:rsidR="00155BDB" w:rsidRDefault="00155BDB" w:rsidP="006279B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line id="Straight Connector 81" o:spid="_x0000_s1065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="00281370">
              <w:rPr>
                <w:rFonts w:ascii="Times New Roman" w:hAnsi="Times New Roman"/>
                <w:sz w:val="24"/>
                <w:szCs w:val="24"/>
              </w:rPr>
              <w:t>What</w:t>
            </w:r>
            <w:r w:rsidR="00281370" w:rsidRPr="0034576B">
              <w:rPr>
                <w:rFonts w:ascii="Times New Roman" w:hAnsi="Times New Roman"/>
                <w:sz w:val="24"/>
                <w:szCs w:val="24"/>
              </w:rPr>
              <w:t xml:space="preserve"> is the probability that the </w:t>
            </w:r>
            <w:r w:rsidR="00394190">
              <w:rPr>
                <w:rFonts w:ascii="Times New Roman" w:hAnsi="Times New Roman"/>
                <w:sz w:val="24"/>
                <w:szCs w:val="24"/>
              </w:rPr>
              <w:t>card has a one of the first six letters of the alphabet or a symbol</w:t>
            </w:r>
            <w:r w:rsidR="00281370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281370" w:rsidRDefault="00281370" w:rsidP="0028137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1370" w:rsidRPr="0034576B" w:rsidRDefault="00281370" w:rsidP="0028137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81370" w:rsidRPr="001B3341" w:rsidRDefault="00281370" w:rsidP="00BF7F0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281370" w:rsidP="001B12AE">
            <w:pPr>
              <w:pStyle w:val="QuestionStyle"/>
            </w:pPr>
            <w:r w:rsidRPr="00DE7A5E">
              <w:rPr>
                <w:b/>
              </w:rPr>
              <w:t>Ques</w:t>
            </w:r>
            <w:r w:rsidR="00986DAC" w:rsidRPr="00DE7A5E">
              <w:rPr>
                <w:b/>
              </w:rPr>
              <w:t>tions 12 - 14</w:t>
            </w:r>
            <w:r w:rsidRPr="00DE7A5E">
              <w:rPr>
                <w:b/>
              </w:rPr>
              <w:t xml:space="preserve"> refer to the following</w:t>
            </w:r>
            <w:r>
              <w:t>:</w:t>
            </w:r>
          </w:p>
          <w:p w:rsidR="00BF7F08" w:rsidRDefault="00BF7F08" w:rsidP="001B12AE">
            <w:pPr>
              <w:pStyle w:val="QuestionStyle"/>
            </w:pPr>
            <w:r>
              <w:t>T</w:t>
            </w:r>
            <w:r w:rsidR="00986DAC">
              <w:t>he works of two artists make up an</w:t>
            </w:r>
            <w:r>
              <w:t xml:space="preserve"> exhibition at a gallery.</w:t>
            </w:r>
          </w:p>
          <w:p w:rsidR="00281370" w:rsidRDefault="00BF7F08" w:rsidP="001B12AE">
            <w:pPr>
              <w:pStyle w:val="QuestionStyle"/>
            </w:pPr>
            <w:r>
              <w:t>The makeup of the exhibition is summarised</w:t>
            </w:r>
            <w:r w:rsidR="00281370">
              <w:t xml:space="preserve"> in the table below.           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11"/>
              <w:gridCol w:w="2211"/>
              <w:gridCol w:w="2211"/>
              <w:gridCol w:w="2211"/>
            </w:tblGrid>
            <w:tr w:rsidR="00281370" w:rsidTr="00484A08">
              <w:tc>
                <w:tcPr>
                  <w:tcW w:w="221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81370" w:rsidRDefault="00A13826" w:rsidP="001B12AE">
                  <w:pPr>
                    <w:pStyle w:val="QuestionStyle"/>
                  </w:pPr>
                  <w:r>
                    <w:t>Artist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281370" w:rsidRDefault="00A13826" w:rsidP="00986DAC">
                  <w:pPr>
                    <w:pStyle w:val="QuestionStyle"/>
                    <w:jc w:val="center"/>
                  </w:pPr>
                  <w:r>
                    <w:t>Painting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281370" w:rsidRDefault="00A13826" w:rsidP="00986DAC">
                  <w:pPr>
                    <w:pStyle w:val="QuestionStyle"/>
                    <w:jc w:val="center"/>
                  </w:pPr>
                  <w:r>
                    <w:t>Sculpture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281370" w:rsidRDefault="00281370" w:rsidP="00986DAC">
                  <w:pPr>
                    <w:pStyle w:val="QuestionStyle"/>
                    <w:jc w:val="center"/>
                  </w:pPr>
                  <w:r>
                    <w:t>Total</w:t>
                  </w:r>
                </w:p>
              </w:tc>
            </w:tr>
            <w:tr w:rsidR="00281370" w:rsidTr="00484A08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281370" w:rsidRDefault="00A13826" w:rsidP="001B12AE">
                  <w:pPr>
                    <w:pStyle w:val="QuestionStyle"/>
                  </w:pPr>
                  <w:r>
                    <w:t xml:space="preserve">Juniper 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BF7F08" w:rsidP="00986DAC">
                  <w:pPr>
                    <w:pStyle w:val="QuestionStyle"/>
                    <w:jc w:val="center"/>
                  </w:pPr>
                  <w:r>
                    <w:t>33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BF7F08" w:rsidP="00986DAC">
                  <w:pPr>
                    <w:pStyle w:val="QuestionStyle"/>
                    <w:jc w:val="center"/>
                  </w:pPr>
                  <w:r>
                    <w:t>12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BF7F08" w:rsidP="00986DAC">
                  <w:pPr>
                    <w:pStyle w:val="QuestionStyle"/>
                    <w:jc w:val="center"/>
                  </w:pPr>
                  <w:r>
                    <w:t>45</w:t>
                  </w:r>
                </w:p>
              </w:tc>
            </w:tr>
            <w:tr w:rsidR="00281370" w:rsidTr="00484A08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281370" w:rsidRDefault="00A13826" w:rsidP="001B12AE">
                  <w:pPr>
                    <w:pStyle w:val="QuestionStyle"/>
                  </w:pPr>
                  <w:r>
                    <w:t>Lindsay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A13826" w:rsidP="00986DAC">
                  <w:pPr>
                    <w:pStyle w:val="QuestionStyle"/>
                    <w:jc w:val="center"/>
                  </w:pPr>
                  <w:r>
                    <w:t>28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BF7F08" w:rsidP="00986DAC">
                  <w:pPr>
                    <w:pStyle w:val="QuestionStyle"/>
                    <w:jc w:val="center"/>
                  </w:pPr>
                  <w:r>
                    <w:t>7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BF7F08" w:rsidP="00986DAC">
                  <w:pPr>
                    <w:pStyle w:val="QuestionStyle"/>
                    <w:jc w:val="center"/>
                  </w:pPr>
                  <w:r>
                    <w:t>35</w:t>
                  </w:r>
                </w:p>
              </w:tc>
            </w:tr>
            <w:tr w:rsidR="00281370" w:rsidTr="00484A08"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EAA7"/>
                  <w:vAlign w:val="center"/>
                  <w:hideMark/>
                </w:tcPr>
                <w:p w:rsidR="00281370" w:rsidRDefault="00281370" w:rsidP="001B12AE">
                  <w:pPr>
                    <w:pStyle w:val="QuestionStyle"/>
                  </w:pPr>
                  <w:r>
                    <w:t>Total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BF7F08" w:rsidP="00986DAC">
                  <w:pPr>
                    <w:pStyle w:val="QuestionStyle"/>
                    <w:jc w:val="center"/>
                  </w:pPr>
                  <w:r>
                    <w:t>61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BF7F08" w:rsidP="00986DAC">
                  <w:pPr>
                    <w:pStyle w:val="QuestionStyle"/>
                    <w:jc w:val="center"/>
                  </w:pPr>
                  <w:r>
                    <w:t>19</w:t>
                  </w:r>
                </w:p>
              </w:tc>
              <w:tc>
                <w:tcPr>
                  <w:tcW w:w="2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81370" w:rsidRDefault="00BF7F08" w:rsidP="00986DAC">
                  <w:pPr>
                    <w:pStyle w:val="QuestionStyle"/>
                    <w:jc w:val="center"/>
                  </w:pPr>
                  <w:r>
                    <w:t>8</w:t>
                  </w:r>
                  <w:r w:rsidR="00281370">
                    <w:t>0</w:t>
                  </w:r>
                </w:p>
              </w:tc>
            </w:tr>
          </w:tbl>
          <w:p w:rsidR="00281370" w:rsidRDefault="00BF7F08" w:rsidP="001B12AE">
            <w:pPr>
              <w:pStyle w:val="QuestionStyle"/>
            </w:pPr>
            <w:r>
              <w:t>One of the artworks</w:t>
            </w:r>
            <w:r w:rsidR="00281370">
              <w:t xml:space="preserve"> is chosen at random.</w:t>
            </w: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81370" w:rsidRPr="001B3341" w:rsidRDefault="00281370" w:rsidP="00281370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281370" w:rsidP="001B12AE">
            <w:pPr>
              <w:pStyle w:val="QuestionStyle"/>
            </w:pPr>
            <w:r>
              <w:t xml:space="preserve">What is the probability that it is </w:t>
            </w:r>
            <w:r w:rsidR="00BF7F08">
              <w:t>by Juniper</w:t>
            </w:r>
            <w:r>
              <w:t>?</w:t>
            </w:r>
          </w:p>
          <w:p w:rsidR="00281370" w:rsidRPr="00597399" w:rsidRDefault="00664AA5" w:rsidP="00281370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1FF2602D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109855</wp:posOffset>
                      </wp:positionV>
                      <wp:extent cx="4362450" cy="114300"/>
                      <wp:effectExtent l="7620" t="14605" r="11430" b="13970"/>
                      <wp:wrapNone/>
                      <wp:docPr id="466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4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8D6FB7" id="Group 3" o:spid="_x0000_s1026" style="position:absolute;margin-left:30.4pt;margin-top:8.65pt;width:343.5pt;height:9pt;z-index:2516776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" filled="f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281370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821CC" w:rsidRPr="007821C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28" w14:anchorId="30605E30">
                <v:shape id="_x0000_i1073" type="#_x0000_t75" style="width:13.5pt;height:26.25pt" o:ole="">
                  <v:imagedata r:id="rId107" o:title=""/>
                </v:shape>
                <o:OLEObject Type="Embed" ProgID="FXEquation.Equation" ShapeID="_x0000_i1073" DrawAspect="Content" ObjectID="_1556903837" r:id="rId108"/>
              </w:object>
            </w:r>
            <w:r w:rsidR="00281370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7821CC" w:rsidRPr="007821C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7C0A27FB">
                <v:shape id="_x0000_i1074" type="#_x0000_t75" style="width:13.5pt;height:27pt" o:ole="">
                  <v:imagedata r:id="rId109" o:title=""/>
                </v:shape>
                <o:OLEObject Type="Embed" ProgID="FXEquation.Equation" ShapeID="_x0000_i1074" DrawAspect="Content" ObjectID="_1556903838" r:id="rId110"/>
              </w:object>
            </w:r>
            <w:r w:rsidR="00281370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7821CC" w:rsidRPr="009704CE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2">
                <v:shape id="_x0000_i1075" type="#_x0000_t75" style="width:13.5pt;height:27pt" o:ole="">
                  <v:imagedata r:id="rId111" o:title=""/>
                </v:shape>
                <o:OLEObject Type="Embed" ProgID="FXEquation.Equation" ShapeID="_x0000_i1075" DrawAspect="Content" ObjectID="_1556903839" r:id="rId112"/>
              </w:object>
            </w:r>
            <w:r w:rsidR="00281370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28137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28137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 w:rsidR="007821CC" w:rsidRPr="007821C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76" type="#_x0000_t75" style="width:13.5pt;height:27pt" o:ole="">
                  <v:imagedata r:id="rId113" o:title=""/>
                </v:shape>
                <o:OLEObject Type="Embed" ProgID="FXEquation.Equation" ShapeID="_x0000_i1076" DrawAspect="Content" ObjectID="_1556903840" r:id="rId114"/>
              </w:object>
            </w:r>
            <w:r w:rsidR="0028137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81370" w:rsidRPr="001B3341" w:rsidRDefault="00281370" w:rsidP="00281370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bookmarkStart w:id="0" w:name="_GoBack"/>
        <w:bookmarkEnd w:id="0"/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281370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664" behindDoc="0" locked="0" layoutInCell="1" allowOverlap="1" wp14:anchorId="6A6FED76" wp14:editId="62F5C046">
                      <wp:simplePos x="0" y="0"/>
                      <wp:positionH relativeFrom="column">
                        <wp:posOffset>4813480</wp:posOffset>
                      </wp:positionH>
                      <wp:positionV relativeFrom="paragraph">
                        <wp:posOffset>30653</wp:posOffset>
                      </wp:positionV>
                      <wp:extent cx="478155" cy="678180"/>
                      <wp:effectExtent l="0" t="0" r="36195" b="2667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8" name="Rectangle 6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Rectangle 6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" name="Straight Connector 7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A8CF45" id="Group 67" o:spid="_x0000_s1026" style="position:absolute;margin-left:379pt;margin-top:2.4pt;width:37.65pt;height:53.4pt;z-index:251697664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">
                      <v:rect id="Rectangle 68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" filled="f" strokecolor="black [3213]" strokeweight="1.5pt"/>
                      <v:rect id="Rectangle 69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" filled="f" strokecolor="black [3213]" strokeweight="1.5pt"/>
                      <v:line id="Straight Connector 70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  <w:r>
              <w:t xml:space="preserve">What is the probability that it is </w:t>
            </w:r>
            <w:r w:rsidR="00BF7F08">
              <w:t>a sculpture by Lindsay</w:t>
            </w:r>
            <w:r>
              <w:t>?</w:t>
            </w:r>
          </w:p>
          <w:p w:rsidR="00281370" w:rsidRDefault="00281370" w:rsidP="001B12AE">
            <w:pPr>
              <w:pStyle w:val="QuestionStyle"/>
            </w:pPr>
          </w:p>
          <w:p w:rsidR="00281370" w:rsidRDefault="00281370" w:rsidP="001B12AE">
            <w:pPr>
              <w:pStyle w:val="QuestionStyle"/>
            </w:pPr>
          </w:p>
        </w:tc>
      </w:tr>
      <w:tr w:rsidR="0028137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81370" w:rsidRPr="001B3341" w:rsidRDefault="00281370" w:rsidP="00281370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1370" w:rsidRDefault="00E02EF0" w:rsidP="001B12A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0736" behindDoc="0" locked="0" layoutInCell="1" allowOverlap="1" wp14:anchorId="7A2410FC" wp14:editId="54AC9BEA">
                      <wp:simplePos x="0" y="0"/>
                      <wp:positionH relativeFrom="column">
                        <wp:posOffset>4822937</wp:posOffset>
                      </wp:positionH>
                      <wp:positionV relativeFrom="paragraph">
                        <wp:posOffset>54949</wp:posOffset>
                      </wp:positionV>
                      <wp:extent cx="478155" cy="678180"/>
                      <wp:effectExtent l="0" t="0" r="36195" b="2667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72" name="Rectangle 7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" name="Rectangle 7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" name="Straight Connector 7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D5B528" id="Group 71" o:spid="_x0000_s1026" style="position:absolute;margin-left:379.75pt;margin-top:4.35pt;width:37.65pt;height:53.4pt;z-index:251700736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">
                      <v:rect id="Rectangle 7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" filled="f" strokecolor="black [3213]" strokeweight="1.5pt"/>
                      <v:rect id="Rectangle 7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" filled="f" strokecolor="black [3213]" strokeweight="1.5pt"/>
                      <v:line id="Straight Connector 75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="00281370">
              <w:t xml:space="preserve">What is the probability that </w:t>
            </w:r>
            <w:r w:rsidR="00BF7F08">
              <w:t>it is by Lindsay, is a painting, or both</w:t>
            </w:r>
            <w:r w:rsidR="00281370">
              <w:t>?</w:t>
            </w:r>
            <w:r w:rsidR="00281370">
              <w:rPr>
                <w:noProof/>
                <w:lang w:eastAsia="en-AU"/>
              </w:rPr>
              <w:t xml:space="preserve"> </w:t>
            </w:r>
          </w:p>
          <w:p w:rsidR="00281370" w:rsidRDefault="00281370" w:rsidP="001B12AE">
            <w:pPr>
              <w:pStyle w:val="QuestionStyle"/>
            </w:pPr>
          </w:p>
          <w:p w:rsidR="00281370" w:rsidRDefault="00281370" w:rsidP="001B12AE">
            <w:pPr>
              <w:pStyle w:val="QuestionStyle"/>
            </w:pPr>
          </w:p>
        </w:tc>
      </w:tr>
      <w:tr w:rsidR="007821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821CC" w:rsidRPr="001B3341" w:rsidRDefault="007821CC" w:rsidP="007821C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21CC" w:rsidRDefault="00683169" w:rsidP="007821CC">
            <w:pPr>
              <w:pStyle w:val="QuestionStyle"/>
            </w:pPr>
            <w:r w:rsidRPr="00DE7A5E">
              <w:rPr>
                <w:b/>
              </w:rPr>
              <w:t>Questions 15</w:t>
            </w:r>
            <w:r w:rsidR="007821CC" w:rsidRPr="00DE7A5E">
              <w:rPr>
                <w:b/>
              </w:rPr>
              <w:t xml:space="preserve"> - 18 refer to the following</w:t>
            </w:r>
            <w:r w:rsidR="007821CC">
              <w:t>:</w:t>
            </w:r>
          </w:p>
          <w:p w:rsidR="007821CC" w:rsidRDefault="00155BDB" w:rsidP="007821C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84EAD7C">
                <v:shape id="_x0000_s1148" type="#_x0000_t75" style="position:absolute;margin-left:119.65pt;margin-top:21.35pt;width:271.7pt;height:186.65pt;z-index:251713024;mso-position-horizontal-relative:text;mso-position-vertical-relative:text">
                  <v:imagedata r:id="rId115" o:title=""/>
                </v:shape>
                <o:OLEObject Type="Embed" ProgID="FXDraw.Graphic" ShapeID="_x0000_s1148" DrawAspect="Content" ObjectID="_1556903888" r:id="rId116"/>
              </w:object>
            </w:r>
            <w:r w:rsidR="007821CC">
              <w:t xml:space="preserve">The Venn Diagram summarises the roles </w:t>
            </w:r>
            <w:r>
              <w:t xml:space="preserve">of </w:t>
            </w:r>
            <w:r w:rsidR="007821CC">
              <w:t>those on the bus to the district athletics carnival.</w:t>
            </w: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  <w:r>
              <w:t>A person on the bus is chosen at random.</w:t>
            </w:r>
          </w:p>
        </w:tc>
      </w:tr>
      <w:tr w:rsidR="007821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821CC" w:rsidRPr="001B3341" w:rsidRDefault="007821CC" w:rsidP="007821CC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21CC" w:rsidRPr="002E4D35" w:rsidRDefault="007821CC" w:rsidP="007821CC">
            <w:pPr>
              <w:pStyle w:val="QuestionStyle"/>
            </w:pPr>
            <w:r>
              <w:t xml:space="preserve">What is the probability that the person was both a track and </w:t>
            </w:r>
            <w:r w:rsidR="003D0E9C">
              <w:t xml:space="preserve">a </w:t>
            </w:r>
            <w:r>
              <w:t>field athlete?</w:t>
            </w:r>
          </w:p>
          <w:p w:rsidR="007821CC" w:rsidRPr="002E4D35" w:rsidRDefault="00664AA5" w:rsidP="007821CC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1216" behindDoc="0" locked="0" layoutInCell="1" allowOverlap="1" wp14:anchorId="6246E921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120650</wp:posOffset>
                      </wp:positionV>
                      <wp:extent cx="4362450" cy="114300"/>
                      <wp:effectExtent l="7620" t="13970" r="11430" b="14605"/>
                      <wp:wrapNone/>
                      <wp:docPr id="449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4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5F9919" id="Group 140" o:spid="_x0000_s1026" style="position:absolute;margin-left:19.15pt;margin-top:9.5pt;width:343.5pt;height:9pt;z-index:2517212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7821CC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3D0E9C" w:rsidRPr="003D0E9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556A7DDD">
                <v:shape id="_x0000_i1078" type="#_x0000_t75" style="width:7.5pt;height:27pt" o:ole="">
                  <v:imagedata r:id="rId117" o:title=""/>
                </v:shape>
                <o:OLEObject Type="Embed" ProgID="FXEquation.Equation" ShapeID="_x0000_i1078" DrawAspect="Content" ObjectID="_1556903841" r:id="rId118"/>
              </w:object>
            </w:r>
            <w:r w:rsidR="007821CC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3D0E9C" w:rsidRPr="003D0E9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716B702F">
                <v:shape id="_x0000_i1079" type="#_x0000_t75" style="width:7.5pt;height:27pt" o:ole="">
                  <v:imagedata r:id="rId20" o:title=""/>
                </v:shape>
                <o:OLEObject Type="Embed" ProgID="FXEquation.Equation" ShapeID="_x0000_i1079" DrawAspect="Content" ObjectID="_1556903842" r:id="rId119"/>
              </w:object>
            </w:r>
            <w:r w:rsidR="007821CC"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="003D0E9C" w:rsidRPr="00CC191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>
                <v:shape id="_x0000_i1080" type="#_x0000_t75" style="width:7.5pt;height:27pt" o:ole="">
                  <v:imagedata r:id="rId30" o:title=""/>
                </v:shape>
                <o:OLEObject Type="Embed" ProgID="FXEquation.Equation" ShapeID="_x0000_i1080" DrawAspect="Content" ObjectID="_1556903843" r:id="rId120"/>
              </w:object>
            </w:r>
            <w:r w:rsidR="007821C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 w:rsidR="003D0E9C" w:rsidRPr="003D0E9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56019319">
                <v:shape id="_x0000_i1081" type="#_x0000_t75" style="width:7.5pt;height:27pt" o:ole="">
                  <v:imagedata r:id="rId121" o:title=""/>
                </v:shape>
                <o:OLEObject Type="Embed" ProgID="FXEquation.Equation" ShapeID="_x0000_i1081" DrawAspect="Content" ObjectID="_1556903844" r:id="rId122"/>
              </w:object>
            </w:r>
            <w:r w:rsidR="007821C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7821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821CC" w:rsidRPr="001B3341" w:rsidRDefault="007821CC" w:rsidP="007821CC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21CC" w:rsidRPr="002E4D35" w:rsidRDefault="007821CC" w:rsidP="007821CC">
            <w:pPr>
              <w:pStyle w:val="QuestionStyle"/>
            </w:pPr>
            <w:r>
              <w:t>What is the probability that the p</w:t>
            </w:r>
            <w:r w:rsidR="003D0E9C">
              <w:t>erson was not a</w:t>
            </w:r>
            <w:r>
              <w:t xml:space="preserve"> field athlete?</w:t>
            </w:r>
          </w:p>
          <w:p w:rsidR="007821CC" w:rsidRPr="002E4D35" w:rsidRDefault="00664AA5" w:rsidP="007821CC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8144" behindDoc="0" locked="0" layoutInCell="1" allowOverlap="1" wp14:anchorId="4055936C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64770</wp:posOffset>
                      </wp:positionV>
                      <wp:extent cx="4362450" cy="114300"/>
                      <wp:effectExtent l="7620" t="6350" r="11430" b="12700"/>
                      <wp:wrapNone/>
                      <wp:docPr id="10" name="Group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1BE69F" id="Group 456" o:spid="_x0000_s1026" style="position:absolute;margin-left:19.15pt;margin-top:5.1pt;width:343.5pt;height:9pt;z-index:2517181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683169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683169" w:rsidRPr="003D0E9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82" type="#_x0000_t75" style="width:13.5pt;height:27pt" o:ole="">
                  <v:imagedata r:id="rId123" o:title=""/>
                </v:shape>
                <o:OLEObject Type="Embed" ProgID="FXEquation.Equation" ShapeID="_x0000_i1082" DrawAspect="Content" ObjectID="_1556903845" r:id="rId124"/>
              </w:object>
            </w:r>
            <w:r w:rsidR="00683169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683169" w:rsidRPr="0068316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83" type="#_x0000_t75" style="width:13.5pt;height:27pt" o:ole="">
                  <v:imagedata r:id="rId125" o:title=""/>
                </v:shape>
                <o:OLEObject Type="Embed" ProgID="FXEquation.Equation" ShapeID="_x0000_i1083" DrawAspect="Content" ObjectID="_1556903846" r:id="rId126"/>
              </w:object>
            </w:r>
            <w:r w:rsidR="00683169"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="00683169" w:rsidRPr="0068316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84" type="#_x0000_t75" style="width:13.5pt;height:27pt" o:ole="">
                  <v:imagedata r:id="rId127" o:title=""/>
                </v:shape>
                <o:OLEObject Type="Embed" ProgID="FXEquation.Equation" ShapeID="_x0000_i1084" DrawAspect="Content" ObjectID="_1556903847" r:id="rId128"/>
              </w:object>
            </w:r>
            <w:r w:rsidR="0068316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 w:rsidR="00683169" w:rsidRPr="0068316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>
                <v:shape id="_x0000_i1085" type="#_x0000_t75" style="width:13.5pt;height:27pt" o:ole="">
                  <v:imagedata r:id="rId129" o:title=""/>
                </v:shape>
                <o:OLEObject Type="Embed" ProgID="FXEquation.Equation" ShapeID="_x0000_i1085" DrawAspect="Content" ObjectID="_1556903848" r:id="rId130"/>
              </w:object>
            </w:r>
            <w:r w:rsidR="0068316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7821C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7821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821CC" w:rsidRPr="001B3341" w:rsidRDefault="007821CC" w:rsidP="007821CC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21CC" w:rsidRDefault="002F35D3" w:rsidP="007821CC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2240" behindDoc="0" locked="0" layoutInCell="1" allowOverlap="1" wp14:anchorId="543523AB" wp14:editId="15A63E3A">
                      <wp:simplePos x="0" y="0"/>
                      <wp:positionH relativeFrom="column">
                        <wp:posOffset>5063922</wp:posOffset>
                      </wp:positionH>
                      <wp:positionV relativeFrom="paragraph">
                        <wp:posOffset>56601</wp:posOffset>
                      </wp:positionV>
                      <wp:extent cx="478155" cy="678180"/>
                      <wp:effectExtent l="0" t="0" r="36195" b="2667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77" name="Rectangle 7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Rectangle 7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Straight Connector 7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81EDBD" id="Group 76" o:spid="_x0000_s1026" style="position:absolute;margin-left:398.75pt;margin-top:4.45pt;width:37.65pt;height:53.4pt;z-index:251722240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">
                      <v:rect id="Rectangle 77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" filled="f" strokecolor="black [3213]" strokeweight="1.5pt"/>
                      <v:rect id="Rectangle 78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" filled="f" strokecolor="black [3213]" strokeweight="1.5pt"/>
                      <v:line id="Straight Connector 79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="007821CC">
              <w:t xml:space="preserve">What is the probability that the person was a track athlete, but not an official? </w:t>
            </w: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</w:tc>
      </w:tr>
      <w:tr w:rsidR="007821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821CC" w:rsidRPr="001B3341" w:rsidRDefault="007821CC" w:rsidP="007821CC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21CC" w:rsidRDefault="002F35D3" w:rsidP="007821CC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4288" behindDoc="0" locked="0" layoutInCell="1" allowOverlap="1" wp14:anchorId="04D76BE7" wp14:editId="575321EE">
                      <wp:simplePos x="0" y="0"/>
                      <wp:positionH relativeFrom="column">
                        <wp:posOffset>4804410</wp:posOffset>
                      </wp:positionH>
                      <wp:positionV relativeFrom="paragraph">
                        <wp:posOffset>224790</wp:posOffset>
                      </wp:positionV>
                      <wp:extent cx="478155" cy="678180"/>
                      <wp:effectExtent l="0" t="0" r="36195" b="2667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81" name="Rectangle 8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Straight Connector 8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A0C6C1" id="Group 80" o:spid="_x0000_s1026" style="position:absolute;margin-left:378.3pt;margin-top:17.7pt;width:37.65pt;height:53.4pt;z-index:251724288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">
                      <v:rect id="Rectangle 8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" filled="f" strokecolor="black [3213]" strokeweight="1.5pt"/>
                      <v:rect id="Rectangle 8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" filled="f" strokecolor="black [3213]" strokeweight="1.5pt"/>
                      <v:line id="Straight Connector 8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="007821CC">
              <w:t>If we know that the person selected is an athlete, what is the probability that they were also an official?</w:t>
            </w:r>
          </w:p>
          <w:p w:rsidR="007821CC" w:rsidRDefault="007821CC" w:rsidP="007821CC">
            <w:pPr>
              <w:pStyle w:val="QuestionStyle"/>
            </w:pPr>
          </w:p>
          <w:p w:rsidR="007821CC" w:rsidRDefault="007821CC" w:rsidP="007821CC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484A08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484A08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6FD0000D11ED442584FF3AA8B2994EF8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DD6890" w:rsidRPr="005615AC" w:rsidRDefault="00DD6890" w:rsidP="00484A08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484A0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A8CB115E9EB845E19DD7D688F016BE76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484A08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C23104B153A14B7BA0C1C94076B6C169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03055B" w:rsidP="00484A08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393F6D78C5E34142B2307108981B1F0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03055B" w:rsidP="00484A08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484A0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“E</w:t>
            </w:r>
            <w:r w:rsidRPr="00C11248">
              <w:rPr>
                <w:rFonts w:asciiTheme="majorHAnsi" w:hAnsiTheme="majorHAnsi"/>
                <w:sz w:val="24"/>
                <w:szCs w:val="24"/>
              </w:rPr>
              <w:t>xtremely unlikely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  <w:r w:rsidRPr="00C1124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has a very low probability, so 0.005 is the best answer.</w:t>
            </w:r>
          </w:p>
          <w:p w:rsidR="00440ADA" w:rsidRPr="00C11248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b/>
                <w:sz w:val="24"/>
                <w:szCs w:val="24"/>
              </w:rPr>
            </w:pP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C11248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“Very </w:t>
            </w:r>
            <w:r w:rsidRPr="00C11248">
              <w:rPr>
                <w:rFonts w:asciiTheme="majorHAnsi" w:hAnsiTheme="majorHAnsi"/>
                <w:sz w:val="24"/>
                <w:szCs w:val="24"/>
              </w:rPr>
              <w:t>likely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  <w:r w:rsidRPr="00C1124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indicates a high probability ( greater than ½ ) </w:t>
            </w:r>
          </w:p>
          <w:p w:rsidR="00440ADA" w:rsidRDefault="00440ADA" w:rsidP="00440ADA">
            <w:p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He four choices have probabilities of   </w:t>
            </w:r>
            <w:r w:rsidRPr="00C1124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795" w:dyaOrig="532" w14:anchorId="0AABAA4D">
                <v:shape id="_x0000_i1086" type="#_x0000_t75" style="width:89.25pt;height:26.25pt" o:ole="">
                  <v:imagedata r:id="rId131" o:title=""/>
                </v:shape>
                <o:OLEObject Type="Embed" ProgID="FXEquation.Equation" ShapeID="_x0000_i1086" DrawAspect="Content" ObjectID="_1556903849" r:id="rId1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respectively.</w:t>
            </w:r>
          </w:p>
          <w:p w:rsidR="00440ADA" w:rsidRDefault="00440ADA" w:rsidP="00440ADA">
            <w:p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Only the last one is very likely.</w:t>
            </w:r>
          </w:p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C11248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328" w:dyaOrig="532" w14:anchorId="5A74AF19">
                <v:shape id="_x0000_i1087" type="#_x0000_t75" style="width:116.25pt;height:26.25pt" o:ole="">
                  <v:imagedata r:id="rId133" o:title=""/>
                </v:shape>
                <o:OLEObject Type="Embed" ProgID="FXEquation.Equation" ShapeID="_x0000_i1087" DrawAspect="Content" ObjectID="_1556903850" r:id="rId134"/>
              </w:object>
            </w:r>
          </w:p>
          <w:p w:rsidR="00440ADA" w:rsidRPr="00C11248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C11248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214" w:dyaOrig="532" w14:anchorId="2CAD4200">
                <v:shape id="_x0000_i1088" type="#_x0000_t75" style="width:111pt;height:26.25pt" o:ole="">
                  <v:imagedata r:id="rId135" o:title=""/>
                </v:shape>
                <o:OLEObject Type="Embed" ProgID="FXEquation.Equation" ShapeID="_x0000_i1088" DrawAspect="Content" ObjectID="_1556903851" r:id="rId136"/>
              </w:object>
            </w:r>
          </w:p>
          <w:p w:rsidR="00440ADA" w:rsidRPr="00C11248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100 pins in the container</w:t>
            </w:r>
          </w:p>
          <w:p w:rsidR="00440ADA" w:rsidRPr="004E2411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4E2411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350" w:dyaOrig="532" w14:anchorId="0305526A">
                <v:shape id="_x0000_i1089" type="#_x0000_t75" style="width:118.5pt;height:26.25pt" o:ole="">
                  <v:imagedata r:id="rId137" o:title=""/>
                </v:shape>
                <o:OLEObject Type="Embed" ProgID="FXEquation.Equation" ShapeID="_x0000_i1089" DrawAspect="Content" ObjectID="_1556903852" r:id="rId138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Pr="004E2411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4E2411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268" w:dyaOrig="532" w14:anchorId="26CB1171">
                <v:shape id="_x0000_i1090" type="#_x0000_t75" style="width:113.25pt;height:26.25pt" o:ole="">
                  <v:imagedata r:id="rId139" o:title=""/>
                </v:shape>
                <o:OLEObject Type="Embed" ProgID="FXEquation.Equation" ShapeID="_x0000_i1090" DrawAspect="Content" ObjectID="_1556903853" r:id="rId140"/>
              </w:object>
            </w:r>
          </w:p>
        </w:tc>
      </w:tr>
      <w:tr w:rsidR="00440ADA" w:rsidTr="005C0019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440ADA" w:rsidRPr="00097FC3" w:rsidRDefault="00440ADA" w:rsidP="00440ADA">
            <w:pPr>
              <w:ind w:right="900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color w:val="FFFFFF" w:themeColor="background1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color w:val="FFFFFF" w:themeColor="background1"/>
                <w:sz w:val="24"/>
                <w:szCs w:val="24"/>
                <w:lang w:eastAsia="en-AU"/>
              </w:rPr>
              <w:object w:dxaOrig="2216" w:dyaOrig="2756" w14:anchorId="6EB6F421">
                <v:shape id="_x0000_i1091" type="#_x0000_t75" style="width:111pt;height:138pt" o:ole="">
                  <v:imagedata r:id="rId141" o:title=""/>
                </v:shape>
                <o:OLEObject Type="Embed" ProgID="FXEquation.Equation" ShapeID="_x0000_i1091" DrawAspect="Content" ObjectID="_1556903854" r:id="rId142"/>
              </w:object>
            </w:r>
          </w:p>
          <w:p w:rsidR="00440ADA" w:rsidRDefault="00440ADA" w:rsidP="00440ADA">
            <w:pPr>
              <w:ind w:right="900"/>
              <w:rPr>
                <w:rFonts w:ascii="Times New Roman" w:eastAsia="Times New Roman" w:hAnsi="Times New Roman"/>
                <w:color w:val="FFFFFF" w:themeColor="background1"/>
                <w:sz w:val="24"/>
                <w:szCs w:val="24"/>
                <w:lang w:eastAsia="en-AU"/>
              </w:rPr>
            </w:pPr>
            <w:r w:rsidRPr="00097FC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en-AU"/>
              </w:rPr>
              <w:t>Only the last pair are equally likely</w:t>
            </w:r>
            <w:r>
              <w:rPr>
                <w:rFonts w:ascii="Times New Roman" w:eastAsia="Times New Roman" w:hAnsi="Times New Roman"/>
                <w:color w:val="FFFFFF" w:themeColor="background1"/>
                <w:sz w:val="24"/>
                <w:szCs w:val="24"/>
                <w:lang w:eastAsia="en-AU"/>
              </w:rPr>
              <w:t xml:space="preserve"> </w:t>
            </w:r>
          </w:p>
          <w:p w:rsidR="00440ADA" w:rsidRDefault="00440ADA" w:rsidP="00440ADA">
            <w:pPr>
              <w:ind w:right="900"/>
              <w:rPr>
                <w:rFonts w:ascii="Times New Roman" w:eastAsia="Times New Roman" w:hAnsi="Times New Roman"/>
                <w:color w:val="FFFFFF" w:themeColor="background1"/>
                <w:sz w:val="24"/>
                <w:szCs w:val="24"/>
                <w:lang w:eastAsia="en-AU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tbl>
            <w:tblPr>
              <w:tblW w:w="3870" w:type="dxa"/>
              <w:tblInd w:w="1152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85"/>
              <w:gridCol w:w="1985"/>
            </w:tblGrid>
            <w:tr w:rsidR="00440ADA" w:rsidTr="00440AD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shd w:val="clear" w:color="auto" w:fill="000000" w:themeFill="text1"/>
                  <w:noWrap/>
                  <w:vAlign w:val="center"/>
                  <w:hideMark/>
                </w:tcPr>
                <w:p w:rsidR="00440ADA" w:rsidRPr="00432EEA" w:rsidRDefault="00440ADA" w:rsidP="00440ADA">
                  <w:pPr>
                    <w:ind w:right="900"/>
                    <w:jc w:val="center"/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  <w:t>Vessel</w:t>
                  </w:r>
                </w:p>
              </w:tc>
              <w:tc>
                <w:tcPr>
                  <w:tcW w:w="19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shd w:val="clear" w:color="auto" w:fill="000000" w:themeFill="text1"/>
                  <w:noWrap/>
                  <w:hideMark/>
                </w:tcPr>
                <w:p w:rsidR="00440ADA" w:rsidRPr="00432EE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FFFFFF" w:themeColor="background1"/>
                      <w:sz w:val="24"/>
                      <w:szCs w:val="24"/>
                      <w:lang w:eastAsia="en-AU"/>
                    </w:rPr>
                    <w:t>Number of Passengers</w:t>
                  </w:r>
                </w:p>
              </w:tc>
            </w:tr>
            <w:tr w:rsidR="00440ADA" w:rsidTr="00440AD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SS Perth</w:t>
                  </w:r>
                </w:p>
              </w:tc>
              <w:tc>
                <w:tcPr>
                  <w:tcW w:w="19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250</w:t>
                  </w:r>
                </w:p>
              </w:tc>
            </w:tr>
            <w:tr w:rsidR="00440ADA" w:rsidTr="00440AD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MV Shelley</w:t>
                  </w:r>
                </w:p>
              </w:tc>
              <w:tc>
                <w:tcPr>
                  <w:tcW w:w="19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180</w:t>
                  </w:r>
                </w:p>
              </w:tc>
            </w:tr>
            <w:tr w:rsidR="00440ADA" w:rsidTr="00440AD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MV Phillip </w:t>
                  </w:r>
                </w:p>
              </w:tc>
              <w:tc>
                <w:tcPr>
                  <w:tcW w:w="19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200</w:t>
                  </w:r>
                </w:p>
              </w:tc>
            </w:tr>
            <w:tr w:rsidR="00440ADA" w:rsidTr="00440AD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MV Swan</w:t>
                  </w:r>
                </w:p>
              </w:tc>
              <w:tc>
                <w:tcPr>
                  <w:tcW w:w="19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320</w:t>
                  </w:r>
                </w:p>
              </w:tc>
            </w:tr>
            <w:tr w:rsidR="00440ADA" w:rsidTr="00440AD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SS Fremantle</w:t>
                  </w:r>
                </w:p>
              </w:tc>
              <w:tc>
                <w:tcPr>
                  <w:tcW w:w="19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50</w:t>
                  </w:r>
                </w:p>
              </w:tc>
            </w:tr>
            <w:tr w:rsidR="00440ADA" w:rsidTr="00440ADA">
              <w:trPr>
                <w:trHeight w:val="300"/>
              </w:trPr>
              <w:tc>
                <w:tcPr>
                  <w:tcW w:w="18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spacing w:before="100" w:beforeAutospacing="1" w:after="100" w:afterAutospacing="1" w:line="256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Total</w:t>
                  </w:r>
                </w:p>
              </w:tc>
              <w:tc>
                <w:tcPr>
                  <w:tcW w:w="1985" w:type="dxa"/>
                  <w:tcBorders>
                    <w:top w:val="single" w:sz="12" w:space="0" w:color="000000" w:themeColor="text1"/>
                    <w:left w:val="single" w:sz="12" w:space="0" w:color="000000" w:themeColor="text1"/>
                    <w:bottom w:val="single" w:sz="12" w:space="0" w:color="000000" w:themeColor="text1"/>
                    <w:right w:val="single" w:sz="12" w:space="0" w:color="000000" w:themeColor="text1"/>
                  </w:tcBorders>
                  <w:noWrap/>
                  <w:hideMark/>
                </w:tcPr>
                <w:p w:rsidR="00440ADA" w:rsidRDefault="00440ADA" w:rsidP="00440ADA">
                  <w:pPr>
                    <w:spacing w:before="100" w:beforeAutospacing="1" w:after="100" w:afterAutospacing="1"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1000</w:t>
                  </w:r>
                </w:p>
              </w:tc>
            </w:tr>
          </w:tbl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4E2411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252" w:dyaOrig="532" w14:anchorId="41BB001C">
                <v:shape id="_x0000_i1092" type="#_x0000_t75" style="width:112.5pt;height:26.25pt" o:ole="">
                  <v:imagedata r:id="rId143" o:title=""/>
                </v:shape>
                <o:OLEObject Type="Embed" ProgID="FXEquation.Equation" ShapeID="_x0000_i1092" DrawAspect="Content" ObjectID="_1556903855" r:id="rId144"/>
              </w:object>
            </w:r>
          </w:p>
          <w:p w:rsidR="00440ADA" w:rsidRPr="004E2411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4788" w:dyaOrig="532" w14:anchorId="07266215">
                <v:shape id="_x0000_i1093" type="#_x0000_t75" style="width:239.25pt;height:26.25pt" o:ole="">
                  <v:imagedata r:id="rId145" o:title=""/>
                </v:shape>
                <o:OLEObject Type="Embed" ProgID="FXEquation.Equation" ShapeID="_x0000_i1093" DrawAspect="Content" ObjectID="_1556903856" r:id="rId146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Number of runners = 32+18+25+15+10 = 100</w:t>
            </w:r>
          </w:p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097FC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3258" w:dyaOrig="532" w14:anchorId="5A57D20F">
                <v:shape id="_x0000_i1094" type="#_x0000_t75" style="width:162.75pt;height:26.25pt" o:ole="">
                  <v:imagedata r:id="rId147" o:title=""/>
                </v:shape>
                <o:OLEObject Type="Embed" ProgID="FXEquation.Equation" ShapeID="_x0000_i1094" DrawAspect="Content" ObjectID="_1556903857" r:id="rId148"/>
              </w:object>
            </w:r>
          </w:p>
          <w:p w:rsidR="00440ADA" w:rsidRPr="00097FC3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Pr="00097FC3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097FC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6888" w:dyaOrig="532" w14:anchorId="1442C7B3">
                <v:shape id="_x0000_i1095" type="#_x0000_t75" style="width:344.25pt;height:26.25pt" o:ole="">
                  <v:imagedata r:id="rId149" o:title=""/>
                </v:shape>
                <o:OLEObject Type="Embed" ProgID="FXEquation.Equation" ShapeID="_x0000_i1095" DrawAspect="Content" ObjectID="_1556903858" r:id="rId150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Pr="00097FC3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097FC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4082" w:dyaOrig="532" w14:anchorId="046E56E7">
                <v:shape id="_x0000_i1096" type="#_x0000_t75" style="width:204pt;height:26.25pt" o:ole="">
                  <v:imagedata r:id="rId151" o:title=""/>
                </v:shape>
                <o:OLEObject Type="Embed" ProgID="FXEquation.Equation" ShapeID="_x0000_i1096" DrawAspect="Content" ObjectID="_1556903859" r:id="rId152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092" w:dyaOrig="532" w14:anchorId="1A2FF5DA">
                <v:shape id="_x0000_i1097" type="#_x0000_t75" style="width:154.5pt;height:26.25pt" o:ole="">
                  <v:imagedata r:id="rId153" o:title=""/>
                </v:shape>
                <o:OLEObject Type="Embed" ProgID="FXEquation.Equation" ShapeID="_x0000_i1097" DrawAspect="Content" ObjectID="_1556903860" r:id="rId154"/>
              </w:object>
            </w:r>
          </w:p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102" w:dyaOrig="532" w14:anchorId="61C4C9D3">
                <v:shape id="_x0000_i1098" type="#_x0000_t75" style="width:105pt;height:26.25pt" o:ole="">
                  <v:imagedata r:id="rId155" o:title=""/>
                </v:shape>
                <o:OLEObject Type="Embed" ProgID="FXEquation.Equation" ShapeID="_x0000_i1098" DrawAspect="Content" ObjectID="_1556903861" r:id="rId156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30 who bought finished wardrobes, of these, 25 are satisfied</w:t>
            </w:r>
          </w:p>
          <w:p w:rsidR="00440ADA" w:rsidRPr="002D4DA3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2D4DA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3572" w:dyaOrig="532" w14:anchorId="1B92E7AF">
                <v:shape id="_x0000_i1099" type="#_x0000_t75" style="width:178.5pt;height:26.25pt" o:ole="">
                  <v:imagedata r:id="rId157" o:title=""/>
                </v:shape>
                <o:OLEObject Type="Embed" ProgID="FXEquation.Equation" ShapeID="_x0000_i1099" DrawAspect="Content" ObjectID="_1556903862" r:id="rId158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Altogether there are 11 + 33 + 27 + 9 = 80 customers</w:t>
            </w:r>
          </w:p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484" w:dyaOrig="532" w14:anchorId="07FEB31E">
                <v:shape id="_x0000_i1100" type="#_x0000_t75" style="width:123.75pt;height:26.25pt" o:ole="">
                  <v:imagedata r:id="rId159" o:title=""/>
                </v:shape>
                <o:OLEObject Type="Embed" ProgID="FXEquation.Equation" ShapeID="_x0000_i1100" DrawAspect="Content" ObjectID="_1556903863" r:id="rId160"/>
              </w:object>
            </w:r>
          </w:p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C1124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Pr="002D4DA3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2D4DA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268" w:dyaOrig="532" w14:anchorId="7BF73E2D">
                <v:shape id="_x0000_i1101" type="#_x0000_t75" style="width:113.25pt;height:27pt" o:ole="">
                  <v:imagedata r:id="rId161" o:title=""/>
                </v:shape>
                <o:OLEObject Type="Embed" ProgID="FXEquation.Equation" ShapeID="_x0000_i1101" DrawAspect="Content" ObjectID="_1556903864" r:id="rId162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440ADA" w:rsidRDefault="00440ADA" w:rsidP="00440ADA">
            <w:pPr>
              <w:spacing w:before="100" w:beforeAutospacing="1" w:after="100" w:afterAutospacing="1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670" w:dyaOrig="532" w14:anchorId="00B2382D">
                <v:shape id="_x0000_i1102" type="#_x0000_t75" style="width:183.75pt;height:26.25pt" o:ole="">
                  <v:imagedata r:id="rId163" o:title=""/>
                </v:shape>
                <o:OLEObject Type="Embed" ProgID="FXEquation.Equation" ShapeID="_x0000_i1102" DrawAspect="Content" ObjectID="_1556903865" r:id="rId164"/>
              </w:objec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484A08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484A08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9B128E24757240BDB339E9893CBBFB62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DD6890" w:rsidRPr="005615AC" w:rsidRDefault="00DD6890" w:rsidP="00484A08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484A0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E5CFA6F32D8C416FA5E40DF40D972C1D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484A08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C36D86742D4C4391AD058C6B8EB07A9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03055B" w:rsidP="00484A08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EFB1B0A99AE3448490FB704F0B69E2D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03055B" w:rsidP="00484A08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Probability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484A0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484A0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484A0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4 K and 4 Q out of 52  </w:t>
            </w:r>
            <w:r w:rsidRPr="00A2441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268" w:dyaOrig="532" w14:anchorId="1F4F394F">
                <v:shape id="_x0000_i1103" type="#_x0000_t75" style="width:113.25pt;height:26.25pt" o:ole="">
                  <v:imagedata r:id="rId165" o:title=""/>
                </v:shape>
                <o:OLEObject Type="Embed" ProgID="FXEquation.Equation" ShapeID="_x0000_i1103" DrawAspect="Content" ObjectID="_1556903866" r:id="rId166"/>
              </w:object>
            </w:r>
          </w:p>
          <w:p w:rsidR="00440ADA" w:rsidRPr="00A24413" w:rsidRDefault="00440ADA" w:rsidP="00440AD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3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rd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4 are less than 5  </w:t>
            </w:r>
            <w:r w:rsidRPr="00A2441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478" w:dyaOrig="532" w14:anchorId="11431A65">
                <v:shape id="_x0000_i1104" type="#_x0000_t75" style="width:123.75pt;height:26.25pt" o:ole="">
                  <v:imagedata r:id="rId167" o:title=""/>
                </v:shape>
                <o:OLEObject Type="Embed" ProgID="FXEquation.Equation" ShapeID="_x0000_i1104" DrawAspect="Content" ObjectID="_1556903867" r:id="rId168"/>
              </w:object>
            </w:r>
          </w:p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3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rd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14 tops</w:t>
            </w:r>
          </w:p>
          <w:p w:rsidR="00440ADA" w:rsidRDefault="00440ADA" w:rsidP="00440ADA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548" w:dyaOrig="532" w14:anchorId="3232438A">
                <v:shape id="_x0000_i1105" type="#_x0000_t75" style="width:77.25pt;height:26.25pt" o:ole="">
                  <v:imagedata r:id="rId169" o:title=""/>
                </v:shape>
                <o:OLEObject Type="Embed" ProgID="FXEquation.Equation" ShapeID="_x0000_i1105" DrawAspect="Content" ObjectID="_1556903868" r:id="rId170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There are 4 of each type of card out of 52, so first 3  options have a probability of  </w:t>
            </w:r>
            <w:r w:rsidRPr="004901FB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904" w:dyaOrig="532" w14:anchorId="48F983C5">
                <v:shape id="_x0000_i1106" type="#_x0000_t75" style="width:45pt;height:26.25pt" o:ole="">
                  <v:imagedata r:id="rId171" o:title=""/>
                </v:shape>
                <o:OLEObject Type="Embed" ProgID="FXEquation.Equation" ShapeID="_x0000_i1106" DrawAspect="Content" ObjectID="_1556903869" r:id="rId172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There are 13clubs, 13 hearts and 13 spades so </w:t>
            </w:r>
          </w:p>
          <w:p w:rsidR="00440ADA" w:rsidRDefault="00440ADA" w:rsidP="00440ADA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4901FB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371" w:dyaOrig="532" w14:anchorId="2740EC38">
                <v:shape id="_x0000_i1107" type="#_x0000_t75" style="width:118.5pt;height:26.25pt" o:ole="">
                  <v:imagedata r:id="rId173" o:title=""/>
                </v:shape>
                <o:OLEObject Type="Embed" ProgID="FXEquation.Equation" ShapeID="_x0000_i1107" DrawAspect="Content" ObjectID="_1556903870" r:id="rId174"/>
              </w:object>
            </w:r>
          </w:p>
          <w:p w:rsidR="00440ADA" w:rsidRPr="004901FB" w:rsidRDefault="00440ADA" w:rsidP="00440ADA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th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10 coins altogether, 2 are 5c</w:t>
            </w:r>
          </w:p>
          <w:p w:rsidR="00440ADA" w:rsidRDefault="00440ADA" w:rsidP="00440ADA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698" w:dyaOrig="532" w14:anchorId="5788B439">
                <v:shape id="_x0000_i1108" type="#_x0000_t75" style="width:85.5pt;height:26.25pt" o:ole="">
                  <v:imagedata r:id="rId175" o:title=""/>
                </v:shape>
                <o:OLEObject Type="Embed" ProgID="FXEquation.Equation" ShapeID="_x0000_i1108" DrawAspect="Content" ObjectID="_1556903871" r:id="rId176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spacing w:before="120"/>
              <w:rPr>
                <w:rFonts w:asciiTheme="majorHAnsi" w:hAnsiTheme="majorHAnsi"/>
                <w:color w:val="FF0000"/>
                <w:position w:val="10"/>
                <w:sz w:val="24"/>
                <w:szCs w:val="24"/>
              </w:rPr>
            </w:pPr>
            <w:r w:rsidRPr="000B6867">
              <w:rPr>
                <w:rFonts w:asciiTheme="majorHAnsi" w:hAnsiTheme="majorHAnsi"/>
                <w:color w:val="FF0000"/>
                <w:sz w:val="24"/>
                <w:szCs w:val="24"/>
              </w:rPr>
              <w:t xml:space="preserve">  </w:t>
            </w:r>
            <w:r w:rsidRPr="000B6867">
              <w:rPr>
                <w:rFonts w:asciiTheme="majorHAnsi" w:hAnsiTheme="majorHAnsi"/>
                <w:color w:val="FF0000"/>
                <w:position w:val="10"/>
                <w:sz w:val="24"/>
                <w:szCs w:val="24"/>
              </w:rPr>
              <w:object w:dxaOrig="3378" w:dyaOrig="532" w14:anchorId="34BC1EC8">
                <v:shape id="_x0000_i1109" type="#_x0000_t75" style="width:168.75pt;height:26.25pt" o:ole="">
                  <v:imagedata r:id="rId177" o:title=""/>
                </v:shape>
                <o:OLEObject Type="Embed" ProgID="FXEquation.Equation" ShapeID="_x0000_i1109" DrawAspect="Content" ObjectID="_1556903872" r:id="rId178"/>
              </w:object>
            </w:r>
            <w:r w:rsidRPr="000B6867">
              <w:rPr>
                <w:rFonts w:asciiTheme="majorHAnsi" w:hAnsiTheme="majorHAnsi"/>
                <w:color w:val="FF0000"/>
                <w:position w:val="10"/>
                <w:sz w:val="24"/>
                <w:szCs w:val="24"/>
              </w:rPr>
              <w:t xml:space="preserve">       </w:t>
            </w:r>
          </w:p>
          <w:p w:rsidR="00440ADA" w:rsidRPr="000B6867" w:rsidRDefault="00440ADA" w:rsidP="00440ADA">
            <w:pPr>
              <w:spacing w:before="120"/>
              <w:rPr>
                <w:rFonts w:asciiTheme="majorHAnsi" w:hAnsiTheme="majorHAnsi"/>
                <w:position w:val="1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nd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 w:rsidRPr="000B6867">
              <w:rPr>
                <w:rFonts w:asciiTheme="majorHAnsi" w:hAnsiTheme="majorHAnsi"/>
                <w:color w:val="FF0000"/>
                <w:position w:val="10"/>
                <w:sz w:val="24"/>
                <w:szCs w:val="24"/>
              </w:rPr>
              <w:object w:dxaOrig="2882" w:dyaOrig="532" w14:anchorId="39BACE78">
                <v:shape id="_x0000_i1110" type="#_x0000_t75" style="width:2in;height:26.25pt" o:ole="">
                  <v:imagedata r:id="rId179" o:title=""/>
                </v:shape>
                <o:OLEObject Type="Embed" ProgID="FXEquation.Equation" ShapeID="_x0000_i1110" DrawAspect="Content" ObjectID="_1556903873" r:id="rId180"/>
              </w:object>
            </w:r>
            <w:r w:rsidRPr="000B6867">
              <w:rPr>
                <w:rFonts w:asciiTheme="majorHAnsi" w:hAnsiTheme="majorHAnsi"/>
                <w:color w:val="FF0000"/>
                <w:position w:val="10"/>
                <w:sz w:val="24"/>
                <w:szCs w:val="24"/>
              </w:rPr>
              <w:t xml:space="preserve">       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688" w:dyaOrig="532" w14:anchorId="77F012A9">
                <v:shape id="_x0000_i1111" type="#_x0000_t75" style="width:134.25pt;height:26.25pt" o:ole="">
                  <v:imagedata r:id="rId181" o:title=""/>
                </v:shape>
                <o:OLEObject Type="Embed" ProgID="FXEquation.Equation" ShapeID="_x0000_i1111" DrawAspect="Content" ObjectID="_1556903874" r:id="rId182"/>
              </w:object>
            </w:r>
          </w:p>
          <w:p w:rsidR="00440ADA" w:rsidRDefault="00440ADA" w:rsidP="00440ADA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st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28 cards and 13 are grey.</w:t>
            </w:r>
          </w:p>
          <w:p w:rsidR="00440ADA" w:rsidRDefault="00440ADA" w:rsidP="00440ADA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9D65C0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412" w:dyaOrig="532" w14:anchorId="57679DB7">
                <v:shape id="_x0000_i1112" type="#_x0000_t75" style="width:70.5pt;height:26.25pt" o:ole="">
                  <v:imagedata r:id="rId183" o:title=""/>
                </v:shape>
                <o:OLEObject Type="Embed" ProgID="FXEquation.Equation" ShapeID="_x0000_i1112" DrawAspect="Content" ObjectID="_1556903875" r:id="rId184"/>
              </w:object>
            </w:r>
          </w:p>
          <w:p w:rsidR="00440ADA" w:rsidRPr="009D65C0" w:rsidRDefault="00440ADA" w:rsidP="00440ADA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nd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All of the vowels are on white cards.</w:t>
            </w:r>
          </w:p>
          <w:p w:rsidR="00440ADA" w:rsidRDefault="00440ADA" w:rsidP="00440ADA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436752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934" w:dyaOrig="532" w14:anchorId="0584BB15">
                <v:shape id="_x0000_i1113" type="#_x0000_t75" style="width:147pt;height:26.25pt" o:ole="">
                  <v:imagedata r:id="rId185" o:title=""/>
                </v:shape>
                <o:OLEObject Type="Embed" ProgID="FXEquation.Equation" ShapeID="_x0000_i1113" DrawAspect="Content" ObjectID="_1556903876" r:id="rId186"/>
              </w:object>
            </w:r>
          </w:p>
          <w:p w:rsidR="00440ADA" w:rsidRPr="00436752" w:rsidRDefault="00440ADA" w:rsidP="00440ADA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st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 letters and 2 symbols gives 8 cards</w:t>
            </w:r>
          </w:p>
          <w:p w:rsidR="00440ADA" w:rsidRPr="00B84AAA" w:rsidRDefault="00440ADA" w:rsidP="00440ADA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B84AAA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3542" w:dyaOrig="532" w14:anchorId="351B2BE8">
                <v:shape id="_x0000_i1114" type="#_x0000_t75" style="width:177pt;height:26.25pt" o:ole="">
                  <v:imagedata r:id="rId187" o:title=""/>
                </v:shape>
                <o:OLEObject Type="Embed" ProgID="FXEquation.Equation" ShapeID="_x0000_i1114" DrawAspect="Content" ObjectID="_1556903877" r:id="rId188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spacing w:before="120"/>
              <w:rPr>
                <w:rFonts w:asciiTheme="majorHAnsi" w:hAnsiTheme="majorHAnsi"/>
                <w:color w:val="FF0000"/>
                <w:sz w:val="24"/>
                <w:szCs w:val="24"/>
              </w:rPr>
            </w:pPr>
            <w:r w:rsidRPr="000B6867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178" w:dyaOrig="532" w14:anchorId="72E876AC">
                <v:shape id="_x0000_i1115" type="#_x0000_t75" style="width:108.75pt;height:27pt" o:ole="">
                  <v:imagedata r:id="rId189" o:title=""/>
                </v:shape>
                <o:OLEObject Type="Embed" ProgID="FXEquation.Equation" ShapeID="_x0000_i1115" DrawAspect="Content" ObjectID="_1556903878" r:id="rId190"/>
              </w:object>
            </w:r>
          </w:p>
          <w:p w:rsidR="00440ADA" w:rsidRPr="000B6867" w:rsidRDefault="00440ADA" w:rsidP="00440ADA">
            <w:pPr>
              <w:spacing w:before="120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rd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Pr="00155BDB" w:rsidRDefault="00155BDB" w:rsidP="00440ADA">
            <w:pPr>
              <w:spacing w:before="120"/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155BDB">
              <w:rPr>
                <w:rFonts w:asciiTheme="majorHAnsi" w:hAnsiTheme="majorHAnsi"/>
                <w:color w:val="FF0000"/>
                <w:position w:val="-22"/>
                <w:sz w:val="24"/>
                <w:szCs w:val="24"/>
              </w:rPr>
              <w:object w:dxaOrig="2646" w:dyaOrig="600" w14:anchorId="140C8BFA">
                <v:shape id="_x0000_i1124" type="#_x0000_t75" style="width:132pt;height:30pt" o:ole="">
                  <v:imagedata r:id="rId191" o:title=""/>
                </v:shape>
                <o:OLEObject Type="Embed" ProgID="FXEquation.Equation" ShapeID="_x0000_i1124" DrawAspect="Content" ObjectID="_1556903879" r:id="rId192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Pr="00155BDB" w:rsidRDefault="00155BDB" w:rsidP="00440ADA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155BDB">
              <w:rPr>
                <w:rFonts w:asciiTheme="majorHAnsi" w:hAnsiTheme="majorHAnsi"/>
                <w:color w:val="FF0000"/>
                <w:position w:val="-22"/>
                <w:sz w:val="24"/>
                <w:szCs w:val="24"/>
              </w:rPr>
              <w:object w:dxaOrig="5872" w:dyaOrig="604" w14:anchorId="252ACD18">
                <v:shape id="_x0000_i1127" type="#_x0000_t75" style="width:293.25pt;height:30.75pt" o:ole="">
                  <v:imagedata r:id="rId193" o:title=""/>
                </v:shape>
                <o:OLEObject Type="Embed" ProgID="FXEquation.Equation" ShapeID="_x0000_i1127" DrawAspect="Content" ObjectID="_1556903880" r:id="rId194"/>
              </w:objec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color w:val="000000" w:themeColor="text1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position w:val="-20"/>
                <w:sz w:val="24"/>
                <w:szCs w:val="24"/>
              </w:rPr>
              <w:t>There are 60 people altogether</w:t>
            </w:r>
          </w:p>
          <w:p w:rsidR="00440ADA" w:rsidRDefault="00440ADA" w:rsidP="00440ADA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752" w:dyaOrig="532" w14:anchorId="1669DEC5">
                <v:shape id="_x0000_i1118" type="#_x0000_t75" style="width:187.5pt;height:26.25pt" o:ole="">
                  <v:imagedata r:id="rId195" o:title=""/>
                </v:shape>
                <o:OLEObject Type="Embed" ProgID="FXEquation.Equation" ShapeID="_x0000_i1118" DrawAspect="Content" ObjectID="_1556903881" r:id="rId196"/>
              </w:object>
            </w:r>
          </w:p>
          <w:p w:rsidR="00440ADA" w:rsidRDefault="00440ADA" w:rsidP="00440ADA">
            <w:pP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nd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Default="00440ADA" w:rsidP="00440ADA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6D106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412" w:dyaOrig="532" w14:anchorId="5523CAF1">
                <v:shape id="_x0000_i1119" type="#_x0000_t75" style="width:70.5pt;height:26.25pt" o:ole="">
                  <v:imagedata r:id="rId197" o:title=""/>
                </v:shape>
                <o:OLEObject Type="Embed" ProgID="FXEquation.Equation" ShapeID="_x0000_i1119" DrawAspect="Content" ObjectID="_1556903882" r:id="rId198"/>
              </w:object>
            </w:r>
            <w: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t xml:space="preserve">                  </w:t>
            </w:r>
            <w:r w:rsidRPr="006D1063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882" w:dyaOrig="532" w14:anchorId="592D6F1E">
                <v:shape id="_x0000_i1120" type="#_x0000_t75" style="width:2in;height:26.25pt" o:ole="">
                  <v:imagedata r:id="rId199" o:title=""/>
                </v:shape>
                <o:OLEObject Type="Embed" ProgID="FXEquation.Equation" ShapeID="_x0000_i1120" DrawAspect="Content" ObjectID="_1556903883" r:id="rId200"/>
              </w:object>
            </w:r>
          </w:p>
          <w:p w:rsidR="00440ADA" w:rsidRPr="006D1063" w:rsidRDefault="00440ADA" w:rsidP="00440ADA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  <w:vertAlign w:val="superscript"/>
              </w:rPr>
              <w:t>rd</w:t>
            </w:r>
            <w:r w:rsidRPr="00A24413">
              <w:rPr>
                <w:rFonts w:asciiTheme="majorHAnsi" w:hAnsiTheme="majorHAnsi"/>
                <w:b/>
                <w:color w:val="000000" w:themeColor="text1"/>
                <w:position w:val="-18"/>
                <w:sz w:val="24"/>
                <w:szCs w:val="24"/>
              </w:rPr>
              <w:t xml:space="preserve"> Answer</w:t>
            </w:r>
          </w:p>
        </w:tc>
      </w:tr>
      <w:tr w:rsidR="00440ADA" w:rsidTr="00440ADA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440ADA" w:rsidRPr="00925889" w:rsidRDefault="00440ADA" w:rsidP="00440ADA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925889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4022" w:dyaOrig="532" w14:anchorId="1BC4F55C">
                <v:shape id="_x0000_i1121" type="#_x0000_t75" style="width:201pt;height:26.25pt" o:ole="">
                  <v:imagedata r:id="rId201" o:title=""/>
                </v:shape>
                <o:OLEObject Type="Embed" ProgID="FXEquation.Equation" ShapeID="_x0000_i1121" DrawAspect="Content" ObjectID="_1556903884" r:id="rId202"/>
              </w:object>
            </w:r>
          </w:p>
        </w:tc>
      </w:tr>
      <w:tr w:rsidR="00440ADA" w:rsidTr="00BF6FD8">
        <w:trPr>
          <w:cantSplit/>
        </w:trPr>
        <w:tc>
          <w:tcPr>
            <w:tcW w:w="1134" w:type="dxa"/>
          </w:tcPr>
          <w:p w:rsidR="00440ADA" w:rsidRPr="00750A38" w:rsidRDefault="00440ADA" w:rsidP="00440ADA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440ADA" w:rsidRPr="00925889" w:rsidRDefault="00440ADA" w:rsidP="00440ADA">
            <w:pPr>
              <w:pStyle w:val="QuestionStyle"/>
            </w:pPr>
            <w:r w:rsidRPr="00925889">
              <w:t xml:space="preserve">Number of Athletes = </w:t>
            </w:r>
            <w:r>
              <w:t xml:space="preserve"> 16 + 8 + 4 + 1 + 17 + 2</w:t>
            </w:r>
          </w:p>
          <w:p w:rsidR="00440ADA" w:rsidRPr="00925889" w:rsidRDefault="00440ADA" w:rsidP="00440ADA">
            <w:pPr>
              <w:pStyle w:val="QuestionStyle"/>
              <w:rPr>
                <w:position w:val="-18"/>
              </w:rPr>
            </w:pPr>
            <w:r w:rsidRPr="00925889">
              <w:rPr>
                <w:color w:val="FF0000"/>
                <w:position w:val="-18"/>
              </w:rPr>
              <w:object w:dxaOrig="4052" w:dyaOrig="532" w14:anchorId="63CCF173">
                <v:shape id="_x0000_i1122" type="#_x0000_t75" style="width:202.5pt;height:26.25pt" o:ole="">
                  <v:imagedata r:id="rId203" o:title=""/>
                </v:shape>
                <o:OLEObject Type="Embed" ProgID="FXEquation.Equation" ShapeID="_x0000_i1122" DrawAspect="Content" ObjectID="_1556903885" r:id="rId204"/>
              </w:object>
            </w:r>
          </w:p>
        </w:tc>
      </w:tr>
    </w:tbl>
    <w:p w:rsidR="00DD6890" w:rsidRPr="00DD6890" w:rsidRDefault="00DD6890" w:rsidP="00297A7F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601" w:rsidRDefault="00DF0601" w:rsidP="00C868AD">
      <w:r>
        <w:separator/>
      </w:r>
    </w:p>
  </w:endnote>
  <w:endnote w:type="continuationSeparator" w:id="0">
    <w:p w:rsidR="00DF0601" w:rsidRDefault="00DF0601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13127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5BDB" w:rsidRDefault="00155B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7BD6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155BDB" w:rsidRDefault="00155B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24571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5BDB" w:rsidRDefault="00155B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06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55BDB" w:rsidRDefault="00155B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601" w:rsidRDefault="00DF0601" w:rsidP="00C868AD">
      <w:r>
        <w:separator/>
      </w:r>
    </w:p>
  </w:footnote>
  <w:footnote w:type="continuationSeparator" w:id="0">
    <w:p w:rsidR="00DF0601" w:rsidRDefault="00DF0601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BDB" w:rsidRPr="00C868AD" w:rsidRDefault="00155BDB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243186335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u w:val="single"/>
          </w:rPr>
          <w:t>School Name</w:t>
        </w:r>
      </w:sdtContent>
    </w:sdt>
    <w:r>
      <w:rPr>
        <w:u w:val="single"/>
      </w:rPr>
      <w:t xml:space="preserve">                       Mathematics </w:t>
    </w:r>
    <w:r w:rsidRPr="00C868AD">
      <w:rPr>
        <w:u w:val="single"/>
      </w:rPr>
      <w:t>Test</w:t>
    </w:r>
    <w:r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-250746636"/>
        <w:placeholder>
          <w:docPart w:val="D34586B8734E434C88C7FCD57591306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Further Probability</w:t>
        </w:r>
      </w:sdtContent>
    </w:sdt>
    <w:r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1174451431"/>
        <w:placeholder>
          <w:docPart w:val="9A17449B3BCC4F25AA74E3BA92068D55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CE0E6E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2"/>
  </w:num>
  <w:num w:numId="8">
    <w:abstractNumId w:val="14"/>
  </w:num>
  <w:num w:numId="9">
    <w:abstractNumId w:val="3"/>
  </w:num>
  <w:num w:numId="10">
    <w:abstractNumId w:val="5"/>
  </w:num>
  <w:num w:numId="11">
    <w:abstractNumId w:val="7"/>
  </w:num>
  <w:num w:numId="12">
    <w:abstractNumId w:val="13"/>
  </w:num>
  <w:num w:numId="13">
    <w:abstractNumId w:val="4"/>
  </w:num>
  <w:num w:numId="14">
    <w:abstractNumId w:val="1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lickAndTypeStyle w:val="QuestionStyle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55B"/>
    <w:rsid w:val="000176AA"/>
    <w:rsid w:val="000231F8"/>
    <w:rsid w:val="000266E5"/>
    <w:rsid w:val="0003055B"/>
    <w:rsid w:val="0004091E"/>
    <w:rsid w:val="00097813"/>
    <w:rsid w:val="000A3DF6"/>
    <w:rsid w:val="000C4CAD"/>
    <w:rsid w:val="00110126"/>
    <w:rsid w:val="001258EA"/>
    <w:rsid w:val="0012614E"/>
    <w:rsid w:val="00155BDB"/>
    <w:rsid w:val="0018287C"/>
    <w:rsid w:val="00187BD6"/>
    <w:rsid w:val="00197427"/>
    <w:rsid w:val="001B12AE"/>
    <w:rsid w:val="001B4D77"/>
    <w:rsid w:val="001D1C88"/>
    <w:rsid w:val="001D25CA"/>
    <w:rsid w:val="001D51F7"/>
    <w:rsid w:val="001D7216"/>
    <w:rsid w:val="00216994"/>
    <w:rsid w:val="00246314"/>
    <w:rsid w:val="00281370"/>
    <w:rsid w:val="00297A7F"/>
    <w:rsid w:val="002A3CD8"/>
    <w:rsid w:val="002C1F1F"/>
    <w:rsid w:val="002F2FAE"/>
    <w:rsid w:val="002F35D3"/>
    <w:rsid w:val="002F71E5"/>
    <w:rsid w:val="00316267"/>
    <w:rsid w:val="00325745"/>
    <w:rsid w:val="003570FE"/>
    <w:rsid w:val="00374BC9"/>
    <w:rsid w:val="00394190"/>
    <w:rsid w:val="00396770"/>
    <w:rsid w:val="003B22EA"/>
    <w:rsid w:val="003D0E9C"/>
    <w:rsid w:val="003D41FF"/>
    <w:rsid w:val="003F2B47"/>
    <w:rsid w:val="00413DF5"/>
    <w:rsid w:val="00440ADA"/>
    <w:rsid w:val="00460B7C"/>
    <w:rsid w:val="00474558"/>
    <w:rsid w:val="00484A08"/>
    <w:rsid w:val="004A64CB"/>
    <w:rsid w:val="004E1D1E"/>
    <w:rsid w:val="00522775"/>
    <w:rsid w:val="005277D4"/>
    <w:rsid w:val="005503D3"/>
    <w:rsid w:val="00554CF1"/>
    <w:rsid w:val="005552C4"/>
    <w:rsid w:val="00556739"/>
    <w:rsid w:val="005615AC"/>
    <w:rsid w:val="005863B7"/>
    <w:rsid w:val="00591FD0"/>
    <w:rsid w:val="005B261E"/>
    <w:rsid w:val="005B4E7B"/>
    <w:rsid w:val="005C0019"/>
    <w:rsid w:val="005C44C0"/>
    <w:rsid w:val="005E3EB0"/>
    <w:rsid w:val="005F30A7"/>
    <w:rsid w:val="005F70B5"/>
    <w:rsid w:val="00624B16"/>
    <w:rsid w:val="006279BA"/>
    <w:rsid w:val="00631ED3"/>
    <w:rsid w:val="00641EA7"/>
    <w:rsid w:val="00664AA5"/>
    <w:rsid w:val="00667642"/>
    <w:rsid w:val="006718CF"/>
    <w:rsid w:val="00673BD2"/>
    <w:rsid w:val="00683169"/>
    <w:rsid w:val="006833C2"/>
    <w:rsid w:val="00693001"/>
    <w:rsid w:val="0069300A"/>
    <w:rsid w:val="006A1410"/>
    <w:rsid w:val="006A20F7"/>
    <w:rsid w:val="006A4D76"/>
    <w:rsid w:val="006F3D36"/>
    <w:rsid w:val="00730DEA"/>
    <w:rsid w:val="007403DD"/>
    <w:rsid w:val="007821CC"/>
    <w:rsid w:val="007A7013"/>
    <w:rsid w:val="007B3348"/>
    <w:rsid w:val="007C2664"/>
    <w:rsid w:val="007D39B1"/>
    <w:rsid w:val="007D5DEF"/>
    <w:rsid w:val="00824BDE"/>
    <w:rsid w:val="00845ACB"/>
    <w:rsid w:val="00853748"/>
    <w:rsid w:val="00860520"/>
    <w:rsid w:val="00885304"/>
    <w:rsid w:val="008959EE"/>
    <w:rsid w:val="008A20B4"/>
    <w:rsid w:val="008B7480"/>
    <w:rsid w:val="008C68D7"/>
    <w:rsid w:val="008F3E43"/>
    <w:rsid w:val="008F7C86"/>
    <w:rsid w:val="00903313"/>
    <w:rsid w:val="00955159"/>
    <w:rsid w:val="0096229F"/>
    <w:rsid w:val="0098464E"/>
    <w:rsid w:val="00986DAC"/>
    <w:rsid w:val="009A5487"/>
    <w:rsid w:val="009D24C3"/>
    <w:rsid w:val="009D5D26"/>
    <w:rsid w:val="009E0C2C"/>
    <w:rsid w:val="009F2E36"/>
    <w:rsid w:val="00A133A2"/>
    <w:rsid w:val="00A13826"/>
    <w:rsid w:val="00A158D7"/>
    <w:rsid w:val="00A23965"/>
    <w:rsid w:val="00A252B0"/>
    <w:rsid w:val="00A55F68"/>
    <w:rsid w:val="00A81533"/>
    <w:rsid w:val="00A824D7"/>
    <w:rsid w:val="00AB0C62"/>
    <w:rsid w:val="00B0317F"/>
    <w:rsid w:val="00B26BD8"/>
    <w:rsid w:val="00B41F22"/>
    <w:rsid w:val="00B850EA"/>
    <w:rsid w:val="00B9780A"/>
    <w:rsid w:val="00BB5BCF"/>
    <w:rsid w:val="00BC0959"/>
    <w:rsid w:val="00BE233F"/>
    <w:rsid w:val="00BF6FD8"/>
    <w:rsid w:val="00BF7F08"/>
    <w:rsid w:val="00C17E11"/>
    <w:rsid w:val="00C204E3"/>
    <w:rsid w:val="00C342C2"/>
    <w:rsid w:val="00C56E1E"/>
    <w:rsid w:val="00C71E16"/>
    <w:rsid w:val="00C84356"/>
    <w:rsid w:val="00C868AD"/>
    <w:rsid w:val="00CA11C9"/>
    <w:rsid w:val="00CA296A"/>
    <w:rsid w:val="00CC191E"/>
    <w:rsid w:val="00CD209A"/>
    <w:rsid w:val="00CF6750"/>
    <w:rsid w:val="00D03A78"/>
    <w:rsid w:val="00D33041"/>
    <w:rsid w:val="00D667E2"/>
    <w:rsid w:val="00D711AD"/>
    <w:rsid w:val="00D752EC"/>
    <w:rsid w:val="00D95422"/>
    <w:rsid w:val="00DB0E30"/>
    <w:rsid w:val="00DD06F8"/>
    <w:rsid w:val="00DD6890"/>
    <w:rsid w:val="00DE7A5E"/>
    <w:rsid w:val="00DF0601"/>
    <w:rsid w:val="00E02EF0"/>
    <w:rsid w:val="00E371AE"/>
    <w:rsid w:val="00E73210"/>
    <w:rsid w:val="00E7669B"/>
    <w:rsid w:val="00E81ADB"/>
    <w:rsid w:val="00E97D94"/>
    <w:rsid w:val="00EA0EAF"/>
    <w:rsid w:val="00EA29ED"/>
    <w:rsid w:val="00EB1449"/>
    <w:rsid w:val="00EB3839"/>
    <w:rsid w:val="00EC15EC"/>
    <w:rsid w:val="00ED165B"/>
    <w:rsid w:val="00EF2F5D"/>
    <w:rsid w:val="00F60B1C"/>
    <w:rsid w:val="00F76BBF"/>
    <w:rsid w:val="00FE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6A77F"/>
  <w15:docId w15:val="{1977FD62-9C37-4CBD-B79E-83A9940E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1B12AE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1B12AE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  <w:style w:type="character" w:styleId="Strong">
    <w:name w:val="Strong"/>
    <w:basedOn w:val="DefaultParagraphFont"/>
    <w:uiPriority w:val="22"/>
    <w:qFormat/>
    <w:rsid w:val="001D72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oleObject" Target="embeddings/oleObject6.bin"/><Relationship Id="rId42" Type="http://schemas.openxmlformats.org/officeDocument/2006/relationships/image" Target="media/image19.png"/><Relationship Id="rId63" Type="http://schemas.openxmlformats.org/officeDocument/2006/relationships/oleObject" Target="embeddings/oleObject26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4.bin"/><Relationship Id="rId159" Type="http://schemas.openxmlformats.org/officeDocument/2006/relationships/image" Target="media/image75.png"/><Relationship Id="rId170" Type="http://schemas.openxmlformats.org/officeDocument/2006/relationships/oleObject" Target="embeddings/oleObject80.bin"/><Relationship Id="rId191" Type="http://schemas.openxmlformats.org/officeDocument/2006/relationships/image" Target="media/image91.png"/><Relationship Id="rId205" Type="http://schemas.openxmlformats.org/officeDocument/2006/relationships/fontTable" Target="fontTable.xml"/><Relationship Id="rId16" Type="http://schemas.openxmlformats.org/officeDocument/2006/relationships/image" Target="media/image5.jpeg"/><Relationship Id="rId107" Type="http://schemas.openxmlformats.org/officeDocument/2006/relationships/image" Target="media/image50.png"/><Relationship Id="rId11" Type="http://schemas.openxmlformats.org/officeDocument/2006/relationships/oleObject" Target="embeddings/oleObject2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53" Type="http://schemas.openxmlformats.org/officeDocument/2006/relationships/footer" Target="footer2.xm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5.bin"/><Relationship Id="rId123" Type="http://schemas.openxmlformats.org/officeDocument/2006/relationships/image" Target="media/image57.png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4.png"/><Relationship Id="rId160" Type="http://schemas.openxmlformats.org/officeDocument/2006/relationships/oleObject" Target="embeddings/oleObject75.bin"/><Relationship Id="rId165" Type="http://schemas.openxmlformats.org/officeDocument/2006/relationships/image" Target="media/image78.png"/><Relationship Id="rId181" Type="http://schemas.openxmlformats.org/officeDocument/2006/relationships/image" Target="media/image86.png"/><Relationship Id="rId186" Type="http://schemas.openxmlformats.org/officeDocument/2006/relationships/oleObject" Target="embeddings/oleObject88.bin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43" Type="http://schemas.openxmlformats.org/officeDocument/2006/relationships/oleObject" Target="embeddings/oleObject17.bin"/><Relationship Id="rId48" Type="http://schemas.openxmlformats.org/officeDocument/2006/relationships/image" Target="media/image22.png"/><Relationship Id="rId64" Type="http://schemas.openxmlformats.org/officeDocument/2006/relationships/oleObject" Target="embeddings/oleObject27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53.png"/><Relationship Id="rId118" Type="http://schemas.openxmlformats.org/officeDocument/2006/relationships/oleObject" Target="embeddings/oleObject53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5.png"/><Relationship Id="rId80" Type="http://schemas.openxmlformats.org/officeDocument/2006/relationships/image" Target="media/image36.png"/><Relationship Id="rId85" Type="http://schemas.openxmlformats.org/officeDocument/2006/relationships/image" Target="media/image39.png"/><Relationship Id="rId150" Type="http://schemas.openxmlformats.org/officeDocument/2006/relationships/oleObject" Target="embeddings/oleObject70.bin"/><Relationship Id="rId155" Type="http://schemas.openxmlformats.org/officeDocument/2006/relationships/image" Target="media/image73.png"/><Relationship Id="rId171" Type="http://schemas.openxmlformats.org/officeDocument/2006/relationships/image" Target="media/image81.png"/><Relationship Id="rId176" Type="http://schemas.openxmlformats.org/officeDocument/2006/relationships/oleObject" Target="embeddings/oleObject83.bin"/><Relationship Id="rId192" Type="http://schemas.openxmlformats.org/officeDocument/2006/relationships/oleObject" Target="embeddings/oleObject91.bin"/><Relationship Id="rId197" Type="http://schemas.openxmlformats.org/officeDocument/2006/relationships/image" Target="media/image94.png"/><Relationship Id="rId206" Type="http://schemas.openxmlformats.org/officeDocument/2006/relationships/glossaryDocument" Target="glossary/document.xml"/><Relationship Id="rId201" Type="http://schemas.openxmlformats.org/officeDocument/2006/relationships/image" Target="media/image96.png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59" Type="http://schemas.openxmlformats.org/officeDocument/2006/relationships/oleObject" Target="embeddings/oleObject24.bin"/><Relationship Id="rId103" Type="http://schemas.openxmlformats.org/officeDocument/2006/relationships/image" Target="media/image48.png"/><Relationship Id="rId108" Type="http://schemas.openxmlformats.org/officeDocument/2006/relationships/oleObject" Target="embeddings/oleObject48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60.png"/><Relationship Id="rId54" Type="http://schemas.openxmlformats.org/officeDocument/2006/relationships/image" Target="media/image23.png"/><Relationship Id="rId70" Type="http://schemas.openxmlformats.org/officeDocument/2006/relationships/image" Target="media/image30.jpeg"/><Relationship Id="rId75" Type="http://schemas.openxmlformats.org/officeDocument/2006/relationships/oleObject" Target="embeddings/oleObject32.bin"/><Relationship Id="rId91" Type="http://schemas.openxmlformats.org/officeDocument/2006/relationships/image" Target="media/image42.png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5.bin"/><Relationship Id="rId145" Type="http://schemas.openxmlformats.org/officeDocument/2006/relationships/image" Target="media/image68.png"/><Relationship Id="rId161" Type="http://schemas.openxmlformats.org/officeDocument/2006/relationships/image" Target="media/image76.png"/><Relationship Id="rId166" Type="http://schemas.openxmlformats.org/officeDocument/2006/relationships/oleObject" Target="embeddings/oleObject78.bin"/><Relationship Id="rId182" Type="http://schemas.openxmlformats.org/officeDocument/2006/relationships/oleObject" Target="embeddings/oleObject86.bin"/><Relationship Id="rId187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1.bin"/><Relationship Id="rId119" Type="http://schemas.openxmlformats.org/officeDocument/2006/relationships/oleObject" Target="embeddings/oleObject54.bin"/><Relationship Id="rId44" Type="http://schemas.openxmlformats.org/officeDocument/2006/relationships/image" Target="media/image20.png"/><Relationship Id="rId60" Type="http://schemas.openxmlformats.org/officeDocument/2006/relationships/image" Target="media/image26.png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3.png"/><Relationship Id="rId151" Type="http://schemas.openxmlformats.org/officeDocument/2006/relationships/image" Target="media/image71.png"/><Relationship Id="rId156" Type="http://schemas.openxmlformats.org/officeDocument/2006/relationships/oleObject" Target="embeddings/oleObject73.bin"/><Relationship Id="rId177" Type="http://schemas.openxmlformats.org/officeDocument/2006/relationships/image" Target="media/image84.png"/><Relationship Id="rId198" Type="http://schemas.openxmlformats.org/officeDocument/2006/relationships/oleObject" Target="embeddings/oleObject94.bin"/><Relationship Id="rId172" Type="http://schemas.openxmlformats.org/officeDocument/2006/relationships/oleObject" Target="embeddings/oleObject81.bin"/><Relationship Id="rId193" Type="http://schemas.openxmlformats.org/officeDocument/2006/relationships/image" Target="media/image92.png"/><Relationship Id="rId202" Type="http://schemas.openxmlformats.org/officeDocument/2006/relationships/oleObject" Target="embeddings/oleObject96.bin"/><Relationship Id="rId207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oleObject" Target="embeddings/oleObject15.bin"/><Relationship Id="rId109" Type="http://schemas.openxmlformats.org/officeDocument/2006/relationships/image" Target="media/image51.png"/><Relationship Id="rId34" Type="http://schemas.openxmlformats.org/officeDocument/2006/relationships/image" Target="media/image15.png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2.bin"/><Relationship Id="rId76" Type="http://schemas.openxmlformats.org/officeDocument/2006/relationships/image" Target="media/image34.png"/><Relationship Id="rId97" Type="http://schemas.openxmlformats.org/officeDocument/2006/relationships/image" Target="media/image45.png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58.png"/><Relationship Id="rId141" Type="http://schemas.openxmlformats.org/officeDocument/2006/relationships/image" Target="media/image66.png"/><Relationship Id="rId146" Type="http://schemas.openxmlformats.org/officeDocument/2006/relationships/oleObject" Target="embeddings/oleObject68.bin"/><Relationship Id="rId167" Type="http://schemas.openxmlformats.org/officeDocument/2006/relationships/image" Target="media/image79.png"/><Relationship Id="rId188" Type="http://schemas.openxmlformats.org/officeDocument/2006/relationships/oleObject" Target="embeddings/oleObject89.bin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0.bin"/><Relationship Id="rId162" Type="http://schemas.openxmlformats.org/officeDocument/2006/relationships/oleObject" Target="embeddings/oleObject76.bin"/><Relationship Id="rId183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oleObject" Target="embeddings/oleObject18.bin"/><Relationship Id="rId66" Type="http://schemas.openxmlformats.org/officeDocument/2006/relationships/image" Target="media/image28.png"/><Relationship Id="rId87" Type="http://schemas.openxmlformats.org/officeDocument/2006/relationships/image" Target="media/image40.png"/><Relationship Id="rId110" Type="http://schemas.openxmlformats.org/officeDocument/2006/relationships/oleObject" Target="embeddings/oleObject49.bin"/><Relationship Id="rId115" Type="http://schemas.openxmlformats.org/officeDocument/2006/relationships/image" Target="media/image54.png"/><Relationship Id="rId131" Type="http://schemas.openxmlformats.org/officeDocument/2006/relationships/image" Target="media/image61.png"/><Relationship Id="rId136" Type="http://schemas.openxmlformats.org/officeDocument/2006/relationships/oleObject" Target="embeddings/oleObject63.bin"/><Relationship Id="rId157" Type="http://schemas.openxmlformats.org/officeDocument/2006/relationships/image" Target="media/image74.png"/><Relationship Id="rId178" Type="http://schemas.openxmlformats.org/officeDocument/2006/relationships/oleObject" Target="embeddings/oleObject84.bin"/><Relationship Id="rId61" Type="http://schemas.openxmlformats.org/officeDocument/2006/relationships/oleObject" Target="embeddings/oleObject25.bin"/><Relationship Id="rId82" Type="http://schemas.openxmlformats.org/officeDocument/2006/relationships/image" Target="media/image37.jpeg"/><Relationship Id="rId152" Type="http://schemas.openxmlformats.org/officeDocument/2006/relationships/oleObject" Target="embeddings/oleObject71.bin"/><Relationship Id="rId173" Type="http://schemas.openxmlformats.org/officeDocument/2006/relationships/image" Target="media/image82.png"/><Relationship Id="rId194" Type="http://schemas.openxmlformats.org/officeDocument/2006/relationships/oleObject" Target="embeddings/oleObject92.bin"/><Relationship Id="rId199" Type="http://schemas.openxmlformats.org/officeDocument/2006/relationships/image" Target="media/image95.png"/><Relationship Id="rId203" Type="http://schemas.openxmlformats.org/officeDocument/2006/relationships/image" Target="media/image97.png"/><Relationship Id="rId19" Type="http://schemas.openxmlformats.org/officeDocument/2006/relationships/oleObject" Target="embeddings/oleObject5.bin"/><Relationship Id="rId14" Type="http://schemas.openxmlformats.org/officeDocument/2006/relationships/image" Target="media/image4.png"/><Relationship Id="rId30" Type="http://schemas.openxmlformats.org/officeDocument/2006/relationships/image" Target="media/image13.png"/><Relationship Id="rId35" Type="http://schemas.openxmlformats.org/officeDocument/2006/relationships/oleObject" Target="embeddings/oleObject13.bin"/><Relationship Id="rId56" Type="http://schemas.openxmlformats.org/officeDocument/2006/relationships/image" Target="media/image24.png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49.png"/><Relationship Id="rId126" Type="http://schemas.openxmlformats.org/officeDocument/2006/relationships/oleObject" Target="embeddings/oleObject58.bin"/><Relationship Id="rId147" Type="http://schemas.openxmlformats.org/officeDocument/2006/relationships/image" Target="media/image69.png"/><Relationship Id="rId168" Type="http://schemas.openxmlformats.org/officeDocument/2006/relationships/oleObject" Target="embeddings/oleObject79.bin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72" Type="http://schemas.openxmlformats.org/officeDocument/2006/relationships/image" Target="media/image31.jpeg"/><Relationship Id="rId93" Type="http://schemas.openxmlformats.org/officeDocument/2006/relationships/image" Target="media/image43.png"/><Relationship Id="rId98" Type="http://schemas.openxmlformats.org/officeDocument/2006/relationships/oleObject" Target="embeddings/oleObject43.bin"/><Relationship Id="rId121" Type="http://schemas.openxmlformats.org/officeDocument/2006/relationships/image" Target="media/image56.png"/><Relationship Id="rId142" Type="http://schemas.openxmlformats.org/officeDocument/2006/relationships/oleObject" Target="embeddings/oleObject66.bin"/><Relationship Id="rId163" Type="http://schemas.openxmlformats.org/officeDocument/2006/relationships/image" Target="media/image77.png"/><Relationship Id="rId184" Type="http://schemas.openxmlformats.org/officeDocument/2006/relationships/oleObject" Target="embeddings/oleObject87.bin"/><Relationship Id="rId189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png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4.png"/><Relationship Id="rId158" Type="http://schemas.openxmlformats.org/officeDocument/2006/relationships/oleObject" Target="embeddings/oleObject74.bin"/><Relationship Id="rId20" Type="http://schemas.openxmlformats.org/officeDocument/2006/relationships/image" Target="media/image8.png"/><Relationship Id="rId41" Type="http://schemas.openxmlformats.org/officeDocument/2006/relationships/oleObject" Target="embeddings/oleObject16.bin"/><Relationship Id="rId62" Type="http://schemas.openxmlformats.org/officeDocument/2006/relationships/image" Target="media/image27.png"/><Relationship Id="rId83" Type="http://schemas.openxmlformats.org/officeDocument/2006/relationships/image" Target="media/image38.png"/><Relationship Id="rId88" Type="http://schemas.openxmlformats.org/officeDocument/2006/relationships/oleObject" Target="embeddings/oleObject38.bin"/><Relationship Id="rId111" Type="http://schemas.openxmlformats.org/officeDocument/2006/relationships/image" Target="media/image52.png"/><Relationship Id="rId132" Type="http://schemas.openxmlformats.org/officeDocument/2006/relationships/oleObject" Target="embeddings/oleObject61.bin"/><Relationship Id="rId153" Type="http://schemas.openxmlformats.org/officeDocument/2006/relationships/image" Target="media/image72.png"/><Relationship Id="rId174" Type="http://schemas.openxmlformats.org/officeDocument/2006/relationships/oleObject" Target="embeddings/oleObject82.bin"/><Relationship Id="rId179" Type="http://schemas.openxmlformats.org/officeDocument/2006/relationships/image" Target="media/image85.png"/><Relationship Id="rId195" Type="http://schemas.openxmlformats.org/officeDocument/2006/relationships/image" Target="media/image93.png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png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7.bin"/><Relationship Id="rId127" Type="http://schemas.openxmlformats.org/officeDocument/2006/relationships/image" Target="media/image59.png"/><Relationship Id="rId10" Type="http://schemas.openxmlformats.org/officeDocument/2006/relationships/image" Target="media/image2.png"/><Relationship Id="rId31" Type="http://schemas.openxmlformats.org/officeDocument/2006/relationships/oleObject" Target="embeddings/oleObject11.bin"/><Relationship Id="rId52" Type="http://schemas.openxmlformats.org/officeDocument/2006/relationships/footer" Target="footer1.xml"/><Relationship Id="rId73" Type="http://schemas.openxmlformats.org/officeDocument/2006/relationships/image" Target="media/image32.jpeg"/><Relationship Id="rId78" Type="http://schemas.openxmlformats.org/officeDocument/2006/relationships/image" Target="media/image35.png"/><Relationship Id="rId94" Type="http://schemas.openxmlformats.org/officeDocument/2006/relationships/oleObject" Target="embeddings/oleObject41.bin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oleObject" Target="embeddings/oleObject56.bin"/><Relationship Id="rId143" Type="http://schemas.openxmlformats.org/officeDocument/2006/relationships/image" Target="media/image67.png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0.png"/><Relationship Id="rId185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5.bin"/><Relationship Id="rId26" Type="http://schemas.openxmlformats.org/officeDocument/2006/relationships/image" Target="media/image11.png"/><Relationship Id="rId47" Type="http://schemas.openxmlformats.org/officeDocument/2006/relationships/oleObject" Target="embeddings/oleObject19.bin"/><Relationship Id="rId68" Type="http://schemas.openxmlformats.org/officeDocument/2006/relationships/image" Target="media/image29.png"/><Relationship Id="rId89" Type="http://schemas.openxmlformats.org/officeDocument/2006/relationships/image" Target="media/image41.png"/><Relationship Id="rId112" Type="http://schemas.openxmlformats.org/officeDocument/2006/relationships/oleObject" Target="embeddings/oleObject50.bin"/><Relationship Id="rId133" Type="http://schemas.openxmlformats.org/officeDocument/2006/relationships/image" Target="media/image62.png"/><Relationship Id="rId154" Type="http://schemas.openxmlformats.org/officeDocument/2006/relationships/oleObject" Target="embeddings/oleObject72.bin"/><Relationship Id="rId175" Type="http://schemas.openxmlformats.org/officeDocument/2006/relationships/image" Target="media/image83.png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2016%207%2010%20Assessment%20Bank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133D5B0C54406DAD4EBA20A9FAE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C48D5-2EAC-486F-B741-CA3690311EBC}"/>
      </w:docPartPr>
      <w:docPartBody>
        <w:p w:rsidR="004658B4" w:rsidRDefault="00A41197">
          <w:pPr>
            <w:pStyle w:val="96133D5B0C54406DAD4EBA20A9FAEA82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CE6933DC66C84C07B5DC2F0CD7F34F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DC961E-9076-4767-B7C3-3F067B63EE7F}"/>
      </w:docPartPr>
      <w:docPartBody>
        <w:p w:rsidR="004658B4" w:rsidRDefault="00A41197">
          <w:pPr>
            <w:pStyle w:val="CE6933DC66C84C07B5DC2F0CD7F34F9F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FDAA8282C7D5439F806382A8C502A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B589B-B458-4AD5-9009-011D97432EE1}"/>
      </w:docPartPr>
      <w:docPartBody>
        <w:p w:rsidR="004658B4" w:rsidRDefault="00A41197">
          <w:pPr>
            <w:pStyle w:val="FDAA8282C7D5439F806382A8C502A9F7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BE03AB0C273841188E8C5C42E816A8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FC126C-9DB5-4632-9807-5AE6E20AF133}"/>
      </w:docPartPr>
      <w:docPartBody>
        <w:p w:rsidR="004658B4" w:rsidRDefault="00A41197">
          <w:pPr>
            <w:pStyle w:val="BE03AB0C273841188E8C5C42E816A87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80816F4039C64B69BCBE8617ED0518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CBC7F4-8768-4F79-BBCE-7F7B8E046BB2}"/>
      </w:docPartPr>
      <w:docPartBody>
        <w:p w:rsidR="004658B4" w:rsidRDefault="00A41197">
          <w:pPr>
            <w:pStyle w:val="80816F4039C64B69BCBE8617ED0518CD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03ECEEBF9CB140EBB34F92D0FAD49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EF1BF0-A2F3-40F6-B34D-354E8322D8F2}"/>
      </w:docPartPr>
      <w:docPartBody>
        <w:p w:rsidR="004658B4" w:rsidRDefault="00A41197">
          <w:pPr>
            <w:pStyle w:val="03ECEEBF9CB140EBB34F92D0FAD493AF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D34586B8734E434C88C7FCD575913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8D0DF-238F-4C4C-91AF-79B480BF7C6B}"/>
      </w:docPartPr>
      <w:docPartBody>
        <w:p w:rsidR="004658B4" w:rsidRDefault="00A41197">
          <w:pPr>
            <w:pStyle w:val="D34586B8734E434C88C7FCD575913068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15240A32F9DF46B1A88EC2D5968FD5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E7807-16AA-4BC7-A4B7-8DDC6D4084EB}"/>
      </w:docPartPr>
      <w:docPartBody>
        <w:p w:rsidR="004658B4" w:rsidRDefault="00A41197">
          <w:pPr>
            <w:pStyle w:val="15240A32F9DF46B1A88EC2D5968FD5D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A17449B3BCC4F25AA74E3BA92068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063C1E-0707-4D0D-BF71-57C4EFF646C8}"/>
      </w:docPartPr>
      <w:docPartBody>
        <w:p w:rsidR="004658B4" w:rsidRDefault="00A41197">
          <w:pPr>
            <w:pStyle w:val="9A17449B3BCC4F25AA74E3BA92068D55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FD0000D11ED442584FF3AA8B2994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FB6D4D-89F9-4AE1-84B6-72BBD25A6250}"/>
      </w:docPartPr>
      <w:docPartBody>
        <w:p w:rsidR="004658B4" w:rsidRDefault="00A41197">
          <w:pPr>
            <w:pStyle w:val="6FD0000D11ED442584FF3AA8B2994EF8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A8CB115E9EB845E19DD7D688F016BE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665A9-C252-463E-9363-D77A67AE8A5B}"/>
      </w:docPartPr>
      <w:docPartBody>
        <w:p w:rsidR="004658B4" w:rsidRDefault="00A41197">
          <w:pPr>
            <w:pStyle w:val="A8CB115E9EB845E19DD7D688F016BE76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C23104B153A14B7BA0C1C94076B6C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D8FAB7-609B-4594-A581-F3D0456BC721}"/>
      </w:docPartPr>
      <w:docPartBody>
        <w:p w:rsidR="004658B4" w:rsidRDefault="00A41197">
          <w:pPr>
            <w:pStyle w:val="C23104B153A14B7BA0C1C94076B6C169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93F6D78C5E34142B2307108981B1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42BEC-46FD-4801-8836-C34C5789CA17}"/>
      </w:docPartPr>
      <w:docPartBody>
        <w:p w:rsidR="004658B4" w:rsidRDefault="00A41197">
          <w:pPr>
            <w:pStyle w:val="393F6D78C5E34142B2307108981B1F0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B128E24757240BDB339E9893CBBF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036805-62BB-4802-9791-201C75D059C6}"/>
      </w:docPartPr>
      <w:docPartBody>
        <w:p w:rsidR="004658B4" w:rsidRDefault="00A41197">
          <w:pPr>
            <w:pStyle w:val="9B128E24757240BDB339E9893CBBFB62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E5CFA6F32D8C416FA5E40DF40D972C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CC7691-3BA8-4302-9D65-5CC196018F07}"/>
      </w:docPartPr>
      <w:docPartBody>
        <w:p w:rsidR="004658B4" w:rsidRDefault="00A41197">
          <w:pPr>
            <w:pStyle w:val="E5CFA6F32D8C416FA5E40DF40D972C1D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C36D86742D4C4391AD058C6B8EB07A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D85CD2-8334-484F-ACDB-E1DEE3B6BC87}"/>
      </w:docPartPr>
      <w:docPartBody>
        <w:p w:rsidR="004658B4" w:rsidRDefault="00A41197">
          <w:pPr>
            <w:pStyle w:val="C36D86742D4C4391AD058C6B8EB07A9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FB1B0A99AE3448490FB704F0B69E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73041C-2FEB-4ACB-B979-B39BF031A00F}"/>
      </w:docPartPr>
      <w:docPartBody>
        <w:p w:rsidR="004658B4" w:rsidRDefault="00A41197">
          <w:pPr>
            <w:pStyle w:val="EFB1B0A99AE3448490FB704F0B69E2DD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197"/>
    <w:rsid w:val="004658B4"/>
    <w:rsid w:val="00853125"/>
    <w:rsid w:val="009F2950"/>
    <w:rsid w:val="00A41197"/>
    <w:rsid w:val="00A7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6133D5B0C54406DAD4EBA20A9FAEA82">
    <w:name w:val="96133D5B0C54406DAD4EBA20A9FAEA82"/>
  </w:style>
  <w:style w:type="paragraph" w:customStyle="1" w:styleId="CE6933DC66C84C07B5DC2F0CD7F34F9F">
    <w:name w:val="CE6933DC66C84C07B5DC2F0CD7F34F9F"/>
  </w:style>
  <w:style w:type="paragraph" w:customStyle="1" w:styleId="FDAA8282C7D5439F806382A8C502A9F7">
    <w:name w:val="FDAA8282C7D5439F806382A8C502A9F7"/>
  </w:style>
  <w:style w:type="paragraph" w:customStyle="1" w:styleId="BE03AB0C273841188E8C5C42E816A876">
    <w:name w:val="BE03AB0C273841188E8C5C42E816A876"/>
  </w:style>
  <w:style w:type="paragraph" w:customStyle="1" w:styleId="80816F4039C64B69BCBE8617ED0518CD">
    <w:name w:val="80816F4039C64B69BCBE8617ED0518CD"/>
  </w:style>
  <w:style w:type="paragraph" w:customStyle="1" w:styleId="03ECEEBF9CB140EBB34F92D0FAD493AF">
    <w:name w:val="03ECEEBF9CB140EBB34F92D0FAD493AF"/>
  </w:style>
  <w:style w:type="paragraph" w:customStyle="1" w:styleId="D34586B8734E434C88C7FCD575913068">
    <w:name w:val="D34586B8734E434C88C7FCD575913068"/>
  </w:style>
  <w:style w:type="paragraph" w:customStyle="1" w:styleId="15240A32F9DF46B1A88EC2D5968FD5D0">
    <w:name w:val="15240A32F9DF46B1A88EC2D5968FD5D0"/>
  </w:style>
  <w:style w:type="paragraph" w:customStyle="1" w:styleId="DB71C346B0DC401CA9B9D35373F80BE0">
    <w:name w:val="DB71C346B0DC401CA9B9D35373F80BE0"/>
  </w:style>
  <w:style w:type="paragraph" w:customStyle="1" w:styleId="9A17449B3BCC4F25AA74E3BA92068D55">
    <w:name w:val="9A17449B3BCC4F25AA74E3BA92068D55"/>
  </w:style>
  <w:style w:type="paragraph" w:customStyle="1" w:styleId="0978F34FF6F84FBA971D0B54C81FF990">
    <w:name w:val="0978F34FF6F84FBA971D0B54C81FF990"/>
  </w:style>
  <w:style w:type="paragraph" w:customStyle="1" w:styleId="13552C4466454D3FAEE88CEB29EE3BB6">
    <w:name w:val="13552C4466454D3FAEE88CEB29EE3BB6"/>
  </w:style>
  <w:style w:type="paragraph" w:customStyle="1" w:styleId="6FD0000D11ED442584FF3AA8B2994EF8">
    <w:name w:val="6FD0000D11ED442584FF3AA8B2994EF8"/>
  </w:style>
  <w:style w:type="paragraph" w:customStyle="1" w:styleId="A8CB115E9EB845E19DD7D688F016BE76">
    <w:name w:val="A8CB115E9EB845E19DD7D688F016BE76"/>
  </w:style>
  <w:style w:type="paragraph" w:customStyle="1" w:styleId="C23104B153A14B7BA0C1C94076B6C169">
    <w:name w:val="C23104B153A14B7BA0C1C94076B6C169"/>
  </w:style>
  <w:style w:type="paragraph" w:customStyle="1" w:styleId="393F6D78C5E34142B2307108981B1F01">
    <w:name w:val="393F6D78C5E34142B2307108981B1F01"/>
  </w:style>
  <w:style w:type="paragraph" w:customStyle="1" w:styleId="9B128E24757240BDB339E9893CBBFB62">
    <w:name w:val="9B128E24757240BDB339E9893CBBFB62"/>
  </w:style>
  <w:style w:type="paragraph" w:customStyle="1" w:styleId="E5CFA6F32D8C416FA5E40DF40D972C1D">
    <w:name w:val="E5CFA6F32D8C416FA5E40DF40D972C1D"/>
  </w:style>
  <w:style w:type="paragraph" w:customStyle="1" w:styleId="C36D86742D4C4391AD058C6B8EB07A9C">
    <w:name w:val="C36D86742D4C4391AD058C6B8EB07A9C"/>
  </w:style>
  <w:style w:type="paragraph" w:customStyle="1" w:styleId="EFB1B0A99AE3448490FB704F0B69E2DD">
    <w:name w:val="EFB1B0A99AE3448490FB704F0B69E2DD"/>
  </w:style>
  <w:style w:type="paragraph" w:customStyle="1" w:styleId="07667E2CFE0844B7992BE6FD7422628B">
    <w:name w:val="07667E2CFE0844B7992BE6FD7422628B"/>
  </w:style>
  <w:style w:type="paragraph" w:customStyle="1" w:styleId="1DB1F164DAAE49219085A85B361DFDD4">
    <w:name w:val="1DB1F164DAAE49219085A85B361DFDD4"/>
  </w:style>
  <w:style w:type="paragraph" w:customStyle="1" w:styleId="B0F06274D2344C05A209A10E39974B2D">
    <w:name w:val="B0F06274D2344C05A209A10E39974B2D"/>
  </w:style>
  <w:style w:type="paragraph" w:customStyle="1" w:styleId="BB55454D78D54D2FB4195179D686BE0F">
    <w:name w:val="BB55454D78D54D2FB4195179D686BE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B8CCB-8B2A-482E-8B32-35A6E0BF3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11</TotalTime>
  <Pages>15</Pages>
  <Words>2119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Further Probability</vt:lpstr>
    </vt:vector>
  </TitlesOfParts>
  <Company>Western Mathematics</Company>
  <LinksUpToDate>false</LinksUpToDate>
  <CharactersWithSpaces>14175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Further Probability</dc:title>
  <dc:creator>Garry</dc:creator>
  <dc:description>School Name</dc:description>
  <cp:lastModifiedBy>Garry Thorn</cp:lastModifiedBy>
  <cp:revision>3</cp:revision>
  <dcterms:created xsi:type="dcterms:W3CDTF">2017-05-20T11:42:00Z</dcterms:created>
  <dcterms:modified xsi:type="dcterms:W3CDTF">2017-05-21T10:28:00Z</dcterms:modified>
  <cp:category>Year 8</cp:category>
  <cp:contentStatus>2017</cp:contentStatus>
</cp:coreProperties>
</file>