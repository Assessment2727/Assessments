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730DEA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972939937"/>
              <w:placeholder>
                <w:docPart w:val="0B2BC11AA449478AA4AB9E7FE30FFD47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730DEA" w:rsidRPr="005615AC" w:rsidRDefault="00730DEA" w:rsidP="00730DEA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730DEA" w:rsidRDefault="00730DEA" w:rsidP="00730DEA">
            <w:pPr>
              <w:pStyle w:val="Header"/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-830057525"/>
                <w:placeholder>
                  <w:docPart w:val="1638FC7ADCEA409EBB56BA09CABD5485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325745" w:rsidTr="00EA0EAF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3573CF1F49FC4CB7856C5BEC68D132B7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5503D3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D3F29B671940446BBC6CD32A66819F5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7E09B9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 w:rsidRPr="005902DD">
                  <w:rPr>
                    <w:rFonts w:asciiTheme="majorHAnsi" w:hAnsiTheme="majorHAnsi"/>
                    <w:i/>
                    <w:sz w:val="52"/>
                    <w:szCs w:val="52"/>
                  </w:rPr>
                  <w:t>Sample Space and Probability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7E09B9" w:rsidTr="00EA0EAF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7E09B9" w:rsidRPr="003B696E" w:rsidRDefault="007E09B9" w:rsidP="007E09B9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3B696E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7E09B9" w:rsidRPr="003B696E" w:rsidRDefault="007E09B9" w:rsidP="007E09B9">
            <w:pPr>
              <w:numPr>
                <w:ilvl w:val="0"/>
                <w:numId w:val="7"/>
              </w:numPr>
              <w:spacing w:after="0"/>
              <w:ind w:left="318" w:hanging="142"/>
              <w:contextualSpacing/>
              <w:rPr>
                <w:rFonts w:ascii="Times New Roman" w:hAnsi="Times New Roman"/>
                <w:sz w:val="16"/>
                <w:szCs w:val="16"/>
              </w:rPr>
            </w:pPr>
            <w:r w:rsidRPr="003B696E">
              <w:rPr>
                <w:rFonts w:ascii="Times New Roman" w:hAnsi="Times New Roman"/>
                <w:sz w:val="16"/>
                <w:szCs w:val="16"/>
              </w:rPr>
              <w:t>Construct sample spaces for single- step experiments with equally likely outcomes (ACMSP167)</w:t>
            </w:r>
          </w:p>
          <w:p w:rsidR="007E09B9" w:rsidRDefault="007E09B9" w:rsidP="007E09B9">
            <w:pPr>
              <w:pStyle w:val="ListParagraph"/>
              <w:numPr>
                <w:ilvl w:val="0"/>
                <w:numId w:val="7"/>
              </w:numPr>
              <w:spacing w:after="0"/>
              <w:ind w:left="318" w:hanging="142"/>
              <w:rPr>
                <w:rFonts w:ascii="Times New Roman" w:hAnsi="Times New Roman"/>
                <w:sz w:val="16"/>
                <w:szCs w:val="16"/>
              </w:rPr>
            </w:pPr>
            <w:r w:rsidRPr="003B696E">
              <w:rPr>
                <w:rFonts w:ascii="Times New Roman" w:hAnsi="Times New Roman"/>
                <w:sz w:val="16"/>
                <w:szCs w:val="16"/>
              </w:rPr>
              <w:t>Assign probabilities to the outcomes of events and determine probabilities for events  (ACMSP168)</w:t>
            </w:r>
          </w:p>
          <w:p w:rsidR="007E09B9" w:rsidRPr="00C56E1E" w:rsidRDefault="007E09B9" w:rsidP="007E09B9">
            <w:pPr>
              <w:pStyle w:val="ListParagraph"/>
              <w:numPr>
                <w:ilvl w:val="0"/>
                <w:numId w:val="7"/>
              </w:numPr>
              <w:spacing w:after="0"/>
              <w:ind w:left="318" w:hanging="142"/>
              <w:rPr>
                <w:rFonts w:ascii="Times New Roman" w:hAnsi="Times New Roman"/>
                <w:sz w:val="16"/>
                <w:szCs w:val="16"/>
              </w:rPr>
            </w:pPr>
            <w:r w:rsidRPr="000C02D0">
              <w:rPr>
                <w:rFonts w:ascii="Times New Roman" w:hAnsi="Times New Roman"/>
                <w:sz w:val="16"/>
                <w:szCs w:val="16"/>
              </w:rPr>
              <w:t>Identify complementary events and use the sum of probabilities to solve problems (ACMSP204)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7E09B9" w:rsidRPr="00325745" w:rsidRDefault="007E09B9" w:rsidP="007E09B9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A0EAF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F138A9" w:rsidTr="00EA0EAF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F138A9" w:rsidRPr="001B3341" w:rsidRDefault="00F138A9" w:rsidP="00F138A9">
            <w:pPr>
              <w:pStyle w:val="ListParagraph"/>
              <w:ind w:left="460" w:right="-14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F138A9" w:rsidRDefault="009E03F2" w:rsidP="00C67EF1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76" type="#_x0000_t75" style="position:absolute;margin-left:278pt;margin-top:13.75pt;width:88.5pt;height:88.35pt;z-index:251678208;mso-position-horizontal-relative:text;mso-position-vertical-relative:text">
                  <v:imagedata r:id="rId8" o:title=""/>
                </v:shape>
                <o:OLEObject Type="Embed" ProgID="FXDraw.Graphic" ShapeID="_x0000_s1076" DrawAspect="Content" ObjectID="_1557222639" r:id="rId9"/>
              </w:object>
            </w:r>
            <w:r w:rsidR="00F138A9" w:rsidRPr="00585414">
              <w:rPr>
                <w:rFonts w:ascii="Times New Roman" w:hAnsi="Times New Roman"/>
                <w:b/>
                <w:sz w:val="24"/>
                <w:szCs w:val="24"/>
              </w:rPr>
              <w:t>Questions 1 – 3 refer to the</w:t>
            </w:r>
            <w:r w:rsidR="00F138A9">
              <w:rPr>
                <w:rFonts w:ascii="Times New Roman" w:hAnsi="Times New Roman"/>
                <w:b/>
                <w:sz w:val="24"/>
                <w:szCs w:val="24"/>
              </w:rPr>
              <w:t xml:space="preserve"> following:</w:t>
            </w:r>
          </w:p>
          <w:p w:rsidR="00F138A9" w:rsidRDefault="00F138A9" w:rsidP="00C67EF1">
            <w:pPr>
              <w:pStyle w:val="QuestionStyle"/>
              <w:ind w:right="4536"/>
            </w:pPr>
            <w:r>
              <w:t xml:space="preserve">A </w:t>
            </w:r>
            <w:r w:rsidR="00A1244E">
              <w:t>dodecahedron die</w:t>
            </w:r>
            <w:r>
              <w:t xml:space="preserve"> h</w:t>
            </w:r>
            <w:r w:rsidR="00C67EF1">
              <w:t>as its faces painted in four different colours</w:t>
            </w:r>
            <w:r>
              <w:t>.</w:t>
            </w:r>
          </w:p>
          <w:p w:rsidR="00F138A9" w:rsidRDefault="00A1244E" w:rsidP="00C67EF1">
            <w:pPr>
              <w:pStyle w:val="QuestionStyle"/>
              <w:ind w:right="4536"/>
            </w:pPr>
            <w:r>
              <w:t>There are 4</w:t>
            </w:r>
            <w:r w:rsidR="00F138A9">
              <w:t xml:space="preserve"> green </w:t>
            </w:r>
            <w:r>
              <w:t>faces, 3</w:t>
            </w:r>
            <w:r w:rsidR="00F138A9">
              <w:t xml:space="preserve"> red </w:t>
            </w:r>
            <w:r>
              <w:t>faces, 3</w:t>
            </w:r>
            <w:r w:rsidR="00C67EF1">
              <w:t> blue </w:t>
            </w:r>
            <w:r>
              <w:t>faces and 2</w:t>
            </w:r>
            <w:r w:rsidR="00F138A9">
              <w:t xml:space="preserve"> yellow </w:t>
            </w:r>
            <w:r>
              <w:t>face</w:t>
            </w:r>
            <w:r w:rsidR="00F138A9">
              <w:t>s.</w:t>
            </w:r>
          </w:p>
          <w:p w:rsidR="00F138A9" w:rsidRDefault="00A1244E" w:rsidP="00C67EF1">
            <w:pPr>
              <w:pStyle w:val="QuestionStyle"/>
              <w:ind w:right="4536"/>
            </w:pPr>
            <w:r>
              <w:t>Thomas rolls the die once</w:t>
            </w:r>
            <w:r w:rsidR="00F138A9">
              <w:t>.</w:t>
            </w:r>
          </w:p>
        </w:tc>
      </w:tr>
      <w:tr w:rsidR="00F138A9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F138A9" w:rsidP="00A33BEF">
            <w:pPr>
              <w:pStyle w:val="QuestionStyle"/>
            </w:pPr>
            <w:r>
              <w:t>How many</w:t>
            </w:r>
            <w:r w:rsidR="00A1244E">
              <w:t xml:space="preserve"> elements</w:t>
            </w:r>
            <w:r>
              <w:t xml:space="preserve"> are there in the sampl</w:t>
            </w:r>
            <w:r w:rsidR="00A1244E">
              <w:t>e space for rolling the die once</w:t>
            </w:r>
            <w:r>
              <w:t>?</w:t>
            </w:r>
          </w:p>
          <w:p w:rsidR="00F138A9" w:rsidRDefault="00F138A9" w:rsidP="00A33BEF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07040" behindDoc="0" locked="0" layoutInCell="1" allowOverlap="1" wp14:anchorId="707CB275" wp14:editId="7AD72870">
                      <wp:simplePos x="0" y="0"/>
                      <wp:positionH relativeFrom="column">
                        <wp:posOffset>281940</wp:posOffset>
                      </wp:positionH>
                      <wp:positionV relativeFrom="paragraph">
                        <wp:posOffset>46355</wp:posOffset>
                      </wp:positionV>
                      <wp:extent cx="4224020" cy="114300"/>
                      <wp:effectExtent l="0" t="0" r="24130" b="19050"/>
                      <wp:wrapNone/>
                      <wp:docPr id="71" name="Group 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24020" cy="114300"/>
                                <a:chOff x="0" y="0"/>
                                <a:chExt cx="4224581" cy="114306"/>
                              </a:xfrm>
                            </wpg:grpSpPr>
                            <wps:wsp>
                              <wps:cNvPr id="6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313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3887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498" y="0"/>
                                  <a:ext cx="1715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E1B8E8" id="Group 71" o:spid="_x0000_s1026" style="position:absolute;margin-left:22.2pt;margin-top:3.65pt;width:332.6pt;height:9pt;z-index:251607040" coordsize="42245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" strokeweight="1pt"/>
                      <v:roundrect id="AutoShape 3" o:spid="_x0000_s1028" style="position:absolute;left:40531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" strokeweight="1pt"/>
                      <v:roundrect id="AutoShape 5" o:spid="_x0000_s1029" style="position:absolute;left:26538;width:1709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" strokeweight="1pt"/>
                      <v:roundrect id="AutoShape 6" o:spid="_x0000_s1030" style="position:absolute;left:14034;width:1716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" strokeweight="1pt"/>
                    </v:group>
                  </w:pict>
                </mc:Fallback>
              </mc:AlternateContent>
            </w:r>
            <w:r w:rsidR="00A1244E">
              <w:t xml:space="preserve">               </w:t>
            </w:r>
            <w:r>
              <w:t xml:space="preserve">4                                </w:t>
            </w:r>
            <w:r w:rsidR="00A1244E">
              <w:t xml:space="preserve">  7</w:t>
            </w:r>
            <w:r>
              <w:t xml:space="preserve">                               </w:t>
            </w:r>
            <w:r w:rsidR="00A1244E">
              <w:t xml:space="preserve">9    </w:t>
            </w:r>
            <w:r>
              <w:t xml:space="preserve"> </w:t>
            </w:r>
            <w:r w:rsidR="00A1244E">
              <w:t xml:space="preserve">                              12</w:t>
            </w:r>
            <w:r>
              <w:t xml:space="preserve">   </w:t>
            </w:r>
          </w:p>
        </w:tc>
      </w:tr>
      <w:tr w:rsidR="00F138A9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F138A9" w:rsidP="00A33BEF">
            <w:pPr>
              <w:pStyle w:val="QuestionStyle"/>
            </w:pPr>
            <w:r>
              <w:t>What is the proba</w:t>
            </w:r>
            <w:r w:rsidR="00A1244E">
              <w:t>bility that the die has a red face showing upward</w:t>
            </w:r>
            <w:r>
              <w:t>?</w:t>
            </w:r>
          </w:p>
          <w:p w:rsidR="00F138A9" w:rsidRPr="00A1244E" w:rsidRDefault="00F138A9" w:rsidP="00A33BEF">
            <w:pPr>
              <w:pStyle w:val="QuestionStyle"/>
              <w:rPr>
                <w:position w:val="-20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08064" behindDoc="0" locked="0" layoutInCell="1" allowOverlap="1" wp14:anchorId="2B374D4B" wp14:editId="039D12C9">
                      <wp:simplePos x="0" y="0"/>
                      <wp:positionH relativeFrom="column">
                        <wp:posOffset>295063</wp:posOffset>
                      </wp:positionH>
                      <wp:positionV relativeFrom="paragraph">
                        <wp:posOffset>88900</wp:posOffset>
                      </wp:positionV>
                      <wp:extent cx="4224581" cy="114306"/>
                      <wp:effectExtent l="0" t="0" r="24130" b="19050"/>
                      <wp:wrapNone/>
                      <wp:docPr id="22" name="Group 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24581" cy="114306"/>
                                <a:chOff x="0" y="0"/>
                                <a:chExt cx="4224581" cy="114306"/>
                              </a:xfrm>
                            </wpg:grpSpPr>
                            <wps:wsp>
                              <wps:cNvPr id="2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313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3887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498" y="0"/>
                                  <a:ext cx="1715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96DD1A" id="Group 22" o:spid="_x0000_s1026" style="position:absolute;margin-left:23.25pt;margin-top:7pt;width:332.65pt;height:9pt;z-index:251608064" coordsize="42245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" strokeweight="1pt"/>
                      <v:roundrect id="AutoShape 3" o:spid="_x0000_s1028" style="position:absolute;left:40531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" strokeweight="1pt"/>
                      <v:roundrect id="AutoShape 5" o:spid="_x0000_s1029" style="position:absolute;left:26538;width:1709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" strokeweight="1pt"/>
                      <v:roundrect id="AutoShape 6" o:spid="_x0000_s1030" style="position:absolute;left:14034;width:1716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" strokeweight="1pt"/>
                    </v:group>
                  </w:pict>
                </mc:Fallback>
              </mc:AlternateContent>
            </w:r>
            <w:r>
              <w:t xml:space="preserve">                   </w:t>
            </w:r>
            <w:r w:rsidR="007C57A9" w:rsidRPr="007C57A9">
              <w:rPr>
                <w:color w:val="FF0000"/>
                <w:position w:val="-18"/>
              </w:rPr>
              <w:object w:dxaOrig="274" w:dyaOrig="532" w14:anchorId="4B5DD63A">
                <v:shape id="_x0000_i1026" type="#_x0000_t75" style="width:13.5pt;height:27pt" o:ole="">
                  <v:imagedata r:id="rId10" o:title=""/>
                </v:shape>
                <o:OLEObject Type="Embed" ProgID="FXEquation.Equation" ShapeID="_x0000_i1026" DrawAspect="Content" ObjectID="_1557222565" r:id="rId11"/>
              </w:object>
            </w:r>
            <w:r w:rsidRPr="003B4F5A">
              <w:rPr>
                <w:position w:val="-20"/>
              </w:rPr>
              <w:t xml:space="preserve"> </w:t>
            </w:r>
            <w:r>
              <w:rPr>
                <w:position w:val="-20"/>
              </w:rPr>
              <w:t xml:space="preserve">                                </w:t>
            </w:r>
            <w:r w:rsidR="007C57A9" w:rsidRPr="007C57A9">
              <w:rPr>
                <w:color w:val="FF0000"/>
                <w:position w:val="-18"/>
              </w:rPr>
              <w:object w:dxaOrig="154" w:dyaOrig="532" w14:anchorId="69F03FFE">
                <v:shape id="_x0000_i1027" type="#_x0000_t75" style="width:7.5pt;height:27pt" o:ole="">
                  <v:imagedata r:id="rId12" o:title=""/>
                </v:shape>
                <o:OLEObject Type="Embed" ProgID="FXEquation.Equation" ShapeID="_x0000_i1027" DrawAspect="Content" ObjectID="_1557222566" r:id="rId13"/>
              </w:object>
            </w:r>
            <w:r>
              <w:rPr>
                <w:position w:val="-20"/>
              </w:rPr>
              <w:t xml:space="preserve">        </w:t>
            </w:r>
            <w:r w:rsidR="00A1244E">
              <w:rPr>
                <w:position w:val="-20"/>
              </w:rPr>
              <w:t xml:space="preserve">  </w:t>
            </w:r>
            <w:r>
              <w:rPr>
                <w:position w:val="-20"/>
              </w:rPr>
              <w:t xml:space="preserve">                   </w:t>
            </w:r>
            <w:r w:rsidR="007C57A9" w:rsidRPr="007C57A9">
              <w:rPr>
                <w:color w:val="FF0000"/>
                <w:position w:val="-18"/>
              </w:rPr>
              <w:object w:dxaOrig="154" w:dyaOrig="532" w14:anchorId="40D3D3B5">
                <v:shape id="_x0000_i1028" type="#_x0000_t75" style="width:7.5pt;height:27pt" o:ole="">
                  <v:imagedata r:id="rId14" o:title=""/>
                </v:shape>
                <o:OLEObject Type="Embed" ProgID="FXEquation.Equation" ShapeID="_x0000_i1028" DrawAspect="Content" ObjectID="_1557222567" r:id="rId15"/>
              </w:object>
            </w:r>
            <w:r>
              <w:rPr>
                <w:position w:val="-20"/>
              </w:rPr>
              <w:t xml:space="preserve">                 </w:t>
            </w:r>
            <w:r w:rsidR="00A1244E">
              <w:rPr>
                <w:position w:val="-20"/>
              </w:rPr>
              <w:t xml:space="preserve"> </w:t>
            </w:r>
            <w:r>
              <w:rPr>
                <w:position w:val="-20"/>
              </w:rPr>
              <w:t xml:space="preserve">              </w:t>
            </w:r>
            <w:r w:rsidR="007C57A9" w:rsidRPr="007C57A9">
              <w:rPr>
                <w:color w:val="FF0000"/>
                <w:position w:val="-18"/>
              </w:rPr>
              <w:object w:dxaOrig="154" w:dyaOrig="532" w14:anchorId="196D97D4">
                <v:shape id="_x0000_i1029" type="#_x0000_t75" style="width:7.5pt;height:27pt" o:ole="">
                  <v:imagedata r:id="rId16" o:title=""/>
                </v:shape>
                <o:OLEObject Type="Embed" ProgID="FXEquation.Equation" ShapeID="_x0000_i1029" DrawAspect="Content" ObjectID="_1557222568" r:id="rId17"/>
              </w:object>
            </w:r>
            <w:r>
              <w:rPr>
                <w:position w:val="-20"/>
              </w:rPr>
              <w:t xml:space="preserve"> </w:t>
            </w:r>
          </w:p>
        </w:tc>
      </w:tr>
      <w:tr w:rsidR="00F138A9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1244E" w:rsidRDefault="00A1244E" w:rsidP="00A33BEF">
            <w:pPr>
              <w:pStyle w:val="QuestionStyle"/>
            </w:pPr>
            <w:r>
              <w:t>What is the probability that the die has a yellow face showing upward?</w:t>
            </w:r>
          </w:p>
          <w:p w:rsidR="00F138A9" w:rsidRDefault="00F138A9" w:rsidP="00A33BEF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09088" behindDoc="0" locked="0" layoutInCell="1" allowOverlap="1" wp14:anchorId="5DAD0354" wp14:editId="516593F1">
                      <wp:simplePos x="0" y="0"/>
                      <wp:positionH relativeFrom="column">
                        <wp:posOffset>3468370</wp:posOffset>
                      </wp:positionH>
                      <wp:positionV relativeFrom="paragraph">
                        <wp:posOffset>57785</wp:posOffset>
                      </wp:positionV>
                      <wp:extent cx="478155" cy="678180"/>
                      <wp:effectExtent l="0" t="0" r="36195" b="26670"/>
                      <wp:wrapNone/>
                      <wp:docPr id="27" name="Group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28" name="Rectangle 28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Rectangle 29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Straight Connector 30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82E4D1" id="Group 27" o:spid="_x0000_s1026" style="position:absolute;margin-left:273.1pt;margin-top:4.55pt;width:37.65pt;height:53.4pt;z-index:25160908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">
                      <v:rect id="Rectangle 28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" filled="f" strokecolor="black [3213]" strokeweight="1.5pt"/>
                      <v:rect id="Rectangle 29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" filled="f" strokecolor="black [3213]" strokeweight="1.5pt"/>
                      <v:line id="Straight Connector 30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" strokecolor="black [3213]" strokeweight="1.5pt"/>
                    </v:group>
                  </w:pict>
                </mc:Fallback>
              </mc:AlternateContent>
            </w:r>
          </w:p>
          <w:p w:rsidR="00F138A9" w:rsidRDefault="00F138A9" w:rsidP="00A33BEF">
            <w:pPr>
              <w:pStyle w:val="QuestionStyle"/>
            </w:pPr>
          </w:p>
          <w:p w:rsidR="00F138A9" w:rsidRDefault="00F138A9" w:rsidP="00A33BEF">
            <w:pPr>
              <w:pStyle w:val="QuestionStyle"/>
            </w:pPr>
          </w:p>
          <w:p w:rsidR="00F138A9" w:rsidRDefault="00F138A9" w:rsidP="00A33BEF">
            <w:pPr>
              <w:pStyle w:val="QuestionStyle"/>
            </w:pPr>
          </w:p>
        </w:tc>
      </w:tr>
      <w:tr w:rsidR="00F138A9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138A9" w:rsidRPr="001B3341" w:rsidRDefault="00F138A9" w:rsidP="00F138A9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F138A9" w:rsidP="00F138A9">
            <w:pPr>
              <w:ind w:right="513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Questions 4 – 6</w:t>
            </w:r>
            <w:r w:rsidRPr="00585414">
              <w:rPr>
                <w:rFonts w:ascii="Times New Roman" w:hAnsi="Times New Roman"/>
                <w:b/>
                <w:sz w:val="24"/>
                <w:szCs w:val="24"/>
              </w:rPr>
              <w:t xml:space="preserve"> refer to the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following:</w:t>
            </w:r>
          </w:p>
          <w:p w:rsidR="00F138A9" w:rsidRDefault="00F138A9" w:rsidP="00A33BEF">
            <w:pPr>
              <w:pStyle w:val="QuestionStyle"/>
            </w:pPr>
            <w:r>
              <w:t xml:space="preserve">In a </w:t>
            </w:r>
            <w:r w:rsidR="00711658">
              <w:t>TV Game show there are a series of doors arranged as shown, and contestants choose a prize by selecting one of the doors</w:t>
            </w:r>
            <w:r>
              <w:t>.</w:t>
            </w:r>
            <w:bookmarkStart w:id="0" w:name="_GoBack"/>
            <w:bookmarkEnd w:id="0"/>
          </w:p>
          <w:p w:rsidR="00711658" w:rsidRDefault="009E03F2" w:rsidP="00A33BEF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77" type="#_x0000_t75" style="position:absolute;margin-left:94.85pt;margin-top:2.55pt;width:270.75pt;height:181.25pt;z-index:251679232;mso-position-horizontal-relative:text;mso-position-vertical-relative:text">
                  <v:imagedata r:id="rId18" o:title=""/>
                </v:shape>
                <o:OLEObject Type="Embed" ProgID="FXDraw.Graphic" ShapeID="_x0000_s1077" DrawAspect="Content" ObjectID="_1557222640" r:id="rId19"/>
              </w:object>
            </w:r>
          </w:p>
          <w:p w:rsidR="00F138A9" w:rsidRDefault="00F138A9" w:rsidP="00A33BEF">
            <w:pPr>
              <w:pStyle w:val="QuestionStyle"/>
            </w:pPr>
          </w:p>
          <w:p w:rsidR="00F138A9" w:rsidRDefault="00F138A9" w:rsidP="00A33BEF">
            <w:pPr>
              <w:pStyle w:val="QuestionStyle"/>
            </w:pPr>
          </w:p>
          <w:p w:rsidR="00F138A9" w:rsidRDefault="00F138A9" w:rsidP="00A33BEF">
            <w:pPr>
              <w:pStyle w:val="QuestionStyle"/>
            </w:pPr>
          </w:p>
          <w:p w:rsidR="00F138A9" w:rsidRDefault="00F138A9" w:rsidP="00A33BEF">
            <w:pPr>
              <w:pStyle w:val="QuestionStyle"/>
            </w:pPr>
          </w:p>
          <w:p w:rsidR="00F138A9" w:rsidRDefault="00F138A9" w:rsidP="00A33BEF">
            <w:pPr>
              <w:pStyle w:val="QuestionStyle"/>
            </w:pPr>
          </w:p>
          <w:p w:rsidR="00F138A9" w:rsidRDefault="00F138A9" w:rsidP="00A33BEF">
            <w:pPr>
              <w:pStyle w:val="QuestionStyle"/>
            </w:pPr>
          </w:p>
          <w:p w:rsidR="00F138A9" w:rsidRDefault="00F138A9" w:rsidP="00A33BEF">
            <w:pPr>
              <w:pStyle w:val="QuestionStyle"/>
            </w:pPr>
          </w:p>
          <w:p w:rsidR="00F138A9" w:rsidRDefault="00F138A9" w:rsidP="00A33BEF">
            <w:pPr>
              <w:pStyle w:val="QuestionStyle"/>
            </w:pPr>
          </w:p>
          <w:p w:rsidR="00F138A9" w:rsidRDefault="00F138A9" w:rsidP="00A33BEF">
            <w:pPr>
              <w:pStyle w:val="QuestionStyle"/>
            </w:pPr>
          </w:p>
          <w:p w:rsidR="006A184B" w:rsidRDefault="006A184B" w:rsidP="00A33BEF">
            <w:pPr>
              <w:pStyle w:val="QuestionStyle"/>
            </w:pPr>
            <w:r>
              <w:t>A contestant chooses one of the doors at random.</w:t>
            </w:r>
          </w:p>
        </w:tc>
      </w:tr>
      <w:tr w:rsidR="00F138A9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F138A9" w:rsidP="00A33BEF">
            <w:pPr>
              <w:pStyle w:val="QuestionStyle"/>
            </w:pPr>
            <w:r>
              <w:t xml:space="preserve">What is the size </w:t>
            </w:r>
            <w:r w:rsidR="006A184B">
              <w:t>of the sample space for choosing a door</w:t>
            </w:r>
            <w:r>
              <w:t>?</w:t>
            </w:r>
          </w:p>
          <w:p w:rsidR="00F138A9" w:rsidRDefault="00F138A9" w:rsidP="00A33BEF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10112" behindDoc="0" locked="0" layoutInCell="1" allowOverlap="1" wp14:anchorId="40E96A01" wp14:editId="55947FF4">
                      <wp:simplePos x="0" y="0"/>
                      <wp:positionH relativeFrom="column">
                        <wp:posOffset>2979420</wp:posOffset>
                      </wp:positionH>
                      <wp:positionV relativeFrom="paragraph">
                        <wp:posOffset>14605</wp:posOffset>
                      </wp:positionV>
                      <wp:extent cx="754380" cy="373380"/>
                      <wp:effectExtent l="0" t="0" r="26670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5CABE8" id="Rectangle 74" o:spid="_x0000_s1026" style="position:absolute;margin-left:234.6pt;margin-top:1.15pt;width:59.4pt;height:29.4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F138A9" w:rsidRDefault="00F138A9" w:rsidP="00A33BEF">
            <w:pPr>
              <w:pStyle w:val="QuestionStyle"/>
            </w:pPr>
          </w:p>
        </w:tc>
      </w:tr>
      <w:tr w:rsidR="00F138A9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6A184B" w:rsidP="00A33BEF">
            <w:pPr>
              <w:pStyle w:val="QuestionStyle"/>
            </w:pPr>
            <w:r>
              <w:t>What is the probability that the contestant chooses a door on the top row</w:t>
            </w:r>
            <w:r w:rsidR="00F138A9">
              <w:t>?</w:t>
            </w:r>
          </w:p>
          <w:p w:rsidR="00F138A9" w:rsidRDefault="006A184B" w:rsidP="00A33BEF">
            <w:pPr>
              <w:pStyle w:val="QuestionStyle"/>
            </w:pPr>
            <w:r>
              <w:rPr>
                <w:position w:val="-20"/>
              </w:rPr>
              <w:t xml:space="preserve">                     </w:t>
            </w:r>
            <w:r w:rsidRPr="006A184B">
              <w:rPr>
                <w:color w:val="FF0000"/>
              </w:rPr>
              <w:object w:dxaOrig="274" w:dyaOrig="532">
                <v:shape id="_x0000_i1031" type="#_x0000_t75" style="width:13.5pt;height:27pt" o:ole="">
                  <v:imagedata r:id="rId20" o:title=""/>
                </v:shape>
                <o:OLEObject Type="Embed" ProgID="FXEquation.Equation" ShapeID="_x0000_i1031" DrawAspect="Content" ObjectID="_1557222569" r:id="rId21"/>
              </w:object>
            </w:r>
            <w:r>
              <w:rPr>
                <w:position w:val="-20"/>
              </w:rPr>
              <w:t xml:space="preserve">                                </w:t>
            </w:r>
            <w:r w:rsidRPr="006A184B">
              <w:rPr>
                <w:color w:val="FF0000"/>
              </w:rPr>
              <w:object w:dxaOrig="274" w:dyaOrig="528">
                <v:shape id="_x0000_i1032" type="#_x0000_t75" style="width:13.5pt;height:26.25pt" o:ole="">
                  <v:imagedata r:id="rId22" o:title=""/>
                </v:shape>
                <o:OLEObject Type="Embed" ProgID="FXEquation.Equation" ShapeID="_x0000_i1032" DrawAspect="Content" ObjectID="_1557222570" r:id="rId23"/>
              </w:object>
            </w:r>
            <w:r>
              <w:rPr>
                <w:position w:val="-20"/>
              </w:rPr>
              <w:t xml:space="preserve"> </w:t>
            </w:r>
            <w:r w:rsidR="00F138A9"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1136" behindDoc="0" locked="0" layoutInCell="1" allowOverlap="1" wp14:anchorId="3CFD9A71" wp14:editId="681AC2FB">
                      <wp:simplePos x="0" y="0"/>
                      <wp:positionH relativeFrom="column">
                        <wp:posOffset>472440</wp:posOffset>
                      </wp:positionH>
                      <wp:positionV relativeFrom="paragraph">
                        <wp:posOffset>113665</wp:posOffset>
                      </wp:positionV>
                      <wp:extent cx="4224581" cy="114306"/>
                      <wp:effectExtent l="0" t="0" r="24130" b="19050"/>
                      <wp:wrapNone/>
                      <wp:docPr id="73" name="Group 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24581" cy="114306"/>
                                <a:chOff x="0" y="0"/>
                                <a:chExt cx="4224581" cy="114306"/>
                              </a:xfrm>
                            </wpg:grpSpPr>
                            <wps:wsp>
                              <wps:cNvPr id="7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313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3887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498" y="0"/>
                                  <a:ext cx="1715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8BEEE13" id="Group 73" o:spid="_x0000_s1026" style="position:absolute;margin-left:37.2pt;margin-top:8.95pt;width:332.65pt;height:9pt;z-index:251611136" coordsize="42245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" strokeweight="1pt"/>
                      <v:roundrect id="AutoShape 3" o:spid="_x0000_s1028" style="position:absolute;left:40531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" strokeweight="1pt"/>
                      <v:roundrect id="AutoShape 5" o:spid="_x0000_s1029" style="position:absolute;left:26538;width:1709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" strokeweight="1pt"/>
                      <v:roundrect id="AutoShape 6" o:spid="_x0000_s1030" style="position:absolute;left:14034;width:1716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" strokeweight="1pt"/>
                    </v:group>
                  </w:pict>
                </mc:Fallback>
              </mc:AlternateContent>
            </w:r>
            <w:r>
              <w:rPr>
                <w:position w:val="-20"/>
              </w:rPr>
              <w:t xml:space="preserve">  </w:t>
            </w:r>
            <w:r w:rsidR="00F138A9">
              <w:t xml:space="preserve">        </w:t>
            </w:r>
            <w:r>
              <w:t xml:space="preserve">     </w:t>
            </w:r>
            <w:r w:rsidR="00F138A9">
              <w:t xml:space="preserve">            </w:t>
            </w:r>
            <w:r w:rsidRPr="006A184B">
              <w:rPr>
                <w:color w:val="FF0000"/>
              </w:rPr>
              <w:object w:dxaOrig="274" w:dyaOrig="532" w14:anchorId="02A1C174">
                <v:shape id="_x0000_i1033" type="#_x0000_t75" style="width:13.5pt;height:27pt" o:ole="">
                  <v:imagedata r:id="rId24" o:title=""/>
                </v:shape>
                <o:OLEObject Type="Embed" ProgID="FXEquation.Equation" ShapeID="_x0000_i1033" DrawAspect="Content" ObjectID="_1557222571" r:id="rId25"/>
              </w:object>
            </w:r>
            <w:r w:rsidR="00F138A9" w:rsidRPr="001315FB">
              <w:rPr>
                <w:position w:val="-20"/>
              </w:rPr>
              <w:t xml:space="preserve"> </w:t>
            </w:r>
            <w:r w:rsidR="00F138A9">
              <w:rPr>
                <w:position w:val="-20"/>
              </w:rPr>
              <w:t xml:space="preserve">                               </w:t>
            </w:r>
            <w:r w:rsidRPr="006A184B">
              <w:rPr>
                <w:color w:val="FF0000"/>
              </w:rPr>
              <w:object w:dxaOrig="274" w:dyaOrig="528" w14:anchorId="128740DB">
                <v:shape id="_x0000_i1034" type="#_x0000_t75" style="width:13.5pt;height:26.25pt" o:ole="">
                  <v:imagedata r:id="rId26" o:title=""/>
                </v:shape>
                <o:OLEObject Type="Embed" ProgID="FXEquation.Equation" ShapeID="_x0000_i1034" DrawAspect="Content" ObjectID="_1557222572" r:id="rId27"/>
              </w:object>
            </w:r>
            <w:r w:rsidR="00F138A9">
              <w:rPr>
                <w:position w:val="-20"/>
              </w:rPr>
              <w:t xml:space="preserve">            </w:t>
            </w:r>
          </w:p>
        </w:tc>
      </w:tr>
      <w:tr w:rsidR="00F138A9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207FC" w:rsidRDefault="00F138A9" w:rsidP="00A33BEF">
            <w:pPr>
              <w:pStyle w:val="QuestionStyle"/>
              <w:rPr>
                <w:position w:val="-20"/>
              </w:rPr>
            </w:pPr>
            <w:r>
              <w:t xml:space="preserve">What is the probability that </w:t>
            </w:r>
            <w:r w:rsidR="00A207FC">
              <w:t>the contestant</w:t>
            </w:r>
            <w:r>
              <w:t xml:space="preserve"> </w:t>
            </w:r>
            <w:r w:rsidR="00A207FC">
              <w:t>chooses a door labelled with a vowel</w:t>
            </w:r>
            <w:r>
              <w:t>?</w:t>
            </w:r>
            <w:r w:rsidR="00A207FC">
              <w:rPr>
                <w:position w:val="-20"/>
              </w:rPr>
              <w:t xml:space="preserve"> </w:t>
            </w:r>
          </w:p>
          <w:p w:rsidR="00F138A9" w:rsidRPr="00A207FC" w:rsidRDefault="00A207FC" w:rsidP="00A33BEF">
            <w:pPr>
              <w:pStyle w:val="QuestionStyle"/>
              <w:rPr>
                <w:position w:val="-20"/>
              </w:rPr>
            </w:pPr>
            <w:r>
              <w:rPr>
                <w:position w:val="-20"/>
              </w:rPr>
              <w:t xml:space="preserve">                    </w:t>
            </w:r>
            <w:r w:rsidRPr="006A184B">
              <w:object w:dxaOrig="274" w:dyaOrig="532">
                <v:shape id="_x0000_i1035" type="#_x0000_t75" style="width:13.5pt;height:27pt" o:ole="">
                  <v:imagedata r:id="rId20" o:title=""/>
                </v:shape>
                <o:OLEObject Type="Embed" ProgID="FXEquation.Equation" ShapeID="_x0000_i1035" DrawAspect="Content" ObjectID="_1557222573" r:id="rId28"/>
              </w:object>
            </w:r>
            <w:r>
              <w:rPr>
                <w:position w:val="-20"/>
              </w:rPr>
              <w:t xml:space="preserve">                                </w:t>
            </w:r>
            <w:r w:rsidRPr="006A184B">
              <w:object w:dxaOrig="274" w:dyaOrig="528">
                <v:shape id="_x0000_i1036" type="#_x0000_t75" style="width:13.5pt;height:26.25pt" o:ole="">
                  <v:imagedata r:id="rId22" o:title=""/>
                </v:shape>
                <o:OLEObject Type="Embed" ProgID="FXEquation.Equation" ShapeID="_x0000_i1036" DrawAspect="Content" ObjectID="_1557222574" r:id="rId29"/>
              </w:object>
            </w:r>
            <w:r>
              <w:rPr>
                <w:position w:val="-20"/>
              </w:rPr>
              <w:t xml:space="preserve"> </w:t>
            </w: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 wp14:anchorId="0E8FCE1A" wp14:editId="3DE279A3">
                      <wp:simplePos x="0" y="0"/>
                      <wp:positionH relativeFrom="column">
                        <wp:posOffset>472440</wp:posOffset>
                      </wp:positionH>
                      <wp:positionV relativeFrom="paragraph">
                        <wp:posOffset>113665</wp:posOffset>
                      </wp:positionV>
                      <wp:extent cx="4224581" cy="114306"/>
                      <wp:effectExtent l="0" t="0" r="24130" b="19050"/>
                      <wp:wrapNone/>
                      <wp:docPr id="32" name="Group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24581" cy="114306"/>
                                <a:chOff x="0" y="0"/>
                                <a:chExt cx="4224581" cy="114306"/>
                              </a:xfrm>
                            </wpg:grpSpPr>
                            <wps:wsp>
                              <wps:cNvPr id="3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313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3887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498" y="0"/>
                                  <a:ext cx="1715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34F01C" id="Group 32" o:spid="_x0000_s1026" style="position:absolute;margin-left:37.2pt;margin-top:8.95pt;width:332.65pt;height:9pt;z-index:251676672" coordsize="42245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" strokeweight="1pt"/>
                      <v:roundrect id="AutoShape 3" o:spid="_x0000_s1028" style="position:absolute;left:40531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" strokeweight="1pt"/>
                      <v:roundrect id="AutoShape 5" o:spid="_x0000_s1029" style="position:absolute;left:26538;width:1709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" strokeweight="1pt"/>
                      <v:roundrect id="AutoShape 6" o:spid="_x0000_s1030" style="position:absolute;left:14034;width:1716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" strokeweight="1pt"/>
                    </v:group>
                  </w:pict>
                </mc:Fallback>
              </mc:AlternateContent>
            </w:r>
            <w:r>
              <w:rPr>
                <w:position w:val="-20"/>
              </w:rPr>
              <w:t xml:space="preserve">  </w:t>
            </w:r>
            <w:r>
              <w:t xml:space="preserve">                         </w:t>
            </w:r>
            <w:r w:rsidRPr="006A184B">
              <w:object w:dxaOrig="274" w:dyaOrig="532">
                <v:shape id="_x0000_i1037" type="#_x0000_t75" style="width:13.5pt;height:27pt" o:ole="">
                  <v:imagedata r:id="rId24" o:title=""/>
                </v:shape>
                <o:OLEObject Type="Embed" ProgID="FXEquation.Equation" ShapeID="_x0000_i1037" DrawAspect="Content" ObjectID="_1557222575" r:id="rId30"/>
              </w:object>
            </w:r>
            <w:r w:rsidRPr="001315FB">
              <w:rPr>
                <w:position w:val="-20"/>
              </w:rPr>
              <w:t xml:space="preserve"> </w:t>
            </w:r>
            <w:r>
              <w:rPr>
                <w:position w:val="-20"/>
              </w:rPr>
              <w:t xml:space="preserve">                               </w:t>
            </w:r>
            <w:r w:rsidRPr="006A184B">
              <w:object w:dxaOrig="274" w:dyaOrig="528">
                <v:shape id="_x0000_i1038" type="#_x0000_t75" style="width:13.5pt;height:26.25pt" o:ole="">
                  <v:imagedata r:id="rId26" o:title=""/>
                </v:shape>
                <o:OLEObject Type="Embed" ProgID="FXEquation.Equation" ShapeID="_x0000_i1038" DrawAspect="Content" ObjectID="_1557222576" r:id="rId31"/>
              </w:object>
            </w:r>
            <w:r>
              <w:rPr>
                <w:position w:val="-20"/>
              </w:rPr>
              <w:t xml:space="preserve">       </w:t>
            </w:r>
          </w:p>
        </w:tc>
      </w:tr>
      <w:tr w:rsidR="00F138A9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F138A9" w:rsidP="00A33BEF">
            <w:pPr>
              <w:pStyle w:val="QuestionStyle"/>
            </w:pPr>
            <w:r>
              <w:t xml:space="preserve">How would you describe the likelihood that </w:t>
            </w:r>
            <w:r w:rsidR="00A207FC">
              <w:t>a page of text in a normal book would contain no letter e’s</w:t>
            </w:r>
            <w:r>
              <w:t>?</w:t>
            </w:r>
            <w:r w:rsidRPr="0068243E">
              <w:rPr>
                <w:noProof/>
                <w:lang w:eastAsia="en-AU"/>
              </w:rPr>
              <w:t xml:space="preserve"> </w:t>
            </w:r>
          </w:p>
          <w:p w:rsidR="00F138A9" w:rsidRDefault="00F138A9" w:rsidP="00A33BEF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2160" behindDoc="0" locked="0" layoutInCell="1" allowOverlap="1" wp14:anchorId="5ED2D7F3" wp14:editId="59B37AB0">
                      <wp:simplePos x="0" y="0"/>
                      <wp:positionH relativeFrom="column">
                        <wp:posOffset>130587</wp:posOffset>
                      </wp:positionH>
                      <wp:positionV relativeFrom="paragraph">
                        <wp:posOffset>11430</wp:posOffset>
                      </wp:positionV>
                      <wp:extent cx="4224581" cy="114306"/>
                      <wp:effectExtent l="0" t="0" r="24130" b="19050"/>
                      <wp:wrapNone/>
                      <wp:docPr id="80" name="Group 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24581" cy="114306"/>
                                <a:chOff x="0" y="0"/>
                                <a:chExt cx="4224581" cy="114306"/>
                              </a:xfrm>
                            </wpg:grpSpPr>
                            <wps:wsp>
                              <wps:cNvPr id="8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313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3887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498" y="0"/>
                                  <a:ext cx="1715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03DE79" id="Group 80" o:spid="_x0000_s1026" style="position:absolute;margin-left:10.3pt;margin-top:.9pt;width:332.65pt;height:9pt;z-index:251612160" coordsize="42245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" strokeweight="1pt"/>
                      <v:roundrect id="AutoShape 3" o:spid="_x0000_s1028" style="position:absolute;left:40531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" strokeweight="1pt"/>
                      <v:roundrect id="AutoShape 5" o:spid="_x0000_s1029" style="position:absolute;left:26538;width:1709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" strokeweight="1pt"/>
                      <v:roundrect id="AutoShape 6" o:spid="_x0000_s1030" style="position:absolute;left:14034;width:1716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" strokeweight="1pt"/>
                    </v:group>
                  </w:pict>
                </mc:Fallback>
              </mc:AlternateContent>
            </w:r>
            <w:r>
              <w:t xml:space="preserve">           Impossible                  Very unlikely              Ver</w:t>
            </w:r>
            <w:r w:rsidR="00A207FC">
              <w:t>y likely                Certain</w:t>
            </w:r>
          </w:p>
        </w:tc>
      </w:tr>
      <w:tr w:rsidR="00F138A9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F138A9" w:rsidP="00A33BEF">
            <w:pPr>
              <w:pStyle w:val="QuestionStyle"/>
            </w:pPr>
            <w:r>
              <w:t>Which event could be described as having an “even chance” of occurring?</w:t>
            </w:r>
          </w:p>
          <w:p w:rsidR="00F138A9" w:rsidRDefault="00F138A9" w:rsidP="00A33BEF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3184" behindDoc="0" locked="0" layoutInCell="1" allowOverlap="1" wp14:anchorId="5576A3FA" wp14:editId="437D9931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52705</wp:posOffset>
                      </wp:positionV>
                      <wp:extent cx="213360" cy="883920"/>
                      <wp:effectExtent l="0" t="0" r="15240" b="1143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E710E29" id="Group 44" o:spid="_x0000_s1026" style="position:absolute;margin-left:11.4pt;margin-top:4.15pt;width:16.8pt;height:69.6pt;z-index:25161318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FdCxQAAANsAAAAPAAAAZHJzL2Rvd25yZXYueG1sRI9Ba8JA&#10;FITvQv/D8gQv0mwqRW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Dw7FdC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8MwwQAAANsAAAAPAAAAZHJzL2Rvd25yZXYueG1sRE9Na8JA&#10;EL0L/odlBC9SN4rU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IFzwzD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 w:rsidR="00A207FC">
              <w:t xml:space="preserve">            A “Spades” card</w:t>
            </w:r>
            <w:r>
              <w:t xml:space="preserve"> being drawn from a </w:t>
            </w:r>
            <w:r w:rsidR="00A207FC">
              <w:t xml:space="preserve">normal </w:t>
            </w:r>
            <w:r>
              <w:t xml:space="preserve">pack of cards.      </w:t>
            </w:r>
          </w:p>
          <w:p w:rsidR="00F138A9" w:rsidRDefault="00F138A9" w:rsidP="00A33BEF">
            <w:pPr>
              <w:pStyle w:val="QuestionStyle"/>
            </w:pPr>
            <w:r>
              <w:t xml:space="preserve">            </w:t>
            </w:r>
            <w:r w:rsidR="00A207FC">
              <w:t>A “Queen” card being drawn from a normal pack of cards.</w:t>
            </w:r>
          </w:p>
          <w:p w:rsidR="00F138A9" w:rsidRDefault="00F138A9" w:rsidP="00A33BEF">
            <w:pPr>
              <w:pStyle w:val="QuestionStyle"/>
            </w:pPr>
            <w:r>
              <w:t xml:space="preserve">            A </w:t>
            </w:r>
            <w:r w:rsidR="00A207FC">
              <w:t xml:space="preserve">normal </w:t>
            </w:r>
            <w:r>
              <w:t>die landing on</w:t>
            </w:r>
            <w:r w:rsidR="00A207FC">
              <w:t xml:space="preserve"> a</w:t>
            </w:r>
            <w:r>
              <w:t xml:space="preserve"> six.</w:t>
            </w:r>
          </w:p>
          <w:p w:rsidR="00F138A9" w:rsidRDefault="00F138A9" w:rsidP="00A33BEF">
            <w:pPr>
              <w:pStyle w:val="QuestionStyle"/>
            </w:pPr>
            <w:r>
              <w:t xml:space="preserve">            </w:t>
            </w:r>
            <w:r w:rsidR="00A207FC">
              <w:t>A normal die landing on an even number.</w:t>
            </w:r>
            <w:r>
              <w:t xml:space="preserve">  </w:t>
            </w:r>
          </w:p>
        </w:tc>
      </w:tr>
      <w:tr w:rsidR="00F138A9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138A9" w:rsidRPr="001B3341" w:rsidRDefault="00F138A9" w:rsidP="00F138A9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F138A9" w:rsidP="00F138A9">
            <w:pPr>
              <w:ind w:right="4003"/>
              <w:rPr>
                <w:rFonts w:ascii="Times New Roman" w:hAnsi="Times New Roman"/>
                <w:b/>
                <w:sz w:val="24"/>
                <w:szCs w:val="24"/>
              </w:rPr>
            </w:pPr>
            <w:r w:rsidRPr="00741E7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14208" behindDoc="0" locked="0" layoutInCell="1" allowOverlap="1" wp14:anchorId="446AD1CE" wp14:editId="50FF9FFB">
                  <wp:simplePos x="0" y="0"/>
                  <wp:positionH relativeFrom="column">
                    <wp:posOffset>3950201</wp:posOffset>
                  </wp:positionH>
                  <wp:positionV relativeFrom="paragraph">
                    <wp:posOffset>44662</wp:posOffset>
                  </wp:positionV>
                  <wp:extent cx="1049310" cy="1399080"/>
                  <wp:effectExtent l="0" t="0" r="0" b="0"/>
                  <wp:wrapNone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C:\Users\Garry\Downloads\shutterstock_854746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310" cy="139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Questions 9 – 11 </w:t>
            </w:r>
            <w:r w:rsidRPr="00585414">
              <w:rPr>
                <w:rFonts w:ascii="Times New Roman" w:hAnsi="Times New Roman"/>
                <w:b/>
                <w:sz w:val="24"/>
                <w:szCs w:val="24"/>
              </w:rPr>
              <w:t>refer to the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following:</w:t>
            </w:r>
          </w:p>
          <w:p w:rsidR="000A6A03" w:rsidRDefault="000A6A03" w:rsidP="00F138A9">
            <w:pPr>
              <w:ind w:right="400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Lucy has a</w:t>
            </w:r>
            <w:r w:rsidR="00F138A9" w:rsidRPr="006F129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collection of 35 music CD’s</w:t>
            </w:r>
            <w:r w:rsidR="00F138A9" w:rsidRPr="006F1291">
              <w:rPr>
                <w:rFonts w:ascii="Times New Roman" w:hAnsi="Times New Roman"/>
                <w:sz w:val="24"/>
                <w:szCs w:val="24"/>
              </w:rPr>
              <w:t xml:space="preserve">. </w:t>
            </w:r>
          </w:p>
          <w:p w:rsidR="000A6A03" w:rsidRDefault="000A6A03" w:rsidP="00F138A9">
            <w:pPr>
              <w:ind w:right="400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She has classified them as follows:</w:t>
            </w:r>
          </w:p>
          <w:p w:rsidR="000A6A03" w:rsidRDefault="000A6A03" w:rsidP="00F138A9">
            <w:pPr>
              <w:ind w:right="400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Hip hop – 12</w:t>
            </w:r>
          </w:p>
          <w:p w:rsidR="000A6A03" w:rsidRDefault="000A6A03" w:rsidP="00F138A9">
            <w:pPr>
              <w:ind w:right="400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Electronic –</w:t>
            </w:r>
            <w:r w:rsidR="00416162">
              <w:rPr>
                <w:rFonts w:ascii="Times New Roman" w:hAnsi="Times New Roman"/>
                <w:sz w:val="24"/>
                <w:szCs w:val="24"/>
              </w:rPr>
              <w:t xml:space="preserve"> 8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0A6A03" w:rsidRDefault="000A6A03" w:rsidP="00F138A9">
            <w:pPr>
              <w:ind w:right="400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Rock – 11 </w:t>
            </w:r>
          </w:p>
          <w:p w:rsidR="00F138A9" w:rsidRDefault="00416162" w:rsidP="00416162">
            <w:pPr>
              <w:ind w:right="400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Folk – 4  </w:t>
            </w:r>
          </w:p>
          <w:p w:rsidR="00416162" w:rsidRPr="00416162" w:rsidRDefault="00416162" w:rsidP="00416162">
            <w:pPr>
              <w:ind w:right="400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She chooses a CD at random from her collection.</w:t>
            </w:r>
          </w:p>
        </w:tc>
      </w:tr>
      <w:tr w:rsidR="00F138A9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416162" w:rsidP="00F138A9">
            <w:pPr>
              <w:ind w:left="75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What </w:t>
            </w:r>
            <w:r w:rsidR="00F138A9">
              <w:rPr>
                <w:rFonts w:ascii="Times New Roman" w:eastAsia="Times New Roman" w:hAnsi="Times New Roman"/>
                <w:sz w:val="24"/>
                <w:szCs w:val="24"/>
              </w:rPr>
              <w:t>is the p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robability that it’s genre is Electronic</w:t>
            </w:r>
            <w:r w:rsidR="00F138A9">
              <w:rPr>
                <w:rFonts w:ascii="Times New Roman" w:eastAsia="Times New Roman" w:hAnsi="Times New Roman"/>
                <w:sz w:val="24"/>
                <w:szCs w:val="24"/>
              </w:rPr>
              <w:t>?</w:t>
            </w:r>
          </w:p>
          <w:p w:rsidR="00416162" w:rsidRDefault="00416162" w:rsidP="00F138A9">
            <w:pPr>
              <w:ind w:left="75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4688" behindDoc="0" locked="0" layoutInCell="1" allowOverlap="1" wp14:anchorId="000FF331" wp14:editId="7EF14B9B">
                      <wp:simplePos x="0" y="0"/>
                      <wp:positionH relativeFrom="column">
                        <wp:posOffset>2966518</wp:posOffset>
                      </wp:positionH>
                      <wp:positionV relativeFrom="paragraph">
                        <wp:posOffset>40005</wp:posOffset>
                      </wp:positionV>
                      <wp:extent cx="478155" cy="678180"/>
                      <wp:effectExtent l="0" t="0" r="36195" b="26670"/>
                      <wp:wrapNone/>
                      <wp:docPr id="77" name="Group 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82" name="Rectangle 82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" name="Rectangle 83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" name="Straight Connector 84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DF42EBA" id="Group 77" o:spid="_x0000_s1026" style="position:absolute;margin-left:233.6pt;margin-top:3.15pt;width:37.65pt;height:53.4pt;z-index:25163468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">
                      <v:rect id="Rectangle 82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" filled="f" strokecolor="black [3213]" strokeweight="1.5pt"/>
                      <v:rect id="Rectangle 83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" filled="f" strokecolor="black [3213]" strokeweight="1.5pt"/>
                      <v:line id="Straight Connector 84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" strokecolor="black [3213]" strokeweight="1.5pt"/>
                    </v:group>
                  </w:pict>
                </mc:Fallback>
              </mc:AlternateContent>
            </w:r>
          </w:p>
          <w:p w:rsidR="00F138A9" w:rsidRDefault="00F138A9" w:rsidP="00A33BEF">
            <w:pPr>
              <w:pStyle w:val="QuestionStyle"/>
            </w:pPr>
          </w:p>
          <w:p w:rsidR="00F138A9" w:rsidRDefault="00F138A9" w:rsidP="00A33BEF">
            <w:pPr>
              <w:pStyle w:val="QuestionStyle"/>
            </w:pPr>
          </w:p>
        </w:tc>
      </w:tr>
      <w:tr w:rsidR="00F138A9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16162" w:rsidRDefault="00416162" w:rsidP="00416162">
            <w:pPr>
              <w:ind w:left="75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What is the probability that it’s genre </w:t>
            </w:r>
            <w:r w:rsidR="001D7EBD">
              <w:rPr>
                <w:rFonts w:ascii="Times New Roman" w:eastAsia="Times New Roman" w:hAnsi="Times New Roman"/>
                <w:sz w:val="24"/>
                <w:szCs w:val="24"/>
              </w:rPr>
              <w:t xml:space="preserve">is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Rock?</w:t>
            </w:r>
          </w:p>
          <w:p w:rsidR="00F138A9" w:rsidRPr="00416162" w:rsidRDefault="00F138A9" w:rsidP="00A33BEF">
            <w:pPr>
              <w:pStyle w:val="QuestionStyle"/>
              <w:rPr>
                <w:position w:val="-20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4448" behindDoc="0" locked="0" layoutInCell="1" allowOverlap="1" wp14:anchorId="4E428F60" wp14:editId="6A8337CE">
                      <wp:simplePos x="0" y="0"/>
                      <wp:positionH relativeFrom="column">
                        <wp:posOffset>312420</wp:posOffset>
                      </wp:positionH>
                      <wp:positionV relativeFrom="paragraph">
                        <wp:posOffset>113659</wp:posOffset>
                      </wp:positionV>
                      <wp:extent cx="4224581" cy="114306"/>
                      <wp:effectExtent l="0" t="0" r="24130" b="19050"/>
                      <wp:wrapNone/>
                      <wp:docPr id="88" name="Group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24581" cy="114306"/>
                                <a:chOff x="0" y="0"/>
                                <a:chExt cx="4224581" cy="114306"/>
                              </a:xfrm>
                            </wpg:grpSpPr>
                            <wps:wsp>
                              <wps:cNvPr id="8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313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3887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498" y="0"/>
                                  <a:ext cx="1715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4AC063" id="Group 88" o:spid="_x0000_s1026" style="position:absolute;margin-left:24.6pt;margin-top:8.95pt;width:332.65pt;height:9pt;z-index:251624448" coordsize="42245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" strokeweight="1pt"/>
                      <v:roundrect id="AutoShape 3" o:spid="_x0000_s1028" style="position:absolute;left:40531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" strokeweight="1pt"/>
                      <v:roundrect id="AutoShape 5" o:spid="_x0000_s1029" style="position:absolute;left:26538;width:1709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" strokeweight="1pt"/>
                      <v:roundrect id="AutoShape 6" o:spid="_x0000_s1030" style="position:absolute;left:14034;width:1716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" strokeweight="1pt"/>
                    </v:group>
                  </w:pict>
                </mc:Fallback>
              </mc:AlternateContent>
            </w:r>
            <w:r>
              <w:t xml:space="preserve">               </w:t>
            </w:r>
            <w:r w:rsidR="00416162" w:rsidRPr="00416162">
              <w:object w:dxaOrig="274" w:dyaOrig="532" w14:anchorId="586D8771">
                <v:shape id="_x0000_i1039" type="#_x0000_t75" style="width:14.25pt;height:27pt" o:ole="">
                  <v:imagedata r:id="rId33" o:title=""/>
                </v:shape>
                <o:OLEObject Type="Embed" ProgID="FXEquation.Equation" ShapeID="_x0000_i1039" DrawAspect="Content" ObjectID="_1557222577" r:id="rId34"/>
              </w:object>
            </w:r>
            <w:r>
              <w:t xml:space="preserve">                                   </w:t>
            </w:r>
            <w:r w:rsidR="00416162" w:rsidRPr="00416162">
              <w:object w:dxaOrig="274" w:dyaOrig="532" w14:anchorId="7CF1CDE4">
                <v:shape id="_x0000_i1040" type="#_x0000_t75" style="width:14.25pt;height:27pt" o:ole="">
                  <v:imagedata r:id="rId35" o:title=""/>
                </v:shape>
                <o:OLEObject Type="Embed" ProgID="FXEquation.Equation" ShapeID="_x0000_i1040" DrawAspect="Content" ObjectID="_1557222578" r:id="rId36"/>
              </w:object>
            </w:r>
            <w:r>
              <w:t xml:space="preserve">                           </w:t>
            </w:r>
            <w:r w:rsidR="00416162" w:rsidRPr="00416162">
              <w:object w:dxaOrig="274" w:dyaOrig="532" w14:anchorId="6374ADD8">
                <v:shape id="_x0000_i1041" type="#_x0000_t75" style="width:14.25pt;height:26.25pt" o:ole="">
                  <v:imagedata r:id="rId37" o:title=""/>
                </v:shape>
                <o:OLEObject Type="Embed" ProgID="FXEquation.Equation" ShapeID="_x0000_i1041" DrawAspect="Content" ObjectID="_1557222579" r:id="rId38"/>
              </w:object>
            </w:r>
            <w:r>
              <w:rPr>
                <w:position w:val="-20"/>
              </w:rPr>
              <w:t xml:space="preserve">                               </w:t>
            </w:r>
            <w:r w:rsidR="00416162" w:rsidRPr="00416162">
              <w:object w:dxaOrig="274" w:dyaOrig="532" w14:anchorId="0E3E27CA">
                <v:shape id="_x0000_i1042" type="#_x0000_t75" style="width:14.25pt;height:26.25pt" o:ole="">
                  <v:imagedata r:id="rId39" o:title=""/>
                </v:shape>
                <o:OLEObject Type="Embed" ProgID="FXEquation.Equation" ShapeID="_x0000_i1042" DrawAspect="Content" ObjectID="_1557222580" r:id="rId40"/>
              </w:object>
            </w:r>
            <w:r w:rsidR="00416162">
              <w:rPr>
                <w:position w:val="-20"/>
              </w:rPr>
              <w:t xml:space="preserve"> </w:t>
            </w:r>
          </w:p>
        </w:tc>
      </w:tr>
      <w:tr w:rsidR="00F138A9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F138A9" w:rsidP="00A33BEF">
            <w:pPr>
              <w:pStyle w:val="QuestionStyle"/>
            </w:pPr>
            <w:r>
              <w:t>What is the probability that it</w:t>
            </w:r>
            <w:r w:rsidR="00416162">
              <w:t>’s genre is folk or hip hop</w:t>
            </w:r>
            <w:r>
              <w:t>?</w:t>
            </w:r>
          </w:p>
          <w:p w:rsidR="00F138A9" w:rsidRDefault="00F138A9" w:rsidP="00A33BEF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9568" behindDoc="0" locked="0" layoutInCell="1" allowOverlap="1" wp14:anchorId="4700C32F" wp14:editId="034CCAC1">
                      <wp:simplePos x="0" y="0"/>
                      <wp:positionH relativeFrom="column">
                        <wp:posOffset>2880360</wp:posOffset>
                      </wp:positionH>
                      <wp:positionV relativeFrom="paragraph">
                        <wp:posOffset>128108</wp:posOffset>
                      </wp:positionV>
                      <wp:extent cx="478155" cy="678180"/>
                      <wp:effectExtent l="0" t="0" r="17145" b="2667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2" name="Rectangle 2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" name="Rectangle 3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Straight Connector 4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7AD6FF7" id="Group 1" o:spid="_x0000_s1026" style="position:absolute;margin-left:226.8pt;margin-top:10.1pt;width:37.65pt;height:53.4pt;z-index:25162956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">
                      <v:rect id="Rectangle 2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" filled="f" strokecolor="black [3213]" strokeweight="1.5pt"/>
                      <v:rect id="Rectangle 3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" filled="f" strokecolor="black [3213]" strokeweight="1.5pt"/>
                      <v:line id="Straight Connector 4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" strokecolor="black [3213]" strokeweight="1.5pt"/>
                    </v:group>
                  </w:pict>
                </mc:Fallback>
              </mc:AlternateContent>
            </w:r>
          </w:p>
          <w:p w:rsidR="00F138A9" w:rsidRDefault="00F138A9" w:rsidP="00A33BEF">
            <w:pPr>
              <w:pStyle w:val="QuestionStyle"/>
            </w:pPr>
          </w:p>
          <w:p w:rsidR="00F138A9" w:rsidRDefault="00F138A9" w:rsidP="00A33BEF">
            <w:pPr>
              <w:pStyle w:val="QuestionStyle"/>
            </w:pPr>
          </w:p>
          <w:p w:rsidR="00F138A9" w:rsidRDefault="00F138A9" w:rsidP="00A33BEF">
            <w:pPr>
              <w:pStyle w:val="QuestionStyle"/>
            </w:pPr>
          </w:p>
        </w:tc>
      </w:tr>
      <w:tr w:rsidR="00F138A9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416162" w:rsidP="00A33BEF">
            <w:pPr>
              <w:pStyle w:val="QuestionStyle"/>
            </w:pPr>
            <w:r>
              <w:t>A bucket</w:t>
            </w:r>
            <w:r w:rsidR="00530806">
              <w:t xml:space="preserve"> contains 4</w:t>
            </w:r>
            <w:r>
              <w:t xml:space="preserve">0 </w:t>
            </w:r>
            <w:r w:rsidR="00530806">
              <w:t xml:space="preserve">balls of mixed </w:t>
            </w:r>
            <w:r>
              <w:t>colour</w:t>
            </w:r>
            <w:r w:rsidR="00530806">
              <w:t>s</w:t>
            </w:r>
            <w:r w:rsidR="00F138A9">
              <w:t xml:space="preserve">. </w:t>
            </w:r>
            <w:r w:rsidR="00530806">
              <w:t>Six</w:t>
            </w:r>
            <w:r>
              <w:t xml:space="preserve"> of the balls are coloured blue</w:t>
            </w:r>
            <w:r w:rsidR="00F138A9">
              <w:t>.</w:t>
            </w:r>
            <w:r w:rsidR="00F138A9" w:rsidRPr="00CC1865">
              <w:t xml:space="preserve"> </w:t>
            </w:r>
          </w:p>
          <w:p w:rsidR="00F138A9" w:rsidRDefault="00530806" w:rsidP="00A33BEF">
            <w:pPr>
              <w:pStyle w:val="QuestionStyle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63360" behindDoc="0" locked="0" layoutInCell="1" allowOverlap="1" wp14:anchorId="00CD6133" wp14:editId="62167FA6">
                  <wp:simplePos x="0" y="0"/>
                  <wp:positionH relativeFrom="column">
                    <wp:posOffset>3948430</wp:posOffset>
                  </wp:positionH>
                  <wp:positionV relativeFrom="paragraph">
                    <wp:posOffset>10795</wp:posOffset>
                  </wp:positionV>
                  <wp:extent cx="1760220" cy="1726565"/>
                  <wp:effectExtent l="0" t="0" r="0" b="6985"/>
                  <wp:wrapNone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bucket of balls shutterstock_93843940.jpg"/>
                          <pic:cNvPicPr/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998" t="14265" r="32366" b="12751"/>
                          <a:stretch/>
                        </pic:blipFill>
                        <pic:spPr bwMode="auto">
                          <a:xfrm>
                            <a:off x="0" y="0"/>
                            <a:ext cx="1760220" cy="1726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138A9" w:rsidRPr="00CC1865">
              <w:t xml:space="preserve">A </w:t>
            </w:r>
            <w:r w:rsidR="00416162">
              <w:t>ball</w:t>
            </w:r>
            <w:r w:rsidR="00F138A9" w:rsidRPr="00CC1865">
              <w:t xml:space="preserve"> is</w:t>
            </w:r>
            <w:r w:rsidR="00416162">
              <w:t xml:space="preserve"> selected at random from the bucket</w:t>
            </w:r>
            <w:r w:rsidR="00F138A9" w:rsidRPr="00CC1865">
              <w:t>.</w:t>
            </w:r>
            <w:r w:rsidR="00F138A9">
              <w:t xml:space="preserve"> </w:t>
            </w:r>
          </w:p>
          <w:p w:rsidR="00F138A9" w:rsidRDefault="00D43689" w:rsidP="00A33BEF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2880" behindDoc="0" locked="0" layoutInCell="1" allowOverlap="1" wp14:anchorId="139CF732" wp14:editId="07C3FDBA">
                      <wp:simplePos x="0" y="0"/>
                      <wp:positionH relativeFrom="column">
                        <wp:posOffset>2823766</wp:posOffset>
                      </wp:positionH>
                      <wp:positionV relativeFrom="paragraph">
                        <wp:posOffset>241984</wp:posOffset>
                      </wp:positionV>
                      <wp:extent cx="478155" cy="678180"/>
                      <wp:effectExtent l="0" t="0" r="17145" b="26670"/>
                      <wp:wrapNone/>
                      <wp:docPr id="5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Rectangle 7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Straight Connector 8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8B617A" id="Group 5" o:spid="_x0000_s1026" style="position:absolute;margin-left:222.35pt;margin-top:19.05pt;width:37.65pt;height:53.4pt;z-index:251642880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">
                      <v:rect id="Rectangle 6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" filled="f" strokecolor="black [3213]" strokeweight="1.5pt"/>
                      <v:rect id="Rectangle 7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" filled="f" strokecolor="black [3213]" strokeweight="1.5pt"/>
                      <v:line id="Straight Connector 8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" strokecolor="black [3213]" strokeweight="1.5pt"/>
                    </v:group>
                  </w:pict>
                </mc:Fallback>
              </mc:AlternateContent>
            </w:r>
            <w:r w:rsidR="00F138A9">
              <w:t xml:space="preserve">What is </w:t>
            </w:r>
            <w:r w:rsidR="00530806">
              <w:t>the probability that it is not blue</w:t>
            </w:r>
            <w:r w:rsidR="00F138A9">
              <w:t>?</w:t>
            </w:r>
            <w:r w:rsidR="00F138A9">
              <w:rPr>
                <w:noProof/>
                <w:lang w:eastAsia="en-AU"/>
              </w:rPr>
              <w:t xml:space="preserve"> </w:t>
            </w:r>
          </w:p>
          <w:p w:rsidR="00F138A9" w:rsidRDefault="00F138A9" w:rsidP="00A33BEF">
            <w:pPr>
              <w:pStyle w:val="QuestionStyle"/>
            </w:pPr>
          </w:p>
          <w:p w:rsidR="00F138A9" w:rsidRDefault="00F138A9" w:rsidP="00A33BEF">
            <w:pPr>
              <w:pStyle w:val="QuestionStyle"/>
            </w:pPr>
          </w:p>
          <w:p w:rsidR="00D43689" w:rsidRDefault="00D43689" w:rsidP="00A33BEF">
            <w:pPr>
              <w:pStyle w:val="QuestionStyle"/>
            </w:pPr>
          </w:p>
          <w:p w:rsidR="00D43689" w:rsidRDefault="00D43689" w:rsidP="00A33BEF">
            <w:pPr>
              <w:pStyle w:val="QuestionStyle"/>
            </w:pPr>
          </w:p>
          <w:p w:rsidR="00D43689" w:rsidRDefault="00D43689" w:rsidP="00A33BEF">
            <w:pPr>
              <w:pStyle w:val="QuestionStyle"/>
            </w:pPr>
          </w:p>
        </w:tc>
      </w:tr>
      <w:tr w:rsidR="00F138A9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138A9" w:rsidRPr="001B3341" w:rsidRDefault="00F138A9" w:rsidP="00F138A9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38A9" w:rsidRPr="00604BC6" w:rsidRDefault="002250C0" w:rsidP="00F138A9">
            <w:pPr>
              <w:ind w:right="4003"/>
              <w:rPr>
                <w:rFonts w:ascii="Times New Roman" w:hAnsi="Times New Roman"/>
                <w:b/>
                <w:sz w:val="24"/>
                <w:szCs w:val="24"/>
              </w:rPr>
            </w:pPr>
            <w:r w:rsidRPr="00741E7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648000" behindDoc="0" locked="0" layoutInCell="1" allowOverlap="1" wp14:anchorId="52F67BC7" wp14:editId="54F77428">
                  <wp:simplePos x="0" y="0"/>
                  <wp:positionH relativeFrom="column">
                    <wp:posOffset>3678343</wp:posOffset>
                  </wp:positionH>
                  <wp:positionV relativeFrom="paragraph">
                    <wp:posOffset>41063</wp:posOffset>
                  </wp:positionV>
                  <wp:extent cx="1890000" cy="1260000"/>
                  <wp:effectExtent l="0" t="0" r="0" b="0"/>
                  <wp:wrapNone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 descr="C:\Users\Garry\Downloads\shutterstock_5958139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138A9" w:rsidRPr="00604BC6">
              <w:rPr>
                <w:rFonts w:ascii="Times New Roman" w:hAnsi="Times New Roman"/>
                <w:b/>
                <w:sz w:val="24"/>
                <w:szCs w:val="24"/>
              </w:rPr>
              <w:t>Questions 13 – 15 refer to the following:</w:t>
            </w:r>
          </w:p>
          <w:p w:rsidR="00F138A9" w:rsidRDefault="00D14704" w:rsidP="00F138A9">
            <w:pPr>
              <w:ind w:right="400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Mary h</w:t>
            </w:r>
            <w:r w:rsidR="002250C0">
              <w:rPr>
                <w:rFonts w:ascii="Times New Roman" w:hAnsi="Times New Roman"/>
                <w:sz w:val="24"/>
                <w:szCs w:val="24"/>
              </w:rPr>
              <w:t xml:space="preserve">as a bunch of keys which contains 5 house keys, 2 car keys, 1 garage key, 6 keys for the shop where she works and 7 keys that she has no idea what </w:t>
            </w:r>
            <w:r w:rsidR="00C218CD">
              <w:rPr>
                <w:rFonts w:ascii="Times New Roman" w:hAnsi="Times New Roman"/>
                <w:sz w:val="24"/>
                <w:szCs w:val="24"/>
              </w:rPr>
              <w:t>they fit</w:t>
            </w:r>
            <w:r w:rsidR="00F138A9" w:rsidRPr="00604BC6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F138A9" w:rsidRPr="00604BC6" w:rsidRDefault="002250C0" w:rsidP="00F138A9">
            <w:pPr>
              <w:ind w:right="400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She chooses a key </w:t>
            </w:r>
            <w:r w:rsidR="00F138A9">
              <w:rPr>
                <w:rFonts w:ascii="Times New Roman" w:hAnsi="Times New Roman"/>
                <w:sz w:val="24"/>
                <w:szCs w:val="24"/>
              </w:rPr>
              <w:t xml:space="preserve">at random </w:t>
            </w:r>
            <w:r>
              <w:rPr>
                <w:rFonts w:ascii="Times New Roman" w:hAnsi="Times New Roman"/>
                <w:sz w:val="24"/>
                <w:szCs w:val="24"/>
              </w:rPr>
              <w:t>from the bunch</w:t>
            </w:r>
            <w:r w:rsidR="00F138A9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F138A9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F138A9" w:rsidP="00A33BEF">
            <w:pPr>
              <w:pStyle w:val="QuestionStyle"/>
            </w:pPr>
            <w:r>
              <w:t>What is th</w:t>
            </w:r>
            <w:r w:rsidR="002250C0">
              <w:t>e probability that it is a key to the house</w:t>
            </w:r>
            <w:r>
              <w:t>?</w:t>
            </w:r>
          </w:p>
          <w:p w:rsidR="00F138A9" w:rsidRPr="002250C0" w:rsidRDefault="00F138A9" w:rsidP="00A33BEF">
            <w:pPr>
              <w:pStyle w:val="QuestionStyle"/>
              <w:rPr>
                <w:position w:val="-20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5232" behindDoc="0" locked="0" layoutInCell="1" allowOverlap="1" wp14:anchorId="254E3AF7" wp14:editId="4538DEC9">
                      <wp:simplePos x="0" y="0"/>
                      <wp:positionH relativeFrom="column">
                        <wp:posOffset>358140</wp:posOffset>
                      </wp:positionH>
                      <wp:positionV relativeFrom="paragraph">
                        <wp:posOffset>136519</wp:posOffset>
                      </wp:positionV>
                      <wp:extent cx="4224581" cy="114306"/>
                      <wp:effectExtent l="0" t="0" r="24130" b="19050"/>
                      <wp:wrapNone/>
                      <wp:docPr id="93" name="Group 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24581" cy="114306"/>
                                <a:chOff x="0" y="0"/>
                                <a:chExt cx="4224581" cy="114306"/>
                              </a:xfrm>
                            </wpg:grpSpPr>
                            <wps:wsp>
                              <wps:cNvPr id="9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313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3887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498" y="0"/>
                                  <a:ext cx="1715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EBB218" id="Group 93" o:spid="_x0000_s1026" style="position:absolute;margin-left:28.2pt;margin-top:10.75pt;width:332.65pt;height:9pt;z-index:251615232" coordsize="42245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" strokeweight="1pt"/>
                      <v:roundrect id="AutoShape 3" o:spid="_x0000_s1028" style="position:absolute;left:40531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" strokeweight="1pt"/>
                      <v:roundrect id="AutoShape 5" o:spid="_x0000_s1029" style="position:absolute;left:26538;width:1709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" strokeweight="1pt"/>
                      <v:roundrect id="AutoShape 6" o:spid="_x0000_s1030" style="position:absolute;left:14034;width:1716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" strokeweight="1pt"/>
                    </v:group>
                  </w:pict>
                </mc:Fallback>
              </mc:AlternateContent>
            </w:r>
            <w:r>
              <w:t xml:space="preserve">                 </w:t>
            </w:r>
            <w:r w:rsidR="002250C0" w:rsidRPr="002250C0">
              <w:object w:dxaOrig="274" w:dyaOrig="528" w14:anchorId="614B40AB">
                <v:shape id="_x0000_i1043" type="#_x0000_t75" style="width:13.5pt;height:26.25pt" o:ole="">
                  <v:imagedata r:id="rId43" o:title=""/>
                </v:shape>
                <o:OLEObject Type="Embed" ProgID="FXEquation.Equation" ShapeID="_x0000_i1043" DrawAspect="Content" ObjectID="_1557222581" r:id="rId44"/>
              </w:object>
            </w:r>
            <w:r>
              <w:t xml:space="preserve">                                     </w:t>
            </w:r>
            <w:r w:rsidR="00D14704" w:rsidRPr="00D14704">
              <w:object w:dxaOrig="154" w:dyaOrig="532" w14:anchorId="1EFCB8B0">
                <v:shape id="_x0000_i1044" type="#_x0000_t75" style="width:7.5pt;height:26.25pt" o:ole="">
                  <v:imagedata r:id="rId45" o:title=""/>
                </v:shape>
                <o:OLEObject Type="Embed" ProgID="FXEquation.Equation" ShapeID="_x0000_i1044" DrawAspect="Content" ObjectID="_1557222582" r:id="rId46"/>
              </w:object>
            </w:r>
            <w:r>
              <w:t xml:space="preserve">                           </w:t>
            </w:r>
            <w:r>
              <w:rPr>
                <w:position w:val="-20"/>
              </w:rPr>
              <w:t xml:space="preserve"> </w:t>
            </w:r>
            <w:r w:rsidR="002250C0" w:rsidRPr="002250C0">
              <w:object w:dxaOrig="274" w:dyaOrig="528" w14:anchorId="6046063C">
                <v:shape id="_x0000_i1045" type="#_x0000_t75" style="width:13.5pt;height:26.25pt" o:ole="">
                  <v:imagedata r:id="rId47" o:title=""/>
                </v:shape>
                <o:OLEObject Type="Embed" ProgID="FXEquation.Equation" ShapeID="_x0000_i1045" DrawAspect="Content" ObjectID="_1557222583" r:id="rId48"/>
              </w:object>
            </w:r>
            <w:r>
              <w:rPr>
                <w:position w:val="-20"/>
              </w:rPr>
              <w:t xml:space="preserve">                              </w:t>
            </w:r>
            <w:r w:rsidR="002250C0" w:rsidRPr="002250C0">
              <w:object w:dxaOrig="274" w:dyaOrig="528" w14:anchorId="796A24E1">
                <v:shape id="_x0000_i1046" type="#_x0000_t75" style="width:13.5pt;height:25.5pt" o:ole="">
                  <v:imagedata r:id="rId49" o:title=""/>
                </v:shape>
                <o:OLEObject Type="Embed" ProgID="FXEquation.Equation" ShapeID="_x0000_i1046" DrawAspect="Content" ObjectID="_1557222584" r:id="rId50"/>
              </w:object>
            </w:r>
            <w:r w:rsidR="002250C0">
              <w:rPr>
                <w:position w:val="-20"/>
              </w:rPr>
              <w:t xml:space="preserve"> </w:t>
            </w:r>
          </w:p>
        </w:tc>
      </w:tr>
      <w:tr w:rsidR="00F138A9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F138A9" w:rsidP="00A33BEF">
            <w:pPr>
              <w:pStyle w:val="QuestionStyle"/>
              <w:rPr>
                <w:noProof/>
                <w:lang w:eastAsia="en-AU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6256" behindDoc="0" locked="0" layoutInCell="1" allowOverlap="1" wp14:anchorId="31C7A2AE" wp14:editId="52B8C8FF">
                      <wp:simplePos x="0" y="0"/>
                      <wp:positionH relativeFrom="column">
                        <wp:posOffset>4029075</wp:posOffset>
                      </wp:positionH>
                      <wp:positionV relativeFrom="paragraph">
                        <wp:posOffset>40640</wp:posOffset>
                      </wp:positionV>
                      <wp:extent cx="478155" cy="678180"/>
                      <wp:effectExtent l="0" t="0" r="17145" b="26670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0" name="Rectangle 10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Rectangle 16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Straight Connector 17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1CC6ED8" id="Group 9" o:spid="_x0000_s1026" style="position:absolute;margin-left:317.25pt;margin-top:3.2pt;width:37.65pt;height:53.4pt;z-index:251616256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">
                      <v:rect id="Rectangle 10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" filled="f" strokecolor="black [3213]" strokeweight="1.5pt"/>
                      <v:rect id="Rectangle 16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" filled="f" strokecolor="black [3213]" strokeweight="1.5pt"/>
                      <v:line id="Straight Connector 17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" strokecolor="black [3213]" strokeweight="1.5pt"/>
                    </v:group>
                  </w:pict>
                </mc:Fallback>
              </mc:AlternateContent>
            </w:r>
            <w:r>
              <w:t>What is the probability t</w:t>
            </w:r>
            <w:r w:rsidR="002250C0">
              <w:t>hat the key is for the car or the garage</w:t>
            </w:r>
            <w:r>
              <w:t>?</w:t>
            </w:r>
            <w:r>
              <w:rPr>
                <w:noProof/>
                <w:lang w:eastAsia="en-AU"/>
              </w:rPr>
              <w:t xml:space="preserve"> </w:t>
            </w:r>
          </w:p>
          <w:p w:rsidR="00F138A9" w:rsidRDefault="00F138A9" w:rsidP="00A33BEF">
            <w:pPr>
              <w:pStyle w:val="QuestionStyle"/>
              <w:rPr>
                <w:noProof/>
                <w:lang w:eastAsia="en-AU"/>
              </w:rPr>
            </w:pPr>
          </w:p>
          <w:p w:rsidR="00F138A9" w:rsidRDefault="00F138A9" w:rsidP="00A33BEF">
            <w:pPr>
              <w:pStyle w:val="QuestionStyle"/>
            </w:pPr>
          </w:p>
        </w:tc>
      </w:tr>
      <w:tr w:rsidR="00F138A9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F138A9" w:rsidP="00A33BEF">
            <w:pPr>
              <w:pStyle w:val="QuestionStyle"/>
            </w:pPr>
            <w:r>
              <w:t>What is the p</w:t>
            </w:r>
            <w:r w:rsidR="00C218CD">
              <w:t>robability that she knows what the key fits</w:t>
            </w:r>
            <w:r>
              <w:t>?</w:t>
            </w:r>
          </w:p>
          <w:p w:rsidR="00F138A9" w:rsidRPr="002250C0" w:rsidRDefault="00F138A9" w:rsidP="00A33BEF">
            <w:pPr>
              <w:pStyle w:val="QuestionStyle"/>
              <w:rPr>
                <w:position w:val="-20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0048" behindDoc="0" locked="0" layoutInCell="1" allowOverlap="1" wp14:anchorId="1603CC09" wp14:editId="2AB7303D">
                      <wp:simplePos x="0" y="0"/>
                      <wp:positionH relativeFrom="column">
                        <wp:posOffset>358140</wp:posOffset>
                      </wp:positionH>
                      <wp:positionV relativeFrom="paragraph">
                        <wp:posOffset>136519</wp:posOffset>
                      </wp:positionV>
                      <wp:extent cx="4224581" cy="114306"/>
                      <wp:effectExtent l="0" t="0" r="24130" b="19050"/>
                      <wp:wrapNone/>
                      <wp:docPr id="118" name="Group 1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24581" cy="114306"/>
                                <a:chOff x="0" y="0"/>
                                <a:chExt cx="4224581" cy="114306"/>
                              </a:xfrm>
                            </wpg:grpSpPr>
                            <wps:wsp>
                              <wps:cNvPr id="11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313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3887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498" y="0"/>
                                  <a:ext cx="1715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7B9AD2" id="Group 118" o:spid="_x0000_s1026" style="position:absolute;margin-left:28.2pt;margin-top:10.75pt;width:332.65pt;height:9pt;z-index:251650048" coordsize="42245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" strokeweight="1pt"/>
                      <v:roundrect id="AutoShape 3" o:spid="_x0000_s1028" style="position:absolute;left:40531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" strokeweight="1pt"/>
                      <v:roundrect id="AutoShape 5" o:spid="_x0000_s1029" style="position:absolute;left:26538;width:1709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" strokeweight="1pt"/>
                      <v:roundrect id="AutoShape 6" o:spid="_x0000_s1030" style="position:absolute;left:14034;width:1716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" strokeweight="1pt"/>
                    </v:group>
                  </w:pict>
                </mc:Fallback>
              </mc:AlternateContent>
            </w:r>
            <w:r w:rsidR="00C218CD">
              <w:t xml:space="preserve">                 </w:t>
            </w:r>
            <w:r w:rsidR="00D14704" w:rsidRPr="00D14704">
              <w:object w:dxaOrig="154" w:dyaOrig="532">
                <v:shape id="_x0000_i1047" type="#_x0000_t75" style="width:7.5pt;height:27pt" o:ole="">
                  <v:imagedata r:id="rId45" o:title=""/>
                </v:shape>
                <o:OLEObject Type="Embed" ProgID="FXEquation.Equation" ShapeID="_x0000_i1047" DrawAspect="Content" ObjectID="_1557222585" r:id="rId51"/>
              </w:object>
            </w:r>
            <w:r w:rsidR="00C218CD">
              <w:t xml:space="preserve">                                     </w:t>
            </w:r>
            <w:r w:rsidR="00C218CD" w:rsidRPr="00C218CD">
              <w:object w:dxaOrig="274" w:dyaOrig="528">
                <v:shape id="_x0000_i1048" type="#_x0000_t75" style="width:13.5pt;height:25.5pt" o:ole="">
                  <v:imagedata r:id="rId49" o:title=""/>
                </v:shape>
                <o:OLEObject Type="Embed" ProgID="FXEquation.Equation" ShapeID="_x0000_i1048" DrawAspect="Content" ObjectID="_1557222586" r:id="rId52"/>
              </w:object>
            </w:r>
            <w:r w:rsidR="00C218CD">
              <w:t xml:space="preserve">                           </w:t>
            </w:r>
            <w:r w:rsidR="00C218CD">
              <w:rPr>
                <w:position w:val="-20"/>
              </w:rPr>
              <w:t xml:space="preserve"> </w:t>
            </w:r>
            <w:r w:rsidR="00D14704" w:rsidRPr="00D14704">
              <w:object w:dxaOrig="154" w:dyaOrig="532">
                <v:shape id="_x0000_i1049" type="#_x0000_t75" style="width:7.5pt;height:27pt" o:ole="">
                  <v:imagedata r:id="rId53" o:title=""/>
                </v:shape>
                <o:OLEObject Type="Embed" ProgID="FXEquation.Equation" ShapeID="_x0000_i1049" DrawAspect="Content" ObjectID="_1557222587" r:id="rId54"/>
              </w:object>
            </w:r>
            <w:r w:rsidR="00C218CD">
              <w:rPr>
                <w:position w:val="-20"/>
              </w:rPr>
              <w:t xml:space="preserve">                     </w:t>
            </w:r>
            <w:r w:rsidR="00D14704">
              <w:rPr>
                <w:position w:val="-20"/>
              </w:rPr>
              <w:t xml:space="preserve">  </w:t>
            </w:r>
            <w:r w:rsidR="00C218CD">
              <w:rPr>
                <w:position w:val="-20"/>
              </w:rPr>
              <w:t xml:space="preserve">         </w:t>
            </w:r>
            <w:r w:rsidR="00D14704" w:rsidRPr="00D14704">
              <w:object w:dxaOrig="154" w:dyaOrig="528">
                <v:shape id="_x0000_i1050" type="#_x0000_t75" style="width:7.5pt;height:25.5pt" o:ole="">
                  <v:imagedata r:id="rId55" o:title=""/>
                </v:shape>
                <o:OLEObject Type="Embed" ProgID="FXEquation.Equation" ShapeID="_x0000_i1050" DrawAspect="Content" ObjectID="_1557222588" r:id="rId56"/>
              </w:object>
            </w:r>
          </w:p>
        </w:tc>
      </w:tr>
      <w:tr w:rsidR="00F138A9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138A9" w:rsidRPr="001B3341" w:rsidRDefault="00F138A9" w:rsidP="00F138A9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38A9" w:rsidRPr="00D14704" w:rsidRDefault="00F138A9" w:rsidP="00A33BEF">
            <w:pPr>
              <w:pStyle w:val="QuestionStyle"/>
            </w:pPr>
            <w:r w:rsidRPr="00E230C4">
              <w:rPr>
                <w:b/>
              </w:rPr>
              <w:t>Questions 16 – 18 refer to the following</w:t>
            </w:r>
            <w:r w:rsidRPr="00D14704">
              <w:t>.</w:t>
            </w:r>
          </w:p>
          <w:p w:rsidR="00D14704" w:rsidRDefault="00E230C4" w:rsidP="00A33BEF">
            <w:pPr>
              <w:pStyle w:val="QuestionStyle"/>
            </w:pPr>
            <w:r>
              <w:t>Lois is buying a</w:t>
            </w:r>
            <w:r w:rsidR="00D14704">
              <w:t xml:space="preserve"> coloured fabric</w:t>
            </w:r>
            <w:r>
              <w:t xml:space="preserve"> sofa</w:t>
            </w:r>
            <w:r w:rsidR="00F138A9">
              <w:t>.</w:t>
            </w:r>
          </w:p>
          <w:p w:rsidR="00F138A9" w:rsidRDefault="00E230C4" w:rsidP="00A33BEF">
            <w:pPr>
              <w:pStyle w:val="QuestionStyle"/>
            </w:pPr>
            <w:r w:rsidRPr="002D45D2">
              <w:rPr>
                <w:noProof/>
                <w:lang w:eastAsia="en-AU"/>
              </w:rPr>
              <w:drawing>
                <wp:anchor distT="0" distB="0" distL="114300" distR="114300" simplePos="0" relativeHeight="251657216" behindDoc="0" locked="0" layoutInCell="1" allowOverlap="1" wp14:anchorId="29CEF5FA" wp14:editId="03BF3544">
                  <wp:simplePos x="0" y="0"/>
                  <wp:positionH relativeFrom="column">
                    <wp:posOffset>3535587</wp:posOffset>
                  </wp:positionH>
                  <wp:positionV relativeFrom="paragraph">
                    <wp:posOffset>266521</wp:posOffset>
                  </wp:positionV>
                  <wp:extent cx="2146300" cy="1459230"/>
                  <wp:effectExtent l="0" t="0" r="6350" b="7620"/>
                  <wp:wrapNone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 descr="C:\Users\Garry\Downloads\shutterstock_10858837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6300" cy="1459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14704">
              <w:t>The table shows the options available</w:t>
            </w:r>
            <w:r>
              <w:t xml:space="preserve"> on the fabric samples</w:t>
            </w:r>
            <w:r w:rsidR="00D14704">
              <w:t>.</w:t>
            </w:r>
            <w:r w:rsidR="00F138A9">
              <w:rPr>
                <w:rFonts w:eastAsia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tbl>
            <w:tblPr>
              <w:tblStyle w:val="TableGrid"/>
              <w:tblW w:w="2552" w:type="dxa"/>
              <w:tblLayout w:type="fixed"/>
              <w:tblLook w:val="04A0" w:firstRow="1" w:lastRow="0" w:firstColumn="1" w:lastColumn="0" w:noHBand="0" w:noVBand="1"/>
            </w:tblPr>
            <w:tblGrid>
              <w:gridCol w:w="1276"/>
              <w:gridCol w:w="1276"/>
            </w:tblGrid>
            <w:tr w:rsidR="00D14704" w:rsidTr="00D14704">
              <w:tc>
                <w:tcPr>
                  <w:tcW w:w="1276" w:type="dxa"/>
                </w:tcPr>
                <w:p w:rsidR="00D14704" w:rsidRDefault="00D14704" w:rsidP="00154CF4">
                  <w:pPr>
                    <w:pStyle w:val="QuestionStyle"/>
                    <w:spacing w:after="0"/>
                  </w:pPr>
                  <w:r>
                    <w:t>Colour</w:t>
                  </w:r>
                </w:p>
              </w:tc>
              <w:tc>
                <w:tcPr>
                  <w:tcW w:w="1276" w:type="dxa"/>
                </w:tcPr>
                <w:p w:rsidR="00D14704" w:rsidRDefault="00D14704" w:rsidP="00154CF4">
                  <w:pPr>
                    <w:pStyle w:val="QuestionStyle"/>
                    <w:spacing w:after="0"/>
                  </w:pPr>
                  <w:r>
                    <w:t>Number of Shades</w:t>
                  </w:r>
                </w:p>
              </w:tc>
            </w:tr>
            <w:tr w:rsidR="00D14704" w:rsidTr="00D14704">
              <w:tc>
                <w:tcPr>
                  <w:tcW w:w="1276" w:type="dxa"/>
                </w:tcPr>
                <w:p w:rsidR="00D14704" w:rsidRDefault="00D14704" w:rsidP="00154CF4">
                  <w:pPr>
                    <w:pStyle w:val="QuestionStyle"/>
                    <w:spacing w:after="0"/>
                  </w:pPr>
                  <w:r>
                    <w:t>Blue</w:t>
                  </w:r>
                </w:p>
              </w:tc>
              <w:tc>
                <w:tcPr>
                  <w:tcW w:w="1276" w:type="dxa"/>
                </w:tcPr>
                <w:p w:rsidR="00D14704" w:rsidRDefault="00D14704" w:rsidP="00154CF4">
                  <w:pPr>
                    <w:pStyle w:val="QuestionStyle"/>
                    <w:spacing w:after="0"/>
                  </w:pPr>
                  <w:r>
                    <w:t>4</w:t>
                  </w:r>
                </w:p>
              </w:tc>
            </w:tr>
            <w:tr w:rsidR="00D14704" w:rsidTr="00D14704">
              <w:tc>
                <w:tcPr>
                  <w:tcW w:w="1276" w:type="dxa"/>
                </w:tcPr>
                <w:p w:rsidR="00D14704" w:rsidRDefault="00D14704" w:rsidP="00154CF4">
                  <w:pPr>
                    <w:pStyle w:val="QuestionStyle"/>
                    <w:spacing w:after="0"/>
                  </w:pPr>
                  <w:r>
                    <w:t>Green</w:t>
                  </w:r>
                </w:p>
              </w:tc>
              <w:tc>
                <w:tcPr>
                  <w:tcW w:w="1276" w:type="dxa"/>
                </w:tcPr>
                <w:p w:rsidR="00D14704" w:rsidRDefault="00D14704" w:rsidP="00154CF4">
                  <w:pPr>
                    <w:pStyle w:val="QuestionStyle"/>
                    <w:spacing w:after="0"/>
                  </w:pPr>
                  <w:r>
                    <w:t>2</w:t>
                  </w:r>
                </w:p>
              </w:tc>
            </w:tr>
            <w:tr w:rsidR="00D14704" w:rsidTr="00D14704">
              <w:tc>
                <w:tcPr>
                  <w:tcW w:w="1276" w:type="dxa"/>
                </w:tcPr>
                <w:p w:rsidR="00D14704" w:rsidRDefault="00D14704" w:rsidP="00154CF4">
                  <w:pPr>
                    <w:pStyle w:val="QuestionStyle"/>
                    <w:spacing w:after="0"/>
                  </w:pPr>
                  <w:r>
                    <w:t>Red</w:t>
                  </w:r>
                </w:p>
              </w:tc>
              <w:tc>
                <w:tcPr>
                  <w:tcW w:w="1276" w:type="dxa"/>
                </w:tcPr>
                <w:p w:rsidR="00D14704" w:rsidRDefault="00D14704" w:rsidP="00154CF4">
                  <w:pPr>
                    <w:pStyle w:val="QuestionStyle"/>
                    <w:spacing w:after="0"/>
                  </w:pPr>
                  <w:r>
                    <w:t>2</w:t>
                  </w:r>
                </w:p>
              </w:tc>
            </w:tr>
            <w:tr w:rsidR="00D14704" w:rsidTr="00D14704">
              <w:tc>
                <w:tcPr>
                  <w:tcW w:w="1276" w:type="dxa"/>
                </w:tcPr>
                <w:p w:rsidR="00D14704" w:rsidRDefault="00D14704" w:rsidP="00154CF4">
                  <w:pPr>
                    <w:pStyle w:val="QuestionStyle"/>
                    <w:spacing w:after="0"/>
                  </w:pPr>
                  <w:r>
                    <w:t>Grey</w:t>
                  </w:r>
                </w:p>
              </w:tc>
              <w:tc>
                <w:tcPr>
                  <w:tcW w:w="1276" w:type="dxa"/>
                </w:tcPr>
                <w:p w:rsidR="00D14704" w:rsidRDefault="00D14704" w:rsidP="00154CF4">
                  <w:pPr>
                    <w:pStyle w:val="QuestionStyle"/>
                    <w:spacing w:after="0"/>
                  </w:pPr>
                  <w:r>
                    <w:t>3</w:t>
                  </w:r>
                </w:p>
              </w:tc>
            </w:tr>
            <w:tr w:rsidR="00D14704" w:rsidTr="00D14704">
              <w:tc>
                <w:tcPr>
                  <w:tcW w:w="1276" w:type="dxa"/>
                </w:tcPr>
                <w:p w:rsidR="00D14704" w:rsidRDefault="00D14704" w:rsidP="00154CF4">
                  <w:pPr>
                    <w:pStyle w:val="QuestionStyle"/>
                    <w:spacing w:after="0"/>
                  </w:pPr>
                  <w:r>
                    <w:t>White</w:t>
                  </w:r>
                </w:p>
              </w:tc>
              <w:tc>
                <w:tcPr>
                  <w:tcW w:w="1276" w:type="dxa"/>
                </w:tcPr>
                <w:p w:rsidR="00D14704" w:rsidRDefault="00D14704" w:rsidP="00154CF4">
                  <w:pPr>
                    <w:pStyle w:val="QuestionStyle"/>
                    <w:spacing w:after="0"/>
                  </w:pPr>
                  <w:r>
                    <w:t>1</w:t>
                  </w:r>
                </w:p>
              </w:tc>
            </w:tr>
          </w:tbl>
          <w:p w:rsidR="00F138A9" w:rsidRDefault="00D14704" w:rsidP="00A33BEF">
            <w:pPr>
              <w:pStyle w:val="QuestionStyle"/>
            </w:pPr>
            <w:r>
              <w:t>Lois picks one colour at random for her sofa</w:t>
            </w:r>
            <w:r w:rsidR="00F138A9">
              <w:t>.</w:t>
            </w:r>
          </w:p>
        </w:tc>
      </w:tr>
      <w:tr w:rsidR="00F138A9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F138A9" w:rsidP="00A33BEF">
            <w:pPr>
              <w:pStyle w:val="QuestionStyle"/>
            </w:pPr>
            <w:r>
              <w:t xml:space="preserve">What is the probability that </w:t>
            </w:r>
            <w:r w:rsidR="00D14704">
              <w:t>she didn’</w:t>
            </w:r>
            <w:r w:rsidR="008F6046">
              <w:t>t choose a shade of grey</w:t>
            </w:r>
            <w:r>
              <w:t>?</w:t>
            </w:r>
          </w:p>
          <w:p w:rsidR="00F138A9" w:rsidRDefault="00F138A9" w:rsidP="00A33BEF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7280" behindDoc="0" locked="0" layoutInCell="1" allowOverlap="1" wp14:anchorId="16D2939C" wp14:editId="27758C88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22225</wp:posOffset>
                      </wp:positionV>
                      <wp:extent cx="4224020" cy="114300"/>
                      <wp:effectExtent l="0" t="0" r="24130" b="19050"/>
                      <wp:wrapNone/>
                      <wp:docPr id="103" name="Group 1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224020" cy="114300"/>
                                <a:chOff x="0" y="0"/>
                                <a:chExt cx="4224581" cy="114306"/>
                              </a:xfrm>
                            </wpg:grpSpPr>
                            <wps:wsp>
                              <wps:cNvPr id="10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53131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653887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3498" y="0"/>
                                  <a:ext cx="171503" cy="114306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28A13D" id="Group 103" o:spid="_x0000_s1026" style="position:absolute;margin-left:25.8pt;margin-top:1.75pt;width:332.6pt;height:9pt;z-index:251617280" coordsize="42245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" strokeweight="1pt"/>
                      <v:roundrect id="AutoShape 3" o:spid="_x0000_s1028" style="position:absolute;left:40531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" strokeweight="1pt"/>
                      <v:roundrect id="AutoShape 5" o:spid="_x0000_s1029" style="position:absolute;left:26538;width:1709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" strokeweight="1pt"/>
                      <v:roundrect id="AutoShape 6" o:spid="_x0000_s1030" style="position:absolute;left:14034;width:1716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" strokeweight="1pt"/>
                    </v:group>
                  </w:pict>
                </mc:Fallback>
              </mc:AlternateContent>
            </w:r>
            <w:r w:rsidR="008F6046">
              <w:t xml:space="preserve">                0.25</w:t>
            </w:r>
            <w:r>
              <w:t xml:space="preserve">   </w:t>
            </w:r>
            <w:r w:rsidR="008F6046">
              <w:t xml:space="preserve">                             0.3</w:t>
            </w:r>
            <w:r w:rsidR="00705DBF">
              <w:t xml:space="preserve">                            0.44                             0.75</w:t>
            </w:r>
          </w:p>
        </w:tc>
      </w:tr>
      <w:tr w:rsidR="00F138A9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154CF4" w:rsidP="00A33BEF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18304" behindDoc="0" locked="0" layoutInCell="1" allowOverlap="1" wp14:anchorId="363083D3" wp14:editId="7E3E0A3E">
                      <wp:simplePos x="0" y="0"/>
                      <wp:positionH relativeFrom="column">
                        <wp:posOffset>4778036</wp:posOffset>
                      </wp:positionH>
                      <wp:positionV relativeFrom="paragraph">
                        <wp:posOffset>139977</wp:posOffset>
                      </wp:positionV>
                      <wp:extent cx="478155" cy="678180"/>
                      <wp:effectExtent l="0" t="0" r="17145" b="26670"/>
                      <wp:wrapNone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9" name="Rectangle 19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Rectangle 20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D08282A" id="Group 18" o:spid="_x0000_s1026" style="position:absolute;margin-left:376.2pt;margin-top:11pt;width:37.65pt;height:53.4pt;z-index:251618304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">
                      <v:rect id="Rectangle 19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" filled="f" strokecolor="black [3213]" strokeweight="1.5pt"/>
                      <v:rect id="Rectangle 20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" filled="f" strokecolor="black [3213]" strokeweight="1.5pt"/>
                      <v:line id="Straight Connector 21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" strokecolor="black [3213]" strokeweight="1.5pt"/>
                    </v:group>
                  </w:pict>
                </mc:Fallback>
              </mc:AlternateContent>
            </w:r>
            <w:r w:rsidR="00F138A9">
              <w:t xml:space="preserve">What is the probability that </w:t>
            </w:r>
            <w:r w:rsidR="008F6046">
              <w:t>she chose a shade of blue or red</w:t>
            </w:r>
            <w:r w:rsidR="00F138A9">
              <w:t>?</w:t>
            </w:r>
          </w:p>
          <w:p w:rsidR="00F138A9" w:rsidRDefault="00F138A9" w:rsidP="00A33BEF">
            <w:pPr>
              <w:pStyle w:val="QuestionStyle"/>
            </w:pPr>
          </w:p>
          <w:p w:rsidR="00F138A9" w:rsidRDefault="00F138A9" w:rsidP="00A33BEF">
            <w:pPr>
              <w:pStyle w:val="QuestionStyle"/>
            </w:pPr>
          </w:p>
        </w:tc>
      </w:tr>
      <w:tr w:rsidR="00F138A9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F6046" w:rsidRDefault="008F6046" w:rsidP="00A33BEF">
            <w:pPr>
              <w:pStyle w:val="QuestionStyle"/>
            </w:pPr>
            <w:r>
              <w:t>What is the probability that she didn’t choose a shade of green</w:t>
            </w:r>
            <w:r w:rsidR="00154CF4">
              <w:t xml:space="preserve"> or white</w:t>
            </w:r>
            <w:r>
              <w:t>?</w:t>
            </w:r>
          </w:p>
          <w:p w:rsidR="00F138A9" w:rsidRDefault="00F138A9" w:rsidP="00A33BEF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0352" behindDoc="0" locked="0" layoutInCell="1" allowOverlap="1" wp14:anchorId="29290263" wp14:editId="254D5055">
                      <wp:simplePos x="0" y="0"/>
                      <wp:positionH relativeFrom="column">
                        <wp:posOffset>306070</wp:posOffset>
                      </wp:positionH>
                      <wp:positionV relativeFrom="paragraph">
                        <wp:posOffset>115570</wp:posOffset>
                      </wp:positionV>
                      <wp:extent cx="4415790" cy="114300"/>
                      <wp:effectExtent l="0" t="0" r="22860" b="19050"/>
                      <wp:wrapNone/>
                      <wp:docPr id="113" name="Group 1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11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936491" id="Group 113" o:spid="_x0000_s1026" style="position:absolute;margin-left:24.1pt;margin-top:9.1pt;width:347.7pt;height:9pt;z-index:251620352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" strokeweight="1pt"/>
                    </v:group>
                  </w:pict>
                </mc:Fallback>
              </mc:AlternateContent>
            </w:r>
            <w:r>
              <w:t xml:space="preserve">                </w:t>
            </w:r>
            <w:r w:rsidR="00154CF4" w:rsidRPr="00154CF4">
              <w:rPr>
                <w:color w:val="FF0000"/>
                <w:position w:val="-18"/>
              </w:rPr>
              <w:object w:dxaOrig="154" w:dyaOrig="532">
                <v:shape id="_x0000_i1051" type="#_x0000_t75" style="width:7.5pt;height:27pt" o:ole="">
                  <v:imagedata r:id="rId58" o:title=""/>
                </v:shape>
                <o:OLEObject Type="Embed" ProgID="FXEquation.Equation" ShapeID="_x0000_i1051" DrawAspect="Content" ObjectID="_1557222589" r:id="rId59"/>
              </w:object>
            </w:r>
            <w:r>
              <w:t xml:space="preserve">                                  </w:t>
            </w:r>
            <w:r w:rsidR="00154CF4" w:rsidRPr="00154CF4">
              <w:rPr>
                <w:color w:val="FF0000"/>
                <w:position w:val="-18"/>
              </w:rPr>
              <w:object w:dxaOrig="154" w:dyaOrig="532">
                <v:shape id="_x0000_i1052" type="#_x0000_t75" style="width:7.5pt;height:27pt" o:ole="">
                  <v:imagedata r:id="rId60" o:title=""/>
                </v:shape>
                <o:OLEObject Type="Embed" ProgID="FXEquation.Equation" ShapeID="_x0000_i1052" DrawAspect="Content" ObjectID="_1557222590" r:id="rId61"/>
              </w:object>
            </w:r>
            <w:r>
              <w:t xml:space="preserve">                      </w:t>
            </w:r>
            <w:r w:rsidR="008F6046">
              <w:t xml:space="preserve">   </w:t>
            </w:r>
            <w:r>
              <w:t xml:space="preserve">          </w:t>
            </w:r>
            <w:r w:rsidR="00154CF4" w:rsidRPr="00154CF4">
              <w:rPr>
                <w:color w:val="FF0000"/>
                <w:position w:val="-18"/>
              </w:rPr>
              <w:object w:dxaOrig="154" w:dyaOrig="532">
                <v:shape id="_x0000_i1053" type="#_x0000_t75" style="width:7.5pt;height:27pt" o:ole="">
                  <v:imagedata r:id="rId16" o:title=""/>
                </v:shape>
                <o:OLEObject Type="Embed" ProgID="FXEquation.Equation" ShapeID="_x0000_i1053" DrawAspect="Content" ObjectID="_1557222591" r:id="rId62"/>
              </w:object>
            </w:r>
            <w:r>
              <w:rPr>
                <w:position w:val="-20"/>
              </w:rPr>
              <w:t xml:space="preserve">                      </w:t>
            </w:r>
            <w:r w:rsidR="008F6046">
              <w:rPr>
                <w:position w:val="-20"/>
              </w:rPr>
              <w:t xml:space="preserve">  </w:t>
            </w:r>
            <w:r>
              <w:rPr>
                <w:position w:val="-20"/>
              </w:rPr>
              <w:t xml:space="preserve">          </w:t>
            </w:r>
            <w:r w:rsidR="00154CF4" w:rsidRPr="00154CF4">
              <w:rPr>
                <w:color w:val="FF0000"/>
                <w:position w:val="-18"/>
              </w:rPr>
              <w:object w:dxaOrig="154" w:dyaOrig="528" w14:anchorId="00B461BF">
                <v:shape id="_x0000_i1054" type="#_x0000_t75" style="width:7.5pt;height:25.5pt" o:ole="">
                  <v:imagedata r:id="rId63" o:title=""/>
                </v:shape>
                <o:OLEObject Type="Embed" ProgID="FXEquation.Equation" ShapeID="_x0000_i1054" DrawAspect="Content" ObjectID="_1557222592" r:id="rId64"/>
              </w:object>
            </w:r>
          </w:p>
        </w:tc>
      </w:tr>
    </w:tbl>
    <w:p w:rsidR="00413DF5" w:rsidRDefault="00413DF5">
      <w:pPr>
        <w:sectPr w:rsidR="00413DF5" w:rsidSect="00B850EA">
          <w:headerReference w:type="default" r:id="rId65"/>
          <w:footerReference w:type="default" r:id="rId66"/>
          <w:footerReference w:type="first" r:id="rId67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6833C2" w:rsidTr="00A1244E">
        <w:trPr>
          <w:cantSplit/>
          <w:trHeight w:val="851"/>
        </w:trPr>
        <w:tc>
          <w:tcPr>
            <w:tcW w:w="10207" w:type="dxa"/>
            <w:gridSpan w:val="4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524527342"/>
              <w:placeholder>
                <w:docPart w:val="26F51BE08B4C4E07B5939B11FC1C572B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6833C2" w:rsidRPr="005615AC" w:rsidRDefault="006833C2" w:rsidP="006833C2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6833C2" w:rsidRPr="00325745" w:rsidRDefault="006833C2" w:rsidP="006833C2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1458766950"/>
                <w:placeholder>
                  <w:docPart w:val="A53B757B64394DC48B50AC8504177689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885304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661890148"/>
            <w:placeholder>
              <w:docPart w:val="A98BC08DD76E492C8DE2A5A087E3BD5F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85304" w:rsidRPr="00325745" w:rsidRDefault="005503D3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058201428"/>
            <w:placeholder>
              <w:docPart w:val="074153BE7EF14901A92C4B5712301FB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885304" w:rsidRPr="005C44C0" w:rsidRDefault="007E09B9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Sample Space and Probability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A81533" w:rsidRPr="00E371AE" w:rsidRDefault="00A81533" w:rsidP="00A81533">
            <w:pPr>
              <w:ind w:firstLine="567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A81533" w:rsidRPr="00E371AE" w:rsidRDefault="00A81533" w:rsidP="00A81533">
            <w:pPr>
              <w:ind w:firstLine="1418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</w:t>
            </w:r>
            <w:r w:rsidR="00E371AE">
              <w:rPr>
                <w:rFonts w:asciiTheme="majorHAnsi" w:hAnsiTheme="majorHAnsi"/>
                <w:sz w:val="24"/>
                <w:szCs w:val="24"/>
              </w:rPr>
              <w:t xml:space="preserve">     Show any working out on this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test paper.  Calculators are allowed.</w:t>
            </w:r>
          </w:p>
        </w:tc>
      </w:tr>
      <w:tr w:rsidR="0072191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72191D" w:rsidRPr="001B3341" w:rsidRDefault="0072191D" w:rsidP="00F138A9">
            <w:pPr>
              <w:pStyle w:val="ListParagraph"/>
              <w:numPr>
                <w:ilvl w:val="0"/>
                <w:numId w:val="9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2191D" w:rsidRDefault="0072191D" w:rsidP="00A33BEF">
            <w:pPr>
              <w:pStyle w:val="QuestionStyle"/>
            </w:pPr>
            <w:r>
              <w:t>A normal six-sided die is tossed once.</w:t>
            </w:r>
          </w:p>
          <w:p w:rsidR="0072191D" w:rsidRDefault="0072191D" w:rsidP="00A33BEF">
            <w:pPr>
              <w:pStyle w:val="QuestionStyle"/>
            </w:pPr>
            <w:r>
              <w:t>Which of the following are not a part of the sample space?</w:t>
            </w:r>
          </w:p>
          <w:p w:rsidR="0072191D" w:rsidRDefault="009E03F2" w:rsidP="00A33BEF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079" type="#_x0000_t75" style="position:absolute;margin-left:52.35pt;margin-top:8.9pt;width:41.85pt;height:44.75pt;z-index:251681280;mso-position-horizontal-relative:text;mso-position-vertical-relative:text">
                  <v:imagedata r:id="rId68" o:title=""/>
                </v:shape>
                <o:OLEObject Type="Embed" ProgID="FXDraw.Graphic" ShapeID="_x0000_s1079" DrawAspect="Content" ObjectID="_1557222641" r:id="rId69"/>
              </w:object>
            </w:r>
            <w:r>
              <w:rPr>
                <w:noProof/>
                <w:lang w:eastAsia="en-AU"/>
              </w:rPr>
              <w:object w:dxaOrig="1440" w:dyaOrig="1440">
                <v:shape id="_x0000_s1078" type="#_x0000_t75" style="position:absolute;margin-left:374.55pt;margin-top:8.55pt;width:41.95pt;height:44.75pt;z-index:251680256;mso-position-horizontal-relative:text;mso-position-vertical-relative:text">
                  <v:imagedata r:id="rId70" o:title=""/>
                </v:shape>
                <o:OLEObject Type="Embed" ProgID="FXDraw.Graphic" ShapeID="_x0000_s1078" DrawAspect="Content" ObjectID="_1557222642" r:id="rId71"/>
              </w:object>
            </w:r>
            <w:r>
              <w:rPr>
                <w:noProof/>
                <w:lang w:eastAsia="en-AU"/>
              </w:rPr>
              <w:object w:dxaOrig="1440" w:dyaOrig="1440">
                <v:shape id="_x0000_s1080" type="#_x0000_t75" style="position:absolute;margin-left:263.6pt;margin-top:7.9pt;width:41.95pt;height:44.75pt;z-index:251682304;mso-position-horizontal-relative:text;mso-position-vertical-relative:text">
                  <v:imagedata r:id="rId72" o:title=""/>
                </v:shape>
                <o:OLEObject Type="Embed" ProgID="FXDraw.Graphic" ShapeID="_x0000_s1080" DrawAspect="Content" ObjectID="_1557222643" r:id="rId73"/>
              </w:object>
            </w:r>
            <w:r>
              <w:rPr>
                <w:noProof/>
                <w:lang w:eastAsia="en-AU"/>
              </w:rPr>
              <w:object w:dxaOrig="1440" w:dyaOrig="1440">
                <v:shape id="_x0000_s1081" type="#_x0000_t75" style="position:absolute;margin-left:160.65pt;margin-top:7.9pt;width:41.85pt;height:44.6pt;z-index:251683328;mso-position-horizontal-relative:text;mso-position-vertical-relative:text">
                  <v:imagedata r:id="rId74" o:title=""/>
                </v:shape>
                <o:OLEObject Type="Embed" ProgID="FXDraw.Graphic" ShapeID="_x0000_s1081" DrawAspect="Content" ObjectID="_1557222644" r:id="rId75"/>
              </w:object>
            </w:r>
          </w:p>
          <w:p w:rsidR="0072191D" w:rsidRDefault="0072191D" w:rsidP="00A33BEF">
            <w:pPr>
              <w:pStyle w:val="QuestionStyle"/>
            </w:pPr>
            <w:r w:rsidRPr="000C02D0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1792" behindDoc="0" locked="0" layoutInCell="1" allowOverlap="1" wp14:anchorId="5761CE13" wp14:editId="5E2B80DF">
                      <wp:simplePos x="0" y="0"/>
                      <wp:positionH relativeFrom="column">
                        <wp:posOffset>280035</wp:posOffset>
                      </wp:positionH>
                      <wp:positionV relativeFrom="paragraph">
                        <wp:posOffset>81915</wp:posOffset>
                      </wp:positionV>
                      <wp:extent cx="4362450" cy="114300"/>
                      <wp:effectExtent l="0" t="0" r="19050" b="19050"/>
                      <wp:wrapNone/>
                      <wp:docPr id="111" name="Group 1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1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E3BAFE" id="Group 111" o:spid="_x0000_s1026" style="position:absolute;margin-left:22.05pt;margin-top:6.45pt;width:343.5pt;height:9pt;z-index:25168179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</w:p>
          <w:p w:rsidR="0072191D" w:rsidRDefault="0072191D" w:rsidP="00A33BEF">
            <w:pPr>
              <w:pStyle w:val="QuestionStyle"/>
            </w:pPr>
          </w:p>
        </w:tc>
      </w:tr>
      <w:tr w:rsidR="0072191D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72191D" w:rsidRPr="001B3341" w:rsidRDefault="0072191D" w:rsidP="0072191D">
            <w:pPr>
              <w:pStyle w:val="ListParagraph"/>
              <w:ind w:left="34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2191D" w:rsidRPr="00033E9D" w:rsidRDefault="0072191D" w:rsidP="0072191D">
            <w:pPr>
              <w:pStyle w:val="QuestionStyle"/>
              <w:rPr>
                <w:b/>
              </w:rPr>
            </w:pPr>
            <w:r w:rsidRPr="00033E9D">
              <w:rPr>
                <w:b/>
              </w:rPr>
              <w:t>Questions 2 - 4 refer to the following:</w:t>
            </w:r>
          </w:p>
          <w:p w:rsidR="00DD73E6" w:rsidRDefault="0072191D" w:rsidP="0072191D">
            <w:pPr>
              <w:pStyle w:val="QuestionStyle"/>
            </w:pPr>
            <w:r w:rsidRPr="00A33BEF">
              <w:t>A</w:t>
            </w:r>
            <w:r w:rsidR="00DD73E6">
              <w:t xml:space="preserve"> shopping centre</w:t>
            </w:r>
            <w:r w:rsidRPr="00A33BEF">
              <w:t xml:space="preserve"> park</w:t>
            </w:r>
            <w:r w:rsidR="00DD73E6">
              <w:t>ing area</w:t>
            </w:r>
            <w:r w:rsidR="00033E9D">
              <w:t xml:space="preserve"> is full</w:t>
            </w:r>
            <w:r w:rsidR="00DD73E6">
              <w:t>.</w:t>
            </w:r>
          </w:p>
          <w:p w:rsidR="0072191D" w:rsidRPr="00A33BEF" w:rsidRDefault="00DD73E6" w:rsidP="0072191D">
            <w:pPr>
              <w:pStyle w:val="QuestionStyle"/>
            </w:pPr>
            <w:r>
              <w:t>It</w:t>
            </w:r>
            <w:r w:rsidR="0072191D">
              <w:t xml:space="preserve"> currently </w:t>
            </w:r>
            <w:r w:rsidR="0072191D" w:rsidRPr="00A33BEF">
              <w:t>has 8 vans, 160 cars and 12 motorbikes</w:t>
            </w:r>
            <w:r w:rsidR="0072191D">
              <w:t xml:space="preserve"> parked in its spaces</w:t>
            </w:r>
            <w:r w:rsidR="0072191D" w:rsidRPr="00A33BEF">
              <w:t>.</w:t>
            </w:r>
          </w:p>
          <w:p w:rsidR="0072191D" w:rsidRDefault="0072191D" w:rsidP="0072191D">
            <w:pPr>
              <w:pStyle w:val="QuestionStyle"/>
            </w:pPr>
          </w:p>
        </w:tc>
      </w:tr>
      <w:tr w:rsidR="00F138A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9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33E9D" w:rsidRDefault="00336FEC" w:rsidP="00A33BEF">
            <w:pPr>
              <w:pStyle w:val="QuestionStyle"/>
            </w:pPr>
            <w:r>
              <w:t>One of the vehicles in</w:t>
            </w:r>
            <w:r w:rsidR="00033E9D">
              <w:t xml:space="preserve"> the </w:t>
            </w:r>
            <w:r w:rsidR="00DD73E6" w:rsidRPr="00A33BEF">
              <w:t>park</w:t>
            </w:r>
            <w:r w:rsidR="00DD73E6">
              <w:t>ing area</w:t>
            </w:r>
            <w:r>
              <w:t xml:space="preserve"> is chosen at random</w:t>
            </w:r>
            <w:r w:rsidR="00033E9D">
              <w:t>.</w:t>
            </w:r>
          </w:p>
          <w:p w:rsidR="00F138A9" w:rsidRDefault="00033E9D" w:rsidP="00A33BEF">
            <w:pPr>
              <w:pStyle w:val="QuestionStyle"/>
            </w:pPr>
            <w:r>
              <w:t>Which type of vehicle is it most likely to be?</w:t>
            </w:r>
          </w:p>
          <w:p w:rsidR="00F138A9" w:rsidRDefault="00F138A9" w:rsidP="00A33BEF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21376" behindDoc="0" locked="0" layoutInCell="1" allowOverlap="1" wp14:anchorId="62874C22" wp14:editId="7B80ACD5">
                      <wp:simplePos x="0" y="0"/>
                      <wp:positionH relativeFrom="column">
                        <wp:posOffset>1692910</wp:posOffset>
                      </wp:positionH>
                      <wp:positionV relativeFrom="paragraph">
                        <wp:posOffset>133350</wp:posOffset>
                      </wp:positionV>
                      <wp:extent cx="1005840" cy="312420"/>
                      <wp:effectExtent l="0" t="0" r="22860" b="11430"/>
                      <wp:wrapNone/>
                      <wp:docPr id="165" name="Rectangle 1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584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6A8334" id="Rectangle 165" o:spid="_x0000_s1026" style="position:absolute;margin-left:133.3pt;margin-top:10.5pt;width:79.2pt;height:24.6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" filled="f" strokecolor="black [3213]" strokeweight="1.5pt"/>
                  </w:pict>
                </mc:Fallback>
              </mc:AlternateContent>
            </w:r>
          </w:p>
          <w:p w:rsidR="00F138A9" w:rsidRDefault="00033E9D" w:rsidP="00A33BEF">
            <w:pPr>
              <w:pStyle w:val="QuestionStyle"/>
            </w:pPr>
            <w:r>
              <w:t xml:space="preserve">                   </w:t>
            </w:r>
          </w:p>
        </w:tc>
      </w:tr>
      <w:tr w:rsidR="00F138A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F138A9" w:rsidP="00A33BEF">
            <w:pPr>
              <w:pStyle w:val="QuestionStyle"/>
            </w:pPr>
            <w:r>
              <w:t>What is the pr</w:t>
            </w:r>
            <w:r w:rsidR="00336FEC">
              <w:t xml:space="preserve">obability that a </w:t>
            </w:r>
            <w:r w:rsidR="00DD73E6">
              <w:t>vehicle</w:t>
            </w:r>
            <w:r w:rsidR="00033E9D">
              <w:t xml:space="preserve"> </w:t>
            </w:r>
            <w:r w:rsidR="00336FEC">
              <w:t xml:space="preserve">chosen at random in </w:t>
            </w:r>
            <w:r w:rsidR="00033E9D">
              <w:t xml:space="preserve">the </w:t>
            </w:r>
            <w:r w:rsidR="00DD73E6" w:rsidRPr="00A33BEF">
              <w:t>park</w:t>
            </w:r>
            <w:r w:rsidR="00DD73E6">
              <w:t>ing area</w:t>
            </w:r>
            <w:r w:rsidR="00033E9D">
              <w:t xml:space="preserve"> </w:t>
            </w:r>
            <w:r w:rsidR="00336FEC">
              <w:t xml:space="preserve">will be </w:t>
            </w:r>
            <w:r w:rsidR="00033E9D">
              <w:t>a van</w:t>
            </w:r>
            <w:r>
              <w:t>?</w:t>
            </w:r>
          </w:p>
          <w:p w:rsidR="00F138A9" w:rsidRDefault="00F138A9" w:rsidP="00A33BEF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6496" behindDoc="0" locked="0" layoutInCell="1" allowOverlap="1" wp14:anchorId="12736A95" wp14:editId="70CC8BB3">
                      <wp:simplePos x="0" y="0"/>
                      <wp:positionH relativeFrom="column">
                        <wp:posOffset>3907155</wp:posOffset>
                      </wp:positionH>
                      <wp:positionV relativeFrom="paragraph">
                        <wp:posOffset>12700</wp:posOffset>
                      </wp:positionV>
                      <wp:extent cx="478155" cy="678180"/>
                      <wp:effectExtent l="0" t="0" r="17145" b="26670"/>
                      <wp:wrapNone/>
                      <wp:docPr id="123" name="Group 1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24" name="Rectangle 124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" name="Rectangle 125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6" name="Straight Connector 126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F288125" id="Group 123" o:spid="_x0000_s1026" style="position:absolute;margin-left:307.65pt;margin-top:1pt;width:37.65pt;height:53.4pt;z-index:251626496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">
                      <v:rect id="Rectangle 124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" filled="f" strokecolor="black [3213]" strokeweight="1.5pt"/>
                      <v:rect id="Rectangle 125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" filled="f" strokecolor="black [3213]" strokeweight="1.5pt"/>
                      <v:line id="Straight Connector 126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" strokecolor="black [3213]" strokeweight="1.5pt"/>
                    </v:group>
                  </w:pict>
                </mc:Fallback>
              </mc:AlternateContent>
            </w:r>
          </w:p>
          <w:p w:rsidR="00F138A9" w:rsidRDefault="00F138A9" w:rsidP="00A33BEF">
            <w:pPr>
              <w:pStyle w:val="QuestionStyle"/>
            </w:pPr>
          </w:p>
          <w:p w:rsidR="00F138A9" w:rsidRDefault="00F138A9" w:rsidP="00A33BEF">
            <w:pPr>
              <w:pStyle w:val="QuestionStyle"/>
            </w:pPr>
          </w:p>
        </w:tc>
      </w:tr>
      <w:tr w:rsidR="00F138A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33E9D" w:rsidRDefault="00033E9D" w:rsidP="00A33BEF">
            <w:pPr>
              <w:pStyle w:val="QuestionStyle"/>
            </w:pPr>
            <w:r>
              <w:t xml:space="preserve">The probability that a certain vehicle will be </w:t>
            </w:r>
            <w:r w:rsidR="00336FEC">
              <w:t>chosen at random from those in</w:t>
            </w:r>
            <w:r w:rsidR="00DD73E6">
              <w:t xml:space="preserve"> the </w:t>
            </w:r>
            <w:r w:rsidR="00DD73E6" w:rsidRPr="00A33BEF">
              <w:t>park</w:t>
            </w:r>
            <w:r w:rsidR="00DD73E6">
              <w:t>ing area</w:t>
            </w:r>
            <w:r>
              <w:t xml:space="preserve"> is  </w:t>
            </w:r>
            <w:r w:rsidRPr="00033E9D">
              <w:rPr>
                <w:color w:val="FF0000"/>
                <w:position w:val="-18"/>
              </w:rPr>
              <w:object w:dxaOrig="206" w:dyaOrig="532">
                <v:shape id="_x0000_i1059" type="#_x0000_t75" style="width:10.5pt;height:26.25pt" o:ole="">
                  <v:imagedata r:id="rId76" o:title=""/>
                </v:shape>
                <o:OLEObject Type="Embed" ProgID="FXEquation.Equation" ShapeID="_x0000_i1059" DrawAspect="Content" ObjectID="_1557222593" r:id="rId77"/>
              </w:object>
            </w:r>
            <w:r>
              <w:t xml:space="preserve"> </w:t>
            </w:r>
          </w:p>
          <w:p w:rsidR="00F138A9" w:rsidRDefault="00336FEC" w:rsidP="00A33BEF">
            <w:pPr>
              <w:pStyle w:val="QuestionStyle"/>
            </w:pPr>
            <w:r>
              <w:t>What type of</w:t>
            </w:r>
            <w:r w:rsidR="00033E9D">
              <w:t xml:space="preserve"> vehicle</w:t>
            </w:r>
            <w:r>
              <w:t xml:space="preserve"> is it</w:t>
            </w:r>
            <w:r w:rsidR="00F138A9">
              <w:t>?</w:t>
            </w:r>
          </w:p>
          <w:p w:rsidR="00F138A9" w:rsidRDefault="00F138A9" w:rsidP="00A33BEF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1616" behindDoc="0" locked="0" layoutInCell="1" allowOverlap="1" wp14:anchorId="72184D5B" wp14:editId="295C9BAA">
                      <wp:simplePos x="0" y="0"/>
                      <wp:positionH relativeFrom="column">
                        <wp:posOffset>282998</wp:posOffset>
                      </wp:positionH>
                      <wp:positionV relativeFrom="paragraph">
                        <wp:posOffset>25400</wp:posOffset>
                      </wp:positionV>
                      <wp:extent cx="2724150" cy="388620"/>
                      <wp:effectExtent l="0" t="0" r="19050" b="11430"/>
                      <wp:wrapNone/>
                      <wp:docPr id="149" name="Group 1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15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065196" id="Group 149" o:spid="_x0000_s1026" style="position:absolute;margin-left:22.3pt;margin-top:2pt;width:214.5pt;height:30.6pt;z-index:251631616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">
                      <v:roundrect id="AutoShape 4" o:spid="_x0000_s1027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t xml:space="preserve">  </w:t>
            </w:r>
            <w:r w:rsidR="00033E9D">
              <w:t xml:space="preserve">             A car.              </w:t>
            </w:r>
            <w:r>
              <w:t xml:space="preserve">                              </w:t>
            </w:r>
            <w:r w:rsidR="00361BD7">
              <w:t xml:space="preserve"> </w:t>
            </w:r>
            <w:r>
              <w:t xml:space="preserve">            </w:t>
            </w:r>
            <w:r w:rsidR="00033E9D">
              <w:t>A motorcycle.</w:t>
            </w:r>
          </w:p>
          <w:p w:rsidR="00F138A9" w:rsidRDefault="00F138A9" w:rsidP="00A33BEF">
            <w:pPr>
              <w:pStyle w:val="QuestionStyle"/>
            </w:pPr>
            <w:r>
              <w:t xml:space="preserve">    </w:t>
            </w:r>
            <w:r w:rsidR="00361BD7">
              <w:t xml:space="preserve">           </w:t>
            </w:r>
            <w:r w:rsidR="00033E9D">
              <w:t>A van.</w:t>
            </w:r>
            <w:r>
              <w:t xml:space="preserve">                                      </w:t>
            </w:r>
            <w:r w:rsidR="00033E9D">
              <w:t xml:space="preserve">  </w:t>
            </w:r>
            <w:r w:rsidR="00361BD7">
              <w:t xml:space="preserve">    </w:t>
            </w:r>
            <w:r w:rsidR="00033E9D">
              <w:t xml:space="preserve">            None of the vehicles have this probability.</w:t>
            </w:r>
          </w:p>
        </w:tc>
      </w:tr>
      <w:tr w:rsidR="00F138A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38A9" w:rsidRPr="00361BD7" w:rsidRDefault="00D51269" w:rsidP="00361BD7">
            <w:pPr>
              <w:pStyle w:val="QuestionStyle"/>
            </w:pPr>
            <w:r>
              <w:t>Which of these events w</w:t>
            </w:r>
            <w:r w:rsidR="00F138A9">
              <w:t>ou</w:t>
            </w:r>
            <w:r>
              <w:t xml:space="preserve">ld be least </w:t>
            </w:r>
            <w:r w:rsidR="00361BD7">
              <w:t>likely</w:t>
            </w:r>
            <w:r w:rsidR="00F138A9">
              <w:t xml:space="preserve"> to happen</w:t>
            </w:r>
            <w:r>
              <w:t xml:space="preserve"> on a single attempt</w:t>
            </w:r>
            <w:r w:rsidR="00F138A9">
              <w:t>?</w:t>
            </w:r>
          </w:p>
          <w:p w:rsidR="00F138A9" w:rsidRPr="000E32E7" w:rsidRDefault="00F138A9" w:rsidP="00F138A9">
            <w:pPr>
              <w:rPr>
                <w:rFonts w:ascii="Times New Roman" w:hAnsi="Times New Roman"/>
                <w:sz w:val="24"/>
                <w:szCs w:val="24"/>
              </w:rPr>
            </w:pPr>
            <w:r w:rsidRPr="0068243E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2640" behindDoc="0" locked="0" layoutInCell="1" allowOverlap="1" wp14:anchorId="60CC891F" wp14:editId="21B5453A">
                      <wp:simplePos x="0" y="0"/>
                      <wp:positionH relativeFrom="column">
                        <wp:posOffset>276860</wp:posOffset>
                      </wp:positionH>
                      <wp:positionV relativeFrom="paragraph">
                        <wp:posOffset>20315</wp:posOffset>
                      </wp:positionV>
                      <wp:extent cx="165887" cy="883920"/>
                      <wp:effectExtent l="0" t="0" r="24765" b="11430"/>
                      <wp:wrapNone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5887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E4E22D" id="Group 39" o:spid="_x0000_s1026" style="position:absolute;margin-left:21.8pt;margin-top:1.6pt;width:13.05pt;height:69.6pt;z-index:25163264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cGfxQAAANsAAAAPAAAAZHJzL2Rvd25yZXYueG1sRI9Ba8JA&#10;FITvQv/D8gQv0mwqVG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B1NcGf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lXtwQAAANsAAAAPAAAAZHJzL2Rvd25yZXYueG1sRE9Na8JA&#10;EL0L/odlBC9SNwrW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ASqVe3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 w:rsidR="00D51269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>Drawing a heart from a normal pack of 52 cards.</w:t>
            </w:r>
          </w:p>
          <w:p w:rsidR="00F138A9" w:rsidRPr="000E32E7" w:rsidRDefault="00F138A9" w:rsidP="00F138A9">
            <w:pPr>
              <w:rPr>
                <w:rFonts w:ascii="Times New Roman" w:hAnsi="Times New Roman"/>
                <w:sz w:val="24"/>
                <w:szCs w:val="24"/>
              </w:rPr>
            </w:pP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D51269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sz w:val="24"/>
                <w:szCs w:val="24"/>
              </w:rPr>
              <w:t>Drawing a red card from a normal pack of 52 cards.</w:t>
            </w:r>
            <w:r>
              <w:rPr>
                <w:noProof/>
                <w:lang w:eastAsia="en-AU"/>
              </w:rPr>
              <w:t xml:space="preserve"> </w:t>
            </w:r>
          </w:p>
          <w:p w:rsidR="00F138A9" w:rsidRPr="000E32E7" w:rsidRDefault="00F138A9" w:rsidP="00F138A9">
            <w:pPr>
              <w:rPr>
                <w:rFonts w:ascii="Times New Roman" w:hAnsi="Times New Roman"/>
                <w:sz w:val="24"/>
                <w:szCs w:val="24"/>
              </w:rPr>
            </w:pP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D51269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361BD7">
              <w:rPr>
                <w:rFonts w:ascii="Times New Roman" w:hAnsi="Times New Roman"/>
                <w:sz w:val="24"/>
                <w:szCs w:val="24"/>
              </w:rPr>
              <w:t>Rolling a number less than 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on a normal die.</w:t>
            </w: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F138A9" w:rsidRPr="00361BD7" w:rsidRDefault="00F138A9" w:rsidP="00361BD7">
            <w:pPr>
              <w:rPr>
                <w:rFonts w:ascii="Times New Roman" w:hAnsi="Times New Roman"/>
                <w:sz w:val="24"/>
                <w:szCs w:val="24"/>
              </w:rPr>
            </w:pP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D51269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61BD7">
              <w:rPr>
                <w:rFonts w:ascii="Times New Roman" w:hAnsi="Times New Roman"/>
                <w:sz w:val="24"/>
                <w:szCs w:val="24"/>
              </w:rPr>
              <w:t>Rolling a 6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on a normal die.</w:t>
            </w:r>
            <w:r w:rsidRPr="000E32E7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F138A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361BD7" w:rsidP="00A33BEF">
            <w:pPr>
              <w:pStyle w:val="QuestionStyle"/>
            </w:pPr>
            <w:r>
              <w:t>Organisers calculate that 55% of</w:t>
            </w:r>
            <w:r w:rsidR="00F138A9">
              <w:t xml:space="preserve"> </w:t>
            </w:r>
            <w:r>
              <w:t>the audience at a concert are female</w:t>
            </w:r>
            <w:r w:rsidR="00F138A9">
              <w:t>.</w:t>
            </w:r>
          </w:p>
          <w:p w:rsidR="00F138A9" w:rsidRDefault="00361BD7" w:rsidP="00A33BEF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7760" behindDoc="0" locked="0" layoutInCell="1" allowOverlap="1" wp14:anchorId="08DB8D46" wp14:editId="69C7731F">
                      <wp:simplePos x="0" y="0"/>
                      <wp:positionH relativeFrom="column">
                        <wp:posOffset>4608195</wp:posOffset>
                      </wp:positionH>
                      <wp:positionV relativeFrom="paragraph">
                        <wp:posOffset>206798</wp:posOffset>
                      </wp:positionV>
                      <wp:extent cx="478155" cy="678180"/>
                      <wp:effectExtent l="0" t="0" r="17145" b="26670"/>
                      <wp:wrapNone/>
                      <wp:docPr id="98" name="Group 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99" name="Rectangle 99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" name="Rectangle 100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1" name="Straight Connector 101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B80B11B" id="Group 98" o:spid="_x0000_s1026" style="position:absolute;margin-left:362.85pt;margin-top:16.3pt;width:37.65pt;height:53.4pt;z-index:251637760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">
                      <v:rect id="Rectangle 99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" filled="f" strokecolor="black [3213]" strokeweight="1.5pt"/>
                      <v:rect id="Rectangle 100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" filled="f" strokecolor="black [3213]" strokeweight="1.5pt"/>
                      <v:line id="Straight Connector 101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" strokecolor="black [3213]" strokeweight="1.5pt"/>
                    </v:group>
                  </w:pict>
                </mc:Fallback>
              </mc:AlternateContent>
            </w:r>
            <w:r>
              <w:t>One audience member</w:t>
            </w:r>
            <w:r w:rsidR="00F138A9">
              <w:t xml:space="preserve"> is chosen at random.</w:t>
            </w:r>
          </w:p>
          <w:p w:rsidR="00F138A9" w:rsidRDefault="00F138A9" w:rsidP="00A33BEF">
            <w:pPr>
              <w:pStyle w:val="QuestionStyle"/>
            </w:pPr>
          </w:p>
          <w:p w:rsidR="00F138A9" w:rsidRDefault="00F138A9" w:rsidP="00A33BEF">
            <w:pPr>
              <w:pStyle w:val="QuestionStyle"/>
            </w:pPr>
            <w:r>
              <w:t>What is</w:t>
            </w:r>
            <w:r w:rsidR="00076D78">
              <w:t xml:space="preserve"> the probability that the person is</w:t>
            </w:r>
            <w:r>
              <w:t xml:space="preserve"> </w:t>
            </w:r>
            <w:r w:rsidR="00361BD7">
              <w:t>male</w:t>
            </w:r>
            <w:r>
              <w:t>?</w:t>
            </w:r>
          </w:p>
          <w:p w:rsidR="00F138A9" w:rsidRPr="00D36384" w:rsidRDefault="00F138A9" w:rsidP="00A33BEF">
            <w:pPr>
              <w:pStyle w:val="QuestionStyle"/>
            </w:pPr>
          </w:p>
        </w:tc>
      </w:tr>
      <w:tr w:rsidR="00F138A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361BD7" w:rsidP="00A33BEF">
            <w:pPr>
              <w:pStyle w:val="QuestionStyle"/>
            </w:pPr>
            <w:r>
              <w:t>Seventeen pets are entered in a pet show</w:t>
            </w:r>
            <w:r w:rsidR="00F138A9">
              <w:t xml:space="preserve">. </w:t>
            </w:r>
          </w:p>
          <w:p w:rsidR="00F138A9" w:rsidRDefault="00376475" w:rsidP="00A33BEF">
            <w:pPr>
              <w:pStyle w:val="QuestionStyle"/>
            </w:pPr>
            <w:r w:rsidRPr="002D45D2">
              <w:rPr>
                <w:noProof/>
                <w:lang w:eastAsia="en-AU"/>
              </w:rPr>
              <w:drawing>
                <wp:anchor distT="0" distB="0" distL="114300" distR="114300" simplePos="0" relativeHeight="251644928" behindDoc="0" locked="0" layoutInCell="1" allowOverlap="1" wp14:anchorId="0EA213E6" wp14:editId="7AE210D4">
                  <wp:simplePos x="0" y="0"/>
                  <wp:positionH relativeFrom="column">
                    <wp:posOffset>3289723</wp:posOffset>
                  </wp:positionH>
                  <wp:positionV relativeFrom="paragraph">
                    <wp:posOffset>79375</wp:posOffset>
                  </wp:positionV>
                  <wp:extent cx="2493433" cy="697862"/>
                  <wp:effectExtent l="0" t="0" r="2540" b="7620"/>
                  <wp:wrapNone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4" descr="C:\Users\Garry\Downloads\shutterstock_1944478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3433" cy="697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61BD7">
              <w:t>Six</w:t>
            </w:r>
            <w:r w:rsidR="00F138A9">
              <w:t xml:space="preserve"> </w:t>
            </w:r>
            <w:r w:rsidR="00361BD7">
              <w:t xml:space="preserve">of the pets are cats and the rest </w:t>
            </w:r>
            <w:r w:rsidR="00F138A9">
              <w:t xml:space="preserve">are </w:t>
            </w:r>
            <w:r w:rsidR="00361BD7">
              <w:t>dogs.</w:t>
            </w:r>
            <w:r w:rsidR="00F138A9">
              <w:rPr>
                <w:rFonts w:eastAsia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p w:rsidR="00F138A9" w:rsidRDefault="00361BD7" w:rsidP="00A33BEF">
            <w:pPr>
              <w:pStyle w:val="QuestionStyle"/>
            </w:pPr>
            <w:r>
              <w:t>The judge randomly picks on</w:t>
            </w:r>
            <w:r w:rsidR="00376475">
              <w:t>e</w:t>
            </w:r>
            <w:r>
              <w:t xml:space="preserve"> of the pets for a prize</w:t>
            </w:r>
            <w:r w:rsidR="00F138A9">
              <w:t>.</w:t>
            </w:r>
          </w:p>
          <w:p w:rsidR="00F138A9" w:rsidRDefault="00F138A9" w:rsidP="00A33BEF">
            <w:pPr>
              <w:pStyle w:val="QuestionStyle"/>
            </w:pPr>
            <w:r>
              <w:t>What is the proba</w:t>
            </w:r>
            <w:r w:rsidR="00361BD7">
              <w:t>bility that she picked a dog</w:t>
            </w:r>
            <w:r>
              <w:t>?</w:t>
            </w:r>
          </w:p>
          <w:p w:rsidR="00F138A9" w:rsidRPr="000C02D0" w:rsidRDefault="00F138A9" w:rsidP="00F138A9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F138A9" w:rsidRPr="00D4388F" w:rsidRDefault="00F138A9" w:rsidP="00F138A9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0C02D0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9808" behindDoc="0" locked="0" layoutInCell="1" allowOverlap="1" wp14:anchorId="51D904AC" wp14:editId="0D95112E">
                      <wp:simplePos x="0" y="0"/>
                      <wp:positionH relativeFrom="column">
                        <wp:posOffset>386080</wp:posOffset>
                      </wp:positionH>
                      <wp:positionV relativeFrom="paragraph">
                        <wp:posOffset>118224</wp:posOffset>
                      </wp:positionV>
                      <wp:extent cx="4362450" cy="114300"/>
                      <wp:effectExtent l="0" t="0" r="19050" b="19050"/>
                      <wp:wrapNone/>
                      <wp:docPr id="41" name="Group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587D7F" id="Group 41" o:spid="_x0000_s1026" style="position:absolute;margin-left:30.4pt;margin-top:9.3pt;width:343.5pt;height:9pt;z-index:25163980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 w:rsidRPr="000C02D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361BD7" w:rsidRPr="00361BD7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210" w:dyaOrig="442" w14:anchorId="3877E5EF">
                <v:shape id="_x0000_i1060" type="#_x0000_t75" style="width:10.5pt;height:22.5pt" o:ole="">
                  <v:imagedata r:id="rId79" o:title=""/>
                </v:shape>
                <o:OLEObject Type="Embed" ProgID="FXEquation.Equation" ShapeID="_x0000_i1060" DrawAspect="Content" ObjectID="_1557222594" r:id="rId8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Pr="000C02D0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61BD7" w:rsidRPr="00361BD7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210" w:dyaOrig="442" w14:anchorId="6ABCC22F">
                <v:shape id="_x0000_i1061" type="#_x0000_t75" style="width:9.75pt;height:22.5pt" o:ole="">
                  <v:imagedata r:id="rId81" o:title=""/>
                </v:shape>
                <o:OLEObject Type="Embed" ProgID="FXEquation.Equation" ShapeID="_x0000_i1061" DrawAspect="Content" ObjectID="_1557222595" r:id="rId82"/>
              </w:objec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361BD7" w:rsidRPr="00361BD7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210" w:dyaOrig="442" w14:anchorId="66728666">
                <v:shape id="_x0000_i1062" type="#_x0000_t75" style="width:10.5pt;height:22.5pt" o:ole="">
                  <v:imagedata r:id="rId83" o:title=""/>
                </v:shape>
                <o:OLEObject Type="Embed" ProgID="FXEquation.Equation" ShapeID="_x0000_i1062" DrawAspect="Content" ObjectID="_1557222596" r:id="rId84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  <w:r w:rsidRPr="000C02D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361BD7" w:rsidRPr="00361BD7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210" w:dyaOrig="442" w14:anchorId="529AE486">
                <v:shape id="_x0000_i1063" type="#_x0000_t75" style="width:9.75pt;height:22.5pt" o:ole="">
                  <v:imagedata r:id="rId85" o:title=""/>
                </v:shape>
                <o:OLEObject Type="Embed" ProgID="FXEquation.Equation" ShapeID="_x0000_i1063" DrawAspect="Content" ObjectID="_1557222597" r:id="rId86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</w:t>
            </w:r>
          </w:p>
        </w:tc>
      </w:tr>
    </w:tbl>
    <w:p w:rsidR="00705DBF" w:rsidRDefault="00705DBF">
      <w:r>
        <w:br w:type="page"/>
      </w: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9255"/>
      </w:tblGrid>
      <w:tr w:rsidR="00F138A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138A9" w:rsidRPr="001B3341" w:rsidRDefault="00F138A9" w:rsidP="00F138A9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A0676C" w:rsidP="00F138A9">
            <w:pPr>
              <w:ind w:right="4428"/>
              <w:rPr>
                <w:rFonts w:ascii="Times New Roman" w:hAnsi="Times New Roman"/>
                <w:sz w:val="24"/>
                <w:szCs w:val="24"/>
              </w:rPr>
            </w:pPr>
            <w:r w:rsidRPr="00965759">
              <w:rPr>
                <w:noProof/>
                <w:lang w:eastAsia="en-AU"/>
              </w:rPr>
              <w:drawing>
                <wp:anchor distT="0" distB="0" distL="114300" distR="114300" simplePos="0" relativeHeight="251653120" behindDoc="0" locked="0" layoutInCell="1" allowOverlap="1" wp14:anchorId="5BE8F409" wp14:editId="12E6E2E0">
                  <wp:simplePos x="0" y="0"/>
                  <wp:positionH relativeFrom="column">
                    <wp:posOffset>3195744</wp:posOffset>
                  </wp:positionH>
                  <wp:positionV relativeFrom="paragraph">
                    <wp:posOffset>183401</wp:posOffset>
                  </wp:positionV>
                  <wp:extent cx="2300182" cy="1342081"/>
                  <wp:effectExtent l="0" t="0" r="5080" b="0"/>
                  <wp:wrapNone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C:\Users\Garry\Downloads\shutterstock_15655223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08" t="18310"/>
                          <a:stretch/>
                        </pic:blipFill>
                        <pic:spPr bwMode="auto">
                          <a:xfrm>
                            <a:off x="0" y="0"/>
                            <a:ext cx="2303091" cy="1343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76475">
              <w:rPr>
                <w:rFonts w:ascii="Times New Roman" w:hAnsi="Times New Roman"/>
                <w:b/>
                <w:sz w:val="24"/>
                <w:szCs w:val="24"/>
              </w:rPr>
              <w:t>Questions 8</w:t>
            </w:r>
            <w:r w:rsidR="00F138A9">
              <w:rPr>
                <w:rFonts w:ascii="Times New Roman" w:hAnsi="Times New Roman"/>
                <w:b/>
                <w:sz w:val="24"/>
                <w:szCs w:val="24"/>
              </w:rPr>
              <w:t xml:space="preserve"> -</w:t>
            </w:r>
            <w:r w:rsidR="00F138A9" w:rsidRPr="00585414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376475">
              <w:rPr>
                <w:rFonts w:ascii="Times New Roman" w:hAnsi="Times New Roman"/>
                <w:b/>
                <w:sz w:val="24"/>
                <w:szCs w:val="24"/>
              </w:rPr>
              <w:t>10</w:t>
            </w:r>
            <w:r w:rsidR="00F138A9" w:rsidRPr="00585414">
              <w:rPr>
                <w:rFonts w:ascii="Times New Roman" w:hAnsi="Times New Roman"/>
                <w:b/>
                <w:sz w:val="24"/>
                <w:szCs w:val="24"/>
              </w:rPr>
              <w:t xml:space="preserve"> refer to the</w:t>
            </w:r>
            <w:r w:rsidR="00F138A9">
              <w:rPr>
                <w:rFonts w:ascii="Times New Roman" w:hAnsi="Times New Roman"/>
                <w:b/>
                <w:sz w:val="24"/>
                <w:szCs w:val="24"/>
              </w:rPr>
              <w:t xml:space="preserve"> following:</w:t>
            </w:r>
          </w:p>
          <w:p w:rsidR="00F138A9" w:rsidRDefault="00F138A9" w:rsidP="00A33BEF">
            <w:pPr>
              <w:pStyle w:val="QuestionStyle"/>
            </w:pPr>
          </w:p>
          <w:p w:rsidR="00F138A9" w:rsidRDefault="00376475" w:rsidP="00376475">
            <w:pPr>
              <w:pStyle w:val="QuestionStyle"/>
              <w:ind w:right="5103"/>
            </w:pPr>
            <w:r>
              <w:t>There are 30</w:t>
            </w:r>
            <w:r w:rsidR="00F138A9">
              <w:t xml:space="preserve"> students in a class.</w:t>
            </w:r>
          </w:p>
          <w:p w:rsidR="00F138A9" w:rsidRDefault="00A0676C" w:rsidP="00376475">
            <w:pPr>
              <w:pStyle w:val="QuestionStyle"/>
              <w:ind w:right="5103"/>
            </w:pPr>
            <w:r>
              <w:t>Ten</w:t>
            </w:r>
            <w:r w:rsidR="00376475">
              <w:t xml:space="preserve"> have brown hair</w:t>
            </w:r>
            <w:r>
              <w:t>, seven</w:t>
            </w:r>
            <w:r w:rsidR="00376475">
              <w:t xml:space="preserve"> have blonde hair</w:t>
            </w:r>
            <w:r>
              <w:t>, three</w:t>
            </w:r>
            <w:r w:rsidR="00376475">
              <w:t xml:space="preserve"> have red</w:t>
            </w:r>
            <w:r w:rsidR="00F138A9">
              <w:t xml:space="preserve"> </w:t>
            </w:r>
            <w:r w:rsidR="00376475">
              <w:t>hair</w:t>
            </w:r>
            <w:r w:rsidR="00F138A9">
              <w:t xml:space="preserve"> a</w:t>
            </w:r>
            <w:r w:rsidR="00376475">
              <w:t>nd the remainder have black hair</w:t>
            </w:r>
            <w:r w:rsidR="00F138A9">
              <w:t>.</w:t>
            </w:r>
          </w:p>
          <w:p w:rsidR="00F138A9" w:rsidRDefault="00F138A9" w:rsidP="00376475">
            <w:pPr>
              <w:pStyle w:val="QuestionStyle"/>
              <w:ind w:right="5103"/>
            </w:pPr>
            <w:r>
              <w:t>One of the students is chosen at random.</w:t>
            </w:r>
          </w:p>
        </w:tc>
      </w:tr>
      <w:tr w:rsidR="00F138A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F138A9" w:rsidRPr="00774DBD" w:rsidRDefault="00F138A9" w:rsidP="00A33BEF">
            <w:pPr>
              <w:pStyle w:val="QuestionStyle"/>
            </w:pPr>
            <w:r>
              <w:t>What is the likelihood</w:t>
            </w:r>
            <w:r w:rsidR="00A0676C">
              <w:t xml:space="preserve"> that the student has red hair</w:t>
            </w:r>
            <w:r>
              <w:t>?</w:t>
            </w:r>
          </w:p>
          <w:p w:rsidR="00F138A9" w:rsidRPr="00774DBD" w:rsidRDefault="00F138A9" w:rsidP="00F138A9">
            <w:pPr>
              <w:rPr>
                <w:rFonts w:ascii="Times New Roman" w:hAnsi="Times New Roman"/>
                <w:sz w:val="24"/>
                <w:szCs w:val="24"/>
              </w:rPr>
            </w:pPr>
            <w:r w:rsidRPr="00042A7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2BDB50B5" wp14:editId="17B3F5F7">
                      <wp:simplePos x="0" y="0"/>
                      <wp:positionH relativeFrom="column">
                        <wp:posOffset>225624</wp:posOffset>
                      </wp:positionH>
                      <wp:positionV relativeFrom="paragraph">
                        <wp:posOffset>27276</wp:posOffset>
                      </wp:positionV>
                      <wp:extent cx="2247900" cy="349008"/>
                      <wp:effectExtent l="0" t="0" r="19050" b="13335"/>
                      <wp:wrapNone/>
                      <wp:docPr id="51" name="Group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7900" cy="349008"/>
                                <a:chOff x="0" y="0"/>
                                <a:chExt cx="2247900" cy="390525"/>
                              </a:xfrm>
                            </wpg:grpSpPr>
                            <wps:wsp>
                              <wps:cNvPr id="5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6225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645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08EE75" id="Group 51" o:spid="_x0000_s1026" style="position:absolute;margin-left:17.75pt;margin-top:2.15pt;width:177pt;height:27.5pt;z-index:251659264;mso-height-relative:margin" coordsize="22479,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">
                      <v:roundrect id="AutoShape 3" o:spid="_x0000_s1027" style="position:absolute;left:20764;top:2762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" strokecolor="windowText" strokeweight="1pt"/>
                      <v:roundrect id="AutoShape 5" o:spid="_x0000_s1029" style="position:absolute;top:27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" strokecolor="windowText" strokeweight="1pt"/>
                      <v:roundrect id="AutoShape 6" o:spid="_x0000_s1030" style="position:absolute;left:20764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Unlikely                                           Even chance </w:t>
            </w:r>
          </w:p>
          <w:p w:rsidR="00F138A9" w:rsidRPr="00774DBD" w:rsidRDefault="00F138A9" w:rsidP="00F138A9">
            <w:pPr>
              <w:rPr>
                <w:rFonts w:ascii="Times New Roman" w:hAnsi="Times New Roman"/>
                <w:sz w:val="24"/>
                <w:szCs w:val="24"/>
              </w:rPr>
            </w:pP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Likely 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042A7C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Very likely            </w:t>
            </w:r>
          </w:p>
        </w:tc>
      </w:tr>
      <w:tr w:rsidR="00F138A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A0676C" w:rsidP="00A33BEF">
            <w:pPr>
              <w:pStyle w:val="QuestionStyle"/>
            </w:pPr>
            <w:r>
              <w:t>Which two hair colours are equally likely to be chosen</w:t>
            </w:r>
            <w:r w:rsidR="00F138A9">
              <w:t>?</w:t>
            </w:r>
          </w:p>
          <w:p w:rsidR="00A0676C" w:rsidRDefault="00A0676C" w:rsidP="00A33BEF">
            <w:pPr>
              <w:pStyle w:val="QuestionStyle"/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BF3949A" wp14:editId="3A989D1B">
                      <wp:simplePos x="0" y="0"/>
                      <wp:positionH relativeFrom="column">
                        <wp:posOffset>2671445</wp:posOffset>
                      </wp:positionH>
                      <wp:positionV relativeFrom="paragraph">
                        <wp:posOffset>175048</wp:posOffset>
                      </wp:positionV>
                      <wp:extent cx="1005840" cy="312420"/>
                      <wp:effectExtent l="0" t="0" r="22860" b="11430"/>
                      <wp:wrapNone/>
                      <wp:docPr id="137" name="Rectangle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584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921D10" id="Rectangle 137" o:spid="_x0000_s1026" style="position:absolute;margin-left:210.35pt;margin-top:13.8pt;width:79.2pt;height:24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" filled="f" strokecolor="black [3213]" strokeweight="1.5pt"/>
                  </w:pict>
                </mc:Fallback>
              </mc:AlternateContent>
            </w: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0D927C75" wp14:editId="47BD5637">
                      <wp:simplePos x="0" y="0"/>
                      <wp:positionH relativeFrom="column">
                        <wp:posOffset>1226608</wp:posOffset>
                      </wp:positionH>
                      <wp:positionV relativeFrom="paragraph">
                        <wp:posOffset>187749</wp:posOffset>
                      </wp:positionV>
                      <wp:extent cx="1005840" cy="312420"/>
                      <wp:effectExtent l="0" t="0" r="22860" b="11430"/>
                      <wp:wrapNone/>
                      <wp:docPr id="136" name="Rectangle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584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3C6171" id="Rectangle 136" o:spid="_x0000_s1026" style="position:absolute;margin-left:96.6pt;margin-top:14.8pt;width:79.2pt;height:24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" filled="f" strokecolor="black [3213]" strokeweight="1.5pt"/>
                  </w:pict>
                </mc:Fallback>
              </mc:AlternateContent>
            </w:r>
          </w:p>
          <w:p w:rsidR="00F138A9" w:rsidRPr="00CC1865" w:rsidRDefault="00A0676C" w:rsidP="00A33BEF">
            <w:pPr>
              <w:pStyle w:val="QuestionStyle"/>
            </w:pPr>
            <w:r>
              <w:t xml:space="preserve">                                                              and</w:t>
            </w:r>
          </w:p>
        </w:tc>
      </w:tr>
      <w:tr w:rsidR="00F138A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F138A9" w:rsidP="00A33BEF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1C5E1686" wp14:editId="6092C0FC">
                      <wp:simplePos x="0" y="0"/>
                      <wp:positionH relativeFrom="column">
                        <wp:posOffset>4572000</wp:posOffset>
                      </wp:positionH>
                      <wp:positionV relativeFrom="paragraph">
                        <wp:posOffset>200822</wp:posOffset>
                      </wp:positionV>
                      <wp:extent cx="478155" cy="678180"/>
                      <wp:effectExtent l="0" t="0" r="17145" b="26670"/>
                      <wp:wrapNone/>
                      <wp:docPr id="181" name="Group 1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82" name="Rectangle 182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" name="Rectangle 183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4" name="Straight Connector 184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107C081" id="Group 181" o:spid="_x0000_s1026" style="position:absolute;margin-left:5in;margin-top:15.8pt;width:37.65pt;height:53.4pt;z-index:25166540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">
                      <v:rect id="Rectangle 182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" filled="f" strokecolor="black [3213]" strokeweight="1.5pt"/>
                      <v:rect id="Rectangle 183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" filled="f" strokecolor="black [3213]" strokeweight="1.5pt"/>
                      <v:line id="Straight Connector 184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" strokecolor="black [3213]" strokeweight="1.5pt"/>
                    </v:group>
                  </w:pict>
                </mc:Fallback>
              </mc:AlternateContent>
            </w:r>
            <w:r>
              <w:t>What is the probability that the s</w:t>
            </w:r>
            <w:r w:rsidR="00A0676C">
              <w:t>tudent has either brown or black hair</w:t>
            </w:r>
            <w:r>
              <w:t>?</w:t>
            </w:r>
          </w:p>
          <w:p w:rsidR="00F138A9" w:rsidRDefault="00F138A9" w:rsidP="00A33BEF">
            <w:pPr>
              <w:pStyle w:val="QuestionStyle"/>
            </w:pPr>
          </w:p>
          <w:p w:rsidR="00F138A9" w:rsidRDefault="00F138A9" w:rsidP="00A33BEF">
            <w:pPr>
              <w:pStyle w:val="QuestionStyle"/>
            </w:pPr>
          </w:p>
          <w:p w:rsidR="00F138A9" w:rsidRDefault="00F138A9" w:rsidP="00A33BEF">
            <w:pPr>
              <w:pStyle w:val="QuestionStyle"/>
            </w:pPr>
          </w:p>
        </w:tc>
      </w:tr>
      <w:tr w:rsidR="00F138A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138A9" w:rsidRPr="001B3341" w:rsidRDefault="00F138A9" w:rsidP="00F138A9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F138A9" w:rsidP="000444CB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 w:rsidRPr="00BF684D">
              <w:rPr>
                <w:noProof/>
                <w:lang w:eastAsia="en-AU"/>
              </w:rPr>
              <w:drawing>
                <wp:anchor distT="0" distB="0" distL="114300" distR="114300" simplePos="0" relativeHeight="251666432" behindDoc="0" locked="0" layoutInCell="1" allowOverlap="1" wp14:anchorId="79026720" wp14:editId="6C3B1FD2">
                  <wp:simplePos x="0" y="0"/>
                  <wp:positionH relativeFrom="column">
                    <wp:posOffset>3286125</wp:posOffset>
                  </wp:positionH>
                  <wp:positionV relativeFrom="paragraph">
                    <wp:posOffset>194522</wp:posOffset>
                  </wp:positionV>
                  <wp:extent cx="2006979" cy="1338655"/>
                  <wp:effectExtent l="0" t="0" r="0" b="0"/>
                  <wp:wrapNone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2" descr="C:\Users\Garry\Downloads\shutterstock_2722541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6979" cy="1338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444CB">
              <w:rPr>
                <w:rFonts w:ascii="Times New Roman" w:hAnsi="Times New Roman"/>
                <w:b/>
                <w:sz w:val="24"/>
                <w:szCs w:val="24"/>
              </w:rPr>
              <w:t>Questions 11 - 13</w:t>
            </w:r>
            <w:r w:rsidRPr="00585414">
              <w:rPr>
                <w:rFonts w:ascii="Times New Roman" w:hAnsi="Times New Roman"/>
                <w:b/>
                <w:sz w:val="24"/>
                <w:szCs w:val="24"/>
              </w:rPr>
              <w:t xml:space="preserve"> refer to the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following:</w:t>
            </w:r>
          </w:p>
          <w:p w:rsidR="003C6FEC" w:rsidRDefault="003C6FEC" w:rsidP="000444CB">
            <w:pPr>
              <w:pStyle w:val="QuestionStyle"/>
              <w:ind w:right="4536"/>
            </w:pPr>
            <w:r>
              <w:t>Josie is planning to paint her room, but cannot decide on the colour.</w:t>
            </w:r>
          </w:p>
          <w:p w:rsidR="000444CB" w:rsidRDefault="003C6FEC" w:rsidP="000444CB">
            <w:pPr>
              <w:pStyle w:val="QuestionStyle"/>
              <w:ind w:right="4536"/>
            </w:pPr>
            <w:r>
              <w:t>She takes 40 sample cards</w:t>
            </w:r>
            <w:r w:rsidR="000444CB">
              <w:t xml:space="preserve"> from the paint shop</w:t>
            </w:r>
            <w:r>
              <w:t>, of whic</w:t>
            </w:r>
            <w:r w:rsidR="000444CB">
              <w:t>h 8 are blues, 7 are greens, 11 are red</w:t>
            </w:r>
            <w:r>
              <w:t>s and the rest are creams</w:t>
            </w:r>
            <w:r w:rsidR="000444CB">
              <w:t>.</w:t>
            </w:r>
            <w:r w:rsidR="00F138A9">
              <w:t xml:space="preserve"> </w:t>
            </w:r>
          </w:p>
          <w:p w:rsidR="00F138A9" w:rsidRDefault="000444CB" w:rsidP="000444CB">
            <w:pPr>
              <w:pStyle w:val="QuestionStyle"/>
              <w:ind w:right="4536"/>
            </w:pPr>
            <w:r>
              <w:t>She randomly chooses one of the cards</w:t>
            </w:r>
            <w:r w:rsidR="00F138A9">
              <w:t>.</w:t>
            </w:r>
          </w:p>
          <w:p w:rsidR="00F138A9" w:rsidRPr="002D3900" w:rsidRDefault="00F138A9" w:rsidP="00A33BEF">
            <w:pPr>
              <w:pStyle w:val="QuestionStyle"/>
            </w:pPr>
          </w:p>
        </w:tc>
      </w:tr>
      <w:tr w:rsidR="00F138A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F138A9" w:rsidP="00A33BEF">
            <w:pPr>
              <w:pStyle w:val="QuestionStyle"/>
            </w:pPr>
            <w:r>
              <w:t xml:space="preserve">What is the probability that </w:t>
            </w:r>
            <w:r w:rsidR="000444CB">
              <w:t>she chooses a shade of blue</w:t>
            </w:r>
            <w:r>
              <w:t>?</w:t>
            </w:r>
          </w:p>
          <w:p w:rsidR="00F138A9" w:rsidRPr="00977B28" w:rsidRDefault="00F138A9" w:rsidP="00F138A9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2D3900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3340BC64" wp14:editId="558820F8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77816</wp:posOffset>
                      </wp:positionV>
                      <wp:extent cx="4362450" cy="114300"/>
                      <wp:effectExtent l="0" t="0" r="19050" b="19050"/>
                      <wp:wrapNone/>
                      <wp:docPr id="61" name="Group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6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98987F" id="Group 61" o:spid="_x0000_s1026" style="position:absolute;margin-left:27.9pt;margin-top:6.15pt;width:343.5pt;height:9pt;z-index:25166745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 w:rsidRPr="002D3900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D3900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444CB" w:rsidRPr="000444CB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2" w14:anchorId="3818FBB2">
                <v:shape id="_x0000_i1064" type="#_x0000_t75" style="width:12.75pt;height:27pt" o:ole="">
                  <v:imagedata r:id="rId89" o:title=""/>
                </v:shape>
                <o:OLEObject Type="Embed" ProgID="FXEquation.Equation" ShapeID="_x0000_i1064" DrawAspect="Content" ObjectID="_1557222598" r:id="rId90"/>
              </w:object>
            </w:r>
            <w:r w:rsidRPr="002D390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0444CB" w:rsidRPr="000444CB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274" w:dyaOrig="532" w14:anchorId="317CA89E">
                <v:shape id="_x0000_i1065" type="#_x0000_t75" style="width:12.75pt;height:27pt" o:ole="">
                  <v:imagedata r:id="rId91" o:title=""/>
                </v:shape>
                <o:OLEObject Type="Embed" ProgID="FXEquation.Equation" ShapeID="_x0000_i1065" DrawAspect="Content" ObjectID="_1557222599" r:id="rId92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2D390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  <w:r w:rsidRPr="002D390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0444CB" w:rsidRPr="000444CB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2" w14:anchorId="165D7DC8">
                <v:shape id="_x0000_i1066" type="#_x0000_t75" style="width:6.75pt;height:27pt" o:ole="">
                  <v:imagedata r:id="rId93" o:title=""/>
                </v:shape>
                <o:OLEObject Type="Embed" ProgID="FXEquation.Equation" ShapeID="_x0000_i1066" DrawAspect="Content" ObjectID="_1557222600" r:id="rId94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Pr="002D3900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                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  <w:r w:rsidR="000444CB" w:rsidRPr="000444CB">
              <w:rPr>
                <w:rFonts w:ascii="Times New Roman" w:hAnsi="Times New Roman"/>
                <w:color w:val="FF0000"/>
                <w:position w:val="-18"/>
                <w:sz w:val="24"/>
                <w:szCs w:val="24"/>
              </w:rPr>
              <w:object w:dxaOrig="154" w:dyaOrig="532" w14:anchorId="1BAF26F8">
                <v:shape id="_x0000_i1067" type="#_x0000_t75" style="width:6.75pt;height:27pt" o:ole="">
                  <v:imagedata r:id="rId95" o:title=""/>
                </v:shape>
                <o:OLEObject Type="Embed" ProgID="FXEquation.Equation" ShapeID="_x0000_i1067" DrawAspect="Content" ObjectID="_1557222601" r:id="rId96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</w:t>
            </w:r>
          </w:p>
        </w:tc>
      </w:tr>
      <w:tr w:rsidR="00F138A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F138A9" w:rsidP="00A33BEF">
            <w:pPr>
              <w:pStyle w:val="QuestionStyle"/>
            </w:pPr>
            <w:r>
              <w:t>What</w:t>
            </w:r>
            <w:r w:rsidR="000444CB">
              <w:t xml:space="preserve"> is the probability that she chooses either a blue or green shade</w:t>
            </w:r>
            <w:r>
              <w:t>?</w:t>
            </w:r>
          </w:p>
          <w:p w:rsidR="00F138A9" w:rsidRDefault="00F138A9" w:rsidP="00A33BEF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 wp14:anchorId="62659F5C" wp14:editId="6F9F8162">
                      <wp:simplePos x="0" y="0"/>
                      <wp:positionH relativeFrom="column">
                        <wp:posOffset>4252595</wp:posOffset>
                      </wp:positionH>
                      <wp:positionV relativeFrom="paragraph">
                        <wp:posOffset>9525</wp:posOffset>
                      </wp:positionV>
                      <wp:extent cx="478155" cy="678180"/>
                      <wp:effectExtent l="0" t="0" r="17145" b="26670"/>
                      <wp:wrapNone/>
                      <wp:docPr id="130" name="Group 1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31" name="Rectangle 131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2" name="Rectangle 132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3" name="Straight Connector 133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5674879" id="Group 130" o:spid="_x0000_s1026" style="position:absolute;margin-left:334.85pt;margin-top:.75pt;width:37.65pt;height:53.4pt;z-index:251668480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">
                      <v:rect id="Rectangle 131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" filled="f" strokecolor="black [3213]" strokeweight="1.5pt"/>
                      <v:rect id="Rectangle 132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" filled="f" strokecolor="black [3213]" strokeweight="1.5pt"/>
                      <v:line id="Straight Connector 133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" strokecolor="black [3213]" strokeweight="1.5pt"/>
                    </v:group>
                  </w:pict>
                </mc:Fallback>
              </mc:AlternateContent>
            </w:r>
          </w:p>
          <w:p w:rsidR="00F138A9" w:rsidRDefault="00F138A9" w:rsidP="00A33BEF">
            <w:pPr>
              <w:pStyle w:val="QuestionStyle"/>
            </w:pPr>
          </w:p>
          <w:p w:rsidR="00F138A9" w:rsidRDefault="00F138A9" w:rsidP="00A33BEF">
            <w:pPr>
              <w:pStyle w:val="QuestionStyle"/>
            </w:pPr>
          </w:p>
        </w:tc>
      </w:tr>
      <w:tr w:rsidR="00F138A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F138A9" w:rsidP="00A33BEF">
            <w:pPr>
              <w:pStyle w:val="QuestionStyle"/>
            </w:pPr>
            <w:r>
              <w:t xml:space="preserve">What is the probability that </w:t>
            </w:r>
            <w:r w:rsidR="000444CB">
              <w:t>she doesn’t choose a cream shade</w:t>
            </w:r>
            <w:r>
              <w:t>?</w:t>
            </w:r>
          </w:p>
          <w:p w:rsidR="000444CB" w:rsidRDefault="000444CB" w:rsidP="00A33BEF">
            <w:pPr>
              <w:pStyle w:val="QuestionStyle"/>
            </w:pPr>
          </w:p>
          <w:p w:rsidR="00F138A9" w:rsidRDefault="00F138A9" w:rsidP="00A33BEF">
            <w:pPr>
              <w:pStyle w:val="QuestionStyle"/>
            </w:pPr>
            <w:r w:rsidRPr="002D3900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55337B32" wp14:editId="330A0AE7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77816</wp:posOffset>
                      </wp:positionV>
                      <wp:extent cx="4362450" cy="114300"/>
                      <wp:effectExtent l="0" t="0" r="19050" b="19050"/>
                      <wp:wrapNone/>
                      <wp:docPr id="185" name="Group 1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8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023020" id="Group 185" o:spid="_x0000_s1026" style="position:absolute;margin-left:27.9pt;margin-top:6.15pt;width:343.5pt;height:9pt;z-index:25166950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BuaxgAAANw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X8VGjlGZlAz/8AAAD//wMAUEsBAi0AFAAGAAgAAAAhANvh9svuAAAAhQEAABMAAAAAAAAA&#10;AAAAAAAAAAAAAFtDb250ZW50X1R5cGVzXS54bWxQSwECLQAUAAYACAAAACEAWvQsW78AAAAVAQAA&#10;CwAAAAAAAAAAAAAAAAAfAQAAX3JlbHMvLnJlbHNQSwECLQAUAAYACAAAACEA5fAbmsYAAADcAAAA&#10;DwAAAAAAAAAAAAAAAAAHAgAAZHJzL2Rvd25yZXYueG1sUEsFBgAAAAADAAMAtwAAAPoC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 w:rsidRPr="002D3900">
              <w:t xml:space="preserve">     </w:t>
            </w:r>
            <w:r>
              <w:t xml:space="preserve"> </w:t>
            </w:r>
            <w:r w:rsidRPr="002D3900">
              <w:t xml:space="preserve">          </w:t>
            </w:r>
            <w:r>
              <w:t xml:space="preserve"> </w:t>
            </w:r>
            <w:r w:rsidR="00EE3E74" w:rsidRPr="00EE3E74">
              <w:rPr>
                <w:color w:val="FF0000"/>
                <w:position w:val="-18"/>
              </w:rPr>
              <w:object w:dxaOrig="274" w:dyaOrig="528" w14:anchorId="0EEFCAAB">
                <v:shape id="_x0000_i1068" type="#_x0000_t75" style="width:12.75pt;height:26.25pt" o:ole="">
                  <v:imagedata r:id="rId97" o:title=""/>
                </v:shape>
                <o:OLEObject Type="Embed" ProgID="FXEquation.Equation" ShapeID="_x0000_i1068" DrawAspect="Content" ObjectID="_1557222602" r:id="rId98"/>
              </w:object>
            </w:r>
            <w:r w:rsidRPr="002D3900">
              <w:t xml:space="preserve">                                 </w:t>
            </w:r>
            <w:r>
              <w:t xml:space="preserve"> </w:t>
            </w:r>
            <w:r w:rsidR="00EE3E74" w:rsidRPr="00EE3E74">
              <w:rPr>
                <w:color w:val="FF0000"/>
                <w:position w:val="-18"/>
              </w:rPr>
              <w:object w:dxaOrig="154" w:dyaOrig="532" w14:anchorId="203EC183">
                <v:shape id="_x0000_i1069" type="#_x0000_t75" style="width:6.75pt;height:27pt" o:ole="">
                  <v:imagedata r:id="rId99" o:title=""/>
                </v:shape>
                <o:OLEObject Type="Embed" ProgID="FXEquation.Equation" ShapeID="_x0000_i1069" DrawAspect="Content" ObjectID="_1557222603" r:id="rId100"/>
              </w:object>
            </w:r>
            <w:r>
              <w:t xml:space="preserve"> </w:t>
            </w:r>
            <w:r w:rsidR="00EE3E74">
              <w:t xml:space="preserve">   </w:t>
            </w:r>
            <w:r w:rsidRPr="002D3900">
              <w:t xml:space="preserve">                 </w:t>
            </w:r>
            <w:r>
              <w:t xml:space="preserve">  </w:t>
            </w:r>
            <w:r w:rsidRPr="002D3900">
              <w:t xml:space="preserve">         </w:t>
            </w:r>
            <w:r>
              <w:t xml:space="preserve"> </w:t>
            </w:r>
            <w:r w:rsidR="00EE3E74" w:rsidRPr="00EE3E74">
              <w:rPr>
                <w:color w:val="FF0000"/>
                <w:position w:val="-18"/>
              </w:rPr>
              <w:object w:dxaOrig="274" w:dyaOrig="532" w14:anchorId="22928BB1">
                <v:shape id="_x0000_i1070" type="#_x0000_t75" style="width:12.75pt;height:27pt" o:ole="">
                  <v:imagedata r:id="rId101" o:title=""/>
                </v:shape>
                <o:OLEObject Type="Embed" ProgID="FXEquation.Equation" ShapeID="_x0000_i1070" DrawAspect="Content" ObjectID="_1557222604" r:id="rId102"/>
              </w:object>
            </w:r>
            <w:r>
              <w:t xml:space="preserve"> </w:t>
            </w:r>
            <w:r w:rsidRPr="002D3900">
              <w:t xml:space="preserve">                                  </w:t>
            </w:r>
            <w:r>
              <w:t xml:space="preserve"> </w:t>
            </w:r>
            <w:r w:rsidR="00EE3E74" w:rsidRPr="00EE3E74">
              <w:rPr>
                <w:color w:val="FF0000"/>
                <w:position w:val="-18"/>
              </w:rPr>
              <w:object w:dxaOrig="154" w:dyaOrig="528" w14:anchorId="6B05DB9E">
                <v:shape id="_x0000_i1071" type="#_x0000_t75" style="width:6.75pt;height:26.25pt" o:ole="">
                  <v:imagedata r:id="rId103" o:title=""/>
                </v:shape>
                <o:OLEObject Type="Embed" ProgID="FXEquation.Equation" ShapeID="_x0000_i1071" DrawAspect="Content" ObjectID="_1557222605" r:id="rId104"/>
              </w:object>
            </w:r>
            <w:r>
              <w:t xml:space="preserve">            </w:t>
            </w:r>
          </w:p>
        </w:tc>
      </w:tr>
      <w:tr w:rsidR="00F138A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138A9" w:rsidRPr="00F138A9" w:rsidRDefault="00F138A9" w:rsidP="00F138A9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623777" w:rsidP="00F138A9">
            <w:pPr>
              <w:ind w:right="471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Questions 14 and 15</w:t>
            </w:r>
            <w:r w:rsidR="00F138A9" w:rsidRPr="00585414">
              <w:rPr>
                <w:rFonts w:ascii="Times New Roman" w:hAnsi="Times New Roman"/>
                <w:b/>
                <w:sz w:val="24"/>
                <w:szCs w:val="24"/>
              </w:rPr>
              <w:t xml:space="preserve"> refer to the</w:t>
            </w:r>
            <w:r w:rsidR="00F138A9">
              <w:rPr>
                <w:rFonts w:ascii="Times New Roman" w:hAnsi="Times New Roman"/>
                <w:b/>
                <w:sz w:val="24"/>
                <w:szCs w:val="24"/>
              </w:rPr>
              <w:t xml:space="preserve"> following:</w:t>
            </w:r>
          </w:p>
          <w:p w:rsidR="00F138A9" w:rsidRDefault="00623777" w:rsidP="00A33BEF">
            <w:pPr>
              <w:pStyle w:val="QuestionStyle"/>
            </w:pPr>
            <w:r>
              <w:t>A “Two Hundred Club” is run to raise money for a footy team</w:t>
            </w:r>
            <w:r w:rsidR="00F138A9">
              <w:t>.</w:t>
            </w:r>
          </w:p>
          <w:p w:rsidR="00623777" w:rsidRDefault="00623777" w:rsidP="00A33BEF">
            <w:pPr>
              <w:pStyle w:val="QuestionStyle"/>
            </w:pPr>
            <w:r>
              <w:t>The numbers 1 to 200 are placed on a board and people can buy any number that is available.</w:t>
            </w:r>
          </w:p>
          <w:p w:rsidR="00623777" w:rsidRDefault="00623777" w:rsidP="00A33BEF">
            <w:pPr>
              <w:pStyle w:val="QuestionStyle"/>
            </w:pPr>
            <w:r>
              <w:t>One of the numbers is then drawn out to win the prize.</w:t>
            </w:r>
          </w:p>
        </w:tc>
      </w:tr>
      <w:tr w:rsidR="00F138A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623777" w:rsidP="00A33BEF">
            <w:pPr>
              <w:pStyle w:val="QuestionStyle"/>
            </w:pPr>
            <w:r>
              <w:t>Bill</w:t>
            </w:r>
            <w:r w:rsidR="00F138A9">
              <w:t xml:space="preserve"> buys al</w:t>
            </w:r>
            <w:r w:rsidR="00336FEC">
              <w:t>l</w:t>
            </w:r>
            <w:r w:rsidR="00E9151F">
              <w:t xml:space="preserve"> </w:t>
            </w:r>
            <w:r>
              <w:t xml:space="preserve">the </w:t>
            </w:r>
            <w:r w:rsidR="00E9151F">
              <w:t>two digit numbers that end</w:t>
            </w:r>
            <w:r w:rsidR="00336FEC">
              <w:t xml:space="preserve"> in</w:t>
            </w:r>
            <w:r w:rsidR="00E9151F">
              <w:t xml:space="preserve"> </w:t>
            </w:r>
            <w:r w:rsidR="00336FEC">
              <w:t xml:space="preserve">or </w:t>
            </w:r>
            <w:r w:rsidR="00E9151F">
              <w:t>begin</w:t>
            </w:r>
            <w:r w:rsidR="00336FEC">
              <w:t xml:space="preserve"> with</w:t>
            </w:r>
            <w:r w:rsidR="00E9151F">
              <w:t xml:space="preserve"> the digit</w:t>
            </w:r>
            <w:r>
              <w:t xml:space="preserve"> 1</w:t>
            </w:r>
            <w:r w:rsidR="00F138A9">
              <w:t>.</w:t>
            </w:r>
          </w:p>
          <w:p w:rsidR="00F138A9" w:rsidRDefault="00F138A9" w:rsidP="00A33BEF">
            <w:pPr>
              <w:pStyle w:val="QuestionStyle"/>
            </w:pPr>
            <w:r>
              <w:t>What is the probability that he will win? (Answer as a fraction in simplest form.)</w:t>
            </w:r>
          </w:p>
          <w:p w:rsidR="00F138A9" w:rsidRDefault="00F138A9" w:rsidP="00A33BEF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2350FC50" wp14:editId="74EC4BF8">
                      <wp:simplePos x="0" y="0"/>
                      <wp:positionH relativeFrom="column">
                        <wp:posOffset>2501265</wp:posOffset>
                      </wp:positionH>
                      <wp:positionV relativeFrom="paragraph">
                        <wp:posOffset>70599</wp:posOffset>
                      </wp:positionV>
                      <wp:extent cx="478155" cy="678180"/>
                      <wp:effectExtent l="0" t="0" r="17145" b="26670"/>
                      <wp:wrapNone/>
                      <wp:docPr id="139" name="Group 1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40" name="Rectangle 140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Rectangle 141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Straight Connector 142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ED4E99" id="Group 139" o:spid="_x0000_s1026" style="position:absolute;margin-left:196.95pt;margin-top:5.55pt;width:37.65pt;height:53.4pt;z-index:25167052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">
                      <v:rect id="Rectangle 140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" filled="f" strokecolor="black [3213]" strokeweight="1.5pt"/>
                      <v:rect id="Rectangle 141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" filled="f" strokecolor="black [3213]" strokeweight="1.5pt"/>
                      <v:line id="Straight Connector 142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" strokecolor="black [3213]" strokeweight="1.5pt"/>
                    </v:group>
                  </w:pict>
                </mc:Fallback>
              </mc:AlternateContent>
            </w:r>
          </w:p>
          <w:p w:rsidR="00F138A9" w:rsidRDefault="00F138A9" w:rsidP="00A33BEF">
            <w:pPr>
              <w:pStyle w:val="QuestionStyle"/>
            </w:pPr>
          </w:p>
          <w:p w:rsidR="00F138A9" w:rsidRDefault="00F138A9" w:rsidP="00A33BEF">
            <w:pPr>
              <w:pStyle w:val="QuestionStyle"/>
            </w:pPr>
          </w:p>
        </w:tc>
      </w:tr>
      <w:tr w:rsidR="00F138A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623777" w:rsidP="00A33BEF">
            <w:pPr>
              <w:pStyle w:val="QuestionStyle"/>
            </w:pPr>
            <w:r>
              <w:t>Suzie</w:t>
            </w:r>
            <w:r w:rsidR="00F138A9">
              <w:t xml:space="preserve"> buys all the tickets which are a multiple</w:t>
            </w:r>
            <w:r>
              <w:t xml:space="preserve"> of 9, which Bill</w:t>
            </w:r>
            <w:r w:rsidR="00F138A9">
              <w:t xml:space="preserve"> has not already bought.</w:t>
            </w:r>
          </w:p>
          <w:p w:rsidR="00F138A9" w:rsidRDefault="00F138A9" w:rsidP="00A33BEF">
            <w:pPr>
              <w:pStyle w:val="QuestionStyle"/>
            </w:pPr>
            <w:r>
              <w:t>What is the probability that she will win?  (Answer as a decimal.)</w:t>
            </w:r>
          </w:p>
          <w:p w:rsidR="00F138A9" w:rsidRDefault="00F138A9" w:rsidP="00A33BEF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82B712A" wp14:editId="25A12CB4">
                      <wp:simplePos x="0" y="0"/>
                      <wp:positionH relativeFrom="column">
                        <wp:posOffset>2761216</wp:posOffset>
                      </wp:positionH>
                      <wp:positionV relativeFrom="paragraph">
                        <wp:posOffset>103655</wp:posOffset>
                      </wp:positionV>
                      <wp:extent cx="754380" cy="373380"/>
                      <wp:effectExtent l="0" t="0" r="26670" b="26670"/>
                      <wp:wrapNone/>
                      <wp:docPr id="143" name="Rectangle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EE90EE" id="Rectangle 143" o:spid="_x0000_s1026" style="position:absolute;margin-left:217.4pt;margin-top:8.15pt;width:59.4pt;height:29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F138A9" w:rsidRDefault="00F138A9" w:rsidP="00A33BEF">
            <w:pPr>
              <w:pStyle w:val="QuestionStyle"/>
            </w:pPr>
          </w:p>
          <w:p w:rsidR="00F138A9" w:rsidRDefault="00F138A9" w:rsidP="00A33BEF">
            <w:pPr>
              <w:pStyle w:val="QuestionStyle"/>
            </w:pPr>
          </w:p>
        </w:tc>
      </w:tr>
      <w:tr w:rsidR="00F138A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653BB8" w:rsidRDefault="00E9151F" w:rsidP="00A33BEF">
            <w:pPr>
              <w:pStyle w:val="QuestionStyle"/>
            </w:pPr>
            <w:r>
              <w:t>A</w:t>
            </w:r>
            <w:r w:rsidR="00653BB8">
              <w:t xml:space="preserve"> six-</w:t>
            </w:r>
            <w:r w:rsidR="00653BB8" w:rsidRPr="00653BB8">
              <w:t xml:space="preserve">sided die </w:t>
            </w:r>
            <w:r w:rsidR="00653BB8">
              <w:t xml:space="preserve">is </w:t>
            </w:r>
            <w:r w:rsidR="00653BB8" w:rsidRPr="00653BB8">
              <w:t xml:space="preserve">painted </w:t>
            </w:r>
            <w:r w:rsidR="00705DBF">
              <w:t xml:space="preserve">so that each </w:t>
            </w:r>
            <w:r>
              <w:t xml:space="preserve">of its faces </w:t>
            </w:r>
            <w:r w:rsidR="00705DBF">
              <w:t xml:space="preserve">is </w:t>
            </w:r>
            <w:r>
              <w:t>either red or</w:t>
            </w:r>
            <w:r w:rsidR="00653BB8" w:rsidRPr="00653BB8">
              <w:t xml:space="preserve"> black. </w:t>
            </w:r>
          </w:p>
          <w:p w:rsidR="00653BB8" w:rsidRDefault="00705DBF" w:rsidP="00A33BEF">
            <w:pPr>
              <w:pStyle w:val="QuestionStyle"/>
            </w:pPr>
            <w:r>
              <w:t>When the die is tossed, i</w:t>
            </w:r>
            <w:r w:rsidR="00653BB8" w:rsidRPr="00653BB8">
              <w:t xml:space="preserve">t is twice as likely to land on red than </w:t>
            </w:r>
            <w:r>
              <w:t xml:space="preserve">on </w:t>
            </w:r>
            <w:r w:rsidR="00653BB8" w:rsidRPr="00653BB8">
              <w:t xml:space="preserve">black. </w:t>
            </w:r>
          </w:p>
          <w:p w:rsidR="00F138A9" w:rsidRDefault="00653BB8" w:rsidP="00A33BEF">
            <w:pPr>
              <w:pStyle w:val="QuestionStyle"/>
            </w:pPr>
            <w:r w:rsidRPr="0013023C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261EEB2E" wp14:editId="0B310FEB">
                      <wp:simplePos x="0" y="0"/>
                      <wp:positionH relativeFrom="column">
                        <wp:posOffset>3658235</wp:posOffset>
                      </wp:positionH>
                      <wp:positionV relativeFrom="paragraph">
                        <wp:posOffset>148802</wp:posOffset>
                      </wp:positionV>
                      <wp:extent cx="754380" cy="373380"/>
                      <wp:effectExtent l="0" t="0" r="26670" b="26670"/>
                      <wp:wrapNone/>
                      <wp:docPr id="138" name="Rectangle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9269BE" id="Rectangle 138" o:spid="_x0000_s1026" style="position:absolute;margin-left:288.05pt;margin-top:11.7pt;width:59.4pt;height:29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" filled="f" strokecolor="black [3213]" strokeweight="1.5pt"/>
                  </w:pict>
                </mc:Fallback>
              </mc:AlternateContent>
            </w:r>
            <w:r w:rsidRPr="00653BB8">
              <w:t>How many of its faces are red?</w:t>
            </w:r>
          </w:p>
          <w:p w:rsidR="00F138A9" w:rsidRDefault="00F138A9" w:rsidP="00A33BEF">
            <w:pPr>
              <w:pStyle w:val="QuestionStyle"/>
            </w:pPr>
          </w:p>
          <w:p w:rsidR="00F138A9" w:rsidRDefault="00F138A9" w:rsidP="00A33BEF">
            <w:pPr>
              <w:pStyle w:val="QuestionStyle"/>
            </w:pPr>
          </w:p>
        </w:tc>
      </w:tr>
      <w:tr w:rsidR="00F138A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138A9" w:rsidRPr="001B3341" w:rsidRDefault="00F138A9" w:rsidP="00F138A9">
            <w:pPr>
              <w:pStyle w:val="ListParagraph"/>
              <w:ind w:left="57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F138A9" w:rsidRPr="00C86C86" w:rsidRDefault="00F138A9" w:rsidP="00A33BEF">
            <w:pPr>
              <w:pStyle w:val="QuestionStyle"/>
            </w:pPr>
            <w:r w:rsidRPr="00653BB8">
              <w:rPr>
                <w:b/>
              </w:rPr>
              <w:t>Questions 17 and</w:t>
            </w:r>
            <w:r w:rsidR="001D3E52">
              <w:rPr>
                <w:b/>
              </w:rPr>
              <w:t xml:space="preserve"> 18 </w:t>
            </w:r>
            <w:r w:rsidRPr="00653BB8">
              <w:rPr>
                <w:b/>
              </w:rPr>
              <w:t>refer to the following</w:t>
            </w:r>
            <w:r w:rsidRPr="00C86C86">
              <w:t>:</w:t>
            </w:r>
          </w:p>
          <w:p w:rsidR="00F138A9" w:rsidRDefault="00653BB8" w:rsidP="00A33BEF">
            <w:pPr>
              <w:pStyle w:val="QuestionStyle"/>
            </w:pPr>
            <w:r>
              <w:t>Jose</w:t>
            </w:r>
            <w:r w:rsidR="00F138A9">
              <w:t xml:space="preserve"> </w:t>
            </w:r>
            <w:r w:rsidR="001D3E52">
              <w:t>has</w:t>
            </w:r>
            <w:r>
              <w:t xml:space="preserve"> </w:t>
            </w:r>
            <w:r w:rsidR="001D3E52">
              <w:t xml:space="preserve">five </w:t>
            </w:r>
            <w:r>
              <w:t>flock</w:t>
            </w:r>
            <w:r w:rsidR="001D3E52">
              <w:t>s</w:t>
            </w:r>
            <w:r>
              <w:t xml:space="preserve"> of sheep on his property, w</w:t>
            </w:r>
            <w:r w:rsidR="001D3E52">
              <w:t>hich are different</w:t>
            </w:r>
            <w:r>
              <w:t xml:space="preserve"> breeds.</w:t>
            </w:r>
            <w:r w:rsidR="00F138A9">
              <w:t xml:space="preserve"> </w:t>
            </w:r>
          </w:p>
          <w:p w:rsidR="00F138A9" w:rsidRDefault="00653BB8" w:rsidP="00A33BEF">
            <w:pPr>
              <w:pStyle w:val="QuestionStyle"/>
            </w:pPr>
            <w:r w:rsidRPr="00D45A72">
              <w:rPr>
                <w:noProof/>
                <w:lang w:eastAsia="en-AU"/>
              </w:rPr>
              <w:drawing>
                <wp:anchor distT="0" distB="0" distL="114300" distR="114300" simplePos="0" relativeHeight="251672576" behindDoc="0" locked="0" layoutInCell="1" allowOverlap="1" wp14:anchorId="52FCB06A" wp14:editId="4308A288">
                  <wp:simplePos x="0" y="0"/>
                  <wp:positionH relativeFrom="column">
                    <wp:posOffset>3178674</wp:posOffset>
                  </wp:positionH>
                  <wp:positionV relativeFrom="paragraph">
                    <wp:posOffset>374237</wp:posOffset>
                  </wp:positionV>
                  <wp:extent cx="2363565" cy="1373979"/>
                  <wp:effectExtent l="0" t="0" r="0" b="0"/>
                  <wp:wrapNone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6" descr="C:\Users\Garry\Downloads\shutterstock_15104784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169" r="1548" b="15579"/>
                          <a:stretch/>
                        </pic:blipFill>
                        <pic:spPr bwMode="auto">
                          <a:xfrm>
                            <a:off x="0" y="0"/>
                            <a:ext cx="2363565" cy="1373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 xml:space="preserve">The numbers of each breed </w:t>
            </w:r>
            <w:r w:rsidR="00F138A9">
              <w:t>are shown in the table below.</w:t>
            </w:r>
            <w:r w:rsidR="00F138A9">
              <w:rPr>
                <w:rFonts w:eastAsia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060"/>
              <w:gridCol w:w="1412"/>
            </w:tblGrid>
            <w:tr w:rsidR="00F138A9" w:rsidTr="00653BB8">
              <w:trPr>
                <w:trHeight w:hRule="exact" w:val="284"/>
              </w:trPr>
              <w:tc>
                <w:tcPr>
                  <w:tcW w:w="2060" w:type="dxa"/>
                </w:tcPr>
                <w:p w:rsidR="00F138A9" w:rsidRDefault="00653BB8" w:rsidP="00A33BEF">
                  <w:pPr>
                    <w:pStyle w:val="QuestionStyle"/>
                  </w:pPr>
                  <w:r>
                    <w:t>Breed</w:t>
                  </w:r>
                </w:p>
              </w:tc>
              <w:tc>
                <w:tcPr>
                  <w:tcW w:w="1412" w:type="dxa"/>
                </w:tcPr>
                <w:p w:rsidR="00F138A9" w:rsidRDefault="00653BB8" w:rsidP="001D3E52">
                  <w:pPr>
                    <w:pStyle w:val="QuestionStyle"/>
                    <w:jc w:val="center"/>
                  </w:pPr>
                  <w:r>
                    <w:t>Number</w:t>
                  </w:r>
                </w:p>
              </w:tc>
            </w:tr>
            <w:tr w:rsidR="00F138A9" w:rsidTr="00653BB8">
              <w:trPr>
                <w:trHeight w:hRule="exact" w:val="284"/>
              </w:trPr>
              <w:tc>
                <w:tcPr>
                  <w:tcW w:w="2060" w:type="dxa"/>
                </w:tcPr>
                <w:p w:rsidR="00F138A9" w:rsidRDefault="00653BB8" w:rsidP="00A33BEF">
                  <w:pPr>
                    <w:pStyle w:val="QuestionStyle"/>
                  </w:pPr>
                  <w:r>
                    <w:t>Merino</w:t>
                  </w:r>
                </w:p>
              </w:tc>
              <w:tc>
                <w:tcPr>
                  <w:tcW w:w="1412" w:type="dxa"/>
                </w:tcPr>
                <w:p w:rsidR="00F138A9" w:rsidRDefault="001D3E52" w:rsidP="001D3E52">
                  <w:pPr>
                    <w:pStyle w:val="QuestionStyle"/>
                    <w:jc w:val="center"/>
                  </w:pPr>
                  <w:r>
                    <w:t>150</w:t>
                  </w:r>
                </w:p>
              </w:tc>
            </w:tr>
            <w:tr w:rsidR="00F138A9" w:rsidTr="00653BB8">
              <w:trPr>
                <w:trHeight w:hRule="exact" w:val="284"/>
              </w:trPr>
              <w:tc>
                <w:tcPr>
                  <w:tcW w:w="2060" w:type="dxa"/>
                </w:tcPr>
                <w:p w:rsidR="00F138A9" w:rsidRDefault="00653BB8" w:rsidP="00A33BEF">
                  <w:pPr>
                    <w:pStyle w:val="QuestionStyle"/>
                  </w:pPr>
                  <w:r>
                    <w:t>Border Leicester</w:t>
                  </w:r>
                </w:p>
              </w:tc>
              <w:tc>
                <w:tcPr>
                  <w:tcW w:w="1412" w:type="dxa"/>
                </w:tcPr>
                <w:p w:rsidR="00F138A9" w:rsidRDefault="001D3E52" w:rsidP="001D3E52">
                  <w:pPr>
                    <w:pStyle w:val="QuestionStyle"/>
                    <w:jc w:val="center"/>
                  </w:pPr>
                  <w:r>
                    <w:t>60</w:t>
                  </w:r>
                </w:p>
              </w:tc>
            </w:tr>
            <w:tr w:rsidR="00F138A9" w:rsidTr="00653BB8">
              <w:trPr>
                <w:trHeight w:hRule="exact" w:val="284"/>
              </w:trPr>
              <w:tc>
                <w:tcPr>
                  <w:tcW w:w="2060" w:type="dxa"/>
                </w:tcPr>
                <w:p w:rsidR="00F138A9" w:rsidRDefault="00653BB8" w:rsidP="00A33BEF">
                  <w:pPr>
                    <w:pStyle w:val="QuestionStyle"/>
                  </w:pPr>
                  <w:r>
                    <w:t>Suffolk</w:t>
                  </w:r>
                </w:p>
              </w:tc>
              <w:tc>
                <w:tcPr>
                  <w:tcW w:w="1412" w:type="dxa"/>
                </w:tcPr>
                <w:p w:rsidR="00F138A9" w:rsidRDefault="001D3E52" w:rsidP="001D3E52">
                  <w:pPr>
                    <w:pStyle w:val="QuestionStyle"/>
                    <w:jc w:val="center"/>
                  </w:pPr>
                  <w:r>
                    <w:t>40</w:t>
                  </w:r>
                </w:p>
              </w:tc>
            </w:tr>
            <w:tr w:rsidR="00F138A9" w:rsidTr="00653BB8">
              <w:trPr>
                <w:trHeight w:hRule="exact" w:val="284"/>
              </w:trPr>
              <w:tc>
                <w:tcPr>
                  <w:tcW w:w="2060" w:type="dxa"/>
                </w:tcPr>
                <w:p w:rsidR="00F138A9" w:rsidRDefault="00653BB8" w:rsidP="00A33BEF">
                  <w:pPr>
                    <w:pStyle w:val="QuestionStyle"/>
                  </w:pPr>
                  <w:r>
                    <w:t>Corriedale</w:t>
                  </w:r>
                </w:p>
              </w:tc>
              <w:tc>
                <w:tcPr>
                  <w:tcW w:w="1412" w:type="dxa"/>
                </w:tcPr>
                <w:p w:rsidR="00F138A9" w:rsidRDefault="001D3E52" w:rsidP="001D3E52">
                  <w:pPr>
                    <w:pStyle w:val="QuestionStyle"/>
                    <w:jc w:val="center"/>
                  </w:pPr>
                  <w:r>
                    <w:t>20</w:t>
                  </w:r>
                </w:p>
              </w:tc>
            </w:tr>
            <w:tr w:rsidR="00F138A9" w:rsidTr="00653BB8">
              <w:trPr>
                <w:trHeight w:hRule="exact" w:val="284"/>
              </w:trPr>
              <w:tc>
                <w:tcPr>
                  <w:tcW w:w="2060" w:type="dxa"/>
                </w:tcPr>
                <w:p w:rsidR="00F138A9" w:rsidRDefault="00653BB8" w:rsidP="00A33BEF">
                  <w:pPr>
                    <w:pStyle w:val="QuestionStyle"/>
                  </w:pPr>
                  <w:r>
                    <w:t>Dorset</w:t>
                  </w:r>
                </w:p>
              </w:tc>
              <w:tc>
                <w:tcPr>
                  <w:tcW w:w="1412" w:type="dxa"/>
                </w:tcPr>
                <w:p w:rsidR="00F138A9" w:rsidRDefault="001D3E52" w:rsidP="001D3E52">
                  <w:pPr>
                    <w:pStyle w:val="QuestionStyle"/>
                    <w:jc w:val="center"/>
                  </w:pPr>
                  <w:r>
                    <w:t>30</w:t>
                  </w:r>
                </w:p>
              </w:tc>
            </w:tr>
          </w:tbl>
          <w:p w:rsidR="00F138A9" w:rsidRDefault="00F138A9" w:rsidP="00A33BEF">
            <w:pPr>
              <w:pStyle w:val="QuestionStyle"/>
            </w:pPr>
          </w:p>
          <w:p w:rsidR="001D3E52" w:rsidRPr="004935B0" w:rsidRDefault="001D3E52" w:rsidP="00A33BEF">
            <w:pPr>
              <w:pStyle w:val="QuestionStyle"/>
            </w:pPr>
          </w:p>
          <w:p w:rsidR="00F138A9" w:rsidRPr="004935B0" w:rsidRDefault="001D3E52" w:rsidP="00A33BEF">
            <w:pPr>
              <w:pStyle w:val="QuestionStyle"/>
            </w:pPr>
            <w:r>
              <w:t>One sheep is chosen at random by a Dept. of Agriculture inspector.</w:t>
            </w:r>
          </w:p>
        </w:tc>
      </w:tr>
      <w:tr w:rsidR="00F138A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F138A9" w:rsidRDefault="001D3E52" w:rsidP="00A33BEF">
            <w:pPr>
              <w:pStyle w:val="QuestionStyle"/>
            </w:pPr>
            <w:r>
              <w:t>W</w:t>
            </w:r>
            <w:r w:rsidR="00F138A9">
              <w:t>hat is the probability that</w:t>
            </w:r>
            <w:r>
              <w:t xml:space="preserve"> he will choose a Border Leicester or Suffolk breed</w:t>
            </w:r>
            <w:r w:rsidR="00F138A9">
              <w:t xml:space="preserve">? </w:t>
            </w:r>
          </w:p>
          <w:p w:rsidR="00F138A9" w:rsidRPr="002A3BA3" w:rsidRDefault="00F138A9" w:rsidP="00A33BEF">
            <w:pPr>
              <w:pStyle w:val="QuestionStyle"/>
              <w:rPr>
                <w:rFonts w:asciiTheme="minorHAnsi" w:eastAsiaTheme="minorHAnsi" w:hAnsiTheme="minorHAnsi" w:cstheme="minorBidi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1FBC1DBD" wp14:editId="0ECD907D">
                      <wp:simplePos x="0" y="0"/>
                      <wp:positionH relativeFrom="column">
                        <wp:posOffset>3390900</wp:posOffset>
                      </wp:positionH>
                      <wp:positionV relativeFrom="paragraph">
                        <wp:posOffset>2702</wp:posOffset>
                      </wp:positionV>
                      <wp:extent cx="478155" cy="678180"/>
                      <wp:effectExtent l="0" t="0" r="17145" b="26670"/>
                      <wp:wrapNone/>
                      <wp:docPr id="190" name="Group 1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8155" cy="6781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191" name="Rectangle 191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2" name="Rectangle 192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" name="Straight Connector 193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90B6F27" id="Group 190" o:spid="_x0000_s1026" style="position:absolute;margin-left:267pt;margin-top:.2pt;width:37.65pt;height:53.4pt;z-index:251674624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">
                      <v:rect id="Rectangle 191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" filled="f" strokecolor="black [3213]" strokeweight="1.5pt"/>
                      <v:rect id="Rectangle 192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" filled="f" strokecolor="black [3213]" strokeweight="1.5pt"/>
                      <v:line id="Straight Connector 193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" strokecolor="black [3213]" strokeweight="1.5pt"/>
                    </v:group>
                  </w:pict>
                </mc:Fallback>
              </mc:AlternateContent>
            </w:r>
          </w:p>
          <w:p w:rsidR="00F138A9" w:rsidRDefault="00F138A9" w:rsidP="00F138A9">
            <w:pPr>
              <w:rPr>
                <w:rFonts w:asciiTheme="minorHAnsi" w:eastAsiaTheme="minorHAnsi" w:hAnsiTheme="minorHAnsi" w:cstheme="minorBidi"/>
              </w:rPr>
            </w:pPr>
          </w:p>
          <w:p w:rsidR="00F138A9" w:rsidRPr="002A3BA3" w:rsidRDefault="00F138A9" w:rsidP="00F138A9">
            <w:pPr>
              <w:rPr>
                <w:rFonts w:asciiTheme="minorHAnsi" w:eastAsiaTheme="minorHAnsi" w:hAnsiTheme="minorHAnsi" w:cstheme="minorBidi"/>
              </w:rPr>
            </w:pPr>
          </w:p>
        </w:tc>
      </w:tr>
      <w:tr w:rsidR="00F138A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F138A9" w:rsidRPr="001B3341" w:rsidRDefault="00F138A9" w:rsidP="00F138A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tcBorders>
              <w:top w:val="single" w:sz="4" w:space="0" w:color="auto"/>
              <w:bottom w:val="single" w:sz="4" w:space="0" w:color="auto"/>
            </w:tcBorders>
          </w:tcPr>
          <w:p w:rsidR="00F138A9" w:rsidRPr="002D3900" w:rsidRDefault="00F138A9" w:rsidP="00F138A9">
            <w:pPr>
              <w:tabs>
                <w:tab w:val="left" w:pos="8864"/>
              </w:tabs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</w:t>
            </w:r>
            <w:r w:rsidRPr="00355C69">
              <w:rPr>
                <w:rFonts w:ascii="Times New Roman" w:hAnsi="Times New Roman"/>
                <w:sz w:val="24"/>
                <w:szCs w:val="24"/>
              </w:rPr>
              <w:t xml:space="preserve">hat is the probability that it will be a </w:t>
            </w:r>
            <w:r w:rsidR="001D3E52">
              <w:rPr>
                <w:rFonts w:ascii="Times New Roman" w:hAnsi="Times New Roman"/>
                <w:sz w:val="24"/>
                <w:szCs w:val="24"/>
              </w:rPr>
              <w:t>breed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other than </w:t>
            </w:r>
            <w:r w:rsidR="001D3E52">
              <w:rPr>
                <w:rFonts w:ascii="Times New Roman" w:hAnsi="Times New Roman"/>
                <w:sz w:val="24"/>
                <w:szCs w:val="24"/>
              </w:rPr>
              <w:t>Merino or Dorset</w:t>
            </w:r>
            <w:r w:rsidRPr="00355C69">
              <w:rPr>
                <w:rFonts w:ascii="Times New Roman" w:hAnsi="Times New Roman"/>
                <w:sz w:val="24"/>
                <w:szCs w:val="24"/>
              </w:rPr>
              <w:t xml:space="preserve">? </w:t>
            </w:r>
          </w:p>
          <w:p w:rsidR="00F138A9" w:rsidRDefault="00F138A9" w:rsidP="00A33BEF">
            <w:pPr>
              <w:pStyle w:val="QuestionStyle"/>
            </w:pPr>
            <w:r w:rsidRPr="002D3900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 wp14:anchorId="7F2CC10E" wp14:editId="72F73862">
                      <wp:simplePos x="0" y="0"/>
                      <wp:positionH relativeFrom="column">
                        <wp:posOffset>354330</wp:posOffset>
                      </wp:positionH>
                      <wp:positionV relativeFrom="paragraph">
                        <wp:posOffset>77816</wp:posOffset>
                      </wp:positionV>
                      <wp:extent cx="4362450" cy="114300"/>
                      <wp:effectExtent l="0" t="0" r="19050" b="19050"/>
                      <wp:wrapNone/>
                      <wp:docPr id="168" name="Group 1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6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1DAD77" id="Group 168" o:spid="_x0000_s1026" style="position:absolute;margin-left:27.9pt;margin-top:6.15pt;width:343.5pt;height:9pt;z-index:25167564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 w:rsidRPr="002D3900">
              <w:t xml:space="preserve">   </w:t>
            </w:r>
            <w:r>
              <w:t xml:space="preserve"> </w:t>
            </w:r>
            <w:r w:rsidRPr="002D3900">
              <w:t xml:space="preserve">            </w:t>
            </w:r>
            <w:r>
              <w:t xml:space="preserve"> </w:t>
            </w:r>
            <w:r w:rsidR="00BF3396" w:rsidRPr="00BF3396">
              <w:rPr>
                <w:color w:val="FF0000"/>
                <w:position w:val="-18"/>
              </w:rPr>
              <w:object w:dxaOrig="154" w:dyaOrig="532" w14:anchorId="3C6D7C8F">
                <v:shape id="_x0000_i1072" type="#_x0000_t75" style="width:7.5pt;height:27pt" o:ole="">
                  <v:imagedata r:id="rId95" o:title=""/>
                </v:shape>
                <o:OLEObject Type="Embed" ProgID="FXEquation.Equation" ShapeID="_x0000_i1072" DrawAspect="Content" ObjectID="_1557222606" r:id="rId106"/>
              </w:object>
            </w:r>
            <w:r w:rsidRPr="002D3900">
              <w:t xml:space="preserve">                                    </w:t>
            </w:r>
            <w:r>
              <w:t xml:space="preserve"> </w:t>
            </w:r>
            <w:r w:rsidR="00BF3396" w:rsidRPr="00BF3396">
              <w:rPr>
                <w:color w:val="FF0000"/>
                <w:position w:val="-18"/>
              </w:rPr>
              <w:object w:dxaOrig="154" w:dyaOrig="532" w14:anchorId="4F505EBA">
                <v:shape id="_x0000_i1073" type="#_x0000_t75" style="width:6.75pt;height:27pt" o:ole="">
                  <v:imagedata r:id="rId107" o:title=""/>
                </v:shape>
                <o:OLEObject Type="Embed" ProgID="FXEquation.Equation" ShapeID="_x0000_i1073" DrawAspect="Content" ObjectID="_1557222607" r:id="rId108"/>
              </w:object>
            </w:r>
            <w:r>
              <w:t xml:space="preserve"> </w:t>
            </w:r>
            <w:r w:rsidRPr="002D3900">
              <w:t xml:space="preserve">                  </w:t>
            </w:r>
            <w:r>
              <w:t xml:space="preserve">  </w:t>
            </w:r>
            <w:r w:rsidRPr="002D3900">
              <w:t xml:space="preserve">        </w:t>
            </w:r>
            <w:r>
              <w:t xml:space="preserve"> </w:t>
            </w:r>
            <w:r w:rsidR="00BF3396" w:rsidRPr="00BF3396">
              <w:rPr>
                <w:color w:val="FF0000"/>
                <w:position w:val="-18"/>
              </w:rPr>
              <w:object w:dxaOrig="154" w:dyaOrig="532" w14:anchorId="594EEB2C">
                <v:shape id="_x0000_i1074" type="#_x0000_t75" style="width:6.75pt;height:27pt" o:ole="">
                  <v:imagedata r:id="rId109" o:title=""/>
                </v:shape>
                <o:OLEObject Type="Embed" ProgID="FXEquation.Equation" ShapeID="_x0000_i1074" DrawAspect="Content" ObjectID="_1557222608" r:id="rId110"/>
              </w:object>
            </w:r>
            <w:r>
              <w:t xml:space="preserve"> </w:t>
            </w:r>
            <w:r w:rsidRPr="002D3900">
              <w:t xml:space="preserve">                                  </w:t>
            </w:r>
            <w:r>
              <w:t xml:space="preserve"> </w:t>
            </w:r>
            <w:r w:rsidR="00BF3396" w:rsidRPr="00BF3396">
              <w:rPr>
                <w:color w:val="FF0000"/>
                <w:position w:val="-18"/>
              </w:rPr>
              <w:object w:dxaOrig="154" w:dyaOrig="532" w14:anchorId="43A0DC83">
                <v:shape id="_x0000_i1075" type="#_x0000_t75" style="width:6.75pt;height:27pt" o:ole="">
                  <v:imagedata r:id="rId111" o:title=""/>
                </v:shape>
                <o:OLEObject Type="Embed" ProgID="FXEquation.Equation" ShapeID="_x0000_i1075" DrawAspect="Content" ObjectID="_1557222609" r:id="rId112"/>
              </w:object>
            </w:r>
            <w:r>
              <w:t xml:space="preserve"> </w:t>
            </w:r>
            <w:r w:rsidRPr="002D3900">
              <w:t xml:space="preserve">           </w:t>
            </w: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A1244E">
      <w:pPr>
        <w:jc w:val="center"/>
        <w:rPr>
          <w:rFonts w:ascii="Times New Roman" w:hAnsi="Times New Roman"/>
          <w:sz w:val="36"/>
          <w:szCs w:val="36"/>
        </w:rPr>
        <w:sectPr w:rsidR="009D24C3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A252B0" w:rsidRDefault="00A252B0"/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A1244E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366720173"/>
              <w:placeholder>
                <w:docPart w:val="6EA406FF84FD4E4E997CF9736546A5E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DD6890" w:rsidRPr="005615AC" w:rsidRDefault="00DD6890" w:rsidP="00A1244E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A1244E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413977126"/>
                <w:placeholder>
                  <w:docPart w:val="CF375E028E7C4109A26B4BCC2723FC44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A1244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2076346182"/>
            <w:placeholder>
              <w:docPart w:val="1C3B8FBB483B4C9FBF4FBB5190E538A5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DD6890" w:rsidP="00A1244E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559400912"/>
            <w:placeholder>
              <w:docPart w:val="BC2A3392D9874E66B51747A5294FA11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7E09B9" w:rsidP="00A1244E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Sample Space and Probability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Pr="00325745" w:rsidRDefault="00DD6890" w:rsidP="00A1244E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DD6890">
              <w:rPr>
                <w:rStyle w:val="Heading1Char"/>
                <w:color w:val="FFFFFF" w:themeColor="background1"/>
              </w:rPr>
              <w:t>Non Calculator Section</w:t>
            </w:r>
          </w:p>
        </w:tc>
      </w:tr>
    </w:tbl>
    <w:p w:rsidR="00DD6890" w:rsidRDefault="00DD6890" w:rsidP="00DD6890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p w:rsidR="00DD6890" w:rsidRDefault="00DD6890" w:rsidP="00DD6890"/>
    <w:p w:rsidR="00DD6890" w:rsidRDefault="00DD6890" w:rsidP="00DD6890">
      <w:pPr>
        <w:sectPr w:rsidR="00DD6890" w:rsidSect="00DD6890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065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8931"/>
      </w:tblGrid>
      <w:tr w:rsidR="005C0019" w:rsidTr="005C0019">
        <w:trPr>
          <w:cantSplit/>
          <w:tblHeader/>
        </w:trPr>
        <w:tc>
          <w:tcPr>
            <w:tcW w:w="1134" w:type="dxa"/>
            <w:vAlign w:val="center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8931" w:type="dxa"/>
            <w:vAlign w:val="center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194F69" w:rsidTr="005C0019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No in SS = 4 + 3 + 3 + 2 = 12 </w:t>
            </w:r>
          </w:p>
          <w:p w:rsidR="00194F69" w:rsidRPr="00E25204" w:rsidRDefault="00194F69" w:rsidP="00194F69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E25204">
              <w:rPr>
                <w:rFonts w:asciiTheme="majorHAnsi" w:hAnsiTheme="majorHAnsi"/>
                <w:b/>
                <w:sz w:val="24"/>
                <w:szCs w:val="24"/>
              </w:rPr>
              <w:t>4</w:t>
            </w:r>
            <w:r w:rsidRPr="00E25204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th</w:t>
            </w:r>
            <w:r w:rsidRPr="00E25204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194F69" w:rsidTr="005C0019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194F69" w:rsidRDefault="00194F69" w:rsidP="00194F69">
            <w:pPr>
              <w:rPr>
                <w:rFonts w:asciiTheme="majorHAnsi" w:hAnsiTheme="majorHAnsi"/>
                <w:color w:val="FF0000"/>
                <w:position w:val="-5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E25204">
              <w:rPr>
                <w:rFonts w:asciiTheme="majorHAnsi" w:hAnsiTheme="majorHAnsi"/>
                <w:color w:val="FF0000"/>
                <w:position w:val="-58"/>
                <w:sz w:val="24"/>
                <w:szCs w:val="24"/>
              </w:rPr>
              <w:object w:dxaOrig="3849" w:dyaOrig="756" w14:anchorId="5EAD87A9">
                <v:shape id="_x0000_i1076" type="#_x0000_t75" style="width:190.5pt;height:38.25pt" o:ole="">
                  <v:imagedata r:id="rId113" o:title=""/>
                </v:shape>
                <o:OLEObject Type="Embed" ProgID="FXEquation.Equation" ShapeID="_x0000_i1076" DrawAspect="Content" ObjectID="_1557222610" r:id="rId114"/>
              </w:object>
            </w:r>
          </w:p>
          <w:p w:rsidR="00194F69" w:rsidRPr="00E25204" w:rsidRDefault="00194F69" w:rsidP="00194F69">
            <w:pPr>
              <w:rPr>
                <w:rFonts w:asciiTheme="majorHAnsi" w:hAnsiTheme="majorHAnsi"/>
                <w:b/>
                <w:position w:val="-58"/>
                <w:sz w:val="24"/>
                <w:szCs w:val="24"/>
              </w:rPr>
            </w:pPr>
            <w:r w:rsidRPr="00E25204">
              <w:rPr>
                <w:rFonts w:asciiTheme="majorHAnsi" w:hAnsiTheme="majorHAnsi"/>
                <w:b/>
                <w:sz w:val="24"/>
                <w:szCs w:val="24"/>
              </w:rPr>
              <w:t>1</w:t>
            </w:r>
            <w:r w:rsidRPr="00E25204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st</w:t>
            </w:r>
            <w:r w:rsidRPr="00E25204">
              <w:rPr>
                <w:rFonts w:asciiTheme="majorHAnsi" w:hAnsiTheme="majorHAnsi"/>
                <w:b/>
                <w:sz w:val="24"/>
                <w:szCs w:val="24"/>
              </w:rPr>
              <w:t xml:space="preserve">  Answer</w:t>
            </w:r>
            <w:r w:rsidRPr="00E25204">
              <w:rPr>
                <w:rFonts w:asciiTheme="majorHAnsi" w:hAnsiTheme="majorHAnsi"/>
                <w:b/>
                <w:position w:val="-58"/>
                <w:sz w:val="24"/>
                <w:szCs w:val="24"/>
              </w:rPr>
              <w:t xml:space="preserve"> </w:t>
            </w:r>
          </w:p>
        </w:tc>
      </w:tr>
      <w:tr w:rsidR="00194F69" w:rsidTr="005C0019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194F69" w:rsidRPr="00E25204" w:rsidRDefault="00194F69" w:rsidP="00194F69">
            <w:pPr>
              <w:rPr>
                <w:rFonts w:asciiTheme="majorHAnsi" w:hAnsiTheme="majorHAnsi"/>
                <w:position w:val="-24"/>
                <w:sz w:val="24"/>
                <w:szCs w:val="24"/>
              </w:rPr>
            </w:pPr>
            <w:r w:rsidRPr="00E25204">
              <w:rPr>
                <w:rFonts w:asciiTheme="majorHAnsi" w:hAnsiTheme="majorHAnsi"/>
                <w:color w:val="FF0000"/>
                <w:position w:val="-24"/>
                <w:sz w:val="24"/>
                <w:szCs w:val="24"/>
              </w:rPr>
              <w:object w:dxaOrig="2484" w:dyaOrig="592" w14:anchorId="796E903C">
                <v:shape id="_x0000_i1077" type="#_x0000_t75" style="width:124.5pt;height:29.25pt" o:ole="">
                  <v:imagedata r:id="rId115" o:title=""/>
                </v:shape>
                <o:OLEObject Type="Embed" ProgID="FXEquation.Equation" ShapeID="_x0000_i1077" DrawAspect="Content" ObjectID="_1557222611" r:id="rId116"/>
              </w:object>
            </w:r>
          </w:p>
        </w:tc>
      </w:tr>
      <w:tr w:rsidR="00194F69" w:rsidTr="005C0019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There are 4 rows of 5 doors, so </w:t>
            </w:r>
            <w:r w:rsidRPr="00E25204">
              <w:rPr>
                <w:rFonts w:asciiTheme="majorHAnsi" w:hAnsiTheme="majorHAnsi"/>
                <w:b/>
                <w:sz w:val="24"/>
                <w:szCs w:val="24"/>
              </w:rPr>
              <w:t>20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altogether.</w:t>
            </w:r>
          </w:p>
        </w:tc>
      </w:tr>
      <w:tr w:rsidR="00194F69" w:rsidTr="005C0019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194F69" w:rsidRDefault="00194F69" w:rsidP="00194F69">
            <w:pPr>
              <w:rPr>
                <w:rFonts w:asciiTheme="majorHAnsi" w:hAnsiTheme="majorHAnsi"/>
                <w:color w:val="FF000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There are 5 in the top row out of 20.</w:t>
            </w:r>
          </w:p>
          <w:p w:rsidR="00194F69" w:rsidRDefault="00194F69" w:rsidP="00194F69">
            <w:pPr>
              <w:rPr>
                <w:rFonts w:asciiTheme="majorHAnsi" w:hAnsiTheme="majorHAnsi"/>
                <w:color w:val="FF0000"/>
                <w:position w:val="-24"/>
                <w:sz w:val="24"/>
                <w:szCs w:val="24"/>
              </w:rPr>
            </w:pPr>
            <w:r w:rsidRPr="00E25204">
              <w:rPr>
                <w:rFonts w:asciiTheme="majorHAnsi" w:hAnsiTheme="majorHAnsi"/>
                <w:color w:val="FF0000"/>
                <w:position w:val="-24"/>
                <w:sz w:val="24"/>
                <w:szCs w:val="24"/>
              </w:rPr>
              <w:object w:dxaOrig="2650" w:dyaOrig="592" w14:anchorId="1CDBB715">
                <v:shape id="_x0000_i1078" type="#_x0000_t75" style="width:133.5pt;height:29.25pt" o:ole="">
                  <v:imagedata r:id="rId117" o:title=""/>
                </v:shape>
                <o:OLEObject Type="Embed" ProgID="FXEquation.Equation" ShapeID="_x0000_i1078" DrawAspect="Content" ObjectID="_1557222612" r:id="rId118"/>
              </w:object>
            </w:r>
          </w:p>
          <w:p w:rsidR="00194F69" w:rsidRPr="00E25204" w:rsidRDefault="00194F69" w:rsidP="00194F69">
            <w:pPr>
              <w:rPr>
                <w:rFonts w:asciiTheme="majorHAnsi" w:hAnsiTheme="majorHAnsi"/>
                <w:position w:val="-24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2</w:t>
            </w:r>
            <w:r w:rsidRPr="003A0E21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E25204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194F69" w:rsidTr="005C0019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194F69" w:rsidRDefault="00194F69" w:rsidP="00194F69">
            <w:pPr>
              <w:rPr>
                <w:rFonts w:asciiTheme="majorHAnsi" w:hAnsiTheme="majorHAnsi"/>
                <w:color w:val="FF0000"/>
                <w:position w:val="-24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Only vowels are A, E I and O. </w:t>
            </w:r>
            <w:r w:rsidRPr="00E25204">
              <w:rPr>
                <w:rFonts w:asciiTheme="majorHAnsi" w:hAnsiTheme="majorHAnsi"/>
                <w:color w:val="FF0000"/>
                <w:position w:val="-24"/>
                <w:sz w:val="24"/>
                <w:szCs w:val="24"/>
              </w:rPr>
              <w:object w:dxaOrig="2484" w:dyaOrig="592" w14:anchorId="35266E6F">
                <v:shape id="_x0000_i1079" type="#_x0000_t75" style="width:124.5pt;height:29.25pt" o:ole="">
                  <v:imagedata r:id="rId119" o:title=""/>
                </v:shape>
                <o:OLEObject Type="Embed" ProgID="FXEquation.Equation" ShapeID="_x0000_i1079" DrawAspect="Content" ObjectID="_1557222613" r:id="rId120"/>
              </w:object>
            </w:r>
          </w:p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 w:rsidRPr="00E25204">
              <w:rPr>
                <w:rFonts w:asciiTheme="majorHAnsi" w:hAnsiTheme="majorHAnsi"/>
                <w:b/>
                <w:sz w:val="24"/>
                <w:szCs w:val="24"/>
              </w:rPr>
              <w:t>1</w:t>
            </w:r>
            <w:r w:rsidRPr="00E25204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st</w:t>
            </w:r>
            <w:r w:rsidRPr="00E25204">
              <w:rPr>
                <w:rFonts w:asciiTheme="majorHAnsi" w:hAnsiTheme="majorHAnsi"/>
                <w:b/>
                <w:sz w:val="24"/>
                <w:szCs w:val="24"/>
              </w:rPr>
              <w:t xml:space="preserve">  Answer</w:t>
            </w:r>
          </w:p>
        </w:tc>
      </w:tr>
      <w:tr w:rsidR="00194F69" w:rsidTr="005C0019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letter e is one of the most common in use, so to have no e’s while not impossible, it is very unlikely.</w:t>
            </w:r>
          </w:p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2</w:t>
            </w:r>
            <w:r w:rsidRPr="003A0E21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E25204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194F69" w:rsidTr="005C0019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Even chance means probability of  </w:t>
            </w:r>
            <w:r w:rsidRPr="00194E9D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154" w:dyaOrig="537" w14:anchorId="32720F0A">
                <v:shape id="_x0000_i1080" type="#_x0000_t75" style="width:7.5pt;height:27pt" o:ole="">
                  <v:imagedata r:id="rId121" o:title=""/>
                </v:shape>
                <o:OLEObject Type="Embed" ProgID="FXEquation.Equation" ShapeID="_x0000_i1080" DrawAspect="Content" ObjectID="_1557222614" r:id="rId122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.</w:t>
            </w:r>
          </w:p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There are 3 even numbers on a die out of 6, so P(Even ) -  </w:t>
            </w:r>
            <w:r w:rsidRPr="003A0E21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154" w:dyaOrig="532" w14:anchorId="5CB7B40B">
                <v:shape id="_x0000_i1081" type="#_x0000_t75" style="width:7.5pt;height:26.25pt" o:ole="">
                  <v:imagedata r:id="rId123" o:title=""/>
                </v:shape>
                <o:OLEObject Type="Embed" ProgID="FXEquation.Equation" ShapeID="_x0000_i1081" DrawAspect="Content" ObjectID="_1557222615" r:id="rId124"/>
              </w:objec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4</w:t>
            </w:r>
            <w:r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E25204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194F69" w:rsidTr="005C0019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There are 35 CDs altogether. 8 are electronic.</w:t>
            </w:r>
          </w:p>
          <w:p w:rsidR="00194F69" w:rsidRPr="00404CB8" w:rsidRDefault="00194F69" w:rsidP="00194F69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 w:rsidRPr="00404CB8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1914" w:dyaOrig="532" w14:anchorId="7874AA30">
                <v:shape id="_x0000_i1082" type="#_x0000_t75" style="width:95.25pt;height:26.25pt" o:ole="">
                  <v:imagedata r:id="rId125" o:title=""/>
                </v:shape>
                <o:OLEObject Type="Embed" ProgID="FXEquation.Equation" ShapeID="_x0000_i1082" DrawAspect="Content" ObjectID="_1557222616" r:id="rId126"/>
              </w:object>
            </w:r>
          </w:p>
        </w:tc>
      </w:tr>
      <w:tr w:rsidR="00194F69" w:rsidTr="005C0019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194F69" w:rsidRDefault="00194F69" w:rsidP="00194F69">
            <w:pPr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</w:pPr>
            <w:r w:rsidRPr="00404CB8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1510" w:dyaOrig="532" w14:anchorId="34A71567">
                <v:shape id="_x0000_i1083" type="#_x0000_t75" style="width:75.75pt;height:27pt" o:ole="">
                  <v:imagedata r:id="rId127" o:title=""/>
                </v:shape>
                <o:OLEObject Type="Embed" ProgID="FXEquation.Equation" ShapeID="_x0000_i1083" DrawAspect="Content" ObjectID="_1557222617" r:id="rId128"/>
              </w:object>
            </w:r>
          </w:p>
          <w:p w:rsidR="00194F69" w:rsidRPr="00404CB8" w:rsidRDefault="00194F69" w:rsidP="00194F69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3</w:t>
            </w:r>
            <w:r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E25204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194F69" w:rsidTr="005C0019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 w:rsidRPr="00194E9D">
              <w:rPr>
                <w:rFonts w:asciiTheme="majorHAnsi" w:hAnsiTheme="majorHAnsi"/>
                <w:color w:val="FF0000"/>
                <w:position w:val="-24"/>
                <w:sz w:val="24"/>
                <w:szCs w:val="24"/>
              </w:rPr>
              <w:object w:dxaOrig="3332" w:dyaOrig="532" w14:anchorId="331E7F3F">
                <v:shape id="_x0000_i1084" type="#_x0000_t75" style="width:166.5pt;height:27pt" o:ole="">
                  <v:imagedata r:id="rId129" o:title=""/>
                </v:shape>
                <o:OLEObject Type="Embed" ProgID="FXEquation.Equation" ShapeID="_x0000_i1084" DrawAspect="Content" ObjectID="_1557222618" r:id="rId130"/>
              </w:object>
            </w:r>
          </w:p>
        </w:tc>
      </w:tr>
      <w:tr w:rsidR="00194F69" w:rsidTr="005C0019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 balls are blue so 40-6=34 are not blue</w:t>
            </w:r>
          </w:p>
          <w:p w:rsidR="00194F69" w:rsidRPr="00194E9D" w:rsidRDefault="00194F69" w:rsidP="00194F69">
            <w:pPr>
              <w:rPr>
                <w:rFonts w:asciiTheme="majorHAnsi" w:hAnsiTheme="majorHAnsi"/>
                <w:position w:val="-24"/>
                <w:sz w:val="24"/>
                <w:szCs w:val="24"/>
              </w:rPr>
            </w:pPr>
            <w:r w:rsidRPr="00194E9D">
              <w:rPr>
                <w:rFonts w:asciiTheme="majorHAnsi" w:hAnsiTheme="majorHAnsi"/>
                <w:color w:val="FF0000"/>
                <w:position w:val="-24"/>
                <w:sz w:val="24"/>
                <w:szCs w:val="24"/>
              </w:rPr>
              <w:object w:dxaOrig="2769" w:dyaOrig="592" w14:anchorId="26B6525E">
                <v:shape id="_x0000_i1085" type="#_x0000_t75" style="width:138.75pt;height:29.25pt" o:ole="">
                  <v:imagedata r:id="rId131" o:title=""/>
                </v:shape>
                <o:OLEObject Type="Embed" ProgID="FXEquation.Equation" ShapeID="_x0000_i1085" DrawAspect="Content" ObjectID="_1557222619" r:id="rId132"/>
              </w:object>
            </w:r>
          </w:p>
        </w:tc>
      </w:tr>
      <w:tr w:rsidR="00194F69" w:rsidTr="005C0019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194F69" w:rsidRDefault="00194F69" w:rsidP="00194F69">
            <w:pPr>
              <w:ind w:right="56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Total keys = </w:t>
            </w:r>
            <w:r>
              <w:rPr>
                <w:rFonts w:ascii="Times New Roman" w:hAnsi="Times New Roman"/>
                <w:sz w:val="24"/>
                <w:szCs w:val="24"/>
              </w:rPr>
              <w:t>5</w:t>
            </w:r>
            <w:r w:rsidRPr="00604BC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+ </w:t>
            </w:r>
            <w:r w:rsidRPr="00604BC6">
              <w:rPr>
                <w:rFonts w:ascii="Times New Roman" w:hAnsi="Times New Roman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+ 1 + 6 + 7 = 21 </w:t>
            </w:r>
          </w:p>
          <w:p w:rsidR="00194F69" w:rsidRDefault="00194F69" w:rsidP="00194F69">
            <w:pPr>
              <w:ind w:right="567"/>
              <w:rPr>
                <w:rFonts w:asciiTheme="majorHAnsi" w:hAnsiTheme="majorHAnsi"/>
                <w:color w:val="FF0000"/>
                <w:sz w:val="24"/>
                <w:szCs w:val="24"/>
              </w:rPr>
            </w:pPr>
            <w:r w:rsidRPr="00194E9D">
              <w:rPr>
                <w:rFonts w:asciiTheme="majorHAnsi" w:hAnsiTheme="majorHAnsi"/>
                <w:color w:val="FF0000"/>
                <w:position w:val="-24"/>
                <w:sz w:val="24"/>
                <w:szCs w:val="24"/>
              </w:rPr>
              <w:object w:dxaOrig="1998" w:dyaOrig="528" w14:anchorId="368C760D">
                <v:shape id="_x0000_i1086" type="#_x0000_t75" style="width:100.5pt;height:26.25pt" o:ole="">
                  <v:imagedata r:id="rId133" o:title=""/>
                </v:shape>
                <o:OLEObject Type="Embed" ProgID="FXEquation.Equation" ShapeID="_x0000_i1086" DrawAspect="Content" ObjectID="_1557222620" r:id="rId134"/>
              </w:object>
            </w:r>
          </w:p>
          <w:p w:rsidR="00194F69" w:rsidRPr="00194E9D" w:rsidRDefault="00194F69" w:rsidP="00194F69">
            <w:pPr>
              <w:ind w:right="567"/>
              <w:rPr>
                <w:rFonts w:asciiTheme="majorHAnsi" w:hAnsiTheme="majorHAnsi"/>
                <w:position w:val="-24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1</w:t>
            </w:r>
            <w:r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E25204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194F69" w:rsidTr="005C0019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194F69" w:rsidRDefault="00C71B7B" w:rsidP="00194F69">
            <w:pPr>
              <w:rPr>
                <w:rFonts w:asciiTheme="majorHAnsi" w:hAnsiTheme="majorHAnsi"/>
                <w:sz w:val="24"/>
                <w:szCs w:val="24"/>
              </w:rPr>
            </w:pPr>
            <w:r w:rsidRPr="00194E9D">
              <w:rPr>
                <w:rFonts w:asciiTheme="majorHAnsi" w:hAnsiTheme="majorHAnsi"/>
                <w:color w:val="FF0000"/>
                <w:position w:val="-24"/>
                <w:sz w:val="24"/>
                <w:szCs w:val="24"/>
              </w:rPr>
              <w:object w:dxaOrig="3700" w:dyaOrig="592" w14:anchorId="689DC5DE">
                <v:shape id="_x0000_i1087" type="#_x0000_t75" style="width:185.25pt;height:29.25pt" o:ole="">
                  <v:imagedata r:id="rId135" o:title=""/>
                </v:shape>
                <o:OLEObject Type="Embed" ProgID="FXEquation.Equation" ShapeID="_x0000_i1087" DrawAspect="Content" ObjectID="_1557222621" r:id="rId136"/>
              </w:object>
            </w:r>
          </w:p>
        </w:tc>
      </w:tr>
      <w:tr w:rsidR="00194F69" w:rsidTr="005C0019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194F69" w:rsidRDefault="00194F69" w:rsidP="00194F69">
            <w:pPr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</w:pPr>
            <w:r w:rsidRPr="00713A46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3632" w:dyaOrig="532" w14:anchorId="6EFB052E">
                <v:shape id="_x0000_i1088" type="#_x0000_t75" style="width:181.5pt;height:27pt" o:ole="">
                  <v:imagedata r:id="rId137" o:title=""/>
                </v:shape>
                <o:OLEObject Type="Embed" ProgID="FXEquation.Equation" ShapeID="_x0000_i1088" DrawAspect="Content" ObjectID="_1557222622" r:id="rId138"/>
              </w:object>
            </w:r>
          </w:p>
          <w:p w:rsidR="00194F69" w:rsidRPr="00713A46" w:rsidRDefault="00194F69" w:rsidP="00194F69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3</w:t>
            </w:r>
            <w:r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E25204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194F69" w:rsidTr="005C0019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There are 12 colours available.</w:t>
            </w:r>
          </w:p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 are shades of grey, so 12 – 3  = 9 are not</w:t>
            </w:r>
          </w:p>
          <w:p w:rsidR="00194F69" w:rsidRDefault="00194F69" w:rsidP="00194F69">
            <w:pPr>
              <w:rPr>
                <w:rFonts w:asciiTheme="majorHAnsi" w:hAnsiTheme="majorHAnsi"/>
                <w:position w:val="-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705DBF" w:rsidRPr="00713A46">
              <w:rPr>
                <w:rFonts w:asciiTheme="majorHAnsi" w:hAnsiTheme="majorHAnsi"/>
                <w:color w:val="FF0000"/>
                <w:position w:val="-8"/>
                <w:sz w:val="24"/>
                <w:szCs w:val="24"/>
              </w:rPr>
              <w:object w:dxaOrig="3804" w:dyaOrig="256" w14:anchorId="24CCBB5F">
                <v:shape id="_x0000_i1089" type="#_x0000_t75" style="width:191.25pt;height:13.5pt" o:ole="">
                  <v:imagedata r:id="rId139" o:title=""/>
                </v:shape>
                <o:OLEObject Type="Embed" ProgID="FXEquation.Equation" ShapeID="_x0000_i1089" DrawAspect="Content" ObjectID="_1557222623" r:id="rId140"/>
              </w:object>
            </w:r>
            <w:r w:rsidRPr="00713A46">
              <w:rPr>
                <w:rFonts w:asciiTheme="majorHAnsi" w:hAnsiTheme="majorHAnsi"/>
                <w:position w:val="-8"/>
                <w:sz w:val="24"/>
                <w:szCs w:val="24"/>
              </w:rPr>
              <w:t xml:space="preserve"> </w:t>
            </w:r>
          </w:p>
          <w:p w:rsidR="00194F69" w:rsidRPr="00713A46" w:rsidRDefault="00705DBF" w:rsidP="00194F69">
            <w:pPr>
              <w:rPr>
                <w:rFonts w:asciiTheme="majorHAnsi" w:hAnsiTheme="majorHAnsi"/>
                <w:position w:val="-8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4</w:t>
            </w:r>
            <w:r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th</w:t>
            </w:r>
            <w:r w:rsidR="00194F69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="00194F69" w:rsidRPr="00E25204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194F69" w:rsidTr="005C0019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 w:rsidRPr="00576D80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3468" w:dyaOrig="532" w14:anchorId="183C1FC1">
                <v:shape id="_x0000_i1090" type="#_x0000_t75" style="width:173.25pt;height:27pt" o:ole="">
                  <v:imagedata r:id="rId141" o:title=""/>
                </v:shape>
                <o:OLEObject Type="Embed" ProgID="FXEquation.Equation" ShapeID="_x0000_i1090" DrawAspect="Content" ObjectID="_1557222624" r:id="rId142"/>
              </w:object>
            </w:r>
          </w:p>
        </w:tc>
      </w:tr>
      <w:tr w:rsidR="00194F69" w:rsidTr="005C0019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194F69" w:rsidRPr="00870FF5" w:rsidRDefault="00194F69" w:rsidP="00194F69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 w:rsidRPr="00576D80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4478" w:dyaOrig="1112" w14:anchorId="331B9F35">
                <v:shape id="_x0000_i1091" type="#_x0000_t75" style="width:222.75pt;height:55.5pt" o:ole="">
                  <v:imagedata r:id="rId143" o:title=""/>
                </v:shape>
                <o:OLEObject Type="Embed" ProgID="FXEquation.Equation" ShapeID="_x0000_i1091" DrawAspect="Content" ObjectID="_1557222625" r:id="rId144"/>
              </w:object>
            </w:r>
          </w:p>
        </w:tc>
      </w:tr>
    </w:tbl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1244E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A1244E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-953861633"/>
              <w:placeholder>
                <w:docPart w:val="69C61DE8DACA437D8684EB37FEBEA595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DD6890" w:rsidRPr="005615AC" w:rsidRDefault="00DD6890" w:rsidP="00A1244E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A1244E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1287786267"/>
                <w:placeholder>
                  <w:docPart w:val="10818E5EC9A8447EBB6F48E726D58C05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A1244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824817181"/>
            <w:placeholder>
              <w:docPart w:val="74AC0C1377164A3A86149398A17D45E2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DD6890" w:rsidP="00A1244E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396818929"/>
            <w:placeholder>
              <w:docPart w:val="390A601AA2E8478DA3228E7B24BA0A8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7E09B9" w:rsidP="00A1244E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Sample Space and Probability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Default="00DD6890" w:rsidP="00A1244E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DD6890" w:rsidRDefault="00DD6890" w:rsidP="00A1244E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DD6890" w:rsidRPr="00325745" w:rsidRDefault="00DD6890" w:rsidP="00A1244E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</w:tbl>
    <w:p w:rsidR="00DD6890" w:rsidRDefault="00DD6890" w:rsidP="00DD6890"/>
    <w:p w:rsidR="00DD6890" w:rsidRPr="00624B16" w:rsidRDefault="00624B16" w:rsidP="00624B16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10206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9072"/>
      </w:tblGrid>
      <w:tr w:rsidR="005C0019" w:rsidTr="00BF6FD8">
        <w:trPr>
          <w:cantSplit/>
        </w:trPr>
        <w:tc>
          <w:tcPr>
            <w:tcW w:w="1134" w:type="dxa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9072" w:type="dxa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194F69" w:rsidTr="00BF6FD8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 normal die has faces with dots from 1 to 6, so seven dots is not in the sample space.</w:t>
            </w:r>
          </w:p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6229FD">
              <w:rPr>
                <w:rFonts w:asciiTheme="majorHAnsi" w:hAnsiTheme="majorHAnsi"/>
                <w:b/>
                <w:sz w:val="24"/>
                <w:szCs w:val="24"/>
              </w:rPr>
              <w:t>2</w:t>
            </w:r>
            <w:r w:rsidRPr="006229FD"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E25204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194F69" w:rsidTr="00BF6FD8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There are more cars than other vehicles, so </w:t>
            </w:r>
            <w:r w:rsidRPr="006229FD">
              <w:rPr>
                <w:rFonts w:asciiTheme="majorHAnsi" w:hAnsiTheme="majorHAnsi"/>
                <w:b/>
                <w:sz w:val="24"/>
                <w:szCs w:val="24"/>
              </w:rPr>
              <w:t xml:space="preserve">cars </w:t>
            </w:r>
            <w:r>
              <w:rPr>
                <w:rFonts w:asciiTheme="majorHAnsi" w:hAnsiTheme="majorHAnsi"/>
                <w:sz w:val="24"/>
                <w:szCs w:val="24"/>
              </w:rPr>
              <w:t>are most likely</w:t>
            </w:r>
          </w:p>
        </w:tc>
      </w:tr>
      <w:tr w:rsidR="00194F69" w:rsidTr="00BF6FD8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194F69" w:rsidRPr="006229FD" w:rsidRDefault="00194F69" w:rsidP="00194F69">
            <w:pPr>
              <w:rPr>
                <w:rFonts w:asciiTheme="majorHAnsi" w:hAnsiTheme="majorHAnsi"/>
                <w:position w:val="-6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6229FD">
              <w:rPr>
                <w:rFonts w:asciiTheme="majorHAnsi" w:hAnsiTheme="majorHAnsi"/>
                <w:color w:val="FF0000"/>
                <w:position w:val="-60"/>
                <w:sz w:val="24"/>
                <w:szCs w:val="24"/>
              </w:rPr>
              <w:object w:dxaOrig="3970" w:dyaOrig="776" w14:anchorId="1FF35E8C">
                <v:shape id="_x0000_i1092" type="#_x0000_t75" style="width:198.75pt;height:39pt" o:ole="">
                  <v:imagedata r:id="rId145" o:title=""/>
                </v:shape>
                <o:OLEObject Type="Embed" ProgID="FXEquation.Equation" ShapeID="_x0000_i1092" DrawAspect="Content" ObjectID="_1557222626" r:id="rId146"/>
              </w:object>
            </w:r>
            <w:r w:rsidRPr="006229FD">
              <w:rPr>
                <w:rFonts w:asciiTheme="majorHAnsi" w:hAnsiTheme="majorHAnsi"/>
                <w:position w:val="-60"/>
                <w:sz w:val="24"/>
                <w:szCs w:val="24"/>
              </w:rPr>
              <w:t xml:space="preserve"> </w:t>
            </w:r>
          </w:p>
        </w:tc>
      </w:tr>
      <w:tr w:rsidR="00194F69" w:rsidTr="00BF6FD8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194F69" w:rsidRPr="00336FEC" w:rsidRDefault="00336FEC" w:rsidP="00194F69">
            <w:pPr>
              <w:rPr>
                <w:rFonts w:asciiTheme="majorHAnsi" w:hAnsiTheme="majorHAnsi"/>
                <w:color w:val="FF0000"/>
                <w:position w:val="-96"/>
                <w:sz w:val="24"/>
                <w:szCs w:val="24"/>
              </w:rPr>
            </w:pPr>
            <w:r w:rsidRPr="00336FEC">
              <w:rPr>
                <w:rFonts w:asciiTheme="majorHAnsi" w:hAnsiTheme="majorHAnsi"/>
                <w:color w:val="FF0000"/>
                <w:position w:val="-96"/>
                <w:sz w:val="24"/>
                <w:szCs w:val="24"/>
              </w:rPr>
              <w:object w:dxaOrig="3538" w:dyaOrig="1168" w14:anchorId="5B768F79">
                <v:shape id="_x0000_i1093" type="#_x0000_t75" style="width:177pt;height:58.5pt" o:ole="">
                  <v:imagedata r:id="rId147" o:title=""/>
                </v:shape>
                <o:OLEObject Type="Embed" ProgID="FXEquation.Equation" ShapeID="_x0000_i1093" DrawAspect="Content" ObjectID="_1557222627" r:id="rId148"/>
              </w:object>
            </w:r>
          </w:p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1</w:t>
            </w:r>
            <w:r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E25204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194F69" w:rsidTr="00BF6FD8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194F69" w:rsidRDefault="00194F69" w:rsidP="00194F69">
            <w:pPr>
              <w:rPr>
                <w:rFonts w:asciiTheme="majorHAnsi" w:hAnsiTheme="majorHAnsi"/>
                <w:position w:val="-19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756FF7">
              <w:rPr>
                <w:rFonts w:asciiTheme="majorHAnsi" w:hAnsiTheme="majorHAnsi"/>
                <w:color w:val="FF0000"/>
                <w:position w:val="-190"/>
                <w:sz w:val="24"/>
                <w:szCs w:val="24"/>
              </w:rPr>
              <w:object w:dxaOrig="4929" w:dyaOrig="2252" w14:anchorId="6EEBACEB">
                <v:shape id="_x0000_i1094" type="#_x0000_t75" style="width:247.5pt;height:113.25pt" o:ole="">
                  <v:imagedata r:id="rId149" o:title=""/>
                </v:shape>
                <o:OLEObject Type="Embed" ProgID="FXEquation.Equation" ShapeID="_x0000_i1094" DrawAspect="Content" ObjectID="_1557222628" r:id="rId150"/>
              </w:object>
            </w:r>
            <w:r w:rsidRPr="00756FF7">
              <w:rPr>
                <w:rFonts w:asciiTheme="majorHAnsi" w:hAnsiTheme="majorHAnsi"/>
                <w:position w:val="-190"/>
                <w:sz w:val="24"/>
                <w:szCs w:val="24"/>
              </w:rPr>
              <w:t xml:space="preserve"> </w:t>
            </w:r>
          </w:p>
          <w:p w:rsidR="00194F69" w:rsidRPr="00756FF7" w:rsidRDefault="00194F69" w:rsidP="00194F69">
            <w:pPr>
              <w:rPr>
                <w:rFonts w:asciiTheme="majorHAnsi" w:hAnsiTheme="majorHAnsi"/>
                <w:position w:val="-190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4</w:t>
            </w:r>
            <w:r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E25204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194F69" w:rsidTr="00BF6FD8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55% are female, so 45% are male.</w:t>
            </w:r>
          </w:p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So </w:t>
            </w:r>
            <w:r w:rsidRPr="00461639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2118" w:dyaOrig="532" w14:anchorId="71A2C20C">
                <v:shape id="_x0000_i1095" type="#_x0000_t75" style="width:105.75pt;height:27pt" o:ole="">
                  <v:imagedata r:id="rId151" o:title=""/>
                </v:shape>
                <o:OLEObject Type="Embed" ProgID="FXEquation.Equation" ShapeID="_x0000_i1095" DrawAspect="Content" ObjectID="_1557222629" r:id="rId152"/>
              </w:object>
            </w:r>
          </w:p>
        </w:tc>
      </w:tr>
      <w:tr w:rsidR="00194F69" w:rsidTr="00BF6FD8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 are cats, so 17 – 6 = 11 are dogs.</w:t>
            </w:r>
          </w:p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object w:dxaOrig="1352" w:dyaOrig="532" w14:anchorId="70020595">
                <v:shape id="_x0000_i1096" type="#_x0000_t75" style="width:67.5pt;height:26.25pt" o:ole="">
                  <v:imagedata r:id="rId153" o:title=""/>
                </v:shape>
                <o:OLEObject Type="Embed" ProgID="FXEquation.Equation" ShapeID="_x0000_i1096" DrawAspect="Content" ObjectID="_1557222630" r:id="rId154"/>
              </w:object>
            </w:r>
          </w:p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2</w:t>
            </w:r>
            <w:r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E25204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</w:tc>
      </w:tr>
      <w:tr w:rsidR="00194F69" w:rsidTr="00BF6FD8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There are 30 altogether and only three have red hair so it is unlikely.</w:t>
            </w:r>
          </w:p>
          <w:p w:rsidR="00194F69" w:rsidRPr="00224C0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1</w:t>
            </w:r>
            <w:r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E25204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194F69" w:rsidTr="00BF6FD8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Brown +blonde +red = 10 + 7 + 3 = 20</w:t>
            </w:r>
          </w:p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So black =  30 – 20 = 10</w:t>
            </w:r>
          </w:p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 w:rsidRPr="00224C09">
              <w:rPr>
                <w:rFonts w:asciiTheme="majorHAnsi" w:hAnsiTheme="majorHAnsi"/>
                <w:b/>
                <w:sz w:val="24"/>
                <w:szCs w:val="24"/>
              </w:rPr>
              <w:t>Brown and Black</w:t>
            </w:r>
            <w:r w:rsidRPr="00224C09">
              <w:rPr>
                <w:rFonts w:asciiTheme="majorHAnsi" w:hAnsiTheme="majorHAnsi"/>
                <w:sz w:val="24"/>
                <w:szCs w:val="24"/>
              </w:rPr>
              <w:t xml:space="preserve"> both have 10, so are equally likely</w:t>
            </w:r>
          </w:p>
        </w:tc>
      </w:tr>
      <w:tr w:rsidR="00194F69" w:rsidTr="00BF6FD8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194F69" w:rsidRPr="00224C09" w:rsidRDefault="00194F69" w:rsidP="00194F69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 w:rsidRPr="00224C09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4188" w:dyaOrig="532" w14:anchorId="59F53631">
                <v:shape id="_x0000_i1097" type="#_x0000_t75" style="width:210pt;height:27pt" o:ole="">
                  <v:imagedata r:id="rId155" o:title=""/>
                </v:shape>
                <o:OLEObject Type="Embed" ProgID="FXEquation.Equation" ShapeID="_x0000_i1097" DrawAspect="Content" ObjectID="_1557222631" r:id="rId156"/>
              </w:object>
            </w:r>
          </w:p>
        </w:tc>
      </w:tr>
      <w:tr w:rsidR="00194F69" w:rsidTr="00BF6FD8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194F69" w:rsidRDefault="00194F69" w:rsidP="00194F69">
            <w:pPr>
              <w:rPr>
                <w:rFonts w:asciiTheme="majorHAnsi" w:hAnsiTheme="majorHAnsi"/>
                <w:color w:val="FF0000"/>
                <w:sz w:val="24"/>
                <w:szCs w:val="24"/>
              </w:rPr>
            </w:pPr>
            <w:r w:rsidRPr="00194E9D">
              <w:rPr>
                <w:rFonts w:asciiTheme="majorHAnsi" w:hAnsiTheme="majorHAnsi"/>
                <w:color w:val="FF0000"/>
                <w:position w:val="-24"/>
                <w:sz w:val="24"/>
                <w:szCs w:val="24"/>
              </w:rPr>
              <w:object w:dxaOrig="2748" w:dyaOrig="532" w14:anchorId="655A55EC">
                <v:shape id="_x0000_i1098" type="#_x0000_t75" style="width:137.25pt;height:27pt" o:ole="">
                  <v:imagedata r:id="rId157" o:title=""/>
                </v:shape>
                <o:OLEObject Type="Embed" ProgID="FXEquation.Equation" ShapeID="_x0000_i1098" DrawAspect="Content" ObjectID="_1557222632" r:id="rId158"/>
              </w:object>
            </w:r>
          </w:p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4</w:t>
            </w:r>
            <w:r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E25204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194F69" w:rsidTr="00BF6FD8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194F69" w:rsidRPr="008C5CEE" w:rsidRDefault="00194F69" w:rsidP="00194F69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 w:rsidRPr="008C5CEE"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  <w:object w:dxaOrig="3648" w:dyaOrig="532" w14:anchorId="4943F43B">
                <v:shape id="_x0000_i1099" type="#_x0000_t75" style="width:182.25pt;height:27pt" o:ole="">
                  <v:imagedata r:id="rId159" o:title=""/>
                </v:shape>
                <o:OLEObject Type="Embed" ProgID="FXEquation.Equation" ShapeID="_x0000_i1099" DrawAspect="Content" ObjectID="_1557222633" r:id="rId160"/>
              </w:object>
            </w:r>
          </w:p>
        </w:tc>
      </w:tr>
      <w:tr w:rsidR="00194F69" w:rsidTr="00BF6FD8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194F69" w:rsidRPr="00D4527D" w:rsidRDefault="00194F69" w:rsidP="00194F69">
            <w:pPr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</w:pPr>
            <w:r w:rsidRPr="00D4527D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4038" w:dyaOrig="532" w14:anchorId="6792120A">
                <v:shape id="_x0000_i1100" type="#_x0000_t75" style="width:201.75pt;height:27pt" o:ole="">
                  <v:imagedata r:id="rId161" o:title=""/>
                </v:shape>
                <o:OLEObject Type="Embed" ProgID="FXEquation.Equation" ShapeID="_x0000_i1100" DrawAspect="Content" ObjectID="_1557222634" r:id="rId162"/>
              </w:object>
            </w:r>
          </w:p>
          <w:p w:rsidR="00194F69" w:rsidRPr="008C5CEE" w:rsidRDefault="00194F69" w:rsidP="00194F69">
            <w:pPr>
              <w:rPr>
                <w:rFonts w:asciiTheme="majorHAnsi" w:hAnsiTheme="majorHAnsi"/>
                <w:color w:val="FF0000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3</w:t>
            </w:r>
            <w:r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E25204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  <w:tr w:rsidR="00194F69" w:rsidTr="00BF6FD8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Two digit numbers beginning with 1 are:</w:t>
            </w:r>
          </w:p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 10, 11, 12, 13, 14, 15, 16, 17, 18 and 19</w:t>
            </w:r>
          </w:p>
          <w:p w:rsidR="00194F69" w:rsidRPr="009723F5" w:rsidRDefault="00194F69" w:rsidP="00194F69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 w:rsidRPr="009723F5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2462" w:dyaOrig="532" w14:anchorId="02C97851">
                <v:shape id="_x0000_i1101" type="#_x0000_t75" style="width:123pt;height:27pt" o:ole="">
                  <v:imagedata r:id="rId163" o:title=""/>
                </v:shape>
                <o:OLEObject Type="Embed" ProgID="FXEquation.Equation" ShapeID="_x0000_i1101" DrawAspect="Content" ObjectID="_1557222635" r:id="rId164"/>
              </w:object>
            </w:r>
          </w:p>
        </w:tc>
      </w:tr>
      <w:tr w:rsidR="00194F69" w:rsidTr="00BF6FD8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Tickets which are multiples of 9 are:</w:t>
            </w:r>
          </w:p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9, 18, 27, 36, 45, 54, 63, 72, 81, 90, 99, 108, 117, 126, 135, 144, 153, 162, 171, 180, 189 and 198, so there are 22.</w:t>
            </w:r>
          </w:p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Of these Bill has already bought 18 so 21 are left.</w:t>
            </w:r>
          </w:p>
          <w:p w:rsidR="00194F69" w:rsidRPr="009723F5" w:rsidRDefault="00194F69" w:rsidP="00194F69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 w:rsidRPr="009723F5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2950" w:dyaOrig="532" w14:anchorId="10A71ACE">
                <v:shape id="_x0000_i1102" type="#_x0000_t75" style="width:147.75pt;height:27pt" o:ole="">
                  <v:imagedata r:id="rId165" o:title=""/>
                </v:shape>
                <o:OLEObject Type="Embed" ProgID="FXEquation.Equation" ShapeID="_x0000_i1102" DrawAspect="Content" ObjectID="_1557222636" r:id="rId166"/>
              </w:object>
            </w:r>
          </w:p>
        </w:tc>
      </w:tr>
      <w:tr w:rsidR="00194F69" w:rsidTr="00BF6FD8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194F69" w:rsidRPr="00A07981" w:rsidRDefault="00194F69" w:rsidP="00194F69">
            <w:pPr>
              <w:rPr>
                <w:rFonts w:asciiTheme="majorHAnsi" w:hAnsiTheme="majorHAnsi"/>
                <w:position w:val="-2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Need twice as many faces red than black out of six faces, so it is 2 black and </w:t>
            </w:r>
            <w:r w:rsidRPr="009723F5">
              <w:rPr>
                <w:rFonts w:asciiTheme="majorHAnsi" w:hAnsiTheme="majorHAnsi"/>
                <w:b/>
                <w:sz w:val="24"/>
                <w:szCs w:val="24"/>
              </w:rPr>
              <w:t>4 red faces</w:t>
            </w:r>
          </w:p>
        </w:tc>
      </w:tr>
      <w:tr w:rsidR="00194F69" w:rsidTr="00BF6FD8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701"/>
              <w:gridCol w:w="1771"/>
            </w:tblGrid>
            <w:tr w:rsidR="00194F69" w:rsidTr="00C63482">
              <w:trPr>
                <w:trHeight w:hRule="exact" w:val="284"/>
              </w:trPr>
              <w:tc>
                <w:tcPr>
                  <w:tcW w:w="1701" w:type="dxa"/>
                </w:tcPr>
                <w:p w:rsidR="00194F69" w:rsidRDefault="00194F69" w:rsidP="00194F69">
                  <w:pPr>
                    <w:pStyle w:val="QuestionStyle"/>
                  </w:pPr>
                  <w:r>
                    <w:t>Breed</w:t>
                  </w:r>
                </w:p>
              </w:tc>
              <w:tc>
                <w:tcPr>
                  <w:tcW w:w="1771" w:type="dxa"/>
                </w:tcPr>
                <w:p w:rsidR="00194F69" w:rsidRDefault="00194F69" w:rsidP="00194F69">
                  <w:pPr>
                    <w:pStyle w:val="QuestionStyle"/>
                    <w:jc w:val="center"/>
                  </w:pPr>
                  <w:r>
                    <w:t>Number</w:t>
                  </w:r>
                </w:p>
              </w:tc>
            </w:tr>
            <w:tr w:rsidR="00194F69" w:rsidTr="00C63482">
              <w:trPr>
                <w:trHeight w:hRule="exact" w:val="284"/>
              </w:trPr>
              <w:tc>
                <w:tcPr>
                  <w:tcW w:w="1701" w:type="dxa"/>
                </w:tcPr>
                <w:p w:rsidR="00194F69" w:rsidRDefault="00194F69" w:rsidP="00194F69">
                  <w:pPr>
                    <w:pStyle w:val="QuestionStyle"/>
                  </w:pPr>
                  <w:r>
                    <w:t>Merino</w:t>
                  </w:r>
                </w:p>
              </w:tc>
              <w:tc>
                <w:tcPr>
                  <w:tcW w:w="1771" w:type="dxa"/>
                </w:tcPr>
                <w:p w:rsidR="00194F69" w:rsidRDefault="00194F69" w:rsidP="00194F69">
                  <w:pPr>
                    <w:pStyle w:val="QuestionStyle"/>
                    <w:jc w:val="center"/>
                  </w:pPr>
                  <w:r>
                    <w:t>150</w:t>
                  </w:r>
                </w:p>
              </w:tc>
            </w:tr>
            <w:tr w:rsidR="00194F69" w:rsidTr="00C63482">
              <w:trPr>
                <w:trHeight w:hRule="exact" w:val="284"/>
              </w:trPr>
              <w:tc>
                <w:tcPr>
                  <w:tcW w:w="1701" w:type="dxa"/>
                </w:tcPr>
                <w:p w:rsidR="00194F69" w:rsidRDefault="00194F69" w:rsidP="00194F69">
                  <w:pPr>
                    <w:pStyle w:val="QuestionStyle"/>
                  </w:pPr>
                  <w:r>
                    <w:t>Border Leicester</w:t>
                  </w:r>
                </w:p>
              </w:tc>
              <w:tc>
                <w:tcPr>
                  <w:tcW w:w="1771" w:type="dxa"/>
                </w:tcPr>
                <w:p w:rsidR="00194F69" w:rsidRDefault="00194F69" w:rsidP="00194F69">
                  <w:pPr>
                    <w:pStyle w:val="QuestionStyle"/>
                    <w:jc w:val="center"/>
                  </w:pPr>
                  <w:r>
                    <w:t>60</w:t>
                  </w:r>
                </w:p>
              </w:tc>
            </w:tr>
            <w:tr w:rsidR="00194F69" w:rsidTr="00C63482">
              <w:trPr>
                <w:trHeight w:hRule="exact" w:val="284"/>
              </w:trPr>
              <w:tc>
                <w:tcPr>
                  <w:tcW w:w="1701" w:type="dxa"/>
                </w:tcPr>
                <w:p w:rsidR="00194F69" w:rsidRDefault="00194F69" w:rsidP="00194F69">
                  <w:pPr>
                    <w:pStyle w:val="QuestionStyle"/>
                  </w:pPr>
                  <w:r>
                    <w:t>Suffolk</w:t>
                  </w:r>
                </w:p>
              </w:tc>
              <w:tc>
                <w:tcPr>
                  <w:tcW w:w="1771" w:type="dxa"/>
                </w:tcPr>
                <w:p w:rsidR="00194F69" w:rsidRDefault="00194F69" w:rsidP="00194F69">
                  <w:pPr>
                    <w:pStyle w:val="QuestionStyle"/>
                    <w:jc w:val="center"/>
                  </w:pPr>
                  <w:r>
                    <w:t>40</w:t>
                  </w:r>
                </w:p>
              </w:tc>
            </w:tr>
            <w:tr w:rsidR="00194F69" w:rsidTr="00C63482">
              <w:trPr>
                <w:trHeight w:hRule="exact" w:val="284"/>
              </w:trPr>
              <w:tc>
                <w:tcPr>
                  <w:tcW w:w="1701" w:type="dxa"/>
                </w:tcPr>
                <w:p w:rsidR="00194F69" w:rsidRDefault="00194F69" w:rsidP="00194F69">
                  <w:pPr>
                    <w:pStyle w:val="QuestionStyle"/>
                  </w:pPr>
                  <w:r>
                    <w:t>Corriedale</w:t>
                  </w:r>
                </w:p>
              </w:tc>
              <w:tc>
                <w:tcPr>
                  <w:tcW w:w="1771" w:type="dxa"/>
                </w:tcPr>
                <w:p w:rsidR="00194F69" w:rsidRDefault="00194F69" w:rsidP="00194F69">
                  <w:pPr>
                    <w:pStyle w:val="QuestionStyle"/>
                    <w:jc w:val="center"/>
                  </w:pPr>
                  <w:r>
                    <w:t>20</w:t>
                  </w:r>
                </w:p>
              </w:tc>
            </w:tr>
            <w:tr w:rsidR="00194F69" w:rsidTr="00C63482">
              <w:trPr>
                <w:trHeight w:hRule="exact" w:val="284"/>
              </w:trPr>
              <w:tc>
                <w:tcPr>
                  <w:tcW w:w="1701" w:type="dxa"/>
                </w:tcPr>
                <w:p w:rsidR="00194F69" w:rsidRDefault="00194F69" w:rsidP="00194F69">
                  <w:pPr>
                    <w:pStyle w:val="QuestionStyle"/>
                  </w:pPr>
                  <w:r>
                    <w:t>Dorset</w:t>
                  </w:r>
                </w:p>
              </w:tc>
              <w:tc>
                <w:tcPr>
                  <w:tcW w:w="1771" w:type="dxa"/>
                </w:tcPr>
                <w:p w:rsidR="00194F69" w:rsidRDefault="00194F69" w:rsidP="00194F69">
                  <w:pPr>
                    <w:pStyle w:val="QuestionStyle"/>
                    <w:jc w:val="center"/>
                  </w:pPr>
                  <w:r>
                    <w:t>30</w:t>
                  </w:r>
                </w:p>
              </w:tc>
            </w:tr>
            <w:tr w:rsidR="00194F69" w:rsidTr="00C63482">
              <w:trPr>
                <w:trHeight w:hRule="exact" w:val="284"/>
              </w:trPr>
              <w:tc>
                <w:tcPr>
                  <w:tcW w:w="1701" w:type="dxa"/>
                </w:tcPr>
                <w:p w:rsidR="00194F69" w:rsidRPr="00B22697" w:rsidRDefault="00194F69" w:rsidP="00194F69">
                  <w:pPr>
                    <w:pStyle w:val="QuestionStyle"/>
                  </w:pPr>
                  <w:r w:rsidRPr="00B22697">
                    <w:t>Total</w:t>
                  </w:r>
                </w:p>
              </w:tc>
              <w:tc>
                <w:tcPr>
                  <w:tcW w:w="1771" w:type="dxa"/>
                </w:tcPr>
                <w:p w:rsidR="00194F69" w:rsidRPr="00B22697" w:rsidRDefault="00194F69" w:rsidP="00194F69">
                  <w:pPr>
                    <w:pStyle w:val="QuestionStyle"/>
                    <w:jc w:val="center"/>
                  </w:pPr>
                  <w:r w:rsidRPr="00B22697">
                    <w:t>300</w:t>
                  </w:r>
                </w:p>
              </w:tc>
            </w:tr>
          </w:tbl>
          <w:p w:rsidR="00194F69" w:rsidRDefault="00194F69" w:rsidP="00194F69">
            <w:pPr>
              <w:rPr>
                <w:rFonts w:asciiTheme="majorHAnsi" w:hAnsiTheme="majorHAnsi"/>
                <w:color w:val="FF0000"/>
                <w:position w:val="-20"/>
                <w:sz w:val="24"/>
                <w:szCs w:val="24"/>
              </w:rPr>
            </w:pPr>
          </w:p>
          <w:p w:rsidR="00194F69" w:rsidRPr="00B22697" w:rsidRDefault="00194F69" w:rsidP="00194F69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 w:rsidRPr="00B22697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4038" w:dyaOrig="532" w14:anchorId="469F2C8E">
                <v:shape id="_x0000_i1103" type="#_x0000_t75" style="width:201.75pt;height:27pt" o:ole="">
                  <v:imagedata r:id="rId167" o:title=""/>
                </v:shape>
                <o:OLEObject Type="Embed" ProgID="FXEquation.Equation" ShapeID="_x0000_i1103" DrawAspect="Content" ObjectID="_1557222637" r:id="rId168"/>
              </w:object>
            </w:r>
          </w:p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194F69" w:rsidTr="00BF6FD8">
        <w:trPr>
          <w:cantSplit/>
        </w:trPr>
        <w:tc>
          <w:tcPr>
            <w:tcW w:w="1134" w:type="dxa"/>
          </w:tcPr>
          <w:p w:rsidR="00194F69" w:rsidRPr="00750A38" w:rsidRDefault="00194F69" w:rsidP="00194F6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194F69" w:rsidRDefault="00194F69" w:rsidP="00194F69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Merino and Dorset total 180, so rest total 300 – 180 =120</w:t>
            </w:r>
          </w:p>
          <w:p w:rsidR="00194F69" w:rsidRDefault="00194F69" w:rsidP="00194F69">
            <w:pPr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</w:pPr>
            <w:r w:rsidRPr="00680276">
              <w:rPr>
                <w:rFonts w:asciiTheme="majorHAnsi" w:hAnsiTheme="majorHAnsi"/>
                <w:color w:val="FF0000"/>
                <w:position w:val="-18"/>
                <w:sz w:val="24"/>
                <w:szCs w:val="24"/>
              </w:rPr>
              <w:object w:dxaOrig="3738" w:dyaOrig="532" w14:anchorId="47B0E0B9">
                <v:shape id="_x0000_i1104" type="#_x0000_t75" style="width:186.75pt;height:27pt" o:ole="">
                  <v:imagedata r:id="rId169" o:title=""/>
                </v:shape>
                <o:OLEObject Type="Embed" ProgID="FXEquation.Equation" ShapeID="_x0000_i1104" DrawAspect="Content" ObjectID="_1557222638" r:id="rId170"/>
              </w:object>
            </w:r>
          </w:p>
          <w:p w:rsidR="00194F69" w:rsidRPr="00680276" w:rsidRDefault="00194F69" w:rsidP="00194F69">
            <w:pPr>
              <w:rPr>
                <w:rFonts w:asciiTheme="majorHAnsi" w:hAnsiTheme="majorHAnsi"/>
                <w:position w:val="-18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sz w:val="24"/>
                <w:szCs w:val="24"/>
              </w:rPr>
              <w:t>2</w:t>
            </w:r>
            <w:r>
              <w:rPr>
                <w:rFonts w:asciiTheme="majorHAnsi" w:hAnsiTheme="majorHAnsi"/>
                <w:b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  <w:r w:rsidRPr="00E25204">
              <w:rPr>
                <w:rFonts w:asciiTheme="majorHAnsi" w:hAnsiTheme="majorHAnsi"/>
                <w:b/>
                <w:sz w:val="24"/>
                <w:szCs w:val="24"/>
              </w:rPr>
              <w:t xml:space="preserve"> Answer</w:t>
            </w:r>
          </w:p>
        </w:tc>
      </w:tr>
    </w:tbl>
    <w:p w:rsidR="00C63482" w:rsidRPr="00DD6890" w:rsidRDefault="00C63482" w:rsidP="0073595A">
      <w:pPr>
        <w:rPr>
          <w:rFonts w:ascii="Times New Roman" w:hAnsi="Times New Roman"/>
          <w:sz w:val="24"/>
          <w:szCs w:val="24"/>
        </w:rPr>
      </w:pPr>
    </w:p>
    <w:sectPr w:rsidR="00C63482" w:rsidRPr="00DD6890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03F2" w:rsidRDefault="009E03F2" w:rsidP="00C868AD">
      <w:r>
        <w:separator/>
      </w:r>
    </w:p>
  </w:endnote>
  <w:endnote w:type="continuationSeparator" w:id="0">
    <w:p w:rsidR="009E03F2" w:rsidRDefault="009E03F2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66593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36FEC" w:rsidRDefault="00336FE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F23C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336FEC" w:rsidRDefault="00336F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966801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36FEC" w:rsidRDefault="00336FE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E03F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36FEC" w:rsidRDefault="00336F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03F2" w:rsidRDefault="009E03F2" w:rsidP="00C868AD">
      <w:r>
        <w:separator/>
      </w:r>
    </w:p>
  </w:footnote>
  <w:footnote w:type="continuationSeparator" w:id="0">
    <w:p w:rsidR="009E03F2" w:rsidRDefault="009E03F2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6FEC" w:rsidRPr="00C868AD" w:rsidRDefault="009E03F2">
    <w:pPr>
      <w:pStyle w:val="Header"/>
      <w:rPr>
        <w:u w:val="single"/>
      </w:rPr>
    </w:pPr>
    <w:sdt>
      <w:sdtPr>
        <w:rPr>
          <w:u w:val="single"/>
        </w:rPr>
        <w:alias w:val="Comments"/>
        <w:tag w:val=""/>
        <w:id w:val="804896950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 w:rsidR="00336FEC">
          <w:rPr>
            <w:u w:val="single"/>
          </w:rPr>
          <w:t>School Name</w:t>
        </w:r>
      </w:sdtContent>
    </w:sdt>
    <w:r w:rsidR="00336FEC">
      <w:rPr>
        <w:u w:val="single"/>
      </w:rPr>
      <w:t xml:space="preserve">                       Mathematics </w:t>
    </w:r>
    <w:r w:rsidR="00336FEC" w:rsidRPr="00C868AD">
      <w:rPr>
        <w:u w:val="single"/>
      </w:rPr>
      <w:t>Test</w:t>
    </w:r>
    <w:r w:rsidR="00336FEC">
      <w:rPr>
        <w:u w:val="single"/>
      </w:rPr>
      <w:t xml:space="preserve">  -  </w:t>
    </w:r>
    <w:sdt>
      <w:sdtPr>
        <w:rPr>
          <w:u w:val="single"/>
        </w:rPr>
        <w:alias w:val="Title"/>
        <w:tag w:val=""/>
        <w:id w:val="2084796982"/>
        <w:placeholder>
          <w:docPart w:val="A98BC08DD76E492C8DE2A5A087E3BD5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36FEC">
          <w:rPr>
            <w:u w:val="single"/>
          </w:rPr>
          <w:t>Sample Space and Probability</w:t>
        </w:r>
      </w:sdtContent>
    </w:sdt>
    <w:r w:rsidR="005F23C1">
      <w:rPr>
        <w:u w:val="single"/>
      </w:rPr>
      <w:tab/>
    </w:r>
    <w:sdt>
      <w:sdtPr>
        <w:rPr>
          <w:u w:val="single"/>
        </w:rPr>
        <w:alias w:val="Status"/>
        <w:tag w:val=""/>
        <w:id w:val="-828131392"/>
        <w:placeholder>
          <w:docPart w:val="74F27DE9A4AE41179828480D7335DD30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336FEC">
          <w:rPr>
            <w:u w:val="single"/>
          </w:rPr>
          <w:t>2017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F1E0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4245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2"/>
  </w:num>
  <w:num w:numId="5">
    <w:abstractNumId w:val="10"/>
  </w:num>
  <w:num w:numId="6">
    <w:abstractNumId w:val="0"/>
  </w:num>
  <w:num w:numId="7">
    <w:abstractNumId w:val="11"/>
  </w:num>
  <w:num w:numId="8">
    <w:abstractNumId w:val="13"/>
  </w:num>
  <w:num w:numId="9">
    <w:abstractNumId w:val="3"/>
  </w:num>
  <w:num w:numId="10">
    <w:abstractNumId w:val="5"/>
  </w:num>
  <w:num w:numId="11">
    <w:abstractNumId w:val="7"/>
  </w:num>
  <w:num w:numId="12">
    <w:abstractNumId w:val="12"/>
  </w:num>
  <w:num w:numId="13">
    <w:abstractNumId w:val="4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8A9"/>
    <w:rsid w:val="000176AA"/>
    <w:rsid w:val="000266E5"/>
    <w:rsid w:val="00032B73"/>
    <w:rsid w:val="00033E9D"/>
    <w:rsid w:val="000444CB"/>
    <w:rsid w:val="00076D78"/>
    <w:rsid w:val="00097813"/>
    <w:rsid w:val="000A3DF6"/>
    <w:rsid w:val="000A6A03"/>
    <w:rsid w:val="000C4CAD"/>
    <w:rsid w:val="00110126"/>
    <w:rsid w:val="00154CF4"/>
    <w:rsid w:val="0018287C"/>
    <w:rsid w:val="00194F69"/>
    <w:rsid w:val="00197427"/>
    <w:rsid w:val="001D1C88"/>
    <w:rsid w:val="001D25CA"/>
    <w:rsid w:val="001D3E52"/>
    <w:rsid w:val="001D51F7"/>
    <w:rsid w:val="001D7EBD"/>
    <w:rsid w:val="00216994"/>
    <w:rsid w:val="002250C0"/>
    <w:rsid w:val="00246314"/>
    <w:rsid w:val="002A3CD8"/>
    <w:rsid w:val="002C1F1F"/>
    <w:rsid w:val="002F71E5"/>
    <w:rsid w:val="00325745"/>
    <w:rsid w:val="00336FEC"/>
    <w:rsid w:val="003570FE"/>
    <w:rsid w:val="00361BD7"/>
    <w:rsid w:val="00374BC9"/>
    <w:rsid w:val="00376475"/>
    <w:rsid w:val="00396770"/>
    <w:rsid w:val="003A6CE5"/>
    <w:rsid w:val="003C6FEC"/>
    <w:rsid w:val="003D41FF"/>
    <w:rsid w:val="00413DF5"/>
    <w:rsid w:val="00416162"/>
    <w:rsid w:val="00460B7C"/>
    <w:rsid w:val="00474558"/>
    <w:rsid w:val="004A64CB"/>
    <w:rsid w:val="004E1D1E"/>
    <w:rsid w:val="00522775"/>
    <w:rsid w:val="005277D4"/>
    <w:rsid w:val="00530806"/>
    <w:rsid w:val="005503D3"/>
    <w:rsid w:val="005615AC"/>
    <w:rsid w:val="00591FD0"/>
    <w:rsid w:val="005B261E"/>
    <w:rsid w:val="005C0019"/>
    <w:rsid w:val="005C44C0"/>
    <w:rsid w:val="005E3EB0"/>
    <w:rsid w:val="005F23C1"/>
    <w:rsid w:val="005F70B5"/>
    <w:rsid w:val="00623777"/>
    <w:rsid w:val="00624B16"/>
    <w:rsid w:val="00641EA7"/>
    <w:rsid w:val="00653BB8"/>
    <w:rsid w:val="00667642"/>
    <w:rsid w:val="006718CF"/>
    <w:rsid w:val="006833C2"/>
    <w:rsid w:val="006A1410"/>
    <w:rsid w:val="006A184B"/>
    <w:rsid w:val="006F3D36"/>
    <w:rsid w:val="00705DBF"/>
    <w:rsid w:val="00711658"/>
    <w:rsid w:val="0072191D"/>
    <w:rsid w:val="00730DEA"/>
    <w:rsid w:val="0073595A"/>
    <w:rsid w:val="007403DD"/>
    <w:rsid w:val="007A7013"/>
    <w:rsid w:val="007B3348"/>
    <w:rsid w:val="007C2664"/>
    <w:rsid w:val="007C57A9"/>
    <w:rsid w:val="007D39B1"/>
    <w:rsid w:val="007E09B9"/>
    <w:rsid w:val="007E26F9"/>
    <w:rsid w:val="007E2AB8"/>
    <w:rsid w:val="00820DD2"/>
    <w:rsid w:val="00845ACB"/>
    <w:rsid w:val="00853748"/>
    <w:rsid w:val="00860520"/>
    <w:rsid w:val="00885304"/>
    <w:rsid w:val="008959EE"/>
    <w:rsid w:val="008A20B4"/>
    <w:rsid w:val="008B7480"/>
    <w:rsid w:val="008C68D7"/>
    <w:rsid w:val="008F3E43"/>
    <w:rsid w:val="008F6046"/>
    <w:rsid w:val="008F7C86"/>
    <w:rsid w:val="00955159"/>
    <w:rsid w:val="009A5487"/>
    <w:rsid w:val="009D24C3"/>
    <w:rsid w:val="009D5D26"/>
    <w:rsid w:val="009E03F2"/>
    <w:rsid w:val="009E0C2C"/>
    <w:rsid w:val="009E12B8"/>
    <w:rsid w:val="00A0676C"/>
    <w:rsid w:val="00A1244E"/>
    <w:rsid w:val="00A133A2"/>
    <w:rsid w:val="00A158D7"/>
    <w:rsid w:val="00A207FC"/>
    <w:rsid w:val="00A23965"/>
    <w:rsid w:val="00A252B0"/>
    <w:rsid w:val="00A33BEF"/>
    <w:rsid w:val="00A81533"/>
    <w:rsid w:val="00A824D7"/>
    <w:rsid w:val="00AB0C62"/>
    <w:rsid w:val="00B0317F"/>
    <w:rsid w:val="00B2652B"/>
    <w:rsid w:val="00B26BD8"/>
    <w:rsid w:val="00B56200"/>
    <w:rsid w:val="00B850EA"/>
    <w:rsid w:val="00B9780A"/>
    <w:rsid w:val="00BC0959"/>
    <w:rsid w:val="00BE233F"/>
    <w:rsid w:val="00BF3396"/>
    <w:rsid w:val="00BF6FD8"/>
    <w:rsid w:val="00C17E11"/>
    <w:rsid w:val="00C204E3"/>
    <w:rsid w:val="00C218CD"/>
    <w:rsid w:val="00C342C2"/>
    <w:rsid w:val="00C56E1E"/>
    <w:rsid w:val="00C63482"/>
    <w:rsid w:val="00C67EF1"/>
    <w:rsid w:val="00C71B7B"/>
    <w:rsid w:val="00C71E16"/>
    <w:rsid w:val="00C868AD"/>
    <w:rsid w:val="00CA11C9"/>
    <w:rsid w:val="00CA296A"/>
    <w:rsid w:val="00CD209A"/>
    <w:rsid w:val="00D03A78"/>
    <w:rsid w:val="00D14704"/>
    <w:rsid w:val="00D33041"/>
    <w:rsid w:val="00D43689"/>
    <w:rsid w:val="00D51269"/>
    <w:rsid w:val="00D667E2"/>
    <w:rsid w:val="00D752EC"/>
    <w:rsid w:val="00D95422"/>
    <w:rsid w:val="00DB0E30"/>
    <w:rsid w:val="00DD06F8"/>
    <w:rsid w:val="00DD6890"/>
    <w:rsid w:val="00DD73E6"/>
    <w:rsid w:val="00E230C4"/>
    <w:rsid w:val="00E371AE"/>
    <w:rsid w:val="00E73210"/>
    <w:rsid w:val="00E9151F"/>
    <w:rsid w:val="00E94FF9"/>
    <w:rsid w:val="00E97D94"/>
    <w:rsid w:val="00EA0EAF"/>
    <w:rsid w:val="00EA29ED"/>
    <w:rsid w:val="00EB1449"/>
    <w:rsid w:val="00EB3839"/>
    <w:rsid w:val="00EE3E74"/>
    <w:rsid w:val="00F01C73"/>
    <w:rsid w:val="00F138A9"/>
    <w:rsid w:val="00F32C4B"/>
    <w:rsid w:val="00F76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2"/>
    <o:shapelayout v:ext="edit">
      <o:idmap v:ext="edit" data="1"/>
    </o:shapelayout>
  </w:shapeDefaults>
  <w:decimalSymbol w:val="."/>
  <w:listSeparator w:val=","/>
  <w14:docId w14:val="5F950E97"/>
  <w15:docId w15:val="{BC993F6E-8A1F-45E0-9E7A-7B96FB043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68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A33BEF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A33BEF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D6890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3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image" Target="media/image54.png"/><Relationship Id="rId21" Type="http://schemas.openxmlformats.org/officeDocument/2006/relationships/oleObject" Target="embeddings/oleObject7.bin"/><Relationship Id="rId42" Type="http://schemas.openxmlformats.org/officeDocument/2006/relationships/image" Target="media/image17.jpeg"/><Relationship Id="rId47" Type="http://schemas.openxmlformats.org/officeDocument/2006/relationships/image" Target="media/image20.png"/><Relationship Id="rId63" Type="http://schemas.openxmlformats.org/officeDocument/2006/relationships/image" Target="media/image27.png"/><Relationship Id="rId68" Type="http://schemas.openxmlformats.org/officeDocument/2006/relationships/image" Target="media/image28.png"/><Relationship Id="rId84" Type="http://schemas.openxmlformats.org/officeDocument/2006/relationships/oleObject" Target="embeddings/oleObject38.bin"/><Relationship Id="rId89" Type="http://schemas.openxmlformats.org/officeDocument/2006/relationships/image" Target="media/image40.png"/><Relationship Id="rId112" Type="http://schemas.openxmlformats.org/officeDocument/2006/relationships/oleObject" Target="embeddings/oleObject51.bin"/><Relationship Id="rId133" Type="http://schemas.openxmlformats.org/officeDocument/2006/relationships/image" Target="media/image62.png"/><Relationship Id="rId138" Type="http://schemas.openxmlformats.org/officeDocument/2006/relationships/oleObject" Target="embeddings/oleObject64.bin"/><Relationship Id="rId154" Type="http://schemas.openxmlformats.org/officeDocument/2006/relationships/oleObject" Target="embeddings/oleObject72.bin"/><Relationship Id="rId159" Type="http://schemas.openxmlformats.org/officeDocument/2006/relationships/image" Target="media/image75.png"/><Relationship Id="rId170" Type="http://schemas.openxmlformats.org/officeDocument/2006/relationships/oleObject" Target="embeddings/oleObject80.bin"/><Relationship Id="rId16" Type="http://schemas.openxmlformats.org/officeDocument/2006/relationships/image" Target="media/image5.png"/><Relationship Id="rId107" Type="http://schemas.openxmlformats.org/officeDocument/2006/relationships/image" Target="media/image49.png"/><Relationship Id="rId11" Type="http://schemas.openxmlformats.org/officeDocument/2006/relationships/oleObject" Target="embeddings/oleObject2.bin"/><Relationship Id="rId32" Type="http://schemas.openxmlformats.org/officeDocument/2006/relationships/image" Target="media/image11.jpeg"/><Relationship Id="rId37" Type="http://schemas.openxmlformats.org/officeDocument/2006/relationships/image" Target="media/image14.png"/><Relationship Id="rId53" Type="http://schemas.openxmlformats.org/officeDocument/2006/relationships/image" Target="media/image22.png"/><Relationship Id="rId58" Type="http://schemas.openxmlformats.org/officeDocument/2006/relationships/image" Target="media/image25.png"/><Relationship Id="rId74" Type="http://schemas.openxmlformats.org/officeDocument/2006/relationships/image" Target="media/image31.png"/><Relationship Id="rId79" Type="http://schemas.openxmlformats.org/officeDocument/2006/relationships/image" Target="media/image34.png"/><Relationship Id="rId102" Type="http://schemas.openxmlformats.org/officeDocument/2006/relationships/oleObject" Target="embeddings/oleObject46.bin"/><Relationship Id="rId123" Type="http://schemas.openxmlformats.org/officeDocument/2006/relationships/image" Target="media/image57.png"/><Relationship Id="rId128" Type="http://schemas.openxmlformats.org/officeDocument/2006/relationships/oleObject" Target="embeddings/oleObject59.bin"/><Relationship Id="rId144" Type="http://schemas.openxmlformats.org/officeDocument/2006/relationships/oleObject" Target="embeddings/oleObject67.bin"/><Relationship Id="rId14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oleObject" Target="embeddings/oleObject40.bin"/><Relationship Id="rId95" Type="http://schemas.openxmlformats.org/officeDocument/2006/relationships/image" Target="media/image43.png"/><Relationship Id="rId160" Type="http://schemas.openxmlformats.org/officeDocument/2006/relationships/oleObject" Target="embeddings/oleObject75.bin"/><Relationship Id="rId165" Type="http://schemas.openxmlformats.org/officeDocument/2006/relationships/image" Target="media/image78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43" Type="http://schemas.openxmlformats.org/officeDocument/2006/relationships/image" Target="media/image18.png"/><Relationship Id="rId48" Type="http://schemas.openxmlformats.org/officeDocument/2006/relationships/oleObject" Target="embeddings/oleObject21.bin"/><Relationship Id="rId64" Type="http://schemas.openxmlformats.org/officeDocument/2006/relationships/oleObject" Target="embeddings/oleObject30.bin"/><Relationship Id="rId69" Type="http://schemas.openxmlformats.org/officeDocument/2006/relationships/oleObject" Target="embeddings/oleObject31.bin"/><Relationship Id="rId113" Type="http://schemas.openxmlformats.org/officeDocument/2006/relationships/image" Target="media/image52.png"/><Relationship Id="rId118" Type="http://schemas.openxmlformats.org/officeDocument/2006/relationships/oleObject" Target="embeddings/oleObject54.bin"/><Relationship Id="rId134" Type="http://schemas.openxmlformats.org/officeDocument/2006/relationships/oleObject" Target="embeddings/oleObject62.bin"/><Relationship Id="rId139" Type="http://schemas.openxmlformats.org/officeDocument/2006/relationships/image" Target="media/image65.png"/><Relationship Id="rId80" Type="http://schemas.openxmlformats.org/officeDocument/2006/relationships/oleObject" Target="embeddings/oleObject36.bin"/><Relationship Id="rId85" Type="http://schemas.openxmlformats.org/officeDocument/2006/relationships/image" Target="media/image37.png"/><Relationship Id="rId150" Type="http://schemas.openxmlformats.org/officeDocument/2006/relationships/oleObject" Target="embeddings/oleObject70.bin"/><Relationship Id="rId155" Type="http://schemas.openxmlformats.org/officeDocument/2006/relationships/image" Target="media/image73.png"/><Relationship Id="rId171" Type="http://schemas.openxmlformats.org/officeDocument/2006/relationships/fontTable" Target="fontTable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33" Type="http://schemas.openxmlformats.org/officeDocument/2006/relationships/image" Target="media/image12.png"/><Relationship Id="rId38" Type="http://schemas.openxmlformats.org/officeDocument/2006/relationships/oleObject" Target="embeddings/oleObject17.bin"/><Relationship Id="rId59" Type="http://schemas.openxmlformats.org/officeDocument/2006/relationships/oleObject" Target="embeddings/oleObject27.bin"/><Relationship Id="rId103" Type="http://schemas.openxmlformats.org/officeDocument/2006/relationships/image" Target="media/image47.png"/><Relationship Id="rId108" Type="http://schemas.openxmlformats.org/officeDocument/2006/relationships/oleObject" Target="embeddings/oleObject49.bin"/><Relationship Id="rId124" Type="http://schemas.openxmlformats.org/officeDocument/2006/relationships/oleObject" Target="embeddings/oleObject57.bin"/><Relationship Id="rId129" Type="http://schemas.openxmlformats.org/officeDocument/2006/relationships/image" Target="media/image60.png"/><Relationship Id="rId54" Type="http://schemas.openxmlformats.org/officeDocument/2006/relationships/oleObject" Target="embeddings/oleObject25.bin"/><Relationship Id="rId70" Type="http://schemas.openxmlformats.org/officeDocument/2006/relationships/image" Target="media/image29.png"/><Relationship Id="rId75" Type="http://schemas.openxmlformats.org/officeDocument/2006/relationships/oleObject" Target="embeddings/oleObject34.bin"/><Relationship Id="rId91" Type="http://schemas.openxmlformats.org/officeDocument/2006/relationships/image" Target="media/image41.png"/><Relationship Id="rId96" Type="http://schemas.openxmlformats.org/officeDocument/2006/relationships/oleObject" Target="embeddings/oleObject43.bin"/><Relationship Id="rId140" Type="http://schemas.openxmlformats.org/officeDocument/2006/relationships/oleObject" Target="embeddings/oleObject65.bin"/><Relationship Id="rId145" Type="http://schemas.openxmlformats.org/officeDocument/2006/relationships/image" Target="media/image68.png"/><Relationship Id="rId161" Type="http://schemas.openxmlformats.org/officeDocument/2006/relationships/image" Target="media/image76.png"/><Relationship Id="rId166" Type="http://schemas.openxmlformats.org/officeDocument/2006/relationships/oleObject" Target="embeddings/oleObject7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1.png"/><Relationship Id="rId57" Type="http://schemas.openxmlformats.org/officeDocument/2006/relationships/image" Target="media/image24.jpeg"/><Relationship Id="rId106" Type="http://schemas.openxmlformats.org/officeDocument/2006/relationships/oleObject" Target="embeddings/oleObject48.bin"/><Relationship Id="rId114" Type="http://schemas.openxmlformats.org/officeDocument/2006/relationships/oleObject" Target="embeddings/oleObject52.bin"/><Relationship Id="rId119" Type="http://schemas.openxmlformats.org/officeDocument/2006/relationships/image" Target="media/image55.png"/><Relationship Id="rId127" Type="http://schemas.openxmlformats.org/officeDocument/2006/relationships/image" Target="media/image59.png"/><Relationship Id="rId10" Type="http://schemas.openxmlformats.org/officeDocument/2006/relationships/image" Target="media/image2.png"/><Relationship Id="rId31" Type="http://schemas.openxmlformats.org/officeDocument/2006/relationships/oleObject" Target="embeddings/oleObject14.bin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4.bin"/><Relationship Id="rId60" Type="http://schemas.openxmlformats.org/officeDocument/2006/relationships/image" Target="media/image26.png"/><Relationship Id="rId65" Type="http://schemas.openxmlformats.org/officeDocument/2006/relationships/header" Target="header1.xml"/><Relationship Id="rId73" Type="http://schemas.openxmlformats.org/officeDocument/2006/relationships/oleObject" Target="embeddings/oleObject33.bin"/><Relationship Id="rId78" Type="http://schemas.openxmlformats.org/officeDocument/2006/relationships/image" Target="media/image33.jpeg"/><Relationship Id="rId81" Type="http://schemas.openxmlformats.org/officeDocument/2006/relationships/image" Target="media/image35.png"/><Relationship Id="rId86" Type="http://schemas.openxmlformats.org/officeDocument/2006/relationships/oleObject" Target="embeddings/oleObject39.bin"/><Relationship Id="rId94" Type="http://schemas.openxmlformats.org/officeDocument/2006/relationships/oleObject" Target="embeddings/oleObject42.bin"/><Relationship Id="rId99" Type="http://schemas.openxmlformats.org/officeDocument/2006/relationships/image" Target="media/image45.png"/><Relationship Id="rId101" Type="http://schemas.openxmlformats.org/officeDocument/2006/relationships/image" Target="media/image46.png"/><Relationship Id="rId122" Type="http://schemas.openxmlformats.org/officeDocument/2006/relationships/oleObject" Target="embeddings/oleObject56.bin"/><Relationship Id="rId130" Type="http://schemas.openxmlformats.org/officeDocument/2006/relationships/oleObject" Target="embeddings/oleObject60.bin"/><Relationship Id="rId135" Type="http://schemas.openxmlformats.org/officeDocument/2006/relationships/image" Target="media/image63.png"/><Relationship Id="rId143" Type="http://schemas.openxmlformats.org/officeDocument/2006/relationships/image" Target="media/image67.png"/><Relationship Id="rId148" Type="http://schemas.openxmlformats.org/officeDocument/2006/relationships/oleObject" Target="embeddings/oleObject69.bin"/><Relationship Id="rId151" Type="http://schemas.openxmlformats.org/officeDocument/2006/relationships/image" Target="media/image71.png"/><Relationship Id="rId156" Type="http://schemas.openxmlformats.org/officeDocument/2006/relationships/oleObject" Target="embeddings/oleObject73.bin"/><Relationship Id="rId164" Type="http://schemas.openxmlformats.org/officeDocument/2006/relationships/oleObject" Target="embeddings/oleObject77.bin"/><Relationship Id="rId169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72" Type="http://schemas.openxmlformats.org/officeDocument/2006/relationships/glossaryDocument" Target="glossary/document.xml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image" Target="media/image15.png"/><Relationship Id="rId109" Type="http://schemas.openxmlformats.org/officeDocument/2006/relationships/image" Target="media/image50.png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3.png"/><Relationship Id="rId76" Type="http://schemas.openxmlformats.org/officeDocument/2006/relationships/image" Target="media/image32.png"/><Relationship Id="rId97" Type="http://schemas.openxmlformats.org/officeDocument/2006/relationships/image" Target="media/image44.png"/><Relationship Id="rId104" Type="http://schemas.openxmlformats.org/officeDocument/2006/relationships/oleObject" Target="embeddings/oleObject47.bin"/><Relationship Id="rId120" Type="http://schemas.openxmlformats.org/officeDocument/2006/relationships/oleObject" Target="embeddings/oleObject55.bin"/><Relationship Id="rId125" Type="http://schemas.openxmlformats.org/officeDocument/2006/relationships/image" Target="media/image58.png"/><Relationship Id="rId141" Type="http://schemas.openxmlformats.org/officeDocument/2006/relationships/image" Target="media/image66.png"/><Relationship Id="rId146" Type="http://schemas.openxmlformats.org/officeDocument/2006/relationships/oleObject" Target="embeddings/oleObject68.bin"/><Relationship Id="rId167" Type="http://schemas.openxmlformats.org/officeDocument/2006/relationships/image" Target="media/image79.png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1.bin"/><Relationship Id="rId162" Type="http://schemas.openxmlformats.org/officeDocument/2006/relationships/oleObject" Target="embeddings/oleObject76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4" Type="http://schemas.openxmlformats.org/officeDocument/2006/relationships/image" Target="media/image9.png"/><Relationship Id="rId40" Type="http://schemas.openxmlformats.org/officeDocument/2006/relationships/oleObject" Target="embeddings/oleObject18.bin"/><Relationship Id="rId45" Type="http://schemas.openxmlformats.org/officeDocument/2006/relationships/image" Target="media/image19.png"/><Relationship Id="rId66" Type="http://schemas.openxmlformats.org/officeDocument/2006/relationships/footer" Target="footer1.xml"/><Relationship Id="rId87" Type="http://schemas.openxmlformats.org/officeDocument/2006/relationships/image" Target="media/image38.jpeg"/><Relationship Id="rId110" Type="http://schemas.openxmlformats.org/officeDocument/2006/relationships/oleObject" Target="embeddings/oleObject50.bin"/><Relationship Id="rId115" Type="http://schemas.openxmlformats.org/officeDocument/2006/relationships/image" Target="media/image53.png"/><Relationship Id="rId131" Type="http://schemas.openxmlformats.org/officeDocument/2006/relationships/image" Target="media/image61.png"/><Relationship Id="rId136" Type="http://schemas.openxmlformats.org/officeDocument/2006/relationships/oleObject" Target="embeddings/oleObject63.bin"/><Relationship Id="rId157" Type="http://schemas.openxmlformats.org/officeDocument/2006/relationships/image" Target="media/image74.png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37.bin"/><Relationship Id="rId152" Type="http://schemas.openxmlformats.org/officeDocument/2006/relationships/oleObject" Target="embeddings/oleObject71.bin"/><Relationship Id="rId173" Type="http://schemas.openxmlformats.org/officeDocument/2006/relationships/theme" Target="theme/theme1.xml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3.png"/><Relationship Id="rId56" Type="http://schemas.openxmlformats.org/officeDocument/2006/relationships/oleObject" Target="embeddings/oleObject26.bin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45.bin"/><Relationship Id="rId105" Type="http://schemas.openxmlformats.org/officeDocument/2006/relationships/image" Target="media/image48.jpeg"/><Relationship Id="rId126" Type="http://schemas.openxmlformats.org/officeDocument/2006/relationships/oleObject" Target="embeddings/oleObject58.bin"/><Relationship Id="rId147" Type="http://schemas.openxmlformats.org/officeDocument/2006/relationships/image" Target="media/image69.png"/><Relationship Id="rId168" Type="http://schemas.openxmlformats.org/officeDocument/2006/relationships/oleObject" Target="embeddings/oleObject79.bin"/><Relationship Id="rId8" Type="http://schemas.openxmlformats.org/officeDocument/2006/relationships/image" Target="media/image1.png"/><Relationship Id="rId51" Type="http://schemas.openxmlformats.org/officeDocument/2006/relationships/oleObject" Target="embeddings/oleObject23.bin"/><Relationship Id="rId72" Type="http://schemas.openxmlformats.org/officeDocument/2006/relationships/image" Target="media/image30.png"/><Relationship Id="rId93" Type="http://schemas.openxmlformats.org/officeDocument/2006/relationships/image" Target="media/image42.png"/><Relationship Id="rId98" Type="http://schemas.openxmlformats.org/officeDocument/2006/relationships/oleObject" Target="embeddings/oleObject44.bin"/><Relationship Id="rId121" Type="http://schemas.openxmlformats.org/officeDocument/2006/relationships/image" Target="media/image56.png"/><Relationship Id="rId142" Type="http://schemas.openxmlformats.org/officeDocument/2006/relationships/oleObject" Target="embeddings/oleObject66.bin"/><Relationship Id="rId163" Type="http://schemas.openxmlformats.org/officeDocument/2006/relationships/image" Target="media/image77.png"/><Relationship Id="rId3" Type="http://schemas.openxmlformats.org/officeDocument/2006/relationships/styles" Target="styles.xml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20.bin"/><Relationship Id="rId67" Type="http://schemas.openxmlformats.org/officeDocument/2006/relationships/footer" Target="footer2.xml"/><Relationship Id="rId116" Type="http://schemas.openxmlformats.org/officeDocument/2006/relationships/oleObject" Target="embeddings/oleObject53.bin"/><Relationship Id="rId137" Type="http://schemas.openxmlformats.org/officeDocument/2006/relationships/image" Target="media/image64.png"/><Relationship Id="rId158" Type="http://schemas.openxmlformats.org/officeDocument/2006/relationships/oleObject" Target="embeddings/oleObject74.bin"/><Relationship Id="rId20" Type="http://schemas.openxmlformats.org/officeDocument/2006/relationships/image" Target="media/image7.png"/><Relationship Id="rId41" Type="http://schemas.openxmlformats.org/officeDocument/2006/relationships/image" Target="media/image16.jpeg"/><Relationship Id="rId62" Type="http://schemas.openxmlformats.org/officeDocument/2006/relationships/oleObject" Target="embeddings/oleObject29.bin"/><Relationship Id="rId83" Type="http://schemas.openxmlformats.org/officeDocument/2006/relationships/image" Target="media/image36.png"/><Relationship Id="rId88" Type="http://schemas.openxmlformats.org/officeDocument/2006/relationships/image" Target="media/image39.jpeg"/><Relationship Id="rId111" Type="http://schemas.openxmlformats.org/officeDocument/2006/relationships/image" Target="media/image51.png"/><Relationship Id="rId132" Type="http://schemas.openxmlformats.org/officeDocument/2006/relationships/oleObject" Target="embeddings/oleObject61.bin"/><Relationship Id="rId153" Type="http://schemas.openxmlformats.org/officeDocument/2006/relationships/image" Target="media/image7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Draft%20Products\Draft%20products%202016\2016%207%2010%20Assessment%20Bank\Year%207%208%20Test%20Template%20201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B2BC11AA449478AA4AB9E7FE30FFD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83C190-D222-4D04-BC9D-564324A0BA94}"/>
      </w:docPartPr>
      <w:docPartBody>
        <w:p w:rsidR="008E08B3" w:rsidRDefault="00346BDC">
          <w:pPr>
            <w:pStyle w:val="0B2BC11AA449478AA4AB9E7FE30FFD47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1638FC7ADCEA409EBB56BA09CABD54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31E299-6BBB-45A3-B990-4E0781A78A5E}"/>
      </w:docPartPr>
      <w:docPartBody>
        <w:p w:rsidR="008E08B3" w:rsidRDefault="00346BDC">
          <w:pPr>
            <w:pStyle w:val="1638FC7ADCEA409EBB56BA09CABD5485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3573CF1F49FC4CB7856C5BEC68D132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D37DA2-A744-4740-8914-EC990EB448A7}"/>
      </w:docPartPr>
      <w:docPartBody>
        <w:p w:rsidR="008E08B3" w:rsidRDefault="00346BDC">
          <w:pPr>
            <w:pStyle w:val="3573CF1F49FC4CB7856C5BEC68D132B7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D3F29B671940446BBC6CD32A66819F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E6586-AED9-4B39-8FA2-8F08AEDAB80B}"/>
      </w:docPartPr>
      <w:docPartBody>
        <w:p w:rsidR="008E08B3" w:rsidRDefault="00346BDC">
          <w:pPr>
            <w:pStyle w:val="D3F29B671940446BBC6CD32A66819F5A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26F51BE08B4C4E07B5939B11FC1C57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B99E2C-E245-47AB-996C-BD00ADE7E1D3}"/>
      </w:docPartPr>
      <w:docPartBody>
        <w:p w:rsidR="008E08B3" w:rsidRDefault="00346BDC">
          <w:pPr>
            <w:pStyle w:val="26F51BE08B4C4E07B5939B11FC1C572B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A53B757B64394DC48B50AC85041776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BFF587-D0FE-42AE-8A78-240B77BD1329}"/>
      </w:docPartPr>
      <w:docPartBody>
        <w:p w:rsidR="008E08B3" w:rsidRDefault="00346BDC">
          <w:pPr>
            <w:pStyle w:val="A53B757B64394DC48B50AC8504177689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A98BC08DD76E492C8DE2A5A087E3BD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4930C7-2781-42EA-A3D0-87A70B7504B4}"/>
      </w:docPartPr>
      <w:docPartBody>
        <w:p w:rsidR="008E08B3" w:rsidRDefault="00346BDC">
          <w:pPr>
            <w:pStyle w:val="A98BC08DD76E492C8DE2A5A087E3BD5F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074153BE7EF14901A92C4B5712301F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25DC98-E7A9-4B8A-A5F8-FA3CA671C0E4}"/>
      </w:docPartPr>
      <w:docPartBody>
        <w:p w:rsidR="008E08B3" w:rsidRDefault="00346BDC">
          <w:pPr>
            <w:pStyle w:val="074153BE7EF14901A92C4B5712301FB1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74F27DE9A4AE41179828480D7335DD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D2670A-3072-417F-BDF8-4B97A245986C}"/>
      </w:docPartPr>
      <w:docPartBody>
        <w:p w:rsidR="008E08B3" w:rsidRDefault="00346BDC">
          <w:pPr>
            <w:pStyle w:val="74F27DE9A4AE41179828480D7335DD30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6EA406FF84FD4E4E997CF9736546A5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DFA24C-FFE1-4112-A3C6-FE8B6FFE0361}"/>
      </w:docPartPr>
      <w:docPartBody>
        <w:p w:rsidR="008E08B3" w:rsidRDefault="00346BDC">
          <w:pPr>
            <w:pStyle w:val="6EA406FF84FD4E4E997CF9736546A5ED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CF375E028E7C4109A26B4BCC2723FC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CF70F8-3DFF-4A92-BA65-D6BDD9B47748}"/>
      </w:docPartPr>
      <w:docPartBody>
        <w:p w:rsidR="008E08B3" w:rsidRDefault="00346BDC">
          <w:pPr>
            <w:pStyle w:val="CF375E028E7C4109A26B4BCC2723FC44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1C3B8FBB483B4C9FBF4FBB5190E538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125E0A-242B-4258-B230-102AEA00C1B5}"/>
      </w:docPartPr>
      <w:docPartBody>
        <w:p w:rsidR="008E08B3" w:rsidRDefault="00346BDC">
          <w:pPr>
            <w:pStyle w:val="1C3B8FBB483B4C9FBF4FBB5190E538A5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BC2A3392D9874E66B51747A5294FA1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3C7657-55FD-4AD8-ADF5-BFE99C446116}"/>
      </w:docPartPr>
      <w:docPartBody>
        <w:p w:rsidR="008E08B3" w:rsidRDefault="00346BDC">
          <w:pPr>
            <w:pStyle w:val="BC2A3392D9874E66B51747A5294FA118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69C61DE8DACA437D8684EB37FEBEA5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4637D7-2A7F-4AE2-B798-54014091F114}"/>
      </w:docPartPr>
      <w:docPartBody>
        <w:p w:rsidR="008E08B3" w:rsidRDefault="00346BDC">
          <w:pPr>
            <w:pStyle w:val="69C61DE8DACA437D8684EB37FEBEA595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10818E5EC9A8447EBB6F48E726D58C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7770E7-C10C-4C67-915C-83A11DE76231}"/>
      </w:docPartPr>
      <w:docPartBody>
        <w:p w:rsidR="008E08B3" w:rsidRDefault="00346BDC">
          <w:pPr>
            <w:pStyle w:val="10818E5EC9A8447EBB6F48E726D58C05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74AC0C1377164A3A86149398A17D45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73CADA-4BE6-4F7F-941F-531E12D7CE04}"/>
      </w:docPartPr>
      <w:docPartBody>
        <w:p w:rsidR="008E08B3" w:rsidRDefault="00346BDC">
          <w:pPr>
            <w:pStyle w:val="74AC0C1377164A3A86149398A17D45E2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390A601AA2E8478DA3228E7B24BA0A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B784EE-7F92-422A-BFA4-481A50E9C127}"/>
      </w:docPartPr>
      <w:docPartBody>
        <w:p w:rsidR="008E08B3" w:rsidRDefault="00346BDC">
          <w:pPr>
            <w:pStyle w:val="390A601AA2E8478DA3228E7B24BA0A8D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BDC"/>
    <w:rsid w:val="001D2AF8"/>
    <w:rsid w:val="00346BDC"/>
    <w:rsid w:val="0038697C"/>
    <w:rsid w:val="005926D4"/>
    <w:rsid w:val="008E08B3"/>
    <w:rsid w:val="00C21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0B2BC11AA449478AA4AB9E7FE30FFD47">
    <w:name w:val="0B2BC11AA449478AA4AB9E7FE30FFD47"/>
  </w:style>
  <w:style w:type="paragraph" w:customStyle="1" w:styleId="1638FC7ADCEA409EBB56BA09CABD5485">
    <w:name w:val="1638FC7ADCEA409EBB56BA09CABD5485"/>
  </w:style>
  <w:style w:type="paragraph" w:customStyle="1" w:styleId="3573CF1F49FC4CB7856C5BEC68D132B7">
    <w:name w:val="3573CF1F49FC4CB7856C5BEC68D132B7"/>
  </w:style>
  <w:style w:type="paragraph" w:customStyle="1" w:styleId="D3F29B671940446BBC6CD32A66819F5A">
    <w:name w:val="D3F29B671940446BBC6CD32A66819F5A"/>
  </w:style>
  <w:style w:type="paragraph" w:customStyle="1" w:styleId="26F51BE08B4C4E07B5939B11FC1C572B">
    <w:name w:val="26F51BE08B4C4E07B5939B11FC1C572B"/>
  </w:style>
  <w:style w:type="paragraph" w:customStyle="1" w:styleId="A53B757B64394DC48B50AC8504177689">
    <w:name w:val="A53B757B64394DC48B50AC8504177689"/>
  </w:style>
  <w:style w:type="paragraph" w:customStyle="1" w:styleId="A98BC08DD76E492C8DE2A5A087E3BD5F">
    <w:name w:val="A98BC08DD76E492C8DE2A5A087E3BD5F"/>
  </w:style>
  <w:style w:type="paragraph" w:customStyle="1" w:styleId="074153BE7EF14901A92C4B5712301FB1">
    <w:name w:val="074153BE7EF14901A92C4B5712301FB1"/>
  </w:style>
  <w:style w:type="paragraph" w:customStyle="1" w:styleId="F268611BDA064DC985E0931BA6D83D5C">
    <w:name w:val="F268611BDA064DC985E0931BA6D83D5C"/>
  </w:style>
  <w:style w:type="paragraph" w:customStyle="1" w:styleId="74F27DE9A4AE41179828480D7335DD30">
    <w:name w:val="74F27DE9A4AE41179828480D7335DD30"/>
  </w:style>
  <w:style w:type="paragraph" w:customStyle="1" w:styleId="07EAF1831F6B4C109A628E8C772E6B9D">
    <w:name w:val="07EAF1831F6B4C109A628E8C772E6B9D"/>
  </w:style>
  <w:style w:type="paragraph" w:customStyle="1" w:styleId="12F53765D2FD4F56B9A7B1F05460E2F3">
    <w:name w:val="12F53765D2FD4F56B9A7B1F05460E2F3"/>
  </w:style>
  <w:style w:type="paragraph" w:customStyle="1" w:styleId="6EA406FF84FD4E4E997CF9736546A5ED">
    <w:name w:val="6EA406FF84FD4E4E997CF9736546A5ED"/>
  </w:style>
  <w:style w:type="paragraph" w:customStyle="1" w:styleId="CF375E028E7C4109A26B4BCC2723FC44">
    <w:name w:val="CF375E028E7C4109A26B4BCC2723FC44"/>
  </w:style>
  <w:style w:type="paragraph" w:customStyle="1" w:styleId="1C3B8FBB483B4C9FBF4FBB5190E538A5">
    <w:name w:val="1C3B8FBB483B4C9FBF4FBB5190E538A5"/>
  </w:style>
  <w:style w:type="paragraph" w:customStyle="1" w:styleId="BC2A3392D9874E66B51747A5294FA118">
    <w:name w:val="BC2A3392D9874E66B51747A5294FA118"/>
  </w:style>
  <w:style w:type="paragraph" w:customStyle="1" w:styleId="69C61DE8DACA437D8684EB37FEBEA595">
    <w:name w:val="69C61DE8DACA437D8684EB37FEBEA595"/>
  </w:style>
  <w:style w:type="paragraph" w:customStyle="1" w:styleId="10818E5EC9A8447EBB6F48E726D58C05">
    <w:name w:val="10818E5EC9A8447EBB6F48E726D58C05"/>
  </w:style>
  <w:style w:type="paragraph" w:customStyle="1" w:styleId="74AC0C1377164A3A86149398A17D45E2">
    <w:name w:val="74AC0C1377164A3A86149398A17D45E2"/>
  </w:style>
  <w:style w:type="paragraph" w:customStyle="1" w:styleId="390A601AA2E8478DA3228E7B24BA0A8D">
    <w:name w:val="390A601AA2E8478DA3228E7B24BA0A8D"/>
  </w:style>
  <w:style w:type="paragraph" w:customStyle="1" w:styleId="065B4637B7BE4A8A8775DB777D387E2E">
    <w:name w:val="065B4637B7BE4A8A8775DB777D387E2E"/>
  </w:style>
  <w:style w:type="paragraph" w:customStyle="1" w:styleId="8F0E749E38E14CE3B829BC609A3C38A0">
    <w:name w:val="8F0E749E38E14CE3B829BC609A3C38A0"/>
  </w:style>
  <w:style w:type="paragraph" w:customStyle="1" w:styleId="5E219AF9DBAD43AD9E75568B3306C5DA">
    <w:name w:val="5E219AF9DBAD43AD9E75568B3306C5DA"/>
  </w:style>
  <w:style w:type="paragraph" w:customStyle="1" w:styleId="1C7D54D46B2E4F4A9227B322F7BF9A53">
    <w:name w:val="1C7D54D46B2E4F4A9227B322F7BF9A5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A8BBB8-DB49-4E16-9696-1CDAC2120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2016</Template>
  <TotalTime>12</TotalTime>
  <Pages>15</Pages>
  <Words>2090</Words>
  <Characters>11919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Space and Probability</vt:lpstr>
    </vt:vector>
  </TitlesOfParts>
  <Company>Western Mathematics</Company>
  <LinksUpToDate>false</LinksUpToDate>
  <CharactersWithSpaces>13982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Space and Probability</dc:title>
  <dc:creator>Garry</dc:creator>
  <dc:description>School Name</dc:description>
  <cp:lastModifiedBy>Garry Thorn</cp:lastModifiedBy>
  <cp:revision>4</cp:revision>
  <dcterms:created xsi:type="dcterms:W3CDTF">2017-05-20T11:51:00Z</dcterms:created>
  <dcterms:modified xsi:type="dcterms:W3CDTF">2017-05-25T03:02:00Z</dcterms:modified>
  <cp:category>Year 7</cp:category>
  <cp:contentStatus>2017</cp:contentStatus>
</cp:coreProperties>
</file>