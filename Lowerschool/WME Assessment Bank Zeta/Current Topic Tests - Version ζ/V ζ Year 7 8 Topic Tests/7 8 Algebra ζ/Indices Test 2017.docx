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730DEA" w:rsidTr="00EA0EAF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972939937"/>
              <w:placeholder>
                <w:docPart w:val="2AC37828FF1C4362BC483CD516445029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Content>
              <w:p w:rsidR="00730DEA" w:rsidRPr="005615AC" w:rsidRDefault="00D1108A" w:rsidP="00730DEA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730DEA" w:rsidRDefault="00730DEA" w:rsidP="00730DEA">
            <w:pPr>
              <w:pStyle w:val="Header"/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-830057525"/>
                <w:placeholder>
                  <w:docPart w:val="5C4148B591044048849FF0103F44EDA1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Content>
                <w:r w:rsidR="00943CA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325745" w:rsidTr="00EA0EAF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1232839955"/>
            <w:placeholder>
              <w:docPart w:val="E843164256584BB0BC68F6E640494919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tc>
              <w:tcPr>
                <w:tcW w:w="1986" w:type="dxa"/>
                <w:gridSpan w:val="2"/>
                <w:shd w:val="clear" w:color="auto" w:fill="B6DDE8" w:themeFill="accent5" w:themeFillTint="66"/>
                <w:vAlign w:val="center"/>
              </w:tcPr>
              <w:p w:rsidR="00C868AD" w:rsidRPr="00325745" w:rsidRDefault="00943CA0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495227311"/>
            <w:placeholder>
              <w:docPart w:val="857A09A931AD4492B76CD76F552C6A9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4676" w:type="dxa"/>
                <w:shd w:val="clear" w:color="auto" w:fill="B6DDE8" w:themeFill="accent5" w:themeFillTint="66"/>
              </w:tcPr>
              <w:p w:rsidR="001D51F7" w:rsidRPr="005C44C0" w:rsidRDefault="00943CA0" w:rsidP="007403DD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Indices</w:t>
                </w:r>
              </w:p>
            </w:tc>
          </w:sdtContent>
        </w:sdt>
        <w:tc>
          <w:tcPr>
            <w:tcW w:w="3545" w:type="dxa"/>
            <w:shd w:val="clear" w:color="auto" w:fill="215868" w:themeFill="accent5" w:themeFillShade="80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9010FE" w:rsidTr="00E024E2">
        <w:trPr>
          <w:cantSplit/>
          <w:trHeight w:val="851"/>
        </w:trPr>
        <w:tc>
          <w:tcPr>
            <w:tcW w:w="6662" w:type="dxa"/>
            <w:gridSpan w:val="3"/>
            <w:shd w:val="clear" w:color="auto" w:fill="B6DDE8" w:themeFill="accent5" w:themeFillTint="66"/>
          </w:tcPr>
          <w:p w:rsidR="009010FE" w:rsidRPr="00C56E1E" w:rsidRDefault="009010FE" w:rsidP="009010FE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9010FE" w:rsidRDefault="009010FE" w:rsidP="009010FE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ascii="Times New Roman" w:hAnsi="Times New Roman"/>
                <w:sz w:val="16"/>
                <w:szCs w:val="16"/>
              </w:rPr>
            </w:pPr>
            <w:r w:rsidRPr="00E7056C">
              <w:rPr>
                <w:rFonts w:ascii="Times New Roman" w:hAnsi="Times New Roman"/>
                <w:sz w:val="16"/>
                <w:szCs w:val="16"/>
              </w:rPr>
              <w:t>Investigate index notation and represent whole numbers as products of powers of prime numbers (ACMNA149)</w:t>
            </w:r>
          </w:p>
          <w:p w:rsidR="009010FE" w:rsidRPr="00E7056C" w:rsidRDefault="009010FE" w:rsidP="009010FE">
            <w:pPr>
              <w:pStyle w:val="ListParagraph"/>
              <w:numPr>
                <w:ilvl w:val="0"/>
                <w:numId w:val="7"/>
              </w:numPr>
              <w:spacing w:after="0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Use  index  notation with numbers </w:t>
            </w:r>
            <w:r w:rsidRPr="00E7056C">
              <w:rPr>
                <w:rFonts w:ascii="Times New Roman" w:hAnsi="Times New Roman"/>
                <w:sz w:val="16"/>
                <w:szCs w:val="16"/>
              </w:rPr>
              <w:t>to establi</w:t>
            </w:r>
            <w:r>
              <w:rPr>
                <w:rFonts w:ascii="Times New Roman" w:hAnsi="Times New Roman"/>
                <w:sz w:val="16"/>
                <w:szCs w:val="16"/>
              </w:rPr>
              <w:t>sh the index  laws with posit</w:t>
            </w:r>
            <w:r w:rsidRPr="00E7056C">
              <w:rPr>
                <w:rFonts w:ascii="Times New Roman" w:hAnsi="Times New Roman"/>
                <w:sz w:val="16"/>
                <w:szCs w:val="16"/>
              </w:rPr>
              <w:t>ive integral indices and the zero  index   (ACMNA182)</w:t>
            </w:r>
          </w:p>
        </w:tc>
        <w:tc>
          <w:tcPr>
            <w:tcW w:w="3545" w:type="dxa"/>
            <w:shd w:val="clear" w:color="auto" w:fill="B6DDE8" w:themeFill="accent5" w:themeFillTint="66"/>
            <w:vAlign w:val="center"/>
          </w:tcPr>
          <w:p w:rsidR="009010FE" w:rsidRPr="00325745" w:rsidRDefault="009010FE" w:rsidP="009010FE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A0EAF">
        <w:trPr>
          <w:cantSplit/>
          <w:trHeight w:val="1495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667642" w:rsidRPr="00E371AE" w:rsidRDefault="00667642" w:rsidP="00E371AE">
            <w:pPr>
              <w:ind w:firstLine="567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667642" w:rsidRPr="00E371AE" w:rsidRDefault="00667642" w:rsidP="00E371AE">
            <w:pPr>
              <w:ind w:firstLine="1418"/>
              <w:jc w:val="both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667642" w:rsidRPr="00E371AE" w:rsidRDefault="00667642" w:rsidP="00E371AE">
            <w:pPr>
              <w:ind w:firstLine="993"/>
              <w:jc w:val="both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667642" w:rsidP="00E371A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  <w:r w:rsidR="00E371AE">
              <w:rPr>
                <w:b/>
                <w:sz w:val="24"/>
                <w:szCs w:val="24"/>
              </w:rPr>
              <w:t xml:space="preserve"> 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 xml:space="preserve">Calculators are </w:t>
            </w:r>
            <w:r w:rsidR="00E371AE" w:rsidRPr="00E371AE">
              <w:rPr>
                <w:rFonts w:asciiTheme="majorHAnsi" w:hAnsiTheme="majorHAnsi"/>
                <w:b/>
                <w:sz w:val="24"/>
                <w:szCs w:val="24"/>
              </w:rPr>
              <w:t xml:space="preserve">not </w:t>
            </w:r>
            <w:r w:rsidR="00E371AE" w:rsidRPr="00E371AE">
              <w:rPr>
                <w:rFonts w:asciiTheme="majorHAnsi" w:hAnsiTheme="majorHAnsi"/>
                <w:sz w:val="24"/>
                <w:szCs w:val="24"/>
              </w:rPr>
              <w:t>allowed.</w:t>
            </w:r>
          </w:p>
        </w:tc>
      </w:tr>
      <w:tr w:rsidR="009010FE" w:rsidTr="00EA0EAF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75FF75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9010FE" w:rsidRPr="00E024E2" w:rsidRDefault="00E024E2" w:rsidP="009010FE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E024E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28" w:dyaOrig="348" w14:anchorId="0338F5A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6pt;height:17.25pt" o:ole="">
                  <v:imagedata r:id="rId8" o:title=""/>
                </v:shape>
                <o:OLEObject Type="Embed" ProgID="FXEquation.Equation" ShapeID="_x0000_i1025" DrawAspect="Content" ObjectID="_1556913465" r:id="rId9"/>
              </w:object>
            </w:r>
            <w:r w:rsidR="009010FE" w:rsidRPr="00E024E2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position w:val="-2"/>
                <w:sz w:val="24"/>
                <w:szCs w:val="24"/>
              </w:rPr>
            </w:pPr>
          </w:p>
          <w:p w:rsidR="009010FE" w:rsidRPr="00E024E2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56F33EA9" wp14:editId="4CB7B448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32385</wp:posOffset>
                      </wp:positionV>
                      <wp:extent cx="2724150" cy="388620"/>
                      <wp:effectExtent l="0" t="0" r="19050" b="11430"/>
                      <wp:wrapNone/>
                      <wp:docPr id="254" name="Group 2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25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1CC2D6" id="Group 254" o:spid="_x0000_s1026" style="position:absolute;margin-left:8.1pt;margin-top:2.55pt;width:214.5pt;height:30.6pt;z-index:251660288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">
                      <v:roundrect id="AutoShape 4" o:spid="_x0000_s1027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T5P8YA&#10;AADcAAAADwAAAGRycy9kb3ducmV2LnhtbESPQWvCQBSE74X+h+UVvJS6UbCN0U0QpUUvQq3o9ZF9&#10;TUKzb0N2m8T+elcQehxm5htmmQ2mFh21rrKsYDKOQBDnVldcKDh+vb/EIJxH1lhbJgUXcpCljw9L&#10;TLTt+ZO6gy9EgLBLUEHpfZNI6fKSDLqxbYiD921bgz7ItpC6xT7ATS2nUfQqDVYcFkpsaF1S/nP4&#10;NQriS2xO3Wn/caYd95u/vX5bPc+VGj0NqwUIT4P/D9/bW61gOpvB7Uw4AjK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rT5P8YAAADcAAAADwAAAAAAAAAAAAAAAACYAgAAZHJz&#10;L2Rvd25yZXYueG1sUEsFBgAAAAAEAAQA9QAAAIsDAAAAAA==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ub/M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oWz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u5v8xQAAANsAAAAPAAAAAAAAAAAAAAAAAJgCAABkcnMv&#10;ZG93bnJldi54bWxQSwUGAAAAAAQABAD1AAAAigMAAAAA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IDiMUA&#10;AADbAAAADwAAAGRycy9kb3ducmV2LnhtbESPQWvCQBSE70L/w/IEL9JsKkVjmlWkxVIvQm3R6yP7&#10;mgSzb0N2TWJ/fbcgeBxm5hsmWw+mFh21rrKs4CmKQRDnVldcKPj+2j4mIJxH1lhbJgVXcrBePYwy&#10;TLXt+ZO6gy9EgLBLUUHpfZNK6fKSDLrINsTB+7GtQR9kW0jdYh/gppazOJ5LgxWHhRIbei0pPx8u&#10;RkFyTcyxO+7fT7Tj/u13rxeb6VKpyXjYvIDwNPh7+Nb+0AoWz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UgOIxQAAANsAAAAPAAAAAAAAAAAAAAAAAJgCAABkcnMv&#10;ZG93bnJldi54bWxQSwUGAAAAAAQABAD1AAAAigMAAAAA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6mE8UA&#10;AADbAAAADwAAAGRycy9kb3ducmV2LnhtbESPQWvCQBSE70L/w/IEL9JsKlRjmlWkxVIvQm3R6yP7&#10;mgSzb0N2TWJ/fbcgeBxm5hsmWw+mFh21rrKs4CmKQRDnVldcKPj+2j4mIJxH1lhbJgVXcrBePYwy&#10;TLXt+ZO6gy9EgLBLUUHpfZNK6fKSDLrINsTB+7GtQR9kW0jdYh/gppazOJ5LgxWHhRIbei0pPx8u&#10;RkFyTcyxO+7fT7Tj/u13rxeb6VKpyXjYvIDwNPh7+Nb+0AoWz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HqYT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024E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E024E2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="00E024E2" w:rsidRPr="00E024E2">
              <w:rPr>
                <w:rFonts w:ascii="Times New Roman" w:hAnsi="Times New Roman"/>
                <w:sz w:val="24"/>
                <w:szCs w:val="24"/>
              </w:rPr>
              <w:object w:dxaOrig="652" w:dyaOrig="264" w14:anchorId="3B34C3D6">
                <v:shape id="_x0000_i1026" type="#_x0000_t75" style="width:32.25pt;height:13.5pt" o:ole="">
                  <v:imagedata r:id="rId10" o:title=""/>
                </v:shape>
                <o:OLEObject Type="Embed" ProgID="FXEquation.Equation" ShapeID="_x0000_i1026" DrawAspect="Content" ObjectID="_1556913466" r:id="rId11"/>
              </w:object>
            </w:r>
            <w:r w:rsidRPr="00E024E2">
              <w:rPr>
                <w:rFonts w:ascii="Times New Roman" w:hAnsi="Times New Roman"/>
                <w:sz w:val="24"/>
                <w:szCs w:val="24"/>
              </w:rPr>
              <w:t xml:space="preserve">                                 </w:t>
            </w:r>
            <w:r w:rsidR="00E024E2"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 w:rsidRPr="00E024E2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="00E024E2" w:rsidRPr="00E024E2">
              <w:rPr>
                <w:rFonts w:ascii="Times New Roman" w:hAnsi="Times New Roman"/>
                <w:sz w:val="24"/>
                <w:szCs w:val="24"/>
              </w:rPr>
              <w:object w:dxaOrig="2452" w:dyaOrig="264" w14:anchorId="7249BD1C">
                <v:shape id="_x0000_i1027" type="#_x0000_t75" style="width:122.25pt;height:13.5pt" o:ole="">
                  <v:imagedata r:id="rId12" o:title=""/>
                </v:shape>
                <o:OLEObject Type="Embed" ProgID="FXEquation.Equation" ShapeID="_x0000_i1027" DrawAspect="Content" ObjectID="_1556913467" r:id="rId13"/>
              </w:object>
            </w:r>
            <w:r w:rsidRPr="00E024E2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position w:val="-2"/>
                <w:sz w:val="24"/>
                <w:szCs w:val="24"/>
              </w:rPr>
            </w:pPr>
            <w:r w:rsidRPr="00E024E2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E024E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024E2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="00E024E2" w:rsidRPr="00E024E2">
              <w:rPr>
                <w:rFonts w:ascii="Times New Roman" w:hAnsi="Times New Roman"/>
                <w:sz w:val="24"/>
                <w:szCs w:val="24"/>
              </w:rPr>
              <w:object w:dxaOrig="1102" w:dyaOrig="264" w14:anchorId="11E8E03F">
                <v:shape id="_x0000_i1028" type="#_x0000_t75" style="width:54.75pt;height:13.5pt" o:ole="">
                  <v:imagedata r:id="rId14" o:title=""/>
                </v:shape>
                <o:OLEObject Type="Embed" ProgID="FXEquation.Equation" ShapeID="_x0000_i1028" DrawAspect="Content" ObjectID="_1556913468" r:id="rId15"/>
              </w:object>
            </w:r>
            <w:r w:rsidRPr="00E024E2"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  <w:r w:rsidR="00E024E2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Pr="00E024E2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="00E024E2" w:rsidRPr="00E024E2">
              <w:rPr>
                <w:rFonts w:ascii="Times New Roman" w:hAnsi="Times New Roman"/>
                <w:sz w:val="24"/>
                <w:szCs w:val="24"/>
              </w:rPr>
              <w:object w:dxaOrig="1552" w:dyaOrig="264" w14:anchorId="2DEF9B24">
                <v:shape id="_x0000_i1029" type="#_x0000_t75" style="width:78pt;height:13.5pt" o:ole="">
                  <v:imagedata r:id="rId16" o:title=""/>
                </v:shape>
                <o:OLEObject Type="Embed" ProgID="FXEquation.Equation" ShapeID="_x0000_i1029" DrawAspect="Content" ObjectID="_1556913469" r:id="rId17"/>
              </w:object>
            </w:r>
            <w:r w:rsidRPr="00E024E2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9010F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633150" w:rsidRDefault="009010FE" w:rsidP="009010FE">
            <w:pPr>
              <w:spacing w:before="60"/>
              <w:rPr>
                <w:rFonts w:ascii="Times New Roman" w:hAnsi="Times New Roman"/>
                <w:kern w:val="24"/>
                <w:sz w:val="24"/>
                <w:szCs w:val="24"/>
              </w:rPr>
            </w:pPr>
            <w:r w:rsidRPr="00633150">
              <w:rPr>
                <w:rFonts w:ascii="Times New Roman" w:hAnsi="Times New Roman"/>
                <w:kern w:val="24"/>
                <w:sz w:val="24"/>
                <w:szCs w:val="24"/>
              </w:rPr>
              <w:t xml:space="preserve">Write </w:t>
            </w:r>
            <w:r w:rsidR="00F57CC0" w:rsidRPr="00F57CC0">
              <w:rPr>
                <w:rFonts w:ascii="Times New Roman" w:hAnsi="Times New Roman"/>
                <w:color w:val="FF0000"/>
                <w:kern w:val="24"/>
                <w:position w:val="-6"/>
                <w:sz w:val="24"/>
                <w:szCs w:val="24"/>
              </w:rPr>
              <w:object w:dxaOrig="412" w:dyaOrig="346" w14:anchorId="3E8C14A9">
                <v:shape id="_x0000_i1030" type="#_x0000_t75" style="width:21pt;height:17.25pt" o:ole="">
                  <v:imagedata r:id="rId18" o:title=""/>
                </v:shape>
                <o:OLEObject Type="Embed" ProgID="FXEquation.Equation" ShapeID="_x0000_i1030" DrawAspect="Content" ObjectID="_1556913470" r:id="rId19"/>
              </w:object>
            </w:r>
            <w:r w:rsidRPr="00633150">
              <w:rPr>
                <w:rFonts w:ascii="Times New Roman" w:hAnsi="Times New Roman"/>
                <w:kern w:val="24"/>
                <w:sz w:val="24"/>
                <w:szCs w:val="24"/>
              </w:rPr>
              <w:t xml:space="preserve"> as a repeated multiplication.</w:t>
            </w: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4B2CB45" wp14:editId="2A2CDA41">
                      <wp:simplePos x="0" y="0"/>
                      <wp:positionH relativeFrom="column">
                        <wp:posOffset>2672080</wp:posOffset>
                      </wp:positionH>
                      <wp:positionV relativeFrom="paragraph">
                        <wp:posOffset>52705</wp:posOffset>
                      </wp:positionV>
                      <wp:extent cx="2949575" cy="628650"/>
                      <wp:effectExtent l="0" t="0" r="22225" b="19050"/>
                      <wp:wrapNone/>
                      <wp:docPr id="243" name="Rectangle 2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4957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AFEE4D" id="Rectangle 243" o:spid="_x0000_s1026" style="position:absolute;margin-left:210.4pt;margin-top:4.15pt;width:232.25pt;height:4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" filled="f" strokecolor="black [3213]" strokeweight="1.5pt"/>
                  </w:pict>
                </mc:Fallback>
              </mc:AlternateContent>
            </w: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010F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F57CC0" w:rsidRDefault="00F57CC0" w:rsidP="009010FE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F57CC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448" w:dyaOrig="348" w14:anchorId="15BDAE55">
                <v:shape id="_x0000_i1031" type="#_x0000_t75" style="width:72.75pt;height:17.25pt" o:ole="">
                  <v:imagedata r:id="rId20" o:title=""/>
                </v:shape>
                <o:OLEObject Type="Embed" ProgID="FXEquation.Equation" ShapeID="_x0000_i1031" DrawAspect="Content" ObjectID="_1556913471" r:id="rId21"/>
              </w:object>
            </w:r>
            <w:r w:rsidR="009010FE" w:rsidRPr="00F57CC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9010FE" w:rsidRPr="00F62879" w:rsidRDefault="009010FE" w:rsidP="00F57CC0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5E576390" wp14:editId="59936E37">
                      <wp:simplePos x="0" y="0"/>
                      <wp:positionH relativeFrom="column">
                        <wp:posOffset>134620</wp:posOffset>
                      </wp:positionH>
                      <wp:positionV relativeFrom="paragraph">
                        <wp:posOffset>62230</wp:posOffset>
                      </wp:positionV>
                      <wp:extent cx="4415790" cy="114300"/>
                      <wp:effectExtent l="0" t="0" r="22860" b="19050"/>
                      <wp:wrapNone/>
                      <wp:docPr id="115" name="Group 1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15790" cy="114300"/>
                                <a:chOff x="0" y="0"/>
                                <a:chExt cx="4415790" cy="114300"/>
                              </a:xfrm>
                            </wpg:grpSpPr>
                            <wps:wsp>
                              <wps:cNvPr id="11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2443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827020" y="0"/>
                                  <a:ext cx="170815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994543" id="Group 115" o:spid="_x0000_s1026" style="position:absolute;margin-left:10.6pt;margin-top:4.9pt;width:347.7pt;height:9pt;z-index:251662336" coordsize="44157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">
                      <v:roundrect id="AutoShape 4" o:spid="_x0000_s1027" style="position:absolute;width:1708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s0ZcMA&#10;AADcAAAADwAAAGRycy9kb3ducmV2LnhtbERPTWvCQBC9C/0PyxR6Ed2kBw2pm1AqW3qTqqDHaXaa&#10;hGZnY3bV+O+7hYK3ebzPWZWj7cSFBt86VpDOExDElTMt1wr2Oz3LQPiAbLBzTApu5KEsHiYrzI27&#10;8iddtqEWMYR9jgqaEPpcSl81ZNHPXU8cuW83WAwRDrU0A15juO3kc5IspMWWY0ODPb01VP1sz1ZB&#10;nenNko8604d2/U5TjenX+qTU0+P4+gIi0Bju4n/3h4nz0wX8PRMv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s0ZcMAAADcAAAADwAAAAAAAAAAAAAAAACYAgAAZHJzL2Rv&#10;d25yZXYueG1sUEsFBgAAAAAEAAQA9QAAAIgDAAAAAA==&#10;" strokeweight="1pt"/>
                      <v:roundrect id="AutoShape 3" o:spid="_x0000_s1028" style="position:absolute;left:424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eR/sMA&#10;AADcAAAADwAAAGRycy9kb3ducmV2LnhtbERPTWvCQBC9C/0PyxR6KbpJDxpSN6FUtvQmVUGP0+w0&#10;Cc3Oxuyq8d+7hYK3ebzPWZaj7cSZBt86VpDOEhDElTMt1wp2Wz3NQPiAbLBzTAqu5KEsHiZLzI27&#10;8BedN6EWMYR9jgqaEPpcSl81ZNHPXE8cuR83WAwRDrU0A15iuO3kS5LMpcWWY0ODPb03VP1uTlZB&#10;nen1gg860/t29UHPGtPv1VGpp8fx7RVEoDHcxf/uTxPnpwv4eyZeII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UeR/sMAAADcAAAADwAAAAAAAAAAAAAAAACYAgAAZHJzL2Rv&#10;d25yZXYueG1sUEsFBgAAAAAEAAQA9QAAAIgDAAAAAA==&#10;" strokeweight="1pt"/>
                      <v:roundrect id="AutoShape 5" o:spid="_x0000_s1029" style="position:absolute;left:28270;width:1708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gFjMUA&#10;AADcAAAADwAAAGRycy9kb3ducmV2LnhtbESPQW/CMAyF75P2HyJP4jJB2h22qhDQNJSJ2zSYNI6m&#10;MW1F45QmQPfv58Ok3Wy95/c+L1aj79SVhtgGNpDPMlDEVXAt1wa+dnZagIoJ2WEXmAz8UITV8v5u&#10;gaULN/6k6zbVSkI4lmigSakvtY5VQx7jLPTEoh3D4DHJOtTaDXiTcN/ppyx71h5bloYGe3prqDpt&#10;L95AXdiPF97bwn6363d6tJgf1mdjJg/j6xxUojH9m/+uN07wc6GVZ2QCv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2AWMxQAAANwAAAAPAAAAAAAAAAAAAAAAAJgCAABkcnMv&#10;ZG93bnJldi54bWxQSwUGAAAAAAQABAD1AAAAigMAAAAA&#10;" strokeweight="1pt"/>
                      <v:roundrect id="AutoShape 6" o:spid="_x0000_s103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SgF8IA&#10;AADcAAAADwAAAGRycy9kb3ducmV2LnhtbERPTWvCQBC9C/0PyxR6kbqJBxtTVymVFW+iLdjjNDsm&#10;wexszG41/ntXKHibx/uc2aK3jThT52vHCtJRAoK4cKbmUsH3l37NQPiAbLBxTAqu5GExfxrMMDfu&#10;wls670IpYgj7HBVUIbS5lL6oyKIfuZY4cgfXWQwRdqU0HV5iuG3kOEkm0mLNsaHClj4rKo67P6ug&#10;zPTmjX90pvf1ckVDjenv8qTUy3P/8Q4iUB8e4n/32sT56RTuz8QL5P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lKAXwgAAANwAAAAPAAAAAAAAAAAAAAAAAJgCAABkcnMvZG93&#10;bnJldi54bWxQSwUGAAAAAAQABAD1AAAAhwMAAAAA&#10;" strokeweight="1pt"/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</w:t>
            </w:r>
            <w:r w:rsidR="00F57CC0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="00F57CC0" w:rsidRPr="00F57CC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92" w:dyaOrig="348">
                <v:shape id="_x0000_i1032" type="#_x0000_t75" style="width:14.25pt;height:17.25pt" o:ole="">
                  <v:imagedata r:id="rId22" o:title=""/>
                </v:shape>
                <o:OLEObject Type="Embed" ProgID="FXEquation.Equation" ShapeID="_x0000_i1032" DrawAspect="Content" ObjectID="_1556913472" r:id="rId23"/>
              </w:object>
            </w:r>
            <w:r w:rsidR="00F57CC0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F57CC0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="00F57CC0" w:rsidRPr="00F57CC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92" w:dyaOrig="348">
                <v:shape id="_x0000_i1033" type="#_x0000_t75" style="width:14.25pt;height:17.25pt" o:ole="">
                  <v:imagedata r:id="rId24" o:title=""/>
                </v:shape>
                <o:OLEObject Type="Embed" ProgID="FXEquation.Equation" ShapeID="_x0000_i1033" DrawAspect="Content" ObjectID="_1556913473" r:id="rId25"/>
              </w:object>
            </w:r>
            <w:r w:rsidR="00F57CC0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</w:t>
            </w:r>
            <w:r w:rsidR="00F57CC0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="00F57CC0" w:rsidRPr="00F57CC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82" w:dyaOrig="348">
                <v:shape id="_x0000_i1034" type="#_x0000_t75" style="width:19.5pt;height:17.25pt" o:ole="">
                  <v:imagedata r:id="rId26" o:title=""/>
                </v:shape>
                <o:OLEObject Type="Embed" ProgID="FXEquation.Equation" ShapeID="_x0000_i1034" DrawAspect="Content" ObjectID="_1556913474" r:id="rId27"/>
              </w:object>
            </w:r>
            <w:r w:rsidR="00F57CC0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F57CC0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="00F57CC0" w:rsidRPr="00F57CC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82" w:dyaOrig="348">
                <v:shape id="_x0000_i1035" type="#_x0000_t75" style="width:19.5pt;height:17.25pt" o:ole="">
                  <v:imagedata r:id="rId28" o:title=""/>
                </v:shape>
                <o:OLEObject Type="Embed" ProgID="FXEquation.Equation" ShapeID="_x0000_i1035" DrawAspect="Content" ObjectID="_1556913475" r:id="rId29"/>
              </w:object>
            </w:r>
            <w:r w:rsidR="00F57CC0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9010F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F57CC0" w:rsidRDefault="009010FE" w:rsidP="009010FE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8F0DDCA" wp14:editId="7B796BBD">
                      <wp:simplePos x="0" y="0"/>
                      <wp:positionH relativeFrom="column">
                        <wp:posOffset>4377055</wp:posOffset>
                      </wp:positionH>
                      <wp:positionV relativeFrom="paragraph">
                        <wp:posOffset>88900</wp:posOffset>
                      </wp:positionV>
                      <wp:extent cx="988695" cy="628650"/>
                      <wp:effectExtent l="0" t="0" r="20955" b="19050"/>
                      <wp:wrapNone/>
                      <wp:docPr id="174" name="Rectangle 1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3826BF" id="Rectangle 174" o:spid="_x0000_s1026" style="position:absolute;margin-left:344.65pt;margin-top:7pt;width:77.85pt;height:4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" filled="f" strokecolor="black [3213]" strokeweight="1.5pt"/>
                  </w:pict>
                </mc:Fallback>
              </mc:AlternateContent>
            </w:r>
            <w:r w:rsidR="00F57CC0" w:rsidRPr="00F57CC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958" w:dyaOrig="348" w14:anchorId="07F82B32">
                <v:shape id="_x0000_i1036" type="#_x0000_t75" style="width:98.25pt;height:17.25pt" o:ole="">
                  <v:imagedata r:id="rId30" o:title=""/>
                </v:shape>
                <o:OLEObject Type="Embed" ProgID="FXEquation.Equation" ShapeID="_x0000_i1036" DrawAspect="Content" ObjectID="_1556913476" r:id="rId31"/>
              </w:object>
            </w: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010F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F57CC0" w:rsidRDefault="00F57CC0" w:rsidP="009010FE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F57CC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538" w:dyaOrig="348" w14:anchorId="088DE791">
                <v:shape id="_x0000_i1037" type="#_x0000_t75" style="width:78pt;height:17.25pt" o:ole="">
                  <v:imagedata r:id="rId32" o:title=""/>
                </v:shape>
                <o:OLEObject Type="Embed" ProgID="FXEquation.Equation" ShapeID="_x0000_i1037" DrawAspect="Content" ObjectID="_1556913477" r:id="rId33"/>
              </w:object>
            </w:r>
            <w:r w:rsidR="009010FE" w:rsidRPr="00F57CC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9010FE" w:rsidRPr="00F62879" w:rsidRDefault="009010FE" w:rsidP="009010FE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69E93634" wp14:editId="32D165B9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194" name="Group 1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9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9E93634" id="Group 194" o:spid="_x0000_s1026" style="position:absolute;margin-left:9.75pt;margin-top:5.65pt;width:343.5pt;height:9pt;z-index:25166438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">
                      <v:roundrect id="AutoShape 3" o:spid="_x0000_s102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2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2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3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F57CC0" w:rsidRPr="00F57CC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82" w:dyaOrig="348" w14:anchorId="46F96630">
                <v:shape id="_x0000_i1038" type="#_x0000_t75" style="width:18pt;height:17.25pt" o:ole="">
                  <v:imagedata r:id="rId34" o:title=""/>
                </v:shape>
                <o:OLEObject Type="Embed" ProgID="FXEquation.Equation" ShapeID="_x0000_i1038" DrawAspect="Content" ObjectID="_1556913478" r:id="rId35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="00F57CC0" w:rsidRPr="00F57CC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92" w:dyaOrig="348" w14:anchorId="68D22856">
                <v:shape id="_x0000_i1039" type="#_x0000_t75" style="width:14.25pt;height:17.25pt" o:ole="">
                  <v:imagedata r:id="rId36" o:title=""/>
                </v:shape>
                <o:OLEObject Type="Embed" ProgID="FXEquation.Equation" ShapeID="_x0000_i1039" DrawAspect="Content" ObjectID="_1556913479" r:id="rId37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="00F57CC0" w:rsidRPr="00F57CC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92" w:dyaOrig="348" w14:anchorId="61625078">
                <v:shape id="_x0000_i1040" type="#_x0000_t75" style="width:14.25pt;height:17.25pt" o:ole="">
                  <v:imagedata r:id="rId38" o:title=""/>
                </v:shape>
                <o:OLEObject Type="Embed" ProgID="FXEquation.Equation" ShapeID="_x0000_i1040" DrawAspect="Content" ObjectID="_1556913480" r:id="rId39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="00F57CC0" w:rsidRPr="00F57CC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82" w:dyaOrig="348" w14:anchorId="13B5F4A5">
                <v:shape id="_x0000_i1041" type="#_x0000_t75" style="width:18.75pt;height:17.25pt" o:ole="">
                  <v:imagedata r:id="rId40" o:title=""/>
                </v:shape>
                <o:OLEObject Type="Embed" ProgID="FXEquation.Equation" ShapeID="_x0000_i1041" DrawAspect="Content" ObjectID="_1556913481" r:id="rId41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9010F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sz w:val="24"/>
                <w:szCs w:val="24"/>
              </w:rPr>
              <w:t xml:space="preserve">Write the answer to  </w:t>
            </w:r>
            <w:r w:rsidR="006F1861" w:rsidRPr="006F1861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582" w:dyaOrig="348" w14:anchorId="26383536">
                <v:shape id="_x0000_i1042" type="#_x0000_t75" style="width:78.75pt;height:17.25pt" o:ole="">
                  <v:imagedata r:id="rId42" o:title=""/>
                </v:shape>
                <o:OLEObject Type="Embed" ProgID="FXEquation.Equation" ShapeID="_x0000_i1042" DrawAspect="Content" ObjectID="_1556913482" r:id="rId43"/>
              </w:object>
            </w:r>
            <w:r w:rsidRPr="00CA733B">
              <w:rPr>
                <w:rFonts w:ascii="Times New Roman" w:hAnsi="Times New Roman"/>
                <w:sz w:val="24"/>
                <w:szCs w:val="24"/>
              </w:rPr>
              <w:t xml:space="preserve"> in index notation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E7C04A3" wp14:editId="56CACED5">
                      <wp:simplePos x="0" y="0"/>
                      <wp:positionH relativeFrom="column">
                        <wp:posOffset>4174490</wp:posOffset>
                      </wp:positionH>
                      <wp:positionV relativeFrom="paragraph">
                        <wp:posOffset>1270</wp:posOffset>
                      </wp:positionV>
                      <wp:extent cx="988695" cy="628650"/>
                      <wp:effectExtent l="0" t="0" r="20955" b="19050"/>
                      <wp:wrapNone/>
                      <wp:docPr id="173" name="Rectangle 1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AD5474" id="Rectangle 173" o:spid="_x0000_s1026" style="position:absolute;margin-left:328.7pt;margin-top:.1pt;width:77.85pt;height:4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  <w:p w:rsidR="009010FE" w:rsidRPr="00F62879" w:rsidRDefault="009010FE" w:rsidP="009010FE">
            <w:pPr>
              <w:spacing w:before="60"/>
              <w:rPr>
                <w:rFonts w:ascii="Times New Roman" w:hAnsi="Times New Roman"/>
                <w:b/>
                <w:sz w:val="24"/>
                <w:szCs w:val="24"/>
              </w:rPr>
            </w:pPr>
            <w:r w:rsidRPr="00CA733B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                                                           </w:t>
            </w:r>
          </w:p>
        </w:tc>
      </w:tr>
      <w:tr w:rsidR="009010F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75FF75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D400FE">
              <w:rPr>
                <w:rFonts w:ascii="Times New Roman" w:hAnsi="Times New Roman"/>
                <w:sz w:val="24"/>
                <w:szCs w:val="24"/>
              </w:rPr>
              <w:t xml:space="preserve">Simplify  </w:t>
            </w:r>
            <w:r w:rsidR="006F1861" w:rsidRPr="006F1861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252" w:dyaOrig="348" w14:anchorId="3D6DB79E">
                <v:shape id="_x0000_i1043" type="#_x0000_t75" style="width:62.25pt;height:17.25pt" o:ole="">
                  <v:imagedata r:id="rId44" o:title=""/>
                </v:shape>
                <o:OLEObject Type="Embed" ProgID="FXEquation.Equation" ShapeID="_x0000_i1043" DrawAspect="Content" ObjectID="_1556913483" r:id="rId45"/>
              </w:object>
            </w:r>
            <w:r w:rsidRPr="00D400FE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9010FE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146D564" wp14:editId="35752B54">
                      <wp:simplePos x="0" y="0"/>
                      <wp:positionH relativeFrom="column">
                        <wp:posOffset>4254500</wp:posOffset>
                      </wp:positionH>
                      <wp:positionV relativeFrom="paragraph">
                        <wp:posOffset>11430</wp:posOffset>
                      </wp:positionV>
                      <wp:extent cx="988695" cy="628650"/>
                      <wp:effectExtent l="0" t="0" r="20955" b="19050"/>
                      <wp:wrapNone/>
                      <wp:docPr id="126" name="Rectangle 1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3F585D" id="Rectangle 126" o:spid="_x0000_s1026" style="position:absolute;margin-left:335pt;margin-top:.9pt;width:77.85pt;height:4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" filled="f" strokecolor="black [3213]" strokeweight="1.5pt"/>
                  </w:pict>
                </mc:Fallback>
              </mc:AlternateContent>
            </w:r>
          </w:p>
          <w:p w:rsidR="009010FE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  <w:p w:rsidR="009010FE" w:rsidRPr="00D400FE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010F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6F1861" w:rsidRDefault="006F1861" w:rsidP="009010FE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6F1861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048" w:dyaOrig="348" w14:anchorId="6B0C12B9">
                <v:shape id="_x0000_i1044" type="#_x0000_t75" style="width:103.5pt;height:17.25pt" o:ole="">
                  <v:imagedata r:id="rId46" o:title=""/>
                </v:shape>
                <o:OLEObject Type="Embed" ProgID="FXEquation.Equation" ShapeID="_x0000_i1044" DrawAspect="Content" ObjectID="_1556913484" r:id="rId47"/>
              </w:object>
            </w:r>
            <w:r w:rsidR="009010FE" w:rsidRPr="006F1861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9010FE" w:rsidRPr="005A11E4" w:rsidRDefault="009010FE" w:rsidP="009010FE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59176C10" wp14:editId="729993C7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210" name="Group 2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1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176C10" id="Group 210" o:spid="_x0000_s1031" style="position:absolute;margin-left:9.75pt;margin-top:5.65pt;width:343.5pt;height:9pt;z-index:25166745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">
                      <v:roundrect id="AutoShape 3" o:spid="_x0000_s1032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33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34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35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6F1861" w:rsidRPr="006F1861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52" w:dyaOrig="348" w14:anchorId="493741E9">
                <v:shape id="_x0000_i1045" type="#_x0000_t75" style="width:32.25pt;height:17.25pt" o:ole="">
                  <v:imagedata r:id="rId48" o:title=""/>
                </v:shape>
                <o:OLEObject Type="Embed" ProgID="FXEquation.Equation" ShapeID="_x0000_i1045" DrawAspect="Content" ObjectID="_1556913485" r:id="rId49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</w:t>
            </w:r>
            <w:r w:rsidR="006F1861" w:rsidRPr="006F1861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52" w:dyaOrig="348" w14:anchorId="67E8677A">
                <v:shape id="_x0000_i1046" type="#_x0000_t75" style="width:32.25pt;height:17.25pt" o:ole="">
                  <v:imagedata r:id="rId50" o:title=""/>
                </v:shape>
                <o:OLEObject Type="Embed" ProgID="FXEquation.Equation" ShapeID="_x0000_i1046" DrawAspect="Content" ObjectID="_1556913486" r:id="rId51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6F1861" w:rsidRPr="006F1861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52" w:dyaOrig="348" w14:anchorId="59D6995F">
                <v:shape id="_x0000_i1047" type="#_x0000_t75" style="width:32.25pt;height:17.25pt" o:ole="">
                  <v:imagedata r:id="rId52" o:title=""/>
                </v:shape>
                <o:OLEObject Type="Embed" ProgID="FXEquation.Equation" ShapeID="_x0000_i1047" DrawAspect="Content" ObjectID="_1556913487" r:id="rId53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="006F1861" w:rsidRPr="006F1861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62" w:dyaOrig="348" w14:anchorId="18C6BA7D">
                <v:shape id="_x0000_i1048" type="#_x0000_t75" style="width:28.5pt;height:17.25pt" o:ole="">
                  <v:imagedata r:id="rId54" o:title=""/>
                </v:shape>
                <o:OLEObject Type="Embed" ProgID="FXEquation.Equation" ShapeID="_x0000_i1048" DrawAspect="Content" ObjectID="_1556913488" r:id="rId55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9010F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6F1861" w:rsidRDefault="009010FE" w:rsidP="009010FE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F643A7C" wp14:editId="33247D4A">
                      <wp:simplePos x="0" y="0"/>
                      <wp:positionH relativeFrom="column">
                        <wp:posOffset>4330065</wp:posOffset>
                      </wp:positionH>
                      <wp:positionV relativeFrom="paragraph">
                        <wp:posOffset>109855</wp:posOffset>
                      </wp:positionV>
                      <wp:extent cx="988695" cy="628650"/>
                      <wp:effectExtent l="0" t="0" r="20955" b="19050"/>
                      <wp:wrapNone/>
                      <wp:docPr id="175" name="Rectangle 1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875D87" id="Rectangle 175" o:spid="_x0000_s1026" style="position:absolute;margin-left:340.95pt;margin-top:8.65pt;width:77.85pt;height:49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" filled="f" strokecolor="black [3213]" strokeweight="1.5pt"/>
                  </w:pict>
                </mc:Fallback>
              </mc:AlternateContent>
            </w:r>
            <w:r w:rsidR="00281C19" w:rsidRPr="00281C19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2752" w:dyaOrig="388" w14:anchorId="08C71DB3">
                <v:shape id="_x0000_i1049" type="#_x0000_t75" style="width:138pt;height:18.75pt" o:ole="">
                  <v:imagedata r:id="rId56" o:title=""/>
                </v:shape>
                <o:OLEObject Type="Embed" ProgID="FXEquation.Equation" ShapeID="_x0000_i1049" DrawAspect="Content" ObjectID="_1556913489" r:id="rId57"/>
              </w:object>
            </w: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010F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sz w:val="24"/>
                <w:szCs w:val="24"/>
              </w:rPr>
              <w:t xml:space="preserve">Simplify </w:t>
            </w:r>
            <w:r w:rsidR="00281C19" w:rsidRPr="00281C19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956" w:dyaOrig="388" w14:anchorId="19E75C59">
                <v:shape id="_x0000_i1050" type="#_x0000_t75" style="width:97.5pt;height:18.75pt" o:ole="">
                  <v:imagedata r:id="rId58" o:title=""/>
                </v:shape>
                <o:OLEObject Type="Embed" ProgID="FXEquation.Equation" ShapeID="_x0000_i1050" DrawAspect="Content" ObjectID="_1556913490" r:id="rId59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 wp14:anchorId="1D3927B5" wp14:editId="34B50054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62230</wp:posOffset>
                      </wp:positionV>
                      <wp:extent cx="4362450" cy="114300"/>
                      <wp:effectExtent l="0" t="0" r="19050" b="19050"/>
                      <wp:wrapNone/>
                      <wp:docPr id="219" name="Group 2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2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3927B5" id="Group 219" o:spid="_x0000_s1036" style="position:absolute;margin-left:9.75pt;margin-top:4.9pt;width:343.5pt;height:9pt;z-index:25166950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">
                      <v:roundrect id="AutoShape 3" o:spid="_x0000_s103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3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3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4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</w:t>
            </w:r>
            <w:r w:rsidRPr="00CA733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8" w:dyaOrig="194" w14:anchorId="5BCE7B5A">
                <v:shape id="_x0000_i1051" type="#_x0000_t75" style="width:6.75pt;height:9.75pt" o:ole="">
                  <v:imagedata r:id="rId60" o:title=""/>
                </v:shape>
                <o:OLEObject Type="Embed" ProgID="FXEquation.Equation" ShapeID="_x0000_i1051" DrawAspect="Content" ObjectID="_1556913491" r:id="rId61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Pr="00CA733B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128" w:dyaOrig="194" w14:anchorId="1B5F0E4E">
                <v:shape id="_x0000_i1052" type="#_x0000_t75" style="width:6.75pt;height:9.75pt" o:ole="">
                  <v:imagedata r:id="rId62" o:title=""/>
                </v:shape>
                <o:OLEObject Type="Embed" ProgID="FXEquation.Equation" ShapeID="_x0000_i1052" DrawAspect="Content" ObjectID="_1556913492" r:id="rId63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</w:t>
            </w:r>
            <w:r w:rsidR="00281C19" w:rsidRPr="00281C19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320" w:dyaOrig="388" w14:anchorId="28B47B50">
                <v:shape id="_x0000_i1053" type="#_x0000_t75" style="width:15.75pt;height:19.5pt" o:ole="">
                  <v:imagedata r:id="rId64" o:title=""/>
                </v:shape>
                <o:OLEObject Type="Embed" ProgID="FXEquation.Equation" ShapeID="_x0000_i1053" DrawAspect="Content" ObjectID="_1556913493" r:id="rId65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="00281C19" w:rsidRPr="00281C19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320" w:dyaOrig="386" w14:anchorId="2EEB6FA6">
                <v:shape id="_x0000_i1054" type="#_x0000_t75" style="width:16.5pt;height:18.75pt" o:ole="">
                  <v:imagedata r:id="rId66" o:title=""/>
                </v:shape>
                <o:OLEObject Type="Embed" ProgID="FXEquation.Equation" ShapeID="_x0000_i1054" DrawAspect="Content" ObjectID="_1556913494" r:id="rId67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9010F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E7F715" wp14:editId="6EFEB033">
                      <wp:simplePos x="0" y="0"/>
                      <wp:positionH relativeFrom="column">
                        <wp:posOffset>4378960</wp:posOffset>
                      </wp:positionH>
                      <wp:positionV relativeFrom="paragraph">
                        <wp:posOffset>52070</wp:posOffset>
                      </wp:positionV>
                      <wp:extent cx="988695" cy="584200"/>
                      <wp:effectExtent l="0" t="0" r="20955" b="25400"/>
                      <wp:wrapNone/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5842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A1D323" id="Rectangle 19" o:spid="_x0000_s1026" style="position:absolute;margin-left:344.8pt;margin-top:4.1pt;width:77.85pt;height:4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" filled="f" strokecolor="black [3213]" strokeweight="1.5pt"/>
                  </w:pict>
                </mc:Fallback>
              </mc:AlternateContent>
            </w:r>
            <w:r w:rsidR="00281C19">
              <w:rPr>
                <w:rFonts w:ascii="Times New Roman" w:hAnsi="Times New Roman"/>
                <w:sz w:val="24"/>
                <w:szCs w:val="24"/>
              </w:rPr>
              <w:t>Evaluate</w:t>
            </w:r>
            <w:r w:rsidRPr="00CA733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281C19" w:rsidRPr="00281C19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92" w:dyaOrig="348">
                <v:shape id="_x0000_i1055" type="#_x0000_t75" style="width:30pt;height:17.25pt" o:ole="">
                  <v:imagedata r:id="rId68" o:title=""/>
                </v:shape>
                <o:OLEObject Type="Embed" ProgID="FXEquation.Equation" ShapeID="_x0000_i1055" DrawAspect="Content" ObjectID="_1556913495" r:id="rId69"/>
              </w:object>
            </w: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010F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281C19" w:rsidRDefault="00281C19" w:rsidP="009010FE">
            <w:pPr>
              <w:spacing w:before="60"/>
              <w:rPr>
                <w:rFonts w:ascii="Times New Roman" w:hAnsi="Times New Roman"/>
                <w:b/>
                <w:position w:val="-32"/>
                <w:sz w:val="24"/>
                <w:szCs w:val="24"/>
              </w:rPr>
            </w:pPr>
            <w:r w:rsidRPr="00281C19">
              <w:rPr>
                <w:rFonts w:ascii="Times New Roman" w:hAnsi="Times New Roman"/>
                <w:b/>
                <w:color w:val="FF0000"/>
                <w:position w:val="-32"/>
                <w:sz w:val="24"/>
                <w:szCs w:val="24"/>
              </w:rPr>
              <w:object w:dxaOrig="1036" w:dyaOrig="804" w14:anchorId="3BBA90FC">
                <v:shape id="_x0000_i1056" type="#_x0000_t75" style="width:51.75pt;height:39.75pt" o:ole="">
                  <v:imagedata r:id="rId70" o:title=""/>
                </v:shape>
                <o:OLEObject Type="Embed" ProgID="FXEquation.Equation" ShapeID="_x0000_i1056" DrawAspect="Content" ObjectID="_1556913496" r:id="rId71"/>
              </w:object>
            </w:r>
            <w:r w:rsidR="009010FE" w:rsidRPr="00281C19">
              <w:rPr>
                <w:rFonts w:ascii="Times New Roman" w:hAnsi="Times New Roman"/>
                <w:b/>
                <w:position w:val="-32"/>
                <w:sz w:val="24"/>
                <w:szCs w:val="24"/>
              </w:rPr>
              <w:t xml:space="preserve"> </w:t>
            </w: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9010FE" w:rsidRPr="005A11E4" w:rsidRDefault="009010FE" w:rsidP="009010FE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51B5B664" wp14:editId="4322E867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52705</wp:posOffset>
                      </wp:positionV>
                      <wp:extent cx="4362450" cy="114300"/>
                      <wp:effectExtent l="0" t="0" r="19050" b="19050"/>
                      <wp:wrapNone/>
                      <wp:docPr id="227" name="Group 2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2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2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B5B664" id="Group 227" o:spid="_x0000_s1041" style="position:absolute;margin-left:9.75pt;margin-top:4.15pt;width:343.5pt;height:9pt;z-index:25167155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">
                      <v:roundrect id="AutoShape 3" o:spid="_x0000_s1042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43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44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45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281C19" w:rsidRPr="00281C19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412" w:dyaOrig="388" w14:anchorId="7F58E225">
                <v:shape id="_x0000_i1057" type="#_x0000_t75" style="width:19.5pt;height:18.75pt" o:ole="">
                  <v:imagedata r:id="rId72" o:title=""/>
                </v:shape>
                <o:OLEObject Type="Embed" ProgID="FXEquation.Equation" ShapeID="_x0000_i1057" DrawAspect="Content" ObjectID="_1556913497" r:id="rId73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</w:t>
            </w:r>
            <w:r w:rsidR="00281C19" w:rsidRPr="00281C19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412" w:dyaOrig="388">
                <v:shape id="_x0000_i1058" type="#_x0000_t75" style="width:19.5pt;height:18.75pt" o:ole="">
                  <v:imagedata r:id="rId74" o:title=""/>
                </v:shape>
                <o:OLEObject Type="Embed" ProgID="FXEquation.Equation" ShapeID="_x0000_i1058" DrawAspect="Content" ObjectID="_1556913498" r:id="rId75"/>
              </w:object>
            </w:r>
            <w:r w:rsidR="00281C19"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</w:t>
            </w:r>
            <w:r w:rsidR="00281C19" w:rsidRPr="00281C19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532" w:dyaOrig="388">
                <v:shape id="_x0000_i1059" type="#_x0000_t75" style="width:24.75pt;height:18.75pt" o:ole="">
                  <v:imagedata r:id="rId76" o:title=""/>
                </v:shape>
                <o:OLEObject Type="Embed" ProgID="FXEquation.Equation" ShapeID="_x0000_i1059" DrawAspect="Content" ObjectID="_1556913499" r:id="rId77"/>
              </w:object>
            </w:r>
            <w:r w:rsidR="00281C19"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281C19" w:rsidRPr="00281C19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532" w:dyaOrig="388">
                <v:shape id="_x0000_i1060" type="#_x0000_t75" style="width:24.75pt;height:18.75pt" o:ole="">
                  <v:imagedata r:id="rId78" o:title=""/>
                </v:shape>
                <o:OLEObject Type="Embed" ProgID="FXEquation.Equation" ShapeID="_x0000_i1060" DrawAspect="Content" ObjectID="_1556913500" r:id="rId79"/>
              </w:object>
            </w:r>
            <w:r w:rsidR="00281C19"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9010F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E47970" w:rsidRDefault="009010FE" w:rsidP="009010FE">
            <w:pPr>
              <w:spacing w:before="60"/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33CF832" wp14:editId="150A6D02">
                      <wp:simplePos x="0" y="0"/>
                      <wp:positionH relativeFrom="column">
                        <wp:posOffset>4570316</wp:posOffset>
                      </wp:positionH>
                      <wp:positionV relativeFrom="paragraph">
                        <wp:posOffset>220759</wp:posOffset>
                      </wp:positionV>
                      <wp:extent cx="988695" cy="628650"/>
                      <wp:effectExtent l="0" t="0" r="20955" b="19050"/>
                      <wp:wrapNone/>
                      <wp:docPr id="124" name="Rectangle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E2838A" id="Rectangle 124" o:spid="_x0000_s1026" style="position:absolute;margin-left:359.85pt;margin-top:17.4pt;width:77.85pt;height:49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="00E47970" w:rsidRPr="00E47970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2498" w:dyaOrig="388" w14:anchorId="2D3A9B99">
                <v:shape id="_x0000_i1061" type="#_x0000_t75" style="width:126pt;height:18pt" o:ole="">
                  <v:imagedata r:id="rId80" o:title=""/>
                </v:shape>
                <o:OLEObject Type="Embed" ProgID="FXEquation.Equation" ShapeID="_x0000_i1061" DrawAspect="Content" ObjectID="_1556913501" r:id="rId81"/>
              </w:object>
            </w:r>
            <w:r w:rsidRPr="00E47970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</w:p>
          <w:p w:rsidR="009010FE" w:rsidRDefault="009010FE" w:rsidP="009010FE">
            <w:pPr>
              <w:spacing w:before="60"/>
              <w:rPr>
                <w:rFonts w:ascii="Times New Roman" w:hAnsi="Times New Roman"/>
                <w:b/>
                <w:position w:val="-26"/>
                <w:sz w:val="24"/>
                <w:szCs w:val="24"/>
              </w:rPr>
            </w:pPr>
          </w:p>
          <w:p w:rsidR="009010FE" w:rsidRPr="00506E0C" w:rsidRDefault="009010FE" w:rsidP="009010FE">
            <w:pPr>
              <w:spacing w:before="60"/>
              <w:rPr>
                <w:rFonts w:ascii="Times New Roman" w:hAnsi="Times New Roman"/>
                <w:b/>
                <w:position w:val="-26"/>
                <w:sz w:val="24"/>
                <w:szCs w:val="24"/>
              </w:rPr>
            </w:pPr>
          </w:p>
        </w:tc>
      </w:tr>
      <w:tr w:rsidR="009010F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E47970" w:rsidRDefault="00E47970" w:rsidP="009010FE">
            <w:pPr>
              <w:spacing w:before="60"/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E47970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028" w:dyaOrig="404" w14:anchorId="4C04AD35">
                <v:shape id="_x0000_i1062" type="#_x0000_t75" style="width:51pt;height:20.25pt" o:ole="">
                  <v:imagedata r:id="rId82" o:title=""/>
                </v:shape>
                <o:OLEObject Type="Embed" ProgID="FXEquation.Equation" ShapeID="_x0000_i1062" DrawAspect="Content" ObjectID="_1556913502" r:id="rId83"/>
              </w:object>
            </w:r>
            <w:r w:rsidR="009010FE" w:rsidRPr="00E47970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9010FE" w:rsidRPr="005A11E4" w:rsidRDefault="009010FE" w:rsidP="009010FE">
            <w:pPr>
              <w:spacing w:before="60"/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33B46828" wp14:editId="2B0C84B9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202" name="Group 2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0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B46828" id="Group 202" o:spid="_x0000_s1046" style="position:absolute;margin-left:9.75pt;margin-top:5.65pt;width:343.5pt;height:9pt;z-index:25167360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">
                      <v:roundrect id="AutoShape 3" o:spid="_x0000_s104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4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4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5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E47970" w:rsidRPr="00E4797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92" w:dyaOrig="348" w14:anchorId="6A75AF08">
                <v:shape id="_x0000_i1063" type="#_x0000_t75" style="width:18.75pt;height:17.25pt" o:ole="">
                  <v:imagedata r:id="rId84" o:title=""/>
                </v:shape>
                <o:OLEObject Type="Embed" ProgID="FXEquation.Equation" ShapeID="_x0000_i1063" DrawAspect="Content" ObjectID="_1556913503" r:id="rId85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="00E47970" w:rsidRPr="00E4797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92" w:dyaOrig="348" w14:anchorId="3FC8AB82">
                <v:shape id="_x0000_i1064" type="#_x0000_t75" style="width:19.5pt;height:17.25pt" o:ole="">
                  <v:imagedata r:id="rId86" o:title=""/>
                </v:shape>
                <o:OLEObject Type="Embed" ProgID="FXEquation.Equation" ShapeID="_x0000_i1064" DrawAspect="Content" ObjectID="_1556913504" r:id="rId87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</w:t>
            </w:r>
            <w:r w:rsidR="00E47970" w:rsidRPr="00E4797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92" w:dyaOrig="348" w14:anchorId="10687FC2">
                <v:shape id="_x0000_i1065" type="#_x0000_t75" style="width:19.5pt;height:17.25pt" o:ole="">
                  <v:imagedata r:id="rId88" o:title=""/>
                </v:shape>
                <o:OLEObject Type="Embed" ProgID="FXEquation.Equation" ShapeID="_x0000_i1065" DrawAspect="Content" ObjectID="_1556913505" r:id="rId89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  <w:r w:rsidR="00E47970" w:rsidRPr="00E4797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482" w:dyaOrig="348" w14:anchorId="13F9EDAD">
                <v:shape id="_x0000_i1066" type="#_x0000_t75" style="width:24.75pt;height:17.25pt" o:ole="">
                  <v:imagedata r:id="rId90" o:title=""/>
                </v:shape>
                <o:OLEObject Type="Embed" ProgID="FXEquation.Equation" ShapeID="_x0000_i1066" DrawAspect="Content" ObjectID="_1556913506" r:id="rId91"/>
              </w:object>
            </w:r>
          </w:p>
        </w:tc>
      </w:tr>
      <w:tr w:rsidR="009010F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E47970" w:rsidRDefault="00E47970" w:rsidP="009010FE">
            <w:pPr>
              <w:spacing w:before="60"/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E47970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208" w:dyaOrig="404" w14:anchorId="1A4C7DE8">
                <v:shape id="_x0000_i1067" type="#_x0000_t75" style="width:60pt;height:21pt" o:ole="">
                  <v:imagedata r:id="rId92" o:title=""/>
                </v:shape>
                <o:OLEObject Type="Embed" ProgID="FXEquation.Equation" ShapeID="_x0000_i1067" DrawAspect="Content" ObjectID="_1556913507" r:id="rId93"/>
              </w:object>
            </w:r>
            <w:r w:rsidR="009010FE" w:rsidRPr="00E47970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4624" behindDoc="0" locked="0" layoutInCell="1" allowOverlap="1" wp14:anchorId="05F3815A" wp14:editId="69B605AD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235" name="Group 2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3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F3815A" id="Group 235" o:spid="_x0000_s1051" style="position:absolute;margin-left:9.75pt;margin-top:5.65pt;width:343.5pt;height:9pt;z-index:25167462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">
                      <v:roundrect id="AutoShape 3" o:spid="_x0000_s1052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53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54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55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</w:t>
            </w:r>
            <w:r w:rsidR="00E47970" w:rsidRPr="00E4797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472" w:dyaOrig="346" w14:anchorId="0386F8D0">
                <v:shape id="_x0000_i1068" type="#_x0000_t75" style="width:23.25pt;height:17.25pt" o:ole="">
                  <v:imagedata r:id="rId94" o:title=""/>
                </v:shape>
                <o:OLEObject Type="Embed" ProgID="FXEquation.Equation" ShapeID="_x0000_i1068" DrawAspect="Content" ObjectID="_1556913508" r:id="rId95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  </w:t>
            </w:r>
            <w:r w:rsidR="00E47970" w:rsidRPr="009C4A4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562" w:dyaOrig="348" w14:anchorId="6C03FAA2">
                <v:shape id="_x0000_i1069" type="#_x0000_t75" style="width:28.5pt;height:17.25pt" o:ole="">
                  <v:imagedata r:id="rId96" o:title=""/>
                </v:shape>
                <o:OLEObject Type="Embed" ProgID="FXEquation.Equation" ShapeID="_x0000_i1069" DrawAspect="Content" ObjectID="_1556913509" r:id="rId97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 </w:t>
            </w:r>
            <w:r w:rsidR="00E47970" w:rsidRPr="00E4797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62" w:dyaOrig="348" w14:anchorId="6FB30618">
                <v:shape id="_x0000_i1070" type="#_x0000_t75" style="width:27.75pt;height:17.25pt" o:ole="">
                  <v:imagedata r:id="rId98" o:title=""/>
                </v:shape>
                <o:OLEObject Type="Embed" ProgID="FXEquation.Equation" ShapeID="_x0000_i1070" DrawAspect="Content" ObjectID="_1556913510" r:id="rId99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="00E47970" w:rsidRPr="00E4797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62" w:dyaOrig="348" w14:anchorId="41FDC0A1">
                <v:shape id="_x0000_i1071" type="#_x0000_t75" style="width:27pt;height:17.25pt" o:ole="">
                  <v:imagedata r:id="rId100" o:title=""/>
                </v:shape>
                <o:OLEObject Type="Embed" ProgID="FXEquation.Equation" ShapeID="_x0000_i1071" DrawAspect="Content" ObjectID="_1556913511" r:id="rId101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9010F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E47970" w:rsidRDefault="00351C50" w:rsidP="009010FE">
            <w:pPr>
              <w:tabs>
                <w:tab w:val="left" w:pos="5858"/>
              </w:tabs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3D0F023F" wp14:editId="03D60973">
                      <wp:simplePos x="0" y="0"/>
                      <wp:positionH relativeFrom="column">
                        <wp:posOffset>4673600</wp:posOffset>
                      </wp:positionH>
                      <wp:positionV relativeFrom="paragraph">
                        <wp:posOffset>222885</wp:posOffset>
                      </wp:positionV>
                      <wp:extent cx="988695" cy="628650"/>
                      <wp:effectExtent l="0" t="0" r="20955" b="19050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DD50174" id="Rectangle 20" o:spid="_x0000_s1026" style="position:absolute;margin-left:368pt;margin-top:17.55pt;width:77.85pt;height:49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" filled="f" strokecolor="black [3213]" strokeweight="1.5pt"/>
                  </w:pict>
                </mc:Fallback>
              </mc:AlternateContent>
            </w:r>
            <w:r w:rsidR="00E47970" w:rsidRPr="00E4797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928" w:dyaOrig="348" w14:anchorId="0704AF98">
                <v:shape id="_x0000_i1072" type="#_x0000_t75" style="width:96.75pt;height:17.25pt" o:ole="">
                  <v:imagedata r:id="rId102" o:title=""/>
                </v:shape>
                <o:OLEObject Type="Embed" ProgID="FXEquation.Equation" ShapeID="_x0000_i1072" DrawAspect="Content" ObjectID="_1556913512" r:id="rId103"/>
              </w:object>
            </w:r>
            <w:r w:rsidR="009010FE" w:rsidRPr="00E4797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9010FE" w:rsidRPr="00E47970">
              <w:rPr>
                <w:rFonts w:ascii="Times New Roman" w:hAnsi="Times New Roman"/>
                <w:position w:val="-6"/>
                <w:sz w:val="24"/>
                <w:szCs w:val="24"/>
              </w:rPr>
              <w:tab/>
            </w:r>
          </w:p>
          <w:p w:rsidR="009010FE" w:rsidRPr="009C4A4E" w:rsidRDefault="009010FE" w:rsidP="009010FE">
            <w:pPr>
              <w:tabs>
                <w:tab w:val="left" w:pos="5858"/>
              </w:tabs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010F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6F1CB0" w:rsidRDefault="006F1CB0" w:rsidP="009010FE">
            <w:pPr>
              <w:tabs>
                <w:tab w:val="left" w:pos="5858"/>
              </w:tabs>
              <w:spacing w:before="60"/>
              <w:rPr>
                <w:rFonts w:ascii="Times New Roman" w:hAnsi="Times New Roman"/>
                <w:position w:val="-26"/>
                <w:sz w:val="24"/>
                <w:szCs w:val="24"/>
              </w:rPr>
            </w:pPr>
            <w:r w:rsidRPr="006F1CB0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1545" w:dyaOrig="744" w14:anchorId="45353D18">
                <v:shape id="_x0000_i1073" type="#_x0000_t75" style="width:77.25pt;height:36.75pt" o:ole="">
                  <v:imagedata r:id="rId104" o:title=""/>
                </v:shape>
                <o:OLEObject Type="Embed" ProgID="FXEquation.Equation" ShapeID="_x0000_i1073" DrawAspect="Content" ObjectID="_1556913513" r:id="rId105"/>
              </w:object>
            </w:r>
            <w:r w:rsidR="009010FE" w:rsidRPr="006F1CB0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</w:t>
            </w:r>
            <w:r w:rsidR="009010FE" w:rsidRPr="006F1CB0">
              <w:rPr>
                <w:rFonts w:ascii="Times New Roman" w:hAnsi="Times New Roman"/>
                <w:position w:val="-26"/>
                <w:sz w:val="24"/>
                <w:szCs w:val="24"/>
              </w:rPr>
              <w:tab/>
            </w:r>
          </w:p>
          <w:p w:rsidR="009010FE" w:rsidRPr="009C4A4E" w:rsidRDefault="009010FE" w:rsidP="009010FE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6672" behindDoc="0" locked="0" layoutInCell="1" allowOverlap="1" wp14:anchorId="232338F6" wp14:editId="194CEF97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100" name="Group 1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0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2338F6" id="Group 100" o:spid="_x0000_s1056" style="position:absolute;margin-left:9.75pt;margin-top:5.65pt;width:343.5pt;height:9pt;z-index:25167667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">
                      <v:roundrect id="AutoShape 3" o:spid="_x0000_s105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5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5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6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</w:t>
            </w:r>
            <w:r w:rsidR="006F1CB0" w:rsidRPr="006F1CB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38" w:dyaOrig="348" w14:anchorId="2675A407">
                <v:shape id="_x0000_i1074" type="#_x0000_t75" style="width:17.25pt;height:16.5pt" o:ole="">
                  <v:imagedata r:id="rId106" o:title=""/>
                </v:shape>
                <o:OLEObject Type="Embed" ProgID="FXEquation.Equation" ShapeID="_x0000_i1074" DrawAspect="Content" ObjectID="_1556913514" r:id="rId107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="006F1CB0" w:rsidRPr="006F1CB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38" w:dyaOrig="348" w14:anchorId="0A226003">
                <v:shape id="_x0000_i1075" type="#_x0000_t75" style="width:17.25pt;height:16.5pt" o:ole="">
                  <v:imagedata r:id="rId108" o:title=""/>
                </v:shape>
                <o:OLEObject Type="Embed" ProgID="FXEquation.Equation" ShapeID="_x0000_i1075" DrawAspect="Content" ObjectID="_1556913515" r:id="rId109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 w:rsidR="00345B0A" w:rsidRPr="00345B0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427" w:dyaOrig="348" w14:anchorId="63CA00CB">
                <v:shape id="_x0000_i1076" type="#_x0000_t75" style="width:21.75pt;height:17.25pt" o:ole="">
                  <v:imagedata r:id="rId110" o:title=""/>
                </v:shape>
                <o:OLEObject Type="Embed" ProgID="FXEquation.Equation" ShapeID="_x0000_i1076" DrawAspect="Content" ObjectID="_1556913516" r:id="rId111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</w:t>
            </w:r>
            <w:r w:rsidR="00345B0A" w:rsidRPr="00345B0A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427" w:dyaOrig="348" w14:anchorId="578D644E">
                <v:shape id="_x0000_i1077" type="#_x0000_t75" style="width:21.75pt;height:16.5pt" o:ole="">
                  <v:imagedata r:id="rId112" o:title=""/>
                </v:shape>
                <o:OLEObject Type="Embed" ProgID="FXEquation.Equation" ShapeID="_x0000_i1077" DrawAspect="Content" ObjectID="_1556913517" r:id="rId113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9010F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color w:val="FF0000"/>
                <w:position w:val="-30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5351AA8D" wp14:editId="7F08D33D">
                      <wp:simplePos x="0" y="0"/>
                      <wp:positionH relativeFrom="column">
                        <wp:posOffset>4691490</wp:posOffset>
                      </wp:positionH>
                      <wp:positionV relativeFrom="paragraph">
                        <wp:posOffset>238622</wp:posOffset>
                      </wp:positionV>
                      <wp:extent cx="988695" cy="628650"/>
                      <wp:effectExtent l="0" t="0" r="20955" b="19050"/>
                      <wp:wrapNone/>
                      <wp:docPr id="123" name="Rectangle 1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F99DD4" id="Rectangle 123" o:spid="_x0000_s1026" style="position:absolute;margin-left:369.4pt;margin-top:18.8pt;width:77.85pt;height:4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" filled="f" strokecolor="black [3213]" strokeweight="1.5pt"/>
                  </w:pict>
                </mc:Fallback>
              </mc:AlternateContent>
            </w:r>
            <w:r w:rsidRPr="00CA733B">
              <w:rPr>
                <w:rFonts w:ascii="Times New Roman" w:hAnsi="Times New Roman"/>
                <w:sz w:val="24"/>
                <w:szCs w:val="24"/>
              </w:rPr>
              <w:t xml:space="preserve">Simplify </w:t>
            </w:r>
            <w:r w:rsidR="00345B0A" w:rsidRPr="00345B0A">
              <w:rPr>
                <w:rFonts w:ascii="Times New Roman" w:hAnsi="Times New Roman"/>
                <w:color w:val="FF0000"/>
                <w:position w:val="-32"/>
                <w:sz w:val="24"/>
                <w:szCs w:val="24"/>
              </w:rPr>
              <w:object w:dxaOrig="1230" w:dyaOrig="804" w14:anchorId="37902C81">
                <v:shape id="_x0000_i1078" type="#_x0000_t75" style="width:62.25pt;height:39.75pt" o:ole="">
                  <v:imagedata r:id="rId114" o:title=""/>
                </v:shape>
                <o:OLEObject Type="Embed" ProgID="FXEquation.Equation" ShapeID="_x0000_i1078" DrawAspect="Content" ObjectID="_1556913518" r:id="rId115"/>
              </w:object>
            </w: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010F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9010FE" w:rsidRPr="001B3341" w:rsidRDefault="009010FE" w:rsidP="003274CD">
            <w:pPr>
              <w:pStyle w:val="ListParagraph"/>
              <w:numPr>
                <w:ilvl w:val="0"/>
                <w:numId w:val="2"/>
              </w:numPr>
              <w:spacing w:before="240"/>
              <w:ind w:left="0" w:firstLine="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Default="00345B0A" w:rsidP="009010FE">
            <w:pPr>
              <w:spacing w:before="60"/>
              <w:rPr>
                <w:rFonts w:ascii="Times New Roman" w:hAnsi="Times New Roman"/>
                <w:position w:val="-32"/>
                <w:sz w:val="24"/>
                <w:szCs w:val="24"/>
              </w:rPr>
            </w:pPr>
            <w:r w:rsidRPr="00345B0A">
              <w:rPr>
                <w:rFonts w:ascii="Times New Roman" w:hAnsi="Times New Roman"/>
                <w:color w:val="FF0000"/>
                <w:position w:val="-32"/>
                <w:sz w:val="24"/>
                <w:szCs w:val="24"/>
              </w:rPr>
              <w:object w:dxaOrig="1156" w:dyaOrig="816" w14:anchorId="109CBA35">
                <v:shape id="_x0000_i1079" type="#_x0000_t75" style="width:57.75pt;height:41.25pt" o:ole="">
                  <v:imagedata r:id="rId116" o:title=""/>
                </v:shape>
                <o:OLEObject Type="Embed" ProgID="FXEquation.Equation" ShapeID="_x0000_i1079" DrawAspect="Content" ObjectID="_1556913519" r:id="rId117"/>
              </w:object>
            </w:r>
            <w:r w:rsidR="009010FE" w:rsidRPr="00345B0A">
              <w:rPr>
                <w:rFonts w:ascii="Times New Roman" w:hAnsi="Times New Roman"/>
                <w:position w:val="-32"/>
                <w:sz w:val="24"/>
                <w:szCs w:val="24"/>
              </w:rPr>
              <w:t xml:space="preserve"> </w:t>
            </w:r>
          </w:p>
          <w:p w:rsidR="00D10C3F" w:rsidRPr="00345B0A" w:rsidRDefault="00D10C3F" w:rsidP="009010FE">
            <w:pPr>
              <w:spacing w:before="60"/>
              <w:rPr>
                <w:rFonts w:ascii="Times New Roman" w:hAnsi="Times New Roman"/>
                <w:position w:val="-32"/>
                <w:sz w:val="24"/>
                <w:szCs w:val="24"/>
              </w:rPr>
            </w:pPr>
          </w:p>
          <w:p w:rsidR="009010FE" w:rsidRPr="00506E0C" w:rsidRDefault="009010FE" w:rsidP="009010FE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8720" behindDoc="0" locked="0" layoutInCell="1" allowOverlap="1" wp14:anchorId="57C22E25" wp14:editId="4F7117D5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50165</wp:posOffset>
                      </wp:positionV>
                      <wp:extent cx="4362450" cy="114300"/>
                      <wp:effectExtent l="0" t="0" r="19050" b="19050"/>
                      <wp:wrapNone/>
                      <wp:docPr id="21" name="Group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C22E25" id="Group 21" o:spid="_x0000_s1061" style="position:absolute;margin-left:9.75pt;margin-top:3.95pt;width:343.5pt;height:9pt;z-index:25167872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">
                      <v:roundrect id="AutoShape 3" o:spid="_x0000_s1062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63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64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65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D10C3F" w:rsidRPr="00D10C3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412" w:dyaOrig="346">
                <v:shape id="_x0000_i1200" type="#_x0000_t75" style="width:21pt;height:16.5pt" o:ole="">
                  <v:imagedata r:id="rId118" o:title=""/>
                </v:shape>
                <o:OLEObject Type="Embed" ProgID="FXEquation.Equation" ShapeID="_x0000_i1200" DrawAspect="Content" ObjectID="_1556913520" r:id="rId119"/>
              </w:object>
            </w:r>
            <w:r w:rsidR="00D10C3F"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t xml:space="preserve">                             </w:t>
            </w:r>
            <w:r w:rsidR="00D10C3F" w:rsidRPr="00D10C3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02" w:dyaOrig="348" w14:anchorId="097FE8AD">
                <v:shape id="_x0000_i1195" type="#_x0000_t75" style="width:25.5pt;height:16.5pt" o:ole="">
                  <v:imagedata r:id="rId120" o:title=""/>
                </v:shape>
                <o:OLEObject Type="Embed" ProgID="FXEquation.Equation" ShapeID="_x0000_i1195" DrawAspect="Content" ObjectID="_1556913521" r:id="rId121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</w:t>
            </w:r>
            <w:r w:rsidR="00D10C3F" w:rsidRPr="00D10C3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02" w:dyaOrig="348" w14:anchorId="0B0DF1C5">
                <v:shape id="_x0000_i1189" type="#_x0000_t75" style="width:25.5pt;height:16.5pt" o:ole="">
                  <v:imagedata r:id="rId122" o:title=""/>
                </v:shape>
                <o:OLEObject Type="Embed" ProgID="FXEquation.Equation" ShapeID="_x0000_i1189" DrawAspect="Content" ObjectID="_1556913522" r:id="rId123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</w:t>
            </w:r>
            <w:r w:rsidR="00D10C3F" w:rsidRPr="00D10C3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02" w:dyaOrig="348" w14:anchorId="3100B988">
                <v:shape id="_x0000_i1192" type="#_x0000_t75" style="width:25.5pt;height:16.5pt" o:ole="">
                  <v:imagedata r:id="rId124" o:title=""/>
                </v:shape>
                <o:OLEObject Type="Embed" ProgID="FXEquation.Equation" ShapeID="_x0000_i1192" DrawAspect="Content" ObjectID="_1556913523" r:id="rId125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</w:p>
        </w:tc>
      </w:tr>
      <w:tr w:rsidR="009010FE" w:rsidTr="00EA0EAF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9010FE" w:rsidRPr="001B3341" w:rsidRDefault="009010FE" w:rsidP="003274CD">
            <w:pPr>
              <w:pStyle w:val="ListParagraph"/>
              <w:numPr>
                <w:ilvl w:val="0"/>
                <w:numId w:val="2"/>
              </w:numPr>
              <w:spacing w:before="240"/>
              <w:ind w:left="0" w:firstLine="0"/>
              <w:contextualSpacing w:val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color w:val="FF0000"/>
                <w:position w:val="-30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9AB10F7" wp14:editId="42B6AB2C">
                      <wp:simplePos x="0" y="0"/>
                      <wp:positionH relativeFrom="column">
                        <wp:posOffset>4627880</wp:posOffset>
                      </wp:positionH>
                      <wp:positionV relativeFrom="paragraph">
                        <wp:posOffset>253586</wp:posOffset>
                      </wp:positionV>
                      <wp:extent cx="988695" cy="628650"/>
                      <wp:effectExtent l="0" t="0" r="20955" b="19050"/>
                      <wp:wrapNone/>
                      <wp:docPr id="125" name="Rectangle 1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603DC9" id="Rectangle 125" o:spid="_x0000_s1026" style="position:absolute;margin-left:364.4pt;margin-top:19.95pt;width:77.85pt;height:49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" filled="f" strokecolor="black [3213]" strokeweight="1.5pt"/>
                  </w:pict>
                </mc:Fallback>
              </mc:AlternateContent>
            </w:r>
            <w:r w:rsidRPr="00CA733B">
              <w:rPr>
                <w:rFonts w:ascii="Times New Roman" w:hAnsi="Times New Roman"/>
                <w:sz w:val="24"/>
                <w:szCs w:val="24"/>
              </w:rPr>
              <w:t xml:space="preserve">Simplify </w:t>
            </w:r>
            <w:r w:rsidR="00B66994" w:rsidRPr="00B66994">
              <w:rPr>
                <w:rFonts w:ascii="Times New Roman" w:hAnsi="Times New Roman"/>
                <w:color w:val="FF0000"/>
                <w:position w:val="-32"/>
                <w:sz w:val="24"/>
                <w:szCs w:val="24"/>
              </w:rPr>
              <w:object w:dxaOrig="1710" w:dyaOrig="804" w14:anchorId="40AC30C7">
                <v:shape id="_x0000_i1084" type="#_x0000_t75" style="width:85.5pt;height:39.75pt" o:ole="">
                  <v:imagedata r:id="rId126" o:title=""/>
                </v:shape>
                <o:OLEObject Type="Embed" ProgID="FXEquation.Equation" ShapeID="_x0000_i1084" DrawAspect="Content" ObjectID="_1556913524" r:id="rId127"/>
              </w:object>
            </w: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128"/>
          <w:footerReference w:type="default" r:id="rId129"/>
          <w:footerReference w:type="first" r:id="rId130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4711"/>
        <w:gridCol w:w="4077"/>
      </w:tblGrid>
      <w:tr w:rsidR="006833C2" w:rsidTr="00E024E2">
        <w:trPr>
          <w:cantSplit/>
          <w:trHeight w:val="851"/>
        </w:trPr>
        <w:tc>
          <w:tcPr>
            <w:tcW w:w="10207" w:type="dxa"/>
            <w:gridSpan w:val="4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524527342"/>
              <w:placeholder>
                <w:docPart w:val="45898F46F3B84F3689BFA04E9F0D89E0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Content>
              <w:p w:rsidR="006833C2" w:rsidRPr="005615AC" w:rsidRDefault="00D1108A" w:rsidP="006833C2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6833C2" w:rsidRPr="00325745" w:rsidRDefault="006833C2" w:rsidP="006833C2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1458766950"/>
                <w:placeholder>
                  <w:docPart w:val="DC76E6D5EE6F4D998347DF0B9DD241A3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Content>
                <w:r w:rsidR="00943CA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885304" w:rsidTr="00351C50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1661890148"/>
            <w:placeholder>
              <w:docPart w:val="3741E57C337242B7B9F19299931815C2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tc>
              <w:tcPr>
                <w:tcW w:w="1419" w:type="dxa"/>
                <w:gridSpan w:val="2"/>
                <w:shd w:val="clear" w:color="auto" w:fill="B6DDE8" w:themeFill="accent5" w:themeFillTint="66"/>
                <w:vAlign w:val="center"/>
              </w:tcPr>
              <w:p w:rsidR="00885304" w:rsidRPr="00325745" w:rsidRDefault="00943CA0" w:rsidP="00885304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1058201428"/>
            <w:placeholder>
              <w:docPart w:val="4AE51E11F35C48D58205A2349E59AFF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4711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885304" w:rsidRPr="005C44C0" w:rsidRDefault="00943CA0" w:rsidP="00885304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Indices</w:t>
                </w:r>
              </w:p>
            </w:tc>
          </w:sdtContent>
        </w:sdt>
        <w:tc>
          <w:tcPr>
            <w:tcW w:w="4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885304" w:rsidRDefault="00885304" w:rsidP="00351C50">
            <w:pPr>
              <w:spacing w:after="0"/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885304" w:rsidRPr="00325745" w:rsidRDefault="00885304" w:rsidP="00351C50">
            <w:pPr>
              <w:spacing w:after="0"/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Short Answer Section</w:t>
            </w:r>
          </w:p>
        </w:tc>
      </w:tr>
      <w:tr w:rsidR="00853748" w:rsidTr="00351C50">
        <w:trPr>
          <w:cantSplit/>
          <w:trHeight w:val="851"/>
        </w:trPr>
        <w:tc>
          <w:tcPr>
            <w:tcW w:w="6130" w:type="dxa"/>
            <w:gridSpan w:val="3"/>
            <w:shd w:val="clear" w:color="auto" w:fill="B6DDE8" w:themeFill="accent5" w:themeFillTint="66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4077" w:type="dxa"/>
            <w:tcBorders>
              <w:top w:val="single" w:sz="4" w:space="0" w:color="auto"/>
            </w:tcBorders>
            <w:shd w:val="clear" w:color="auto" w:fill="B6DDE8" w:themeFill="accent5" w:themeFillTint="66"/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EA0EAF">
        <w:trPr>
          <w:cantSplit/>
          <w:trHeight w:val="851"/>
        </w:trPr>
        <w:tc>
          <w:tcPr>
            <w:tcW w:w="10207" w:type="dxa"/>
            <w:gridSpan w:val="4"/>
            <w:shd w:val="clear" w:color="auto" w:fill="B6DDE8" w:themeFill="accent5" w:themeFillTint="66"/>
          </w:tcPr>
          <w:p w:rsidR="00A81533" w:rsidRPr="00E371AE" w:rsidRDefault="00A81533" w:rsidP="00A81533">
            <w:pPr>
              <w:ind w:firstLine="567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Answer all questions in the spaces provided on this test paper by: 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>Writing the answer in the box provided.</w:t>
            </w:r>
          </w:p>
          <w:p w:rsidR="00A81533" w:rsidRPr="00E371AE" w:rsidRDefault="00A81533" w:rsidP="00A81533">
            <w:pPr>
              <w:ind w:firstLine="1418"/>
              <w:rPr>
                <w:rFonts w:asciiTheme="majorHAnsi" w:hAnsiTheme="majorHAnsi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>or</w:t>
            </w:r>
          </w:p>
          <w:p w:rsidR="00A81533" w:rsidRPr="00E371AE" w:rsidRDefault="00A81533" w:rsidP="00A81533">
            <w:pPr>
              <w:ind w:firstLine="993"/>
              <w:rPr>
                <w:rFonts w:asciiTheme="majorHAnsi" w:hAnsiTheme="majorHAnsi"/>
                <w:i/>
                <w:sz w:val="24"/>
                <w:szCs w:val="24"/>
              </w:rPr>
            </w:pPr>
            <w:r w:rsidRPr="00E371AE">
              <w:rPr>
                <w:rFonts w:asciiTheme="majorHAnsi" w:hAnsiTheme="majorHAnsi"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    </w:t>
            </w:r>
            <w:r w:rsidR="00E371AE">
              <w:rPr>
                <w:rFonts w:asciiTheme="majorHAnsi" w:hAnsiTheme="majorHAnsi"/>
                <w:sz w:val="24"/>
                <w:szCs w:val="24"/>
              </w:rPr>
              <w:t xml:space="preserve">     Show any working out on this</w:t>
            </w:r>
            <w:r w:rsidRPr="00E371AE">
              <w:rPr>
                <w:rFonts w:asciiTheme="majorHAnsi" w:hAnsiTheme="majorHAnsi"/>
                <w:sz w:val="24"/>
                <w:szCs w:val="24"/>
              </w:rPr>
              <w:t xml:space="preserve"> test paper.  Calculators are allowed.</w:t>
            </w:r>
          </w:p>
        </w:tc>
      </w:tr>
      <w:tr w:rsidR="009010FE" w:rsidTr="005277D4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  <w:shd w:val="clear" w:color="auto" w:fill="5DFF5D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9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9010FE" w:rsidRPr="00B66994" w:rsidRDefault="009010FE" w:rsidP="009010FE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B66994" w:rsidRPr="00B6699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947" w:dyaOrig="264" w14:anchorId="343F5BBB">
                <v:shape id="_x0000_i1085" type="#_x0000_t75" style="width:147.75pt;height:12.75pt" o:ole="">
                  <v:imagedata r:id="rId131" o:title=""/>
                </v:shape>
                <o:OLEObject Type="Embed" ProgID="FXEquation.Equation" ShapeID="_x0000_i1085" DrawAspect="Content" ObjectID="_1556913525" r:id="rId132"/>
              </w:object>
            </w:r>
            <w:r w:rsidRPr="00B6699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9010FE" w:rsidRPr="00CA733B" w:rsidRDefault="009010FE" w:rsidP="00B66994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1792" behindDoc="0" locked="0" layoutInCell="1" allowOverlap="1" wp14:anchorId="42C37D0C" wp14:editId="60A10FF2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17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C37D0C" id="Group 17" o:spid="_x0000_s1066" style="position:absolute;margin-left:9.75pt;margin-top:5.65pt;width:343.5pt;height:9pt;z-index:25168179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">
                      <v:roundrect id="AutoShape 3" o:spid="_x0000_s106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6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6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7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B66994" w:rsidRPr="00D400FE">
              <w:rPr>
                <w:rFonts w:ascii="Times New Roman" w:hAnsi="Times New Roman"/>
                <w:color w:val="FF0000"/>
                <w:position w:val="-2"/>
                <w:sz w:val="24"/>
                <w:szCs w:val="24"/>
              </w:rPr>
              <w:object w:dxaOrig="652" w:dyaOrig="264" w14:anchorId="7DAEEF5E">
                <v:shape id="_x0000_i1086" type="#_x0000_t75" style="width:32.25pt;height:13.5pt" o:ole="">
                  <v:imagedata r:id="rId133" o:title=""/>
                </v:shape>
                <o:OLEObject Type="Embed" ProgID="FXEquation.Equation" ShapeID="_x0000_i1086" DrawAspect="Content" ObjectID="_1556913526" r:id="rId134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</w:t>
            </w:r>
            <w:r w:rsidR="00B66994" w:rsidRPr="00B6699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52" w:dyaOrig="264" w14:anchorId="3B21F291">
                <v:shape id="_x0000_i1087" type="#_x0000_t75" style="width:32.25pt;height:13.5pt" o:ole="">
                  <v:imagedata r:id="rId135" o:title=""/>
                </v:shape>
                <o:OLEObject Type="Embed" ProgID="FXEquation.Equation" ShapeID="_x0000_i1087" DrawAspect="Content" ObjectID="_1556913527" r:id="rId136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</w:t>
            </w:r>
            <w:r w:rsidR="00B66994" w:rsidRPr="00B6699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92" w:dyaOrig="346">
                <v:shape id="_x0000_i1088" type="#_x0000_t75" style="width:14.25pt;height:17.25pt" o:ole="">
                  <v:imagedata r:id="rId137" o:title=""/>
                </v:shape>
                <o:OLEObject Type="Embed" ProgID="FXEquation.Equation" ShapeID="_x0000_i1088" DrawAspect="Content" ObjectID="_1556913528" r:id="rId138"/>
              </w:object>
            </w:r>
            <w:r w:rsidR="00B6699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 w:rsidR="00B66994" w:rsidRPr="00B6699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92" w:dyaOrig="348" w14:anchorId="2063839D">
                <v:shape id="_x0000_i1089" type="#_x0000_t75" style="width:14.25pt;height:17.25pt" o:ole="">
                  <v:imagedata r:id="rId139" o:title=""/>
                </v:shape>
                <o:OLEObject Type="Embed" ProgID="FXEquation.Equation" ShapeID="_x0000_i1089" DrawAspect="Content" ObjectID="_1556913529" r:id="rId140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</w:t>
            </w:r>
          </w:p>
        </w:tc>
      </w:tr>
      <w:tr w:rsidR="009010F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9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1B743E" w:rsidRDefault="009010FE" w:rsidP="009010FE">
            <w:pPr>
              <w:spacing w:before="60"/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B743E" w:rsidRPr="001B743E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052" w:dyaOrig="388" w14:anchorId="1DEDA7E9">
                <v:shape id="_x0000_i1090" type="#_x0000_t75" style="width:52.5pt;height:18.75pt" o:ole="">
                  <v:imagedata r:id="rId141" o:title=""/>
                </v:shape>
                <o:OLEObject Type="Embed" ProgID="FXEquation.Equation" ShapeID="_x0000_i1090" DrawAspect="Content" ObjectID="_1556913530" r:id="rId142"/>
              </w:object>
            </w:r>
            <w:r w:rsidRPr="001B743E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2816" behindDoc="0" locked="0" layoutInCell="1" allowOverlap="1" wp14:anchorId="4CD00555" wp14:editId="636969D1">
                      <wp:simplePos x="0" y="0"/>
                      <wp:positionH relativeFrom="column">
                        <wp:posOffset>173990</wp:posOffset>
                      </wp:positionH>
                      <wp:positionV relativeFrom="paragraph">
                        <wp:posOffset>45720</wp:posOffset>
                      </wp:positionV>
                      <wp:extent cx="2724150" cy="388620"/>
                      <wp:effectExtent l="0" t="0" r="19050" b="11430"/>
                      <wp:wrapNone/>
                      <wp:docPr id="127" name="Group 1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0" cy="388620"/>
                                <a:chOff x="0" y="0"/>
                                <a:chExt cx="2724150" cy="388620"/>
                              </a:xfrm>
                            </wpg:grpSpPr>
                            <wps:wsp>
                              <wps:cNvPr id="16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270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334053" id="Group 127" o:spid="_x0000_s1026" style="position:absolute;margin-left:13.7pt;margin-top:3.6pt;width:214.5pt;height:30.6pt;z-index:251682816" coordsize="27241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">
                      <v:roundrect id="AutoShape 4" o:spid="_x0000_s1027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rxZsYA&#10;AADcAAAADwAAAGRycy9kb3ducmV2LnhtbESPQWvCQBCF7wX/wzJCL6Vu9GDT6CqiWNqLUBW9Dtlp&#10;EpqdDdk1if31nUOhtxnem/e+Wa4HV6uO2lB5NjCdJKCIc28rLgycT/vnFFSIyBZrz2TgTgHWq9HD&#10;EjPre/6k7hgLJSEcMjRQxthkWoe8JIdh4hti0b586zDK2hbatthLuKv1LEnm2mHF0lBiQ9uS8u/j&#10;zRlI76m7dJfD25U+uN/9HOzL5unVmMfxsFmAijTEf/Pf9bsV/LngyzMygV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4rxZsYAAADcAAAADwAAAAAAAAAAAAAAAACYAgAAZHJz&#10;L2Rvd25yZXYueG1sUEsFBgAAAAAEAAQA9QAAAIsDAAAAAA==&#10;" strokecolor="windowText" strokeweight="1pt"/>
                      <v:roundrect id="AutoShape 6" o:spid="_x0000_s1028" style="position:absolute;left:25527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ZU/cMA&#10;AADcAAAADwAAAGRycy9kb3ducmV2LnhtbERPTWvCQBC9F/oflil4KbrRg8boKtLSUi+CadHrkB2T&#10;YHY2ZLdJ9Ne7guBtHu9zluveVKKlxpWWFYxHEQjizOqScwV/v1/DGITzyBory6TgQg7Wq9eXJSba&#10;drynNvW5CCHsElRQeF8nUrqsIINuZGviwJ1sY9AH2ORSN9iFcFPJSRRNpcGSQ0OBNX0UlJ3Tf6Mg&#10;vsTm0B5230facvd53enZ5n2u1OCt3yxAeOr9U/xw/+gwfzqG+zPhArm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MZU/cMAAADcAAAADwAAAAAAAAAAAAAAAACYAgAAZHJzL2Rv&#10;d25yZXYueG1sUEsFBgAAAAAEAAQA9QAAAIgDAAAAAA==&#10;" strokecolor="windowText" strokeweight="1pt"/>
                      <v:roundrect id="AutoShape 3" o:spid="_x0000_s1029" style="position:absolute;left:25527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TKisMA&#10;AADcAAAADwAAAGRycy9kb3ducmV2LnhtbERPTWvCQBC9F/wPywheim70YGN0FVEs9SJURa9DdkyC&#10;2dmQXZPYX98VCr3N433OYtWZUjRUu8KygvEoAkGcWl1wpuB82g1jEM4jaywtk4InOVgte28LTLRt&#10;+Zuao89ECGGXoILc+yqR0qU5GXQjWxEH7mZrgz7AOpO6xjaEm1JOomgqDRYcGnKsaJNTej8+jIL4&#10;GZtLczl8XmnP7fbnoD/W7zOlBv1uPQfhqfP/4j/3lw7zpxN4PRMukM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BTKisMAAADcAAAADwAAAAAAAAAAAAAAAACYAgAAZHJzL2Rv&#10;d25yZXYueG1sUEsFBgAAAAAEAAQA9QAAAIgDAAAAAA==&#10;" strokecolor="windowText" strokeweight="1pt"/>
                      <v:roundrect id="AutoShape 5" o:spid="_x0000_s1030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hvEcMA&#10;AADcAAAADwAAAGRycy9kb3ducmV2LnhtbERPTWvCQBC9F/wPyxR6KbqxgsboKqJU7EWoil6H7JiE&#10;ZmdDdptEf70rFHqbx/uc+bIzpWiodoVlBcNBBII4tbrgTMHp+NmPQTiPrLG0TApu5GC56L3MMdG2&#10;5W9qDj4TIYRdggpy76tESpfmZNANbEUcuKutDfoA60zqGtsQbkr5EUVjabDg0JBjReuc0p/Dr1EQ&#10;32Jzbs777YW+uN3c93qyep8q9fbarWYgPHX+X/zn3ukwfzyC5zPhAr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1hvEc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</w:t>
            </w:r>
            <w:r w:rsidR="001B743E" w:rsidRPr="001B743E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878" w:dyaOrig="304" w14:anchorId="414F45D3">
                <v:shape id="_x0000_i1091" type="#_x0000_t75" style="width:43.5pt;height:14.25pt" o:ole="">
                  <v:imagedata r:id="rId143" o:title=""/>
                </v:shape>
                <o:OLEObject Type="Embed" ProgID="FXEquation.Equation" ShapeID="_x0000_i1091" DrawAspect="Content" ObjectID="_1556913531" r:id="rId144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</w:t>
            </w:r>
            <w:r w:rsidR="001B743E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</w:t>
            </w:r>
            <w:r w:rsidR="001B743E" w:rsidRPr="001B743E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768" w:dyaOrig="388" w14:anchorId="193681A0">
                <v:shape id="_x0000_i1092" type="#_x0000_t75" style="width:39pt;height:18pt" o:ole="">
                  <v:imagedata r:id="rId145" o:title=""/>
                </v:shape>
                <o:OLEObject Type="Embed" ProgID="FXEquation.Equation" ShapeID="_x0000_i1092" DrawAspect="Content" ObjectID="_1556913532" r:id="rId146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</w:t>
            </w:r>
          </w:p>
          <w:p w:rsidR="009010FE" w:rsidRPr="00CA733B" w:rsidRDefault="009010FE" w:rsidP="009010FE">
            <w:pPr>
              <w:tabs>
                <w:tab w:val="left" w:pos="8116"/>
              </w:tabs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</w:t>
            </w:r>
            <w:r w:rsidR="001B743E" w:rsidRPr="001B743E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984" w:dyaOrig="274" w14:anchorId="5B17A606">
                <v:shape id="_x0000_i1093" type="#_x0000_t75" style="width:99pt;height:12.75pt" o:ole="">
                  <v:imagedata r:id="rId147" o:title=""/>
                </v:shape>
                <o:OLEObject Type="Embed" ProgID="FXEquation.Equation" ShapeID="_x0000_i1093" DrawAspect="Content" ObjectID="_1556913533" r:id="rId148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</w:t>
            </w:r>
            <w:r w:rsidR="001B743E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</w:t>
            </w:r>
            <w:r w:rsidR="001B743E" w:rsidRPr="001B743E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2418" w:dyaOrig="274" w14:anchorId="35491849">
                <v:shape id="_x0000_i1094" type="#_x0000_t75" style="width:121.5pt;height:13.5pt" o:ole="">
                  <v:imagedata r:id="rId149" o:title=""/>
                </v:shape>
                <o:OLEObject Type="Embed" ProgID="FXEquation.Equation" ShapeID="_x0000_i1094" DrawAspect="Content" ObjectID="_1556913534" r:id="rId150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ab/>
            </w:r>
          </w:p>
        </w:tc>
      </w:tr>
      <w:tr w:rsidR="009010F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1B743E" w:rsidRDefault="009010FE" w:rsidP="009010FE">
            <w:pPr>
              <w:spacing w:before="60"/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B743E" w:rsidRPr="001B743E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656" w:dyaOrig="388" w14:anchorId="5E0D575B">
                <v:shape id="_x0000_i1095" type="#_x0000_t75" style="width:81.75pt;height:18.75pt" o:ole="">
                  <v:imagedata r:id="rId151" o:title=""/>
                </v:shape>
                <o:OLEObject Type="Embed" ProgID="FXEquation.Equation" ShapeID="_x0000_i1095" DrawAspect="Content" ObjectID="_1556913535" r:id="rId152"/>
              </w:object>
            </w:r>
            <w:r w:rsidRPr="001B743E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</w:p>
          <w:p w:rsidR="009010FE" w:rsidRPr="00D10C3F" w:rsidRDefault="00351C50" w:rsidP="00351C50">
            <w:pPr>
              <w:spacing w:before="60"/>
              <w:rPr>
                <w:rFonts w:ascii="Times New Roman" w:hAnsi="Times New Roman"/>
                <w:position w:val="-6"/>
                <w:sz w:val="16"/>
                <w:szCs w:val="16"/>
              </w:rPr>
            </w:pPr>
            <w:r w:rsidRPr="00D10C3F">
              <w:rPr>
                <w:rFonts w:ascii="Times New Roman" w:hAnsi="Times New Roman"/>
                <w:noProof/>
                <w:sz w:val="16"/>
                <w:szCs w:val="16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67C232F" wp14:editId="435EB5D7">
                      <wp:simplePos x="0" y="0"/>
                      <wp:positionH relativeFrom="column">
                        <wp:posOffset>4498340</wp:posOffset>
                      </wp:positionH>
                      <wp:positionV relativeFrom="paragraph">
                        <wp:posOffset>10160</wp:posOffset>
                      </wp:positionV>
                      <wp:extent cx="988695" cy="405765"/>
                      <wp:effectExtent l="0" t="0" r="20955" b="13335"/>
                      <wp:wrapNone/>
                      <wp:docPr id="176" name="Rectangle 1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40576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1C7354" id="Rectangle 176" o:spid="_x0000_s1026" style="position:absolute;margin-left:354.2pt;margin-top:.8pt;width:77.85pt;height:31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" filled="f" strokecolor="black [3213]" strokeweight="1.5pt"/>
                  </w:pict>
                </mc:Fallback>
              </mc:AlternateContent>
            </w:r>
            <w:r w:rsidR="009010FE" w:rsidRPr="00D10C3F">
              <w:rPr>
                <w:rFonts w:ascii="Times New Roman" w:hAnsi="Times New Roman"/>
                <w:position w:val="-6"/>
                <w:sz w:val="16"/>
                <w:szCs w:val="16"/>
              </w:rPr>
              <w:t xml:space="preserve">  </w:t>
            </w:r>
          </w:p>
          <w:p w:rsidR="00D10C3F" w:rsidRPr="00CA733B" w:rsidRDefault="00D10C3F" w:rsidP="00351C50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9010F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1B743E" w:rsidRDefault="009010FE" w:rsidP="009010FE">
            <w:pPr>
              <w:spacing w:before="60"/>
              <w:rPr>
                <w:rFonts w:ascii="Times New Roman" w:eastAsiaTheme="minorEastAsia" w:hAnsi="Times New Roman"/>
                <w:color w:val="FF0000"/>
                <w:position w:val="-26"/>
                <w:sz w:val="24"/>
                <w:szCs w:val="24"/>
              </w:rPr>
            </w:pPr>
            <w:r w:rsidRPr="00CA733B">
              <w:rPr>
                <w:rFonts w:ascii="Times New Roman" w:eastAsiaTheme="minorEastAsia" w:hAnsi="Times New Roman"/>
                <w:color w:val="FF0000"/>
                <w:sz w:val="24"/>
                <w:szCs w:val="24"/>
              </w:rPr>
              <w:t xml:space="preserve"> </w:t>
            </w:r>
            <w:r w:rsidR="001B743E" w:rsidRPr="001B743E">
              <w:rPr>
                <w:rFonts w:ascii="Times New Roman" w:eastAsiaTheme="minorEastAsia" w:hAnsi="Times New Roman"/>
                <w:color w:val="FF0000"/>
                <w:position w:val="-26"/>
                <w:sz w:val="24"/>
                <w:szCs w:val="24"/>
              </w:rPr>
              <w:object w:dxaOrig="886" w:dyaOrig="744" w14:anchorId="2372C4EF">
                <v:shape id="_x0000_i1096" type="#_x0000_t75" style="width:44.25pt;height:36.75pt" o:ole="">
                  <v:imagedata r:id="rId153" o:title=""/>
                </v:shape>
                <o:OLEObject Type="Embed" ProgID="FXEquation.Equation" ShapeID="_x0000_i1096" DrawAspect="Content" ObjectID="_1556913536" r:id="rId154"/>
              </w:object>
            </w:r>
            <w:r w:rsidRPr="001B743E">
              <w:rPr>
                <w:rFonts w:ascii="Times New Roman" w:eastAsiaTheme="minorEastAsia" w:hAnsi="Times New Roman"/>
                <w:color w:val="FF0000"/>
                <w:position w:val="-26"/>
                <w:sz w:val="24"/>
                <w:szCs w:val="24"/>
              </w:rPr>
              <w:t xml:space="preserve"> </w:t>
            </w:r>
          </w:p>
          <w:p w:rsidR="009010FE" w:rsidRPr="00CA733B" w:rsidRDefault="009010FE" w:rsidP="001B743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position w:val="-2"/>
                <w:sz w:val="24"/>
                <w:szCs w:val="24"/>
              </w:rPr>
              <w:t xml:space="preserve"> </w:t>
            </w: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5888" behindDoc="0" locked="0" layoutInCell="1" allowOverlap="1" wp14:anchorId="30164B1E" wp14:editId="624C86A7">
                      <wp:simplePos x="0" y="0"/>
                      <wp:positionH relativeFrom="column">
                        <wp:posOffset>180340</wp:posOffset>
                      </wp:positionH>
                      <wp:positionV relativeFrom="paragraph">
                        <wp:posOffset>77470</wp:posOffset>
                      </wp:positionV>
                      <wp:extent cx="4362450" cy="114300"/>
                      <wp:effectExtent l="0" t="0" r="19050" b="19050"/>
                      <wp:wrapNone/>
                      <wp:docPr id="184" name="Group 1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8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164B1E" id="Group 184" o:spid="_x0000_s1071" style="position:absolute;margin-left:14.2pt;margin-top:6.1pt;width:343.5pt;height:9pt;z-index:25168588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">
                      <v:roundrect id="AutoShape 3" o:spid="_x0000_s1072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73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74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75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1B743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B743E" w:rsidRPr="001B743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92" w:dyaOrig="348">
                <v:shape id="_x0000_i1097" type="#_x0000_t75" style="width:14.25pt;height:17.25pt" o:ole="">
                  <v:imagedata r:id="rId24" o:title=""/>
                </v:shape>
                <o:OLEObject Type="Embed" ProgID="FXEquation.Equation" ShapeID="_x0000_i1097" DrawAspect="Content" ObjectID="_1556913537" r:id="rId155"/>
              </w:object>
            </w:r>
            <w:r w:rsidR="001B743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A733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A733B">
              <w:rPr>
                <w:rFonts w:ascii="Times New Roman" w:hAnsi="Times New Roman"/>
                <w:sz w:val="24"/>
                <w:szCs w:val="24"/>
              </w:rPr>
              <w:tab/>
            </w:r>
            <w:r w:rsidRPr="00CA733B">
              <w:rPr>
                <w:rFonts w:ascii="Times New Roman" w:hAnsi="Times New Roman"/>
                <w:sz w:val="24"/>
                <w:szCs w:val="24"/>
              </w:rPr>
              <w:tab/>
              <w:t xml:space="preserve">             </w:t>
            </w:r>
            <w:r w:rsidR="001B743E" w:rsidRPr="00CA733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B743E" w:rsidRPr="001B743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82" w:dyaOrig="348">
                <v:shape id="_x0000_i1098" type="#_x0000_t75" style="width:19.5pt;height:17.25pt" o:ole="">
                  <v:imagedata r:id="rId156" o:title=""/>
                </v:shape>
                <o:OLEObject Type="Embed" ProgID="FXEquation.Equation" ShapeID="_x0000_i1098" DrawAspect="Content" ObjectID="_1556913538" r:id="rId15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ab/>
            </w:r>
            <w:r>
              <w:rPr>
                <w:rFonts w:ascii="Times New Roman" w:hAnsi="Times New Roman"/>
                <w:sz w:val="24"/>
                <w:szCs w:val="24"/>
              </w:rPr>
              <w:tab/>
              <w:t xml:space="preserve">    </w:t>
            </w:r>
            <w:r w:rsidRPr="00CA733B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CA733B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CA733B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1B743E" w:rsidRPr="001B743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82" w:dyaOrig="348" w14:anchorId="08EFD46A">
                <v:shape id="_x0000_i1099" type="#_x0000_t75" style="width:19.5pt;height:17.25pt" o:ole="">
                  <v:imagedata r:id="rId158" o:title=""/>
                </v:shape>
                <o:OLEObject Type="Embed" ProgID="FXEquation.Equation" ShapeID="_x0000_i1099" DrawAspect="Content" ObjectID="_1556913539" r:id="rId159"/>
              </w:object>
            </w:r>
            <w:r w:rsidRPr="00CA733B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</w:t>
            </w:r>
            <w:r w:rsidR="001B743E" w:rsidRPr="001B743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82" w:dyaOrig="348" w14:anchorId="73B49257">
                <v:shape id="_x0000_i1100" type="#_x0000_t75" style="width:19.5pt;height:17.25pt" o:ole="">
                  <v:imagedata r:id="rId160" o:title=""/>
                </v:shape>
                <o:OLEObject Type="Embed" ProgID="FXEquation.Equation" ShapeID="_x0000_i1100" DrawAspect="Content" ObjectID="_1556913540" r:id="rId161"/>
              </w:object>
            </w:r>
            <w:r w:rsidRPr="00CA733B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2CD69CD2" wp14:editId="404AEA33">
                      <wp:simplePos x="0" y="0"/>
                      <wp:positionH relativeFrom="column">
                        <wp:posOffset>1492250</wp:posOffset>
                      </wp:positionH>
                      <wp:positionV relativeFrom="paragraph">
                        <wp:posOffset>7498080</wp:posOffset>
                      </wp:positionV>
                      <wp:extent cx="2819400" cy="457200"/>
                      <wp:effectExtent l="6350" t="8890" r="12700" b="10160"/>
                      <wp:wrapNone/>
                      <wp:docPr id="7" name="Group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819400" cy="457200"/>
                                <a:chOff x="3530" y="6840"/>
                                <a:chExt cx="3900" cy="720"/>
                              </a:xfrm>
                            </wpg:grpSpPr>
                            <wps:wsp>
                              <wps:cNvPr id="8" name="AutoShape 1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" name="AutoShape 1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" name="AutoShape 1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684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6" name="AutoShape 1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160" y="73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0568B41" id="Group 7" o:spid="_x0000_s1026" style="position:absolute;margin-left:117.5pt;margin-top:590.4pt;width:222pt;height:36pt;z-index:251684864" coordorigin="3530,6840" coordsize="390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">
                      <v:roundrect id="AutoShape 13" o:spid="_x0000_s1027" style="position:absolute;left:353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a1aL8A&#10;AADaAAAADwAAAGRycy9kb3ducmV2LnhtbERPz2vCMBS+C/sfwhvspsmEydaZFhk4dhO7HXZ8a97a&#10;YvNSk7RW/3pzEDx+fL/XxWQ7MZIPrWMNzwsFgrhypuVaw8/3dv4KIkRkg51j0nCmAEX+MFtjZtyJ&#10;9zSWsRYphEOGGpoY+0zKUDVkMSxcT5y4f+ctxgR9LY3HUwq3nVwqtZIWW04NDfb00VB1KAeroTJq&#10;UP533L39vcTyMg5Hlp9HrZ8ep807iEhTvItv7i+jIW1NV9INkPkV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ZrVovwAAANoAAAAPAAAAAAAAAAAAAAAAAJgCAABkcnMvZG93bnJl&#10;di54bWxQSwUGAAAAAAQABAD1AAAAhAMAAAAA&#10;"/>
                      <v:roundrect id="AutoShape 14" o:spid="_x0000_s1028" style="position:absolute;left:353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oQ88IA&#10;AADaAAAADwAAAGRycy9kb3ducmV2LnhtbESPQWsCMRSE7wX/Q3iCt5pYsNTVKCJYvEm3PfT43Dx3&#10;Fzcva5JdV399Uyj0OMzMN8xqM9hG9ORD7VjDbKpAEBfO1Fxq+PrcP7+BCBHZYOOYNNwpwGY9elph&#10;ZtyNP6jPYykShEOGGqoY20zKUFRkMUxdS5y8s/MWY5K+lMbjLcFtI1+UepUWa04LFba0q6i45J3V&#10;UBjVKf/dHxenecwffXdl+X7VejIetksQkYb4H/5rH4yGBfxeSTdA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KhDzwgAAANoAAAAPAAAAAAAAAAAAAAAAAJgCAABkcnMvZG93&#10;bnJldi54bWxQSwUGAAAAAAQABAD1AAAAhwMAAAAA&#10;"/>
                      <v:roundrect id="AutoShape 15" o:spid="_x0000_s1029" style="position:absolute;left:7160;top:684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B2asMA&#10;AADbAAAADwAAAGRycy9kb3ducmV2LnhtbESPQU/DMAyF70j8h8hI3FgCEmjrlk0TEogbotthR6/x&#10;2mqN0yVpV/j1+IDEzdZ7fu/zajP5To0UUxvYwuPMgCKugmu5trDfvT3MQaWM7LALTBa+KcFmfXuz&#10;wsKFK3/RWOZaSQinAi00OfeF1qlqyGOahZ5YtFOIHrOssdYu4lXCfaefjHnRHluWhgZ7em2oOpeD&#10;t1A5M5h4GD8Xx+dc/ozDhfX7xdr7u2m7BJVpyv/mv+sPJ/hCL7/IAHr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FB2asMAAADbAAAADwAAAAAAAAAAAAAAAACYAgAAZHJzL2Rv&#10;d25yZXYueG1sUEsFBgAAAAAEAAQA9QAAAIgDAAAAAA==&#10;"/>
                      <v:roundrect id="AutoShape 16" o:spid="_x0000_s1030" style="position:absolute;left:7160;top:73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VLhcEA&#10;AADbAAAADwAAAGRycy9kb3ducmV2LnhtbERPTWvCQBC9F/oflin01uxWqLTRVaRg6U1Me+hxmh2T&#10;YHY27m5i9Ne7guBtHu9z5svRtmIgHxrHGl4zBYK4dKbhSsPvz/rlHUSIyAZbx6ThRAGWi8eHOebG&#10;HXlLQxErkUI45KihjrHLpQxlTRZD5jrixO2ctxgT9JU0Ho8p3LZyotRUWmw4NdTY0WdN5b7orYbS&#10;qF75v2Hz8f8Wi/PQH1h+HbR+fhpXMxCRxngX39zfJs2fwvWXdIBcX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1S4XBAAAA2wAAAA8AAAAAAAAAAAAAAAAAmAIAAGRycy9kb3du&#10;cmV2LnhtbFBLBQYAAAAABAAEAPUAAACGAwAAAAA=&#10;"/>
                    </v:group>
                  </w:pict>
                </mc:Fallback>
              </mc:AlternateContent>
            </w:r>
          </w:p>
        </w:tc>
      </w:tr>
      <w:tr w:rsidR="009010F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1B743E" w:rsidRDefault="001B743E" w:rsidP="009010FE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1B743E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448" w:dyaOrig="348" w14:anchorId="15076C10">
                <v:shape id="_x0000_i1101" type="#_x0000_t75" style="width:1in;height:16.5pt" o:ole="">
                  <v:imagedata r:id="rId162" o:title=""/>
                </v:shape>
                <o:OLEObject Type="Embed" ProgID="FXEquation.Equation" ShapeID="_x0000_i1101" DrawAspect="Content" ObjectID="_1556913541" r:id="rId163"/>
              </w:object>
            </w:r>
            <w:r w:rsidR="009010FE" w:rsidRPr="001B743E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9010FE" w:rsidRPr="00D10C3F" w:rsidRDefault="009010FE" w:rsidP="009010FE">
            <w:pPr>
              <w:spacing w:before="60"/>
              <w:rPr>
                <w:rFonts w:ascii="Times New Roman" w:hAnsi="Times New Roman"/>
                <w:position w:val="-6"/>
                <w:sz w:val="12"/>
                <w:szCs w:val="12"/>
              </w:rPr>
            </w:pPr>
          </w:p>
          <w:p w:rsidR="009010FE" w:rsidRPr="00A06838" w:rsidRDefault="00C13925" w:rsidP="00C13925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4320" behindDoc="0" locked="0" layoutInCell="1" allowOverlap="1" wp14:anchorId="1F854556" wp14:editId="56C1A9D1">
                      <wp:simplePos x="0" y="0"/>
                      <wp:positionH relativeFrom="column">
                        <wp:posOffset>534366</wp:posOffset>
                      </wp:positionH>
                      <wp:positionV relativeFrom="paragraph">
                        <wp:posOffset>84455</wp:posOffset>
                      </wp:positionV>
                      <wp:extent cx="4362450" cy="114300"/>
                      <wp:effectExtent l="0" t="0" r="19050" b="1905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C1392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C1392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C1392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C13925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854556" id="Group 1" o:spid="_x0000_s1076" style="position:absolute;margin-left:42.1pt;margin-top:6.65pt;width:343.5pt;height:9pt;z-index:25170432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">
                      <v:roundrect id="AutoShape 3" o:spid="_x0000_s107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" strokecolor="black [3213]" strokeweight="1pt">
                        <v:textbox>
                          <w:txbxContent>
                            <w:p w:rsidR="003274CD" w:rsidRDefault="003274CD" w:rsidP="00C1392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7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" strokecolor="black [3213]" strokeweight="1pt">
                        <v:textbox>
                          <w:txbxContent>
                            <w:p w:rsidR="003274CD" w:rsidRDefault="003274CD" w:rsidP="00C1392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7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" strokecolor="black [3213]" strokeweight="1pt">
                        <v:textbox>
                          <w:txbxContent>
                            <w:p w:rsidR="003274CD" w:rsidRDefault="003274CD" w:rsidP="00C1392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8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" strokecolor="black [3213]" strokeweight="1pt">
                        <v:textbox>
                          <w:txbxContent>
                            <w:p w:rsidR="003274CD" w:rsidRDefault="003274CD" w:rsidP="00C13925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object w:dxaOrig="532" w:dyaOrig="404">
                <v:shape id="_x0000_i1102" type="#_x0000_t75" style="width:26.25pt;height:20.25pt" o:ole="">
                  <v:imagedata r:id="rId164" o:title=""/>
                </v:shape>
                <o:OLEObject Type="Embed" ProgID="FXEquation.Equation" ShapeID="_x0000_i1102" DrawAspect="Content" ObjectID="_1556913542" r:id="rId165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</w:t>
            </w:r>
            <w:r w:rsidRPr="00C1392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42" w:dyaOrig="348">
                <v:shape id="_x0000_i1103" type="#_x0000_t75" style="width:36.75pt;height:17.25pt" o:ole="">
                  <v:imagedata r:id="rId166" o:title=""/>
                </v:shape>
                <o:OLEObject Type="Embed" ProgID="FXEquation.Equation" ShapeID="_x0000_i1103" DrawAspect="Content" ObjectID="_1556913543" r:id="rId167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</w:t>
            </w:r>
            <w:r w:rsidRPr="00C1392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82" w:dyaOrig="348">
                <v:shape id="_x0000_i1104" type="#_x0000_t75" style="width:19.5pt;height:17.25pt" o:ole="">
                  <v:imagedata r:id="rId168" o:title=""/>
                </v:shape>
                <o:OLEObject Type="Embed" ProgID="FXEquation.Equation" ShapeID="_x0000_i1104" DrawAspect="Content" ObjectID="_1556913544" r:id="rId169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</w:t>
            </w:r>
            <w:r w:rsidRPr="00C13925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62" w:dyaOrig="348">
                <v:shape id="_x0000_i1105" type="#_x0000_t75" style="width:28.5pt;height:17.25pt" o:ole="">
                  <v:imagedata r:id="rId170" o:title=""/>
                </v:shape>
                <o:OLEObject Type="Embed" ProgID="FXEquation.Equation" ShapeID="_x0000_i1105" DrawAspect="Content" ObjectID="_1556913545" r:id="rId171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</w:p>
        </w:tc>
      </w:tr>
      <w:tr w:rsidR="009010F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C13925" w:rsidRDefault="009010FE" w:rsidP="009010FE">
            <w:pPr>
              <w:spacing w:before="60"/>
              <w:rPr>
                <w:rFonts w:ascii="Times New Roman" w:hAnsi="Times New Roman"/>
                <w:position w:val="-2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9DC5DBD" wp14:editId="0604F2BB">
                      <wp:simplePos x="0" y="0"/>
                      <wp:positionH relativeFrom="column">
                        <wp:posOffset>4541520</wp:posOffset>
                      </wp:positionH>
                      <wp:positionV relativeFrom="paragraph">
                        <wp:posOffset>167005</wp:posOffset>
                      </wp:positionV>
                      <wp:extent cx="988695" cy="628650"/>
                      <wp:effectExtent l="0" t="0" r="20955" b="19050"/>
                      <wp:wrapNone/>
                      <wp:docPr id="183" name="Rectangle 1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FF42FFE" id="Rectangle 183" o:spid="_x0000_s1026" style="position:absolute;margin-left:357.6pt;margin-top:13.15pt;width:77.85pt;height:4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" filled="f" strokecolor="black [3213]" strokeweight="1.5pt"/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C13925" w:rsidRPr="00C13925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886" w:dyaOrig="744" w14:anchorId="1FB98792">
                <v:shape id="_x0000_i1106" type="#_x0000_t75" style="width:44.25pt;height:36.75pt" o:ole="">
                  <v:imagedata r:id="rId172" o:title=""/>
                </v:shape>
                <o:OLEObject Type="Embed" ProgID="FXEquation.Equation" ShapeID="_x0000_i1106" DrawAspect="Content" ObjectID="_1556913546" r:id="rId173"/>
              </w:object>
            </w:r>
            <w:r w:rsidRPr="00C13925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</w:t>
            </w:r>
          </w:p>
          <w:p w:rsidR="009010FE" w:rsidRPr="00A06838" w:rsidRDefault="009010FE" w:rsidP="009010FE">
            <w:pPr>
              <w:spacing w:before="60"/>
              <w:rPr>
                <w:rFonts w:ascii="Times New Roman" w:hAnsi="Times New Roman"/>
                <w:position w:val="-26"/>
                <w:sz w:val="24"/>
                <w:szCs w:val="24"/>
              </w:rPr>
            </w:pPr>
          </w:p>
        </w:tc>
      </w:tr>
      <w:tr w:rsidR="009010F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5DFF5D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C13925" w:rsidRDefault="00C13925" w:rsidP="009010FE">
            <w:pPr>
              <w:spacing w:before="60"/>
              <w:rPr>
                <w:rFonts w:ascii="Times New Roman" w:hAnsi="Times New Roman"/>
                <w:position w:val="-32"/>
                <w:sz w:val="24"/>
                <w:szCs w:val="24"/>
              </w:rPr>
            </w:pPr>
            <w:r w:rsidRPr="00C13925">
              <w:rPr>
                <w:rFonts w:ascii="Times New Roman" w:hAnsi="Times New Roman"/>
                <w:color w:val="FF0000"/>
                <w:position w:val="-32"/>
                <w:sz w:val="24"/>
                <w:szCs w:val="24"/>
              </w:rPr>
              <w:object w:dxaOrig="1126" w:dyaOrig="804" w14:anchorId="06E0A5F6">
                <v:shape id="_x0000_i1107" type="#_x0000_t75" style="width:56.25pt;height:39pt" o:ole="">
                  <v:imagedata r:id="rId174" o:title=""/>
                </v:shape>
                <o:OLEObject Type="Embed" ProgID="FXEquation.Equation" ShapeID="_x0000_i1107" DrawAspect="Content" ObjectID="_1556913547" r:id="rId175"/>
              </w:object>
            </w:r>
            <w:r w:rsidR="009010FE" w:rsidRPr="00C13925">
              <w:rPr>
                <w:rFonts w:ascii="Times New Roman" w:hAnsi="Times New Roman"/>
                <w:position w:val="-32"/>
                <w:sz w:val="24"/>
                <w:szCs w:val="24"/>
              </w:rPr>
              <w:t xml:space="preserve"> </w:t>
            </w:r>
          </w:p>
          <w:p w:rsidR="009010FE" w:rsidRPr="00873A36" w:rsidRDefault="009010FE" w:rsidP="009010FE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873A36">
              <w:rPr>
                <w:rFonts w:ascii="Times New Roman" w:hAnsi="Times New Roman"/>
                <w:noProof/>
                <w:position w:val="-6"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8960" behindDoc="0" locked="0" layoutInCell="1" allowOverlap="1" wp14:anchorId="63C53712" wp14:editId="1FDE8A27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52" name="Group 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53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C53712" id="Group 52" o:spid="_x0000_s1081" style="position:absolute;margin-left:9.75pt;margin-top:5.65pt;width:343.5pt;height:9pt;z-index:251688960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">
                      <v:roundrect id="AutoShape 3" o:spid="_x0000_s1082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83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84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85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873A36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873A36" w:rsidRPr="00873A3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412" w:dyaOrig="386">
                <v:shape id="_x0000_i1108" type="#_x0000_t75" style="width:21pt;height:18.75pt" o:ole="">
                  <v:imagedata r:id="rId176" o:title=""/>
                </v:shape>
                <o:OLEObject Type="Embed" ProgID="FXEquation.Equation" ShapeID="_x0000_i1108" DrawAspect="Content" ObjectID="_1556913548" r:id="rId177"/>
              </w:object>
            </w:r>
            <w:r w:rsidRPr="00873A36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</w:t>
            </w:r>
            <w:r w:rsidR="00873A36" w:rsidRPr="00873A3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02" w:dyaOrig="388">
                <v:shape id="_x0000_i1109" type="#_x0000_t75" style="width:24.75pt;height:18.75pt" o:ole="">
                  <v:imagedata r:id="rId178" o:title=""/>
                </v:shape>
                <o:OLEObject Type="Embed" ProgID="FXEquation.Equation" ShapeID="_x0000_i1109" DrawAspect="Content" ObjectID="_1556913549" r:id="rId179"/>
              </w:object>
            </w:r>
            <w:r w:rsidRPr="00873A36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</w:t>
            </w:r>
            <w:r w:rsidR="00873A36" w:rsidRPr="00873A3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32" w:dyaOrig="386" w14:anchorId="03E81BA0">
                <v:shape id="_x0000_i1110" type="#_x0000_t75" style="width:26.25pt;height:18.75pt" o:ole="">
                  <v:imagedata r:id="rId180" o:title=""/>
                </v:shape>
                <o:OLEObject Type="Embed" ProgID="FXEquation.Equation" ShapeID="_x0000_i1110" DrawAspect="Content" ObjectID="_1556913550" r:id="rId181"/>
              </w:object>
            </w:r>
            <w:r w:rsidRPr="00873A36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      </w:t>
            </w:r>
            <w:r w:rsidR="00873A36" w:rsidRPr="00873A3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622" w:dyaOrig="388" w14:anchorId="7A7870D5">
                <v:shape id="_x0000_i1111" type="#_x0000_t75" style="width:30.75pt;height:18.75pt" o:ole="">
                  <v:imagedata r:id="rId182" o:title=""/>
                </v:shape>
                <o:OLEObject Type="Embed" ProgID="FXEquation.Equation" ShapeID="_x0000_i1111" DrawAspect="Content" ObjectID="_1556913551" r:id="rId183"/>
              </w:object>
            </w:r>
            <w:r w:rsidRPr="00873A36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9010F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5831136" wp14:editId="70384052">
                      <wp:simplePos x="0" y="0"/>
                      <wp:positionH relativeFrom="column">
                        <wp:posOffset>4519930</wp:posOffset>
                      </wp:positionH>
                      <wp:positionV relativeFrom="paragraph">
                        <wp:posOffset>271145</wp:posOffset>
                      </wp:positionV>
                      <wp:extent cx="988695" cy="476250"/>
                      <wp:effectExtent l="0" t="0" r="20955" b="19050"/>
                      <wp:wrapNone/>
                      <wp:docPr id="172" name="Rectangle 1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4762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27CE0B" id="Rectangle 172" o:spid="_x0000_s1026" style="position:absolute;margin-left:355.9pt;margin-top:21.35pt;width:77.85pt;height:37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" filled="f" strokecolor="black [3213]" strokeweight="1.5pt"/>
                  </w:pict>
                </mc:Fallback>
              </mc:AlternateContent>
            </w:r>
            <w:r w:rsidR="00873A36" w:rsidRPr="00873A3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642" w:dyaOrig="348" w14:anchorId="3766C120">
                <v:shape id="_x0000_i1112" type="#_x0000_t75" style="width:82.5pt;height:17.25pt" o:ole="">
                  <v:imagedata r:id="rId184" o:title=""/>
                </v:shape>
                <o:OLEObject Type="Embed" ProgID="FXEquation.Equation" ShapeID="_x0000_i1112" DrawAspect="Content" ObjectID="_1556913552" r:id="rId185"/>
              </w:object>
            </w:r>
            <w:r w:rsidRPr="00CA733B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010F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873A36" w:rsidRDefault="00873A36" w:rsidP="009010FE">
            <w:pPr>
              <w:spacing w:before="60"/>
              <w:rPr>
                <w:rFonts w:ascii="Times New Roman" w:hAnsi="Times New Roman"/>
                <w:position w:val="-26"/>
                <w:sz w:val="24"/>
                <w:szCs w:val="24"/>
              </w:rPr>
            </w:pPr>
            <w:r w:rsidRPr="00873A36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1545" w:dyaOrig="744" w14:anchorId="390885B9">
                <v:shape id="_x0000_i1113" type="#_x0000_t75" style="width:78pt;height:36pt" o:ole="">
                  <v:imagedata r:id="rId186" o:title=""/>
                </v:shape>
                <o:OLEObject Type="Embed" ProgID="FXEquation.Equation" ShapeID="_x0000_i1113" DrawAspect="Content" ObjectID="_1556913553" r:id="rId187"/>
              </w:object>
            </w:r>
            <w:r w:rsidR="009010FE" w:rsidRPr="00873A36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</w:t>
            </w:r>
          </w:p>
          <w:p w:rsidR="009010FE" w:rsidRPr="00B4117F" w:rsidRDefault="009010FE" w:rsidP="00B12709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1008" behindDoc="0" locked="0" layoutInCell="1" allowOverlap="1" wp14:anchorId="2EF04016" wp14:editId="51D7550C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60" name="Group 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6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F04016" id="Group 60" o:spid="_x0000_s1086" style="position:absolute;margin-left:9.75pt;margin-top:5.65pt;width:343.5pt;height:9pt;z-index:251691008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">
                      <v:roundrect id="AutoShape 3" o:spid="_x0000_s108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8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8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9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873A36" w:rsidRPr="00873A3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72" w:dyaOrig="348" w14:anchorId="16FECE78">
                <v:shape id="_x0000_i1114" type="#_x0000_t75" style="width:39.75pt;height:16.5pt" o:ole="">
                  <v:imagedata r:id="rId188" o:title=""/>
                </v:shape>
                <o:OLEObject Type="Embed" ProgID="FXEquation.Equation" ShapeID="_x0000_i1114" DrawAspect="Content" ObjectID="_1556913554" r:id="rId189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</w:t>
            </w:r>
            <w:r w:rsidR="00B12709"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B12709" w:rsidRPr="00873A3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62" w:dyaOrig="348">
                <v:shape id="_x0000_i1115" type="#_x0000_t75" style="width:43.5pt;height:16.5pt" o:ole="">
                  <v:imagedata r:id="rId190" o:title=""/>
                </v:shape>
                <o:OLEObject Type="Embed" ProgID="FXEquation.Equation" ShapeID="_x0000_i1115" DrawAspect="Content" ObjectID="_1556913555" r:id="rId191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</w:t>
            </w:r>
            <w:r w:rsidR="00B12709" w:rsidRPr="00873A3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92" w:dyaOrig="348">
                <v:shape id="_x0000_i1116" type="#_x0000_t75" style="width:45.75pt;height:16.5pt" o:ole="">
                  <v:imagedata r:id="rId192" o:title=""/>
                </v:shape>
                <o:OLEObject Type="Embed" ProgID="FXEquation.Equation" ShapeID="_x0000_i1116" DrawAspect="Content" ObjectID="_1556913556" r:id="rId193"/>
              </w:object>
            </w:r>
            <w:r w:rsidR="00B12709"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873A36"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</w:t>
            </w:r>
            <w:r w:rsidR="00873A36" w:rsidRPr="00873A3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82" w:dyaOrig="348">
                <v:shape id="_x0000_i1117" type="#_x0000_t75" style="width:50.25pt;height:16.5pt" o:ole="">
                  <v:imagedata r:id="rId194" o:title=""/>
                </v:shape>
                <o:OLEObject Type="Embed" ProgID="FXEquation.Equation" ShapeID="_x0000_i1117" DrawAspect="Content" ObjectID="_1556913557" r:id="rId195"/>
              </w:object>
            </w:r>
            <w:r w:rsidR="00873A36"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9010F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2D91C27" wp14:editId="1E19E79A">
                      <wp:simplePos x="0" y="0"/>
                      <wp:positionH relativeFrom="column">
                        <wp:posOffset>4562006</wp:posOffset>
                      </wp:positionH>
                      <wp:positionV relativeFrom="paragraph">
                        <wp:posOffset>123604</wp:posOffset>
                      </wp:positionV>
                      <wp:extent cx="988695" cy="437322"/>
                      <wp:effectExtent l="0" t="0" r="20955" b="20320"/>
                      <wp:wrapNone/>
                      <wp:docPr id="209" name="Rectangle 2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437322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631519" id="Rectangle 209" o:spid="_x0000_s1026" style="position:absolute;margin-left:359.2pt;margin-top:9.75pt;width:77.85pt;height:34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" filled="f" strokecolor="black [3213]" strokeweight="1.5pt"/>
                  </w:pict>
                </mc:Fallback>
              </mc:AlternateContent>
            </w:r>
            <w:r w:rsidR="00873A36" w:rsidRPr="00873A3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852" w:dyaOrig="348" w14:anchorId="4CE68B05">
                <v:shape id="_x0000_i1118" type="#_x0000_t75" style="width:93.75pt;height:17.25pt" o:ole="">
                  <v:imagedata r:id="rId196" o:title=""/>
                </v:shape>
                <o:OLEObject Type="Embed" ProgID="FXEquation.Equation" ShapeID="_x0000_i1118" DrawAspect="Content" ObjectID="_1556913558" r:id="rId19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= ?</w:t>
            </w: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010F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B12709" w:rsidRDefault="00B12709" w:rsidP="009010FE">
            <w:pPr>
              <w:spacing w:before="60"/>
              <w:rPr>
                <w:rFonts w:ascii="Times New Roman" w:hAnsi="Times New Roman"/>
                <w:position w:val="-12"/>
                <w:sz w:val="24"/>
                <w:szCs w:val="24"/>
              </w:rPr>
            </w:pPr>
            <w:r w:rsidRPr="00B12709">
              <w:rPr>
                <w:rFonts w:ascii="Times New Roman" w:hAnsi="Times New Roman"/>
                <w:color w:val="FF0000"/>
                <w:position w:val="-12"/>
                <w:sz w:val="24"/>
                <w:szCs w:val="24"/>
              </w:rPr>
              <w:object w:dxaOrig="1132" w:dyaOrig="558" w14:anchorId="62D6B3D8">
                <v:shape id="_x0000_i1119" type="#_x0000_t75" style="width:56.25pt;height:27pt" o:ole="">
                  <v:imagedata r:id="rId198" o:title=""/>
                </v:shape>
                <o:OLEObject Type="Embed" ProgID="FXEquation.Equation" ShapeID="_x0000_i1119" DrawAspect="Content" ObjectID="_1556913559" r:id="rId199"/>
              </w:object>
            </w:r>
            <w:r w:rsidR="009010FE" w:rsidRPr="00B12709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</w:t>
            </w:r>
          </w:p>
          <w:p w:rsidR="009010FE" w:rsidRPr="00E9629E" w:rsidRDefault="009010FE" w:rsidP="00B12709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3056" behindDoc="0" locked="0" layoutInCell="1" allowOverlap="1" wp14:anchorId="7FF9862C" wp14:editId="229D3D59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68" name="Group 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6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F9862C" id="Group 68" o:spid="_x0000_s1091" style="position:absolute;margin-left:9.75pt;margin-top:5.65pt;width:343.5pt;height:9pt;z-index:251693056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">
                      <v:roundrect id="AutoShape 3" o:spid="_x0000_s1092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93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94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95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</w:t>
            </w:r>
            <w:r w:rsidR="00B12709" w:rsidRPr="00B12709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02" w:dyaOrig="207" w14:anchorId="61BE4873">
                <v:shape id="_x0000_i1120" type="#_x0000_t75" style="width:9.75pt;height:9.75pt" o:ole="">
                  <v:imagedata r:id="rId200" o:title=""/>
                </v:shape>
                <o:OLEObject Type="Embed" ProgID="FXEquation.Equation" ShapeID="_x0000_i1120" DrawAspect="Content" ObjectID="_1556913560" r:id="rId201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</w:t>
            </w:r>
            <w:r w:rsidR="00B12709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</w:t>
            </w:r>
            <w:r w:rsidR="00B12709" w:rsidRPr="00B12709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82" w:dyaOrig="348" w14:anchorId="5BEE3B98">
                <v:shape id="_x0000_i1121" type="#_x0000_t75" style="width:18.75pt;height:17.25pt" o:ole="">
                  <v:imagedata r:id="rId202" o:title=""/>
                </v:shape>
                <o:OLEObject Type="Embed" ProgID="FXEquation.Equation" ShapeID="_x0000_i1121" DrawAspect="Content" ObjectID="_1556913561" r:id="rId203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</w:t>
            </w:r>
            <w:r w:rsidR="00B12709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 w:rsidR="00B12709" w:rsidRPr="00B12709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82" w:dyaOrig="348" w14:anchorId="5D710B90">
                <v:shape id="_x0000_i1122" type="#_x0000_t75" style="width:18.75pt;height:17.25pt" o:ole="">
                  <v:imagedata r:id="rId158" o:title=""/>
                </v:shape>
                <o:OLEObject Type="Embed" ProgID="FXEquation.Equation" ShapeID="_x0000_i1122" DrawAspect="Content" ObjectID="_1556913562" r:id="rId204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B12709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</w:t>
            </w:r>
            <w:r w:rsidR="00B12709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B12709" w:rsidRPr="00B12709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82" w:dyaOrig="348">
                <v:shape id="_x0000_i1123" type="#_x0000_t75" style="width:19.5pt;height:17.25pt" o:ole="">
                  <v:imagedata r:id="rId205" o:title=""/>
                </v:shape>
                <o:OLEObject Type="Embed" ProgID="FXEquation.Equation" ShapeID="_x0000_i1123" DrawAspect="Content" ObjectID="_1556913563" r:id="rId206"/>
              </w:object>
            </w:r>
            <w:r w:rsidR="00B12709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9010F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2464E0" w:rsidRDefault="002464E0" w:rsidP="009010FE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2464E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032" w:dyaOrig="348" w14:anchorId="05474073">
                <v:shape id="_x0000_i1124" type="#_x0000_t75" style="width:100.5pt;height:17.25pt" o:ole="">
                  <v:imagedata r:id="rId207" o:title=""/>
                </v:shape>
                <o:OLEObject Type="Embed" ProgID="FXEquation.Equation" ShapeID="_x0000_i1124" DrawAspect="Content" ObjectID="_1556913564" r:id="rId208"/>
              </w:object>
            </w:r>
          </w:p>
          <w:p w:rsidR="009010FE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19FB93B1" wp14:editId="635DAA84">
                      <wp:simplePos x="0" y="0"/>
                      <wp:positionH relativeFrom="column">
                        <wp:posOffset>4514298</wp:posOffset>
                      </wp:positionH>
                      <wp:positionV relativeFrom="paragraph">
                        <wp:posOffset>31778</wp:posOffset>
                      </wp:positionV>
                      <wp:extent cx="1092200" cy="485029"/>
                      <wp:effectExtent l="0" t="0" r="12700" b="10795"/>
                      <wp:wrapNone/>
                      <wp:docPr id="253" name="Rectangle 2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92200" cy="485029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03E58A4" id="Rectangle 253" o:spid="_x0000_s1026" style="position:absolute;margin-left:355.45pt;margin-top:2.5pt;width:86pt;height:38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" filled="f" strokecolor="black [3213]" strokeweight="1.5pt"/>
                  </w:pict>
                </mc:Fallback>
              </mc:AlternateContent>
            </w: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010F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66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2464E0" w:rsidRDefault="002464E0" w:rsidP="009010FE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2464E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68" w:dyaOrig="346" w14:anchorId="1B637328">
                <v:shape id="_x0000_i1125" type="#_x0000_t75" style="width:48pt;height:16.5pt" o:ole="">
                  <v:imagedata r:id="rId209" o:title=""/>
                </v:shape>
                <o:OLEObject Type="Embed" ProgID="FXEquation.Equation" ShapeID="_x0000_i1125" DrawAspect="Content" ObjectID="_1556913565" r:id="rId210"/>
              </w:object>
            </w:r>
            <w:r w:rsidR="009010FE" w:rsidRPr="002464E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9010FE" w:rsidRPr="00CA733B" w:rsidRDefault="009010FE" w:rsidP="002464E0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5104" behindDoc="0" locked="0" layoutInCell="1" allowOverlap="1" wp14:anchorId="2902A33F" wp14:editId="653D8240">
                      <wp:simplePos x="0" y="0"/>
                      <wp:positionH relativeFrom="column">
                        <wp:posOffset>162502</wp:posOffset>
                      </wp:positionH>
                      <wp:positionV relativeFrom="paragraph">
                        <wp:posOffset>28575</wp:posOffset>
                      </wp:positionV>
                      <wp:extent cx="4362450" cy="114300"/>
                      <wp:effectExtent l="0" t="0" r="19050" b="19050"/>
                      <wp:wrapNone/>
                      <wp:docPr id="76" name="Group 7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7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02A33F" id="Group 76" o:spid="_x0000_s1096" style="position:absolute;margin-left:12.8pt;margin-top:2.25pt;width:343.5pt;height:9pt;z-index:25169510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">
                      <v:roundrect id="AutoShape 3" o:spid="_x0000_s109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9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9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10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2464E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100 000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</w:t>
            </w:r>
            <w:r w:rsidR="002464E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100 000 000                 1</w:t>
            </w:r>
            <w:r w:rsidR="00FB4D3B">
              <w:rPr>
                <w:rFonts w:ascii="Times New Roman" w:hAnsi="Times New Roman"/>
                <w:position w:val="-6"/>
                <w:sz w:val="24"/>
                <w:szCs w:val="24"/>
              </w:rPr>
              <w:t>0 000 000</w:t>
            </w:r>
            <w:r w:rsidR="002464E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FB4D3B">
              <w:rPr>
                <w:rFonts w:ascii="Times New Roman" w:hAnsi="Times New Roman"/>
                <w:position w:val="-6"/>
                <w:sz w:val="24"/>
                <w:szCs w:val="24"/>
              </w:rPr>
              <w:t>000</w:t>
            </w:r>
            <w:r w:rsidR="002464E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 w:rsidR="00FB4D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100 000 000 000</w:t>
            </w:r>
            <w:r w:rsidR="002464E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</w:p>
        </w:tc>
      </w:tr>
      <w:tr w:rsidR="009010F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3C97A8C" wp14:editId="036F147F">
                      <wp:simplePos x="0" y="0"/>
                      <wp:positionH relativeFrom="column">
                        <wp:posOffset>4523740</wp:posOffset>
                      </wp:positionH>
                      <wp:positionV relativeFrom="paragraph">
                        <wp:posOffset>314325</wp:posOffset>
                      </wp:positionV>
                      <wp:extent cx="988695" cy="628650"/>
                      <wp:effectExtent l="0" t="0" r="20955" b="19050"/>
                      <wp:wrapNone/>
                      <wp:docPr id="215" name="Rectangle 2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729F44" id="Rectangle 215" o:spid="_x0000_s1026" style="position:absolute;margin-left:356.2pt;margin-top:24.75pt;width:77.85pt;height:49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" filled="f" strokecolor="black [3213]" strokeweight="1.5pt"/>
                  </w:pict>
                </mc:Fallback>
              </mc:AlternateContent>
            </w:r>
            <w:r w:rsidR="00FB4D3B" w:rsidRPr="00FB4D3B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1658" w:dyaOrig="744" w14:anchorId="03BAAD57">
                <v:shape id="_x0000_i1126" type="#_x0000_t75" style="width:84pt;height:36pt" o:ole="">
                  <v:imagedata r:id="rId211" o:title=""/>
                </v:shape>
                <o:OLEObject Type="Embed" ProgID="FXEquation.Equation" ShapeID="_x0000_i1126" DrawAspect="Content" ObjectID="_1556913566" r:id="rId212"/>
              </w:object>
            </w:r>
            <w:r w:rsidRPr="00CA733B">
              <w:rPr>
                <w:rFonts w:ascii="Times New Roman" w:hAnsi="Times New Roman"/>
                <w:sz w:val="24"/>
                <w:szCs w:val="24"/>
              </w:rPr>
              <w:t>= ?</w:t>
            </w: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9010FE" w:rsidRDefault="009010FE" w:rsidP="009010FE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  <w:p w:rsidR="009010FE" w:rsidRPr="000E6EA1" w:rsidRDefault="009010FE" w:rsidP="009010FE">
            <w:pPr>
              <w:spacing w:before="60"/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</w:pPr>
          </w:p>
        </w:tc>
      </w:tr>
      <w:tr w:rsidR="009010FE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9010FE" w:rsidRPr="001B3341" w:rsidRDefault="009010FE" w:rsidP="009010FE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010FE" w:rsidRPr="00590EE7" w:rsidRDefault="00590EE7" w:rsidP="009010FE">
            <w:pPr>
              <w:spacing w:before="60"/>
              <w:rPr>
                <w:rFonts w:ascii="Times New Roman" w:hAnsi="Times New Roman"/>
                <w:position w:val="-26"/>
                <w:sz w:val="24"/>
                <w:szCs w:val="24"/>
              </w:rPr>
            </w:pPr>
            <w:r w:rsidRPr="00590EE7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1666" w:dyaOrig="744" w14:anchorId="5771F220">
                <v:shape id="_x0000_i1127" type="#_x0000_t75" style="width:82.5pt;height:36pt" o:ole="">
                  <v:imagedata r:id="rId213" o:title=""/>
                </v:shape>
                <o:OLEObject Type="Embed" ProgID="FXEquation.Equation" ShapeID="_x0000_i1127" DrawAspect="Content" ObjectID="_1556913567" r:id="rId214"/>
              </w:object>
            </w:r>
            <w:r w:rsidR="009010FE" w:rsidRPr="00590EE7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</w:t>
            </w:r>
          </w:p>
          <w:p w:rsidR="009010FE" w:rsidRPr="00CA733B" w:rsidRDefault="009010FE" w:rsidP="009010FE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9010FE" w:rsidRPr="00CC0643" w:rsidRDefault="009010FE" w:rsidP="009010FE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7152" behindDoc="0" locked="0" layoutInCell="1" allowOverlap="1" wp14:anchorId="197A31B1" wp14:editId="7FD11D07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84" name="Group 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8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7A31B1" id="Group 84" o:spid="_x0000_s1101" style="position:absolute;margin-left:9.75pt;margin-top:5.65pt;width:343.5pt;height:9pt;z-index:25169715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">
                      <v:roundrect id="AutoShape 3" o:spid="_x0000_s1102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103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104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105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590EE7" w:rsidRPr="00590EE7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84" w:dyaOrig="604" w14:anchorId="496292FC">
                <v:shape id="_x0000_i1128" type="#_x0000_t75" style="width:20.25pt;height:28.5pt" o:ole="">
                  <v:imagedata r:id="rId215" o:title=""/>
                </v:shape>
                <o:OLEObject Type="Embed" ProgID="FXEquation.Equation" ShapeID="_x0000_i1128" DrawAspect="Content" ObjectID="_1556913568" r:id="rId216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</w:t>
            </w:r>
            <w:r w:rsidR="00590EE7" w:rsidRPr="00590EE7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84" w:dyaOrig="604" w14:anchorId="65ADB3D2">
                <v:shape id="_x0000_i1129" type="#_x0000_t75" style="width:20.25pt;height:28.5pt" o:ole="">
                  <v:imagedata r:id="rId217" o:title=""/>
                </v:shape>
                <o:OLEObject Type="Embed" ProgID="FXEquation.Equation" ShapeID="_x0000_i1129" DrawAspect="Content" ObjectID="_1556913569" r:id="rId218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</w:t>
            </w:r>
            <w:r w:rsidR="00590EE7" w:rsidRPr="00590EE7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474" w:dyaOrig="660">
                <v:shape id="_x0000_i1130" type="#_x0000_t75" style="width:24.75pt;height:31.5pt" o:ole="">
                  <v:imagedata r:id="rId219" o:title=""/>
                </v:shape>
                <o:OLEObject Type="Embed" ProgID="FXEquation.Equation" ShapeID="_x0000_i1130" DrawAspect="Content" ObjectID="_1556913570" r:id="rId220"/>
              </w:object>
            </w:r>
            <w:r w:rsidR="00590EE7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</w:t>
            </w:r>
            <w:r w:rsidR="00590EE7" w:rsidRPr="00590EE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68" w:dyaOrig="260" w14:anchorId="3346BA75">
                <v:shape id="_x0000_i1131" type="#_x0000_t75" style="width:18.75pt;height:12.75pt" o:ole="">
                  <v:imagedata r:id="rId221" o:title=""/>
                </v:shape>
                <o:OLEObject Type="Embed" ProgID="FXEquation.Equation" ShapeID="_x0000_i1131" DrawAspect="Content" ObjectID="_1556913571" r:id="rId222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B1270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B12709" w:rsidRPr="001B3341" w:rsidRDefault="00B12709" w:rsidP="00B1270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12709" w:rsidRPr="002464E0" w:rsidRDefault="00B12709" w:rsidP="00B12709">
            <w:pPr>
              <w:spacing w:before="60"/>
              <w:rPr>
                <w:rFonts w:ascii="Times New Roman" w:hAnsi="Times New Roman"/>
                <w:position w:val="-12"/>
                <w:sz w:val="24"/>
                <w:szCs w:val="24"/>
              </w:rPr>
            </w:pPr>
            <w:r w:rsidRPr="002464E0">
              <w:rPr>
                <w:rFonts w:ascii="Times New Roman" w:hAnsi="Times New Roman"/>
                <w:color w:val="FF0000"/>
                <w:position w:val="-12"/>
                <w:sz w:val="24"/>
                <w:szCs w:val="24"/>
              </w:rPr>
              <w:object w:dxaOrig="1462" w:dyaOrig="558" w14:anchorId="1A5E4925">
                <v:shape id="_x0000_i1132" type="#_x0000_t75" style="width:73.5pt;height:27pt" o:ole="">
                  <v:imagedata r:id="rId223" o:title=""/>
                </v:shape>
                <o:OLEObject Type="Embed" ProgID="FXEquation.Equation" ShapeID="_x0000_i1132" DrawAspect="Content" ObjectID="_1556913572" r:id="rId224"/>
              </w:object>
            </w:r>
            <w:r w:rsidRPr="002464E0">
              <w:rPr>
                <w:rFonts w:ascii="Times New Roman" w:hAnsi="Times New Roman"/>
                <w:position w:val="-12"/>
                <w:sz w:val="24"/>
                <w:szCs w:val="24"/>
              </w:rPr>
              <w:t xml:space="preserve"> </w:t>
            </w:r>
          </w:p>
          <w:p w:rsidR="00B12709" w:rsidRPr="00CA733B" w:rsidRDefault="00B12709" w:rsidP="00B12709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B12709" w:rsidRPr="00E9629E" w:rsidRDefault="00B12709" w:rsidP="00B12709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0464" behindDoc="0" locked="0" layoutInCell="1" allowOverlap="1" wp14:anchorId="5DC0F369" wp14:editId="4E46D8F0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71755</wp:posOffset>
                      </wp:positionV>
                      <wp:extent cx="4362450" cy="114300"/>
                      <wp:effectExtent l="0" t="0" r="19050" b="19050"/>
                      <wp:wrapNone/>
                      <wp:docPr id="14" name="Group 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5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C0F369" id="Group 14" o:spid="_x0000_s1106" style="position:absolute;margin-left:9.75pt;margin-top:5.65pt;width:343.5pt;height:9pt;z-index:25171046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">
                      <v:roundrect id="AutoShape 3" o:spid="_x0000_s1107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108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109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110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</w:t>
            </w:r>
            <w:r w:rsidRPr="002464E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742" w:dyaOrig="348" w14:anchorId="2E28D97F">
                <v:shape id="_x0000_i1133" type="#_x0000_t75" style="width:36pt;height:17.25pt" o:ole="">
                  <v:imagedata r:id="rId225" o:title=""/>
                </v:shape>
                <o:OLEObject Type="Embed" ProgID="FXEquation.Equation" ShapeID="_x0000_i1133" DrawAspect="Content" ObjectID="_1556913573" r:id="rId226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</w:t>
            </w:r>
            <w:r w:rsidRPr="002464E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32" w:dyaOrig="348" w14:anchorId="702CBACB">
                <v:shape id="_x0000_i1134" type="#_x0000_t75" style="width:39.75pt;height:17.25pt" o:ole="">
                  <v:imagedata r:id="rId227" o:title=""/>
                </v:shape>
                <o:OLEObject Type="Embed" ProgID="FXEquation.Equation" ShapeID="_x0000_i1134" DrawAspect="Content" ObjectID="_1556913574" r:id="rId228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 w:rsidRPr="002464E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62" w:dyaOrig="348" w14:anchorId="7F06FFE5">
                <v:shape id="_x0000_i1135" type="#_x0000_t75" style="width:42pt;height:17.25pt" o:ole="">
                  <v:imagedata r:id="rId229" o:title=""/>
                </v:shape>
                <o:OLEObject Type="Embed" ProgID="FXEquation.Equation" ShapeID="_x0000_i1135" DrawAspect="Content" ObjectID="_1556913575" r:id="rId230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</w:t>
            </w:r>
            <w:r w:rsidRPr="002464E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52" w:dyaOrig="348" w14:anchorId="4A93E1A9">
                <v:shape id="_x0000_i1136" type="#_x0000_t75" style="width:45pt;height:17.25pt" o:ole="">
                  <v:imagedata r:id="rId231" o:title=""/>
                </v:shape>
                <o:OLEObject Type="Embed" ProgID="FXEquation.Equation" ShapeID="_x0000_i1136" DrawAspect="Content" ObjectID="_1556913576" r:id="rId232"/>
              </w:objec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B1270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B12709" w:rsidRPr="001B3341" w:rsidRDefault="00B12709" w:rsidP="00B1270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12709" w:rsidRPr="00CA733B" w:rsidRDefault="00B12709" w:rsidP="00B12709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5F8E82A8" wp14:editId="79373E65">
                      <wp:simplePos x="0" y="0"/>
                      <wp:positionH relativeFrom="column">
                        <wp:posOffset>4414520</wp:posOffset>
                      </wp:positionH>
                      <wp:positionV relativeFrom="paragraph">
                        <wp:posOffset>166370</wp:posOffset>
                      </wp:positionV>
                      <wp:extent cx="988695" cy="628650"/>
                      <wp:effectExtent l="0" t="0" r="20955" b="19050"/>
                      <wp:wrapNone/>
                      <wp:docPr id="216" name="Rectangle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FA3DE6" id="Rectangle 216" o:spid="_x0000_s1026" style="position:absolute;margin-left:347.6pt;margin-top:13.1pt;width:77.85pt;height:49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" filled="f" strokecolor="black [3213]" strokeweight="1.5pt"/>
                  </w:pict>
                </mc:Fallback>
              </mc:AlternateContent>
            </w:r>
            <w:r w:rsidR="00590EE7" w:rsidRPr="00590EE7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652" w:dyaOrig="404" w14:anchorId="10BD0CAE">
                <v:shape id="_x0000_i1137" type="#_x0000_t75" style="width:32.25pt;height:21pt" o:ole="">
                  <v:imagedata r:id="rId233" o:title=""/>
                </v:shape>
                <o:OLEObject Type="Embed" ProgID="FXEquation.Equation" ShapeID="_x0000_i1137" DrawAspect="Content" ObjectID="_1556913577" r:id="rId234"/>
              </w:object>
            </w:r>
            <w:r w:rsidRPr="00CA733B">
              <w:rPr>
                <w:rFonts w:ascii="Times New Roman" w:hAnsi="Times New Roman"/>
                <w:sz w:val="24"/>
                <w:szCs w:val="24"/>
              </w:rPr>
              <w:t>= ?</w:t>
            </w:r>
          </w:p>
          <w:p w:rsidR="00B12709" w:rsidRPr="00CA733B" w:rsidRDefault="00B12709" w:rsidP="00B12709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  <w:p w:rsidR="00B12709" w:rsidRPr="00CA733B" w:rsidRDefault="00B12709" w:rsidP="00B12709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1270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B12709" w:rsidRPr="001B3341" w:rsidRDefault="00B12709" w:rsidP="00B1270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12709" w:rsidRPr="00590EE7" w:rsidRDefault="00590EE7" w:rsidP="00B12709">
            <w:pPr>
              <w:spacing w:before="60"/>
              <w:rPr>
                <w:rFonts w:ascii="Times New Roman" w:hAnsi="Times New Roman"/>
                <w:position w:val="-30"/>
                <w:sz w:val="24"/>
                <w:szCs w:val="24"/>
              </w:rPr>
            </w:pPr>
            <w:r w:rsidRPr="00590EE7">
              <w:rPr>
                <w:rFonts w:ascii="Times New Roman" w:hAnsi="Times New Roman"/>
                <w:color w:val="FF0000"/>
                <w:position w:val="-30"/>
                <w:sz w:val="24"/>
                <w:szCs w:val="24"/>
              </w:rPr>
              <w:object w:dxaOrig="1507" w:dyaOrig="814" w14:anchorId="63B4E957">
                <v:shape id="_x0000_i1138" type="#_x0000_t75" style="width:69.75pt;height:39pt" o:ole="">
                  <v:imagedata r:id="rId235" o:title=""/>
                </v:shape>
                <o:OLEObject Type="Embed" ProgID="FXEquation.Equation" ShapeID="_x0000_i1138" DrawAspect="Content" ObjectID="_1556913578" r:id="rId236"/>
              </w:object>
            </w:r>
            <w:r w:rsidR="00B12709" w:rsidRPr="00590EE7">
              <w:rPr>
                <w:rFonts w:ascii="Times New Roman" w:hAnsi="Times New Roman"/>
                <w:position w:val="-30"/>
                <w:sz w:val="24"/>
                <w:szCs w:val="24"/>
              </w:rPr>
              <w:t xml:space="preserve"> </w:t>
            </w:r>
          </w:p>
          <w:p w:rsidR="00B12709" w:rsidRPr="00CA733B" w:rsidRDefault="00B12709" w:rsidP="00B12709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B12709" w:rsidRPr="001F1982" w:rsidRDefault="00B12709" w:rsidP="00A576A8">
            <w:pPr>
              <w:spacing w:before="60"/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7392" behindDoc="0" locked="0" layoutInCell="1" allowOverlap="1" wp14:anchorId="5761A0F3" wp14:editId="576878A5">
                      <wp:simplePos x="0" y="0"/>
                      <wp:positionH relativeFrom="column">
                        <wp:posOffset>123825</wp:posOffset>
                      </wp:positionH>
                      <wp:positionV relativeFrom="paragraph">
                        <wp:posOffset>133046</wp:posOffset>
                      </wp:positionV>
                      <wp:extent cx="4362450" cy="114300"/>
                      <wp:effectExtent l="0" t="0" r="19050" b="19050"/>
                      <wp:wrapNone/>
                      <wp:docPr id="105" name="Group 1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106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7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8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9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chemeClr val="tx1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3274CD" w:rsidRDefault="003274CD" w:rsidP="00E024E2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761A0F3" id="Group 105" o:spid="_x0000_s1111" style="position:absolute;margin-left:9.75pt;margin-top:10.5pt;width:343.5pt;height:9pt;z-index:25170739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">
                      <v:roundrect id="AutoShape 3" o:spid="_x0000_s1112" style="position:absolute;left:41910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113" style="position:absolute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114" style="position:absolute;left:13639;width:1715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115" style="position:absolute;left:27584;width:1714;height:114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" strokecolor="black [3213]" strokeweight="1pt">
                        <v:textbox>
                          <w:txbxContent>
                            <w:p w:rsidR="003274CD" w:rsidRDefault="003274CD" w:rsidP="00E024E2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="00A576A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</w:t>
            </w:r>
            <w:r w:rsidR="00590EE7" w:rsidRPr="00590EE7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608" w:dyaOrig="660" w14:anchorId="2E68A8AA">
                <v:shape id="_x0000_i1139" type="#_x0000_t75" style="width:30.75pt;height:32.25pt" o:ole="">
                  <v:imagedata r:id="rId237" o:title=""/>
                </v:shape>
                <o:OLEObject Type="Embed" ProgID="FXEquation.Equation" ShapeID="_x0000_i1139" DrawAspect="Content" ObjectID="_1556913579" r:id="rId238"/>
              </w:objec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</w:t>
            </w:r>
            <w:r w:rsidR="00590EE7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</w:t>
            </w:r>
            <w:r w:rsidR="00A576A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</w:t>
            </w:r>
            <w:r w:rsidR="00590EE7" w:rsidRPr="00590EE7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38" w:dyaOrig="548">
                <v:shape id="_x0000_i1140" type="#_x0000_t75" style="width:17.25pt;height:26.25pt" o:ole="">
                  <v:imagedata r:id="rId239" o:title=""/>
                </v:shape>
                <o:OLEObject Type="Embed" ProgID="FXEquation.Equation" ShapeID="_x0000_i1140" DrawAspect="Content" ObjectID="_1556913580" r:id="rId240"/>
              </w:object>
            </w:r>
            <w:r w:rsidR="00590EE7"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</w:t>
            </w:r>
            <w:r w:rsidR="00A576A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A576A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590EE7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</w:t>
            </w:r>
            <w:r w:rsidR="00590EE7" w:rsidRPr="00590EE7">
              <w:rPr>
                <w:rFonts w:ascii="Times New Roman" w:hAnsi="Times New Roman"/>
                <w:color w:val="FF0000"/>
                <w:position w:val="-22"/>
                <w:sz w:val="24"/>
                <w:szCs w:val="24"/>
              </w:rPr>
              <w:object w:dxaOrig="368" w:dyaOrig="688">
                <v:shape id="_x0000_i1141" type="#_x0000_t75" style="width:18.75pt;height:33pt" o:ole="">
                  <v:imagedata r:id="rId241" o:title=""/>
                </v:shape>
                <o:OLEObject Type="Embed" ProgID="FXEquation.Equation" ShapeID="_x0000_i1141" DrawAspect="Content" ObjectID="_1556913581" r:id="rId242"/>
              </w:object>
            </w:r>
            <w:r w:rsidR="00590EE7"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</w:t>
            </w:r>
            <w:r w:rsidR="00A576A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</w:t>
            </w:r>
            <w:r w:rsidR="00A576A8" w:rsidRPr="00A576A8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488" w:dyaOrig="660">
                <v:shape id="_x0000_i1142" type="#_x0000_t75" style="width:24.75pt;height:32.25pt" o:ole="">
                  <v:imagedata r:id="rId243" o:title=""/>
                </v:shape>
                <o:OLEObject Type="Embed" ProgID="FXEquation.Equation" ShapeID="_x0000_i1142" DrawAspect="Content" ObjectID="_1556913582" r:id="rId244"/>
              </w:object>
            </w:r>
            <w:r w:rsidR="00590EE7"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</w:t>
            </w:r>
            <w:r w:rsidRPr="00CA733B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B1270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B12709" w:rsidRPr="001B3341" w:rsidRDefault="00B12709" w:rsidP="00B1270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12709" w:rsidRPr="00CA733B" w:rsidRDefault="00A576A8" w:rsidP="00B12709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1AE29BB8" wp14:editId="027C9ED7">
                      <wp:simplePos x="0" y="0"/>
                      <wp:positionH relativeFrom="column">
                        <wp:posOffset>4624705</wp:posOffset>
                      </wp:positionH>
                      <wp:positionV relativeFrom="paragraph">
                        <wp:posOffset>514350</wp:posOffset>
                      </wp:positionV>
                      <wp:extent cx="988695" cy="533400"/>
                      <wp:effectExtent l="0" t="0" r="20955" b="19050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53340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543A59" id="Rectangle 27" o:spid="_x0000_s1026" style="position:absolute;margin-left:364.15pt;margin-top:40.5pt;width:77.85pt;height:4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" filled="f" strokecolor="black [3213]" strokeweight="1.5pt"/>
                  </w:pict>
                </mc:Fallback>
              </mc:AlternateContent>
            </w:r>
            <w:r w:rsidR="00A42521" w:rsidRPr="00A42521">
              <w:rPr>
                <w:rFonts w:ascii="Times New Roman" w:hAnsi="Times New Roman"/>
                <w:color w:val="FF0000"/>
                <w:position w:val="-32"/>
                <w:sz w:val="24"/>
                <w:szCs w:val="24"/>
              </w:rPr>
              <w:object w:dxaOrig="1298" w:dyaOrig="804" w14:anchorId="2658ABB2">
                <v:shape id="_x0000_i1143" type="#_x0000_t75" style="width:64.5pt;height:40.5pt" o:ole="">
                  <v:imagedata r:id="rId245" o:title=""/>
                </v:shape>
                <o:OLEObject Type="Embed" ProgID="FXEquation.Equation" ShapeID="_x0000_i1143" DrawAspect="Content" ObjectID="_1556913583" r:id="rId246"/>
              </w:object>
            </w:r>
            <w:r w:rsidR="00B12709" w:rsidRPr="00CA733B">
              <w:rPr>
                <w:rFonts w:ascii="Times New Roman" w:hAnsi="Times New Roman"/>
                <w:sz w:val="24"/>
                <w:szCs w:val="24"/>
              </w:rPr>
              <w:t>= ?</w:t>
            </w:r>
            <w:r w:rsidR="00B12709"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B12709" w:rsidRDefault="00B12709" w:rsidP="00B12709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  <w:p w:rsidR="00A576A8" w:rsidRPr="00CA733B" w:rsidRDefault="00A576A8" w:rsidP="00B12709">
            <w:pPr>
              <w:spacing w:before="6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12709" w:rsidTr="005277D4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C99"/>
          </w:tcPr>
          <w:p w:rsidR="00B12709" w:rsidRPr="001B3341" w:rsidRDefault="00B12709" w:rsidP="00B12709">
            <w:pPr>
              <w:pStyle w:val="ListParagraph"/>
              <w:numPr>
                <w:ilvl w:val="0"/>
                <w:numId w:val="9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B12709" w:rsidRPr="00E27287" w:rsidRDefault="00B12709" w:rsidP="00B12709">
            <w:pPr>
              <w:spacing w:before="60"/>
              <w:rPr>
                <w:rFonts w:ascii="Times New Roman" w:hAnsi="Times New Roman"/>
                <w:position w:val="-26"/>
                <w:sz w:val="24"/>
                <w:szCs w:val="24"/>
              </w:rPr>
            </w:pPr>
            <w:r w:rsidRPr="00CA733B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0DD677BF" wp14:editId="77BCA04B">
                      <wp:simplePos x="0" y="0"/>
                      <wp:positionH relativeFrom="column">
                        <wp:posOffset>4522470</wp:posOffset>
                      </wp:positionH>
                      <wp:positionV relativeFrom="paragraph">
                        <wp:posOffset>448310</wp:posOffset>
                      </wp:positionV>
                      <wp:extent cx="988695" cy="628650"/>
                      <wp:effectExtent l="0" t="0" r="20955" b="19050"/>
                      <wp:wrapNone/>
                      <wp:docPr id="260" name="Rectangle 2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8695" cy="62865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4B2BB1" id="Rectangle 260" o:spid="_x0000_s1026" style="position:absolute;margin-left:356.1pt;margin-top:35.3pt;width:77.85pt;height:49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" filled="f" strokecolor="black [3213]" strokeweight="1.5pt"/>
                  </w:pict>
                </mc:Fallback>
              </mc:AlternateContent>
            </w:r>
            <w:r w:rsidR="00A42521" w:rsidRPr="00A576A8">
              <w:rPr>
                <w:rFonts w:ascii="Times New Roman" w:hAnsi="Times New Roman"/>
                <w:color w:val="FF0000"/>
                <w:position w:val="-32"/>
                <w:sz w:val="24"/>
                <w:szCs w:val="24"/>
              </w:rPr>
              <w:object w:dxaOrig="1672" w:dyaOrig="834">
                <v:shape id="_x0000_i1144" type="#_x0000_t75" style="width:82.5pt;height:42pt" o:ole="">
                  <v:imagedata r:id="rId247" o:title=""/>
                </v:shape>
                <o:OLEObject Type="Embed" ProgID="FXEquation.Equation" ShapeID="_x0000_i1144" DrawAspect="Content" ObjectID="_1556913584" r:id="rId248"/>
              </w:object>
            </w:r>
            <w:r w:rsidRPr="00E27287">
              <w:rPr>
                <w:rFonts w:ascii="Times New Roman" w:hAnsi="Times New Roman"/>
                <w:position w:val="-26"/>
                <w:sz w:val="24"/>
                <w:szCs w:val="24"/>
              </w:rPr>
              <w:t xml:space="preserve"> </w:t>
            </w:r>
          </w:p>
          <w:p w:rsidR="00B12709" w:rsidRDefault="00B12709" w:rsidP="00B12709">
            <w:pPr>
              <w:spacing w:before="60"/>
              <w:rPr>
                <w:rFonts w:ascii="Times New Roman" w:hAnsi="Times New Roman"/>
                <w:color w:val="FF0000"/>
                <w:position w:val="-30"/>
                <w:sz w:val="24"/>
                <w:szCs w:val="24"/>
              </w:rPr>
            </w:pPr>
          </w:p>
          <w:p w:rsidR="00B12709" w:rsidRPr="002B2CBE" w:rsidRDefault="00B12709" w:rsidP="00B12709">
            <w:pPr>
              <w:spacing w:before="60"/>
              <w:rPr>
                <w:rFonts w:ascii="Times New Roman" w:hAnsi="Times New Roman"/>
                <w:color w:val="FF0000"/>
                <w:position w:val="-30"/>
                <w:sz w:val="24"/>
                <w:szCs w:val="24"/>
              </w:rPr>
            </w:pP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243"/>
        <w:gridCol w:w="3545"/>
      </w:tblGrid>
      <w:tr w:rsidR="00DD6890" w:rsidRPr="00325745" w:rsidTr="00E024E2">
        <w:trPr>
          <w:cantSplit/>
          <w:trHeight w:val="851"/>
        </w:trPr>
        <w:tc>
          <w:tcPr>
            <w:tcW w:w="10207" w:type="dxa"/>
            <w:gridSpan w:val="3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1366720173"/>
              <w:placeholder>
                <w:docPart w:val="41DD05FA67A94E7BABCEE426D13E5433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Content>
              <w:p w:rsidR="00DD6890" w:rsidRPr="005615AC" w:rsidRDefault="00D1108A" w:rsidP="00E024E2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E024E2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413977126"/>
                <w:placeholder>
                  <w:docPart w:val="83EEDC4110744FB58753449F9BAA6EB9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Content>
                <w:r w:rsidR="00943CA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E024E2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2076346182"/>
            <w:placeholder>
              <w:docPart w:val="450069ED28D14EEF998A97DBED015105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943CA0" w:rsidP="00E024E2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559400912"/>
            <w:placeholder>
              <w:docPart w:val="819061FA6CA64883BB29168D3AC75AF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DD6890" w:rsidRPr="005C44C0" w:rsidRDefault="00943CA0" w:rsidP="00E024E2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Indices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DD6890" w:rsidRPr="00325745" w:rsidRDefault="00DD6890" w:rsidP="00E024E2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DD6890">
              <w:rPr>
                <w:rStyle w:val="Heading1Char"/>
                <w:color w:val="FFFFFF" w:themeColor="background1"/>
              </w:rPr>
              <w:t>Non Calculator Section</w:t>
            </w:r>
          </w:p>
        </w:tc>
      </w:tr>
    </w:tbl>
    <w:p w:rsidR="00DD6890" w:rsidRDefault="00DD6890" w:rsidP="00DD6890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p w:rsidR="00DD6890" w:rsidRDefault="00DD6890" w:rsidP="00DD6890"/>
    <w:p w:rsidR="00DD6890" w:rsidRDefault="00DD6890" w:rsidP="00DD6890">
      <w:pPr>
        <w:sectPr w:rsidR="00DD6890" w:rsidSect="00DD6890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065" w:type="dxa"/>
        <w:tblInd w:w="-459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8931"/>
      </w:tblGrid>
      <w:tr w:rsidR="005C0019" w:rsidTr="005C0019">
        <w:trPr>
          <w:cantSplit/>
          <w:tblHeader/>
        </w:trPr>
        <w:tc>
          <w:tcPr>
            <w:tcW w:w="1134" w:type="dxa"/>
            <w:vAlign w:val="center"/>
          </w:tcPr>
          <w:p w:rsidR="005C0019" w:rsidRPr="00DD6890" w:rsidRDefault="005C0019" w:rsidP="005C0019">
            <w:pPr>
              <w:jc w:val="center"/>
              <w:rPr>
                <w:rFonts w:asciiTheme="majorHAnsi" w:hAnsiTheme="majorHAnsi"/>
              </w:rPr>
            </w:pPr>
            <w:r w:rsidRPr="00DD6890">
              <w:rPr>
                <w:rFonts w:asciiTheme="majorHAnsi" w:hAnsiTheme="majorHAnsi"/>
              </w:rPr>
              <w:t>Question</w:t>
            </w:r>
          </w:p>
        </w:tc>
        <w:tc>
          <w:tcPr>
            <w:tcW w:w="8931" w:type="dxa"/>
            <w:vAlign w:val="center"/>
          </w:tcPr>
          <w:p w:rsidR="005C0019" w:rsidRDefault="005C0019" w:rsidP="005C00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 and Answer</w: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9010FE" w:rsidRDefault="00E024E2" w:rsidP="009010FE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E024E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052" w:dyaOrig="348">
                <v:shape id="_x0000_i1145" type="#_x0000_t75" style="width:152.25pt;height:17.25pt" o:ole="">
                  <v:imagedata r:id="rId249" o:title=""/>
                </v:shape>
                <o:OLEObject Type="Embed" ProgID="FXEquation.Equation" ShapeID="_x0000_i1145" DrawAspect="Content" ObjectID="_1556913585" r:id="rId250"/>
              </w:object>
            </w:r>
          </w:p>
          <w:p w:rsidR="00E024E2" w:rsidRPr="00E024E2" w:rsidRDefault="00E024E2" w:rsidP="009010FE">
            <w:pPr>
              <w:rPr>
                <w:rFonts w:ascii="Times New Roman" w:hAnsi="Times New Roman"/>
                <w:b/>
                <w:position w:val="-6"/>
                <w:sz w:val="24"/>
                <w:szCs w:val="24"/>
              </w:rPr>
            </w:pPr>
            <w:r w:rsidRPr="00E024E2">
              <w:rPr>
                <w:rFonts w:ascii="Times New Roman" w:hAnsi="Times New Roman"/>
                <w:b/>
                <w:position w:val="-6"/>
                <w:sz w:val="24"/>
                <w:szCs w:val="24"/>
              </w:rPr>
              <w:t>2</w:t>
            </w:r>
            <w:r w:rsidRPr="00E024E2">
              <w:rPr>
                <w:rFonts w:ascii="Times New Roman" w:hAnsi="Times New Roman"/>
                <w:b/>
                <w:position w:val="-6"/>
                <w:sz w:val="24"/>
                <w:szCs w:val="24"/>
                <w:vertAlign w:val="superscript"/>
              </w:rPr>
              <w:t>nd</w:t>
            </w:r>
            <w:r w:rsidRPr="00E024E2">
              <w:rPr>
                <w:rFonts w:ascii="Times New Roman" w:hAnsi="Times New Roman"/>
                <w:b/>
                <w:position w:val="-6"/>
                <w:sz w:val="24"/>
                <w:szCs w:val="24"/>
              </w:rPr>
              <w:t xml:space="preserve"> Answer</w: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9010FE" w:rsidRPr="00F57CC0" w:rsidRDefault="00F57CC0" w:rsidP="009010FE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F57CC0">
              <w:rPr>
                <w:rFonts w:ascii="Times New Roman" w:hAnsi="Times New Roman"/>
                <w:color w:val="FF0000"/>
                <w:kern w:val="24"/>
                <w:position w:val="-6"/>
                <w:sz w:val="24"/>
                <w:szCs w:val="24"/>
              </w:rPr>
              <w:object w:dxaOrig="3322" w:dyaOrig="346" w14:anchorId="1A2E227B">
                <v:shape id="_x0000_i1146" type="#_x0000_t75" style="width:170.25pt;height:17.25pt" o:ole="">
                  <v:imagedata r:id="rId251" o:title=""/>
                </v:shape>
                <o:OLEObject Type="Embed" ProgID="FXEquation.Equation" ShapeID="_x0000_i1146" DrawAspect="Content" ObjectID="_1556913586" r:id="rId252"/>
              </w:objec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9010FE" w:rsidRDefault="00F57CC0" w:rsidP="009010FE">
            <w:pP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</w:pPr>
            <w:r w:rsidRPr="00F57CC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512" w:dyaOrig="348" w14:anchorId="1095B900">
                <v:shape id="_x0000_i1147" type="#_x0000_t75" style="width:125.25pt;height:17.25pt" o:ole="">
                  <v:imagedata r:id="rId253" o:title=""/>
                </v:shape>
                <o:OLEObject Type="Embed" ProgID="FXEquation.Equation" ShapeID="_x0000_i1147" DrawAspect="Content" ObjectID="_1556913587" r:id="rId254"/>
              </w:object>
            </w:r>
          </w:p>
          <w:p w:rsidR="00F57CC0" w:rsidRPr="00F57CC0" w:rsidRDefault="00F57CC0" w:rsidP="009010FE">
            <w:pPr>
              <w:rPr>
                <w:rFonts w:ascii="Times New Roman" w:hAnsi="Times New Roman"/>
                <w:b/>
                <w:position w:val="-6"/>
                <w:sz w:val="24"/>
                <w:szCs w:val="24"/>
              </w:rPr>
            </w:pPr>
            <w:r w:rsidRPr="00F57CC0">
              <w:rPr>
                <w:rFonts w:ascii="Times New Roman" w:hAnsi="Times New Roman"/>
                <w:b/>
                <w:position w:val="-6"/>
                <w:sz w:val="24"/>
                <w:szCs w:val="24"/>
              </w:rPr>
              <w:t>3</w:t>
            </w:r>
            <w:r w:rsidRPr="00F57CC0">
              <w:rPr>
                <w:rFonts w:ascii="Times New Roman" w:hAnsi="Times New Roman"/>
                <w:b/>
                <w:position w:val="-6"/>
                <w:sz w:val="24"/>
                <w:szCs w:val="24"/>
                <w:vertAlign w:val="superscript"/>
              </w:rPr>
              <w:t>rd</w:t>
            </w:r>
            <w:r w:rsidRPr="00F57CC0">
              <w:rPr>
                <w:rFonts w:ascii="Times New Roman" w:hAnsi="Times New Roman"/>
                <w:b/>
                <w:position w:val="-6"/>
                <w:sz w:val="24"/>
                <w:szCs w:val="24"/>
              </w:rPr>
              <w:t xml:space="preserve"> Answer</w: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9010FE" w:rsidRPr="00F57CC0" w:rsidRDefault="00F57CC0" w:rsidP="009010FE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F57CC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592" w:dyaOrig="348">
                <v:shape id="_x0000_i1148" type="#_x0000_t75" style="width:180.75pt;height:17.25pt" o:ole="">
                  <v:imagedata r:id="rId255" o:title=""/>
                </v:shape>
                <o:OLEObject Type="Embed" ProgID="FXEquation.Equation" ShapeID="_x0000_i1148" DrawAspect="Content" ObjectID="_1556913588" r:id="rId256"/>
              </w:objec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9010FE" w:rsidRDefault="00F57CC0" w:rsidP="009010FE">
            <w:pP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</w:pPr>
            <w:r w:rsidRPr="00F57CC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692" w:dyaOrig="348">
                <v:shape id="_x0000_i1149" type="#_x0000_t75" style="width:135.75pt;height:17.25pt" o:ole="">
                  <v:imagedata r:id="rId257" o:title=""/>
                </v:shape>
                <o:OLEObject Type="Embed" ProgID="FXEquation.Equation" ShapeID="_x0000_i1149" DrawAspect="Content" ObjectID="_1556913589" r:id="rId258"/>
              </w:object>
            </w:r>
          </w:p>
          <w:p w:rsidR="006F1861" w:rsidRPr="006F1861" w:rsidRDefault="006F1861" w:rsidP="009010FE">
            <w:pPr>
              <w:rPr>
                <w:rFonts w:ascii="Times New Roman" w:hAnsi="Times New Roman"/>
                <w:b/>
                <w:position w:val="-6"/>
                <w:sz w:val="24"/>
                <w:szCs w:val="24"/>
              </w:rPr>
            </w:pPr>
            <w:r w:rsidRPr="006F1861">
              <w:rPr>
                <w:rFonts w:ascii="Times New Roman" w:hAnsi="Times New Roman"/>
                <w:b/>
                <w:position w:val="-6"/>
                <w:sz w:val="24"/>
                <w:szCs w:val="24"/>
              </w:rPr>
              <w:t>4</w:t>
            </w:r>
            <w:r w:rsidRPr="006F1861">
              <w:rPr>
                <w:rFonts w:ascii="Times New Roman" w:hAnsi="Times New Roman"/>
                <w:b/>
                <w:position w:val="-6"/>
                <w:sz w:val="24"/>
                <w:szCs w:val="24"/>
                <w:vertAlign w:val="superscript"/>
              </w:rPr>
              <w:t>th</w:t>
            </w:r>
            <w:r w:rsidRPr="006F1861">
              <w:rPr>
                <w:rFonts w:ascii="Times New Roman" w:hAnsi="Times New Roman"/>
                <w:b/>
                <w:position w:val="-6"/>
                <w:sz w:val="24"/>
                <w:szCs w:val="24"/>
              </w:rPr>
              <w:t xml:space="preserve"> Answer</w: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9010FE" w:rsidRPr="006F1861" w:rsidRDefault="006F1861" w:rsidP="009010FE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6F1861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772" w:dyaOrig="348">
                <v:shape id="_x0000_i1150" type="#_x0000_t75" style="width:188.25pt;height:17.25pt" o:ole="">
                  <v:imagedata r:id="rId259" o:title=""/>
                </v:shape>
                <o:OLEObject Type="Embed" ProgID="FXEquation.Equation" ShapeID="_x0000_i1150" DrawAspect="Content" ObjectID="_1556913590" r:id="rId260"/>
              </w:objec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9010FE" w:rsidRPr="006F1861" w:rsidRDefault="006F1861" w:rsidP="009010FE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6F1861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892" w:dyaOrig="348">
                <v:shape id="_x0000_i1151" type="#_x0000_t75" style="width:194.25pt;height:17.25pt" o:ole="">
                  <v:imagedata r:id="rId261" o:title=""/>
                </v:shape>
                <o:OLEObject Type="Embed" ProgID="FXEquation.Equation" ShapeID="_x0000_i1151" DrawAspect="Content" ObjectID="_1556913591" r:id="rId262"/>
              </w:objec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9010FE" w:rsidRDefault="006F1861" w:rsidP="009010FE">
            <w:pPr>
              <w:rPr>
                <w:rFonts w:ascii="Times New Roman" w:hAnsi="Times New Roman"/>
                <w:color w:val="FF0000"/>
                <w:position w:val="-40"/>
                <w:sz w:val="24"/>
                <w:szCs w:val="24"/>
              </w:rPr>
            </w:pPr>
            <w:r w:rsidRPr="006F1861">
              <w:rPr>
                <w:rFonts w:ascii="Times New Roman" w:hAnsi="Times New Roman"/>
                <w:color w:val="FF0000"/>
                <w:position w:val="-40"/>
                <w:sz w:val="24"/>
                <w:szCs w:val="24"/>
              </w:rPr>
              <w:object w:dxaOrig="4882" w:dyaOrig="688">
                <v:shape id="_x0000_i1152" type="#_x0000_t75" style="width:245.25pt;height:33pt" o:ole="">
                  <v:imagedata r:id="rId263" o:title=""/>
                </v:shape>
                <o:OLEObject Type="Embed" ProgID="FXEquation.Equation" ShapeID="_x0000_i1152" DrawAspect="Content" ObjectID="_1556913592" r:id="rId264"/>
              </w:object>
            </w:r>
          </w:p>
          <w:p w:rsidR="006F1861" w:rsidRPr="006F1861" w:rsidRDefault="006F1861" w:rsidP="009010FE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6F1861"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 w:rsidRPr="006F1861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st</w:t>
            </w:r>
            <w:r w:rsidRPr="006F1861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9010FE" w:rsidRPr="006F1861" w:rsidRDefault="006F1861" w:rsidP="009010FE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6F1861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152" w:dyaOrig="348" w14:anchorId="6A83BB24">
                <v:shape id="_x0000_i1153" type="#_x0000_t75" style="width:258.75pt;height:17.25pt" o:ole="">
                  <v:imagedata r:id="rId265" o:title=""/>
                </v:shape>
                <o:OLEObject Type="Embed" ProgID="FXEquation.Equation" ShapeID="_x0000_i1153" DrawAspect="Content" ObjectID="_1556913593" r:id="rId266"/>
              </w:objec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9010FE" w:rsidRDefault="00281C19" w:rsidP="009010FE">
            <w:pPr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</w:pPr>
            <w:r w:rsidRPr="00281C19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3200" w:dyaOrig="388">
                <v:shape id="_x0000_i1154" type="#_x0000_t75" style="width:159.75pt;height:18.75pt" o:ole="">
                  <v:imagedata r:id="rId267" o:title=""/>
                </v:shape>
                <o:OLEObject Type="Embed" ProgID="FXEquation.Equation" ShapeID="_x0000_i1154" DrawAspect="Content" ObjectID="_1556913594" r:id="rId268"/>
              </w:object>
            </w:r>
          </w:p>
          <w:p w:rsidR="00281C19" w:rsidRPr="00281C19" w:rsidRDefault="00281C19" w:rsidP="009010FE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281C19">
              <w:rPr>
                <w:rFonts w:ascii="Times New Roman" w:hAnsi="Times New Roman"/>
                <w:b/>
                <w:sz w:val="24"/>
                <w:szCs w:val="24"/>
              </w:rPr>
              <w:t>4</w:t>
            </w:r>
            <w:r w:rsidRPr="00281C19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th</w:t>
            </w:r>
            <w:r w:rsidRPr="00281C19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9010FE" w:rsidRPr="00281C19" w:rsidRDefault="00281C19" w:rsidP="009010FE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281C19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6217" w:dyaOrig="388" w14:anchorId="2714C2DE">
                <v:shape id="_x0000_i1155" type="#_x0000_t75" style="width:314.25pt;height:18.75pt" o:ole="">
                  <v:imagedata r:id="rId269" o:title=""/>
                </v:shape>
                <o:OLEObject Type="Embed" ProgID="FXEquation.Equation" ShapeID="_x0000_i1155" DrawAspect="Content" ObjectID="_1556913595" r:id="rId270"/>
              </w:objec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9010FE" w:rsidRDefault="00281C19" w:rsidP="009010FE">
            <w:pPr>
              <w:rPr>
                <w:rFonts w:ascii="Times New Roman" w:hAnsi="Times New Roman"/>
                <w:b/>
                <w:color w:val="FF0000"/>
                <w:position w:val="-32"/>
                <w:sz w:val="24"/>
                <w:szCs w:val="24"/>
              </w:rPr>
            </w:pPr>
            <w:r w:rsidRPr="00281C19">
              <w:rPr>
                <w:rFonts w:ascii="Times New Roman" w:hAnsi="Times New Roman"/>
                <w:b/>
                <w:color w:val="FF0000"/>
                <w:position w:val="-32"/>
                <w:sz w:val="24"/>
                <w:szCs w:val="24"/>
              </w:rPr>
              <w:object w:dxaOrig="2760" w:dyaOrig="804">
                <v:shape id="_x0000_i1156" type="#_x0000_t75" style="width:138.75pt;height:39.75pt" o:ole="">
                  <v:imagedata r:id="rId271" o:title=""/>
                </v:shape>
                <o:OLEObject Type="Embed" ProgID="FXEquation.Equation" ShapeID="_x0000_i1156" DrawAspect="Content" ObjectID="_1556913596" r:id="rId272"/>
              </w:object>
            </w:r>
          </w:p>
          <w:p w:rsidR="00281C19" w:rsidRPr="00281C19" w:rsidRDefault="00281C19" w:rsidP="009010FE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281C19">
              <w:rPr>
                <w:rFonts w:ascii="Times New Roman" w:hAnsi="Times New Roman"/>
                <w:b/>
                <w:sz w:val="24"/>
                <w:szCs w:val="24"/>
              </w:rPr>
              <w:t>2</w:t>
            </w:r>
            <w:r w:rsidRPr="00281C19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nd</w:t>
            </w:r>
            <w:r w:rsidRPr="00281C19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9010FE" w:rsidRPr="00E47970" w:rsidRDefault="00E47970" w:rsidP="009010FE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  <w:r w:rsidRPr="00E4797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542" w:dyaOrig="348">
                <v:shape id="_x0000_i1157" type="#_x0000_t75" style="width:126.75pt;height:17.25pt" o:ole="">
                  <v:imagedata r:id="rId273" o:title=""/>
                </v:shape>
                <o:OLEObject Type="Embed" ProgID="FXEquation.Equation" ShapeID="_x0000_i1157" DrawAspect="Content" ObjectID="_1556913597" r:id="rId274"/>
              </w:object>
            </w:r>
            <w:r w:rsidRPr="00E4797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9010FE" w:rsidRDefault="00E47970" w:rsidP="009010FE">
            <w:pPr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</w:pPr>
            <w:r w:rsidRPr="00E47970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2152" w:dyaOrig="404" w14:anchorId="751873B4">
                <v:shape id="_x0000_i1158" type="#_x0000_t75" style="width:108pt;height:20.25pt" o:ole="">
                  <v:imagedata r:id="rId275" o:title=""/>
                </v:shape>
                <o:OLEObject Type="Embed" ProgID="FXEquation.Equation" ShapeID="_x0000_i1158" DrawAspect="Content" ObjectID="_1556913598" r:id="rId276"/>
              </w:object>
            </w:r>
          </w:p>
          <w:p w:rsidR="00E47970" w:rsidRPr="00E47970" w:rsidRDefault="00E47970" w:rsidP="009010FE">
            <w:pPr>
              <w:rPr>
                <w:rFonts w:ascii="Times New Roman" w:hAnsi="Times New Roman"/>
                <w:b/>
                <w:position w:val="-10"/>
                <w:sz w:val="24"/>
                <w:szCs w:val="24"/>
              </w:rPr>
            </w:pPr>
            <w:r w:rsidRPr="00E47970">
              <w:rPr>
                <w:rFonts w:ascii="Times New Roman" w:hAnsi="Times New Roman"/>
                <w:b/>
                <w:color w:val="000000" w:themeColor="text1"/>
                <w:position w:val="-10"/>
                <w:sz w:val="24"/>
                <w:szCs w:val="24"/>
              </w:rPr>
              <w:t>2</w:t>
            </w:r>
            <w:r w:rsidRPr="00E47970">
              <w:rPr>
                <w:rFonts w:ascii="Times New Roman" w:hAnsi="Times New Roman"/>
                <w:b/>
                <w:color w:val="000000" w:themeColor="text1"/>
                <w:position w:val="-10"/>
                <w:sz w:val="24"/>
                <w:szCs w:val="24"/>
                <w:vertAlign w:val="superscript"/>
              </w:rPr>
              <w:t>nd</w:t>
            </w:r>
            <w:r w:rsidRPr="00E47970">
              <w:rPr>
                <w:rFonts w:ascii="Times New Roman" w:hAnsi="Times New Roman"/>
                <w:b/>
                <w:color w:val="000000" w:themeColor="text1"/>
                <w:position w:val="-10"/>
                <w:sz w:val="24"/>
                <w:szCs w:val="24"/>
              </w:rPr>
              <w:t xml:space="preserve"> Answer</w: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9010FE" w:rsidRDefault="00E47970" w:rsidP="009010FE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E47970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3231" w:dyaOrig="404">
                <v:shape id="_x0000_i1159" type="#_x0000_t75" style="width:161.25pt;height:21pt" o:ole="">
                  <v:imagedata r:id="rId277" o:title=""/>
                </v:shape>
                <o:OLEObject Type="Embed" ProgID="FXEquation.Equation" ShapeID="_x0000_i1159" DrawAspect="Content" ObjectID="_1556913599" r:id="rId278"/>
              </w:object>
            </w:r>
            <w:r w:rsidRPr="00E47970">
              <w:rPr>
                <w:rFonts w:ascii="Times New Roman" w:hAnsi="Times New Roman"/>
                <w:position w:val="-10"/>
                <w:sz w:val="24"/>
                <w:szCs w:val="24"/>
              </w:rPr>
              <w:t xml:space="preserve"> </w:t>
            </w:r>
          </w:p>
          <w:p w:rsidR="00E47970" w:rsidRPr="00E47970" w:rsidRDefault="00E47970" w:rsidP="009010FE">
            <w:pPr>
              <w:rPr>
                <w:rFonts w:ascii="Times New Roman" w:hAnsi="Times New Roman"/>
                <w:b/>
                <w:position w:val="-10"/>
                <w:sz w:val="24"/>
                <w:szCs w:val="24"/>
              </w:rPr>
            </w:pPr>
            <w:r w:rsidRPr="00E47970">
              <w:rPr>
                <w:rFonts w:ascii="Times New Roman" w:hAnsi="Times New Roman"/>
                <w:b/>
                <w:position w:val="-10"/>
                <w:sz w:val="24"/>
                <w:szCs w:val="24"/>
              </w:rPr>
              <w:t>3</w:t>
            </w:r>
            <w:r w:rsidRPr="00E47970">
              <w:rPr>
                <w:rFonts w:ascii="Times New Roman" w:hAnsi="Times New Roman"/>
                <w:b/>
                <w:position w:val="-10"/>
                <w:sz w:val="24"/>
                <w:szCs w:val="24"/>
                <w:vertAlign w:val="superscript"/>
              </w:rPr>
              <w:t>rd</w:t>
            </w:r>
            <w:r w:rsidRPr="00E47970">
              <w:rPr>
                <w:rFonts w:ascii="Times New Roman" w:hAnsi="Times New Roman"/>
                <w:b/>
                <w:position w:val="-10"/>
                <w:sz w:val="24"/>
                <w:szCs w:val="24"/>
              </w:rPr>
              <w:t xml:space="preserve"> Answer</w: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9010FE" w:rsidRPr="006F1CB0" w:rsidRDefault="006F1CB0" w:rsidP="009010FE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6F1CB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452" w:dyaOrig="348">
                <v:shape id="_x0000_i1160" type="#_x0000_t75" style="width:274.5pt;height:17.25pt" o:ole="">
                  <v:imagedata r:id="rId279" o:title=""/>
                </v:shape>
                <o:OLEObject Type="Embed" ProgID="FXEquation.Equation" ShapeID="_x0000_i1160" DrawAspect="Content" ObjectID="_1556913600" r:id="rId280"/>
              </w:object>
            </w:r>
            <w:r w:rsidR="00E47970" w:rsidRPr="006F1CB0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9010FE" w:rsidRDefault="006F1CB0" w:rsidP="009010FE">
            <w:pPr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</w:pPr>
            <w:r w:rsidRPr="006F1CB0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2430" w:dyaOrig="744">
                <v:shape id="_x0000_i1161" type="#_x0000_t75" style="width:120.75pt;height:36.75pt" o:ole="">
                  <v:imagedata r:id="rId281" o:title=""/>
                </v:shape>
                <o:OLEObject Type="Embed" ProgID="FXEquation.Equation" ShapeID="_x0000_i1161" DrawAspect="Content" ObjectID="_1556913601" r:id="rId282"/>
              </w:object>
            </w:r>
          </w:p>
          <w:p w:rsidR="00345B0A" w:rsidRPr="00345B0A" w:rsidRDefault="00345B0A" w:rsidP="009010FE">
            <w:pPr>
              <w:rPr>
                <w:rFonts w:ascii="Times New Roman" w:hAnsi="Times New Roman"/>
                <w:b/>
                <w:position w:val="-26"/>
                <w:sz w:val="24"/>
                <w:szCs w:val="24"/>
              </w:rPr>
            </w:pPr>
            <w:r w:rsidRPr="00345B0A">
              <w:rPr>
                <w:rFonts w:ascii="Times New Roman" w:hAnsi="Times New Roman"/>
                <w:b/>
                <w:color w:val="000000" w:themeColor="text1"/>
                <w:position w:val="-26"/>
                <w:sz w:val="24"/>
                <w:szCs w:val="24"/>
              </w:rPr>
              <w:t>1</w:t>
            </w:r>
            <w:r w:rsidRPr="00345B0A">
              <w:rPr>
                <w:rFonts w:ascii="Times New Roman" w:hAnsi="Times New Roman"/>
                <w:b/>
                <w:color w:val="000000" w:themeColor="text1"/>
                <w:position w:val="-26"/>
                <w:sz w:val="24"/>
                <w:szCs w:val="24"/>
                <w:vertAlign w:val="superscript"/>
              </w:rPr>
              <w:t>st</w:t>
            </w:r>
            <w:r w:rsidRPr="00345B0A">
              <w:rPr>
                <w:rFonts w:ascii="Times New Roman" w:hAnsi="Times New Roman"/>
                <w:b/>
                <w:color w:val="000000" w:themeColor="text1"/>
                <w:position w:val="-26"/>
                <w:sz w:val="24"/>
                <w:szCs w:val="24"/>
              </w:rPr>
              <w:t xml:space="preserve"> Answer</w: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9010FE" w:rsidRPr="00CD186F" w:rsidRDefault="00345B0A" w:rsidP="009010FE">
            <w:pPr>
              <w:rPr>
                <w:rFonts w:ascii="Times New Roman" w:hAnsi="Times New Roman"/>
                <w:position w:val="-26"/>
                <w:sz w:val="24"/>
                <w:szCs w:val="24"/>
              </w:rPr>
            </w:pPr>
            <w:r w:rsidRPr="00CD186F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2940" w:dyaOrig="804" w14:anchorId="4B5F41E6">
                <v:shape id="_x0000_i1162" type="#_x0000_t75" style="width:147pt;height:39.75pt" o:ole="">
                  <v:imagedata r:id="rId283" o:title=""/>
                </v:shape>
                <o:OLEObject Type="Embed" ProgID="FXEquation.Equation" ShapeID="_x0000_i1162" DrawAspect="Content" ObjectID="_1556913602" r:id="rId284"/>
              </w:objec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9010FE" w:rsidRPr="00224391" w:rsidRDefault="00224391" w:rsidP="009010FE">
            <w:pPr>
              <w:rPr>
                <w:rFonts w:ascii="Times New Roman" w:hAnsi="Times New Roman"/>
                <w:color w:val="FF0000"/>
                <w:position w:val="-32"/>
                <w:sz w:val="24"/>
                <w:szCs w:val="24"/>
              </w:rPr>
            </w:pPr>
            <w:r w:rsidRPr="00224391">
              <w:rPr>
                <w:rFonts w:ascii="Times New Roman" w:hAnsi="Times New Roman"/>
                <w:color w:val="FF0000"/>
                <w:position w:val="-32"/>
                <w:sz w:val="24"/>
                <w:szCs w:val="24"/>
              </w:rPr>
              <w:object w:dxaOrig="2340" w:dyaOrig="816">
                <v:shape id="_x0000_i1186" type="#_x0000_t75" style="width:115.5pt;height:41.25pt" o:ole="">
                  <v:imagedata r:id="rId285" o:title=""/>
                </v:shape>
                <o:OLEObject Type="Embed" ProgID="FXEquation.Equation" ShapeID="_x0000_i1186" DrawAspect="Content" ObjectID="_1556913603" r:id="rId286"/>
              </w:object>
            </w:r>
          </w:p>
          <w:p w:rsidR="00B66994" w:rsidRPr="00B66994" w:rsidRDefault="00B66994" w:rsidP="009010FE">
            <w:pPr>
              <w:rPr>
                <w:rFonts w:ascii="Times New Roman" w:hAnsi="Times New Roman"/>
                <w:b/>
                <w:position w:val="-32"/>
                <w:sz w:val="24"/>
                <w:szCs w:val="24"/>
              </w:rPr>
            </w:pPr>
            <w:r w:rsidRPr="00B66994">
              <w:rPr>
                <w:rFonts w:ascii="Times New Roman" w:hAnsi="Times New Roman"/>
                <w:b/>
                <w:color w:val="000000" w:themeColor="text1"/>
                <w:position w:val="-32"/>
                <w:sz w:val="24"/>
                <w:szCs w:val="24"/>
              </w:rPr>
              <w:t>3</w:t>
            </w:r>
            <w:r w:rsidRPr="00B66994">
              <w:rPr>
                <w:rFonts w:ascii="Times New Roman" w:hAnsi="Times New Roman"/>
                <w:b/>
                <w:color w:val="000000" w:themeColor="text1"/>
                <w:position w:val="-32"/>
                <w:sz w:val="24"/>
                <w:szCs w:val="24"/>
                <w:vertAlign w:val="superscript"/>
              </w:rPr>
              <w:t>rd</w:t>
            </w:r>
            <w:r w:rsidRPr="00B66994">
              <w:rPr>
                <w:rFonts w:ascii="Times New Roman" w:hAnsi="Times New Roman"/>
                <w:b/>
                <w:color w:val="000000" w:themeColor="text1"/>
                <w:position w:val="-32"/>
                <w:sz w:val="24"/>
                <w:szCs w:val="24"/>
              </w:rPr>
              <w:t xml:space="preserve"> Answer</w: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3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931" w:type="dxa"/>
            <w:vAlign w:val="center"/>
          </w:tcPr>
          <w:p w:rsidR="009010FE" w:rsidRPr="00B66994" w:rsidRDefault="00B66994" w:rsidP="009010FE">
            <w:pPr>
              <w:rPr>
                <w:rFonts w:ascii="Times New Roman" w:hAnsi="Times New Roman"/>
                <w:position w:val="-32"/>
                <w:sz w:val="24"/>
                <w:szCs w:val="24"/>
              </w:rPr>
            </w:pPr>
            <w:r w:rsidRPr="00B66994">
              <w:rPr>
                <w:rFonts w:ascii="Times New Roman" w:hAnsi="Times New Roman"/>
                <w:color w:val="FF0000"/>
                <w:position w:val="-32"/>
                <w:sz w:val="24"/>
                <w:szCs w:val="24"/>
              </w:rPr>
              <w:object w:dxaOrig="3705" w:dyaOrig="804">
                <v:shape id="_x0000_i1164" type="#_x0000_t75" style="width:186pt;height:39.75pt" o:ole="">
                  <v:imagedata r:id="rId287" o:title=""/>
                </v:shape>
                <o:OLEObject Type="Embed" ProgID="FXEquation.Equation" ShapeID="_x0000_i1164" DrawAspect="Content" ObjectID="_1556913604" r:id="rId288"/>
              </w:object>
            </w:r>
          </w:p>
        </w:tc>
      </w:tr>
    </w:tbl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E024E2">
          <w:type w:val="continuous"/>
          <w:pgSz w:w="11906" w:h="16838"/>
          <w:pgMar w:top="1440" w:right="1440" w:bottom="1440" w:left="1440" w:header="708" w:footer="708" w:gutter="0"/>
          <w:cols w:space="709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  <w:sectPr w:rsidR="00DD6890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DD6890" w:rsidRDefault="00DD6890" w:rsidP="00DD6890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419"/>
        <w:gridCol w:w="5243"/>
        <w:gridCol w:w="3545"/>
      </w:tblGrid>
      <w:tr w:rsidR="00DD6890" w:rsidRPr="00325745" w:rsidTr="00E024E2">
        <w:trPr>
          <w:cantSplit/>
          <w:trHeight w:val="851"/>
        </w:trPr>
        <w:tc>
          <w:tcPr>
            <w:tcW w:w="10207" w:type="dxa"/>
            <w:gridSpan w:val="3"/>
            <w:tcBorders>
              <w:right w:val="single" w:sz="4" w:space="0" w:color="auto"/>
            </w:tcBorders>
            <w:shd w:val="clear" w:color="auto" w:fill="B6DDE8" w:themeFill="accent5" w:themeFillTint="66"/>
            <w:vAlign w:val="center"/>
          </w:tcPr>
          <w:sdt>
            <w:sdtPr>
              <w:rPr>
                <w:rFonts w:ascii="Baskerville Old Face" w:hAnsi="Baskerville Old Face"/>
                <w:i/>
                <w:sz w:val="52"/>
                <w:szCs w:val="52"/>
              </w:rPr>
              <w:alias w:val="Comments"/>
              <w:tag w:val=""/>
              <w:id w:val="-953861633"/>
              <w:placeholder>
                <w:docPart w:val="CC2A5E8E49344D78A382973E0759E2B0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Content>
              <w:p w:rsidR="00DD6890" w:rsidRPr="005615AC" w:rsidRDefault="00D1108A" w:rsidP="00E024E2">
                <w:pPr>
                  <w:pStyle w:val="Header"/>
                  <w:jc w:val="center"/>
                  <w:rPr>
                    <w:rFonts w:ascii="Baskerville Old Face" w:hAnsi="Baskerville Old Face"/>
                    <w:i/>
                    <w:sz w:val="52"/>
                    <w:szCs w:val="52"/>
                  </w:rPr>
                </w:pPr>
                <w:r>
                  <w:rPr>
                    <w:rFonts w:ascii="Baskerville Old Face" w:hAnsi="Baskerville Old Face"/>
                    <w:i/>
                    <w:sz w:val="52"/>
                    <w:szCs w:val="52"/>
                  </w:rPr>
                  <w:t>School Name</w:t>
                </w:r>
              </w:p>
            </w:sdtContent>
          </w:sdt>
          <w:p w:rsidR="00DD6890" w:rsidRPr="00325745" w:rsidRDefault="00DD6890" w:rsidP="00E024E2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5615AC">
              <w:rPr>
                <w:rFonts w:ascii="Baskerville Old Face" w:hAnsi="Baskerville Old Face"/>
                <w:i/>
                <w:sz w:val="52"/>
                <w:szCs w:val="52"/>
              </w:rPr>
              <w:t xml:space="preserve">Mathematics Test </w:t>
            </w:r>
            <w:sdt>
              <w:sdtPr>
                <w:rPr>
                  <w:rFonts w:ascii="Baskerville Old Face" w:hAnsi="Baskerville Old Face"/>
                  <w:i/>
                  <w:sz w:val="52"/>
                  <w:szCs w:val="52"/>
                </w:rPr>
                <w:alias w:val="Status"/>
                <w:tag w:val=""/>
                <w:id w:val="1287786267"/>
                <w:placeholder>
                  <w:docPart w:val="950B7B7D6FC646B7A3EFFE17D7B20F2B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Content>
                <w:r w:rsidR="00943CA0">
                  <w:rPr>
                    <w:rFonts w:ascii="Baskerville Old Face" w:hAnsi="Baskerville Old Face"/>
                    <w:i/>
                    <w:sz w:val="52"/>
                    <w:szCs w:val="52"/>
                  </w:rPr>
                  <w:t>2017</w:t>
                </w:r>
              </w:sdtContent>
            </w:sdt>
          </w:p>
        </w:tc>
      </w:tr>
      <w:tr w:rsidR="00DD6890" w:rsidRPr="00325745" w:rsidTr="00E024E2">
        <w:trPr>
          <w:cantSplit/>
          <w:trHeight w:val="851"/>
        </w:trPr>
        <w:sdt>
          <w:sdtPr>
            <w:rPr>
              <w:rFonts w:ascii="Times New Roman" w:hAnsi="Times New Roman"/>
              <w:sz w:val="36"/>
              <w:szCs w:val="36"/>
            </w:rPr>
            <w:alias w:val="Category"/>
            <w:tag w:val=""/>
            <w:id w:val="-824817181"/>
            <w:placeholder>
              <w:docPart w:val="AA7B30A2CC214830BF39694C7323AB66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tc>
              <w:tcPr>
                <w:tcW w:w="1419" w:type="dxa"/>
                <w:shd w:val="clear" w:color="auto" w:fill="B6DDE8" w:themeFill="accent5" w:themeFillTint="66"/>
                <w:vAlign w:val="center"/>
              </w:tcPr>
              <w:p w:rsidR="00DD6890" w:rsidRPr="00325745" w:rsidRDefault="00943CA0" w:rsidP="00E024E2">
                <w:pPr>
                  <w:jc w:val="center"/>
                  <w:rPr>
                    <w:rFonts w:ascii="Times New Roman" w:hAnsi="Times New Roman"/>
                    <w:sz w:val="36"/>
                    <w:szCs w:val="36"/>
                  </w:rPr>
                </w:pPr>
                <w:r>
                  <w:rPr>
                    <w:rFonts w:ascii="Times New Roman" w:hAnsi="Times New Roman"/>
                    <w:sz w:val="36"/>
                    <w:szCs w:val="36"/>
                  </w:rPr>
                  <w:t>Year 8</w:t>
                </w:r>
              </w:p>
            </w:tc>
          </w:sdtContent>
        </w:sdt>
        <w:sdt>
          <w:sdtPr>
            <w:rPr>
              <w:rFonts w:asciiTheme="majorHAnsi" w:hAnsiTheme="majorHAnsi"/>
              <w:i/>
              <w:sz w:val="52"/>
              <w:szCs w:val="52"/>
            </w:rPr>
            <w:alias w:val="Title"/>
            <w:tag w:val=""/>
            <w:id w:val="-396818929"/>
            <w:placeholder>
              <w:docPart w:val="2D039ECA122F457A92FC45C06DB15E9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5243" w:type="dxa"/>
                <w:tcBorders>
                  <w:right w:val="single" w:sz="4" w:space="0" w:color="auto"/>
                </w:tcBorders>
                <w:shd w:val="clear" w:color="auto" w:fill="B6DDE8" w:themeFill="accent5" w:themeFillTint="66"/>
              </w:tcPr>
              <w:p w:rsidR="00DD6890" w:rsidRPr="005C44C0" w:rsidRDefault="00943CA0" w:rsidP="00E024E2">
                <w:pPr>
                  <w:tabs>
                    <w:tab w:val="left" w:pos="1152"/>
                    <w:tab w:val="center" w:pos="2230"/>
                  </w:tabs>
                  <w:jc w:val="center"/>
                  <w:rPr>
                    <w:rFonts w:asciiTheme="majorHAnsi" w:hAnsiTheme="majorHAnsi"/>
                    <w:i/>
                    <w:sz w:val="52"/>
                    <w:szCs w:val="52"/>
                  </w:rPr>
                </w:pPr>
                <w:r>
                  <w:rPr>
                    <w:rFonts w:asciiTheme="majorHAnsi" w:hAnsiTheme="majorHAnsi"/>
                    <w:i/>
                    <w:sz w:val="52"/>
                    <w:szCs w:val="52"/>
                  </w:rPr>
                  <w:t>Indices</w:t>
                </w:r>
              </w:p>
            </w:tc>
          </w:sdtContent>
        </w:sdt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15868" w:themeFill="accent5" w:themeFillShade="80"/>
          </w:tcPr>
          <w:p w:rsidR="00DD6890" w:rsidRDefault="00DD6890" w:rsidP="00E024E2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DD6890" w:rsidRDefault="00DD6890" w:rsidP="00E024E2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DD6890" w:rsidRPr="00325745" w:rsidRDefault="00DD6890" w:rsidP="00E024E2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</w:tbl>
    <w:p w:rsidR="00DD6890" w:rsidRDefault="00DD6890" w:rsidP="00DD6890"/>
    <w:p w:rsidR="00DD6890" w:rsidRPr="00624B16" w:rsidRDefault="00624B16" w:rsidP="00624B16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10206" w:type="dxa"/>
        <w:tblInd w:w="-459" w:type="dxa"/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1134"/>
        <w:gridCol w:w="9072"/>
      </w:tblGrid>
      <w:tr w:rsidR="005C0019" w:rsidTr="00BF6FD8">
        <w:trPr>
          <w:cantSplit/>
        </w:trPr>
        <w:tc>
          <w:tcPr>
            <w:tcW w:w="1134" w:type="dxa"/>
          </w:tcPr>
          <w:p w:rsidR="005C0019" w:rsidRPr="00DD6890" w:rsidRDefault="005C0019" w:rsidP="005C0019">
            <w:pPr>
              <w:jc w:val="center"/>
              <w:rPr>
                <w:rFonts w:asciiTheme="majorHAnsi" w:hAnsiTheme="majorHAnsi"/>
              </w:rPr>
            </w:pPr>
            <w:r w:rsidRPr="00DD6890">
              <w:rPr>
                <w:rFonts w:asciiTheme="majorHAnsi" w:hAnsiTheme="majorHAnsi"/>
              </w:rPr>
              <w:t>Question</w:t>
            </w:r>
          </w:p>
        </w:tc>
        <w:tc>
          <w:tcPr>
            <w:tcW w:w="9072" w:type="dxa"/>
          </w:tcPr>
          <w:p w:rsidR="005C0019" w:rsidRDefault="005C0019" w:rsidP="005C0019">
            <w:pPr>
              <w:jc w:val="center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Working and Answer</w: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9010FE" w:rsidRDefault="00B66994" w:rsidP="009010FE">
            <w:pP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</w:pPr>
            <w:r w:rsidRPr="00B6699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052" w:dyaOrig="348">
                <v:shape id="_x0000_i1165" type="#_x0000_t75" style="width:153pt;height:16.5pt" o:ole="">
                  <v:imagedata r:id="rId289" o:title=""/>
                </v:shape>
                <o:OLEObject Type="Embed" ProgID="FXEquation.Equation" ShapeID="_x0000_i1165" DrawAspect="Content" ObjectID="_1556913605" r:id="rId290"/>
              </w:object>
            </w:r>
          </w:p>
          <w:p w:rsidR="00B66994" w:rsidRPr="00D1108A" w:rsidRDefault="00B66994" w:rsidP="009010FE">
            <w:pPr>
              <w:rPr>
                <w:rFonts w:ascii="Times New Roman" w:hAnsi="Times New Roman"/>
                <w:b/>
                <w:position w:val="-6"/>
                <w:sz w:val="24"/>
                <w:szCs w:val="24"/>
              </w:rPr>
            </w:pPr>
            <w:r w:rsidRPr="00D1108A">
              <w:rPr>
                <w:rFonts w:ascii="Times New Roman" w:hAnsi="Times New Roman"/>
                <w:b/>
                <w:color w:val="000000" w:themeColor="text1"/>
                <w:position w:val="-6"/>
                <w:sz w:val="24"/>
                <w:szCs w:val="24"/>
              </w:rPr>
              <w:t>4</w:t>
            </w:r>
            <w:r w:rsidRPr="00D1108A">
              <w:rPr>
                <w:rFonts w:ascii="Times New Roman" w:hAnsi="Times New Roman"/>
                <w:b/>
                <w:color w:val="000000" w:themeColor="text1"/>
                <w:position w:val="-6"/>
                <w:sz w:val="24"/>
                <w:szCs w:val="24"/>
                <w:vertAlign w:val="superscript"/>
              </w:rPr>
              <w:t>th</w:t>
            </w:r>
            <w:r w:rsidRPr="00D1108A">
              <w:rPr>
                <w:rFonts w:ascii="Times New Roman" w:hAnsi="Times New Roman"/>
                <w:b/>
                <w:color w:val="000000" w:themeColor="text1"/>
                <w:position w:val="-6"/>
                <w:sz w:val="24"/>
                <w:szCs w:val="24"/>
              </w:rPr>
              <w:t xml:space="preserve"> Answer</w: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9010FE" w:rsidRDefault="001B743E" w:rsidP="009010FE">
            <w:pPr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</w:pPr>
            <w:r w:rsidRPr="001B743E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2778" w:dyaOrig="388">
                <v:shape id="_x0000_i1166" type="#_x0000_t75" style="width:138.75pt;height:18pt" o:ole="">
                  <v:imagedata r:id="rId291" o:title=""/>
                </v:shape>
                <o:OLEObject Type="Embed" ProgID="FXEquation.Equation" ShapeID="_x0000_i1166" DrawAspect="Content" ObjectID="_1556913606" r:id="rId292"/>
              </w:object>
            </w:r>
          </w:p>
          <w:p w:rsidR="001B743E" w:rsidRPr="001B743E" w:rsidRDefault="001B743E" w:rsidP="009010FE">
            <w:pPr>
              <w:rPr>
                <w:rFonts w:ascii="Times New Roman" w:hAnsi="Times New Roman"/>
                <w:b/>
                <w:position w:val="-10"/>
                <w:sz w:val="24"/>
                <w:szCs w:val="24"/>
              </w:rPr>
            </w:pPr>
            <w:r w:rsidRPr="001B743E">
              <w:rPr>
                <w:rFonts w:ascii="Times New Roman" w:hAnsi="Times New Roman"/>
                <w:b/>
                <w:color w:val="000000" w:themeColor="text1"/>
                <w:position w:val="-10"/>
                <w:sz w:val="24"/>
                <w:szCs w:val="24"/>
              </w:rPr>
              <w:t>3</w:t>
            </w:r>
            <w:r w:rsidRPr="001B743E">
              <w:rPr>
                <w:rFonts w:ascii="Times New Roman" w:hAnsi="Times New Roman"/>
                <w:b/>
                <w:color w:val="000000" w:themeColor="text1"/>
                <w:position w:val="-10"/>
                <w:sz w:val="24"/>
                <w:szCs w:val="24"/>
                <w:vertAlign w:val="superscript"/>
              </w:rPr>
              <w:t>rd</w:t>
            </w:r>
            <w:r w:rsidRPr="001B743E">
              <w:rPr>
                <w:rFonts w:ascii="Times New Roman" w:hAnsi="Times New Roman"/>
                <w:b/>
                <w:color w:val="000000" w:themeColor="text1"/>
                <w:position w:val="-10"/>
                <w:sz w:val="24"/>
                <w:szCs w:val="24"/>
              </w:rPr>
              <w:t xml:space="preserve"> Answer</w: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9010FE" w:rsidRPr="001B743E" w:rsidRDefault="001B743E" w:rsidP="009010FE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1B743E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2900" w:dyaOrig="388">
                <v:shape id="_x0000_i1167" type="#_x0000_t75" style="width:2in;height:18.75pt" o:ole="">
                  <v:imagedata r:id="rId293" o:title=""/>
                </v:shape>
                <o:OLEObject Type="Embed" ProgID="FXEquation.Equation" ShapeID="_x0000_i1167" DrawAspect="Content" ObjectID="_1556913607" r:id="rId294"/>
              </w:objec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9010FE" w:rsidRDefault="001B743E" w:rsidP="009010FE">
            <w:pPr>
              <w:rPr>
                <w:rFonts w:ascii="Times New Roman" w:eastAsiaTheme="minorEastAsia" w:hAnsi="Times New Roman"/>
                <w:color w:val="FF0000"/>
                <w:position w:val="-26"/>
                <w:sz w:val="24"/>
                <w:szCs w:val="24"/>
              </w:rPr>
            </w:pPr>
            <w:r w:rsidRPr="001B743E">
              <w:rPr>
                <w:rFonts w:ascii="Times New Roman" w:eastAsiaTheme="minorEastAsia" w:hAnsi="Times New Roman"/>
                <w:color w:val="FF0000"/>
                <w:position w:val="-26"/>
                <w:sz w:val="24"/>
                <w:szCs w:val="24"/>
              </w:rPr>
              <w:object w:dxaOrig="2040" w:dyaOrig="744">
                <v:shape id="_x0000_i1168" type="#_x0000_t75" style="width:102pt;height:36.75pt" o:ole="">
                  <v:imagedata r:id="rId295" o:title=""/>
                </v:shape>
                <o:OLEObject Type="Embed" ProgID="FXEquation.Equation" ShapeID="_x0000_i1168" DrawAspect="Content" ObjectID="_1556913608" r:id="rId296"/>
              </w:object>
            </w:r>
          </w:p>
          <w:p w:rsidR="001B743E" w:rsidRPr="001B743E" w:rsidRDefault="001B743E" w:rsidP="001B743E">
            <w:pPr>
              <w:rPr>
                <w:rFonts w:ascii="Times New Roman" w:hAnsi="Times New Roman"/>
                <w:b/>
                <w:position w:val="-26"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b/>
                <w:color w:val="000000" w:themeColor="text1"/>
                <w:position w:val="-26"/>
                <w:sz w:val="24"/>
                <w:szCs w:val="24"/>
              </w:rPr>
              <w:t>2</w:t>
            </w:r>
            <w:r w:rsidRPr="001B743E">
              <w:rPr>
                <w:rFonts w:ascii="Times New Roman" w:eastAsiaTheme="minorEastAsia" w:hAnsi="Times New Roman"/>
                <w:b/>
                <w:color w:val="000000" w:themeColor="text1"/>
                <w:position w:val="-26"/>
                <w:sz w:val="24"/>
                <w:szCs w:val="24"/>
                <w:vertAlign w:val="superscript"/>
              </w:rPr>
              <w:t>nd</w:t>
            </w:r>
            <w:r>
              <w:rPr>
                <w:rFonts w:ascii="Times New Roman" w:eastAsiaTheme="minorEastAsia" w:hAnsi="Times New Roman"/>
                <w:b/>
                <w:color w:val="000000" w:themeColor="text1"/>
                <w:position w:val="-26"/>
                <w:sz w:val="24"/>
                <w:szCs w:val="24"/>
              </w:rPr>
              <w:t xml:space="preserve"> </w:t>
            </w:r>
            <w:r w:rsidRPr="001B743E">
              <w:rPr>
                <w:rFonts w:ascii="Times New Roman" w:eastAsiaTheme="minorEastAsia" w:hAnsi="Times New Roman"/>
                <w:b/>
                <w:color w:val="000000" w:themeColor="text1"/>
                <w:position w:val="-26"/>
                <w:sz w:val="24"/>
                <w:szCs w:val="24"/>
              </w:rPr>
              <w:t>Answer</w: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9010FE" w:rsidRDefault="00C13925" w:rsidP="009010FE">
            <w:pPr>
              <w:rPr>
                <w:rFonts w:ascii="Times New Roman" w:hAnsi="Times New Roman"/>
                <w:color w:val="FF0000"/>
                <w:position w:val="-34"/>
                <w:sz w:val="24"/>
                <w:szCs w:val="24"/>
              </w:rPr>
            </w:pPr>
            <w:r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Pr="00C13925">
              <w:rPr>
                <w:rFonts w:ascii="Times New Roman" w:hAnsi="Times New Roman"/>
                <w:color w:val="FF0000"/>
                <w:position w:val="-34"/>
                <w:sz w:val="24"/>
                <w:szCs w:val="24"/>
              </w:rPr>
              <w:object w:dxaOrig="2892" w:dyaOrig="643">
                <v:shape id="_x0000_i1169" type="#_x0000_t75" style="width:144.75pt;height:32.25pt" o:ole="">
                  <v:imagedata r:id="rId297" o:title=""/>
                </v:shape>
                <o:OLEObject Type="Embed" ProgID="FXEquation.Equation" ShapeID="_x0000_i1169" DrawAspect="Content" ObjectID="_1556913609" r:id="rId298"/>
              </w:object>
            </w:r>
          </w:p>
          <w:p w:rsidR="00C13925" w:rsidRPr="00C13925" w:rsidRDefault="00C13925" w:rsidP="009010FE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C13925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1</w:t>
            </w:r>
            <w:r w:rsidRPr="00C13925">
              <w:rPr>
                <w:rFonts w:ascii="Times New Roman" w:hAnsi="Times New Roman"/>
                <w:b/>
                <w:color w:val="000000" w:themeColor="text1"/>
                <w:sz w:val="24"/>
                <w:szCs w:val="24"/>
                <w:vertAlign w:val="superscript"/>
              </w:rPr>
              <w:t>st</w:t>
            </w:r>
            <w:r w:rsidRPr="00C13925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 xml:space="preserve"> Answer</w: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9010FE" w:rsidRPr="00C13925" w:rsidRDefault="00C13925" w:rsidP="009010FE">
            <w:pPr>
              <w:rPr>
                <w:rFonts w:ascii="Times New Roman" w:hAnsi="Times New Roman"/>
                <w:position w:val="-26"/>
                <w:sz w:val="24"/>
                <w:szCs w:val="24"/>
              </w:rPr>
            </w:pPr>
            <w:r w:rsidRPr="00C13925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2070" w:dyaOrig="744">
                <v:shape id="_x0000_i1170" type="#_x0000_t75" style="width:104.25pt;height:36.75pt" o:ole="">
                  <v:imagedata r:id="rId299" o:title=""/>
                </v:shape>
                <o:OLEObject Type="Embed" ProgID="FXEquation.Equation" ShapeID="_x0000_i1170" DrawAspect="Content" ObjectID="_1556913610" r:id="rId300"/>
              </w:objec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9010FE" w:rsidRDefault="00C13925" w:rsidP="009010FE">
            <w:pPr>
              <w:rPr>
                <w:rFonts w:ascii="Times New Roman" w:hAnsi="Times New Roman"/>
                <w:color w:val="FF0000"/>
                <w:position w:val="-32"/>
                <w:sz w:val="24"/>
                <w:szCs w:val="24"/>
              </w:rPr>
            </w:pPr>
            <w:r w:rsidRPr="00C13925">
              <w:rPr>
                <w:rFonts w:ascii="Times New Roman" w:hAnsi="Times New Roman"/>
                <w:color w:val="FF0000"/>
                <w:position w:val="-32"/>
                <w:sz w:val="24"/>
                <w:szCs w:val="24"/>
              </w:rPr>
              <w:object w:dxaOrig="1440" w:dyaOrig="804">
                <v:shape id="_x0000_i1171" type="#_x0000_t75" style="width:1in;height:39pt" o:ole="">
                  <v:imagedata r:id="rId301" o:title=""/>
                </v:shape>
                <o:OLEObject Type="Embed" ProgID="FXEquation.Equation" ShapeID="_x0000_i1171" DrawAspect="Content" ObjectID="_1556913611" r:id="rId302"/>
              </w:object>
            </w:r>
          </w:p>
          <w:p w:rsidR="00873A36" w:rsidRPr="00873A36" w:rsidRDefault="00873A36" w:rsidP="009010FE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73A36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>2</w:t>
            </w:r>
            <w:r w:rsidRPr="00873A36">
              <w:rPr>
                <w:rFonts w:ascii="Times New Roman" w:hAnsi="Times New Roman"/>
                <w:b/>
                <w:color w:val="000000" w:themeColor="text1"/>
                <w:sz w:val="24"/>
                <w:szCs w:val="24"/>
                <w:vertAlign w:val="superscript"/>
              </w:rPr>
              <w:t>nd</w:t>
            </w:r>
            <w:r w:rsidRPr="00873A36">
              <w:rPr>
                <w:rFonts w:ascii="Times New Roman" w:hAnsi="Times New Roman"/>
                <w:b/>
                <w:color w:val="000000" w:themeColor="text1"/>
                <w:sz w:val="24"/>
                <w:szCs w:val="24"/>
              </w:rPr>
              <w:t xml:space="preserve"> Answer</w: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9010FE" w:rsidRPr="00DE2B19" w:rsidRDefault="00873A36" w:rsidP="009010FE">
            <w:pPr>
              <w:rPr>
                <w:rFonts w:ascii="Times New Roman" w:hAnsi="Times New Roman"/>
                <w:position w:val="-26"/>
                <w:sz w:val="24"/>
                <w:szCs w:val="24"/>
              </w:rPr>
            </w:pPr>
            <w:r w:rsidRPr="00873A3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182" w:dyaOrig="348">
                <v:shape id="_x0000_i1172" type="#_x0000_t75" style="width:109.5pt;height:17.25pt" o:ole="">
                  <v:imagedata r:id="rId303" o:title=""/>
                </v:shape>
                <o:OLEObject Type="Embed" ProgID="FXEquation.Equation" ShapeID="_x0000_i1172" DrawAspect="Content" ObjectID="_1556913612" r:id="rId304"/>
              </w:object>
            </w:r>
            <w:r w:rsidRPr="00CA733B">
              <w:rPr>
                <w:rFonts w:ascii="Times New Roman" w:hAnsi="Times New Roman"/>
                <w:sz w:val="24"/>
                <w:szCs w:val="24"/>
              </w:rPr>
              <w:t>?</w: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9010FE" w:rsidRPr="00873A36" w:rsidRDefault="00873A36" w:rsidP="009010FE">
            <w:pPr>
              <w:rPr>
                <w:rFonts w:ascii="Times New Roman" w:hAnsi="Times New Roman"/>
                <w:b/>
                <w:color w:val="0D0D0D" w:themeColor="text1" w:themeTint="F2"/>
                <w:sz w:val="24"/>
                <w:szCs w:val="24"/>
              </w:rPr>
            </w:pPr>
            <w:r w:rsidRPr="00873A36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2220" w:dyaOrig="744">
                <v:shape id="_x0000_i1173" type="#_x0000_t75" style="width:111.75pt;height:36pt" o:ole="">
                  <v:imagedata r:id="rId305" o:title=""/>
                </v:shape>
                <o:OLEObject Type="Embed" ProgID="FXEquation.Equation" ShapeID="_x0000_i1173" DrawAspect="Content" ObjectID="_1556913613" r:id="rId306"/>
              </w:object>
            </w:r>
          </w:p>
          <w:p w:rsidR="00873A36" w:rsidRPr="00B12709" w:rsidRDefault="00B12709" w:rsidP="009010FE">
            <w:pPr>
              <w:rPr>
                <w:rFonts w:ascii="Times New Roman" w:hAnsi="Times New Roman"/>
                <w:b/>
                <w:color w:val="0D0D0D" w:themeColor="text1" w:themeTint="F2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color w:val="0D0D0D" w:themeColor="text1" w:themeTint="F2"/>
                <w:sz w:val="24"/>
                <w:szCs w:val="24"/>
              </w:rPr>
              <w:t>2</w:t>
            </w:r>
            <w:r w:rsidRPr="00B12709">
              <w:rPr>
                <w:rFonts w:ascii="Times New Roman" w:hAnsi="Times New Roman"/>
                <w:b/>
                <w:color w:val="0D0D0D" w:themeColor="text1" w:themeTint="F2"/>
                <w:sz w:val="24"/>
                <w:szCs w:val="24"/>
                <w:vertAlign w:val="superscript"/>
              </w:rPr>
              <w:t>nd</w:t>
            </w:r>
            <w:r w:rsidR="00873A36" w:rsidRPr="00873A36">
              <w:rPr>
                <w:rFonts w:ascii="Times New Roman" w:hAnsi="Times New Roman"/>
                <w:b/>
                <w:color w:val="0D0D0D" w:themeColor="text1" w:themeTint="F2"/>
                <w:sz w:val="24"/>
                <w:szCs w:val="24"/>
              </w:rPr>
              <w:t xml:space="preserve"> Answer</w: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9010FE" w:rsidRPr="00873A36" w:rsidRDefault="00873A36" w:rsidP="009010FE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873A3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782" w:dyaOrig="348">
                <v:shape id="_x0000_i1174" type="#_x0000_t75" style="width:141.75pt;height:17.25pt" o:ole="">
                  <v:imagedata r:id="rId307" o:title=""/>
                </v:shape>
                <o:OLEObject Type="Embed" ProgID="FXEquation.Equation" ShapeID="_x0000_i1174" DrawAspect="Content" ObjectID="_1556913614" r:id="rId308"/>
              </w:objec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2464E0" w:rsidRDefault="00B12709" w:rsidP="009010FE">
            <w:pPr>
              <w:rPr>
                <w:rFonts w:ascii="Times New Roman" w:hAnsi="Times New Roman"/>
                <w:color w:val="FF0000"/>
                <w:position w:val="-12"/>
                <w:sz w:val="24"/>
                <w:szCs w:val="24"/>
              </w:rPr>
            </w:pPr>
            <w:r w:rsidRPr="00B12709">
              <w:rPr>
                <w:rFonts w:ascii="Times New Roman" w:hAnsi="Times New Roman"/>
                <w:color w:val="FF0000"/>
                <w:position w:val="-12"/>
                <w:sz w:val="24"/>
                <w:szCs w:val="24"/>
              </w:rPr>
              <w:object w:dxaOrig="2257" w:dyaOrig="558">
                <v:shape id="_x0000_i1175" type="#_x0000_t75" style="width:112.5pt;height:27pt" o:ole="">
                  <v:imagedata r:id="rId309" o:title=""/>
                </v:shape>
                <o:OLEObject Type="Embed" ProgID="FXEquation.Equation" ShapeID="_x0000_i1175" DrawAspect="Content" ObjectID="_1556913615" r:id="rId310"/>
              </w:object>
            </w:r>
          </w:p>
          <w:p w:rsidR="00B12709" w:rsidRPr="00B12709" w:rsidRDefault="00B12709" w:rsidP="009010FE">
            <w:pPr>
              <w:rPr>
                <w:rFonts w:ascii="Times New Roman" w:hAnsi="Times New Roman"/>
                <w:b/>
                <w:position w:val="-12"/>
                <w:sz w:val="24"/>
                <w:szCs w:val="24"/>
              </w:rPr>
            </w:pPr>
            <w:r w:rsidRPr="00B12709">
              <w:rPr>
                <w:rFonts w:ascii="Times New Roman" w:hAnsi="Times New Roman"/>
                <w:b/>
                <w:position w:val="-12"/>
                <w:sz w:val="24"/>
                <w:szCs w:val="24"/>
              </w:rPr>
              <w:t>3</w:t>
            </w:r>
            <w:r w:rsidRPr="00B12709">
              <w:rPr>
                <w:rFonts w:ascii="Times New Roman" w:hAnsi="Times New Roman"/>
                <w:b/>
                <w:position w:val="-12"/>
                <w:sz w:val="24"/>
                <w:szCs w:val="24"/>
                <w:vertAlign w:val="superscript"/>
              </w:rPr>
              <w:t>rd</w:t>
            </w:r>
            <w:r w:rsidRPr="00B12709">
              <w:rPr>
                <w:rFonts w:ascii="Times New Roman" w:hAnsi="Times New Roman"/>
                <w:b/>
                <w:position w:val="-12"/>
                <w:sz w:val="24"/>
                <w:szCs w:val="24"/>
              </w:rPr>
              <w:t xml:space="preserve"> Answer</w: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9010FE" w:rsidRPr="002464E0" w:rsidRDefault="002464E0" w:rsidP="009010FE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2464E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648" w:dyaOrig="348">
                <v:shape id="_x0000_i1176" type="#_x0000_t75" style="width:131.25pt;height:17.25pt" o:ole="">
                  <v:imagedata r:id="rId311" o:title=""/>
                </v:shape>
                <o:OLEObject Type="Embed" ProgID="FXEquation.Equation" ShapeID="_x0000_i1176" DrawAspect="Content" ObjectID="_1556913616" r:id="rId312"/>
              </w:objec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9010FE" w:rsidRDefault="00FB4D3B" w:rsidP="009010FE">
            <w:pPr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</w:pPr>
            <w:r w:rsidRPr="00FB4D3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3172" w:dyaOrig="348">
                <v:shape id="_x0000_i1177" type="#_x0000_t75" style="width:158.25pt;height:16.5pt" o:ole="">
                  <v:imagedata r:id="rId313" o:title=""/>
                </v:shape>
                <o:OLEObject Type="Embed" ProgID="FXEquation.Equation" ShapeID="_x0000_i1177" DrawAspect="Content" ObjectID="_1556913617" r:id="rId314"/>
              </w:object>
            </w:r>
          </w:p>
          <w:p w:rsidR="00FB4D3B" w:rsidRPr="00FB4D3B" w:rsidRDefault="00FB4D3B" w:rsidP="009010FE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FB4D3B">
              <w:rPr>
                <w:rFonts w:ascii="Times New Roman" w:hAnsi="Times New Roman"/>
                <w:b/>
                <w:sz w:val="24"/>
                <w:szCs w:val="24"/>
              </w:rPr>
              <w:t>3</w:t>
            </w:r>
            <w:r w:rsidRPr="00FB4D3B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rd</w:t>
            </w:r>
            <w:r w:rsidRPr="00FB4D3B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9010FE" w:rsidRPr="00FB4D3B" w:rsidRDefault="00FB4D3B" w:rsidP="009010FE">
            <w:pPr>
              <w:rPr>
                <w:rFonts w:ascii="Times New Roman" w:hAnsi="Times New Roman"/>
                <w:position w:val="-60"/>
                <w:sz w:val="24"/>
                <w:szCs w:val="24"/>
              </w:rPr>
            </w:pPr>
            <w:r w:rsidRPr="00FB4D3B">
              <w:rPr>
                <w:rFonts w:ascii="Times New Roman" w:hAnsi="Times New Roman"/>
                <w:color w:val="FF0000"/>
                <w:position w:val="-60"/>
                <w:sz w:val="24"/>
                <w:szCs w:val="24"/>
              </w:rPr>
              <w:object w:dxaOrig="4290" w:dyaOrig="1084">
                <v:shape id="_x0000_i1178" type="#_x0000_t75" style="width:216.75pt;height:52.5pt" o:ole="">
                  <v:imagedata r:id="rId315" o:title=""/>
                </v:shape>
                <o:OLEObject Type="Embed" ProgID="FXEquation.Equation" ShapeID="_x0000_i1178" DrawAspect="Content" ObjectID="_1556913618" r:id="rId316"/>
              </w:object>
            </w:r>
          </w:p>
        </w:tc>
      </w:tr>
      <w:tr w:rsidR="009010FE" w:rsidTr="00E024E2">
        <w:trPr>
          <w:cantSplit/>
        </w:trPr>
        <w:tc>
          <w:tcPr>
            <w:tcW w:w="1134" w:type="dxa"/>
          </w:tcPr>
          <w:p w:rsidR="009010FE" w:rsidRPr="00750A38" w:rsidRDefault="009010FE" w:rsidP="009010FE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9010FE" w:rsidRDefault="00590EE7" w:rsidP="009010FE">
            <w:pPr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</w:pPr>
            <w:r w:rsidRPr="00B12709">
              <w:rPr>
                <w:rFonts w:ascii="Times New Roman" w:hAnsi="Times New Roman"/>
                <w:color w:val="FF0000"/>
                <w:position w:val="-26"/>
                <w:sz w:val="24"/>
                <w:szCs w:val="24"/>
              </w:rPr>
              <w:object w:dxaOrig="3196" w:dyaOrig="1503">
                <v:shape id="_x0000_i1179" type="#_x0000_t75" style="width:158.25pt;height:72.75pt" o:ole="">
                  <v:imagedata r:id="rId317" o:title=""/>
                </v:shape>
                <o:OLEObject Type="Embed" ProgID="FXEquation.Equation" ShapeID="_x0000_i1179" DrawAspect="Content" ObjectID="_1556913619" r:id="rId318"/>
              </w:object>
            </w:r>
          </w:p>
          <w:p w:rsidR="00590EE7" w:rsidRPr="00590EE7" w:rsidRDefault="00590EE7" w:rsidP="009010FE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590EE7"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 w:rsidRPr="00590EE7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st</w:t>
            </w:r>
            <w:r w:rsidRPr="00590EE7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B12709" w:rsidTr="00E024E2">
        <w:trPr>
          <w:cantSplit/>
        </w:trPr>
        <w:tc>
          <w:tcPr>
            <w:tcW w:w="1134" w:type="dxa"/>
          </w:tcPr>
          <w:p w:rsidR="00B12709" w:rsidRPr="00750A38" w:rsidRDefault="00B12709" w:rsidP="00B1270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B12709" w:rsidRDefault="00B12709" w:rsidP="00B12709">
            <w:pPr>
              <w:rPr>
                <w:rFonts w:ascii="Times New Roman" w:hAnsi="Times New Roman"/>
                <w:color w:val="FF0000"/>
                <w:position w:val="-12"/>
                <w:sz w:val="24"/>
                <w:szCs w:val="24"/>
              </w:rPr>
            </w:pPr>
            <w:r w:rsidRPr="002464E0">
              <w:rPr>
                <w:rFonts w:ascii="Times New Roman" w:hAnsi="Times New Roman"/>
                <w:color w:val="FF0000"/>
                <w:position w:val="-12"/>
                <w:sz w:val="24"/>
                <w:szCs w:val="24"/>
              </w:rPr>
              <w:object w:dxaOrig="2227" w:dyaOrig="558" w14:anchorId="6BA87841">
                <v:shape id="_x0000_i1180" type="#_x0000_t75" style="width:111pt;height:27pt" o:ole="">
                  <v:imagedata r:id="rId319" o:title=""/>
                </v:shape>
                <o:OLEObject Type="Embed" ProgID="FXEquation.Equation" ShapeID="_x0000_i1180" DrawAspect="Content" ObjectID="_1556913620" r:id="rId320"/>
              </w:object>
            </w:r>
          </w:p>
          <w:p w:rsidR="00B12709" w:rsidRPr="002464E0" w:rsidRDefault="00B12709" w:rsidP="00B12709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2464E0">
              <w:rPr>
                <w:rFonts w:ascii="Times New Roman" w:hAnsi="Times New Roman"/>
                <w:b/>
                <w:sz w:val="24"/>
                <w:szCs w:val="24"/>
              </w:rPr>
              <w:t>4</w:t>
            </w:r>
            <w:r w:rsidRPr="002464E0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th</w:t>
            </w:r>
            <w:r w:rsidRPr="002464E0"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B12709" w:rsidTr="00E024E2">
        <w:trPr>
          <w:cantSplit/>
        </w:trPr>
        <w:tc>
          <w:tcPr>
            <w:tcW w:w="1134" w:type="dxa"/>
          </w:tcPr>
          <w:p w:rsidR="00B12709" w:rsidRPr="00750A38" w:rsidRDefault="00B12709" w:rsidP="00B1270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B12709" w:rsidRPr="00590EE7" w:rsidRDefault="00590EE7" w:rsidP="00B12709">
            <w:pPr>
              <w:rPr>
                <w:rFonts w:ascii="Times New Roman" w:hAnsi="Times New Roman"/>
                <w:position w:val="-10"/>
                <w:sz w:val="24"/>
                <w:szCs w:val="24"/>
              </w:rPr>
            </w:pPr>
            <w:r w:rsidRPr="00590EE7">
              <w:rPr>
                <w:rFonts w:ascii="Times New Roman" w:hAnsi="Times New Roman"/>
                <w:color w:val="FF0000"/>
                <w:position w:val="-10"/>
                <w:sz w:val="24"/>
                <w:szCs w:val="24"/>
              </w:rPr>
              <w:object w:dxaOrig="1162" w:dyaOrig="404">
                <v:shape id="_x0000_i1181" type="#_x0000_t75" style="width:57.75pt;height:21pt" o:ole="">
                  <v:imagedata r:id="rId321" o:title=""/>
                </v:shape>
                <o:OLEObject Type="Embed" ProgID="FXEquation.Equation" ShapeID="_x0000_i1181" DrawAspect="Content" ObjectID="_1556913621" r:id="rId322"/>
              </w:object>
            </w:r>
          </w:p>
        </w:tc>
      </w:tr>
      <w:tr w:rsidR="00B12709" w:rsidTr="00E024E2">
        <w:trPr>
          <w:cantSplit/>
        </w:trPr>
        <w:tc>
          <w:tcPr>
            <w:tcW w:w="1134" w:type="dxa"/>
          </w:tcPr>
          <w:p w:rsidR="00B12709" w:rsidRPr="00750A38" w:rsidRDefault="00B12709" w:rsidP="00B1270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B12709" w:rsidRDefault="00590EE7" w:rsidP="00B12709">
            <w:pPr>
              <w:rPr>
                <w:rFonts w:ascii="Times New Roman" w:hAnsi="Times New Roman"/>
                <w:color w:val="FF0000"/>
                <w:position w:val="-112"/>
                <w:sz w:val="24"/>
                <w:szCs w:val="24"/>
              </w:rPr>
            </w:pPr>
            <w:r w:rsidRPr="00590EE7">
              <w:rPr>
                <w:rFonts w:ascii="Times New Roman" w:hAnsi="Times New Roman"/>
                <w:color w:val="FF0000"/>
                <w:position w:val="-112"/>
                <w:sz w:val="24"/>
                <w:szCs w:val="24"/>
              </w:rPr>
              <w:object w:dxaOrig="3112" w:dyaOrig="1634">
                <v:shape id="_x0000_i1182" type="#_x0000_t75" style="width:142.5pt;height:78pt" o:ole="">
                  <v:imagedata r:id="rId323" o:title=""/>
                </v:shape>
                <o:OLEObject Type="Embed" ProgID="FXEquation.Equation" ShapeID="_x0000_i1182" DrawAspect="Content" ObjectID="_1556913622" r:id="rId324"/>
              </w:object>
            </w:r>
            <w:r w:rsidR="00B12709" w:rsidRPr="00590EE7">
              <w:rPr>
                <w:rFonts w:ascii="Times New Roman" w:hAnsi="Times New Roman"/>
                <w:color w:val="FF0000"/>
                <w:position w:val="-112"/>
                <w:sz w:val="24"/>
                <w:szCs w:val="24"/>
              </w:rPr>
              <w:t xml:space="preserve"> </w:t>
            </w:r>
          </w:p>
          <w:p w:rsidR="00A576A8" w:rsidRPr="00A576A8" w:rsidRDefault="00A576A8" w:rsidP="00B12709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 w:rsidRPr="00A576A8">
              <w:rPr>
                <w:rFonts w:ascii="Times New Roman" w:hAnsi="Times New Roman"/>
                <w:b/>
                <w:sz w:val="24"/>
                <w:szCs w:val="24"/>
                <w:vertAlign w:val="superscript"/>
              </w:rPr>
              <w:t>st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Answer</w:t>
            </w:r>
          </w:p>
        </w:tc>
      </w:tr>
      <w:tr w:rsidR="00B12709" w:rsidTr="00E024E2">
        <w:trPr>
          <w:cantSplit/>
        </w:trPr>
        <w:tc>
          <w:tcPr>
            <w:tcW w:w="1134" w:type="dxa"/>
          </w:tcPr>
          <w:p w:rsidR="00B12709" w:rsidRPr="00750A38" w:rsidRDefault="00B12709" w:rsidP="00B1270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B12709" w:rsidRPr="00A576A8" w:rsidRDefault="00A576A8" w:rsidP="00B12709">
            <w:pPr>
              <w:rPr>
                <w:rFonts w:ascii="Times New Roman" w:hAnsi="Times New Roman"/>
                <w:b/>
                <w:position w:val="-112"/>
                <w:sz w:val="24"/>
                <w:szCs w:val="24"/>
              </w:rPr>
            </w:pPr>
            <w:r w:rsidRPr="00A576A8">
              <w:rPr>
                <w:rFonts w:ascii="Times New Roman" w:hAnsi="Times New Roman"/>
                <w:color w:val="FF0000"/>
                <w:position w:val="-112"/>
                <w:sz w:val="24"/>
                <w:szCs w:val="24"/>
              </w:rPr>
              <w:object w:dxaOrig="3586" w:dyaOrig="1604">
                <v:shape id="_x0000_i1183" type="#_x0000_t75" style="width:177pt;height:81.75pt" o:ole="">
                  <v:imagedata r:id="rId325" o:title=""/>
                </v:shape>
                <o:OLEObject Type="Embed" ProgID="FXEquation.Equation" ShapeID="_x0000_i1183" DrawAspect="Content" ObjectID="_1556913623" r:id="rId326"/>
              </w:object>
            </w:r>
          </w:p>
        </w:tc>
      </w:tr>
      <w:tr w:rsidR="00B12709" w:rsidTr="00E024E2">
        <w:trPr>
          <w:cantSplit/>
        </w:trPr>
        <w:tc>
          <w:tcPr>
            <w:tcW w:w="1134" w:type="dxa"/>
          </w:tcPr>
          <w:p w:rsidR="00B12709" w:rsidRPr="00750A38" w:rsidRDefault="00B12709" w:rsidP="00B12709">
            <w:pPr>
              <w:pStyle w:val="ListParagraph"/>
              <w:numPr>
                <w:ilvl w:val="0"/>
                <w:numId w:val="14"/>
              </w:numPr>
              <w:spacing w:after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9072" w:type="dxa"/>
            <w:vAlign w:val="center"/>
          </w:tcPr>
          <w:p w:rsidR="00B12709" w:rsidRPr="00A576A8" w:rsidRDefault="00A576A8" w:rsidP="00B12709">
            <w:pPr>
              <w:rPr>
                <w:rFonts w:ascii="Times New Roman" w:hAnsi="Times New Roman"/>
                <w:position w:val="-182"/>
                <w:sz w:val="24"/>
                <w:szCs w:val="24"/>
              </w:rPr>
            </w:pPr>
            <w:r w:rsidRPr="00A576A8">
              <w:rPr>
                <w:rFonts w:ascii="Times New Roman" w:hAnsi="Times New Roman"/>
                <w:color w:val="FF0000"/>
                <w:position w:val="-182"/>
                <w:sz w:val="24"/>
                <w:szCs w:val="24"/>
              </w:rPr>
              <w:object w:dxaOrig="4612" w:dyaOrig="2333">
                <v:shape id="_x0000_i1184" type="#_x0000_t75" style="width:228pt;height:118.5pt" o:ole="">
                  <v:imagedata r:id="rId327" o:title=""/>
                </v:shape>
                <o:OLEObject Type="Embed" ProgID="FXEquation.Equation" ShapeID="_x0000_i1184" DrawAspect="Content" ObjectID="_1556913624" r:id="rId328"/>
              </w:object>
            </w:r>
          </w:p>
        </w:tc>
      </w:tr>
    </w:tbl>
    <w:p w:rsidR="00DD6890" w:rsidRPr="00DD6890" w:rsidRDefault="00DD6890" w:rsidP="009010FE">
      <w:pPr>
        <w:rPr>
          <w:rFonts w:ascii="Times New Roman" w:hAnsi="Times New Roman"/>
          <w:sz w:val="24"/>
          <w:szCs w:val="24"/>
        </w:rPr>
      </w:pPr>
      <w:bookmarkStart w:id="0" w:name="_GoBack"/>
      <w:bookmarkEnd w:id="0"/>
    </w:p>
    <w:sectPr w:rsidR="00DD6890" w:rsidRPr="00DD6890" w:rsidSect="009D24C3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7113" w:rsidRDefault="00187113" w:rsidP="00C868AD">
      <w:r>
        <w:separator/>
      </w:r>
    </w:p>
  </w:endnote>
  <w:endnote w:type="continuationSeparator" w:id="0">
    <w:p w:rsidR="00187113" w:rsidRDefault="00187113" w:rsidP="00C86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274CD" w:rsidRDefault="003274C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10C3F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3274CD" w:rsidRDefault="003274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7986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274CD" w:rsidRDefault="003274C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711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3274CD" w:rsidRDefault="003274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7113" w:rsidRDefault="00187113" w:rsidP="00C868AD">
      <w:r>
        <w:separator/>
      </w:r>
    </w:p>
  </w:footnote>
  <w:footnote w:type="continuationSeparator" w:id="0">
    <w:p w:rsidR="00187113" w:rsidRDefault="00187113" w:rsidP="00C868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74CD" w:rsidRPr="00C868AD" w:rsidRDefault="003274CD">
    <w:pPr>
      <w:pStyle w:val="Header"/>
      <w:rPr>
        <w:u w:val="single"/>
      </w:rPr>
    </w:pPr>
    <w:sdt>
      <w:sdtPr>
        <w:rPr>
          <w:u w:val="single"/>
        </w:rPr>
        <w:alias w:val="Comments"/>
        <w:tag w:val=""/>
        <w:id w:val="-137803159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>
          <w:rPr>
            <w:u w:val="single"/>
          </w:rPr>
          <w:t>School Name</w:t>
        </w:r>
      </w:sdtContent>
    </w:sdt>
    <w:r>
      <w:rPr>
        <w:u w:val="single"/>
      </w:rPr>
      <w:t xml:space="preserve"> </w:t>
    </w:r>
    <w:r>
      <w:rPr>
        <w:u w:val="single"/>
      </w:rPr>
      <w:tab/>
      <w:t xml:space="preserve">Mathematics </w:t>
    </w:r>
    <w:r w:rsidRPr="00C868AD">
      <w:rPr>
        <w:u w:val="single"/>
      </w:rPr>
      <w:t>Test</w:t>
    </w:r>
    <w:r>
      <w:rPr>
        <w:u w:val="single"/>
      </w:rPr>
      <w:t xml:space="preserve">  -  </w:t>
    </w:r>
    <w:sdt>
      <w:sdtPr>
        <w:rPr>
          <w:u w:val="single"/>
        </w:rPr>
        <w:alias w:val="Title"/>
        <w:tag w:val=""/>
        <w:id w:val="1775589371"/>
        <w:placeholder>
          <w:docPart w:val="3741E57C337242B7B9F19299931815C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u w:val="single"/>
          </w:rPr>
          <w:t>Indices</w:t>
        </w:r>
      </w:sdtContent>
    </w:sdt>
    <w:r w:rsidRPr="00C868AD">
      <w:rPr>
        <w:u w:val="single"/>
      </w:rPr>
      <w:tab/>
    </w:r>
    <w:sdt>
      <w:sdtPr>
        <w:rPr>
          <w:u w:val="single"/>
        </w:rPr>
        <w:alias w:val="Status"/>
        <w:tag w:val=""/>
        <w:id w:val="143868159"/>
        <w:placeholder>
          <w:docPart w:val="4D6D386368FA46BCB1673144B30D8AC2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Content>
        <w:r>
          <w:rPr>
            <w:u w:val="single"/>
          </w:rPr>
          <w:t>2017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DF1E0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DC777B"/>
    <w:multiLevelType w:val="hybridMultilevel"/>
    <w:tmpl w:val="EF1CB580"/>
    <w:lvl w:ilvl="0" w:tplc="8876A414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4245E"/>
    <w:multiLevelType w:val="hybridMultilevel"/>
    <w:tmpl w:val="A48E793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295AD4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C2D86"/>
    <w:multiLevelType w:val="hybridMultilevel"/>
    <w:tmpl w:val="978453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8949E9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2"/>
  </w:num>
  <w:num w:numId="5">
    <w:abstractNumId w:val="10"/>
  </w:num>
  <w:num w:numId="6">
    <w:abstractNumId w:val="0"/>
  </w:num>
  <w:num w:numId="7">
    <w:abstractNumId w:val="11"/>
  </w:num>
  <w:num w:numId="8">
    <w:abstractNumId w:val="13"/>
  </w:num>
  <w:num w:numId="9">
    <w:abstractNumId w:val="3"/>
  </w:num>
  <w:num w:numId="10">
    <w:abstractNumId w:val="5"/>
  </w:num>
  <w:num w:numId="11">
    <w:abstractNumId w:val="7"/>
  </w:num>
  <w:num w:numId="12">
    <w:abstractNumId w:val="12"/>
  </w:num>
  <w:num w:numId="13">
    <w:abstractNumId w:val="4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0FE"/>
    <w:rsid w:val="000176AA"/>
    <w:rsid w:val="000266E5"/>
    <w:rsid w:val="00097813"/>
    <w:rsid w:val="000A3DF6"/>
    <w:rsid w:val="000C4CAD"/>
    <w:rsid w:val="00110126"/>
    <w:rsid w:val="0018287C"/>
    <w:rsid w:val="00187113"/>
    <w:rsid w:val="00197427"/>
    <w:rsid w:val="001B743E"/>
    <w:rsid w:val="001D1C88"/>
    <w:rsid w:val="001D25CA"/>
    <w:rsid w:val="001D51F7"/>
    <w:rsid w:val="00216994"/>
    <w:rsid w:val="00224391"/>
    <w:rsid w:val="00246314"/>
    <w:rsid w:val="002464E0"/>
    <w:rsid w:val="00281C19"/>
    <w:rsid w:val="002A3CD8"/>
    <w:rsid w:val="002C1F1F"/>
    <w:rsid w:val="002F71E5"/>
    <w:rsid w:val="00325745"/>
    <w:rsid w:val="003274CD"/>
    <w:rsid w:val="00345B0A"/>
    <w:rsid w:val="00351C50"/>
    <w:rsid w:val="003570FE"/>
    <w:rsid w:val="00374BC9"/>
    <w:rsid w:val="00377A51"/>
    <w:rsid w:val="00396770"/>
    <w:rsid w:val="003D41FF"/>
    <w:rsid w:val="00413DF5"/>
    <w:rsid w:val="00460B7C"/>
    <w:rsid w:val="00474558"/>
    <w:rsid w:val="004A64CB"/>
    <w:rsid w:val="004B199A"/>
    <w:rsid w:val="004E1D1E"/>
    <w:rsid w:val="00522775"/>
    <w:rsid w:val="005277D4"/>
    <w:rsid w:val="005503D3"/>
    <w:rsid w:val="005615AC"/>
    <w:rsid w:val="00590EE7"/>
    <w:rsid w:val="00591FD0"/>
    <w:rsid w:val="005B261E"/>
    <w:rsid w:val="005C0019"/>
    <w:rsid w:val="005C44C0"/>
    <w:rsid w:val="005E3EB0"/>
    <w:rsid w:val="005F70B5"/>
    <w:rsid w:val="00624B16"/>
    <w:rsid w:val="00641EA7"/>
    <w:rsid w:val="00667642"/>
    <w:rsid w:val="006718CF"/>
    <w:rsid w:val="006833C2"/>
    <w:rsid w:val="006A1410"/>
    <w:rsid w:val="006F1861"/>
    <w:rsid w:val="006F1CB0"/>
    <w:rsid w:val="006F3D36"/>
    <w:rsid w:val="00730DEA"/>
    <w:rsid w:val="007403DD"/>
    <w:rsid w:val="007A7013"/>
    <w:rsid w:val="007B3348"/>
    <w:rsid w:val="007C2664"/>
    <w:rsid w:val="007D39B1"/>
    <w:rsid w:val="00845ACB"/>
    <w:rsid w:val="00853748"/>
    <w:rsid w:val="00860520"/>
    <w:rsid w:val="00873A36"/>
    <w:rsid w:val="00885304"/>
    <w:rsid w:val="008959EE"/>
    <w:rsid w:val="008A20B4"/>
    <w:rsid w:val="008B7480"/>
    <w:rsid w:val="008C68D7"/>
    <w:rsid w:val="008F3E43"/>
    <w:rsid w:val="008F7C86"/>
    <w:rsid w:val="009010FE"/>
    <w:rsid w:val="00943CA0"/>
    <w:rsid w:val="00955159"/>
    <w:rsid w:val="009A5487"/>
    <w:rsid w:val="009D24C3"/>
    <w:rsid w:val="009D5D26"/>
    <w:rsid w:val="009E0C2C"/>
    <w:rsid w:val="00A133A2"/>
    <w:rsid w:val="00A158D7"/>
    <w:rsid w:val="00A23965"/>
    <w:rsid w:val="00A252B0"/>
    <w:rsid w:val="00A42521"/>
    <w:rsid w:val="00A576A8"/>
    <w:rsid w:val="00A81533"/>
    <w:rsid w:val="00A824D7"/>
    <w:rsid w:val="00AB0C62"/>
    <w:rsid w:val="00B0317F"/>
    <w:rsid w:val="00B12709"/>
    <w:rsid w:val="00B26BD8"/>
    <w:rsid w:val="00B66994"/>
    <w:rsid w:val="00B850EA"/>
    <w:rsid w:val="00B9780A"/>
    <w:rsid w:val="00BC0959"/>
    <w:rsid w:val="00BE233F"/>
    <w:rsid w:val="00BF6FD8"/>
    <w:rsid w:val="00C13925"/>
    <w:rsid w:val="00C17E11"/>
    <w:rsid w:val="00C204E3"/>
    <w:rsid w:val="00C342C2"/>
    <w:rsid w:val="00C56E1E"/>
    <w:rsid w:val="00C71E16"/>
    <w:rsid w:val="00C868AD"/>
    <w:rsid w:val="00CA11C9"/>
    <w:rsid w:val="00CA296A"/>
    <w:rsid w:val="00CD209A"/>
    <w:rsid w:val="00CD6286"/>
    <w:rsid w:val="00D03A78"/>
    <w:rsid w:val="00D10C3F"/>
    <w:rsid w:val="00D1108A"/>
    <w:rsid w:val="00D33041"/>
    <w:rsid w:val="00D667E2"/>
    <w:rsid w:val="00D752EC"/>
    <w:rsid w:val="00D95422"/>
    <w:rsid w:val="00DB0E30"/>
    <w:rsid w:val="00DD06F8"/>
    <w:rsid w:val="00DD6890"/>
    <w:rsid w:val="00E024E2"/>
    <w:rsid w:val="00E371AE"/>
    <w:rsid w:val="00E47970"/>
    <w:rsid w:val="00E73210"/>
    <w:rsid w:val="00E97D94"/>
    <w:rsid w:val="00EA0EAF"/>
    <w:rsid w:val="00EA29ED"/>
    <w:rsid w:val="00EB1449"/>
    <w:rsid w:val="00EB3839"/>
    <w:rsid w:val="00F57CC0"/>
    <w:rsid w:val="00F76BBF"/>
    <w:rsid w:val="00FB4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A12F9"/>
  <w15:docId w15:val="{2BA99F63-DBEE-4DEE-9902-737F007CA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68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  <w:style w:type="paragraph" w:customStyle="1" w:styleId="LongerQuestions">
    <w:name w:val="Longer Questions"/>
    <w:basedOn w:val="Normal"/>
    <w:link w:val="LongerQuestionsChar"/>
    <w:autoRedefine/>
    <w:qFormat/>
    <w:rsid w:val="00591FD0"/>
    <w:rPr>
      <w:rFonts w:ascii="Times New Roman" w:hAnsi="Times New Roman"/>
      <w:sz w:val="24"/>
      <w:szCs w:val="24"/>
    </w:rPr>
  </w:style>
  <w:style w:type="paragraph" w:customStyle="1" w:styleId="QuestionStyle">
    <w:name w:val="Question Style"/>
    <w:basedOn w:val="Normal"/>
    <w:link w:val="QuestionStyleChar"/>
    <w:autoRedefine/>
    <w:qFormat/>
    <w:rsid w:val="00522775"/>
    <w:rPr>
      <w:rFonts w:ascii="Times New Roman" w:hAnsi="Times New Roman"/>
      <w:sz w:val="24"/>
      <w:szCs w:val="24"/>
    </w:rPr>
  </w:style>
  <w:style w:type="character" w:customStyle="1" w:styleId="LongerQuestionsChar">
    <w:name w:val="Longer Questions Char"/>
    <w:basedOn w:val="DefaultParagraphFont"/>
    <w:link w:val="LongerQuestions"/>
    <w:rsid w:val="00591FD0"/>
    <w:rPr>
      <w:rFonts w:ascii="Times New Roman" w:eastAsia="Calibri" w:hAnsi="Times New Roman" w:cs="Times New Roman"/>
      <w:sz w:val="24"/>
      <w:szCs w:val="24"/>
    </w:rPr>
  </w:style>
  <w:style w:type="character" w:customStyle="1" w:styleId="QuestionStyleChar">
    <w:name w:val="Question Style Char"/>
    <w:basedOn w:val="DefaultParagraphFont"/>
    <w:link w:val="QuestionStyle"/>
    <w:rsid w:val="00522775"/>
    <w:rPr>
      <w:rFonts w:ascii="Times New Roman" w:eastAsia="Calibri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8530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D6890"/>
    <w:rPr>
      <w:rFonts w:asciiTheme="majorHAnsi" w:eastAsiaTheme="majorEastAsia" w:hAnsiTheme="majorHAnsi" w:cstheme="majorBidi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3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99" Type="http://schemas.openxmlformats.org/officeDocument/2006/relationships/image" Target="media/image144.png"/><Relationship Id="rId303" Type="http://schemas.openxmlformats.org/officeDocument/2006/relationships/image" Target="media/image146.png"/><Relationship Id="rId21" Type="http://schemas.openxmlformats.org/officeDocument/2006/relationships/oleObject" Target="embeddings/oleObject7.bin"/><Relationship Id="rId42" Type="http://schemas.openxmlformats.org/officeDocument/2006/relationships/image" Target="media/image18.png"/><Relationship Id="rId63" Type="http://schemas.openxmlformats.org/officeDocument/2006/relationships/oleObject" Target="embeddings/oleObject28.bin"/><Relationship Id="rId84" Type="http://schemas.openxmlformats.org/officeDocument/2006/relationships/image" Target="media/image39.png"/><Relationship Id="rId138" Type="http://schemas.openxmlformats.org/officeDocument/2006/relationships/oleObject" Target="embeddings/oleObject64.bin"/><Relationship Id="rId159" Type="http://schemas.openxmlformats.org/officeDocument/2006/relationships/oleObject" Target="embeddings/oleObject75.bin"/><Relationship Id="rId324" Type="http://schemas.openxmlformats.org/officeDocument/2006/relationships/oleObject" Target="embeddings/oleObject158.bin"/><Relationship Id="rId170" Type="http://schemas.openxmlformats.org/officeDocument/2006/relationships/image" Target="media/image80.png"/><Relationship Id="rId191" Type="http://schemas.openxmlformats.org/officeDocument/2006/relationships/oleObject" Target="embeddings/oleObject91.bin"/><Relationship Id="rId205" Type="http://schemas.openxmlformats.org/officeDocument/2006/relationships/image" Target="media/image97.png"/><Relationship Id="rId226" Type="http://schemas.openxmlformats.org/officeDocument/2006/relationships/oleObject" Target="embeddings/oleObject109.bin"/><Relationship Id="rId247" Type="http://schemas.openxmlformats.org/officeDocument/2006/relationships/image" Target="media/image118.png"/><Relationship Id="rId107" Type="http://schemas.openxmlformats.org/officeDocument/2006/relationships/oleObject" Target="embeddings/oleObject50.bin"/><Relationship Id="rId268" Type="http://schemas.openxmlformats.org/officeDocument/2006/relationships/oleObject" Target="embeddings/oleObject130.bin"/><Relationship Id="rId289" Type="http://schemas.openxmlformats.org/officeDocument/2006/relationships/image" Target="media/image139.png"/><Relationship Id="rId11" Type="http://schemas.openxmlformats.org/officeDocument/2006/relationships/oleObject" Target="embeddings/oleObject2.bin"/><Relationship Id="rId32" Type="http://schemas.openxmlformats.org/officeDocument/2006/relationships/image" Target="media/image13.png"/><Relationship Id="rId53" Type="http://schemas.openxmlformats.org/officeDocument/2006/relationships/oleObject" Target="embeddings/oleObject23.bin"/><Relationship Id="rId74" Type="http://schemas.openxmlformats.org/officeDocument/2006/relationships/image" Target="media/image34.png"/><Relationship Id="rId128" Type="http://schemas.openxmlformats.org/officeDocument/2006/relationships/header" Target="header1.xml"/><Relationship Id="rId149" Type="http://schemas.openxmlformats.org/officeDocument/2006/relationships/image" Target="media/image70.png"/><Relationship Id="rId314" Type="http://schemas.openxmlformats.org/officeDocument/2006/relationships/oleObject" Target="embeddings/oleObject153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4.bin"/><Relationship Id="rId160" Type="http://schemas.openxmlformats.org/officeDocument/2006/relationships/image" Target="media/image75.png"/><Relationship Id="rId181" Type="http://schemas.openxmlformats.org/officeDocument/2006/relationships/oleObject" Target="embeddings/oleObject86.bin"/><Relationship Id="rId216" Type="http://schemas.openxmlformats.org/officeDocument/2006/relationships/oleObject" Target="embeddings/oleObject104.bin"/><Relationship Id="rId237" Type="http://schemas.openxmlformats.org/officeDocument/2006/relationships/image" Target="media/image113.png"/><Relationship Id="rId258" Type="http://schemas.openxmlformats.org/officeDocument/2006/relationships/oleObject" Target="embeddings/oleObject125.bin"/><Relationship Id="rId279" Type="http://schemas.openxmlformats.org/officeDocument/2006/relationships/image" Target="media/image134.png"/><Relationship Id="rId22" Type="http://schemas.openxmlformats.org/officeDocument/2006/relationships/image" Target="media/image8.png"/><Relationship Id="rId43" Type="http://schemas.openxmlformats.org/officeDocument/2006/relationships/oleObject" Target="embeddings/oleObject18.bin"/><Relationship Id="rId64" Type="http://schemas.openxmlformats.org/officeDocument/2006/relationships/image" Target="media/image29.png"/><Relationship Id="rId118" Type="http://schemas.openxmlformats.org/officeDocument/2006/relationships/image" Target="media/image56.png"/><Relationship Id="rId139" Type="http://schemas.openxmlformats.org/officeDocument/2006/relationships/image" Target="media/image65.png"/><Relationship Id="rId290" Type="http://schemas.openxmlformats.org/officeDocument/2006/relationships/oleObject" Target="embeddings/oleObject141.bin"/><Relationship Id="rId304" Type="http://schemas.openxmlformats.org/officeDocument/2006/relationships/oleObject" Target="embeddings/oleObject148.bin"/><Relationship Id="rId325" Type="http://schemas.openxmlformats.org/officeDocument/2006/relationships/image" Target="media/image157.png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0.bin"/><Relationship Id="rId171" Type="http://schemas.openxmlformats.org/officeDocument/2006/relationships/oleObject" Target="embeddings/oleObject81.bin"/><Relationship Id="rId192" Type="http://schemas.openxmlformats.org/officeDocument/2006/relationships/image" Target="media/image91.png"/><Relationship Id="rId206" Type="http://schemas.openxmlformats.org/officeDocument/2006/relationships/oleObject" Target="embeddings/oleObject99.bin"/><Relationship Id="rId227" Type="http://schemas.openxmlformats.org/officeDocument/2006/relationships/image" Target="media/image108.png"/><Relationship Id="rId248" Type="http://schemas.openxmlformats.org/officeDocument/2006/relationships/oleObject" Target="embeddings/oleObject120.bin"/><Relationship Id="rId269" Type="http://schemas.openxmlformats.org/officeDocument/2006/relationships/image" Target="media/image129.png"/><Relationship Id="rId12" Type="http://schemas.openxmlformats.org/officeDocument/2006/relationships/image" Target="media/image3.png"/><Relationship Id="rId33" Type="http://schemas.openxmlformats.org/officeDocument/2006/relationships/oleObject" Target="embeddings/oleObject13.bin"/><Relationship Id="rId108" Type="http://schemas.openxmlformats.org/officeDocument/2006/relationships/image" Target="media/image51.png"/><Relationship Id="rId129" Type="http://schemas.openxmlformats.org/officeDocument/2006/relationships/footer" Target="footer1.xml"/><Relationship Id="rId280" Type="http://schemas.openxmlformats.org/officeDocument/2006/relationships/oleObject" Target="embeddings/oleObject136.bin"/><Relationship Id="rId315" Type="http://schemas.openxmlformats.org/officeDocument/2006/relationships/image" Target="media/image152.png"/><Relationship Id="rId54" Type="http://schemas.openxmlformats.org/officeDocument/2006/relationships/image" Target="media/image24.png"/><Relationship Id="rId75" Type="http://schemas.openxmlformats.org/officeDocument/2006/relationships/oleObject" Target="embeddings/oleObject34.bin"/><Relationship Id="rId96" Type="http://schemas.openxmlformats.org/officeDocument/2006/relationships/image" Target="media/image45.png"/><Relationship Id="rId140" Type="http://schemas.openxmlformats.org/officeDocument/2006/relationships/oleObject" Target="embeddings/oleObject65.bin"/><Relationship Id="rId161" Type="http://schemas.openxmlformats.org/officeDocument/2006/relationships/oleObject" Target="embeddings/oleObject76.bin"/><Relationship Id="rId182" Type="http://schemas.openxmlformats.org/officeDocument/2006/relationships/image" Target="media/image86.png"/><Relationship Id="rId217" Type="http://schemas.openxmlformats.org/officeDocument/2006/relationships/image" Target="media/image103.png"/><Relationship Id="rId6" Type="http://schemas.openxmlformats.org/officeDocument/2006/relationships/footnotes" Target="footnotes.xml"/><Relationship Id="rId238" Type="http://schemas.openxmlformats.org/officeDocument/2006/relationships/oleObject" Target="embeddings/oleObject115.bin"/><Relationship Id="rId259" Type="http://schemas.openxmlformats.org/officeDocument/2006/relationships/image" Target="media/image124.png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270" Type="http://schemas.openxmlformats.org/officeDocument/2006/relationships/oleObject" Target="embeddings/oleObject131.bin"/><Relationship Id="rId291" Type="http://schemas.openxmlformats.org/officeDocument/2006/relationships/image" Target="media/image140.png"/><Relationship Id="rId305" Type="http://schemas.openxmlformats.org/officeDocument/2006/relationships/image" Target="media/image147.png"/><Relationship Id="rId326" Type="http://schemas.openxmlformats.org/officeDocument/2006/relationships/oleObject" Target="embeddings/oleObject159.bin"/><Relationship Id="rId44" Type="http://schemas.openxmlformats.org/officeDocument/2006/relationships/image" Target="media/image19.png"/><Relationship Id="rId65" Type="http://schemas.openxmlformats.org/officeDocument/2006/relationships/oleObject" Target="embeddings/oleObject29.bin"/><Relationship Id="rId86" Type="http://schemas.openxmlformats.org/officeDocument/2006/relationships/image" Target="media/image40.png"/><Relationship Id="rId130" Type="http://schemas.openxmlformats.org/officeDocument/2006/relationships/footer" Target="footer2.xml"/><Relationship Id="rId151" Type="http://schemas.openxmlformats.org/officeDocument/2006/relationships/image" Target="media/image71.png"/><Relationship Id="rId172" Type="http://schemas.openxmlformats.org/officeDocument/2006/relationships/image" Target="media/image81.png"/><Relationship Id="rId193" Type="http://schemas.openxmlformats.org/officeDocument/2006/relationships/oleObject" Target="embeddings/oleObject92.bin"/><Relationship Id="rId207" Type="http://schemas.openxmlformats.org/officeDocument/2006/relationships/image" Target="media/image98.png"/><Relationship Id="rId228" Type="http://schemas.openxmlformats.org/officeDocument/2006/relationships/oleObject" Target="embeddings/oleObject110.bin"/><Relationship Id="rId249" Type="http://schemas.openxmlformats.org/officeDocument/2006/relationships/image" Target="media/image119.png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260" Type="http://schemas.openxmlformats.org/officeDocument/2006/relationships/oleObject" Target="embeddings/oleObject126.bin"/><Relationship Id="rId281" Type="http://schemas.openxmlformats.org/officeDocument/2006/relationships/image" Target="media/image135.png"/><Relationship Id="rId316" Type="http://schemas.openxmlformats.org/officeDocument/2006/relationships/oleObject" Target="embeddings/oleObject154.bin"/><Relationship Id="rId34" Type="http://schemas.openxmlformats.org/officeDocument/2006/relationships/image" Target="media/image14.png"/><Relationship Id="rId55" Type="http://schemas.openxmlformats.org/officeDocument/2006/relationships/oleObject" Target="embeddings/oleObject24.bin"/><Relationship Id="rId76" Type="http://schemas.openxmlformats.org/officeDocument/2006/relationships/image" Target="media/image35.png"/><Relationship Id="rId97" Type="http://schemas.openxmlformats.org/officeDocument/2006/relationships/oleObject" Target="embeddings/oleObject45.bin"/><Relationship Id="rId120" Type="http://schemas.openxmlformats.org/officeDocument/2006/relationships/image" Target="media/image57.png"/><Relationship Id="rId141" Type="http://schemas.openxmlformats.org/officeDocument/2006/relationships/image" Target="media/image66.png"/><Relationship Id="rId7" Type="http://schemas.openxmlformats.org/officeDocument/2006/relationships/endnotes" Target="endnotes.xml"/><Relationship Id="rId162" Type="http://schemas.openxmlformats.org/officeDocument/2006/relationships/image" Target="media/image76.png"/><Relationship Id="rId183" Type="http://schemas.openxmlformats.org/officeDocument/2006/relationships/oleObject" Target="embeddings/oleObject87.bin"/><Relationship Id="rId218" Type="http://schemas.openxmlformats.org/officeDocument/2006/relationships/oleObject" Target="embeddings/oleObject105.bin"/><Relationship Id="rId239" Type="http://schemas.openxmlformats.org/officeDocument/2006/relationships/image" Target="media/image114.png"/><Relationship Id="rId250" Type="http://schemas.openxmlformats.org/officeDocument/2006/relationships/oleObject" Target="embeddings/oleObject121.bin"/><Relationship Id="rId271" Type="http://schemas.openxmlformats.org/officeDocument/2006/relationships/image" Target="media/image130.png"/><Relationship Id="rId292" Type="http://schemas.openxmlformats.org/officeDocument/2006/relationships/oleObject" Target="embeddings/oleObject142.bin"/><Relationship Id="rId306" Type="http://schemas.openxmlformats.org/officeDocument/2006/relationships/oleObject" Target="embeddings/oleObject149.bin"/><Relationship Id="rId24" Type="http://schemas.openxmlformats.org/officeDocument/2006/relationships/image" Target="media/image9.png"/><Relationship Id="rId45" Type="http://schemas.openxmlformats.org/officeDocument/2006/relationships/oleObject" Target="embeddings/oleObject19.bin"/><Relationship Id="rId66" Type="http://schemas.openxmlformats.org/officeDocument/2006/relationships/image" Target="media/image30.png"/><Relationship Id="rId87" Type="http://schemas.openxmlformats.org/officeDocument/2006/relationships/oleObject" Target="embeddings/oleObject40.bin"/><Relationship Id="rId110" Type="http://schemas.openxmlformats.org/officeDocument/2006/relationships/image" Target="media/image52.png"/><Relationship Id="rId131" Type="http://schemas.openxmlformats.org/officeDocument/2006/relationships/image" Target="media/image61.png"/><Relationship Id="rId327" Type="http://schemas.openxmlformats.org/officeDocument/2006/relationships/image" Target="media/image158.png"/><Relationship Id="rId152" Type="http://schemas.openxmlformats.org/officeDocument/2006/relationships/oleObject" Target="embeddings/oleObject71.bin"/><Relationship Id="rId173" Type="http://schemas.openxmlformats.org/officeDocument/2006/relationships/oleObject" Target="embeddings/oleObject82.bin"/><Relationship Id="rId194" Type="http://schemas.openxmlformats.org/officeDocument/2006/relationships/image" Target="media/image92.png"/><Relationship Id="rId208" Type="http://schemas.openxmlformats.org/officeDocument/2006/relationships/oleObject" Target="embeddings/oleObject100.bin"/><Relationship Id="rId229" Type="http://schemas.openxmlformats.org/officeDocument/2006/relationships/image" Target="media/image109.png"/><Relationship Id="rId240" Type="http://schemas.openxmlformats.org/officeDocument/2006/relationships/oleObject" Target="embeddings/oleObject116.bin"/><Relationship Id="rId261" Type="http://schemas.openxmlformats.org/officeDocument/2006/relationships/image" Target="media/image125.png"/><Relationship Id="rId14" Type="http://schemas.openxmlformats.org/officeDocument/2006/relationships/image" Target="media/image4.png"/><Relationship Id="rId35" Type="http://schemas.openxmlformats.org/officeDocument/2006/relationships/oleObject" Target="embeddings/oleObject14.bin"/><Relationship Id="rId56" Type="http://schemas.openxmlformats.org/officeDocument/2006/relationships/image" Target="media/image25.png"/><Relationship Id="rId77" Type="http://schemas.openxmlformats.org/officeDocument/2006/relationships/oleObject" Target="embeddings/oleObject35.bin"/><Relationship Id="rId100" Type="http://schemas.openxmlformats.org/officeDocument/2006/relationships/image" Target="media/image47.png"/><Relationship Id="rId282" Type="http://schemas.openxmlformats.org/officeDocument/2006/relationships/oleObject" Target="embeddings/oleObject137.bin"/><Relationship Id="rId317" Type="http://schemas.openxmlformats.org/officeDocument/2006/relationships/image" Target="media/image153.png"/><Relationship Id="rId8" Type="http://schemas.openxmlformats.org/officeDocument/2006/relationships/image" Target="media/image1.png"/><Relationship Id="rId51" Type="http://schemas.openxmlformats.org/officeDocument/2006/relationships/oleObject" Target="embeddings/oleObject22.bin"/><Relationship Id="rId72" Type="http://schemas.openxmlformats.org/officeDocument/2006/relationships/image" Target="media/image33.png"/><Relationship Id="rId93" Type="http://schemas.openxmlformats.org/officeDocument/2006/relationships/oleObject" Target="embeddings/oleObject43.bin"/><Relationship Id="rId98" Type="http://schemas.openxmlformats.org/officeDocument/2006/relationships/image" Target="media/image46.png"/><Relationship Id="rId121" Type="http://schemas.openxmlformats.org/officeDocument/2006/relationships/oleObject" Target="embeddings/oleObject57.bin"/><Relationship Id="rId142" Type="http://schemas.openxmlformats.org/officeDocument/2006/relationships/oleObject" Target="embeddings/oleObject66.bin"/><Relationship Id="rId163" Type="http://schemas.openxmlformats.org/officeDocument/2006/relationships/oleObject" Target="embeddings/oleObject77.bin"/><Relationship Id="rId184" Type="http://schemas.openxmlformats.org/officeDocument/2006/relationships/image" Target="media/image87.png"/><Relationship Id="rId189" Type="http://schemas.openxmlformats.org/officeDocument/2006/relationships/oleObject" Target="embeddings/oleObject90.bin"/><Relationship Id="rId219" Type="http://schemas.openxmlformats.org/officeDocument/2006/relationships/image" Target="media/image104.png"/><Relationship Id="rId3" Type="http://schemas.openxmlformats.org/officeDocument/2006/relationships/styles" Target="styles.xml"/><Relationship Id="rId214" Type="http://schemas.openxmlformats.org/officeDocument/2006/relationships/oleObject" Target="embeddings/oleObject103.bin"/><Relationship Id="rId230" Type="http://schemas.openxmlformats.org/officeDocument/2006/relationships/oleObject" Target="embeddings/oleObject111.bin"/><Relationship Id="rId235" Type="http://schemas.openxmlformats.org/officeDocument/2006/relationships/image" Target="media/image112.png"/><Relationship Id="rId251" Type="http://schemas.openxmlformats.org/officeDocument/2006/relationships/image" Target="media/image120.png"/><Relationship Id="rId256" Type="http://schemas.openxmlformats.org/officeDocument/2006/relationships/oleObject" Target="embeddings/oleObject124.bin"/><Relationship Id="rId277" Type="http://schemas.openxmlformats.org/officeDocument/2006/relationships/image" Target="media/image133.png"/><Relationship Id="rId298" Type="http://schemas.openxmlformats.org/officeDocument/2006/relationships/oleObject" Target="embeddings/oleObject145.bin"/><Relationship Id="rId25" Type="http://schemas.openxmlformats.org/officeDocument/2006/relationships/oleObject" Target="embeddings/oleObject9.bin"/><Relationship Id="rId46" Type="http://schemas.openxmlformats.org/officeDocument/2006/relationships/image" Target="media/image20.png"/><Relationship Id="rId67" Type="http://schemas.openxmlformats.org/officeDocument/2006/relationships/oleObject" Target="embeddings/oleObject30.bin"/><Relationship Id="rId116" Type="http://schemas.openxmlformats.org/officeDocument/2006/relationships/image" Target="media/image55.png"/><Relationship Id="rId137" Type="http://schemas.openxmlformats.org/officeDocument/2006/relationships/image" Target="media/image64.png"/><Relationship Id="rId158" Type="http://schemas.openxmlformats.org/officeDocument/2006/relationships/image" Target="media/image74.png"/><Relationship Id="rId272" Type="http://schemas.openxmlformats.org/officeDocument/2006/relationships/oleObject" Target="embeddings/oleObject132.bin"/><Relationship Id="rId293" Type="http://schemas.openxmlformats.org/officeDocument/2006/relationships/image" Target="media/image141.png"/><Relationship Id="rId302" Type="http://schemas.openxmlformats.org/officeDocument/2006/relationships/oleObject" Target="embeddings/oleObject147.bin"/><Relationship Id="rId307" Type="http://schemas.openxmlformats.org/officeDocument/2006/relationships/image" Target="media/image148.png"/><Relationship Id="rId323" Type="http://schemas.openxmlformats.org/officeDocument/2006/relationships/image" Target="media/image156.png"/><Relationship Id="rId328" Type="http://schemas.openxmlformats.org/officeDocument/2006/relationships/oleObject" Target="embeddings/oleObject160.bin"/><Relationship Id="rId20" Type="http://schemas.openxmlformats.org/officeDocument/2006/relationships/image" Target="media/image7.png"/><Relationship Id="rId41" Type="http://schemas.openxmlformats.org/officeDocument/2006/relationships/oleObject" Target="embeddings/oleObject17.bin"/><Relationship Id="rId62" Type="http://schemas.openxmlformats.org/officeDocument/2006/relationships/image" Target="media/image28.png"/><Relationship Id="rId83" Type="http://schemas.openxmlformats.org/officeDocument/2006/relationships/oleObject" Target="embeddings/oleObject38.bin"/><Relationship Id="rId88" Type="http://schemas.openxmlformats.org/officeDocument/2006/relationships/image" Target="media/image41.png"/><Relationship Id="rId111" Type="http://schemas.openxmlformats.org/officeDocument/2006/relationships/oleObject" Target="embeddings/oleObject52.bin"/><Relationship Id="rId132" Type="http://schemas.openxmlformats.org/officeDocument/2006/relationships/oleObject" Target="embeddings/oleObject61.bin"/><Relationship Id="rId153" Type="http://schemas.openxmlformats.org/officeDocument/2006/relationships/image" Target="media/image72.png"/><Relationship Id="rId174" Type="http://schemas.openxmlformats.org/officeDocument/2006/relationships/image" Target="media/image82.png"/><Relationship Id="rId179" Type="http://schemas.openxmlformats.org/officeDocument/2006/relationships/oleObject" Target="embeddings/oleObject85.bin"/><Relationship Id="rId195" Type="http://schemas.openxmlformats.org/officeDocument/2006/relationships/oleObject" Target="embeddings/oleObject93.bin"/><Relationship Id="rId209" Type="http://schemas.openxmlformats.org/officeDocument/2006/relationships/image" Target="media/image99.png"/><Relationship Id="rId190" Type="http://schemas.openxmlformats.org/officeDocument/2006/relationships/image" Target="media/image90.png"/><Relationship Id="rId204" Type="http://schemas.openxmlformats.org/officeDocument/2006/relationships/oleObject" Target="embeddings/oleObject98.bin"/><Relationship Id="rId220" Type="http://schemas.openxmlformats.org/officeDocument/2006/relationships/oleObject" Target="embeddings/oleObject106.bin"/><Relationship Id="rId225" Type="http://schemas.openxmlformats.org/officeDocument/2006/relationships/image" Target="media/image107.png"/><Relationship Id="rId241" Type="http://schemas.openxmlformats.org/officeDocument/2006/relationships/image" Target="media/image115.png"/><Relationship Id="rId246" Type="http://schemas.openxmlformats.org/officeDocument/2006/relationships/oleObject" Target="embeddings/oleObject119.bin"/><Relationship Id="rId267" Type="http://schemas.openxmlformats.org/officeDocument/2006/relationships/image" Target="media/image128.png"/><Relationship Id="rId288" Type="http://schemas.openxmlformats.org/officeDocument/2006/relationships/oleObject" Target="embeddings/oleObject140.bin"/><Relationship Id="rId15" Type="http://schemas.openxmlformats.org/officeDocument/2006/relationships/oleObject" Target="embeddings/oleObject4.bin"/><Relationship Id="rId36" Type="http://schemas.openxmlformats.org/officeDocument/2006/relationships/image" Target="media/image15.png"/><Relationship Id="rId57" Type="http://schemas.openxmlformats.org/officeDocument/2006/relationships/oleObject" Target="embeddings/oleObject25.bin"/><Relationship Id="rId106" Type="http://schemas.openxmlformats.org/officeDocument/2006/relationships/image" Target="media/image50.png"/><Relationship Id="rId127" Type="http://schemas.openxmlformats.org/officeDocument/2006/relationships/oleObject" Target="embeddings/oleObject60.bin"/><Relationship Id="rId262" Type="http://schemas.openxmlformats.org/officeDocument/2006/relationships/oleObject" Target="embeddings/oleObject127.bin"/><Relationship Id="rId283" Type="http://schemas.openxmlformats.org/officeDocument/2006/relationships/image" Target="media/image136.png"/><Relationship Id="rId313" Type="http://schemas.openxmlformats.org/officeDocument/2006/relationships/image" Target="media/image151.png"/><Relationship Id="rId318" Type="http://schemas.openxmlformats.org/officeDocument/2006/relationships/oleObject" Target="embeddings/oleObject155.bin"/><Relationship Id="rId10" Type="http://schemas.openxmlformats.org/officeDocument/2006/relationships/image" Target="media/image2.png"/><Relationship Id="rId31" Type="http://schemas.openxmlformats.org/officeDocument/2006/relationships/oleObject" Target="embeddings/oleObject12.bin"/><Relationship Id="rId52" Type="http://schemas.openxmlformats.org/officeDocument/2006/relationships/image" Target="media/image23.png"/><Relationship Id="rId73" Type="http://schemas.openxmlformats.org/officeDocument/2006/relationships/oleObject" Target="embeddings/oleObject33.bin"/><Relationship Id="rId78" Type="http://schemas.openxmlformats.org/officeDocument/2006/relationships/image" Target="media/image36.png"/><Relationship Id="rId94" Type="http://schemas.openxmlformats.org/officeDocument/2006/relationships/image" Target="media/image44.png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8.png"/><Relationship Id="rId143" Type="http://schemas.openxmlformats.org/officeDocument/2006/relationships/image" Target="media/image67.png"/><Relationship Id="rId148" Type="http://schemas.openxmlformats.org/officeDocument/2006/relationships/oleObject" Target="embeddings/oleObject69.bin"/><Relationship Id="rId164" Type="http://schemas.openxmlformats.org/officeDocument/2006/relationships/image" Target="media/image77.png"/><Relationship Id="rId169" Type="http://schemas.openxmlformats.org/officeDocument/2006/relationships/oleObject" Target="embeddings/oleObject80.bin"/><Relationship Id="rId185" Type="http://schemas.openxmlformats.org/officeDocument/2006/relationships/oleObject" Target="embeddings/oleObject88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5.png"/><Relationship Id="rId210" Type="http://schemas.openxmlformats.org/officeDocument/2006/relationships/oleObject" Target="embeddings/oleObject101.bin"/><Relationship Id="rId215" Type="http://schemas.openxmlformats.org/officeDocument/2006/relationships/image" Target="media/image102.png"/><Relationship Id="rId236" Type="http://schemas.openxmlformats.org/officeDocument/2006/relationships/oleObject" Target="embeddings/oleObject114.bin"/><Relationship Id="rId257" Type="http://schemas.openxmlformats.org/officeDocument/2006/relationships/image" Target="media/image123.png"/><Relationship Id="rId278" Type="http://schemas.openxmlformats.org/officeDocument/2006/relationships/oleObject" Target="embeddings/oleObject135.bin"/><Relationship Id="rId26" Type="http://schemas.openxmlformats.org/officeDocument/2006/relationships/image" Target="media/image10.png"/><Relationship Id="rId231" Type="http://schemas.openxmlformats.org/officeDocument/2006/relationships/image" Target="media/image110.png"/><Relationship Id="rId252" Type="http://schemas.openxmlformats.org/officeDocument/2006/relationships/oleObject" Target="embeddings/oleObject122.bin"/><Relationship Id="rId273" Type="http://schemas.openxmlformats.org/officeDocument/2006/relationships/image" Target="media/image131.png"/><Relationship Id="rId294" Type="http://schemas.openxmlformats.org/officeDocument/2006/relationships/oleObject" Target="embeddings/oleObject143.bin"/><Relationship Id="rId308" Type="http://schemas.openxmlformats.org/officeDocument/2006/relationships/oleObject" Target="embeddings/oleObject150.bin"/><Relationship Id="rId329" Type="http://schemas.openxmlformats.org/officeDocument/2006/relationships/fontTable" Target="fontTable.xml"/><Relationship Id="rId47" Type="http://schemas.openxmlformats.org/officeDocument/2006/relationships/oleObject" Target="embeddings/oleObject20.bin"/><Relationship Id="rId68" Type="http://schemas.openxmlformats.org/officeDocument/2006/relationships/image" Target="media/image31.png"/><Relationship Id="rId89" Type="http://schemas.openxmlformats.org/officeDocument/2006/relationships/oleObject" Target="embeddings/oleObject41.bin"/><Relationship Id="rId112" Type="http://schemas.openxmlformats.org/officeDocument/2006/relationships/image" Target="media/image53.png"/><Relationship Id="rId133" Type="http://schemas.openxmlformats.org/officeDocument/2006/relationships/image" Target="media/image62.png"/><Relationship Id="rId154" Type="http://schemas.openxmlformats.org/officeDocument/2006/relationships/oleObject" Target="embeddings/oleObject72.bin"/><Relationship Id="rId175" Type="http://schemas.openxmlformats.org/officeDocument/2006/relationships/oleObject" Target="embeddings/oleObject83.bin"/><Relationship Id="rId196" Type="http://schemas.openxmlformats.org/officeDocument/2006/relationships/image" Target="media/image93.png"/><Relationship Id="rId200" Type="http://schemas.openxmlformats.org/officeDocument/2006/relationships/image" Target="media/image95.png"/><Relationship Id="rId16" Type="http://schemas.openxmlformats.org/officeDocument/2006/relationships/image" Target="media/image5.png"/><Relationship Id="rId221" Type="http://schemas.openxmlformats.org/officeDocument/2006/relationships/image" Target="media/image105.png"/><Relationship Id="rId242" Type="http://schemas.openxmlformats.org/officeDocument/2006/relationships/oleObject" Target="embeddings/oleObject117.bin"/><Relationship Id="rId263" Type="http://schemas.openxmlformats.org/officeDocument/2006/relationships/image" Target="media/image126.png"/><Relationship Id="rId284" Type="http://schemas.openxmlformats.org/officeDocument/2006/relationships/oleObject" Target="embeddings/oleObject138.bin"/><Relationship Id="rId319" Type="http://schemas.openxmlformats.org/officeDocument/2006/relationships/image" Target="media/image154.png"/><Relationship Id="rId37" Type="http://schemas.openxmlformats.org/officeDocument/2006/relationships/oleObject" Target="embeddings/oleObject15.bin"/><Relationship Id="rId58" Type="http://schemas.openxmlformats.org/officeDocument/2006/relationships/image" Target="media/image26.png"/><Relationship Id="rId79" Type="http://schemas.openxmlformats.org/officeDocument/2006/relationships/oleObject" Target="embeddings/oleObject36.bin"/><Relationship Id="rId102" Type="http://schemas.openxmlformats.org/officeDocument/2006/relationships/image" Target="media/image48.png"/><Relationship Id="rId123" Type="http://schemas.openxmlformats.org/officeDocument/2006/relationships/oleObject" Target="embeddings/oleObject58.bin"/><Relationship Id="rId144" Type="http://schemas.openxmlformats.org/officeDocument/2006/relationships/oleObject" Target="embeddings/oleObject67.bin"/><Relationship Id="rId330" Type="http://schemas.openxmlformats.org/officeDocument/2006/relationships/glossaryDocument" Target="glossary/document.xml"/><Relationship Id="rId90" Type="http://schemas.openxmlformats.org/officeDocument/2006/relationships/image" Target="media/image42.png"/><Relationship Id="rId165" Type="http://schemas.openxmlformats.org/officeDocument/2006/relationships/oleObject" Target="embeddings/oleObject78.bin"/><Relationship Id="rId186" Type="http://schemas.openxmlformats.org/officeDocument/2006/relationships/image" Target="media/image88.png"/><Relationship Id="rId211" Type="http://schemas.openxmlformats.org/officeDocument/2006/relationships/image" Target="media/image100.png"/><Relationship Id="rId232" Type="http://schemas.openxmlformats.org/officeDocument/2006/relationships/oleObject" Target="embeddings/oleObject112.bin"/><Relationship Id="rId253" Type="http://schemas.openxmlformats.org/officeDocument/2006/relationships/image" Target="media/image121.png"/><Relationship Id="rId274" Type="http://schemas.openxmlformats.org/officeDocument/2006/relationships/oleObject" Target="embeddings/oleObject133.bin"/><Relationship Id="rId295" Type="http://schemas.openxmlformats.org/officeDocument/2006/relationships/image" Target="media/image142.png"/><Relationship Id="rId309" Type="http://schemas.openxmlformats.org/officeDocument/2006/relationships/image" Target="media/image149.png"/><Relationship Id="rId27" Type="http://schemas.openxmlformats.org/officeDocument/2006/relationships/oleObject" Target="embeddings/oleObject10.bin"/><Relationship Id="rId48" Type="http://schemas.openxmlformats.org/officeDocument/2006/relationships/image" Target="media/image21.png"/><Relationship Id="rId69" Type="http://schemas.openxmlformats.org/officeDocument/2006/relationships/oleObject" Target="embeddings/oleObject31.bin"/><Relationship Id="rId113" Type="http://schemas.openxmlformats.org/officeDocument/2006/relationships/oleObject" Target="embeddings/oleObject53.bin"/><Relationship Id="rId134" Type="http://schemas.openxmlformats.org/officeDocument/2006/relationships/oleObject" Target="embeddings/oleObject62.bin"/><Relationship Id="rId320" Type="http://schemas.openxmlformats.org/officeDocument/2006/relationships/oleObject" Target="embeddings/oleObject156.bin"/><Relationship Id="rId80" Type="http://schemas.openxmlformats.org/officeDocument/2006/relationships/image" Target="media/image37.png"/><Relationship Id="rId155" Type="http://schemas.openxmlformats.org/officeDocument/2006/relationships/oleObject" Target="embeddings/oleObject73.bin"/><Relationship Id="rId176" Type="http://schemas.openxmlformats.org/officeDocument/2006/relationships/image" Target="media/image83.png"/><Relationship Id="rId197" Type="http://schemas.openxmlformats.org/officeDocument/2006/relationships/oleObject" Target="embeddings/oleObject94.bin"/><Relationship Id="rId201" Type="http://schemas.openxmlformats.org/officeDocument/2006/relationships/oleObject" Target="embeddings/oleObject96.bin"/><Relationship Id="rId222" Type="http://schemas.openxmlformats.org/officeDocument/2006/relationships/oleObject" Target="embeddings/oleObject107.bin"/><Relationship Id="rId243" Type="http://schemas.openxmlformats.org/officeDocument/2006/relationships/image" Target="media/image116.png"/><Relationship Id="rId264" Type="http://schemas.openxmlformats.org/officeDocument/2006/relationships/oleObject" Target="embeddings/oleObject128.bin"/><Relationship Id="rId285" Type="http://schemas.openxmlformats.org/officeDocument/2006/relationships/image" Target="media/image137.png"/><Relationship Id="rId17" Type="http://schemas.openxmlformats.org/officeDocument/2006/relationships/oleObject" Target="embeddings/oleObject5.bin"/><Relationship Id="rId38" Type="http://schemas.openxmlformats.org/officeDocument/2006/relationships/image" Target="media/image16.png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8.bin"/><Relationship Id="rId124" Type="http://schemas.openxmlformats.org/officeDocument/2006/relationships/image" Target="media/image59.png"/><Relationship Id="rId310" Type="http://schemas.openxmlformats.org/officeDocument/2006/relationships/oleObject" Target="embeddings/oleObject151.bin"/><Relationship Id="rId70" Type="http://schemas.openxmlformats.org/officeDocument/2006/relationships/image" Target="media/image32.png"/><Relationship Id="rId91" Type="http://schemas.openxmlformats.org/officeDocument/2006/relationships/oleObject" Target="embeddings/oleObject42.bin"/><Relationship Id="rId145" Type="http://schemas.openxmlformats.org/officeDocument/2006/relationships/image" Target="media/image68.png"/><Relationship Id="rId166" Type="http://schemas.openxmlformats.org/officeDocument/2006/relationships/image" Target="media/image78.png"/><Relationship Id="rId187" Type="http://schemas.openxmlformats.org/officeDocument/2006/relationships/oleObject" Target="embeddings/oleObject89.bin"/><Relationship Id="rId331" Type="http://schemas.openxmlformats.org/officeDocument/2006/relationships/theme" Target="theme/theme1.xml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2.bin"/><Relationship Id="rId233" Type="http://schemas.openxmlformats.org/officeDocument/2006/relationships/image" Target="media/image111.png"/><Relationship Id="rId254" Type="http://schemas.openxmlformats.org/officeDocument/2006/relationships/oleObject" Target="embeddings/oleObject123.bin"/><Relationship Id="rId28" Type="http://schemas.openxmlformats.org/officeDocument/2006/relationships/image" Target="media/image11.png"/><Relationship Id="rId49" Type="http://schemas.openxmlformats.org/officeDocument/2006/relationships/oleObject" Target="embeddings/oleObject21.bin"/><Relationship Id="rId114" Type="http://schemas.openxmlformats.org/officeDocument/2006/relationships/image" Target="media/image54.png"/><Relationship Id="rId275" Type="http://schemas.openxmlformats.org/officeDocument/2006/relationships/image" Target="media/image132.png"/><Relationship Id="rId296" Type="http://schemas.openxmlformats.org/officeDocument/2006/relationships/oleObject" Target="embeddings/oleObject144.bin"/><Relationship Id="rId300" Type="http://schemas.openxmlformats.org/officeDocument/2006/relationships/oleObject" Target="embeddings/oleObject146.bin"/><Relationship Id="rId60" Type="http://schemas.openxmlformats.org/officeDocument/2006/relationships/image" Target="media/image27.png"/><Relationship Id="rId81" Type="http://schemas.openxmlformats.org/officeDocument/2006/relationships/oleObject" Target="embeddings/oleObject37.bin"/><Relationship Id="rId135" Type="http://schemas.openxmlformats.org/officeDocument/2006/relationships/image" Target="media/image63.png"/><Relationship Id="rId156" Type="http://schemas.openxmlformats.org/officeDocument/2006/relationships/image" Target="media/image73.png"/><Relationship Id="rId177" Type="http://schemas.openxmlformats.org/officeDocument/2006/relationships/oleObject" Target="embeddings/oleObject84.bin"/><Relationship Id="rId198" Type="http://schemas.openxmlformats.org/officeDocument/2006/relationships/image" Target="media/image94.png"/><Relationship Id="rId321" Type="http://schemas.openxmlformats.org/officeDocument/2006/relationships/image" Target="media/image155.png"/><Relationship Id="rId202" Type="http://schemas.openxmlformats.org/officeDocument/2006/relationships/image" Target="media/image96.png"/><Relationship Id="rId223" Type="http://schemas.openxmlformats.org/officeDocument/2006/relationships/image" Target="media/image106.png"/><Relationship Id="rId244" Type="http://schemas.openxmlformats.org/officeDocument/2006/relationships/oleObject" Target="embeddings/oleObject118.bin"/><Relationship Id="rId18" Type="http://schemas.openxmlformats.org/officeDocument/2006/relationships/image" Target="media/image6.png"/><Relationship Id="rId39" Type="http://schemas.openxmlformats.org/officeDocument/2006/relationships/oleObject" Target="embeddings/oleObject16.bin"/><Relationship Id="rId265" Type="http://schemas.openxmlformats.org/officeDocument/2006/relationships/image" Target="media/image127.png"/><Relationship Id="rId286" Type="http://schemas.openxmlformats.org/officeDocument/2006/relationships/oleObject" Target="embeddings/oleObject139.bin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25" Type="http://schemas.openxmlformats.org/officeDocument/2006/relationships/oleObject" Target="embeddings/oleObject59.bin"/><Relationship Id="rId146" Type="http://schemas.openxmlformats.org/officeDocument/2006/relationships/oleObject" Target="embeddings/oleObject68.bin"/><Relationship Id="rId167" Type="http://schemas.openxmlformats.org/officeDocument/2006/relationships/oleObject" Target="embeddings/oleObject79.bin"/><Relationship Id="rId188" Type="http://schemas.openxmlformats.org/officeDocument/2006/relationships/image" Target="media/image89.png"/><Relationship Id="rId311" Type="http://schemas.openxmlformats.org/officeDocument/2006/relationships/image" Target="media/image150.png"/><Relationship Id="rId71" Type="http://schemas.openxmlformats.org/officeDocument/2006/relationships/oleObject" Target="embeddings/oleObject32.bin"/><Relationship Id="rId92" Type="http://schemas.openxmlformats.org/officeDocument/2006/relationships/image" Target="media/image43.png"/><Relationship Id="rId213" Type="http://schemas.openxmlformats.org/officeDocument/2006/relationships/image" Target="media/image101.png"/><Relationship Id="rId234" Type="http://schemas.openxmlformats.org/officeDocument/2006/relationships/oleObject" Target="embeddings/oleObject113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image" Target="media/image122.png"/><Relationship Id="rId276" Type="http://schemas.openxmlformats.org/officeDocument/2006/relationships/oleObject" Target="embeddings/oleObject134.bin"/><Relationship Id="rId297" Type="http://schemas.openxmlformats.org/officeDocument/2006/relationships/image" Target="media/image143.png"/><Relationship Id="rId40" Type="http://schemas.openxmlformats.org/officeDocument/2006/relationships/image" Target="media/image17.png"/><Relationship Id="rId115" Type="http://schemas.openxmlformats.org/officeDocument/2006/relationships/oleObject" Target="embeddings/oleObject54.bin"/><Relationship Id="rId136" Type="http://schemas.openxmlformats.org/officeDocument/2006/relationships/oleObject" Target="embeddings/oleObject63.bin"/><Relationship Id="rId157" Type="http://schemas.openxmlformats.org/officeDocument/2006/relationships/oleObject" Target="embeddings/oleObject74.bin"/><Relationship Id="rId178" Type="http://schemas.openxmlformats.org/officeDocument/2006/relationships/image" Target="media/image84.png"/><Relationship Id="rId301" Type="http://schemas.openxmlformats.org/officeDocument/2006/relationships/image" Target="media/image145.png"/><Relationship Id="rId322" Type="http://schemas.openxmlformats.org/officeDocument/2006/relationships/oleObject" Target="embeddings/oleObject157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8.png"/><Relationship Id="rId199" Type="http://schemas.openxmlformats.org/officeDocument/2006/relationships/oleObject" Target="embeddings/oleObject95.bin"/><Relationship Id="rId203" Type="http://schemas.openxmlformats.org/officeDocument/2006/relationships/oleObject" Target="embeddings/oleObject97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8.bin"/><Relationship Id="rId245" Type="http://schemas.openxmlformats.org/officeDocument/2006/relationships/image" Target="media/image117.png"/><Relationship Id="rId266" Type="http://schemas.openxmlformats.org/officeDocument/2006/relationships/oleObject" Target="embeddings/oleObject129.bin"/><Relationship Id="rId287" Type="http://schemas.openxmlformats.org/officeDocument/2006/relationships/image" Target="media/image138.png"/><Relationship Id="rId30" Type="http://schemas.openxmlformats.org/officeDocument/2006/relationships/image" Target="media/image12.png"/><Relationship Id="rId105" Type="http://schemas.openxmlformats.org/officeDocument/2006/relationships/oleObject" Target="embeddings/oleObject49.bin"/><Relationship Id="rId126" Type="http://schemas.openxmlformats.org/officeDocument/2006/relationships/image" Target="media/image60.png"/><Relationship Id="rId147" Type="http://schemas.openxmlformats.org/officeDocument/2006/relationships/image" Target="media/image69.png"/><Relationship Id="rId168" Type="http://schemas.openxmlformats.org/officeDocument/2006/relationships/image" Target="media/image79.png"/><Relationship Id="rId312" Type="http://schemas.openxmlformats.org/officeDocument/2006/relationships/oleObject" Target="embeddings/oleObject152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Desktop\2%20Draft%20Products%202017%20Active\Mathematics%20Assessment%20Bank%20Zeta%202017\Year%207%208%20Test%20Template%202016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AC37828FF1C4362BC483CD5164450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DDE93E-1454-4382-93C8-4DB18411156E}"/>
      </w:docPartPr>
      <w:docPartBody>
        <w:p w:rsidR="006B53E6" w:rsidRDefault="006B53E6">
          <w:pPr>
            <w:pStyle w:val="2AC37828FF1C4362BC483CD516445029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5C4148B591044048849FF0103F44ED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78632A-883E-4B41-8952-AED186B6F312}"/>
      </w:docPartPr>
      <w:docPartBody>
        <w:p w:rsidR="006B53E6" w:rsidRDefault="006B53E6">
          <w:pPr>
            <w:pStyle w:val="5C4148B591044048849FF0103F44EDA1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E843164256584BB0BC68F6E6404949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0DBFB3-6F9D-4397-9381-57FC098D3482}"/>
      </w:docPartPr>
      <w:docPartBody>
        <w:p w:rsidR="006B53E6" w:rsidRDefault="006B53E6">
          <w:pPr>
            <w:pStyle w:val="E843164256584BB0BC68F6E640494919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857A09A931AD4492B76CD76F552C6A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B40FED-E3F5-48F2-9CDC-A9476796D14D}"/>
      </w:docPartPr>
      <w:docPartBody>
        <w:p w:rsidR="006B53E6" w:rsidRDefault="006B53E6">
          <w:pPr>
            <w:pStyle w:val="857A09A931AD4492B76CD76F552C6A96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45898F46F3B84F3689BFA04E9F0D89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B3F46D-58CE-4487-82D6-0F75E4B683EE}"/>
      </w:docPartPr>
      <w:docPartBody>
        <w:p w:rsidR="006B53E6" w:rsidRDefault="006B53E6">
          <w:pPr>
            <w:pStyle w:val="45898F46F3B84F3689BFA04E9F0D89E0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DC76E6D5EE6F4D998347DF0B9DD241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838979-2103-4931-92AB-8C6AAC53AFA0}"/>
      </w:docPartPr>
      <w:docPartBody>
        <w:p w:rsidR="006B53E6" w:rsidRDefault="006B53E6">
          <w:pPr>
            <w:pStyle w:val="DC76E6D5EE6F4D998347DF0B9DD241A3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3741E57C337242B7B9F19299931815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5D5263-2801-4FF1-9779-8E5B6A80E320}"/>
      </w:docPartPr>
      <w:docPartBody>
        <w:p w:rsidR="006B53E6" w:rsidRDefault="006B53E6">
          <w:pPr>
            <w:pStyle w:val="3741E57C337242B7B9F19299931815C2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4AE51E11F35C48D58205A2349E59AF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77BE1E-43F1-49A1-AEFE-5951305CACC5}"/>
      </w:docPartPr>
      <w:docPartBody>
        <w:p w:rsidR="006B53E6" w:rsidRDefault="006B53E6">
          <w:pPr>
            <w:pStyle w:val="4AE51E11F35C48D58205A2349E59AFF5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4D6D386368FA46BCB1673144B30D8A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D1CE1C-D250-4C4B-82AE-3FDFA08A55E8}"/>
      </w:docPartPr>
      <w:docPartBody>
        <w:p w:rsidR="006B53E6" w:rsidRDefault="006B53E6">
          <w:pPr>
            <w:pStyle w:val="4D6D386368FA46BCB1673144B30D8AC2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41DD05FA67A94E7BABCEE426D13E54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6E1BE1-A1B1-4144-8EE3-1A74E585785F}"/>
      </w:docPartPr>
      <w:docPartBody>
        <w:p w:rsidR="006B53E6" w:rsidRDefault="006B53E6">
          <w:pPr>
            <w:pStyle w:val="41DD05FA67A94E7BABCEE426D13E5433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83EEDC4110744FB58753449F9BAA6E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DC2FF1-688B-4679-AB4D-BCE5BCDF490C}"/>
      </w:docPartPr>
      <w:docPartBody>
        <w:p w:rsidR="006B53E6" w:rsidRDefault="006B53E6">
          <w:pPr>
            <w:pStyle w:val="83EEDC4110744FB58753449F9BAA6EB9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450069ED28D14EEF998A97DBED0151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CD2EA8-2C99-4804-B7BD-1C04DE9418B5}"/>
      </w:docPartPr>
      <w:docPartBody>
        <w:p w:rsidR="006B53E6" w:rsidRDefault="006B53E6">
          <w:pPr>
            <w:pStyle w:val="450069ED28D14EEF998A97DBED015105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819061FA6CA64883BB29168D3AC75A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D9BC6A-EAE2-4093-8999-21D42362220C}"/>
      </w:docPartPr>
      <w:docPartBody>
        <w:p w:rsidR="006B53E6" w:rsidRDefault="006B53E6">
          <w:pPr>
            <w:pStyle w:val="819061FA6CA64883BB29168D3AC75AF2"/>
          </w:pPr>
          <w:r w:rsidRPr="00EE6CF7">
            <w:rPr>
              <w:rStyle w:val="PlaceholderText"/>
            </w:rPr>
            <w:t>[Title]</w:t>
          </w:r>
        </w:p>
      </w:docPartBody>
    </w:docPart>
    <w:docPart>
      <w:docPartPr>
        <w:name w:val="CC2A5E8E49344D78A382973E0759E2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FF5E40-1CE5-42BD-B234-AD1127C18BBB}"/>
      </w:docPartPr>
      <w:docPartBody>
        <w:p w:rsidR="006B53E6" w:rsidRDefault="006B53E6">
          <w:pPr>
            <w:pStyle w:val="CC2A5E8E49344D78A382973E0759E2B0"/>
          </w:pPr>
          <w:r w:rsidRPr="00A1070F">
            <w:rPr>
              <w:rStyle w:val="PlaceholderText"/>
            </w:rPr>
            <w:t>[Comments]</w:t>
          </w:r>
        </w:p>
      </w:docPartBody>
    </w:docPart>
    <w:docPart>
      <w:docPartPr>
        <w:name w:val="950B7B7D6FC646B7A3EFFE17D7B20F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1FBF21-26AB-4D4E-B494-82077982E441}"/>
      </w:docPartPr>
      <w:docPartBody>
        <w:p w:rsidR="006B53E6" w:rsidRDefault="006B53E6">
          <w:pPr>
            <w:pStyle w:val="950B7B7D6FC646B7A3EFFE17D7B20F2B"/>
          </w:pPr>
          <w:r w:rsidRPr="00A1070F">
            <w:rPr>
              <w:rStyle w:val="PlaceholderText"/>
            </w:rPr>
            <w:t>[Status]</w:t>
          </w:r>
        </w:p>
      </w:docPartBody>
    </w:docPart>
    <w:docPart>
      <w:docPartPr>
        <w:name w:val="AA7B30A2CC214830BF39694C7323AB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D4D5DD-0C7D-452B-96AB-69F1F90C327D}"/>
      </w:docPartPr>
      <w:docPartBody>
        <w:p w:rsidR="006B53E6" w:rsidRDefault="006B53E6">
          <w:pPr>
            <w:pStyle w:val="AA7B30A2CC214830BF39694C7323AB66"/>
          </w:pPr>
          <w:r w:rsidRPr="00EE6CF7">
            <w:rPr>
              <w:rStyle w:val="PlaceholderText"/>
            </w:rPr>
            <w:t>[Category]</w:t>
          </w:r>
        </w:p>
      </w:docPartBody>
    </w:docPart>
    <w:docPart>
      <w:docPartPr>
        <w:name w:val="2D039ECA122F457A92FC45C06DB15E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C08E0E-FED4-470B-ADFD-CE689E52A50E}"/>
      </w:docPartPr>
      <w:docPartBody>
        <w:p w:rsidR="006B53E6" w:rsidRDefault="006B53E6">
          <w:pPr>
            <w:pStyle w:val="2D039ECA122F457A92FC45C06DB15E9F"/>
          </w:pPr>
          <w:r w:rsidRPr="00EE6CF7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3E6"/>
    <w:rsid w:val="00223E8B"/>
    <w:rsid w:val="006B53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2AC37828FF1C4362BC483CD516445029">
    <w:name w:val="2AC37828FF1C4362BC483CD516445029"/>
  </w:style>
  <w:style w:type="paragraph" w:customStyle="1" w:styleId="5C4148B591044048849FF0103F44EDA1">
    <w:name w:val="5C4148B591044048849FF0103F44EDA1"/>
  </w:style>
  <w:style w:type="paragraph" w:customStyle="1" w:styleId="E843164256584BB0BC68F6E640494919">
    <w:name w:val="E843164256584BB0BC68F6E640494919"/>
  </w:style>
  <w:style w:type="paragraph" w:customStyle="1" w:styleId="857A09A931AD4492B76CD76F552C6A96">
    <w:name w:val="857A09A931AD4492B76CD76F552C6A96"/>
  </w:style>
  <w:style w:type="paragraph" w:customStyle="1" w:styleId="45898F46F3B84F3689BFA04E9F0D89E0">
    <w:name w:val="45898F46F3B84F3689BFA04E9F0D89E0"/>
  </w:style>
  <w:style w:type="paragraph" w:customStyle="1" w:styleId="DC76E6D5EE6F4D998347DF0B9DD241A3">
    <w:name w:val="DC76E6D5EE6F4D998347DF0B9DD241A3"/>
  </w:style>
  <w:style w:type="paragraph" w:customStyle="1" w:styleId="3741E57C337242B7B9F19299931815C2">
    <w:name w:val="3741E57C337242B7B9F19299931815C2"/>
  </w:style>
  <w:style w:type="paragraph" w:customStyle="1" w:styleId="4AE51E11F35C48D58205A2349E59AFF5">
    <w:name w:val="4AE51E11F35C48D58205A2349E59AFF5"/>
  </w:style>
  <w:style w:type="paragraph" w:customStyle="1" w:styleId="FA3A453A36844F35A5D25FE54F3210A2">
    <w:name w:val="FA3A453A36844F35A5D25FE54F3210A2"/>
  </w:style>
  <w:style w:type="paragraph" w:customStyle="1" w:styleId="4D6D386368FA46BCB1673144B30D8AC2">
    <w:name w:val="4D6D386368FA46BCB1673144B30D8AC2"/>
  </w:style>
  <w:style w:type="paragraph" w:customStyle="1" w:styleId="D29B4B205ACF4E6C86427025CDA35221">
    <w:name w:val="D29B4B205ACF4E6C86427025CDA35221"/>
  </w:style>
  <w:style w:type="paragraph" w:customStyle="1" w:styleId="921176E59767497C9B4C9146564D5047">
    <w:name w:val="921176E59767497C9B4C9146564D5047"/>
  </w:style>
  <w:style w:type="paragraph" w:customStyle="1" w:styleId="41DD05FA67A94E7BABCEE426D13E5433">
    <w:name w:val="41DD05FA67A94E7BABCEE426D13E5433"/>
  </w:style>
  <w:style w:type="paragraph" w:customStyle="1" w:styleId="83EEDC4110744FB58753449F9BAA6EB9">
    <w:name w:val="83EEDC4110744FB58753449F9BAA6EB9"/>
  </w:style>
  <w:style w:type="paragraph" w:customStyle="1" w:styleId="450069ED28D14EEF998A97DBED015105">
    <w:name w:val="450069ED28D14EEF998A97DBED015105"/>
  </w:style>
  <w:style w:type="paragraph" w:customStyle="1" w:styleId="819061FA6CA64883BB29168D3AC75AF2">
    <w:name w:val="819061FA6CA64883BB29168D3AC75AF2"/>
  </w:style>
  <w:style w:type="paragraph" w:customStyle="1" w:styleId="CC2A5E8E49344D78A382973E0759E2B0">
    <w:name w:val="CC2A5E8E49344D78A382973E0759E2B0"/>
  </w:style>
  <w:style w:type="paragraph" w:customStyle="1" w:styleId="950B7B7D6FC646B7A3EFFE17D7B20F2B">
    <w:name w:val="950B7B7D6FC646B7A3EFFE17D7B20F2B"/>
  </w:style>
  <w:style w:type="paragraph" w:customStyle="1" w:styleId="AA7B30A2CC214830BF39694C7323AB66">
    <w:name w:val="AA7B30A2CC214830BF39694C7323AB66"/>
  </w:style>
  <w:style w:type="paragraph" w:customStyle="1" w:styleId="2D039ECA122F457A92FC45C06DB15E9F">
    <w:name w:val="2D039ECA122F457A92FC45C06DB15E9F"/>
  </w:style>
  <w:style w:type="paragraph" w:customStyle="1" w:styleId="4EF7B24AFDEB44BAB65B3501EB7E7139">
    <w:name w:val="4EF7B24AFDEB44BAB65B3501EB7E7139"/>
  </w:style>
  <w:style w:type="paragraph" w:customStyle="1" w:styleId="229744A8FE9C4FE29FF48B4DABBAD0A5">
    <w:name w:val="229744A8FE9C4FE29FF48B4DABBAD0A5"/>
  </w:style>
  <w:style w:type="paragraph" w:customStyle="1" w:styleId="D28A519C74284836A17736E8E0DC0DA4">
    <w:name w:val="D28A519C74284836A17736E8E0DC0DA4"/>
  </w:style>
  <w:style w:type="paragraph" w:customStyle="1" w:styleId="9038EDF742DE4C18853D12E443B22C74">
    <w:name w:val="9038EDF742DE4C18853D12E443B22C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F83923-FC32-42AF-A70C-0EA511EB3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Test Template 2016</Template>
  <TotalTime>0</TotalTime>
  <Pages>11</Pages>
  <Words>1414</Words>
  <Characters>8060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Indices</vt:lpstr>
    </vt:vector>
  </TitlesOfParts>
  <Company>Western Mathematics</Company>
  <LinksUpToDate>false</LinksUpToDate>
  <CharactersWithSpaces>9456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Indices</dc:title>
  <dc:subject/>
  <dc:creator>Garry</dc:creator>
  <cp:keywords/>
  <dc:description>School Name</dc:description>
  <cp:lastModifiedBy>Garry Thorn</cp:lastModifiedBy>
  <cp:revision>2</cp:revision>
  <dcterms:created xsi:type="dcterms:W3CDTF">2017-05-21T13:08:00Z</dcterms:created>
  <dcterms:modified xsi:type="dcterms:W3CDTF">2017-05-21T13:08:00Z</dcterms:modified>
  <cp:category>Year 8</cp:category>
  <cp:contentStatus>2017</cp:contentStatus>
</cp:coreProperties>
</file>