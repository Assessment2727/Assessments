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D178C83F907145F59C1233702D306F3E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565EDC8566B343A49BC5EA997F561500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191666D88E8A45DA8FCBBB84F693960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F12C69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95CACFE50BC74F37A87C44A6E76B5A5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F12C69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0D52CC">
                  <w:rPr>
                    <w:rFonts w:asciiTheme="majorHAnsi" w:hAnsiTheme="majorHAnsi"/>
                    <w:i/>
                    <w:sz w:val="52"/>
                    <w:szCs w:val="52"/>
                  </w:rPr>
                  <w:t>Further Algebraic Techniques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F12C69" w:rsidRPr="00C56E1E" w:rsidRDefault="00F12C69" w:rsidP="00F12C6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F12C69" w:rsidRPr="005929EA" w:rsidRDefault="00F12C69" w:rsidP="00F12C69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Create algebraic expressions an</w:t>
            </w:r>
            <w:r w:rsidRPr="005929EA">
              <w:rPr>
                <w:rFonts w:ascii="Times New Roman" w:hAnsi="Times New Roman"/>
                <w:sz w:val="16"/>
                <w:szCs w:val="16"/>
              </w:rPr>
              <w:t>d evaluate them by substituting a given value for each variable (ACMNA176)</w:t>
            </w:r>
          </w:p>
          <w:p w:rsidR="00F12C69" w:rsidRPr="005929EA" w:rsidRDefault="00F12C69" w:rsidP="00F12C69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5929EA">
              <w:rPr>
                <w:rFonts w:ascii="Times New Roman" w:hAnsi="Times New Roman"/>
                <w:sz w:val="16"/>
                <w:szCs w:val="16"/>
              </w:rPr>
              <w:t>Extend and apply the distributive law to the exp</w:t>
            </w:r>
            <w:r>
              <w:rPr>
                <w:rFonts w:ascii="Times New Roman" w:hAnsi="Times New Roman"/>
                <w:sz w:val="16"/>
                <w:szCs w:val="16"/>
              </w:rPr>
              <w:t>ansion of algebraic expressions (ACMNA190)</w:t>
            </w:r>
          </w:p>
          <w:p w:rsidR="00F12C69" w:rsidRPr="004D1EE6" w:rsidRDefault="00F12C69" w:rsidP="00F12C69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5929EA">
              <w:rPr>
                <w:rFonts w:ascii="Times New Roman" w:hAnsi="Times New Roman"/>
                <w:sz w:val="16"/>
                <w:szCs w:val="16"/>
              </w:rPr>
              <w:t>Factorise algebraic expressions by identifying numerical factors (ACMNA191)</w:t>
            </w:r>
          </w:p>
          <w:p w:rsidR="00F12C69" w:rsidRDefault="00F12C69" w:rsidP="00F12C69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4D1EE6">
              <w:rPr>
                <w:rFonts w:ascii="Times New Roman" w:hAnsi="Times New Roman"/>
                <w:sz w:val="16"/>
                <w:szCs w:val="16"/>
              </w:rPr>
              <w:t>Factorise algebraic expressions by identifying algebraic factors</w:t>
            </w:r>
            <w:r>
              <w:rPr>
                <w:rFonts w:ascii="Times New Roman" w:hAnsi="Times New Roman"/>
                <w:sz w:val="16"/>
                <w:szCs w:val="16"/>
              </w:rPr>
              <w:t>.</w:t>
            </w:r>
          </w:p>
          <w:p w:rsidR="00853748" w:rsidRPr="00F12C69" w:rsidRDefault="00F12C69" w:rsidP="00F12C69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4D1EE6">
              <w:rPr>
                <w:rFonts w:ascii="Times New Roman" w:hAnsi="Times New Roman"/>
                <w:sz w:val="16"/>
                <w:szCs w:val="16"/>
              </w:rPr>
              <w:t>Simplify algebraic expressions involving the four operations (ACMNA192)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DB3E1A" w:rsidRDefault="00DB3E1A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="00830453" w:rsidRPr="0083045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61" w:dyaOrig="264" w14:anchorId="63DA42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75pt;height:13.5pt" o:ole="">
                  <v:imagedata r:id="rId8" o:title=""/>
                </v:shape>
                <o:OLEObject Type="Embed" ProgID="FXEquation.Equation" ShapeID="_x0000_i1025" DrawAspect="Content" ObjectID="_1556909862" r:id="rId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B3E1A" w:rsidRDefault="00DB3E1A" w:rsidP="00DB3E1A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 wp14:anchorId="125E07F4" wp14:editId="3C63E9DE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34713</wp:posOffset>
                      </wp:positionV>
                      <wp:extent cx="2724150" cy="388620"/>
                      <wp:effectExtent l="0" t="0" r="19050" b="1143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F4AB2A" id="Group 2" o:spid="_x0000_s1026" style="position:absolute;margin-left:28.05pt;margin-top:2.75pt;width:214.5pt;height:30.6pt;z-index:251655168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uLxAAAANoAAAAPAAAAZHJzL2Rvd25yZXYueG1sRI9Ba8JA&#10;FITvQv/D8gpepG5awc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HMSu4vEAAAA2gAAAA8A&#10;AAAAAAAAAAAAAAAABwIAAGRycy9kb3ducmV2LnhtbFBLBQYAAAAAAwADALcAAAD4AgAAAAA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yP/xAAAANoAAAAPAAAAZHJzL2Rvd25yZXYueG1sRI9Ba8JA&#10;FITvQv/D8gpepG5ax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Pz7I//EAAAA2gAAAA8A&#10;AAAAAAAAAAAAAAAABwIAAGRycy9kb3ducmV2LnhtbFBLBQYAAAAAAwADALcAAAD4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4ZkxAAAANoAAAAPAAAAZHJzL2Rvd25yZXYueG1sRI9Ba8JA&#10;FITvQv/D8gpepG5a0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JO3hmTEAAAA2gAAAA8A&#10;AAAAAAAAAAAAAAAABwIAAGRycy9kb3ducmV2LnhtbFBLBQYAAAAAAwADALcAAAD4AgAAAAA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712FFE"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81" w:dyaOrig="264" w14:anchorId="47261604">
                <v:shape id="_x0000_i1026" type="#_x0000_t75" style="width:33.75pt;height:13.5pt" o:ole="">
                  <v:imagedata r:id="rId10" o:title=""/>
                </v:shape>
                <o:OLEObject Type="Embed" ProgID="FXEquation.Equation" ShapeID="_x0000_i1026" DrawAspect="Content" ObjectID="_1556909863" r:id="rId11"/>
              </w:object>
            </w:r>
            <w:r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</w:t>
            </w:r>
            <w:r w:rsidR="00712FF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</w:t>
            </w:r>
            <w:r w:rsidR="00712FFE"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32" w:dyaOrig="264" w14:anchorId="1B2770FF">
                <v:shape id="_x0000_i1027" type="#_x0000_t75" style="width:41.25pt;height:13.5pt" o:ole="">
                  <v:imagedata r:id="rId12" o:title=""/>
                </v:shape>
                <o:OLEObject Type="Embed" ProgID="FXEquation.Equation" ShapeID="_x0000_i1027" DrawAspect="Content" ObjectID="_1556909864" r:id="rId13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DB3E1A" w:rsidRPr="00681BA6" w:rsidRDefault="00DB3E1A" w:rsidP="00DB3E1A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</w:t>
            </w:r>
            <w:r w:rsidR="00712FFE"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08" w:dyaOrig="264" w14:anchorId="53269C6F">
                <v:shape id="_x0000_i1028" type="#_x0000_t75" style="width:45pt;height:13.5pt" o:ole="">
                  <v:imagedata r:id="rId14" o:title=""/>
                </v:shape>
                <o:OLEObject Type="Embed" ProgID="FXEquation.Equation" ShapeID="_x0000_i1028" DrawAspect="Content" ObjectID="_1556909865" r:id="rId15"/>
              </w:object>
            </w:r>
            <w:r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</w:t>
            </w:r>
            <w:r w:rsidR="00712FF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</w:t>
            </w:r>
            <w:r w:rsidR="00712FFE"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38" w:dyaOrig="264" w14:anchorId="0B4C3834">
                <v:shape id="_x0000_i1029" type="#_x0000_t75" style="width:46.5pt;height:13.5pt" o:ole="">
                  <v:imagedata r:id="rId16" o:title=""/>
                </v:shape>
                <o:OLEObject Type="Embed" ProgID="FXEquation.Equation" ShapeID="_x0000_i1029" DrawAspect="Content" ObjectID="_1556909866" r:id="rId1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Default="00DB3E1A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="00712FFE"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42" w:dyaOrig="348" w14:anchorId="600FB566">
                <v:shape id="_x0000_i1030" type="#_x0000_t75" style="width:66.75pt;height:18pt" o:ole="">
                  <v:imagedata r:id="rId18" o:title=""/>
                </v:shape>
                <o:OLEObject Type="Embed" ProgID="FXEquation.Equation" ShapeID="_x0000_i1030" DrawAspect="Content" ObjectID="_1556909867" r:id="rId19"/>
              </w:object>
            </w:r>
            <w:r w:rsidR="00712FF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12FFE" w:rsidRPr="00712FFE" w:rsidRDefault="00712FFE" w:rsidP="00DB3E1A">
            <w:pPr>
              <w:spacing w:before="60"/>
              <w:rPr>
                <w:rFonts w:ascii="Times New Roman" w:hAnsi="Times New Roman"/>
                <w:b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 wp14:anchorId="36AF3FD4" wp14:editId="7C3077BC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64770</wp:posOffset>
                      </wp:positionV>
                      <wp:extent cx="2724150" cy="388620"/>
                      <wp:effectExtent l="0" t="0" r="19050" b="1143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F64076" id="Group 7" o:spid="_x0000_s1026" style="position:absolute;margin-left:28.8pt;margin-top:5.1pt;width:214.5pt;height:30.6pt;z-index:251656192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uAr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oZdfZAA9/wMAAP//AwBQSwECLQAUAAYACAAAACEA2+H2y+4AAACFAQAAEwAAAAAAAAAA&#10;AAAAAAAAAAAAW0NvbnRlbnRfVHlwZXNdLnhtbFBLAQItABQABgAIAAAAIQBa9CxbvwAAABUBAAAL&#10;AAAAAAAAAAAAAAAAAB8BAABfcmVscy8ucmVsc1BLAQItABQABgAIAAAAIQBstuArxQAAANs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32" w:dyaOrig="348">
                <v:shape id="_x0000_i1031" type="#_x0000_t75" style="width:26.25pt;height:18pt" o:ole="">
                  <v:imagedata r:id="rId20" o:title=""/>
                </v:shape>
                <o:OLEObject Type="Embed" ProgID="FXEquation.Equation" ShapeID="_x0000_i1031" DrawAspect="Content" ObjectID="_1556909868" r:id="rId21"/>
              </w:object>
            </w:r>
            <w:r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                  </w:t>
            </w:r>
            <w:r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22" w:dyaOrig="348">
                <v:shape id="_x0000_i1032" type="#_x0000_t75" style="width:30.75pt;height:18pt" o:ole="">
                  <v:imagedata r:id="rId22" o:title=""/>
                </v:shape>
                <o:OLEObject Type="Embed" ProgID="FXEquation.Equation" ShapeID="_x0000_i1032" DrawAspect="Content" ObjectID="_1556909869" r:id="rId23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DB3E1A" w:rsidRPr="00681BA6" w:rsidRDefault="00DB3E1A" w:rsidP="00DB3E1A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</w:t>
            </w:r>
            <w:r w:rsidR="00712FFE"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2" w:dyaOrig="348" w14:anchorId="55AEFC65">
                <v:shape id="_x0000_i1033" type="#_x0000_t75" style="width:32.25pt;height:18pt" o:ole="">
                  <v:imagedata r:id="rId24" o:title=""/>
                </v:shape>
                <o:OLEObject Type="Embed" ProgID="FXEquation.Equation" ShapeID="_x0000_i1033" DrawAspect="Content" ObjectID="_1556909870" r:id="rId25"/>
              </w:object>
            </w:r>
            <w:r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</w:t>
            </w:r>
            <w:r w:rsidR="00712FF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</w:t>
            </w:r>
            <w:r w:rsidR="00712FFE"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42" w:dyaOrig="348" w14:anchorId="35158F93">
                <v:shape id="_x0000_i1034" type="#_x0000_t75" style="width:36.75pt;height:18pt" o:ole="">
                  <v:imagedata r:id="rId26" o:title=""/>
                </v:shape>
                <o:OLEObject Type="Embed" ProgID="FXEquation.Equation" ShapeID="_x0000_i1034" DrawAspect="Content" ObjectID="_1556909871" r:id="rId2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B3E1A" w:rsidRPr="001B3341" w:rsidRDefault="00DB3E1A" w:rsidP="00712FFE">
            <w:pPr>
              <w:pStyle w:val="ListParagraph"/>
              <w:numPr>
                <w:ilvl w:val="0"/>
                <w:numId w:val="2"/>
              </w:numPr>
              <w:spacing w:before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Default="00712FFE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712FF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5708" w:dyaOrig="584" w14:anchorId="6A6E71B0">
                <v:shape id="_x0000_i1035" type="#_x0000_t75" style="width:285.75pt;height:29.25pt" o:ole="">
                  <v:imagedata r:id="rId28" o:title=""/>
                </v:shape>
                <o:OLEObject Type="Embed" ProgID="FXEquation.Equation" ShapeID="_x0000_i1035" DrawAspect="Content" ObjectID="_1556909872" r:id="rId29"/>
              </w:object>
            </w:r>
            <w:r w:rsidR="00DB3E1A"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DB3E1A" w:rsidRPr="00681BA6" w:rsidRDefault="00DB3E1A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28DA0896" wp14:editId="4F882926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33020</wp:posOffset>
                      </wp:positionV>
                      <wp:extent cx="4415790" cy="114300"/>
                      <wp:effectExtent l="0" t="0" r="22860" b="1905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B296C" id="Group 90" o:spid="_x0000_s1026" style="position:absolute;margin-left:28pt;margin-top:2.6pt;width:347.7pt;height:9pt;z-index:25165721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TPpxAAAANsAAAAPAAAAZHJzL2Rvd25yZXYueG1sRI9Ba8JA&#10;FITvBf/D8oReSrOxgq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L99M+n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dxAAAANsAAAAPAAAAZHJzL2Rvd25yZXYueG1sRI9Ba8JA&#10;FITvBf/D8oReSrOxi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DCUq53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716CA1">
              <w:rPr>
                <w:rFonts w:ascii="Times New Roman" w:hAnsi="Times New Roman"/>
                <w:sz w:val="24"/>
                <w:szCs w:val="24"/>
              </w:rPr>
              <w:t>4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716CA1">
              <w:rPr>
                <w:rFonts w:ascii="Times New Roman" w:hAnsi="Times New Roman"/>
                <w:sz w:val="24"/>
                <w:szCs w:val="24"/>
              </w:rPr>
              <w:t xml:space="preserve">  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716CA1">
              <w:rPr>
                <w:rFonts w:ascii="Times New Roman" w:hAnsi="Times New Roman"/>
                <w:sz w:val="24"/>
                <w:szCs w:val="24"/>
              </w:rPr>
              <w:t xml:space="preserve">     8                                   9  </w: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Default="00DB3E1A" w:rsidP="00DB3E1A">
            <w:pPr>
              <w:pStyle w:val="QuestionStyle"/>
              <w:spacing w:before="60"/>
            </w:pPr>
            <w:r>
              <w:t xml:space="preserve">Which product below gives an answer of  </w:t>
            </w:r>
            <w:r w:rsidR="00716CA1" w:rsidRPr="00716CA1">
              <w:rPr>
                <w:color w:val="FF0000"/>
                <w:position w:val="-6"/>
              </w:rPr>
              <w:object w:dxaOrig="758" w:dyaOrig="348" w14:anchorId="359F7BA9">
                <v:shape id="_x0000_i1036" type="#_x0000_t75" style="width:37.5pt;height:18pt" o:ole="">
                  <v:imagedata r:id="rId30" o:title=""/>
                </v:shape>
                <o:OLEObject Type="Embed" ProgID="FXEquation.Equation" ShapeID="_x0000_i1036" DrawAspect="Content" ObjectID="_1556909873" r:id="rId31"/>
              </w:object>
            </w:r>
            <w:r>
              <w:t xml:space="preserve"> </w:t>
            </w:r>
          </w:p>
          <w:p w:rsidR="00DB3E1A" w:rsidRDefault="00DB3E1A" w:rsidP="00DB3E1A">
            <w:pPr>
              <w:pStyle w:val="QuestionStyle"/>
              <w:spacing w:before="60"/>
              <w:rPr>
                <w:position w:val="-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56A968E1" wp14:editId="3C2965DE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25188</wp:posOffset>
                      </wp:positionV>
                      <wp:extent cx="2724150" cy="388620"/>
                      <wp:effectExtent l="0" t="0" r="19050" b="1143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A518A2" id="Group 95" o:spid="_x0000_s1026" style="position:absolute;margin-left:22.9pt;margin-top:2pt;width:214.5pt;height:30.6pt;z-index:251658240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</w:t>
            </w:r>
            <w:r w:rsidR="00716CA1" w:rsidRPr="00716CA1">
              <w:rPr>
                <w:color w:val="FF0000"/>
                <w:position w:val="-6"/>
              </w:rPr>
              <w:object w:dxaOrig="1118" w:dyaOrig="268" w14:anchorId="4257C89A">
                <v:shape id="_x0000_i1037" type="#_x0000_t75" style="width:55.5pt;height:13.5pt" o:ole="">
                  <v:imagedata r:id="rId32" o:title=""/>
                </v:shape>
                <o:OLEObject Type="Embed" ProgID="FXEquation.Equation" ShapeID="_x0000_i1037" DrawAspect="Content" ObjectID="_1556909874" r:id="rId33"/>
              </w:object>
            </w:r>
            <w:r w:rsidRPr="00AD48AD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                                                   </w:t>
            </w:r>
            <w:r w:rsidR="00716CA1" w:rsidRPr="00716CA1">
              <w:rPr>
                <w:color w:val="FF0000"/>
                <w:position w:val="-6"/>
              </w:rPr>
              <w:object w:dxaOrig="1088" w:dyaOrig="348" w14:anchorId="3CB79D5A">
                <v:shape id="_x0000_i1038" type="#_x0000_t75" style="width:54pt;height:18pt" o:ole="">
                  <v:imagedata r:id="rId34" o:title=""/>
                </v:shape>
                <o:OLEObject Type="Embed" ProgID="FXEquation.Equation" ShapeID="_x0000_i1038" DrawAspect="Content" ObjectID="_1556909875" r:id="rId35"/>
              </w:object>
            </w:r>
            <w:r>
              <w:rPr>
                <w:position w:val="-2"/>
              </w:rPr>
              <w:t xml:space="preserve"> </w:t>
            </w:r>
          </w:p>
          <w:p w:rsidR="00DB3E1A" w:rsidRPr="00681BA6" w:rsidRDefault="00DB3E1A" w:rsidP="00DB3E1A">
            <w:pPr>
              <w:pStyle w:val="QuestionStyle"/>
              <w:spacing w:before="60"/>
            </w:pPr>
            <w:r>
              <w:rPr>
                <w:position w:val="-2"/>
              </w:rPr>
              <w:t xml:space="preserve">                 </w:t>
            </w:r>
            <w:r w:rsidR="00716CA1" w:rsidRPr="00716CA1">
              <w:rPr>
                <w:color w:val="FF0000"/>
                <w:position w:val="-6"/>
              </w:rPr>
              <w:object w:dxaOrig="1118" w:dyaOrig="268" w14:anchorId="6B1C64A1">
                <v:shape id="_x0000_i1039" type="#_x0000_t75" style="width:55.5pt;height:13.5pt" o:ole="">
                  <v:imagedata r:id="rId36" o:title=""/>
                </v:shape>
                <o:OLEObject Type="Embed" ProgID="FXEquation.Equation" ShapeID="_x0000_i1039" DrawAspect="Content" ObjectID="_1556909876" r:id="rId37"/>
              </w:object>
            </w:r>
            <w:r w:rsidRPr="00AD48AD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                                                  </w:t>
            </w:r>
            <w:r w:rsidR="00716CA1" w:rsidRPr="00716CA1">
              <w:rPr>
                <w:color w:val="FF0000"/>
                <w:position w:val="-6"/>
              </w:rPr>
              <w:object w:dxaOrig="1328" w:dyaOrig="348" w14:anchorId="3B4D53A6">
                <v:shape id="_x0000_i1040" type="#_x0000_t75" style="width:66pt;height:17.25pt" o:ole="">
                  <v:imagedata r:id="rId38" o:title=""/>
                </v:shape>
                <o:OLEObject Type="Embed" ProgID="FXEquation.Equation" ShapeID="_x0000_i1040" DrawAspect="Content" ObjectID="_1556909877" r:id="rId39"/>
              </w:object>
            </w:r>
            <w:r>
              <w:rPr>
                <w:position w:val="-2"/>
              </w:rPr>
              <w:t xml:space="preserve"> </w: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6CA1" w:rsidRDefault="00DB3E1A" w:rsidP="00DB3E1A">
            <w:pPr>
              <w:pStyle w:val="QuestionStyle"/>
              <w:spacing w:before="60"/>
              <w:rPr>
                <w:position w:val="-6"/>
              </w:rPr>
            </w:pPr>
            <w:r>
              <w:t xml:space="preserve"> </w:t>
            </w:r>
            <w:r w:rsidR="00716CA1" w:rsidRPr="00716CA1">
              <w:rPr>
                <w:color w:val="FF0000"/>
                <w:position w:val="-10"/>
              </w:rPr>
              <w:object w:dxaOrig="1897" w:dyaOrig="310" w14:anchorId="1B35BF3B">
                <v:shape id="_x0000_i1041" type="#_x0000_t75" style="width:94.5pt;height:15.75pt" o:ole="">
                  <v:imagedata r:id="rId40" o:title=""/>
                </v:shape>
                <o:OLEObject Type="Embed" ProgID="FXEquation.Equation" ShapeID="_x0000_i1041" DrawAspect="Content" ObjectID="_1556909878" r:id="rId41"/>
              </w:object>
            </w:r>
            <w:r w:rsidR="00716CA1">
              <w:rPr>
                <w:position w:val="-6"/>
              </w:rPr>
              <w:t>.</w:t>
            </w:r>
          </w:p>
          <w:p w:rsidR="00716CA1" w:rsidRDefault="00716CA1" w:rsidP="00DB3E1A">
            <w:pPr>
              <w:pStyle w:val="QuestionStyle"/>
              <w:spacing w:before="60"/>
              <w:rPr>
                <w:position w:val="-6"/>
              </w:rPr>
            </w:pPr>
          </w:p>
          <w:p w:rsidR="00DB3E1A" w:rsidRPr="00716CA1" w:rsidRDefault="00716CA1" w:rsidP="00DB3E1A">
            <w:pPr>
              <w:pStyle w:val="QuestionStyle"/>
              <w:spacing w:before="60"/>
              <w:rPr>
                <w:color w:val="FF0000"/>
                <w:position w:val="-10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748500F" wp14:editId="4C340C11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62230</wp:posOffset>
                      </wp:positionV>
                      <wp:extent cx="4415790" cy="114300"/>
                      <wp:effectExtent l="0" t="0" r="22860" b="1905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6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D1BE15" id="Group 168" o:spid="_x0000_s1026" style="position:absolute;margin-left:17.35pt;margin-top:4.9pt;width:347.7pt;height:9pt;z-index:25165926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DB3E1A">
              <w:rPr>
                <w:position w:val="-6"/>
              </w:rPr>
              <w:t xml:space="preserve">            </w:t>
            </w:r>
            <w:r w:rsidR="00DB4E89" w:rsidRPr="00DB4E89">
              <w:rPr>
                <w:color w:val="FF0000"/>
                <w:position w:val="-10"/>
              </w:rPr>
              <w:object w:dxaOrig="818" w:dyaOrig="304" w14:anchorId="77F5FC25">
                <v:shape id="_x0000_i1042" type="#_x0000_t75" style="width:40.5pt;height:15pt" o:ole="">
                  <v:imagedata r:id="rId42" o:title=""/>
                </v:shape>
                <o:OLEObject Type="Embed" ProgID="FXEquation.Equation" ShapeID="_x0000_i1042" DrawAspect="Content" ObjectID="_1556909879" r:id="rId43"/>
              </w:object>
            </w:r>
            <w:r w:rsidR="00DB3E1A" w:rsidRPr="004763C5">
              <w:rPr>
                <w:position w:val="-2"/>
              </w:rPr>
              <w:t xml:space="preserve"> </w:t>
            </w:r>
            <w:r w:rsidR="00DB3E1A">
              <w:rPr>
                <w:position w:val="-2"/>
              </w:rPr>
              <w:t xml:space="preserve">                     </w:t>
            </w:r>
            <w:r w:rsidR="00DB4E89" w:rsidRPr="00DB4E89">
              <w:rPr>
                <w:color w:val="FF0000"/>
                <w:position w:val="-10"/>
              </w:rPr>
              <w:object w:dxaOrig="938" w:dyaOrig="304" w14:anchorId="32D6FCBF">
                <v:shape id="_x0000_i1043" type="#_x0000_t75" style="width:46.5pt;height:15pt" o:ole="">
                  <v:imagedata r:id="rId44" o:title=""/>
                </v:shape>
                <o:OLEObject Type="Embed" ProgID="FXEquation.Equation" ShapeID="_x0000_i1043" DrawAspect="Content" ObjectID="_1556909880" r:id="rId45"/>
              </w:object>
            </w:r>
            <w:r w:rsidR="00DB3E1A">
              <w:rPr>
                <w:position w:val="-2"/>
              </w:rPr>
              <w:t xml:space="preserve">                        </w:t>
            </w:r>
            <w:r w:rsidR="00DB4E89" w:rsidRPr="00DB4E89">
              <w:rPr>
                <w:color w:val="FF0000"/>
                <w:position w:val="-10"/>
              </w:rPr>
              <w:object w:dxaOrig="1058" w:dyaOrig="304" w14:anchorId="7CAAF50A">
                <v:shape id="_x0000_i1044" type="#_x0000_t75" style="width:52.5pt;height:15pt" o:ole="">
                  <v:imagedata r:id="rId46" o:title=""/>
                </v:shape>
                <o:OLEObject Type="Embed" ProgID="FXEquation.Equation" ShapeID="_x0000_i1044" DrawAspect="Content" ObjectID="_1556909881" r:id="rId47"/>
              </w:object>
            </w:r>
            <w:r w:rsidR="00DB3E1A">
              <w:rPr>
                <w:position w:val="-2"/>
              </w:rPr>
              <w:t xml:space="preserve">                          </w:t>
            </w:r>
            <w:r w:rsidR="00DB4E89" w:rsidRPr="00DB4E89">
              <w:rPr>
                <w:color w:val="FF0000"/>
                <w:position w:val="-10"/>
              </w:rPr>
              <w:object w:dxaOrig="1058" w:dyaOrig="304" w14:anchorId="45876FAD">
                <v:shape id="_x0000_i1045" type="#_x0000_t75" style="width:52.5pt;height:15pt" o:ole="">
                  <v:imagedata r:id="rId48" o:title=""/>
                </v:shape>
                <o:OLEObject Type="Embed" ProgID="FXEquation.Equation" ShapeID="_x0000_i1045" DrawAspect="Content" ObjectID="_1556909882" r:id="rId49"/>
              </w:object>
            </w:r>
            <w:r w:rsidR="00DB3E1A">
              <w:rPr>
                <w:position w:val="-2"/>
              </w:rPr>
              <w:t xml:space="preserve"> </w: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Pr="00246990" w:rsidRDefault="00DB3E1A" w:rsidP="00DB3E1A">
            <w:pPr>
              <w:pStyle w:val="QuestionStyle"/>
              <w:spacing w:before="60"/>
              <w:rPr>
                <w:noProof/>
                <w:position w:val="-10"/>
                <w:lang w:eastAsia="en-AU"/>
              </w:rPr>
            </w:pPr>
            <w:r>
              <w:rPr>
                <w:noProof/>
                <w:lang w:eastAsia="en-AU"/>
              </w:rPr>
              <w:t xml:space="preserve"> </w:t>
            </w:r>
            <w:r w:rsidR="00246990" w:rsidRPr="00246990">
              <w:rPr>
                <w:noProof/>
                <w:color w:val="FF0000"/>
                <w:position w:val="-10"/>
                <w:lang w:eastAsia="en-AU"/>
              </w:rPr>
              <w:object w:dxaOrig="1702" w:dyaOrig="310" w14:anchorId="03BFBFFF">
                <v:shape id="_x0000_i1046" type="#_x0000_t75" style="width:84.75pt;height:15.75pt" o:ole="">
                  <v:imagedata r:id="rId50" o:title=""/>
                </v:shape>
                <o:OLEObject Type="Embed" ProgID="FXEquation.Equation" ShapeID="_x0000_i1046" DrawAspect="Content" ObjectID="_1556909883" r:id="rId51"/>
              </w:object>
            </w:r>
            <w:r w:rsidRPr="00246990">
              <w:rPr>
                <w:noProof/>
                <w:position w:val="-10"/>
                <w:lang w:eastAsia="en-AU"/>
              </w:rPr>
              <w:t xml:space="preserve"> </w:t>
            </w:r>
          </w:p>
          <w:p w:rsidR="00DB3E1A" w:rsidRPr="00521C68" w:rsidRDefault="00DB3E1A" w:rsidP="00DB3E1A">
            <w:pPr>
              <w:pStyle w:val="QuestionStyle"/>
              <w:spacing w:before="60"/>
              <w:rPr>
                <w:noProof/>
                <w:position w:val="-6"/>
                <w:sz w:val="16"/>
                <w:szCs w:val="16"/>
                <w:lang w:eastAsia="en-AU"/>
              </w:rPr>
            </w:pPr>
            <w:r w:rsidRPr="00521C68">
              <w:rPr>
                <w:noProof/>
                <w:sz w:val="16"/>
                <w:szCs w:val="16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68058BE" wp14:editId="44D9482A">
                      <wp:simplePos x="0" y="0"/>
                      <wp:positionH relativeFrom="column">
                        <wp:posOffset>4181475</wp:posOffset>
                      </wp:positionH>
                      <wp:positionV relativeFrom="paragraph">
                        <wp:posOffset>26035</wp:posOffset>
                      </wp:positionV>
                      <wp:extent cx="1430867" cy="373380"/>
                      <wp:effectExtent l="0" t="0" r="17145" b="26670"/>
                      <wp:wrapNone/>
                      <wp:docPr id="173" name="Rectangle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19DB67" id="Rectangle 173" o:spid="_x0000_s1026" style="position:absolute;margin-left:329.25pt;margin-top:2.05pt;width:112.65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DB3E1A" w:rsidRPr="006F54B2" w:rsidRDefault="00DB3E1A" w:rsidP="00DB3E1A">
            <w:pPr>
              <w:pStyle w:val="QuestionStyle"/>
              <w:spacing w:before="60"/>
              <w:rPr>
                <w:noProof/>
                <w:position w:val="-6"/>
                <w:lang w:eastAsia="en-AU"/>
              </w:rPr>
            </w:pP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Pr="00703F26" w:rsidRDefault="00DB3E1A" w:rsidP="00DB3E1A">
            <w:pPr>
              <w:pStyle w:val="QuestionStyle"/>
              <w:spacing w:before="60"/>
              <w:rPr>
                <w:position w:val="-10"/>
              </w:rPr>
            </w:pPr>
            <w:r>
              <w:t xml:space="preserve"> </w:t>
            </w:r>
            <w:r w:rsidR="00703F26" w:rsidRPr="00703F26">
              <w:rPr>
                <w:color w:val="FF0000"/>
                <w:position w:val="-10"/>
              </w:rPr>
              <w:object w:dxaOrig="1882" w:dyaOrig="310" w14:anchorId="5EB2569C">
                <v:shape id="_x0000_i1047" type="#_x0000_t75" style="width:93.75pt;height:15.75pt" o:ole="">
                  <v:imagedata r:id="rId52" o:title=""/>
                </v:shape>
                <o:OLEObject Type="Embed" ProgID="FXEquation.Equation" ShapeID="_x0000_i1047" DrawAspect="Content" ObjectID="_1556909884" r:id="rId53"/>
              </w:object>
            </w:r>
            <w:r w:rsidRPr="00703F26">
              <w:rPr>
                <w:position w:val="-10"/>
              </w:rPr>
              <w:t xml:space="preserve"> </w:t>
            </w:r>
          </w:p>
          <w:p w:rsidR="00DB3E1A" w:rsidRDefault="00DB3E1A" w:rsidP="00DB3E1A">
            <w:pPr>
              <w:pStyle w:val="QuestionStyle"/>
              <w:spacing w:before="60"/>
              <w:rPr>
                <w:position w:val="-6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5526F8" wp14:editId="23C4E245">
                      <wp:simplePos x="0" y="0"/>
                      <wp:positionH relativeFrom="column">
                        <wp:posOffset>4181687</wp:posOffset>
                      </wp:positionH>
                      <wp:positionV relativeFrom="paragraph">
                        <wp:posOffset>90170</wp:posOffset>
                      </wp:positionV>
                      <wp:extent cx="1430867" cy="373380"/>
                      <wp:effectExtent l="0" t="0" r="17145" b="26670"/>
                      <wp:wrapNone/>
                      <wp:docPr id="174" name="Rectangle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FEFBB1" id="Rectangle 174" o:spid="_x0000_s1026" style="position:absolute;margin-left:329.25pt;margin-top:7.1pt;width:112.65pt;height:2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DB3E1A" w:rsidRPr="006F54B2" w:rsidRDefault="00DB3E1A" w:rsidP="00DB3E1A">
            <w:pPr>
              <w:pStyle w:val="QuestionStyle"/>
              <w:spacing w:before="60"/>
              <w:rPr>
                <w:position w:val="-6"/>
              </w:rPr>
            </w:pP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Default="00DB3E1A" w:rsidP="00DB3E1A">
            <w:pPr>
              <w:pStyle w:val="QuestionStyle"/>
              <w:spacing w:before="60"/>
            </w:pPr>
            <w:r>
              <w:t xml:space="preserve">The table below is completed by substituting the </w:t>
            </w:r>
            <w:r w:rsidRPr="006F54B2">
              <w:rPr>
                <w:i/>
              </w:rPr>
              <w:t>x</w:t>
            </w:r>
            <w:r>
              <w:t xml:space="preserve"> values given into  </w:t>
            </w:r>
            <w:r w:rsidR="00112A23" w:rsidRPr="00112A23">
              <w:rPr>
                <w:color w:val="FF0000"/>
                <w:position w:val="-22"/>
              </w:rPr>
              <w:object w:dxaOrig="728" w:dyaOrig="604" w14:anchorId="53293361">
                <v:shape id="_x0000_i1048" type="#_x0000_t75" style="width:36.75pt;height:30.75pt" o:ole="">
                  <v:imagedata r:id="rId54" o:title=""/>
                </v:shape>
                <o:OLEObject Type="Embed" ProgID="FXEquation.Equation" ShapeID="_x0000_i1048" DrawAspect="Content" ObjectID="_1556909885" r:id="rId55"/>
              </w:object>
            </w:r>
            <w:r w:rsidR="00112A23">
              <w:t>.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03"/>
              <w:gridCol w:w="850"/>
              <w:gridCol w:w="850"/>
              <w:gridCol w:w="850"/>
              <w:gridCol w:w="850"/>
            </w:tblGrid>
            <w:tr w:rsidR="00DB3E1A" w:rsidTr="00112A23">
              <w:trPr>
                <w:trHeight w:val="510"/>
              </w:trPr>
              <w:tc>
                <w:tcPr>
                  <w:tcW w:w="1103" w:type="dxa"/>
                  <w:vAlign w:val="center"/>
                </w:tcPr>
                <w:p w:rsidR="00DB3E1A" w:rsidRPr="00112A23" w:rsidRDefault="00DB3E1A" w:rsidP="00DB3E1A">
                  <w:pPr>
                    <w:pStyle w:val="QuestionStyle"/>
                    <w:spacing w:before="60"/>
                    <w:jc w:val="center"/>
                    <w:rPr>
                      <w:position w:val="-6"/>
                    </w:rPr>
                  </w:pPr>
                  <w:r>
                    <w:t xml:space="preserve"> </w:t>
                  </w:r>
                  <w:r w:rsidR="00112A23" w:rsidRPr="00112A23">
                    <w:rPr>
                      <w:color w:val="FF0000"/>
                      <w:position w:val="-6"/>
                    </w:rPr>
                    <w:object w:dxaOrig="220" w:dyaOrig="228" w14:anchorId="6EA4E08F">
                      <v:shape id="_x0000_i1049" type="#_x0000_t75" style="width:11.25pt;height:11.25pt" o:ole="">
                        <v:imagedata r:id="rId56" o:title=""/>
                      </v:shape>
                      <o:OLEObject Type="Embed" ProgID="FXEquation.Equation" ShapeID="_x0000_i1049" DrawAspect="Content" ObjectID="_1556909886" r:id="rId57"/>
                    </w:object>
                  </w:r>
                  <w:r w:rsidRPr="00112A23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DB3E1A" w:rsidRPr="00112A23" w:rsidRDefault="00DB3E1A" w:rsidP="00DB3E1A">
                  <w:pPr>
                    <w:pStyle w:val="QuestionStyle"/>
                    <w:spacing w:before="60"/>
                    <w:jc w:val="center"/>
                    <w:rPr>
                      <w:position w:val="-6"/>
                    </w:rPr>
                  </w:pPr>
                  <w:r>
                    <w:t xml:space="preserve"> </w:t>
                  </w:r>
                  <w:r w:rsidR="00112A23" w:rsidRPr="00112A23">
                    <w:rPr>
                      <w:color w:val="FF0000"/>
                      <w:position w:val="-6"/>
                    </w:rPr>
                    <w:object w:dxaOrig="372" w:dyaOrig="296" w14:anchorId="4647C35D">
                      <v:shape id="_x0000_i1050" type="#_x0000_t75" style="width:18pt;height:15pt" o:ole="">
                        <v:imagedata r:id="rId58" o:title=""/>
                      </v:shape>
                      <o:OLEObject Type="Embed" ProgID="FXEquation.Equation" ShapeID="_x0000_i1050" DrawAspect="Content" ObjectID="_1556909887" r:id="rId59"/>
                    </w:object>
                  </w:r>
                  <w:r w:rsidRPr="00112A23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DB3E1A" w:rsidRPr="00112A23" w:rsidRDefault="00DB3E1A" w:rsidP="00DB3E1A">
                  <w:pPr>
                    <w:pStyle w:val="QuestionStyle"/>
                    <w:spacing w:before="60"/>
                    <w:jc w:val="center"/>
                    <w:rPr>
                      <w:position w:val="-6"/>
                    </w:rPr>
                  </w:pPr>
                  <w:r>
                    <w:t xml:space="preserve"> </w:t>
                  </w:r>
                  <w:r w:rsidR="00112A23" w:rsidRPr="00112A23">
                    <w:rPr>
                      <w:color w:val="FF0000"/>
                      <w:position w:val="-6"/>
                    </w:rPr>
                    <w:object w:dxaOrig="372" w:dyaOrig="296" w14:anchorId="4A1E928A">
                      <v:shape id="_x0000_i1051" type="#_x0000_t75" style="width:18pt;height:15pt" o:ole="">
                        <v:imagedata r:id="rId60" o:title=""/>
                      </v:shape>
                      <o:OLEObject Type="Embed" ProgID="FXEquation.Equation" ShapeID="_x0000_i1051" DrawAspect="Content" ObjectID="_1556909888" r:id="rId61"/>
                    </w:object>
                  </w:r>
                  <w:r w:rsidRPr="00112A23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DB3E1A" w:rsidRPr="00112A23" w:rsidRDefault="00DB3E1A" w:rsidP="00DB3E1A">
                  <w:pPr>
                    <w:pStyle w:val="QuestionStyle"/>
                    <w:spacing w:before="60"/>
                    <w:jc w:val="center"/>
                    <w:rPr>
                      <w:position w:val="-6"/>
                    </w:rPr>
                  </w:pPr>
                  <w:r>
                    <w:t xml:space="preserve"> </w:t>
                  </w:r>
                  <w:r w:rsidR="00112A23" w:rsidRPr="00112A23">
                    <w:rPr>
                      <w:color w:val="FF0000"/>
                      <w:position w:val="-6"/>
                    </w:rPr>
                    <w:object w:dxaOrig="218" w:dyaOrig="296" w14:anchorId="11E8841D">
                      <v:shape id="_x0000_i1052" type="#_x0000_t75" style="width:10.5pt;height:15pt" o:ole="">
                        <v:imagedata r:id="rId62" o:title=""/>
                      </v:shape>
                      <o:OLEObject Type="Embed" ProgID="FXEquation.Equation" ShapeID="_x0000_i1052" DrawAspect="Content" ObjectID="_1556909889" r:id="rId63"/>
                    </w:object>
                  </w:r>
                  <w:r w:rsidRPr="00112A23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DB3E1A" w:rsidRPr="00112A23" w:rsidRDefault="00DB3E1A" w:rsidP="00DB3E1A">
                  <w:pPr>
                    <w:pStyle w:val="QuestionStyle"/>
                    <w:spacing w:before="60"/>
                    <w:jc w:val="center"/>
                    <w:rPr>
                      <w:position w:val="-6"/>
                    </w:rPr>
                  </w:pPr>
                  <w:r>
                    <w:t xml:space="preserve"> </w:t>
                  </w:r>
                  <w:r w:rsidR="00112A23" w:rsidRPr="00112A23">
                    <w:rPr>
                      <w:color w:val="FF0000"/>
                      <w:position w:val="-6"/>
                    </w:rPr>
                    <w:object w:dxaOrig="218" w:dyaOrig="296" w14:anchorId="2021070E">
                      <v:shape id="_x0000_i1053" type="#_x0000_t75" style="width:10.5pt;height:15pt" o:ole="">
                        <v:imagedata r:id="rId64" o:title=""/>
                      </v:shape>
                      <o:OLEObject Type="Embed" ProgID="FXEquation.Equation" ShapeID="_x0000_i1053" DrawAspect="Content" ObjectID="_1556909890" r:id="rId65"/>
                    </w:object>
                  </w:r>
                  <w:r w:rsidRPr="00112A23">
                    <w:rPr>
                      <w:position w:val="-6"/>
                    </w:rPr>
                    <w:t xml:space="preserve"> </w:t>
                  </w:r>
                </w:p>
              </w:tc>
            </w:tr>
            <w:tr w:rsidR="00DB3E1A" w:rsidTr="00112A23">
              <w:trPr>
                <w:trHeight w:val="510"/>
              </w:trPr>
              <w:tc>
                <w:tcPr>
                  <w:tcW w:w="1103" w:type="dxa"/>
                  <w:vAlign w:val="center"/>
                </w:tcPr>
                <w:p w:rsidR="00DB3E1A" w:rsidRPr="00112A23" w:rsidRDefault="00112A23" w:rsidP="00DB3E1A">
                  <w:pPr>
                    <w:pStyle w:val="QuestionStyle"/>
                    <w:spacing w:before="60" w:after="0"/>
                    <w:jc w:val="center"/>
                    <w:rPr>
                      <w:position w:val="-22"/>
                    </w:rPr>
                  </w:pPr>
                  <w:r>
                    <w:t xml:space="preserve"> </w:t>
                  </w:r>
                  <w:r w:rsidRPr="00112A23">
                    <w:rPr>
                      <w:color w:val="FF0000"/>
                      <w:position w:val="-22"/>
                    </w:rPr>
                    <w:object w:dxaOrig="821" w:dyaOrig="666">
                      <v:shape id="_x0000_i1054" type="#_x0000_t75" style="width:41.25pt;height:33.75pt" o:ole="">
                        <v:imagedata r:id="rId66" o:title=""/>
                      </v:shape>
                      <o:OLEObject Type="Embed" ProgID="FXEquation.Equation" ShapeID="_x0000_i1054" DrawAspect="Content" ObjectID="_1556909891" r:id="rId67"/>
                    </w:object>
                  </w:r>
                </w:p>
              </w:tc>
              <w:tc>
                <w:tcPr>
                  <w:tcW w:w="850" w:type="dxa"/>
                  <w:vAlign w:val="center"/>
                </w:tcPr>
                <w:p w:rsidR="00DB3E1A" w:rsidRPr="00112A23" w:rsidRDefault="00112A23" w:rsidP="00DB3E1A">
                  <w:pPr>
                    <w:pStyle w:val="QuestionStyle"/>
                    <w:spacing w:before="60" w:after="0"/>
                    <w:jc w:val="center"/>
                    <w:rPr>
                      <w:position w:val="-6"/>
                    </w:rPr>
                  </w:pPr>
                  <w:r w:rsidRPr="00112A23">
                    <w:rPr>
                      <w:color w:val="FF0000"/>
                      <w:position w:val="-6"/>
                    </w:rPr>
                    <w:object w:dxaOrig="372" w:dyaOrig="296" w14:anchorId="7BD7A7F3">
                      <v:shape id="_x0000_i1055" type="#_x0000_t75" style="width:18pt;height:15pt" o:ole="">
                        <v:imagedata r:id="rId58" o:title=""/>
                      </v:shape>
                      <o:OLEObject Type="Embed" ProgID="FXEquation.Equation" ShapeID="_x0000_i1055" DrawAspect="Content" ObjectID="_1556909892" r:id="rId68"/>
                    </w:object>
                  </w:r>
                </w:p>
              </w:tc>
              <w:tc>
                <w:tcPr>
                  <w:tcW w:w="850" w:type="dxa"/>
                  <w:vAlign w:val="center"/>
                </w:tcPr>
                <w:p w:rsidR="00DB3E1A" w:rsidRPr="00112A23" w:rsidRDefault="00DB3E1A" w:rsidP="00DB3E1A">
                  <w:pPr>
                    <w:pStyle w:val="QuestionStyle"/>
                    <w:spacing w:before="60" w:after="0"/>
                    <w:jc w:val="center"/>
                    <w:rPr>
                      <w:position w:val="-6"/>
                    </w:rPr>
                  </w:pPr>
                  <w:r>
                    <w:t xml:space="preserve"> </w:t>
                  </w:r>
                  <w:r w:rsidR="00112A23" w:rsidRPr="00112A23">
                    <w:rPr>
                      <w:color w:val="FF0000"/>
                      <w:position w:val="-6"/>
                    </w:rPr>
                    <w:object w:dxaOrig="372" w:dyaOrig="296" w14:anchorId="1B5306B9">
                      <v:shape id="_x0000_i1056" type="#_x0000_t75" style="width:18pt;height:15pt" o:ole="">
                        <v:imagedata r:id="rId69" o:title=""/>
                      </v:shape>
                      <o:OLEObject Type="Embed" ProgID="FXEquation.Equation" ShapeID="_x0000_i1056" DrawAspect="Content" ObjectID="_1556909893" r:id="rId70"/>
                    </w:object>
                  </w:r>
                  <w:r w:rsidRPr="00112A23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DB3E1A" w:rsidRPr="00112A23" w:rsidRDefault="00DB3E1A" w:rsidP="00DB3E1A">
                  <w:pPr>
                    <w:pStyle w:val="QuestionStyle"/>
                    <w:spacing w:before="60" w:after="0"/>
                    <w:jc w:val="center"/>
                    <w:rPr>
                      <w:sz w:val="28"/>
                      <w:szCs w:val="28"/>
                    </w:rPr>
                  </w:pPr>
                  <w:r w:rsidRPr="00112A23">
                    <w:rPr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50" w:type="dxa"/>
                  <w:vAlign w:val="center"/>
                </w:tcPr>
                <w:p w:rsidR="00DB3E1A" w:rsidRPr="00112A23" w:rsidRDefault="00DB3E1A" w:rsidP="00DB3E1A">
                  <w:pPr>
                    <w:pStyle w:val="QuestionStyle"/>
                    <w:spacing w:before="60" w:after="0"/>
                    <w:jc w:val="center"/>
                    <w:rPr>
                      <w:sz w:val="28"/>
                      <w:szCs w:val="28"/>
                    </w:rPr>
                  </w:pPr>
                  <w:r w:rsidRPr="00112A23">
                    <w:rPr>
                      <w:sz w:val="28"/>
                      <w:szCs w:val="28"/>
                    </w:rPr>
                    <w:t>B</w:t>
                  </w:r>
                </w:p>
              </w:tc>
            </w:tr>
          </w:tbl>
          <w:p w:rsidR="00DB3E1A" w:rsidRDefault="00DB3E1A" w:rsidP="00DB3E1A">
            <w:pPr>
              <w:pStyle w:val="QuestionStyle"/>
              <w:spacing w:before="60"/>
            </w:pPr>
          </w:p>
          <w:p w:rsidR="00DB3E1A" w:rsidRDefault="00DB3E1A" w:rsidP="00DB3E1A">
            <w:pPr>
              <w:pStyle w:val="QuestionStyle"/>
              <w:spacing w:before="60"/>
            </w:pPr>
            <w:r>
              <w:t>What two values should replace A and B?</w:t>
            </w:r>
          </w:p>
          <w:p w:rsidR="00DB3E1A" w:rsidRPr="00681BA6" w:rsidRDefault="00DB3E1A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DB3E1A" w:rsidRDefault="00DB3E1A" w:rsidP="00DB3E1A">
            <w:pPr>
              <w:pStyle w:val="QuestionStyle"/>
              <w:spacing w:before="60"/>
              <w:rPr>
                <w:color w:val="FF0000"/>
                <w:position w:val="-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653C08A5" wp14:editId="4B249F85">
                      <wp:simplePos x="0" y="0"/>
                      <wp:positionH relativeFrom="column">
                        <wp:posOffset>332317</wp:posOffset>
                      </wp:positionH>
                      <wp:positionV relativeFrom="paragraph">
                        <wp:posOffset>24765</wp:posOffset>
                      </wp:positionV>
                      <wp:extent cx="2724150" cy="388620"/>
                      <wp:effectExtent l="0" t="0" r="19050" b="11430"/>
                      <wp:wrapNone/>
                      <wp:docPr id="185" name="Group 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727DDD" id="Group 185" o:spid="_x0000_s1026" style="position:absolute;margin-left:26.15pt;margin-top:1.95pt;width:214.5pt;height:30.6pt;z-index:25166233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ua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VGjlGZlAz/8AAAD//wMAUEsBAi0AFAAGAAgAAAAhANvh9svuAAAAhQEAABMAAAAAAAAA&#10;AAAAAAAAAAAAAFtDb250ZW50X1R5cGVzXS54bWxQSwECLQAUAAYACAAAACEAWvQsW78AAAAVAQAA&#10;CwAAAAAAAAAAAAAAAAAfAQAAX3JlbHMvLnJlbHNQSwECLQAUAAYACAAAACEA5fAbmsYAAADcAAAA&#10;DwAAAAAAAAAAAAAAAAAHAgAAZHJzL2Rvd25yZXYueG1sUEsFBgAAAAADAAMAtwAAAPo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t xml:space="preserve">               </w:t>
            </w:r>
            <w:r w:rsidR="00733226" w:rsidRPr="00733226">
              <w:rPr>
                <w:color w:val="FF0000"/>
                <w:position w:val="-6"/>
              </w:rPr>
              <w:object w:dxaOrig="2270" w:dyaOrig="268" w14:anchorId="5B359AFB">
                <v:shape id="_x0000_i1057" type="#_x0000_t75" style="width:113.25pt;height:13.5pt" o:ole="">
                  <v:imagedata r:id="rId71" o:title=""/>
                </v:shape>
                <o:OLEObject Type="Embed" ProgID="FXEquation.Equation" ShapeID="_x0000_i1057" DrawAspect="Content" ObjectID="_1556909894" r:id="rId72"/>
              </w:object>
            </w:r>
            <w:r w:rsidRPr="00703201">
              <w:rPr>
                <w:position w:val="-2"/>
              </w:rPr>
              <w:t xml:space="preserve">  </w:t>
            </w:r>
            <w:r>
              <w:rPr>
                <w:position w:val="-2"/>
              </w:rPr>
              <w:t xml:space="preserve">                                </w:t>
            </w:r>
            <w:r w:rsidR="00733226" w:rsidRPr="00733226">
              <w:rPr>
                <w:color w:val="FF0000"/>
                <w:position w:val="-6"/>
              </w:rPr>
              <w:object w:dxaOrig="1850" w:dyaOrig="268" w14:anchorId="32877CBB">
                <v:shape id="_x0000_i1058" type="#_x0000_t75" style="width:92.25pt;height:13.5pt" o:ole="">
                  <v:imagedata r:id="rId73" o:title=""/>
                </v:shape>
                <o:OLEObject Type="Embed" ProgID="FXEquation.Equation" ShapeID="_x0000_i1058" DrawAspect="Content" ObjectID="_1556909895" r:id="rId74"/>
              </w:object>
            </w:r>
          </w:p>
          <w:p w:rsidR="00DB3E1A" w:rsidRPr="00703201" w:rsidRDefault="00DB3E1A" w:rsidP="00DB3E1A">
            <w:pPr>
              <w:pStyle w:val="QuestionStyle"/>
              <w:spacing w:before="60"/>
              <w:rPr>
                <w:position w:val="-2"/>
              </w:rPr>
            </w:pPr>
            <w:r>
              <w:rPr>
                <w:color w:val="FF0000"/>
                <w:position w:val="-2"/>
              </w:rPr>
              <w:t xml:space="preserve">               </w:t>
            </w:r>
            <w:r w:rsidR="00733226" w:rsidRPr="00733226">
              <w:rPr>
                <w:color w:val="FF0000"/>
                <w:position w:val="-6"/>
              </w:rPr>
              <w:object w:dxaOrig="1910" w:dyaOrig="268" w14:anchorId="12C8DAD8">
                <v:shape id="_x0000_i1059" type="#_x0000_t75" style="width:96pt;height:13.5pt" o:ole="">
                  <v:imagedata r:id="rId75" o:title=""/>
                </v:shape>
                <o:OLEObject Type="Embed" ProgID="FXEquation.Equation" ShapeID="_x0000_i1059" DrawAspect="Content" ObjectID="_1556909896" r:id="rId76"/>
              </w:object>
            </w:r>
            <w:r>
              <w:rPr>
                <w:color w:val="FF0000"/>
                <w:position w:val="-2"/>
              </w:rPr>
              <w:t xml:space="preserve">                  </w:t>
            </w:r>
            <w:r w:rsidR="00733226">
              <w:rPr>
                <w:color w:val="FF0000"/>
                <w:position w:val="-2"/>
              </w:rPr>
              <w:t xml:space="preserve">   </w:t>
            </w:r>
            <w:r>
              <w:rPr>
                <w:color w:val="FF0000"/>
                <w:position w:val="-2"/>
              </w:rPr>
              <w:t xml:space="preserve">                   </w:t>
            </w:r>
            <w:r w:rsidR="00733226" w:rsidRPr="00733226">
              <w:rPr>
                <w:color w:val="FF0000"/>
                <w:position w:val="-6"/>
              </w:rPr>
              <w:object w:dxaOrig="1970" w:dyaOrig="268" w14:anchorId="3E8039D4">
                <v:shape id="_x0000_i1060" type="#_x0000_t75" style="width:99pt;height:13.5pt" o:ole="">
                  <v:imagedata r:id="rId77" o:title=""/>
                </v:shape>
                <o:OLEObject Type="Embed" ProgID="FXEquation.Equation" ShapeID="_x0000_i1060" DrawAspect="Content" ObjectID="_1556909897" r:id="rId78"/>
              </w:objec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Pr="00703F26" w:rsidRDefault="00DB3E1A" w:rsidP="00DB3E1A">
            <w:pPr>
              <w:pStyle w:val="QuestionStyle"/>
              <w:spacing w:before="60"/>
              <w:rPr>
                <w:position w:val="-10"/>
              </w:rPr>
            </w:pPr>
            <w:r>
              <w:t xml:space="preserve"> </w:t>
            </w:r>
            <w:r w:rsidR="00703F26" w:rsidRPr="00703F26">
              <w:rPr>
                <w:color w:val="FF0000"/>
                <w:position w:val="-10"/>
              </w:rPr>
              <w:object w:dxaOrig="2242" w:dyaOrig="310" w14:anchorId="57089BA3">
                <v:shape id="_x0000_i1061" type="#_x0000_t75" style="width:111.75pt;height:15.75pt" o:ole="">
                  <v:imagedata r:id="rId79" o:title=""/>
                </v:shape>
                <o:OLEObject Type="Embed" ProgID="FXEquation.Equation" ShapeID="_x0000_i1061" DrawAspect="Content" ObjectID="_1556909898" r:id="rId80"/>
              </w:object>
            </w:r>
            <w:r w:rsidRPr="00703F26">
              <w:rPr>
                <w:position w:val="-10"/>
              </w:rPr>
              <w:t xml:space="preserve"> </w:t>
            </w:r>
          </w:p>
          <w:p w:rsidR="00DB3E1A" w:rsidRDefault="00DB3E1A" w:rsidP="00DB3E1A">
            <w:pPr>
              <w:pStyle w:val="QuestionStyle"/>
              <w:spacing w:before="60"/>
              <w:rPr>
                <w:position w:val="-6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98425EC" wp14:editId="2DAF8FA0">
                      <wp:simplePos x="0" y="0"/>
                      <wp:positionH relativeFrom="column">
                        <wp:posOffset>4207087</wp:posOffset>
                      </wp:positionH>
                      <wp:positionV relativeFrom="paragraph">
                        <wp:posOffset>106892</wp:posOffset>
                      </wp:positionV>
                      <wp:extent cx="1430867" cy="373380"/>
                      <wp:effectExtent l="0" t="0" r="17145" b="26670"/>
                      <wp:wrapNone/>
                      <wp:docPr id="190" name="Rectangle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44340C" id="Rectangle 190" o:spid="_x0000_s1026" style="position:absolute;margin-left:331.25pt;margin-top:8.4pt;width:112.65pt;height:2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DB3E1A" w:rsidRPr="00591A06" w:rsidRDefault="00DB3E1A" w:rsidP="00DB3E1A">
            <w:pPr>
              <w:pStyle w:val="QuestionStyle"/>
              <w:spacing w:before="60"/>
              <w:rPr>
                <w:position w:val="-6"/>
              </w:rPr>
            </w:pP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Pr="00703F26" w:rsidRDefault="00DB3E1A" w:rsidP="00DB3E1A">
            <w:pPr>
              <w:pStyle w:val="QuestionStyle"/>
              <w:spacing w:before="60"/>
              <w:rPr>
                <w:position w:val="-10"/>
              </w:rPr>
            </w:pPr>
            <w:r>
              <w:t xml:space="preserve"> </w:t>
            </w:r>
            <w:r w:rsidR="00703F26" w:rsidRPr="00703F26">
              <w:rPr>
                <w:color w:val="FF0000"/>
                <w:position w:val="-10"/>
              </w:rPr>
              <w:object w:dxaOrig="2302" w:dyaOrig="388" w14:anchorId="4325AC24">
                <v:shape id="_x0000_i1062" type="#_x0000_t75" style="width:115.5pt;height:18.75pt" o:ole="">
                  <v:imagedata r:id="rId81" o:title=""/>
                </v:shape>
                <o:OLEObject Type="Embed" ProgID="FXEquation.Equation" ShapeID="_x0000_i1062" DrawAspect="Content" ObjectID="_1556909899" r:id="rId82"/>
              </w:object>
            </w:r>
            <w:r w:rsidRPr="00703F26">
              <w:rPr>
                <w:position w:val="-10"/>
              </w:rPr>
              <w:t xml:space="preserve"> </w:t>
            </w:r>
          </w:p>
          <w:p w:rsidR="00DB3E1A" w:rsidRDefault="00DB3E1A" w:rsidP="00DB3E1A">
            <w:pPr>
              <w:pStyle w:val="QuestionStyle"/>
              <w:spacing w:before="60"/>
              <w:rPr>
                <w:position w:val="-6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2ABF140" wp14:editId="795306AA">
                      <wp:simplePos x="0" y="0"/>
                      <wp:positionH relativeFrom="column">
                        <wp:posOffset>4207087</wp:posOffset>
                      </wp:positionH>
                      <wp:positionV relativeFrom="paragraph">
                        <wp:posOffset>106892</wp:posOffset>
                      </wp:positionV>
                      <wp:extent cx="1430867" cy="373380"/>
                      <wp:effectExtent l="0" t="0" r="17145" b="26670"/>
                      <wp:wrapNone/>
                      <wp:docPr id="191" name="Rectangle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FA5429" id="Rectangle 191" o:spid="_x0000_s1026" style="position:absolute;margin-left:331.25pt;margin-top:8.4pt;width:112.65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DB3E1A" w:rsidRPr="00591A06" w:rsidRDefault="00DB3E1A" w:rsidP="00DB3E1A">
            <w:pPr>
              <w:pStyle w:val="QuestionStyle"/>
              <w:spacing w:before="60"/>
              <w:rPr>
                <w:position w:val="-6"/>
              </w:rPr>
            </w:pP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Default="00DB3E1A" w:rsidP="00DB3E1A">
            <w:pPr>
              <w:pStyle w:val="QuestionStyle"/>
              <w:spacing w:before="60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Which is not a factor of  </w:t>
            </w:r>
            <w:r w:rsidR="00703F26" w:rsidRPr="00703F26">
              <w:rPr>
                <w:noProof/>
                <w:color w:val="FF0000"/>
                <w:position w:val="-6"/>
                <w:lang w:eastAsia="en-AU"/>
              </w:rPr>
              <w:object w:dxaOrig="818" w:dyaOrig="348" w14:anchorId="0133AB30">
                <v:shape id="_x0000_i1063" type="#_x0000_t75" style="width:40.5pt;height:17.25pt" o:ole="">
                  <v:imagedata r:id="rId83" o:title=""/>
                </v:shape>
                <o:OLEObject Type="Embed" ProgID="FXEquation.Equation" ShapeID="_x0000_i1063" DrawAspect="Content" ObjectID="_1556909900" r:id="rId84"/>
              </w:object>
            </w:r>
            <w:r>
              <w:rPr>
                <w:noProof/>
                <w:lang w:eastAsia="en-AU"/>
              </w:rPr>
              <w:t xml:space="preserve"> </w:t>
            </w:r>
          </w:p>
          <w:p w:rsidR="00DB3E1A" w:rsidRPr="00521C68" w:rsidRDefault="00DB3E1A" w:rsidP="00DB3E1A">
            <w:pPr>
              <w:pStyle w:val="QuestionStyle"/>
              <w:spacing w:before="60"/>
              <w:rPr>
                <w:noProof/>
                <w:sz w:val="16"/>
                <w:szCs w:val="16"/>
                <w:lang w:eastAsia="en-AU"/>
              </w:rPr>
            </w:pPr>
          </w:p>
          <w:p w:rsidR="00DB3E1A" w:rsidRPr="00AA43F6" w:rsidRDefault="00DB3E1A" w:rsidP="00DB3E1A">
            <w:pPr>
              <w:pStyle w:val="QuestionStyle"/>
              <w:spacing w:before="60"/>
              <w:rPr>
                <w:noProof/>
                <w:position w:val="-8"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69CE5F9" wp14:editId="2C2F6377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55668</wp:posOffset>
                      </wp:positionV>
                      <wp:extent cx="4415790" cy="114300"/>
                      <wp:effectExtent l="0" t="0" r="22860" b="19050"/>
                      <wp:wrapNone/>
                      <wp:docPr id="192" name="Group 1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9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13B45F" id="Group 192" o:spid="_x0000_s1026" style="position:absolute;margin-left:17.7pt;margin-top:4.4pt;width:347.7pt;height:9pt;z-index:25166540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" strokeweight="1pt"/>
                    </v:group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                </w:t>
            </w:r>
            <w:r w:rsidR="00703F26" w:rsidRPr="00703F26">
              <w:rPr>
                <w:noProof/>
                <w:color w:val="FF0000"/>
                <w:position w:val="-6"/>
                <w:lang w:eastAsia="en-AU"/>
              </w:rPr>
              <w:object w:dxaOrig="562" w:dyaOrig="368" w14:anchorId="363AF4A1">
                <v:shape id="_x0000_i1064" type="#_x0000_t75" style="width:28.5pt;height:18pt" o:ole="">
                  <v:imagedata r:id="rId85" o:title=""/>
                </v:shape>
                <o:OLEObject Type="Embed" ProgID="FXEquation.Equation" ShapeID="_x0000_i1064" DrawAspect="Content" ObjectID="_1556909901" r:id="rId86"/>
              </w:object>
            </w:r>
            <w:r>
              <w:rPr>
                <w:noProof/>
                <w:lang w:eastAsia="en-AU"/>
              </w:rPr>
              <w:t xml:space="preserve">                          </w:t>
            </w:r>
            <w:r w:rsidR="00703F26" w:rsidRPr="00703F26">
              <w:rPr>
                <w:noProof/>
                <w:color w:val="FF0000"/>
                <w:position w:val="-6"/>
                <w:lang w:eastAsia="en-AU"/>
              </w:rPr>
              <w:object w:dxaOrig="458" w:dyaOrig="368" w14:anchorId="0EC79411">
                <v:shape id="_x0000_i1065" type="#_x0000_t75" style="width:22.5pt;height:18pt" o:ole="">
                  <v:imagedata r:id="rId87" o:title=""/>
                </v:shape>
                <o:OLEObject Type="Embed" ProgID="FXEquation.Equation" ShapeID="_x0000_i1065" DrawAspect="Content" ObjectID="_1556909902" r:id="rId88"/>
              </w:object>
            </w:r>
            <w:r w:rsidRPr="00AA43F6">
              <w:rPr>
                <w:noProof/>
                <w:position w:val="-8"/>
                <w:lang w:eastAsia="en-AU"/>
              </w:rPr>
              <w:t xml:space="preserve"> </w:t>
            </w:r>
            <w:r>
              <w:rPr>
                <w:noProof/>
                <w:position w:val="-8"/>
                <w:lang w:eastAsia="en-AU"/>
              </w:rPr>
              <w:t xml:space="preserve">                               </w:t>
            </w:r>
            <w:r w:rsidR="00703F26" w:rsidRPr="00703F26">
              <w:rPr>
                <w:noProof/>
                <w:color w:val="FF0000"/>
                <w:position w:val="-6"/>
                <w:lang w:eastAsia="en-AU"/>
              </w:rPr>
              <w:object w:dxaOrig="502" w:dyaOrig="300" w14:anchorId="19880B5F">
                <v:shape id="_x0000_i1066" type="#_x0000_t75" style="width:24.75pt;height:15pt" o:ole="">
                  <v:imagedata r:id="rId89" o:title=""/>
                </v:shape>
                <o:OLEObject Type="Embed" ProgID="FXEquation.Equation" ShapeID="_x0000_i1066" DrawAspect="Content" ObjectID="_1556909903" r:id="rId90"/>
              </w:object>
            </w:r>
            <w:r>
              <w:rPr>
                <w:noProof/>
                <w:position w:val="-8"/>
                <w:lang w:eastAsia="en-AU"/>
              </w:rPr>
              <w:t xml:space="preserve">                            </w:t>
            </w:r>
            <w:r w:rsidR="00703F26" w:rsidRPr="00703F26">
              <w:rPr>
                <w:noProof/>
                <w:color w:val="FF0000"/>
                <w:position w:val="-6"/>
                <w:lang w:eastAsia="en-AU"/>
              </w:rPr>
              <w:object w:dxaOrig="518" w:dyaOrig="300" w14:anchorId="13290206">
                <v:shape id="_x0000_i1067" type="#_x0000_t75" style="width:25.5pt;height:15pt" o:ole="">
                  <v:imagedata r:id="rId91" o:title=""/>
                </v:shape>
                <o:OLEObject Type="Embed" ProgID="FXEquation.Equation" ShapeID="_x0000_i1067" DrawAspect="Content" ObjectID="_1556909904" r:id="rId92"/>
              </w:object>
            </w:r>
            <w:r>
              <w:rPr>
                <w:noProof/>
                <w:position w:val="-8"/>
                <w:lang w:eastAsia="en-AU"/>
              </w:rPr>
              <w:t xml:space="preserve">                          </w: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Default="00DB3E1A" w:rsidP="00DB3E1A">
            <w:pPr>
              <w:pStyle w:val="QuestionStyle"/>
              <w:spacing w:before="60"/>
            </w:pPr>
            <w:r>
              <w:t xml:space="preserve">Factorise  </w:t>
            </w:r>
            <w:r w:rsidR="00D21449" w:rsidRPr="00D21449">
              <w:rPr>
                <w:color w:val="FF0000"/>
                <w:position w:val="-10"/>
              </w:rPr>
              <w:object w:dxaOrig="2092" w:dyaOrig="388" w14:anchorId="31079630">
                <v:shape id="_x0000_i1068" type="#_x0000_t75" style="width:104.25pt;height:18.75pt" o:ole="">
                  <v:imagedata r:id="rId93" o:title=""/>
                </v:shape>
                <o:OLEObject Type="Embed" ProgID="FXEquation.Equation" ShapeID="_x0000_i1068" DrawAspect="Content" ObjectID="_1556909905" r:id="rId94"/>
              </w:object>
            </w:r>
            <w:r>
              <w:t xml:space="preserve"> </w:t>
            </w:r>
          </w:p>
          <w:p w:rsidR="00DB3E1A" w:rsidRPr="00521C68" w:rsidRDefault="00DB3E1A" w:rsidP="00DB3E1A">
            <w:pPr>
              <w:pStyle w:val="QuestionStyle"/>
              <w:spacing w:before="60"/>
              <w:rPr>
                <w:noProof/>
                <w:sz w:val="16"/>
                <w:szCs w:val="16"/>
                <w:lang w:eastAsia="en-AU"/>
              </w:rPr>
            </w:pPr>
          </w:p>
          <w:p w:rsidR="00DB3E1A" w:rsidRPr="00681BA6" w:rsidRDefault="00DB3E1A" w:rsidP="00DB3E1A">
            <w:pPr>
              <w:pStyle w:val="QuestionStyle"/>
              <w:spacing w:before="60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754D189A" wp14:editId="29B5C6C1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55668</wp:posOffset>
                      </wp:positionV>
                      <wp:extent cx="4415790" cy="114300"/>
                      <wp:effectExtent l="0" t="0" r="22860" b="19050"/>
                      <wp:wrapNone/>
                      <wp:docPr id="197" name="Group 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CA3081" id="Group 197" o:spid="_x0000_s1026" style="position:absolute;margin-left:17.7pt;margin-top:4.4pt;width:347.7pt;height:9pt;z-index:25166643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             </w:t>
            </w:r>
            <w:r w:rsidR="00D21449" w:rsidRPr="00D21449">
              <w:rPr>
                <w:noProof/>
                <w:color w:val="FF0000"/>
                <w:position w:val="-10"/>
                <w:lang w:eastAsia="en-AU"/>
              </w:rPr>
              <w:object w:dxaOrig="1041" w:dyaOrig="389" w14:anchorId="698F8A2F">
                <v:shape id="_x0000_i1069" type="#_x0000_t75" style="width:52.5pt;height:19.5pt" o:ole="">
                  <v:imagedata r:id="rId95" o:title=""/>
                </v:shape>
                <o:OLEObject Type="Embed" ProgID="FXEquation.Equation" ShapeID="_x0000_i1069" DrawAspect="Content" ObjectID="_1556909906" r:id="rId96"/>
              </w:object>
            </w:r>
            <w:r w:rsidRPr="00AA43F6">
              <w:rPr>
                <w:noProof/>
                <w:position w:val="-8"/>
                <w:lang w:eastAsia="en-AU"/>
              </w:rPr>
              <w:t xml:space="preserve"> </w:t>
            </w:r>
            <w:r>
              <w:rPr>
                <w:noProof/>
                <w:position w:val="-8"/>
                <w:lang w:eastAsia="en-AU"/>
              </w:rPr>
              <w:t xml:space="preserve">                    </w:t>
            </w:r>
            <w:r w:rsidR="00D21449" w:rsidRPr="00D21449">
              <w:rPr>
                <w:noProof/>
                <w:color w:val="FF0000"/>
                <w:position w:val="-10"/>
                <w:lang w:eastAsia="en-AU"/>
              </w:rPr>
              <w:object w:dxaOrig="1071" w:dyaOrig="310" w14:anchorId="42B51EF7">
                <v:shape id="_x0000_i1070" type="#_x0000_t75" style="width:54pt;height:15.75pt" o:ole="">
                  <v:imagedata r:id="rId97" o:title=""/>
                </v:shape>
                <o:OLEObject Type="Embed" ProgID="FXEquation.Equation" ShapeID="_x0000_i1070" DrawAspect="Content" ObjectID="_1556909907" r:id="rId98"/>
              </w:object>
            </w:r>
            <w:r>
              <w:rPr>
                <w:noProof/>
                <w:position w:val="-8"/>
                <w:lang w:eastAsia="en-AU"/>
              </w:rPr>
              <w:t xml:space="preserve">          </w:t>
            </w:r>
            <w:r w:rsidR="00D21449">
              <w:rPr>
                <w:noProof/>
                <w:position w:val="-8"/>
                <w:lang w:eastAsia="en-AU"/>
              </w:rPr>
              <w:t xml:space="preserve">         </w:t>
            </w:r>
            <w:r w:rsidR="00D21449" w:rsidRPr="00D21449">
              <w:rPr>
                <w:noProof/>
                <w:color w:val="FF0000"/>
                <w:position w:val="-10"/>
                <w:lang w:eastAsia="en-AU"/>
              </w:rPr>
              <w:object w:dxaOrig="1071" w:dyaOrig="310">
                <v:shape id="_x0000_i1071" type="#_x0000_t75" style="width:53.25pt;height:15pt" o:ole="">
                  <v:imagedata r:id="rId99" o:title=""/>
                </v:shape>
                <o:OLEObject Type="Embed" ProgID="FXEquation.Equation" ShapeID="_x0000_i1071" DrawAspect="Content" ObjectID="_1556909908" r:id="rId100"/>
              </w:object>
            </w:r>
            <w:r w:rsidR="00D21449">
              <w:rPr>
                <w:noProof/>
                <w:lang w:eastAsia="en-AU"/>
              </w:rPr>
              <w:t xml:space="preserve"> </w:t>
            </w:r>
            <w:r>
              <w:rPr>
                <w:noProof/>
                <w:position w:val="-8"/>
                <w:lang w:eastAsia="en-AU"/>
              </w:rPr>
              <w:t xml:space="preserve">       </w:t>
            </w:r>
            <w:r w:rsidR="00D21449">
              <w:rPr>
                <w:noProof/>
                <w:position w:val="-8"/>
                <w:lang w:eastAsia="en-AU"/>
              </w:rPr>
              <w:t xml:space="preserve">      </w:t>
            </w:r>
            <w:r>
              <w:rPr>
                <w:noProof/>
                <w:position w:val="-8"/>
                <w:lang w:eastAsia="en-AU"/>
              </w:rPr>
              <w:t xml:space="preserve">    </w:t>
            </w:r>
            <w:r w:rsidR="00D21449" w:rsidRPr="00D21449">
              <w:rPr>
                <w:noProof/>
                <w:color w:val="FF0000"/>
                <w:position w:val="-10"/>
                <w:lang w:eastAsia="en-AU"/>
              </w:rPr>
              <w:object w:dxaOrig="952" w:dyaOrig="310" w14:anchorId="3971C72B">
                <v:shape id="_x0000_i1072" type="#_x0000_t75" style="width:48pt;height:15pt" o:ole="">
                  <v:imagedata r:id="rId101" o:title=""/>
                </v:shape>
                <o:OLEObject Type="Embed" ProgID="FXEquation.Equation" ShapeID="_x0000_i1072" DrawAspect="Content" ObjectID="_1556909909" r:id="rId102"/>
              </w:object>
            </w:r>
            <w:r>
              <w:rPr>
                <w:noProof/>
                <w:position w:val="-8"/>
                <w:lang w:eastAsia="en-AU"/>
              </w:rPr>
              <w:t xml:space="preserve">                          </w:t>
            </w:r>
          </w:p>
        </w:tc>
      </w:tr>
      <w:tr w:rsidR="00DB3E1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Pr="00B4034A" w:rsidRDefault="00DB3E1A" w:rsidP="00DB3E1A">
            <w:pPr>
              <w:pStyle w:val="QuestionStyle"/>
              <w:spacing w:before="60" w:after="240"/>
            </w:pPr>
            <w:r w:rsidRPr="00B4034A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B3015C" wp14:editId="0E47E24B">
                      <wp:simplePos x="0" y="0"/>
                      <wp:positionH relativeFrom="column">
                        <wp:posOffset>4151630</wp:posOffset>
                      </wp:positionH>
                      <wp:positionV relativeFrom="paragraph">
                        <wp:posOffset>190500</wp:posOffset>
                      </wp:positionV>
                      <wp:extent cx="1430867" cy="373380"/>
                      <wp:effectExtent l="0" t="0" r="17145" b="26670"/>
                      <wp:wrapNone/>
                      <wp:docPr id="202" name="Rectangle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085D59" id="Rectangle 202" o:spid="_x0000_s1026" style="position:absolute;margin-left:326.9pt;margin-top:15pt;width:112.65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" filled="f" strokecolor="black [3213]" strokeweight="1.5pt"/>
                  </w:pict>
                </mc:Fallback>
              </mc:AlternateContent>
            </w:r>
            <w:r w:rsidRPr="00B4034A">
              <w:t xml:space="preserve">Factorise  </w:t>
            </w:r>
            <w:r w:rsidR="00D21449" w:rsidRPr="00D21449">
              <w:rPr>
                <w:color w:val="FF0000"/>
                <w:position w:val="-10"/>
              </w:rPr>
              <w:object w:dxaOrig="2242" w:dyaOrig="308" w14:anchorId="3D96A8DD">
                <v:shape id="_x0000_i1073" type="#_x0000_t75" style="width:111.75pt;height:15pt" o:ole="">
                  <v:imagedata r:id="rId103" o:title=""/>
                </v:shape>
                <o:OLEObject Type="Embed" ProgID="FXEquation.Equation" ShapeID="_x0000_i1073" DrawAspect="Content" ObjectID="_1556909910" r:id="rId104"/>
              </w:object>
            </w:r>
            <w:r w:rsidRPr="00B4034A">
              <w:t xml:space="preserve"> </w:t>
            </w:r>
          </w:p>
          <w:p w:rsidR="00DB3E1A" w:rsidRPr="00B4034A" w:rsidRDefault="00DB3E1A" w:rsidP="00DB3E1A">
            <w:pPr>
              <w:pStyle w:val="QuestionStyle"/>
              <w:spacing w:before="60"/>
              <w:rPr>
                <w:noProof/>
                <w:lang w:eastAsia="en-AU"/>
              </w:rPr>
            </w:pPr>
          </w:p>
        </w:tc>
      </w:tr>
      <w:tr w:rsidR="00CE3C5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E3C52" w:rsidRPr="001B3341" w:rsidRDefault="00CE3C52" w:rsidP="00CE3C5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3C52" w:rsidRPr="00B4034A" w:rsidRDefault="00CE3C52" w:rsidP="00CE3C52">
            <w:pPr>
              <w:pStyle w:val="QuestionStyle"/>
              <w:spacing w:before="60"/>
            </w:pPr>
            <w:r w:rsidRPr="00B4034A">
              <w:t xml:space="preserve">Factorise  </w:t>
            </w:r>
            <w:r w:rsidRPr="00CE3C52">
              <w:rPr>
                <w:color w:val="FF0000"/>
                <w:position w:val="-10"/>
              </w:rPr>
              <w:object w:dxaOrig="2576" w:dyaOrig="388" w14:anchorId="470EA983">
                <v:shape id="_x0000_i1074" type="#_x0000_t75" style="width:129pt;height:18.75pt" o:ole="">
                  <v:imagedata r:id="rId105" o:title=""/>
                </v:shape>
                <o:OLEObject Type="Embed" ProgID="FXEquation.Equation" ShapeID="_x0000_i1074" DrawAspect="Content" ObjectID="_1556909911" r:id="rId106"/>
              </w:object>
            </w:r>
            <w:r w:rsidRPr="00B4034A">
              <w:t xml:space="preserve"> </w:t>
            </w:r>
          </w:p>
          <w:p w:rsidR="00CE3C52" w:rsidRDefault="00CE3C52" w:rsidP="00CE3C52">
            <w:pPr>
              <w:pStyle w:val="QuestionStyle"/>
              <w:spacing w:before="60"/>
              <w:rPr>
                <w:noProof/>
                <w:position w:val="-8"/>
                <w:lang w:eastAsia="en-AU"/>
              </w:rPr>
            </w:pPr>
            <w:r w:rsidRPr="00B4034A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21320D1" wp14:editId="22DEC21A">
                      <wp:simplePos x="0" y="0"/>
                      <wp:positionH relativeFrom="column">
                        <wp:posOffset>4150572</wp:posOffset>
                      </wp:positionH>
                      <wp:positionV relativeFrom="paragraph">
                        <wp:posOffset>239395</wp:posOffset>
                      </wp:positionV>
                      <wp:extent cx="1430655" cy="373380"/>
                      <wp:effectExtent l="0" t="0" r="17145" b="2667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8D3B79" id="Rectangle 11" o:spid="_x0000_s1026" style="position:absolute;margin-left:326.8pt;margin-top:18.85pt;width:112.65pt;height:29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CE3C52" w:rsidRDefault="00CE3C52" w:rsidP="00CE3C52">
            <w:pPr>
              <w:pStyle w:val="QuestionStyle"/>
              <w:spacing w:before="60"/>
              <w:rPr>
                <w:noProof/>
                <w:position w:val="-8"/>
                <w:lang w:eastAsia="en-AU"/>
              </w:rPr>
            </w:pPr>
          </w:p>
          <w:p w:rsidR="00CE3C52" w:rsidRPr="00B4034A" w:rsidRDefault="00CE3C52" w:rsidP="00CE3C52">
            <w:pPr>
              <w:pStyle w:val="QuestionStyle"/>
              <w:spacing w:before="60"/>
            </w:pPr>
            <w:r w:rsidRPr="00B4034A">
              <w:rPr>
                <w:noProof/>
                <w:position w:val="-8"/>
                <w:lang w:eastAsia="en-AU"/>
              </w:rPr>
              <w:t xml:space="preserve">                </w:t>
            </w:r>
          </w:p>
        </w:tc>
      </w:tr>
      <w:tr w:rsidR="00CE3C5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E3C52" w:rsidRPr="001B3341" w:rsidRDefault="00CE3C52" w:rsidP="00CE3C5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3C52" w:rsidRPr="00D21449" w:rsidRDefault="00CE3C52" w:rsidP="00CE3C52">
            <w:pPr>
              <w:pStyle w:val="QuestionStyle"/>
              <w:spacing w:before="60"/>
              <w:rPr>
                <w:position w:val="-10"/>
              </w:rPr>
            </w:pPr>
            <w:r w:rsidRPr="00B4034A">
              <w:t xml:space="preserve"> </w:t>
            </w:r>
            <w:r w:rsidRPr="00D21449">
              <w:rPr>
                <w:color w:val="FF0000"/>
                <w:position w:val="-10"/>
              </w:rPr>
              <w:object w:dxaOrig="4328" w:dyaOrig="310" w14:anchorId="588F862E">
                <v:shape id="_x0000_i1075" type="#_x0000_t75" style="width:216.75pt;height:15.75pt" o:ole="">
                  <v:imagedata r:id="rId107" o:title=""/>
                </v:shape>
                <o:OLEObject Type="Embed" ProgID="FXEquation.Equation" ShapeID="_x0000_i1075" DrawAspect="Content" ObjectID="_1556909912" r:id="rId108"/>
              </w:object>
            </w:r>
            <w:r w:rsidRPr="00D21449">
              <w:rPr>
                <w:position w:val="-10"/>
              </w:rPr>
              <w:t xml:space="preserve"> </w:t>
            </w:r>
          </w:p>
          <w:p w:rsidR="00CE3C52" w:rsidRPr="00B4034A" w:rsidRDefault="00CE3C52" w:rsidP="00CE3C52">
            <w:pPr>
              <w:pStyle w:val="QuestionStyle"/>
              <w:spacing w:before="60"/>
              <w:rPr>
                <w:position w:val="-2"/>
              </w:rPr>
            </w:pPr>
            <w:r w:rsidRPr="00B4034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69FB22FD" wp14:editId="627A41B7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41063</wp:posOffset>
                      </wp:positionV>
                      <wp:extent cx="2724150" cy="388620"/>
                      <wp:effectExtent l="0" t="0" r="19050" b="11430"/>
                      <wp:wrapNone/>
                      <wp:docPr id="204" name="Group 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0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2C20FF" id="Group 204" o:spid="_x0000_s1026" style="position:absolute;margin-left:17.9pt;margin-top:3.25pt;width:214.5pt;height:30.6pt;z-index:25170329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e3OxQAAANw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RTeJ4JR0AuHwAAAP//AwBQSwECLQAUAAYACAAAACEA2+H2y+4AAACFAQAAEwAAAAAAAAAA&#10;AAAAAAAAAAAAW0NvbnRlbnRfVHlwZXNdLnhtbFBLAQItABQABgAIAAAAIQBa9CxbvwAAABUBAAAL&#10;AAAAAAAAAAAAAAAAAB8BAABfcmVscy8ucmVsc1BLAQItABQABgAIAAAAIQAime3OxQAAANw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nm8wgAAANw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" strokecolor="windowText" strokeweight="1pt"/>
                    </v:group>
                  </w:pict>
                </mc:Fallback>
              </mc:AlternateContent>
            </w:r>
            <w:r w:rsidRPr="00B4034A">
              <w:rPr>
                <w:position w:val="-6"/>
              </w:rPr>
              <w:t xml:space="preserve">             </w:t>
            </w:r>
            <w:r w:rsidRPr="00CE3C52">
              <w:rPr>
                <w:color w:val="FF0000"/>
                <w:position w:val="-10"/>
              </w:rPr>
              <w:object w:dxaOrig="1106" w:dyaOrig="304" w14:anchorId="151B6A15">
                <v:shape id="_x0000_i1076" type="#_x0000_t75" style="width:54.75pt;height:15pt" o:ole="">
                  <v:imagedata r:id="rId109" o:title=""/>
                </v:shape>
                <o:OLEObject Type="Embed" ProgID="FXEquation.Equation" ShapeID="_x0000_i1076" DrawAspect="Content" ObjectID="_1556909913" r:id="rId110"/>
              </w:object>
            </w:r>
            <w:r w:rsidRPr="00B4034A">
              <w:rPr>
                <w:position w:val="-2"/>
              </w:rPr>
              <w:t xml:space="preserve">                                                   </w:t>
            </w:r>
            <w:r w:rsidRPr="00CE3C52">
              <w:rPr>
                <w:color w:val="FF0000"/>
                <w:position w:val="-10"/>
              </w:rPr>
              <w:object w:dxaOrig="952" w:dyaOrig="304" w14:anchorId="57C15329">
                <v:shape id="_x0000_i1077" type="#_x0000_t75" style="width:48pt;height:15pt" o:ole="">
                  <v:imagedata r:id="rId111" o:title=""/>
                </v:shape>
                <o:OLEObject Type="Embed" ProgID="FXEquation.Equation" ShapeID="_x0000_i1077" DrawAspect="Content" ObjectID="_1556909914" r:id="rId112"/>
              </w:object>
            </w:r>
            <w:r w:rsidRPr="00B4034A">
              <w:rPr>
                <w:position w:val="-2"/>
              </w:rPr>
              <w:t xml:space="preserve">                                    </w:t>
            </w:r>
          </w:p>
          <w:p w:rsidR="00CE3C52" w:rsidRPr="00B4034A" w:rsidRDefault="00CE3C52" w:rsidP="00CE3C52">
            <w:pPr>
              <w:pStyle w:val="QuestionStyle"/>
              <w:spacing w:before="60"/>
              <w:rPr>
                <w:position w:val="-6"/>
              </w:rPr>
            </w:pPr>
            <w:r w:rsidRPr="00B4034A">
              <w:rPr>
                <w:position w:val="-6"/>
              </w:rPr>
              <w:t xml:space="preserve">             </w:t>
            </w:r>
            <w:r w:rsidRPr="00CE3C52">
              <w:rPr>
                <w:color w:val="FF0000"/>
                <w:position w:val="-10"/>
              </w:rPr>
              <w:object w:dxaOrig="952" w:dyaOrig="304" w14:anchorId="2EA03A31">
                <v:shape id="_x0000_i1078" type="#_x0000_t75" style="width:48pt;height:15pt" o:ole="">
                  <v:imagedata r:id="rId113" o:title=""/>
                </v:shape>
                <o:OLEObject Type="Embed" ProgID="FXEquation.Equation" ShapeID="_x0000_i1078" DrawAspect="Content" ObjectID="_1556909915" r:id="rId114"/>
              </w:object>
            </w:r>
            <w:r w:rsidRPr="00B4034A">
              <w:rPr>
                <w:position w:val="-2"/>
              </w:rPr>
              <w:t xml:space="preserve">                                                      </w:t>
            </w:r>
            <w:r w:rsidRPr="00CE3C52">
              <w:rPr>
                <w:color w:val="FF0000"/>
                <w:position w:val="-10"/>
              </w:rPr>
              <w:object w:dxaOrig="1071" w:dyaOrig="304" w14:anchorId="53E52BA9">
                <v:shape id="_x0000_i1079" type="#_x0000_t75" style="width:53.25pt;height:15pt" o:ole="">
                  <v:imagedata r:id="rId115" o:title=""/>
                </v:shape>
                <o:OLEObject Type="Embed" ProgID="FXEquation.Equation" ShapeID="_x0000_i1079" DrawAspect="Content" ObjectID="_1556909916" r:id="rId116"/>
              </w:object>
            </w:r>
            <w:r w:rsidRPr="00B4034A">
              <w:rPr>
                <w:position w:val="-2"/>
              </w:rPr>
              <w:t xml:space="preserve">  </w:t>
            </w:r>
          </w:p>
        </w:tc>
      </w:tr>
      <w:tr w:rsidR="00CE3C5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E3C52" w:rsidRPr="001B3341" w:rsidRDefault="00CE3C52" w:rsidP="00CE3C5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3C52" w:rsidRPr="00CE3C52" w:rsidRDefault="00CE3C52" w:rsidP="00CE3C52">
            <w:pPr>
              <w:pStyle w:val="QuestionStyle"/>
              <w:spacing w:before="60"/>
              <w:rPr>
                <w:position w:val="-10"/>
              </w:rPr>
            </w:pPr>
            <w:r w:rsidRPr="00CE3C52">
              <w:rPr>
                <w:color w:val="FF0000"/>
                <w:position w:val="-10"/>
              </w:rPr>
              <w:object w:dxaOrig="5362" w:dyaOrig="388" w14:anchorId="1E6FB1D6">
                <v:shape id="_x0000_i1080" type="#_x0000_t75" style="width:267.75pt;height:18.75pt" o:ole="">
                  <v:imagedata r:id="rId117" o:title=""/>
                </v:shape>
                <o:OLEObject Type="Embed" ProgID="FXEquation.Equation" ShapeID="_x0000_i1080" DrawAspect="Content" ObjectID="_1556909917" r:id="rId118"/>
              </w:object>
            </w:r>
            <w:r w:rsidRPr="00CE3C52">
              <w:rPr>
                <w:position w:val="-10"/>
              </w:rPr>
              <w:t xml:space="preserve"> </w:t>
            </w:r>
          </w:p>
          <w:p w:rsidR="00CE3C52" w:rsidRPr="00B4034A" w:rsidRDefault="00CE3C52" w:rsidP="00CE3C52">
            <w:pPr>
              <w:pStyle w:val="QuestionStyle"/>
              <w:spacing w:before="60"/>
            </w:pPr>
            <w:r w:rsidRPr="00B4034A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737E259" wp14:editId="05F33425">
                      <wp:simplePos x="0" y="0"/>
                      <wp:positionH relativeFrom="column">
                        <wp:posOffset>4232275</wp:posOffset>
                      </wp:positionH>
                      <wp:positionV relativeFrom="paragraph">
                        <wp:posOffset>160655</wp:posOffset>
                      </wp:positionV>
                      <wp:extent cx="1430655" cy="373380"/>
                      <wp:effectExtent l="0" t="0" r="17145" b="26670"/>
                      <wp:wrapNone/>
                      <wp:docPr id="209" name="Rectangle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F086F5" id="Rectangle 209" o:spid="_x0000_s1026" style="position:absolute;margin-left:333.25pt;margin-top:12.65pt;width:112.65pt;height:2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CE3C52" w:rsidRPr="00B4034A" w:rsidRDefault="00CE3C52" w:rsidP="00CE3C52">
            <w:pPr>
              <w:pStyle w:val="QuestionStyle"/>
              <w:spacing w:before="60"/>
            </w:pPr>
          </w:p>
          <w:p w:rsidR="00CE3C52" w:rsidRPr="00B4034A" w:rsidRDefault="00CE3C52" w:rsidP="00CE3C52">
            <w:pPr>
              <w:pStyle w:val="QuestionStyle"/>
              <w:spacing w:before="60"/>
            </w:pPr>
          </w:p>
        </w:tc>
      </w:tr>
      <w:tr w:rsidR="00CE3C5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E3C52" w:rsidRPr="001B3341" w:rsidRDefault="00CE3C52" w:rsidP="00CE3C5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3C52" w:rsidRPr="00B4034A" w:rsidRDefault="00CE3C52" w:rsidP="00CE3C52">
            <w:pPr>
              <w:pStyle w:val="QuestionStyle"/>
              <w:spacing w:before="60"/>
            </w:pPr>
            <w:r w:rsidRPr="00B4034A">
              <w:t xml:space="preserve">Factorise  </w:t>
            </w:r>
            <w:r w:rsidRPr="00D21449">
              <w:rPr>
                <w:color w:val="FF0000"/>
                <w:position w:val="-10"/>
              </w:rPr>
              <w:object w:dxaOrig="2662" w:dyaOrig="388" w14:anchorId="28C28FE3">
                <v:shape id="_x0000_i1081" type="#_x0000_t75" style="width:133.5pt;height:18.75pt" o:ole="">
                  <v:imagedata r:id="rId119" o:title=""/>
                </v:shape>
                <o:OLEObject Type="Embed" ProgID="FXEquation.Equation" ShapeID="_x0000_i1081" DrawAspect="Content" ObjectID="_1556909918" r:id="rId120"/>
              </w:object>
            </w:r>
            <w:r w:rsidRPr="00B4034A">
              <w:t xml:space="preserve"> </w:t>
            </w:r>
          </w:p>
          <w:p w:rsidR="00CE3C52" w:rsidRPr="00B4034A" w:rsidRDefault="00CE3C52" w:rsidP="00CE3C52">
            <w:pPr>
              <w:pStyle w:val="QuestionStyle"/>
              <w:spacing w:before="60"/>
            </w:pPr>
            <w:r w:rsidRPr="00B4034A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E2431AD" wp14:editId="2D92A991">
                      <wp:simplePos x="0" y="0"/>
                      <wp:positionH relativeFrom="column">
                        <wp:posOffset>4151630</wp:posOffset>
                      </wp:positionH>
                      <wp:positionV relativeFrom="paragraph">
                        <wp:posOffset>26670</wp:posOffset>
                      </wp:positionV>
                      <wp:extent cx="1430867" cy="373380"/>
                      <wp:effectExtent l="0" t="0" r="17145" b="26670"/>
                      <wp:wrapNone/>
                      <wp:docPr id="203" name="Rectangl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119D51" id="Rectangle 203" o:spid="_x0000_s1026" style="position:absolute;margin-left:326.9pt;margin-top:2.1pt;width:112.65pt;height:29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CE3C52" w:rsidRPr="00B4034A" w:rsidRDefault="00CE3C52" w:rsidP="00CE3C52">
            <w:pPr>
              <w:pStyle w:val="QuestionStyle"/>
              <w:spacing w:before="60"/>
              <w:rPr>
                <w:noProof/>
                <w:lang w:eastAsia="en-AU"/>
              </w:rPr>
            </w:pPr>
          </w:p>
        </w:tc>
      </w:tr>
      <w:tr w:rsidR="00CE3C5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E3C52" w:rsidRPr="001B3341" w:rsidRDefault="00CE3C52" w:rsidP="00CE3C5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3C52" w:rsidRPr="00B4034A" w:rsidRDefault="00CE3C52" w:rsidP="00CE3C52">
            <w:pPr>
              <w:pStyle w:val="QuestionStyle"/>
              <w:spacing w:before="60"/>
            </w:pPr>
            <w:r w:rsidRPr="00B4034A">
              <w:t xml:space="preserve">Factorise  </w:t>
            </w:r>
            <w:r w:rsidR="00A20722" w:rsidRPr="00A20722">
              <w:rPr>
                <w:color w:val="FF0000"/>
                <w:position w:val="-10"/>
              </w:rPr>
              <w:object w:dxaOrig="2722" w:dyaOrig="388" w14:anchorId="506B1F21">
                <v:shape id="_x0000_i1082" type="#_x0000_t75" style="width:136.5pt;height:18.75pt" o:ole="">
                  <v:imagedata r:id="rId121" o:title=""/>
                </v:shape>
                <o:OLEObject Type="Embed" ProgID="FXEquation.Equation" ShapeID="_x0000_i1082" DrawAspect="Content" ObjectID="_1556909919" r:id="rId122"/>
              </w:object>
            </w:r>
            <w:r w:rsidRPr="00B4034A">
              <w:t xml:space="preserve"> </w:t>
            </w:r>
          </w:p>
          <w:p w:rsidR="00CE3C52" w:rsidRPr="00B4034A" w:rsidRDefault="00CE3C52" w:rsidP="00CE3C52">
            <w:pPr>
              <w:pStyle w:val="QuestionStyle"/>
              <w:spacing w:before="60"/>
              <w:rPr>
                <w:noProof/>
                <w:lang w:eastAsia="en-AU"/>
              </w:rPr>
            </w:pPr>
            <w:r w:rsidRPr="00B4034A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E7FF2D8" wp14:editId="3D943A23">
                      <wp:simplePos x="0" y="0"/>
                      <wp:positionH relativeFrom="column">
                        <wp:posOffset>4151630</wp:posOffset>
                      </wp:positionH>
                      <wp:positionV relativeFrom="paragraph">
                        <wp:posOffset>62230</wp:posOffset>
                      </wp:positionV>
                      <wp:extent cx="1430867" cy="373380"/>
                      <wp:effectExtent l="0" t="0" r="17145" b="26670"/>
                      <wp:wrapNone/>
                      <wp:docPr id="220" name="Rectangle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BD822E" id="Rectangle 220" o:spid="_x0000_s1026" style="position:absolute;margin-left:326.9pt;margin-top:4.9pt;width:112.65pt;height:2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CE3C52" w:rsidRPr="00B4034A" w:rsidRDefault="00CE3C52" w:rsidP="00CE3C52">
            <w:pPr>
              <w:pStyle w:val="QuestionStyle"/>
              <w:spacing w:before="60"/>
              <w:rPr>
                <w:noProof/>
                <w:lang w:eastAsia="en-AU"/>
              </w:rPr>
            </w:pPr>
          </w:p>
        </w:tc>
      </w:tr>
      <w:tr w:rsidR="00CE3C5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E3C52" w:rsidRPr="001B3341" w:rsidRDefault="00CE3C52" w:rsidP="00A20722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3C52" w:rsidRPr="00B4034A" w:rsidRDefault="00CE3C52" w:rsidP="00CE3C52">
            <w:pPr>
              <w:pStyle w:val="QuestionStyle"/>
              <w:spacing w:before="60"/>
              <w:rPr>
                <w:noProof/>
                <w:lang w:eastAsia="en-AU"/>
              </w:rPr>
            </w:pPr>
            <w:r w:rsidRPr="00B4034A">
              <w:rPr>
                <w:noProof/>
                <w:lang w:eastAsia="en-AU"/>
              </w:rPr>
              <w:t xml:space="preserve">Simplify  </w:t>
            </w:r>
            <w:r w:rsidR="00A20722" w:rsidRPr="00A20722">
              <w:rPr>
                <w:noProof/>
                <w:color w:val="FF0000"/>
                <w:position w:val="-22"/>
                <w:lang w:eastAsia="en-AU"/>
              </w:rPr>
              <w:object w:dxaOrig="1200" w:dyaOrig="688" w14:anchorId="44C9BDC5">
                <v:shape id="_x0000_i1083" type="#_x0000_t75" style="width:60pt;height:35.25pt" o:ole="">
                  <v:imagedata r:id="rId123" o:title=""/>
                </v:shape>
                <o:OLEObject Type="Embed" ProgID="FXEquation.Equation" ShapeID="_x0000_i1083" DrawAspect="Content" ObjectID="_1556909920" r:id="rId124"/>
              </w:object>
            </w:r>
            <w:r w:rsidRPr="00B4034A">
              <w:rPr>
                <w:noProof/>
                <w:lang w:eastAsia="en-AU"/>
              </w:rPr>
              <w:t xml:space="preserve"> </w:t>
            </w:r>
          </w:p>
          <w:p w:rsidR="00CE3C52" w:rsidRPr="00B4034A" w:rsidRDefault="00CE3C52" w:rsidP="00CE3C52">
            <w:pPr>
              <w:pStyle w:val="QuestionStyle"/>
              <w:spacing w:before="60"/>
              <w:rPr>
                <w:position w:val="-6"/>
              </w:rPr>
            </w:pPr>
          </w:p>
          <w:p w:rsidR="00CE3C52" w:rsidRPr="00B4034A" w:rsidRDefault="00CE3C52" w:rsidP="00CE3C52">
            <w:pPr>
              <w:pStyle w:val="QuestionStyle"/>
              <w:spacing w:before="60"/>
              <w:rPr>
                <w:position w:val="-2"/>
              </w:rPr>
            </w:pPr>
            <w:r w:rsidRPr="00B4034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7A871951" wp14:editId="2BE33901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41063</wp:posOffset>
                      </wp:positionV>
                      <wp:extent cx="2724150" cy="388620"/>
                      <wp:effectExtent l="0" t="0" r="19050" b="11430"/>
                      <wp:wrapNone/>
                      <wp:docPr id="221" name="Group 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D87B69" id="Group 221" o:spid="_x0000_s1026" style="position:absolute;margin-left:17.9pt;margin-top:3.25pt;width:214.5pt;height:30.6pt;z-index:251706368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xI2xgAAANw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CfyfCUdArq4AAAD//wMAUEsBAi0AFAAGAAgAAAAhANvh9svuAAAAhQEAABMAAAAAAAAA&#10;AAAAAAAAAAAAAFtDb250ZW50X1R5cGVzXS54bWxQSwECLQAUAAYACAAAACEAWvQsW78AAAAVAQAA&#10;CwAAAAAAAAAAAAAAAAAfAQAAX3JlbHMvLnJlbHNQSwECLQAUAAYACAAAACEAeVsSNs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Pr="00B4034A">
              <w:rPr>
                <w:position w:val="-6"/>
              </w:rPr>
              <w:t xml:space="preserve">             </w:t>
            </w:r>
            <w:r w:rsidR="00A20722" w:rsidRPr="00A20722">
              <w:rPr>
                <w:color w:val="FF0000"/>
                <w:position w:val="-6"/>
              </w:rPr>
              <w:object w:dxaOrig="622" w:dyaOrig="260" w14:anchorId="0A81FD05">
                <v:shape id="_x0000_i1084" type="#_x0000_t75" style="width:30.75pt;height:12.75pt" o:ole="">
                  <v:imagedata r:id="rId125" o:title=""/>
                </v:shape>
                <o:OLEObject Type="Embed" ProgID="FXEquation.Equation" ShapeID="_x0000_i1084" DrawAspect="Content" ObjectID="_1556909921" r:id="rId126"/>
              </w:object>
            </w:r>
            <w:r w:rsidRPr="00B4034A">
              <w:rPr>
                <w:position w:val="-2"/>
              </w:rPr>
              <w:t xml:space="preserve">                                                           </w:t>
            </w:r>
            <w:r w:rsidR="00A20722" w:rsidRPr="00A20722">
              <w:rPr>
                <w:color w:val="FF0000"/>
                <w:position w:val="-6"/>
              </w:rPr>
              <w:object w:dxaOrig="622" w:dyaOrig="264" w14:anchorId="37D4631D">
                <v:shape id="_x0000_i1085" type="#_x0000_t75" style="width:30.75pt;height:12.75pt" o:ole="">
                  <v:imagedata r:id="rId127" o:title=""/>
                </v:shape>
                <o:OLEObject Type="Embed" ProgID="FXEquation.Equation" ShapeID="_x0000_i1085" DrawAspect="Content" ObjectID="_1556909922" r:id="rId128"/>
              </w:object>
            </w:r>
            <w:r w:rsidRPr="00B4034A">
              <w:rPr>
                <w:position w:val="-2"/>
              </w:rPr>
              <w:t xml:space="preserve">                                    </w:t>
            </w:r>
          </w:p>
          <w:p w:rsidR="00CE3C52" w:rsidRPr="00B4034A" w:rsidRDefault="00CE3C52" w:rsidP="00CE3C52">
            <w:pPr>
              <w:pStyle w:val="QuestionStyle"/>
              <w:spacing w:before="60"/>
              <w:rPr>
                <w:noProof/>
                <w:lang w:eastAsia="en-AU"/>
              </w:rPr>
            </w:pPr>
            <w:r w:rsidRPr="00B4034A">
              <w:rPr>
                <w:position w:val="-6"/>
              </w:rPr>
              <w:t xml:space="preserve">             </w:t>
            </w:r>
            <w:r w:rsidR="00A20722" w:rsidRPr="00A20722">
              <w:rPr>
                <w:color w:val="FF0000"/>
                <w:position w:val="-6"/>
              </w:rPr>
              <w:object w:dxaOrig="652" w:dyaOrig="264" w14:anchorId="69EB0F26">
                <v:shape id="_x0000_i1086" type="#_x0000_t75" style="width:32.25pt;height:12.75pt" o:ole="">
                  <v:imagedata r:id="rId129" o:title=""/>
                </v:shape>
                <o:OLEObject Type="Embed" ProgID="FXEquation.Equation" ShapeID="_x0000_i1086" DrawAspect="Content" ObjectID="_1556909923" r:id="rId130"/>
              </w:object>
            </w:r>
            <w:r w:rsidRPr="00B4034A">
              <w:rPr>
                <w:position w:val="-2"/>
              </w:rPr>
              <w:t xml:space="preserve">                                                          </w:t>
            </w:r>
            <w:r w:rsidR="00A20722" w:rsidRPr="00A20722">
              <w:rPr>
                <w:color w:val="FF0000"/>
                <w:position w:val="-6"/>
              </w:rPr>
              <w:object w:dxaOrig="626" w:dyaOrig="264" w14:anchorId="79B106CF">
                <v:shape id="_x0000_i1087" type="#_x0000_t75" style="width:31.5pt;height:12.75pt" o:ole="">
                  <v:imagedata r:id="rId131" o:title=""/>
                </v:shape>
                <o:OLEObject Type="Embed" ProgID="FXEquation.Equation" ShapeID="_x0000_i1087" DrawAspect="Content" ObjectID="_1556909924" r:id="rId132"/>
              </w:object>
            </w:r>
            <w:r w:rsidRPr="00B4034A">
              <w:rPr>
                <w:position w:val="-2"/>
              </w:rPr>
              <w:t xml:space="preserve">  </w:t>
            </w:r>
          </w:p>
        </w:tc>
      </w:tr>
      <w:tr w:rsidR="00CE3C5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E3C52" w:rsidRPr="001B3341" w:rsidRDefault="00CE3C52" w:rsidP="00CE3C5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3C52" w:rsidRPr="00B4034A" w:rsidRDefault="00CE3C52" w:rsidP="00CE3C52">
            <w:pPr>
              <w:pStyle w:val="QuestionStyle"/>
              <w:spacing w:before="60"/>
            </w:pPr>
            <w:r w:rsidRPr="00B4034A">
              <w:t>Complete the table of values below.</w:t>
            </w:r>
          </w:p>
          <w:p w:rsidR="00CE3C52" w:rsidRPr="00B4034A" w:rsidRDefault="00CE3C52" w:rsidP="00CE3C52">
            <w:pPr>
              <w:pStyle w:val="QuestionStyle"/>
              <w:spacing w:before="60"/>
            </w:pPr>
          </w:p>
          <w:tbl>
            <w:tblPr>
              <w:tblStyle w:val="TableGrid"/>
              <w:tblW w:w="0" w:type="auto"/>
              <w:tblInd w:w="72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</w:tblGrid>
            <w:tr w:rsidR="00CE3C52" w:rsidRPr="00B4034A" w:rsidTr="00830453"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  <w:r w:rsidRPr="00B4034A">
                    <w:t xml:space="preserve"> </w:t>
                  </w:r>
                  <w:r w:rsidRPr="00B4034A">
                    <w:rPr>
                      <w:color w:val="FF0000"/>
                    </w:rPr>
                    <w:object w:dxaOrig="114" w:dyaOrig="138" w14:anchorId="750F57C2">
                      <v:shape id="_x0000_i1088" type="#_x0000_t75" style="width:6pt;height:7.5pt" o:ole="">
                        <v:imagedata r:id="rId133" o:title=""/>
                      </v:shape>
                      <o:OLEObject Type="Embed" ProgID="FXEquation.Equation" ShapeID="_x0000_i1088" DrawAspect="Content" ObjectID="_1556909925" r:id="rId134"/>
                    </w:object>
                  </w:r>
                  <w:r w:rsidRPr="00B4034A"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  <w:r w:rsidRPr="00B4034A">
                    <w:t>0</w:t>
                  </w:r>
                </w:p>
              </w:tc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  <w:r w:rsidRPr="00B4034A">
                    <w:t>1</w:t>
                  </w:r>
                </w:p>
              </w:tc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  <w:r w:rsidRPr="00B4034A">
                    <w:t>2</w:t>
                  </w:r>
                </w:p>
              </w:tc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  <w:r w:rsidRPr="00B4034A">
                    <w:t>3</w:t>
                  </w:r>
                </w:p>
              </w:tc>
            </w:tr>
            <w:tr w:rsidR="00CE3C52" w:rsidRPr="00B4034A" w:rsidTr="00830453">
              <w:tc>
                <w:tcPr>
                  <w:tcW w:w="1504" w:type="dxa"/>
                  <w:vAlign w:val="center"/>
                </w:tcPr>
                <w:p w:rsidR="00CE3C52" w:rsidRPr="00A20722" w:rsidRDefault="00CE3C52" w:rsidP="00CE3C52">
                  <w:pPr>
                    <w:pStyle w:val="QuestionStyle"/>
                    <w:spacing w:before="60"/>
                    <w:jc w:val="center"/>
                    <w:rPr>
                      <w:position w:val="-6"/>
                    </w:rPr>
                  </w:pPr>
                  <w:r w:rsidRPr="00B4034A">
                    <w:t xml:space="preserve"> </w:t>
                  </w:r>
                  <w:r w:rsidR="00A20722" w:rsidRPr="00A20722">
                    <w:rPr>
                      <w:color w:val="FF0000"/>
                      <w:position w:val="-6"/>
                    </w:rPr>
                    <w:object w:dxaOrig="772" w:dyaOrig="348" w14:anchorId="68A6B6BE">
                      <v:shape id="_x0000_i1089" type="#_x0000_t75" style="width:39pt;height:16.5pt" o:ole="">
                        <v:imagedata r:id="rId135" o:title=""/>
                      </v:shape>
                      <o:OLEObject Type="Embed" ProgID="FXEquation.Equation" ShapeID="_x0000_i1089" DrawAspect="Content" ObjectID="_1556909926" r:id="rId136"/>
                    </w:object>
                  </w:r>
                  <w:r w:rsidRPr="00A20722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CE3C52" w:rsidRPr="00B4034A" w:rsidRDefault="00CE3C52" w:rsidP="00CE3C52">
                  <w:pPr>
                    <w:pStyle w:val="QuestionStyle"/>
                    <w:spacing w:before="60"/>
                    <w:jc w:val="center"/>
                  </w:pPr>
                </w:p>
              </w:tc>
            </w:tr>
          </w:tbl>
          <w:p w:rsidR="00CE3C52" w:rsidRPr="00B4034A" w:rsidRDefault="00CE3C52" w:rsidP="00CE3C52">
            <w:pPr>
              <w:pStyle w:val="QuestionStyle"/>
              <w:spacing w:before="60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37"/>
          <w:footerReference w:type="default" r:id="rId138"/>
          <w:footerReference w:type="first" r:id="rId13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830453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0A9552CEB27542658976D944490EB1B8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85107C886D2441CEA7BE16D0D512CE88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EBDFD35BADFB4C4CB5537718B3FC08EF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F12C69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5D344A2C0D5C4B76879299853DD17AB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F12C69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Algebraic Techniques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DB3E1A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DB3E1A" w:rsidRDefault="00DB3E1A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="00474C6F" w:rsidRPr="00474C6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72" w:dyaOrig="264" w14:anchorId="3338DF7C">
                <v:shape id="_x0000_i1090" type="#_x0000_t75" style="width:113.25pt;height:12.75pt" o:ole="">
                  <v:imagedata r:id="rId140" o:title=""/>
                </v:shape>
                <o:OLEObject Type="Embed" ProgID="FXEquation.Equation" ShapeID="_x0000_i1090" DrawAspect="Content" ObjectID="_1556909927" r:id="rId14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B3E1A" w:rsidRDefault="00DB3E1A" w:rsidP="00DB3E1A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42691B35" wp14:editId="554598BE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34713</wp:posOffset>
                      </wp:positionV>
                      <wp:extent cx="2724150" cy="388620"/>
                      <wp:effectExtent l="0" t="0" r="19050" b="11430"/>
                      <wp:wrapNone/>
                      <wp:docPr id="352" name="Group 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35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26883F" id="Group 352" o:spid="_x0000_s1026" style="position:absolute;margin-left:28.05pt;margin-top:2.75pt;width:214.5pt;height:30.6pt;z-index:251675648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4F26C4" w:rsidRPr="004F26C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52" w:dyaOrig="264" w14:anchorId="27E25424">
                <v:shape id="_x0000_i1091" type="#_x0000_t75" style="width:57.75pt;height:12.75pt" o:ole="">
                  <v:imagedata r:id="rId142" o:title=""/>
                </v:shape>
                <o:OLEObject Type="Embed" ProgID="FXEquation.Equation" ShapeID="_x0000_i1091" DrawAspect="Content" ObjectID="_1556909928" r:id="rId143"/>
              </w:object>
            </w:r>
            <w:r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         </w:t>
            </w:r>
            <w:r w:rsidR="004F26C4" w:rsidRPr="004F26C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08" w:dyaOrig="264">
                <v:shape id="_x0000_i1092" type="#_x0000_t75" style="width:45.75pt;height:12.75pt" o:ole="">
                  <v:imagedata r:id="rId144" o:title=""/>
                </v:shape>
                <o:OLEObject Type="Embed" ProgID="FXEquation.Equation" ShapeID="_x0000_i1092" DrawAspect="Content" ObjectID="_1556909929" r:id="rId145"/>
              </w:object>
            </w:r>
            <w:r w:rsidR="004F26C4"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DB3E1A" w:rsidRPr="00681BA6" w:rsidRDefault="00DB3E1A" w:rsidP="00DB3E1A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</w:t>
            </w:r>
            <w:r w:rsidR="004F26C4" w:rsidRPr="004F26C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88" w:dyaOrig="264">
                <v:shape id="_x0000_i1093" type="#_x0000_t75" style="width:54.75pt;height:12.75pt" o:ole="">
                  <v:imagedata r:id="rId146" o:title=""/>
                </v:shape>
                <o:OLEObject Type="Embed" ProgID="FXEquation.Equation" ShapeID="_x0000_i1093" DrawAspect="Content" ObjectID="_1556909930" r:id="rId147"/>
              </w:object>
            </w:r>
            <w:r w:rsidR="004F26C4"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          </w:t>
            </w:r>
            <w:r w:rsidR="004F26C4" w:rsidRPr="004F26C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08" w:dyaOrig="264">
                <v:shape id="_x0000_i1094" type="#_x0000_t75" style="width:45.75pt;height:12.75pt" o:ole="">
                  <v:imagedata r:id="rId148" o:title=""/>
                </v:shape>
                <o:OLEObject Type="Embed" ProgID="FXEquation.Equation" ShapeID="_x0000_i1094" DrawAspect="Content" ObjectID="_1556909931" r:id="rId149"/>
              </w:object>
            </w:r>
            <w:r w:rsidR="004F26C4"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DB3E1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3E1A" w:rsidRPr="001B3341" w:rsidRDefault="00DB3E1A" w:rsidP="0070578B">
            <w:pPr>
              <w:pStyle w:val="ListParagraph"/>
              <w:numPr>
                <w:ilvl w:val="0"/>
                <w:numId w:val="9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Default="00DB3E1A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="0070578B" w:rsidRPr="0070578B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930" w:dyaOrig="744" w14:anchorId="6A019EB7">
                <v:shape id="_x0000_i1095" type="#_x0000_t75" style="width:46.5pt;height:37.5pt" o:ole="">
                  <v:imagedata r:id="rId150" o:title=""/>
                </v:shape>
                <o:OLEObject Type="Embed" ProgID="FXEquation.Equation" ShapeID="_x0000_i1095" DrawAspect="Content" ObjectID="_1556909932" r:id="rId15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B3E1A" w:rsidRDefault="00DB3E1A" w:rsidP="00DB3E1A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82C71EA" wp14:editId="4C1AE471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65193</wp:posOffset>
                      </wp:positionV>
                      <wp:extent cx="2724150" cy="388620"/>
                      <wp:effectExtent l="0" t="0" r="19050" b="11430"/>
                      <wp:wrapNone/>
                      <wp:docPr id="357" name="Group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3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4DFFFA" id="Group 357" o:spid="_x0000_s1026" style="position:absolute;margin-left:28.05pt;margin-top:5.15pt;width:214.5pt;height:30.6pt;z-index:251676672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</w:t>
            </w:r>
            <w:r w:rsidR="0070578B" w:rsidRPr="0070578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260" w14:anchorId="5B32CFAF">
                <v:shape id="_x0000_i1096" type="#_x0000_t75" style="width:18.75pt;height:12.75pt" o:ole="">
                  <v:imagedata r:id="rId152" o:title=""/>
                </v:shape>
                <o:OLEObject Type="Embed" ProgID="FXEquation.Equation" ShapeID="_x0000_i1096" DrawAspect="Content" ObjectID="_1556909933" r:id="rId153"/>
              </w:object>
            </w:r>
            <w:r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 w:rsidR="0070578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</w:t>
            </w:r>
            <w:r w:rsidR="0070578B" w:rsidRPr="0070578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260" w14:anchorId="47565A6B">
                <v:shape id="_x0000_i1097" type="#_x0000_t75" style="width:25.5pt;height:12.75pt" o:ole="">
                  <v:imagedata r:id="rId154" o:title=""/>
                </v:shape>
                <o:OLEObject Type="Embed" ProgID="FXEquation.Equation" ShapeID="_x0000_i1097" DrawAspect="Content" ObjectID="_1556909934" r:id="rId155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DB3E1A" w:rsidRPr="00681BA6" w:rsidRDefault="00DB3E1A" w:rsidP="00DB3E1A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0578B" w:rsidRPr="0070578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98" w:dyaOrig="600" w14:anchorId="56D79FA6">
                <v:shape id="_x0000_i1098" type="#_x0000_t75" style="width:20.25pt;height:29.25pt" o:ole="">
                  <v:imagedata r:id="rId156" o:title=""/>
                </v:shape>
                <o:OLEObject Type="Embed" ProgID="FXEquation.Equation" ShapeID="_x0000_i1098" DrawAspect="Content" ObjectID="_1556909935" r:id="rId157"/>
              </w:object>
            </w:r>
            <w:r w:rsidRPr="00681BA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</w:t>
            </w:r>
            <w:r w:rsidR="0070578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</w:t>
            </w:r>
            <w:r w:rsidR="0070578B" w:rsidRPr="0070578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0" w14:anchorId="291488E9">
                <v:shape id="_x0000_i1099" type="#_x0000_t75" style="width:17.25pt;height:28.5pt" o:ole="">
                  <v:imagedata r:id="rId158" o:title=""/>
                </v:shape>
                <o:OLEObject Type="Embed" ProgID="FXEquation.Equation" ShapeID="_x0000_i1099" DrawAspect="Content" ObjectID="_1556909936" r:id="rId159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DB3E1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Pr="0070578B" w:rsidRDefault="0070578B" w:rsidP="00DB3E1A">
            <w:pPr>
              <w:spacing w:before="60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70578B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4747" w:dyaOrig="388" w14:anchorId="3EBA9300">
                <v:shape id="_x0000_i1100" type="#_x0000_t75" style="width:237pt;height:19.5pt" o:ole="">
                  <v:imagedata r:id="rId160" o:title=""/>
                </v:shape>
                <o:OLEObject Type="Embed" ProgID="FXEquation.Equation" ShapeID="_x0000_i1100" DrawAspect="Content" ObjectID="_1556909937" r:id="rId161"/>
              </w:object>
            </w:r>
            <w:r w:rsidR="00DB3E1A" w:rsidRPr="0070578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DB3E1A" w:rsidRPr="0068243E" w:rsidRDefault="00DB3E1A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DB3E1A" w:rsidRPr="00681BA6" w:rsidRDefault="00DB3E1A" w:rsidP="00DB3E1A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6F5F1421" wp14:editId="2D943B7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33020</wp:posOffset>
                      </wp:positionV>
                      <wp:extent cx="4415790" cy="114300"/>
                      <wp:effectExtent l="0" t="0" r="22860" b="19050"/>
                      <wp:wrapNone/>
                      <wp:docPr id="362" name="Group 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A79D98" id="Group 362" o:spid="_x0000_s1026" style="position:absolute;margin-left:28pt;margin-top:2.6pt;width:347.7pt;height:9pt;z-index:25167769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097B0A">
              <w:rPr>
                <w:rFonts w:ascii="Times New Roman" w:hAnsi="Times New Roman"/>
                <w:sz w:val="24"/>
                <w:szCs w:val="24"/>
              </w:rPr>
              <w:t>16.25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70578B">
              <w:rPr>
                <w:rFonts w:ascii="Times New Roman" w:hAnsi="Times New Roman"/>
                <w:sz w:val="24"/>
                <w:szCs w:val="24"/>
              </w:rPr>
              <w:t>17.5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097B0A">
              <w:rPr>
                <w:rFonts w:ascii="Times New Roman" w:hAnsi="Times New Roman"/>
                <w:sz w:val="24"/>
                <w:szCs w:val="24"/>
              </w:rPr>
              <w:t>24.5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097B0A">
              <w:rPr>
                <w:rFonts w:ascii="Times New Roman" w:hAnsi="Times New Roman"/>
                <w:sz w:val="24"/>
                <w:szCs w:val="24"/>
              </w:rPr>
              <w:t>25.0</w:t>
            </w:r>
          </w:p>
        </w:tc>
      </w:tr>
      <w:tr w:rsidR="00DB3E1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3E1A" w:rsidRPr="001B3341" w:rsidRDefault="00DB3E1A" w:rsidP="00DB3E1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3E1A" w:rsidRPr="00637A98" w:rsidRDefault="00DB3E1A" w:rsidP="00DB3E1A">
            <w:pPr>
              <w:pStyle w:val="QuestionStyle"/>
              <w:spacing w:before="60"/>
              <w:rPr>
                <w:position w:val="-10"/>
              </w:rPr>
            </w:pPr>
            <w:r>
              <w:t xml:space="preserve"> </w:t>
            </w:r>
            <w:r w:rsidR="00637A98" w:rsidRPr="00637A98">
              <w:rPr>
                <w:color w:val="FF0000"/>
                <w:position w:val="-10"/>
              </w:rPr>
              <w:object w:dxaOrig="2288" w:dyaOrig="310" w14:anchorId="6079C265">
                <v:shape id="_x0000_i1101" type="#_x0000_t75" style="width:114.75pt;height:15.75pt" o:ole="">
                  <v:imagedata r:id="rId162" o:title=""/>
                </v:shape>
                <o:OLEObject Type="Embed" ProgID="FXEquation.Equation" ShapeID="_x0000_i1101" DrawAspect="Content" ObjectID="_1556909938" r:id="rId163"/>
              </w:object>
            </w:r>
            <w:r w:rsidRPr="00637A98">
              <w:rPr>
                <w:position w:val="-10"/>
              </w:rPr>
              <w:t xml:space="preserve"> </w:t>
            </w:r>
          </w:p>
          <w:p w:rsidR="00DB3E1A" w:rsidRDefault="00DB3E1A" w:rsidP="00DB3E1A">
            <w:pPr>
              <w:pStyle w:val="QuestionStyle"/>
              <w:spacing w:before="60"/>
              <w:rPr>
                <w:position w:val="-6"/>
              </w:rPr>
            </w:pPr>
          </w:p>
          <w:p w:rsidR="00DB3E1A" w:rsidRPr="004763C5" w:rsidRDefault="00DB3E1A" w:rsidP="00DB3E1A">
            <w:pPr>
              <w:pStyle w:val="QuestionStyle"/>
              <w:spacing w:before="60"/>
              <w:rPr>
                <w:position w:val="-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185BAED8" wp14:editId="104F54B0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72390</wp:posOffset>
                      </wp:positionV>
                      <wp:extent cx="4415790" cy="114300"/>
                      <wp:effectExtent l="0" t="0" r="22860" b="19050"/>
                      <wp:wrapNone/>
                      <wp:docPr id="372" name="Group 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7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251346" id="Group 372" o:spid="_x0000_s1026" style="position:absolute;margin-left:13.6pt;margin-top:5.7pt;width:347.7pt;height:9pt;z-index:25167974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position w:val="-6"/>
              </w:rPr>
              <w:t xml:space="preserve">           </w:t>
            </w:r>
            <w:r w:rsidR="0070578B" w:rsidRPr="0070578B">
              <w:rPr>
                <w:color w:val="FF0000"/>
                <w:position w:val="-6"/>
              </w:rPr>
              <w:object w:dxaOrig="1162" w:dyaOrig="264" w14:anchorId="3A2398D9">
                <v:shape id="_x0000_i1102" type="#_x0000_t75" style="width:57.75pt;height:12.75pt" o:ole="">
                  <v:imagedata r:id="rId164" o:title=""/>
                </v:shape>
                <o:OLEObject Type="Embed" ProgID="FXEquation.Equation" ShapeID="_x0000_i1102" DrawAspect="Content" ObjectID="_1556909939" r:id="rId165"/>
              </w:object>
            </w:r>
            <w:r w:rsidRPr="004763C5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                 </w:t>
            </w:r>
            <w:r w:rsidR="0070578B" w:rsidRPr="0070578B">
              <w:rPr>
                <w:color w:val="FF0000"/>
                <w:position w:val="-6"/>
              </w:rPr>
              <w:object w:dxaOrig="1312" w:dyaOrig="268" w14:anchorId="02AB95DA">
                <v:shape id="_x0000_i1103" type="#_x0000_t75" style="width:66pt;height:13.5pt" o:ole="">
                  <v:imagedata r:id="rId166" o:title=""/>
                </v:shape>
                <o:OLEObject Type="Embed" ProgID="FXEquation.Equation" ShapeID="_x0000_i1103" DrawAspect="Content" ObjectID="_1556909940" r:id="rId167"/>
              </w:object>
            </w:r>
            <w:r>
              <w:rPr>
                <w:position w:val="-2"/>
              </w:rPr>
              <w:t xml:space="preserve">                </w:t>
            </w:r>
            <w:r w:rsidR="0070578B" w:rsidRPr="0070578B">
              <w:rPr>
                <w:color w:val="FF0000"/>
                <w:position w:val="-6"/>
              </w:rPr>
              <w:object w:dxaOrig="1401" w:dyaOrig="268" w14:anchorId="0BA07795">
                <v:shape id="_x0000_i1104" type="#_x0000_t75" style="width:69.75pt;height:13.5pt" o:ole="">
                  <v:imagedata r:id="rId168" o:title=""/>
                </v:shape>
                <o:OLEObject Type="Embed" ProgID="FXEquation.Equation" ShapeID="_x0000_i1104" DrawAspect="Content" ObjectID="_1556909941" r:id="rId169"/>
              </w:object>
            </w:r>
            <w:r>
              <w:rPr>
                <w:position w:val="-2"/>
              </w:rPr>
              <w:t xml:space="preserve">              </w:t>
            </w:r>
            <w:r w:rsidR="0070578B" w:rsidRPr="0070578B">
              <w:rPr>
                <w:color w:val="FF0000"/>
                <w:position w:val="-6"/>
              </w:rPr>
              <w:object w:dxaOrig="1372" w:dyaOrig="348" w14:anchorId="26184921">
                <v:shape id="_x0000_i1105" type="#_x0000_t75" style="width:68.25pt;height:16.5pt" o:ole="">
                  <v:imagedata r:id="rId170" o:title=""/>
                </v:shape>
                <o:OLEObject Type="Embed" ProgID="FXEquation.Equation" ShapeID="_x0000_i1105" DrawAspect="Content" ObjectID="_1556909942" r:id="rId171"/>
              </w:object>
            </w:r>
            <w:r>
              <w:rPr>
                <w:position w:val="-2"/>
              </w:rPr>
              <w:t xml:space="preserve"> </w:t>
            </w: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</w:pPr>
            <w:r>
              <w:t>Write two alge</w:t>
            </w:r>
            <w:r w:rsidR="00097B0A">
              <w:t>braic terms which have a sum</w:t>
            </w:r>
            <w:r>
              <w:t xml:space="preserve"> of </w:t>
            </w:r>
            <w:r w:rsidR="00097B0A" w:rsidRPr="00097B0A">
              <w:rPr>
                <w:color w:val="FF0000"/>
                <w:position w:val="-6"/>
              </w:rPr>
              <w:object w:dxaOrig="532" w:dyaOrig="348" w14:anchorId="3B3416E8">
                <v:shape id="_x0000_i1106" type="#_x0000_t75" style="width:26.25pt;height:16.5pt" o:ole="">
                  <v:imagedata r:id="rId172" o:title=""/>
                </v:shape>
                <o:OLEObject Type="Embed" ProgID="FXEquation.Equation" ShapeID="_x0000_i1106" DrawAspect="Content" ObjectID="_1556909943" r:id="rId173"/>
              </w:object>
            </w:r>
            <w: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  <w:rPr>
                <w:position w:val="-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5FB910A2" wp14:editId="59BFF316">
                      <wp:simplePos x="0" y="0"/>
                      <wp:positionH relativeFrom="column">
                        <wp:posOffset>1198245</wp:posOffset>
                      </wp:positionH>
                      <wp:positionV relativeFrom="paragraph">
                        <wp:posOffset>241935</wp:posOffset>
                      </wp:positionV>
                      <wp:extent cx="1755180" cy="373380"/>
                      <wp:effectExtent l="0" t="0" r="16510" b="2667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8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21" name="Rectangle 21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Rectangle 22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55BD35" id="Group 23" o:spid="_x0000_s1026" style="position:absolute;margin-left:94.35pt;margin-top:19.05pt;width:138.2pt;height:29.4pt;z-index:251729920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">
                      <v:rect id="Rectangle 21" o:spid="_x0000_s1027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" filled="f" strokecolor="black [3213]" strokeweight="1.5pt"/>
                      <v:rect id="Rectangle 22" o:spid="_x0000_s1028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" filled="f" strokecolor="black [3213]" strokeweight="1.5pt"/>
                    </v:group>
                  </w:pict>
                </mc:Fallback>
              </mc:AlternateContent>
            </w:r>
          </w:p>
          <w:p w:rsidR="004F26C4" w:rsidRPr="005E4BB9" w:rsidRDefault="004F26C4" w:rsidP="004F26C4">
            <w:pPr>
              <w:pStyle w:val="QuestionStyle"/>
              <w:tabs>
                <w:tab w:val="left" w:pos="3180"/>
              </w:tabs>
              <w:spacing w:before="60"/>
              <w:rPr>
                <w:sz w:val="40"/>
                <w:szCs w:val="40"/>
              </w:rPr>
            </w:pPr>
            <w:r>
              <w:rPr>
                <w:position w:val="-2"/>
              </w:rPr>
              <w:t xml:space="preserve">                                                    </w:t>
            </w:r>
            <w:r w:rsidR="00097B0A" w:rsidRPr="00097B0A">
              <w:rPr>
                <w:position w:val="-2"/>
                <w:sz w:val="56"/>
                <w:szCs w:val="56"/>
              </w:rPr>
              <w:t>+</w:t>
            </w:r>
            <w:r>
              <w:rPr>
                <w:position w:val="-2"/>
                <w:sz w:val="40"/>
                <w:szCs w:val="40"/>
              </w:rPr>
              <w:t xml:space="preserve">              =  </w:t>
            </w:r>
            <w:r w:rsidR="00097B0A" w:rsidRPr="00097B0A">
              <w:rPr>
                <w:color w:val="FF0000"/>
                <w:position w:val="-6"/>
                <w:sz w:val="40"/>
                <w:szCs w:val="40"/>
              </w:rPr>
              <w:object w:dxaOrig="818" w:dyaOrig="506" w14:anchorId="585FA257">
                <v:shape id="_x0000_i1107" type="#_x0000_t75" style="width:40.5pt;height:24.75pt" o:ole="">
                  <v:imagedata r:id="rId174" o:title=""/>
                </v:shape>
                <o:OLEObject Type="Embed" ProgID="FXEquation.Equation" ShapeID="_x0000_i1107" DrawAspect="Content" ObjectID="_1556909944" r:id="rId175"/>
              </w:object>
            </w:r>
            <w:r>
              <w:rPr>
                <w:position w:val="-2"/>
                <w:sz w:val="40"/>
                <w:szCs w:val="40"/>
              </w:rPr>
              <w:t xml:space="preserve"> </w:t>
            </w: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Pr="008139FA" w:rsidRDefault="004F26C4" w:rsidP="004F26C4">
            <w:pPr>
              <w:pStyle w:val="QuestionStyle"/>
              <w:spacing w:before="60"/>
              <w:rPr>
                <w:noProof/>
                <w:position w:val="-10"/>
                <w:lang w:eastAsia="en-AU"/>
              </w:rPr>
            </w:pPr>
            <w:r>
              <w:rPr>
                <w:noProof/>
                <w:lang w:eastAsia="en-AU"/>
              </w:rPr>
              <w:t xml:space="preserve"> </w:t>
            </w:r>
            <w:r w:rsidR="008139FA" w:rsidRPr="008139FA">
              <w:rPr>
                <w:noProof/>
                <w:color w:val="FF0000"/>
                <w:position w:val="-10"/>
                <w:lang w:eastAsia="en-AU"/>
              </w:rPr>
              <w:object w:dxaOrig="2227" w:dyaOrig="310" w14:anchorId="4E70A19A">
                <v:shape id="_x0000_i1108" type="#_x0000_t75" style="width:111pt;height:15.75pt" o:ole="">
                  <v:imagedata r:id="rId176" o:title=""/>
                </v:shape>
                <o:OLEObject Type="Embed" ProgID="FXEquation.Equation" ShapeID="_x0000_i1108" DrawAspect="Content" ObjectID="_1556909945" r:id="rId177"/>
              </w:object>
            </w:r>
            <w:r w:rsidRPr="008139FA">
              <w:rPr>
                <w:noProof/>
                <w:position w:val="-10"/>
                <w:lang w:eastAsia="en-AU"/>
              </w:rP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  <w:rPr>
                <w:noProof/>
                <w:position w:val="-6"/>
                <w:lang w:eastAsia="en-AU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0D78AB7" wp14:editId="77F174E8">
                      <wp:simplePos x="0" y="0"/>
                      <wp:positionH relativeFrom="column">
                        <wp:posOffset>4181475</wp:posOffset>
                      </wp:positionH>
                      <wp:positionV relativeFrom="paragraph">
                        <wp:posOffset>26035</wp:posOffset>
                      </wp:positionV>
                      <wp:extent cx="1430867" cy="373380"/>
                      <wp:effectExtent l="0" t="0" r="17145" b="26670"/>
                      <wp:wrapNone/>
                      <wp:docPr id="377" name="Rectangle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D962C9" id="Rectangle 377" o:spid="_x0000_s1026" style="position:absolute;margin-left:329.25pt;margin-top:2.05pt;width:112.65pt;height:2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4F26C4" w:rsidRPr="006F54B2" w:rsidRDefault="004F26C4" w:rsidP="004F26C4">
            <w:pPr>
              <w:pStyle w:val="QuestionStyle"/>
              <w:spacing w:before="60"/>
              <w:rPr>
                <w:noProof/>
                <w:position w:val="-6"/>
                <w:lang w:eastAsia="en-AU"/>
              </w:rPr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Pr="008139FA" w:rsidRDefault="004F26C4" w:rsidP="004F26C4">
            <w:pPr>
              <w:pStyle w:val="QuestionStyle"/>
              <w:spacing w:before="60"/>
              <w:rPr>
                <w:position w:val="-10"/>
              </w:rPr>
            </w:pPr>
            <w:r>
              <w:t xml:space="preserve"> </w:t>
            </w:r>
            <w:r w:rsidR="008139FA" w:rsidRPr="008139FA">
              <w:rPr>
                <w:color w:val="FF0000"/>
                <w:position w:val="-10"/>
              </w:rPr>
              <w:object w:dxaOrig="2227" w:dyaOrig="310" w14:anchorId="54F0069A">
                <v:shape id="_x0000_i1109" type="#_x0000_t75" style="width:112.5pt;height:15.75pt" o:ole="">
                  <v:imagedata r:id="rId178" o:title=""/>
                </v:shape>
                <o:OLEObject Type="Embed" ProgID="FXEquation.Equation" ShapeID="_x0000_i1109" DrawAspect="Content" ObjectID="_1556909946" r:id="rId179"/>
              </w:object>
            </w:r>
            <w:r w:rsidRPr="008139FA">
              <w:rPr>
                <w:position w:val="-10"/>
              </w:rP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  <w:rPr>
                <w:position w:val="-6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51ECDBD" wp14:editId="09C77D0B">
                      <wp:simplePos x="0" y="0"/>
                      <wp:positionH relativeFrom="column">
                        <wp:posOffset>4181687</wp:posOffset>
                      </wp:positionH>
                      <wp:positionV relativeFrom="paragraph">
                        <wp:posOffset>90170</wp:posOffset>
                      </wp:positionV>
                      <wp:extent cx="1430867" cy="373380"/>
                      <wp:effectExtent l="0" t="0" r="17145" b="26670"/>
                      <wp:wrapNone/>
                      <wp:docPr id="378" name="Rectangle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1E767" id="Rectangle 378" o:spid="_x0000_s1026" style="position:absolute;margin-left:329.25pt;margin-top:7.1pt;width:112.65pt;height:2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4F26C4" w:rsidRPr="006F54B2" w:rsidRDefault="004F26C4" w:rsidP="004F26C4">
            <w:pPr>
              <w:pStyle w:val="QuestionStyle"/>
              <w:spacing w:before="60"/>
              <w:rPr>
                <w:position w:val="-6"/>
              </w:rPr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</w:pPr>
            <w:r>
              <w:t xml:space="preserve">Complete the table below by substituting the </w:t>
            </w:r>
            <w:r w:rsidRPr="006F54B2">
              <w:rPr>
                <w:i/>
              </w:rPr>
              <w:t>x</w:t>
            </w:r>
            <w:r>
              <w:t xml:space="preserve"> values given into  </w:t>
            </w:r>
            <w:r w:rsidR="00097B0A" w:rsidRPr="00097B0A">
              <w:rPr>
                <w:color w:val="FF0000"/>
                <w:position w:val="-6"/>
              </w:rPr>
              <w:object w:dxaOrig="1282" w:dyaOrig="348" w14:anchorId="607A1AC2">
                <v:shape id="_x0000_i1110" type="#_x0000_t75" style="width:63.75pt;height:17.25pt" o:ole="">
                  <v:imagedata r:id="rId180" o:title=""/>
                </v:shape>
                <o:OLEObject Type="Embed" ProgID="FXEquation.Equation" ShapeID="_x0000_i1110" DrawAspect="Content" ObjectID="_1556909947" r:id="rId181"/>
              </w:object>
            </w:r>
            <w: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44"/>
              <w:gridCol w:w="850"/>
              <w:gridCol w:w="850"/>
              <w:gridCol w:w="850"/>
              <w:gridCol w:w="850"/>
            </w:tblGrid>
            <w:tr w:rsidR="004F26C4" w:rsidTr="00097B0A">
              <w:trPr>
                <w:trHeight w:val="510"/>
              </w:trPr>
              <w:tc>
                <w:tcPr>
                  <w:tcW w:w="1644" w:type="dxa"/>
                  <w:vAlign w:val="center"/>
                </w:tcPr>
                <w:p w:rsidR="004F26C4" w:rsidRPr="006F54B2" w:rsidRDefault="004F26C4" w:rsidP="004F26C4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148" w:dyaOrig="138" w14:anchorId="4761656F">
                      <v:shape id="_x0000_i1111" type="#_x0000_t75" style="width:7.5pt;height:6.75pt" o:ole="">
                        <v:imagedata r:id="rId182" o:title=""/>
                      </v:shape>
                      <o:OLEObject Type="Embed" ProgID="FXEquation.Equation" ShapeID="_x0000_i1111" DrawAspect="Content" ObjectID="_1556909948" r:id="rId183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4F26C4" w:rsidRPr="006F54B2" w:rsidRDefault="004F26C4" w:rsidP="004F26C4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262" w:dyaOrig="194" w14:anchorId="7E7D2ECF">
                      <v:shape id="_x0000_i1112" type="#_x0000_t75" style="width:12.75pt;height:9.75pt" o:ole="">
                        <v:imagedata r:id="rId184" o:title=""/>
                      </v:shape>
                      <o:OLEObject Type="Embed" ProgID="FXEquation.Equation" ShapeID="_x0000_i1112" DrawAspect="Content" ObjectID="_1556909949" r:id="rId185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4F26C4" w:rsidRPr="006F54B2" w:rsidRDefault="004F26C4" w:rsidP="004F26C4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262" w:dyaOrig="194" w14:anchorId="2379B316">
                      <v:shape id="_x0000_i1113" type="#_x0000_t75" style="width:12.75pt;height:9.75pt" o:ole="">
                        <v:imagedata r:id="rId186" o:title=""/>
                      </v:shape>
                      <o:OLEObject Type="Embed" ProgID="FXEquation.Equation" ShapeID="_x0000_i1113" DrawAspect="Content" ObjectID="_1556909950" r:id="rId187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4F26C4" w:rsidRPr="006F54B2" w:rsidRDefault="004F26C4" w:rsidP="004F26C4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138" w:dyaOrig="194" w14:anchorId="0ED81E73">
                      <v:shape id="_x0000_i1114" type="#_x0000_t75" style="width:6.75pt;height:9.75pt" o:ole="">
                        <v:imagedata r:id="rId188" o:title=""/>
                      </v:shape>
                      <o:OLEObject Type="Embed" ProgID="FXEquation.Equation" ShapeID="_x0000_i1114" DrawAspect="Content" ObjectID="_1556909951" r:id="rId189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4F26C4" w:rsidRPr="006F54B2" w:rsidRDefault="004F26C4" w:rsidP="004F26C4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138" w:dyaOrig="194" w14:anchorId="1414D1E2">
                      <v:shape id="_x0000_i1115" type="#_x0000_t75" style="width:6.75pt;height:9.75pt" o:ole="">
                        <v:imagedata r:id="rId190" o:title=""/>
                      </v:shape>
                      <o:OLEObject Type="Embed" ProgID="FXEquation.Equation" ShapeID="_x0000_i1115" DrawAspect="Content" ObjectID="_1556909952" r:id="rId191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</w:tr>
            <w:tr w:rsidR="004F26C4" w:rsidTr="00097B0A">
              <w:trPr>
                <w:trHeight w:val="510"/>
              </w:trPr>
              <w:tc>
                <w:tcPr>
                  <w:tcW w:w="1644" w:type="dxa"/>
                  <w:vAlign w:val="center"/>
                </w:tcPr>
                <w:p w:rsidR="004F26C4" w:rsidRPr="00A8553A" w:rsidRDefault="00097B0A" w:rsidP="004F26C4">
                  <w:pPr>
                    <w:pStyle w:val="QuestionStyle"/>
                    <w:spacing w:before="60" w:after="0"/>
                    <w:jc w:val="center"/>
                    <w:rPr>
                      <w:position w:val="-2"/>
                    </w:rPr>
                  </w:pPr>
                  <w:r w:rsidRPr="00097B0A">
                    <w:rPr>
                      <w:color w:val="FF0000"/>
                      <w:position w:val="-6"/>
                    </w:rPr>
                    <w:object w:dxaOrig="1282" w:dyaOrig="348">
                      <v:shape id="_x0000_i1116" type="#_x0000_t75" style="width:63.75pt;height:17.25pt" o:ole="">
                        <v:imagedata r:id="rId180" o:title=""/>
                      </v:shape>
                      <o:OLEObject Type="Embed" ProgID="FXEquation.Equation" ShapeID="_x0000_i1116" DrawAspect="Content" ObjectID="_1556909953" r:id="rId192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4F26C4" w:rsidRPr="00A8553A" w:rsidRDefault="008139FA" w:rsidP="004F26C4">
                  <w:pPr>
                    <w:pStyle w:val="QuestionStyle"/>
                    <w:spacing w:before="60" w:after="0"/>
                    <w:jc w:val="center"/>
                    <w:rPr>
                      <w:position w:val="-2"/>
                    </w:rPr>
                  </w:pPr>
                  <w:r>
                    <w:rPr>
                      <w:position w:val="-2"/>
                    </w:rPr>
                    <w:t>1</w:t>
                  </w:r>
                </w:p>
              </w:tc>
              <w:tc>
                <w:tcPr>
                  <w:tcW w:w="850" w:type="dxa"/>
                  <w:vAlign w:val="center"/>
                </w:tcPr>
                <w:p w:rsidR="004F26C4" w:rsidRPr="00A8553A" w:rsidRDefault="004F26C4" w:rsidP="004F26C4">
                  <w:pPr>
                    <w:pStyle w:val="QuestionStyle"/>
                    <w:spacing w:before="60" w:after="0"/>
                    <w:jc w:val="center"/>
                    <w:rPr>
                      <w:position w:val="-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:rsidR="004F26C4" w:rsidRDefault="008139FA" w:rsidP="004F26C4">
                  <w:pPr>
                    <w:pStyle w:val="QuestionStyle"/>
                    <w:spacing w:before="60" w:after="0"/>
                    <w:jc w:val="center"/>
                  </w:pPr>
                  <w:r>
                    <w:t>7</w:t>
                  </w:r>
                </w:p>
              </w:tc>
              <w:tc>
                <w:tcPr>
                  <w:tcW w:w="850" w:type="dxa"/>
                  <w:vAlign w:val="center"/>
                </w:tcPr>
                <w:p w:rsidR="004F26C4" w:rsidRDefault="004F26C4" w:rsidP="004F26C4">
                  <w:pPr>
                    <w:pStyle w:val="QuestionStyle"/>
                    <w:spacing w:before="60" w:after="0"/>
                    <w:jc w:val="center"/>
                  </w:pPr>
                </w:p>
              </w:tc>
            </w:tr>
          </w:tbl>
          <w:p w:rsidR="004F26C4" w:rsidRPr="00703201" w:rsidRDefault="004F26C4" w:rsidP="004F26C4">
            <w:pPr>
              <w:pStyle w:val="QuestionStyle"/>
              <w:spacing w:before="60"/>
              <w:rPr>
                <w:position w:val="-2"/>
              </w:rPr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Pr="008139FA" w:rsidRDefault="004F26C4" w:rsidP="004F26C4">
            <w:pPr>
              <w:pStyle w:val="QuestionStyle"/>
              <w:spacing w:before="60"/>
              <w:rPr>
                <w:position w:val="-10"/>
              </w:rPr>
            </w:pPr>
            <w:r>
              <w:t xml:space="preserve"> </w:t>
            </w:r>
            <w:r w:rsidR="008139FA" w:rsidRPr="008139FA">
              <w:rPr>
                <w:color w:val="FF0000"/>
                <w:position w:val="-10"/>
              </w:rPr>
              <w:object w:dxaOrig="2408" w:dyaOrig="388" w14:anchorId="1F78AB96">
                <v:shape id="_x0000_i1117" type="#_x0000_t75" style="width:120pt;height:18.75pt" o:ole="">
                  <v:imagedata r:id="rId193" o:title=""/>
                </v:shape>
                <o:OLEObject Type="Embed" ProgID="FXEquation.Equation" ShapeID="_x0000_i1117" DrawAspect="Content" ObjectID="_1556909954" r:id="rId194"/>
              </w:object>
            </w:r>
            <w:r w:rsidRPr="008139FA">
              <w:rPr>
                <w:position w:val="-10"/>
              </w:rP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  <w:rPr>
                <w:position w:val="-6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514B702" wp14:editId="46BDA16A">
                      <wp:simplePos x="0" y="0"/>
                      <wp:positionH relativeFrom="column">
                        <wp:posOffset>4207087</wp:posOffset>
                      </wp:positionH>
                      <wp:positionV relativeFrom="paragraph">
                        <wp:posOffset>106892</wp:posOffset>
                      </wp:positionV>
                      <wp:extent cx="1430867" cy="373380"/>
                      <wp:effectExtent l="0" t="0" r="17145" b="26670"/>
                      <wp:wrapNone/>
                      <wp:docPr id="384" name="Rectangle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735E0A" id="Rectangle 384" o:spid="_x0000_s1026" style="position:absolute;margin-left:331.25pt;margin-top:8.4pt;width:112.65pt;height:2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4F26C4" w:rsidRPr="00591A06" w:rsidRDefault="004F26C4" w:rsidP="004F26C4">
            <w:pPr>
              <w:pStyle w:val="QuestionStyle"/>
              <w:spacing w:before="60"/>
              <w:rPr>
                <w:position w:val="-6"/>
              </w:rPr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Pr="008139FA" w:rsidRDefault="008139FA" w:rsidP="004F26C4">
            <w:pPr>
              <w:pStyle w:val="QuestionStyle"/>
              <w:spacing w:before="60"/>
              <w:rPr>
                <w:position w:val="-10"/>
              </w:rPr>
            </w:pPr>
            <w:r w:rsidRPr="008139FA">
              <w:rPr>
                <w:color w:val="FF0000"/>
                <w:position w:val="-10"/>
              </w:rPr>
              <w:object w:dxaOrig="3862" w:dyaOrig="310" w14:anchorId="16BF93A4">
                <v:shape id="_x0000_i1118" type="#_x0000_t75" style="width:194.25pt;height:15pt" o:ole="">
                  <v:imagedata r:id="rId195" o:title=""/>
                </v:shape>
                <o:OLEObject Type="Embed" ProgID="FXEquation.Equation" ShapeID="_x0000_i1118" DrawAspect="Content" ObjectID="_1556909955" r:id="rId196"/>
              </w:object>
            </w:r>
            <w:r w:rsidR="004F26C4" w:rsidRPr="008139FA">
              <w:rPr>
                <w:position w:val="-10"/>
              </w:rP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  <w:rPr>
                <w:position w:val="-6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3E6499A" wp14:editId="64A2A0F0">
                      <wp:simplePos x="0" y="0"/>
                      <wp:positionH relativeFrom="column">
                        <wp:posOffset>4207087</wp:posOffset>
                      </wp:positionH>
                      <wp:positionV relativeFrom="paragraph">
                        <wp:posOffset>106892</wp:posOffset>
                      </wp:positionV>
                      <wp:extent cx="1430867" cy="373380"/>
                      <wp:effectExtent l="0" t="0" r="17145" b="26670"/>
                      <wp:wrapNone/>
                      <wp:docPr id="385" name="Rectangle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081DC1" id="Rectangle 385" o:spid="_x0000_s1026" style="position:absolute;margin-left:331.25pt;margin-top:8.4pt;width:112.65pt;height:29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4F26C4" w:rsidRPr="00591A06" w:rsidRDefault="004F26C4" w:rsidP="004F26C4">
            <w:pPr>
              <w:pStyle w:val="QuestionStyle"/>
              <w:spacing w:before="60"/>
              <w:rPr>
                <w:position w:val="-6"/>
              </w:rPr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F26C4" w:rsidRPr="001B3341" w:rsidRDefault="004F26C4" w:rsidP="00E90AA5">
            <w:pPr>
              <w:pStyle w:val="ListParagraph"/>
              <w:numPr>
                <w:ilvl w:val="0"/>
                <w:numId w:val="9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Pr="00E90AA5" w:rsidRDefault="00E90AA5" w:rsidP="004F26C4">
            <w:pPr>
              <w:pStyle w:val="QuestionStyle"/>
              <w:spacing w:before="60"/>
              <w:rPr>
                <w:color w:val="FF0000"/>
                <w:position w:val="-32"/>
              </w:rPr>
            </w:pPr>
            <w:r w:rsidRPr="00E90AA5">
              <w:rPr>
                <w:color w:val="FF0000"/>
                <w:position w:val="-32"/>
              </w:rPr>
              <w:object w:dxaOrig="1598" w:dyaOrig="804" w14:anchorId="3FA3B2D7">
                <v:shape id="_x0000_i1119" type="#_x0000_t75" style="width:79.5pt;height:40.5pt" o:ole="">
                  <v:imagedata r:id="rId197" o:title=""/>
                </v:shape>
                <o:OLEObject Type="Embed" ProgID="FXEquation.Equation" ShapeID="_x0000_i1119" DrawAspect="Content" ObjectID="_1556909956" r:id="rId198"/>
              </w:object>
            </w:r>
          </w:p>
          <w:p w:rsidR="004F26C4" w:rsidRDefault="004F26C4" w:rsidP="004F26C4">
            <w:pPr>
              <w:pStyle w:val="QuestionStyle"/>
              <w:spacing w:before="60"/>
              <w:rPr>
                <w:noProof/>
                <w:position w:val="-8"/>
                <w:lang w:eastAsia="en-AU"/>
              </w:rPr>
            </w:pPr>
          </w:p>
          <w:p w:rsidR="004F26C4" w:rsidRPr="00264076" w:rsidRDefault="00E90AA5" w:rsidP="004F26C4">
            <w:pPr>
              <w:pStyle w:val="QuestionStyle"/>
              <w:spacing w:before="60"/>
              <w:rPr>
                <w:noProof/>
                <w:position w:val="-6"/>
                <w:lang w:eastAsia="en-AU"/>
              </w:rPr>
            </w:pPr>
            <w:r>
              <w:rPr>
                <w:noProof/>
                <w:position w:val="-8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151130</wp:posOffset>
                      </wp:positionV>
                      <wp:extent cx="2724150" cy="619125"/>
                      <wp:effectExtent l="0" t="0" r="19050" b="28575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619125"/>
                                <a:chOff x="0" y="0"/>
                                <a:chExt cx="2724150" cy="619125"/>
                              </a:xfrm>
                            </wpg:grpSpPr>
                            <wps:wsp>
                              <wps:cNvPr id="4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5048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048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38C2F7" id="Group 12" o:spid="_x0000_s1026" style="position:absolute;margin-left:15.4pt;margin-top:11.9pt;width:214.5pt;height:48.75pt;z-index:251719680" coordsize="27241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" strokecolor="windowText" strokeweight="1pt"/>
                      <v:roundrect id="AutoShape 3" o:spid="_x0000_s1029" style="position:absolute;left:25527;top:504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" strokecolor="windowText" strokeweight="1pt"/>
                      <v:roundrect id="AutoShape 5" o:spid="_x0000_s1030" style="position:absolute;top:504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4F26C4">
              <w:rPr>
                <w:noProof/>
                <w:position w:val="-8"/>
                <w:lang w:eastAsia="en-AU"/>
              </w:rPr>
              <w:t xml:space="preserve">              </w:t>
            </w:r>
            <w:r>
              <w:rPr>
                <w:noProof/>
                <w:position w:val="-8"/>
                <w:lang w:eastAsia="en-AU"/>
              </w:rPr>
              <w:t xml:space="preserve"> </w:t>
            </w:r>
            <w:r w:rsidRPr="00E90AA5">
              <w:rPr>
                <w:noProof/>
                <w:color w:val="FF0000"/>
                <w:position w:val="-26"/>
                <w:lang w:eastAsia="en-AU"/>
              </w:rPr>
              <w:object w:dxaOrig="427" w:dyaOrig="728">
                <v:shape id="_x0000_i1120" type="#_x0000_t75" style="width:21pt;height:35.25pt" o:ole="">
                  <v:imagedata r:id="rId199" o:title=""/>
                </v:shape>
                <o:OLEObject Type="Embed" ProgID="FXEquation.Equation" ShapeID="_x0000_i1120" DrawAspect="Content" ObjectID="_1556909957" r:id="rId200"/>
              </w:object>
            </w:r>
            <w:r w:rsidR="004F26C4" w:rsidRPr="00264076">
              <w:rPr>
                <w:noProof/>
                <w:position w:val="-6"/>
                <w:lang w:eastAsia="en-AU"/>
              </w:rPr>
              <w:t xml:space="preserve"> </w:t>
            </w:r>
            <w:r w:rsidR="004F26C4">
              <w:rPr>
                <w:noProof/>
                <w:position w:val="-6"/>
                <w:lang w:eastAsia="en-AU"/>
              </w:rPr>
              <w:t xml:space="preserve">                                        </w:t>
            </w:r>
            <w:r>
              <w:rPr>
                <w:noProof/>
                <w:position w:val="-6"/>
                <w:lang w:eastAsia="en-AU"/>
              </w:rPr>
              <w:t xml:space="preserve">                  </w:t>
            </w:r>
            <w:r>
              <w:rPr>
                <w:noProof/>
                <w:position w:val="-8"/>
                <w:lang w:eastAsia="en-AU"/>
              </w:rPr>
              <w:t xml:space="preserve"> </w:t>
            </w:r>
            <w:r w:rsidRPr="00E90AA5">
              <w:rPr>
                <w:noProof/>
                <w:color w:val="FF0000"/>
                <w:position w:val="-26"/>
                <w:lang w:eastAsia="en-AU"/>
              </w:rPr>
              <w:object w:dxaOrig="338" w:dyaOrig="643">
                <v:shape id="_x0000_i1121" type="#_x0000_t75" style="width:16.5pt;height:30.75pt" o:ole="">
                  <v:imagedata r:id="rId201" o:title=""/>
                </v:shape>
                <o:OLEObject Type="Embed" ProgID="FXEquation.Equation" ShapeID="_x0000_i1121" DrawAspect="Content" ObjectID="_1556909958" r:id="rId202"/>
              </w:object>
            </w:r>
          </w:p>
          <w:p w:rsidR="004F26C4" w:rsidRPr="00AA43F6" w:rsidRDefault="004F26C4" w:rsidP="004F26C4">
            <w:pPr>
              <w:pStyle w:val="QuestionStyle"/>
              <w:spacing w:before="60"/>
              <w:rPr>
                <w:noProof/>
                <w:position w:val="-8"/>
                <w:lang w:eastAsia="en-AU"/>
              </w:rPr>
            </w:pPr>
            <w:r>
              <w:rPr>
                <w:noProof/>
                <w:position w:val="-8"/>
                <w:lang w:eastAsia="en-AU"/>
              </w:rPr>
              <w:t xml:space="preserve">              </w:t>
            </w:r>
            <w:r w:rsidR="00E90AA5">
              <w:rPr>
                <w:noProof/>
                <w:position w:val="-8"/>
                <w:lang w:eastAsia="en-AU"/>
              </w:rPr>
              <w:t xml:space="preserve"> </w:t>
            </w:r>
            <w:r w:rsidR="00E90AA5" w:rsidRPr="00E90AA5">
              <w:rPr>
                <w:noProof/>
                <w:color w:val="FF0000"/>
                <w:position w:val="-26"/>
                <w:lang w:eastAsia="en-AU"/>
              </w:rPr>
              <w:object w:dxaOrig="427" w:dyaOrig="728">
                <v:shape id="_x0000_i1122" type="#_x0000_t75" style="width:21pt;height:35.25pt" o:ole="">
                  <v:imagedata r:id="rId203" o:title=""/>
                </v:shape>
                <o:OLEObject Type="Embed" ProgID="FXEquation.Equation" ShapeID="_x0000_i1122" DrawAspect="Content" ObjectID="_1556909959" r:id="rId204"/>
              </w:object>
            </w:r>
            <w:r>
              <w:rPr>
                <w:noProof/>
                <w:position w:val="-8"/>
                <w:lang w:eastAsia="en-AU"/>
              </w:rPr>
              <w:t xml:space="preserve">                                </w:t>
            </w:r>
            <w:r w:rsidR="00E90AA5">
              <w:rPr>
                <w:noProof/>
                <w:position w:val="-8"/>
                <w:lang w:eastAsia="en-AU"/>
              </w:rPr>
              <w:t xml:space="preserve">                  </w:t>
            </w:r>
            <w:r>
              <w:rPr>
                <w:noProof/>
                <w:position w:val="-8"/>
                <w:lang w:eastAsia="en-AU"/>
              </w:rPr>
              <w:t xml:space="preserve">          </w:t>
            </w:r>
            <w:r w:rsidR="00E90AA5" w:rsidRPr="00E90AA5">
              <w:rPr>
                <w:noProof/>
                <w:color w:val="FF0000"/>
                <w:position w:val="-26"/>
                <w:lang w:eastAsia="en-AU"/>
              </w:rPr>
              <w:object w:dxaOrig="427" w:dyaOrig="728" w14:anchorId="0560B408">
                <v:shape id="_x0000_i1123" type="#_x0000_t75" style="width:21pt;height:35.25pt" o:ole="">
                  <v:imagedata r:id="rId205" o:title=""/>
                </v:shape>
                <o:OLEObject Type="Embed" ProgID="FXEquation.Equation" ShapeID="_x0000_i1123" DrawAspect="Content" ObjectID="_1556909960" r:id="rId206"/>
              </w:object>
            </w: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</w:pPr>
            <w:r>
              <w:t xml:space="preserve">Factorise  </w:t>
            </w:r>
            <w:r w:rsidR="00E90AA5" w:rsidRPr="00E90AA5">
              <w:rPr>
                <w:color w:val="FF0000"/>
                <w:position w:val="-10"/>
              </w:rPr>
              <w:object w:dxaOrig="2362" w:dyaOrig="388" w14:anchorId="0EECE0D9">
                <v:shape id="_x0000_i1124" type="#_x0000_t75" style="width:117.75pt;height:18.75pt" o:ole="">
                  <v:imagedata r:id="rId207" o:title=""/>
                </v:shape>
                <o:OLEObject Type="Embed" ProgID="FXEquation.Equation" ShapeID="_x0000_i1124" DrawAspect="Content" ObjectID="_1556909961" r:id="rId208"/>
              </w:object>
            </w:r>
            <w: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  <w:rPr>
                <w:noProof/>
                <w:lang w:eastAsia="en-AU"/>
              </w:rPr>
            </w:pPr>
          </w:p>
          <w:p w:rsidR="004F26C4" w:rsidRPr="00681BA6" w:rsidRDefault="004F26C4" w:rsidP="004F26C4">
            <w:pPr>
              <w:pStyle w:val="QuestionStyle"/>
              <w:spacing w:before="60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1C98E853" wp14:editId="31156F4D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28787</wp:posOffset>
                      </wp:positionV>
                      <wp:extent cx="4415790" cy="114300"/>
                      <wp:effectExtent l="0" t="0" r="22860" b="19050"/>
                      <wp:wrapNone/>
                      <wp:docPr id="391" name="Group 3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9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A983D4" id="Group 391" o:spid="_x0000_s1026" style="position:absolute;margin-left:17.7pt;margin-top:2.25pt;width:347.7pt;height:9pt;z-index:25172070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E90AA5">
              <w:rPr>
                <w:noProof/>
                <w:lang w:eastAsia="en-AU"/>
              </w:rPr>
              <w:t xml:space="preserve"> </w:t>
            </w:r>
            <w:r>
              <w:rPr>
                <w:noProof/>
                <w:lang w:eastAsia="en-AU"/>
              </w:rPr>
              <w:t xml:space="preserve">            </w:t>
            </w:r>
            <w:r w:rsidR="00E90AA5" w:rsidRPr="00E90AA5">
              <w:rPr>
                <w:noProof/>
                <w:color w:val="FF0000"/>
                <w:position w:val="-10"/>
                <w:lang w:eastAsia="en-AU"/>
              </w:rPr>
              <w:object w:dxaOrig="938" w:dyaOrig="310">
                <v:shape id="_x0000_i1125" type="#_x0000_t75" style="width:47.25pt;height:15.75pt" o:ole="">
                  <v:imagedata r:id="rId209" o:title=""/>
                </v:shape>
                <o:OLEObject Type="Embed" ProgID="FXEquation.Equation" ShapeID="_x0000_i1125" DrawAspect="Content" ObjectID="_1556909962" r:id="rId210"/>
              </w:object>
            </w:r>
            <w:r w:rsidR="00E90AA5" w:rsidRPr="00AA43F6">
              <w:rPr>
                <w:noProof/>
                <w:position w:val="-8"/>
                <w:lang w:eastAsia="en-AU"/>
              </w:rPr>
              <w:t xml:space="preserve"> </w:t>
            </w:r>
            <w:r w:rsidR="00E90AA5">
              <w:rPr>
                <w:noProof/>
                <w:position w:val="-8"/>
                <w:lang w:eastAsia="en-AU"/>
              </w:rPr>
              <w:t xml:space="preserve"> </w:t>
            </w:r>
            <w:r>
              <w:rPr>
                <w:noProof/>
                <w:lang w:eastAsia="en-AU"/>
              </w:rPr>
              <w:t xml:space="preserve">                   </w:t>
            </w:r>
            <w:r w:rsidR="00E90AA5" w:rsidRPr="00E90AA5">
              <w:rPr>
                <w:noProof/>
                <w:color w:val="FF0000"/>
                <w:position w:val="-10"/>
                <w:lang w:eastAsia="en-AU"/>
              </w:rPr>
              <w:object w:dxaOrig="1041" w:dyaOrig="310" w14:anchorId="6BC16E64">
                <v:shape id="_x0000_i1126" type="#_x0000_t75" style="width:51.75pt;height:15.75pt" o:ole="">
                  <v:imagedata r:id="rId211" o:title=""/>
                </v:shape>
                <o:OLEObject Type="Embed" ProgID="FXEquation.Equation" ShapeID="_x0000_i1126" DrawAspect="Content" ObjectID="_1556909963" r:id="rId212"/>
              </w:object>
            </w:r>
            <w:r w:rsidRPr="00AA43F6">
              <w:rPr>
                <w:noProof/>
                <w:position w:val="-8"/>
                <w:lang w:eastAsia="en-AU"/>
              </w:rPr>
              <w:t xml:space="preserve"> </w:t>
            </w:r>
            <w:r>
              <w:rPr>
                <w:noProof/>
                <w:position w:val="-8"/>
                <w:lang w:eastAsia="en-AU"/>
              </w:rPr>
              <w:t xml:space="preserve">                  </w:t>
            </w:r>
            <w:r w:rsidR="00E90AA5" w:rsidRPr="00E90AA5">
              <w:rPr>
                <w:noProof/>
                <w:color w:val="FF0000"/>
                <w:position w:val="-10"/>
                <w:lang w:eastAsia="en-AU"/>
              </w:rPr>
              <w:object w:dxaOrig="1162" w:dyaOrig="310">
                <v:shape id="_x0000_i1127" type="#_x0000_t75" style="width:58.5pt;height:15.75pt" o:ole="">
                  <v:imagedata r:id="rId213" o:title=""/>
                </v:shape>
                <o:OLEObject Type="Embed" ProgID="FXEquation.Equation" ShapeID="_x0000_i1127" DrawAspect="Content" ObjectID="_1556909964" r:id="rId214"/>
              </w:object>
            </w:r>
            <w:r w:rsidR="00E90AA5" w:rsidRPr="00AA43F6">
              <w:rPr>
                <w:noProof/>
                <w:position w:val="-8"/>
                <w:lang w:eastAsia="en-AU"/>
              </w:rPr>
              <w:t xml:space="preserve"> </w:t>
            </w:r>
            <w:r>
              <w:rPr>
                <w:noProof/>
                <w:position w:val="-8"/>
                <w:lang w:eastAsia="en-AU"/>
              </w:rPr>
              <w:t xml:space="preserve">                 </w:t>
            </w:r>
            <w:r w:rsidR="00E90AA5">
              <w:rPr>
                <w:noProof/>
                <w:position w:val="-8"/>
                <w:lang w:eastAsia="en-AU"/>
              </w:rPr>
              <w:t xml:space="preserve">   </w:t>
            </w:r>
            <w:r w:rsidR="00E90AA5" w:rsidRPr="00E90AA5">
              <w:rPr>
                <w:noProof/>
                <w:color w:val="FF0000"/>
                <w:position w:val="-10"/>
                <w:lang w:eastAsia="en-AU"/>
              </w:rPr>
              <w:object w:dxaOrig="1132" w:dyaOrig="389">
                <v:shape id="_x0000_i1128" type="#_x0000_t75" style="width:57pt;height:19.5pt" o:ole="">
                  <v:imagedata r:id="rId215" o:title=""/>
                </v:shape>
                <o:OLEObject Type="Embed" ProgID="FXEquation.Equation" ShapeID="_x0000_i1128" DrawAspect="Content" ObjectID="_1556909965" r:id="rId216"/>
              </w:object>
            </w:r>
            <w:r w:rsidR="00E90AA5" w:rsidRPr="00AA43F6">
              <w:rPr>
                <w:noProof/>
                <w:position w:val="-8"/>
                <w:lang w:eastAsia="en-AU"/>
              </w:rPr>
              <w:t xml:space="preserve"> </w:t>
            </w:r>
            <w:r>
              <w:rPr>
                <w:noProof/>
                <w:position w:val="-8"/>
                <w:lang w:eastAsia="en-AU"/>
              </w:rPr>
              <w:t xml:space="preserve">                        </w:t>
            </w: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</w:pPr>
            <w:r>
              <w:t xml:space="preserve">Factorise  </w:t>
            </w:r>
            <w:r w:rsidR="00D60DB4" w:rsidRPr="00D60DB4">
              <w:rPr>
                <w:color w:val="FF0000"/>
                <w:position w:val="-10"/>
              </w:rPr>
              <w:object w:dxaOrig="2752" w:dyaOrig="388" w14:anchorId="42CCE43D">
                <v:shape id="_x0000_i1129" type="#_x0000_t75" style="width:137.25pt;height:18.75pt" o:ole="">
                  <v:imagedata r:id="rId217" o:title=""/>
                </v:shape>
                <o:OLEObject Type="Embed" ProgID="FXEquation.Equation" ShapeID="_x0000_i1129" DrawAspect="Content" ObjectID="_1556909966" r:id="rId218"/>
              </w:object>
            </w:r>
            <w: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E5BAAD3" wp14:editId="3DB52FED">
                      <wp:simplePos x="0" y="0"/>
                      <wp:positionH relativeFrom="column">
                        <wp:posOffset>4152054</wp:posOffset>
                      </wp:positionH>
                      <wp:positionV relativeFrom="paragraph">
                        <wp:posOffset>74295</wp:posOffset>
                      </wp:positionV>
                      <wp:extent cx="1430867" cy="373380"/>
                      <wp:effectExtent l="0" t="0" r="17145" b="26670"/>
                      <wp:wrapNone/>
                      <wp:docPr id="396" name="Rectangle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935E84" id="Rectangle 396" o:spid="_x0000_s1026" style="position:absolute;margin-left:326.95pt;margin-top:5.85pt;width:112.65pt;height:29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4F26C4" w:rsidRPr="00681BA6" w:rsidRDefault="004F26C4" w:rsidP="004F26C4">
            <w:pPr>
              <w:pStyle w:val="QuestionStyle"/>
              <w:spacing w:before="60"/>
              <w:rPr>
                <w:noProof/>
                <w:lang w:eastAsia="en-AU"/>
              </w:rPr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</w:pPr>
            <w:r>
              <w:t xml:space="preserve">Factorise  </w:t>
            </w:r>
            <w:r w:rsidR="00D60DB4" w:rsidRPr="00D60DB4">
              <w:rPr>
                <w:color w:val="FF0000"/>
                <w:position w:val="-10"/>
              </w:rPr>
              <w:object w:dxaOrig="3622" w:dyaOrig="388" w14:anchorId="2A7E3633">
                <v:shape id="_x0000_i1130" type="#_x0000_t75" style="width:181.5pt;height:18.75pt" o:ole="">
                  <v:imagedata r:id="rId219" o:title=""/>
                </v:shape>
                <o:OLEObject Type="Embed" ProgID="FXEquation.Equation" ShapeID="_x0000_i1130" DrawAspect="Content" ObjectID="_1556909967" r:id="rId220"/>
              </w:object>
            </w:r>
            <w: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AFC77AE" wp14:editId="72882D38">
                      <wp:simplePos x="0" y="0"/>
                      <wp:positionH relativeFrom="column">
                        <wp:posOffset>4152054</wp:posOffset>
                      </wp:positionH>
                      <wp:positionV relativeFrom="paragraph">
                        <wp:posOffset>74295</wp:posOffset>
                      </wp:positionV>
                      <wp:extent cx="1430867" cy="373380"/>
                      <wp:effectExtent l="0" t="0" r="17145" b="26670"/>
                      <wp:wrapNone/>
                      <wp:docPr id="397" name="Rectangle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3F844F" id="Rectangle 397" o:spid="_x0000_s1026" style="position:absolute;margin-left:326.95pt;margin-top:5.85pt;width:112.65pt;height:2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4F26C4" w:rsidRPr="00681BA6" w:rsidRDefault="004F26C4" w:rsidP="004F26C4">
            <w:pPr>
              <w:pStyle w:val="QuestionStyle"/>
              <w:spacing w:before="60"/>
              <w:rPr>
                <w:noProof/>
                <w:lang w:eastAsia="en-AU"/>
              </w:rPr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Pr="00D60DB4" w:rsidRDefault="004F26C4" w:rsidP="004F26C4">
            <w:pPr>
              <w:pStyle w:val="QuestionStyle"/>
              <w:spacing w:before="60"/>
              <w:rPr>
                <w:position w:val="-10"/>
              </w:rPr>
            </w:pPr>
            <w:r>
              <w:t xml:space="preserve"> </w:t>
            </w:r>
            <w:r w:rsidR="00D60DB4" w:rsidRPr="00D60DB4">
              <w:rPr>
                <w:color w:val="FF0000"/>
                <w:position w:val="-10"/>
              </w:rPr>
              <w:object w:dxaOrig="5048" w:dyaOrig="388" w14:anchorId="165234DF">
                <v:shape id="_x0000_i1131" type="#_x0000_t75" style="width:253.5pt;height:18.75pt" o:ole="">
                  <v:imagedata r:id="rId221" o:title=""/>
                </v:shape>
                <o:OLEObject Type="Embed" ProgID="FXEquation.Equation" ShapeID="_x0000_i1131" DrawAspect="Content" ObjectID="_1556909968" r:id="rId222"/>
              </w:object>
            </w:r>
            <w:r w:rsidRPr="00D60DB4">
              <w:rPr>
                <w:position w:val="-10"/>
              </w:rP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  <w:rPr>
                <w:position w:val="-6"/>
              </w:rPr>
            </w:pPr>
          </w:p>
          <w:p w:rsidR="004F26C4" w:rsidRPr="008624ED" w:rsidRDefault="004F26C4" w:rsidP="004F26C4">
            <w:pPr>
              <w:pStyle w:val="QuestionStyle"/>
              <w:spacing w:before="60"/>
              <w:rPr>
                <w:position w:val="-6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 wp14:anchorId="6D3BA378" wp14:editId="23FB229D">
                      <wp:simplePos x="0" y="0"/>
                      <wp:positionH relativeFrom="column">
                        <wp:posOffset>103293</wp:posOffset>
                      </wp:positionH>
                      <wp:positionV relativeFrom="paragraph">
                        <wp:posOffset>57785</wp:posOffset>
                      </wp:positionV>
                      <wp:extent cx="4415790" cy="114300"/>
                      <wp:effectExtent l="0" t="0" r="2286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627D22" id="Group 1" o:spid="_x0000_s1026" style="position:absolute;margin-left:8.15pt;margin-top:4.55pt;width:347.7pt;height:9pt;z-index:25172377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G/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Y9CX9ALm8AQAA//8DAFBLAQItABQABgAIAAAAIQDb4fbL7gAAAIUBAAATAAAAAAAAAAAAAAAA&#10;AAAAAABbQ29udGVudF9UeXBlc10ueG1sUEsBAi0AFAAGAAgAAAAhAFr0LFu/AAAAFQEAAAsAAAAA&#10;AAAAAAAAAAAAHwEAAF9yZWxzLy5yZWxzUEsBAi0AFAAGAAgAAAAhAIQM0b/BAAAA2wAAAA8AAAAA&#10;AAAAAAAAAAAABwIAAGRycy9kb3ducmV2LnhtbFBLBQYAAAAAAwADALcAAAD1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XN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WzOfx9iT9Arn4BAAD//wMAUEsBAi0AFAAGAAgAAAAhANvh9svuAAAAhQEAABMAAAAAAAAAAAAA&#10;AAAAAAAAAFtDb250ZW50X1R5cGVzXS54bWxQSwECLQAUAAYACAAAACEAWvQsW78AAAAVAQAACwAA&#10;AAAAAAAAAAAAAAAfAQAAX3JlbHMvLnJlbHNQSwECLQAUAAYACAAAACEA9ZNFzc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Qk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MF/C7Uv8ATL/AwAA//8DAFBLAQItABQABgAIAAAAIQDb4fbL7gAAAIUBAAATAAAAAAAAAAAA&#10;AAAAAAAAAABbQ29udGVudF9UeXBlc10ueG1sUEsBAi0AFAAGAAgAAAAhAFr0LFu/AAAAFQEAAAsA&#10;AAAAAAAAAAAAAAAAHwEAAF9yZWxzLy5yZWxzUEsBAi0AFAAGAAgAAAAhAOtAdCT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tk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7r45f4A+TmDgAA//8DAFBLAQItABQABgAIAAAAIQDb4fbL7gAAAIUBAAATAAAAAAAAAAAAAAAA&#10;AAAAAABbQ29udGVudF9UeXBlc10ueG1sUEsBAi0AFAAGAAgAAAAhAFr0LFu/AAAAFQEAAAsAAAAA&#10;AAAAAAAAAAAAHwEAAF9yZWxzLy5yZWxzUEsBAi0AFAAGAAgAAAAhAP+jS2T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>
              <w:rPr>
                <w:position w:val="-6"/>
              </w:rPr>
              <w:t xml:space="preserve">          </w:t>
            </w:r>
            <w:r w:rsidR="00D60DB4" w:rsidRPr="00D60DB4">
              <w:rPr>
                <w:color w:val="FF0000"/>
                <w:position w:val="-6"/>
              </w:rPr>
              <w:object w:dxaOrig="1312" w:dyaOrig="348" w14:anchorId="6AC3119F">
                <v:shape id="_x0000_i1132" type="#_x0000_t75" style="width:65.25pt;height:16.5pt" o:ole="">
                  <v:imagedata r:id="rId223" o:title=""/>
                </v:shape>
                <o:OLEObject Type="Embed" ProgID="FXEquation.Equation" ShapeID="_x0000_i1132" DrawAspect="Content" ObjectID="_1556909969" r:id="rId224"/>
              </w:object>
            </w:r>
            <w:r w:rsidRPr="00B20A2A">
              <w:rPr>
                <w:position w:val="-2"/>
              </w:rPr>
              <w:t xml:space="preserve">          </w:t>
            </w:r>
            <w:r>
              <w:rPr>
                <w:position w:val="-2"/>
              </w:rPr>
              <w:t xml:space="preserve">  </w:t>
            </w:r>
            <w:r w:rsidRPr="00B20A2A">
              <w:rPr>
                <w:position w:val="-2"/>
              </w:rPr>
              <w:t xml:space="preserve"> </w:t>
            </w:r>
            <w:r w:rsidR="00D60DB4" w:rsidRPr="00D60DB4">
              <w:rPr>
                <w:color w:val="FF0000"/>
                <w:position w:val="-6"/>
              </w:rPr>
              <w:object w:dxaOrig="1312" w:dyaOrig="348" w14:anchorId="5887ECF5">
                <v:shape id="_x0000_i1133" type="#_x0000_t75" style="width:65.25pt;height:16.5pt" o:ole="">
                  <v:imagedata r:id="rId225" o:title=""/>
                </v:shape>
                <o:OLEObject Type="Embed" ProgID="FXEquation.Equation" ShapeID="_x0000_i1133" DrawAspect="Content" ObjectID="_1556909970" r:id="rId226"/>
              </w:object>
            </w:r>
            <w:r w:rsidR="00D60DB4">
              <w:rPr>
                <w:position w:val="-2"/>
              </w:rPr>
              <w:t xml:space="preserve">              </w:t>
            </w:r>
            <w:r w:rsidRPr="00B20A2A">
              <w:rPr>
                <w:position w:val="-2"/>
              </w:rPr>
              <w:t xml:space="preserve">  </w:t>
            </w:r>
            <w:r w:rsidR="00611EF2">
              <w:rPr>
                <w:position w:val="-2"/>
              </w:rPr>
              <w:t xml:space="preserve">  </w:t>
            </w:r>
            <w:r w:rsidR="00611EF2" w:rsidRPr="00D60DB4">
              <w:rPr>
                <w:color w:val="FF0000"/>
                <w:position w:val="-6"/>
              </w:rPr>
              <w:object w:dxaOrig="1372" w:dyaOrig="348">
                <v:shape id="_x0000_i1134" type="#_x0000_t75" style="width:68.25pt;height:16.5pt" o:ole="">
                  <v:imagedata r:id="rId227" o:title=""/>
                </v:shape>
                <o:OLEObject Type="Embed" ProgID="FXEquation.Equation" ShapeID="_x0000_i1134" DrawAspect="Content" ObjectID="_1556909971" r:id="rId228"/>
              </w:object>
            </w:r>
            <w:r w:rsidR="00611EF2" w:rsidRPr="00B20A2A">
              <w:rPr>
                <w:position w:val="-2"/>
              </w:rPr>
              <w:t xml:space="preserve"> </w:t>
            </w:r>
            <w:r w:rsidR="00611EF2">
              <w:rPr>
                <w:position w:val="-2"/>
              </w:rPr>
              <w:t xml:space="preserve">              </w:t>
            </w:r>
            <w:r w:rsidR="00D60DB4" w:rsidRPr="00D60DB4">
              <w:rPr>
                <w:color w:val="FF0000"/>
                <w:position w:val="-6"/>
              </w:rPr>
              <w:object w:dxaOrig="1312" w:dyaOrig="348" w14:anchorId="719A57EE">
                <v:shape id="_x0000_i1135" type="#_x0000_t75" style="width:65.25pt;height:16.5pt" o:ole="">
                  <v:imagedata r:id="rId229" o:title=""/>
                </v:shape>
                <o:OLEObject Type="Embed" ProgID="FXEquation.Equation" ShapeID="_x0000_i1135" DrawAspect="Content" ObjectID="_1556909972" r:id="rId230"/>
              </w:object>
            </w:r>
            <w:r w:rsidRPr="00B20A2A">
              <w:rPr>
                <w:position w:val="-2"/>
              </w:rPr>
              <w:t xml:space="preserve">                    </w:t>
            </w: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Pr="00611EF2" w:rsidRDefault="00611EF2" w:rsidP="004F26C4">
            <w:pPr>
              <w:pStyle w:val="QuestionStyle"/>
              <w:spacing w:before="60"/>
              <w:rPr>
                <w:position w:val="-10"/>
              </w:rPr>
            </w:pPr>
            <w:r w:rsidRPr="00611EF2">
              <w:rPr>
                <w:color w:val="FF0000"/>
                <w:position w:val="-10"/>
              </w:rPr>
              <w:object w:dxaOrig="4882" w:dyaOrig="388" w14:anchorId="3174EB52">
                <v:shape id="_x0000_i1136" type="#_x0000_t75" style="width:243.75pt;height:18.75pt" o:ole="">
                  <v:imagedata r:id="rId231" o:title=""/>
                </v:shape>
                <o:OLEObject Type="Embed" ProgID="FXEquation.Equation" ShapeID="_x0000_i1136" DrawAspect="Content" ObjectID="_1556909973" r:id="rId232"/>
              </w:object>
            </w:r>
            <w:r w:rsidR="004F26C4" w:rsidRPr="00611EF2">
              <w:rPr>
                <w:position w:val="-10"/>
              </w:rPr>
              <w:t xml:space="preserve"> </w:t>
            </w:r>
          </w:p>
          <w:p w:rsidR="004F26C4" w:rsidRPr="00521C68" w:rsidRDefault="004F26C4" w:rsidP="004F26C4">
            <w:pPr>
              <w:pStyle w:val="QuestionStyle"/>
              <w:spacing w:before="60"/>
              <w:rPr>
                <w:sz w:val="16"/>
                <w:szCs w:val="16"/>
              </w:rPr>
            </w:pPr>
          </w:p>
          <w:p w:rsidR="004F26C4" w:rsidRPr="00521C68" w:rsidRDefault="004F26C4" w:rsidP="004F26C4">
            <w:pPr>
              <w:pStyle w:val="QuestionStyle"/>
              <w:spacing w:before="60"/>
              <w:rPr>
                <w:sz w:val="16"/>
                <w:szCs w:val="16"/>
              </w:rPr>
            </w:pPr>
            <w:r w:rsidRPr="00521C68">
              <w:rPr>
                <w:noProof/>
                <w:sz w:val="16"/>
                <w:szCs w:val="16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46BA9CA" wp14:editId="615D9288">
                      <wp:simplePos x="0" y="0"/>
                      <wp:positionH relativeFrom="column">
                        <wp:posOffset>4232487</wp:posOffset>
                      </wp:positionH>
                      <wp:positionV relativeFrom="paragraph">
                        <wp:posOffset>44026</wp:posOffset>
                      </wp:positionV>
                      <wp:extent cx="1430867" cy="373380"/>
                      <wp:effectExtent l="0" t="0" r="17145" b="26670"/>
                      <wp:wrapNone/>
                      <wp:docPr id="403" name="Rectangle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D61766" id="Rectangle 403" o:spid="_x0000_s1026" style="position:absolute;margin-left:333.25pt;margin-top:3.45pt;width:112.65pt;height:29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4F26C4" w:rsidRPr="00681BA6" w:rsidRDefault="004F26C4" w:rsidP="004F26C4">
            <w:pPr>
              <w:pStyle w:val="QuestionStyle"/>
              <w:spacing w:before="60"/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</w:pPr>
            <w:r>
              <w:t xml:space="preserve">Factorise  </w:t>
            </w:r>
            <w:r w:rsidR="00611EF2" w:rsidRPr="00611EF2">
              <w:rPr>
                <w:color w:val="FF0000"/>
                <w:position w:val="-10"/>
              </w:rPr>
              <w:object w:dxaOrig="2722" w:dyaOrig="388" w14:anchorId="5994FB79">
                <v:shape id="_x0000_i1137" type="#_x0000_t75" style="width:135.75pt;height:18.75pt" o:ole="">
                  <v:imagedata r:id="rId233" o:title=""/>
                </v:shape>
                <o:OLEObject Type="Embed" ProgID="FXEquation.Equation" ShapeID="_x0000_i1137" DrawAspect="Content" ObjectID="_1556909974" r:id="rId234"/>
              </w:object>
            </w:r>
            <w:r>
              <w:t xml:space="preserve"> </w:t>
            </w:r>
          </w:p>
          <w:p w:rsidR="004F26C4" w:rsidRPr="00521C68" w:rsidRDefault="004F26C4" w:rsidP="004F26C4">
            <w:pPr>
              <w:pStyle w:val="QuestionStyle"/>
              <w:spacing w:before="60"/>
              <w:rPr>
                <w:noProof/>
                <w:sz w:val="16"/>
                <w:szCs w:val="16"/>
                <w:lang w:eastAsia="en-AU"/>
              </w:rPr>
            </w:pPr>
          </w:p>
          <w:p w:rsidR="004F26C4" w:rsidRDefault="004F26C4" w:rsidP="004F26C4">
            <w:pPr>
              <w:pStyle w:val="QuestionStyle"/>
              <w:spacing w:before="60"/>
              <w:rPr>
                <w:noProof/>
                <w:position w:val="-8"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 wp14:anchorId="5DCB57D3" wp14:editId="5CF5337C">
                      <wp:simplePos x="0" y="0"/>
                      <wp:positionH relativeFrom="column">
                        <wp:posOffset>167428</wp:posOffset>
                      </wp:positionH>
                      <wp:positionV relativeFrom="paragraph">
                        <wp:posOffset>71755</wp:posOffset>
                      </wp:positionV>
                      <wp:extent cx="2724150" cy="388620"/>
                      <wp:effectExtent l="0" t="0" r="19050" b="11430"/>
                      <wp:wrapNone/>
                      <wp:docPr id="404" name="Group 4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40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EA6DD9" id="Group 404" o:spid="_x0000_s1026" style="position:absolute;margin-left:13.2pt;margin-top:5.65pt;width:214.5pt;height:30.6pt;z-index:251725824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" strokecolor="windowText" strokeweight="1pt"/>
                    </v:group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              </w:t>
            </w:r>
            <w:r w:rsidR="00611EF2" w:rsidRPr="00611EF2">
              <w:rPr>
                <w:noProof/>
                <w:color w:val="FF0000"/>
                <w:position w:val="-10"/>
                <w:lang w:eastAsia="en-AU"/>
              </w:rPr>
              <w:object w:dxaOrig="1372" w:dyaOrig="388" w14:anchorId="438045C5">
                <v:shape id="_x0000_i1138" type="#_x0000_t75" style="width:68.25pt;height:18.75pt" o:ole="">
                  <v:imagedata r:id="rId235" o:title=""/>
                </v:shape>
                <o:OLEObject Type="Embed" ProgID="FXEquation.Equation" ShapeID="_x0000_i1138" DrawAspect="Content" ObjectID="_1556909975" r:id="rId236"/>
              </w:object>
            </w:r>
            <w:r>
              <w:rPr>
                <w:noProof/>
                <w:lang w:eastAsia="en-AU"/>
              </w:rPr>
              <w:t xml:space="preserve">                                            </w:t>
            </w:r>
            <w:r w:rsidR="00611EF2" w:rsidRPr="00611EF2">
              <w:rPr>
                <w:noProof/>
                <w:color w:val="FF0000"/>
                <w:position w:val="-10"/>
                <w:lang w:eastAsia="en-AU"/>
              </w:rPr>
              <w:object w:dxaOrig="1372" w:dyaOrig="388">
                <v:shape id="_x0000_i1139" type="#_x0000_t75" style="width:68.25pt;height:18.75pt" o:ole="">
                  <v:imagedata r:id="rId237" o:title=""/>
                </v:shape>
                <o:OLEObject Type="Embed" ProgID="FXEquation.Equation" ShapeID="_x0000_i1139" DrawAspect="Content" ObjectID="_1556909976" r:id="rId238"/>
              </w:object>
            </w:r>
            <w:r w:rsidR="00611EF2">
              <w:rPr>
                <w:noProof/>
                <w:lang w:eastAsia="en-AU"/>
              </w:rPr>
              <w:t xml:space="preserve"> </w:t>
            </w:r>
            <w:r>
              <w:rPr>
                <w:noProof/>
                <w:position w:val="-8"/>
                <w:lang w:eastAsia="en-AU"/>
              </w:rPr>
              <w:t xml:space="preserve">           </w:t>
            </w:r>
          </w:p>
          <w:p w:rsidR="004F26C4" w:rsidRPr="00681BA6" w:rsidRDefault="00611EF2" w:rsidP="004F26C4">
            <w:pPr>
              <w:pStyle w:val="QuestionStyle"/>
              <w:spacing w:before="60"/>
            </w:pPr>
            <w:r>
              <w:rPr>
                <w:noProof/>
                <w:position w:val="-8"/>
                <w:lang w:eastAsia="en-AU"/>
              </w:rPr>
              <w:t xml:space="preserve"> </w:t>
            </w:r>
            <w:r w:rsidR="004F26C4">
              <w:rPr>
                <w:noProof/>
                <w:position w:val="-8"/>
                <w:lang w:eastAsia="en-AU"/>
              </w:rPr>
              <w:t xml:space="preserve">             </w:t>
            </w:r>
            <w:r w:rsidRPr="00611EF2">
              <w:rPr>
                <w:noProof/>
                <w:color w:val="FF0000"/>
                <w:position w:val="-10"/>
                <w:lang w:eastAsia="en-AU"/>
              </w:rPr>
              <w:object w:dxaOrig="1282" w:dyaOrig="388">
                <v:shape id="_x0000_i1140" type="#_x0000_t75" style="width:63.75pt;height:18.75pt" o:ole="">
                  <v:imagedata r:id="rId239" o:title=""/>
                </v:shape>
                <o:OLEObject Type="Embed" ProgID="FXEquation.Equation" ShapeID="_x0000_i1140" DrawAspect="Content" ObjectID="_1556909977" r:id="rId240"/>
              </w:object>
            </w:r>
            <w:r>
              <w:rPr>
                <w:noProof/>
                <w:lang w:eastAsia="en-AU"/>
              </w:rPr>
              <w:t xml:space="preserve"> </w:t>
            </w:r>
            <w:r w:rsidR="004F26C4">
              <w:rPr>
                <w:noProof/>
                <w:position w:val="-8"/>
                <w:lang w:eastAsia="en-AU"/>
              </w:rPr>
              <w:t xml:space="preserve">                            </w:t>
            </w:r>
            <w:r>
              <w:rPr>
                <w:noProof/>
                <w:position w:val="-8"/>
                <w:lang w:eastAsia="en-AU"/>
              </w:rPr>
              <w:t xml:space="preserve">    </w:t>
            </w:r>
            <w:r w:rsidR="004F26C4">
              <w:rPr>
                <w:noProof/>
                <w:position w:val="-8"/>
                <w:lang w:eastAsia="en-AU"/>
              </w:rPr>
              <w:t xml:space="preserve">            </w:t>
            </w:r>
            <w:r w:rsidRPr="00611EF2">
              <w:rPr>
                <w:noProof/>
                <w:color w:val="FF0000"/>
                <w:position w:val="-10"/>
                <w:lang w:eastAsia="en-AU"/>
              </w:rPr>
              <w:object w:dxaOrig="1372" w:dyaOrig="388">
                <v:shape id="_x0000_i1141" type="#_x0000_t75" style="width:68.25pt;height:18.75pt" o:ole="">
                  <v:imagedata r:id="rId241" o:title=""/>
                </v:shape>
                <o:OLEObject Type="Embed" ProgID="FXEquation.Equation" ShapeID="_x0000_i1141" DrawAspect="Content" ObjectID="_1556909978" r:id="rId242"/>
              </w:object>
            </w:r>
            <w:r>
              <w:rPr>
                <w:noProof/>
                <w:lang w:eastAsia="en-AU"/>
              </w:rPr>
              <w:t xml:space="preserve"> </w:t>
            </w:r>
            <w:r w:rsidR="004F26C4">
              <w:rPr>
                <w:noProof/>
                <w:position w:val="-8"/>
                <w:lang w:eastAsia="en-AU"/>
              </w:rPr>
              <w:t xml:space="preserve">                          </w:t>
            </w: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F26C4" w:rsidRPr="001B3341" w:rsidRDefault="004F26C4" w:rsidP="004F26C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</w:pPr>
            <w:r>
              <w:t xml:space="preserve">Factorise  </w:t>
            </w:r>
            <w:r w:rsidR="00611EF2" w:rsidRPr="00611EF2">
              <w:rPr>
                <w:color w:val="FF0000"/>
                <w:position w:val="-10"/>
              </w:rPr>
              <w:object w:dxaOrig="2841" w:dyaOrig="388" w14:anchorId="1F6B5576">
                <v:shape id="_x0000_i1142" type="#_x0000_t75" style="width:142.5pt;height:18.75pt" o:ole="">
                  <v:imagedata r:id="rId243" o:title=""/>
                </v:shape>
                <o:OLEObject Type="Embed" ProgID="FXEquation.Equation" ShapeID="_x0000_i1142" DrawAspect="Content" ObjectID="_1556909979" r:id="rId244"/>
              </w:object>
            </w:r>
            <w:r>
              <w:t xml:space="preserve"> </w:t>
            </w:r>
          </w:p>
          <w:p w:rsidR="004F26C4" w:rsidRDefault="004F26C4" w:rsidP="004F26C4">
            <w:pPr>
              <w:pStyle w:val="QuestionStyle"/>
              <w:spacing w:before="60"/>
              <w:rPr>
                <w:noProof/>
                <w:lang w:eastAsia="en-AU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45C50339" wp14:editId="3219801E">
                      <wp:simplePos x="0" y="0"/>
                      <wp:positionH relativeFrom="column">
                        <wp:posOffset>4152054</wp:posOffset>
                      </wp:positionH>
                      <wp:positionV relativeFrom="paragraph">
                        <wp:posOffset>119380</wp:posOffset>
                      </wp:positionV>
                      <wp:extent cx="1430867" cy="373380"/>
                      <wp:effectExtent l="0" t="0" r="17145" b="26670"/>
                      <wp:wrapNone/>
                      <wp:docPr id="409" name="Rectangle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0E4C1A" id="Rectangle 409" o:spid="_x0000_s1026" style="position:absolute;margin-left:326.95pt;margin-top:9.4pt;width:112.65pt;height:29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4F26C4" w:rsidRPr="00681BA6" w:rsidRDefault="004F26C4" w:rsidP="004F26C4">
            <w:pPr>
              <w:pStyle w:val="QuestionStyle"/>
              <w:spacing w:before="60"/>
              <w:rPr>
                <w:noProof/>
                <w:lang w:eastAsia="en-AU"/>
              </w:rPr>
            </w:pP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F26C4" w:rsidRPr="001B3341" w:rsidRDefault="004F26C4" w:rsidP="00E1641B">
            <w:pPr>
              <w:pStyle w:val="ListParagraph"/>
              <w:numPr>
                <w:ilvl w:val="0"/>
                <w:numId w:val="9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Simplify  </w:t>
            </w:r>
            <w:r w:rsidR="00611EF2" w:rsidRPr="00611EF2">
              <w:rPr>
                <w:noProof/>
                <w:color w:val="FF0000"/>
                <w:position w:val="-22"/>
                <w:lang w:eastAsia="en-AU"/>
              </w:rPr>
              <w:object w:dxaOrig="930" w:dyaOrig="604" w14:anchorId="36238648">
                <v:shape id="_x0000_i1143" type="#_x0000_t75" style="width:46.5pt;height:30.75pt" o:ole="">
                  <v:imagedata r:id="rId245" o:title=""/>
                </v:shape>
                <o:OLEObject Type="Embed" ProgID="FXEquation.Equation" ShapeID="_x0000_i1143" DrawAspect="Content" ObjectID="_1556909980" r:id="rId246"/>
              </w:object>
            </w:r>
            <w:r>
              <w:rPr>
                <w:noProof/>
                <w:lang w:eastAsia="en-AU"/>
              </w:rPr>
              <w:t xml:space="preserve"> </w:t>
            </w:r>
          </w:p>
          <w:p w:rsidR="00E1641B" w:rsidRDefault="00E1641B" w:rsidP="00E1641B">
            <w:pPr>
              <w:pStyle w:val="QuestionStyle"/>
              <w:spacing w:before="60"/>
              <w:rPr>
                <w:noProof/>
                <w:position w:val="-8"/>
                <w:lang w:eastAsia="en-AU"/>
              </w:rPr>
            </w:pPr>
          </w:p>
          <w:p w:rsidR="00E1641B" w:rsidRPr="00264076" w:rsidRDefault="00E1641B" w:rsidP="00E1641B">
            <w:pPr>
              <w:pStyle w:val="QuestionStyle"/>
              <w:spacing w:before="60"/>
              <w:rPr>
                <w:noProof/>
                <w:position w:val="-6"/>
                <w:lang w:eastAsia="en-AU"/>
              </w:rPr>
            </w:pPr>
            <w:r>
              <w:rPr>
                <w:noProof/>
                <w:position w:val="-8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1246E1B8" wp14:editId="444E1BE5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151130</wp:posOffset>
                      </wp:positionV>
                      <wp:extent cx="2724150" cy="619125"/>
                      <wp:effectExtent l="0" t="0" r="19050" b="28575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619125"/>
                                <a:chOff x="0" y="0"/>
                                <a:chExt cx="2724150" cy="619125"/>
                              </a:xfrm>
                            </wpg:grpSpPr>
                            <wps:wsp>
                              <wps:cNvPr id="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5048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048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599B3D" id="Group 13" o:spid="_x0000_s1026" style="position:absolute;margin-left:15.4pt;margin-top:11.9pt;width:214.5pt;height:48.75pt;z-index:251731968" coordsize="27241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eYowwAAANsAAAAPAAAAZHJzL2Rvd25yZXYueG1sRE9Na8JA&#10;EL0L/Q/LFLxI3bSI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E43mKMMAAADb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UOzwwAAANsAAAAPAAAAZHJzL2Rvd25yZXYueG1sRE9Na8JA&#10;EL0L/Q/LFLxI3bSg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fMFDs8MAAADbAAAADwAA&#10;AAAAAAAAAAAAAAAHAgAAZHJzL2Rvd25yZXYueG1sUEsFBgAAAAADAAMAtwAAAPcCAAAAAA==&#10;" strokecolor="windowText" strokeweight="1pt"/>
                      <v:roundrect id="AutoShape 3" o:spid="_x0000_s1029" style="position:absolute;left:25527;top:504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5" o:spid="_x0000_s1030" style="position:absolute;top:504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noProof/>
                <w:position w:val="-8"/>
                <w:lang w:eastAsia="en-AU"/>
              </w:rPr>
              <w:t xml:space="preserve">               </w:t>
            </w:r>
            <w:r w:rsidRPr="00E1641B">
              <w:rPr>
                <w:noProof/>
                <w:color w:val="FF0000"/>
                <w:position w:val="-22"/>
                <w:lang w:eastAsia="en-AU"/>
              </w:rPr>
              <w:object w:dxaOrig="758" w:dyaOrig="604">
                <v:shape id="_x0000_i1144" type="#_x0000_t75" style="width:37.5pt;height:29.25pt" o:ole="">
                  <v:imagedata r:id="rId247" o:title=""/>
                </v:shape>
                <o:OLEObject Type="Embed" ProgID="FXEquation.Equation" ShapeID="_x0000_i1144" DrawAspect="Content" ObjectID="_1556909981" r:id="rId248"/>
              </w:object>
            </w:r>
            <w:r w:rsidRPr="00264076">
              <w:rPr>
                <w:noProof/>
                <w:position w:val="-6"/>
                <w:lang w:eastAsia="en-AU"/>
              </w:rPr>
              <w:t xml:space="preserve"> </w:t>
            </w:r>
            <w:r>
              <w:rPr>
                <w:noProof/>
                <w:position w:val="-6"/>
                <w:lang w:eastAsia="en-AU"/>
              </w:rPr>
              <w:t xml:space="preserve">                                                         </w:t>
            </w:r>
            <w:r w:rsidRPr="00E1641B">
              <w:rPr>
                <w:noProof/>
                <w:color w:val="FF0000"/>
                <w:position w:val="-22"/>
                <w:lang w:eastAsia="en-AU"/>
              </w:rPr>
              <w:object w:dxaOrig="758" w:dyaOrig="604">
                <v:shape id="_x0000_i1145" type="#_x0000_t75" style="width:37.5pt;height:29.25pt" o:ole="">
                  <v:imagedata r:id="rId249" o:title=""/>
                </v:shape>
                <o:OLEObject Type="Embed" ProgID="FXEquation.Equation" ShapeID="_x0000_i1145" DrawAspect="Content" ObjectID="_1556909982" r:id="rId250"/>
              </w:object>
            </w:r>
            <w:r w:rsidRPr="00264076">
              <w:rPr>
                <w:noProof/>
                <w:position w:val="-6"/>
                <w:lang w:eastAsia="en-AU"/>
              </w:rPr>
              <w:t xml:space="preserve"> </w:t>
            </w:r>
          </w:p>
          <w:p w:rsidR="004F26C4" w:rsidRPr="00681BA6" w:rsidRDefault="00E1641B" w:rsidP="00E1641B">
            <w:pPr>
              <w:pStyle w:val="QuestionStyle"/>
              <w:spacing w:before="60"/>
              <w:rPr>
                <w:noProof/>
                <w:lang w:eastAsia="en-AU"/>
              </w:rPr>
            </w:pPr>
            <w:r>
              <w:rPr>
                <w:noProof/>
                <w:position w:val="-8"/>
                <w:lang w:eastAsia="en-AU"/>
              </w:rPr>
              <w:t xml:space="preserve">              </w:t>
            </w:r>
            <w:r w:rsidRPr="00E1641B">
              <w:rPr>
                <w:noProof/>
                <w:color w:val="FF0000"/>
                <w:position w:val="-22"/>
                <w:lang w:eastAsia="en-AU"/>
              </w:rPr>
              <w:object w:dxaOrig="758" w:dyaOrig="604">
                <v:shape id="_x0000_i1146" type="#_x0000_t75" style="width:37.5pt;height:29.25pt" o:ole="">
                  <v:imagedata r:id="rId251" o:title=""/>
                </v:shape>
                <o:OLEObject Type="Embed" ProgID="FXEquation.Equation" ShapeID="_x0000_i1146" DrawAspect="Content" ObjectID="_1556909983" r:id="rId252"/>
              </w:object>
            </w:r>
            <w:r w:rsidRPr="00264076">
              <w:rPr>
                <w:noProof/>
                <w:position w:val="-6"/>
                <w:lang w:eastAsia="en-AU"/>
              </w:rPr>
              <w:t xml:space="preserve"> </w:t>
            </w:r>
            <w:r>
              <w:rPr>
                <w:noProof/>
                <w:position w:val="-8"/>
                <w:lang w:eastAsia="en-AU"/>
              </w:rPr>
              <w:t xml:space="preserve">                                                          </w:t>
            </w:r>
            <w:r w:rsidRPr="00E1641B">
              <w:rPr>
                <w:noProof/>
                <w:color w:val="FF0000"/>
                <w:position w:val="-22"/>
                <w:lang w:eastAsia="en-AU"/>
              </w:rPr>
              <w:object w:dxaOrig="758" w:dyaOrig="604">
                <v:shape id="_x0000_i1147" type="#_x0000_t75" style="width:37.5pt;height:29.25pt" o:ole="">
                  <v:imagedata r:id="rId253" o:title=""/>
                </v:shape>
                <o:OLEObject Type="Embed" ProgID="FXEquation.Equation" ShapeID="_x0000_i1147" DrawAspect="Content" ObjectID="_1556909984" r:id="rId254"/>
              </w:object>
            </w:r>
            <w:r w:rsidRPr="00264076">
              <w:rPr>
                <w:noProof/>
                <w:position w:val="-6"/>
                <w:lang w:eastAsia="en-AU"/>
              </w:rPr>
              <w:t xml:space="preserve"> </w:t>
            </w:r>
          </w:p>
        </w:tc>
      </w:tr>
      <w:tr w:rsidR="004F26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F26C4" w:rsidRPr="001B3341" w:rsidRDefault="004F26C4" w:rsidP="00E1641B">
            <w:pPr>
              <w:pStyle w:val="ListParagraph"/>
              <w:numPr>
                <w:ilvl w:val="0"/>
                <w:numId w:val="9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26C4" w:rsidRDefault="004F26C4" w:rsidP="004F26C4">
            <w:pPr>
              <w:pStyle w:val="QuestionStyle"/>
              <w:spacing w:before="60"/>
              <w:rPr>
                <w:noProof/>
                <w:lang w:eastAsia="en-AU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6C521B4" wp14:editId="33AAD181">
                      <wp:simplePos x="0" y="0"/>
                      <wp:positionH relativeFrom="column">
                        <wp:posOffset>4233968</wp:posOffset>
                      </wp:positionH>
                      <wp:positionV relativeFrom="paragraph">
                        <wp:posOffset>344593</wp:posOffset>
                      </wp:positionV>
                      <wp:extent cx="1430867" cy="373380"/>
                      <wp:effectExtent l="0" t="0" r="17145" b="26670"/>
                      <wp:wrapNone/>
                      <wp:docPr id="421" name="Rectangle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86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248C43" id="Rectangle 421" o:spid="_x0000_s1026" style="position:absolute;margin-left:333.4pt;margin-top:27.15pt;width:112.65pt;height:29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Simplify  </w:t>
            </w:r>
            <w:r w:rsidR="00E1641B" w:rsidRPr="00E1641B">
              <w:rPr>
                <w:noProof/>
                <w:color w:val="FF0000"/>
                <w:position w:val="-26"/>
                <w:lang w:eastAsia="en-AU"/>
              </w:rPr>
              <w:object w:dxaOrig="1306" w:dyaOrig="728" w14:anchorId="6A6E1DB3">
                <v:shape id="_x0000_i1148" type="#_x0000_t75" style="width:65.25pt;height:36.75pt" o:ole="">
                  <v:imagedata r:id="rId255" o:title=""/>
                </v:shape>
                <o:OLEObject Type="Embed" ProgID="FXEquation.Equation" ShapeID="_x0000_i1148" DrawAspect="Content" ObjectID="_1556909985" r:id="rId256"/>
              </w:object>
            </w:r>
            <w:r>
              <w:rPr>
                <w:noProof/>
                <w:lang w:eastAsia="en-AU"/>
              </w:rPr>
              <w:t xml:space="preserve"> </w:t>
            </w:r>
          </w:p>
          <w:p w:rsidR="004F26C4" w:rsidRPr="00681BA6" w:rsidRDefault="004F26C4" w:rsidP="004F26C4">
            <w:pPr>
              <w:pStyle w:val="QuestionStyle"/>
              <w:spacing w:before="60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830453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E7D203AB4F01473E956B4E55915FCBDB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830453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830453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C13535A4FDDD46E1B2FA9A87B8EAC41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830453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D48C9FE599C84B2F90F2E8179007800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F12C69" w:rsidP="00830453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423C0CDB36394592B54DA2EA86FEBD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F12C69" w:rsidP="00830453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Algebraic Techniques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83045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712FFE" w:rsidP="00830453">
            <w:pPr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</w:pPr>
            <w:r w:rsidRPr="00712FFE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5332" w:dyaOrig="544">
                <v:shape id="_x0000_i1149" type="#_x0000_t75" style="width:266.25pt;height:27pt" o:ole="">
                  <v:imagedata r:id="rId257" o:title=""/>
                </v:shape>
                <o:OLEObject Type="Embed" ProgID="FXEquation.Equation" ShapeID="_x0000_i1149" DrawAspect="Content" ObjectID="_1556909986" r:id="rId258"/>
              </w:object>
            </w:r>
          </w:p>
          <w:p w:rsidR="00712FFE" w:rsidRPr="00712FFE" w:rsidRDefault="00712FFE" w:rsidP="00830453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712FFE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712FFE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712FFE" w:rsidRDefault="00712FFE" w:rsidP="0083045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712FF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32" w:dyaOrig="348">
                <v:shape id="_x0000_i1150" type="#_x0000_t75" style="width:116.25pt;height:18pt" o:ole="">
                  <v:imagedata r:id="rId259" o:title=""/>
                </v:shape>
                <o:OLEObject Type="Embed" ProgID="FXEquation.Equation" ShapeID="_x0000_i1150" DrawAspect="Content" ObjectID="_1556909987" r:id="rId260"/>
              </w:object>
            </w:r>
          </w:p>
          <w:p w:rsidR="00712FFE" w:rsidRPr="00712FFE" w:rsidRDefault="00712FFE" w:rsidP="0083045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12FFE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712FFE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712FFE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716CA1" w:rsidRDefault="00716CA1" w:rsidP="00830453">
            <w:pPr>
              <w:rPr>
                <w:rFonts w:asciiTheme="majorHAnsi" w:hAnsiTheme="majorHAnsi"/>
                <w:color w:val="FF0000"/>
                <w:position w:val="-11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716CA1">
              <w:rPr>
                <w:rFonts w:asciiTheme="majorHAnsi" w:hAnsiTheme="majorHAnsi"/>
                <w:color w:val="FF0000"/>
                <w:position w:val="-116"/>
                <w:sz w:val="24"/>
                <w:szCs w:val="24"/>
              </w:rPr>
              <w:object w:dxaOrig="2356" w:dyaOrig="1544">
                <v:shape id="_x0000_i1151" type="#_x0000_t75" style="width:117.75pt;height:77.25pt" o:ole="">
                  <v:imagedata r:id="rId261" o:title=""/>
                </v:shape>
                <o:OLEObject Type="Embed" ProgID="FXEquation.Equation" ShapeID="_x0000_i1151" DrawAspect="Content" ObjectID="_1556909988" r:id="rId262"/>
              </w:object>
            </w:r>
          </w:p>
          <w:p w:rsidR="005C0019" w:rsidRPr="00716CA1" w:rsidRDefault="00716CA1" w:rsidP="00830453">
            <w:pPr>
              <w:rPr>
                <w:rFonts w:asciiTheme="majorHAnsi" w:hAnsiTheme="majorHAnsi"/>
                <w:position w:val="-116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716CA1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712FFE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  <w:r w:rsidRPr="00716CA1">
              <w:rPr>
                <w:rFonts w:asciiTheme="majorHAnsi" w:hAnsiTheme="majorHAnsi"/>
                <w:position w:val="-116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716CA1" w:rsidRDefault="00716CA1" w:rsidP="00830453">
            <w:pPr>
              <w:rPr>
                <w:rFonts w:asciiTheme="majorHAnsi" w:hAnsiTheme="majorHAnsi"/>
                <w:position w:val="-40"/>
                <w:sz w:val="24"/>
                <w:szCs w:val="24"/>
              </w:rPr>
            </w:pPr>
            <w:r w:rsidRPr="00716CA1">
              <w:rPr>
                <w:color w:val="FF0000"/>
                <w:position w:val="-40"/>
              </w:rPr>
              <w:object w:dxaOrig="3502" w:dyaOrig="608">
                <v:shape id="_x0000_i1152" type="#_x0000_t75" style="width:174.75pt;height:30pt" o:ole="">
                  <v:imagedata r:id="rId263" o:title=""/>
                </v:shape>
                <o:OLEObject Type="Embed" ProgID="FXEquation.Equation" ShapeID="_x0000_i1152" DrawAspect="Content" ObjectID="_1556909989" r:id="rId264"/>
              </w:object>
            </w:r>
            <w:r w:rsidRPr="00716CA1">
              <w:rPr>
                <w:position w:val="-40"/>
              </w:rPr>
              <w:t xml:space="preserve">   </w:t>
            </w:r>
          </w:p>
          <w:p w:rsidR="00716CA1" w:rsidRDefault="00716CA1" w:rsidP="0083045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716CA1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712FFE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  <w:r w:rsidRPr="00716CA1">
              <w:rPr>
                <w:rFonts w:asciiTheme="majorHAnsi" w:hAnsiTheme="majorHAnsi"/>
                <w:position w:val="-116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716CA1" w:rsidP="00830453">
            <w:pPr>
              <w:rPr>
                <w:color w:val="FF0000"/>
                <w:position w:val="-38"/>
              </w:rPr>
            </w:pPr>
            <w:r w:rsidRPr="00716CA1">
              <w:rPr>
                <w:color w:val="FF0000"/>
                <w:position w:val="-38"/>
              </w:rPr>
              <w:object w:dxaOrig="4118" w:dyaOrig="588">
                <v:shape id="_x0000_i1153" type="#_x0000_t75" style="width:205.5pt;height:30pt" o:ole="">
                  <v:imagedata r:id="rId265" o:title=""/>
                </v:shape>
                <o:OLEObject Type="Embed" ProgID="FXEquation.Equation" ShapeID="_x0000_i1153" DrawAspect="Content" ObjectID="_1556909990" r:id="rId266"/>
              </w:object>
            </w:r>
          </w:p>
          <w:p w:rsidR="00716CA1" w:rsidRPr="00716CA1" w:rsidRDefault="00DB4E89" w:rsidP="00830453">
            <w:pPr>
              <w:rPr>
                <w:rFonts w:asciiTheme="majorHAnsi" w:hAnsiTheme="majorHAnsi"/>
                <w:position w:val="-3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DB4E89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716CA1" w:rsidRPr="00712FFE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  <w:r w:rsidR="00716CA1" w:rsidRPr="00716CA1">
              <w:rPr>
                <w:rFonts w:asciiTheme="majorHAnsi" w:hAnsiTheme="majorHAnsi"/>
                <w:position w:val="-116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703F26" w:rsidRDefault="00703F26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703F26">
              <w:rPr>
                <w:noProof/>
                <w:color w:val="FF0000"/>
                <w:position w:val="-10"/>
                <w:lang w:eastAsia="en-AU"/>
              </w:rPr>
              <w:object w:dxaOrig="2002" w:dyaOrig="310">
                <v:shape id="_x0000_i1154" type="#_x0000_t75" style="width:99.75pt;height:15.75pt" o:ole="">
                  <v:imagedata r:id="rId267" o:title=""/>
                </v:shape>
                <o:OLEObject Type="Embed" ProgID="FXEquation.Equation" ShapeID="_x0000_i1154" DrawAspect="Content" ObjectID="_1556909991" r:id="rId268"/>
              </w:object>
            </w:r>
            <w:r w:rsidR="00246990" w:rsidRPr="00703F26">
              <w:rPr>
                <w:noProof/>
                <w:position w:val="-10"/>
                <w:lang w:eastAsia="en-AU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703F26" w:rsidRDefault="00703F26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703F26">
              <w:rPr>
                <w:color w:val="FF0000"/>
                <w:position w:val="-10"/>
              </w:rPr>
              <w:object w:dxaOrig="2364" w:dyaOrig="310">
                <v:shape id="_x0000_i1155" type="#_x0000_t75" style="width:117.75pt;height:15.75pt" o:ole="">
                  <v:imagedata r:id="rId269" o:title=""/>
                </v:shape>
                <o:OLEObject Type="Embed" ProgID="FXEquation.Equation" ShapeID="_x0000_i1155" DrawAspect="Content" ObjectID="_1556909992" r:id="rId270"/>
              </w:object>
            </w:r>
            <w:r w:rsidRPr="00703F26">
              <w:rPr>
                <w:position w:val="-10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112A23" w:rsidP="00830453">
            <w:pPr>
              <w:rPr>
                <w:rFonts w:asciiTheme="majorHAnsi" w:hAnsiTheme="majorHAnsi"/>
                <w:position w:val="-8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112A23">
              <w:rPr>
                <w:rFonts w:asciiTheme="majorHAnsi" w:hAnsiTheme="majorHAnsi"/>
                <w:color w:val="FF0000"/>
                <w:position w:val="-88"/>
                <w:sz w:val="24"/>
                <w:szCs w:val="24"/>
              </w:rPr>
              <w:object w:dxaOrig="4298" w:dyaOrig="1264">
                <v:shape id="_x0000_i1156" type="#_x0000_t75" style="width:215.25pt;height:63pt" o:ole="">
                  <v:imagedata r:id="rId271" o:title=""/>
                </v:shape>
                <o:OLEObject Type="Embed" ProgID="FXEquation.Equation" ShapeID="_x0000_i1156" DrawAspect="Content" ObjectID="_1556909993" r:id="rId272"/>
              </w:object>
            </w:r>
            <w:r w:rsidRPr="00112A23">
              <w:rPr>
                <w:rFonts w:asciiTheme="majorHAnsi" w:hAnsiTheme="majorHAnsi"/>
                <w:position w:val="-88"/>
                <w:sz w:val="24"/>
                <w:szCs w:val="24"/>
              </w:rPr>
              <w:t xml:space="preserve"> </w:t>
            </w:r>
          </w:p>
          <w:p w:rsidR="00733226" w:rsidRPr="00112A23" w:rsidRDefault="00733226" w:rsidP="00830453">
            <w:pPr>
              <w:rPr>
                <w:rFonts w:asciiTheme="majorHAnsi" w:hAnsiTheme="majorHAnsi"/>
                <w:position w:val="-8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716CA1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712FFE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  <w:r w:rsidRPr="00716CA1">
              <w:rPr>
                <w:rFonts w:asciiTheme="majorHAnsi" w:hAnsiTheme="majorHAnsi"/>
                <w:position w:val="-116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703F26" w:rsidRDefault="00703F26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703F26">
              <w:rPr>
                <w:color w:val="FF0000"/>
                <w:position w:val="-10"/>
              </w:rPr>
              <w:object w:dxaOrig="3386" w:dyaOrig="389">
                <v:shape id="_x0000_i1157" type="#_x0000_t75" style="width:169.5pt;height:19.5pt" o:ole="">
                  <v:imagedata r:id="rId273" o:title=""/>
                </v:shape>
                <o:OLEObject Type="Embed" ProgID="FXEquation.Equation" ShapeID="_x0000_i1157" DrawAspect="Content" ObjectID="_1556909994" r:id="rId274"/>
              </w:object>
            </w:r>
            <w:r w:rsidRPr="00703F26">
              <w:rPr>
                <w:position w:val="-10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703F26" w:rsidRDefault="00703F26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703F26">
              <w:rPr>
                <w:color w:val="FF0000"/>
                <w:position w:val="-10"/>
              </w:rPr>
              <w:object w:dxaOrig="4252" w:dyaOrig="388">
                <v:shape id="_x0000_i1158" type="#_x0000_t75" style="width:213.75pt;height:18.75pt" o:ole="">
                  <v:imagedata r:id="rId275" o:title=""/>
                </v:shape>
                <o:OLEObject Type="Embed" ProgID="FXEquation.Equation" ShapeID="_x0000_i1158" DrawAspect="Content" ObjectID="_1556909995" r:id="rId276"/>
              </w:object>
            </w:r>
            <w:r w:rsidRPr="00703F26">
              <w:rPr>
                <w:position w:val="-10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D21449" w:rsidRPr="00D21449" w:rsidRDefault="00D21449" w:rsidP="00830453">
            <w:pPr>
              <w:rPr>
                <w:rFonts w:ascii="Times New Roman" w:hAnsi="Times New Roman"/>
                <w:sz w:val="24"/>
                <w:szCs w:val="24"/>
              </w:rPr>
            </w:pPr>
            <w:r w:rsidRPr="00D21449">
              <w:rPr>
                <w:rFonts w:ascii="Times New Roman" w:hAnsi="Times New Roman"/>
                <w:noProof/>
                <w:color w:val="FF0000"/>
                <w:position w:val="-6"/>
                <w:lang w:eastAsia="en-AU"/>
              </w:rPr>
              <w:object w:dxaOrig="562" w:dyaOrig="368">
                <v:shape id="_x0000_i1159" type="#_x0000_t75" style="width:28.5pt;height:18pt" o:ole="">
                  <v:imagedata r:id="rId85" o:title=""/>
                </v:shape>
                <o:OLEObject Type="Embed" ProgID="FXEquation.Equation" ShapeID="_x0000_i1159" DrawAspect="Content" ObjectID="_1556909996" r:id="rId277"/>
              </w:object>
            </w:r>
            <w:r w:rsidRPr="00D21449">
              <w:rPr>
                <w:rFonts w:ascii="Times New Roman" w:hAnsi="Times New Roman"/>
                <w:sz w:val="24"/>
                <w:szCs w:val="24"/>
              </w:rPr>
              <w:t xml:space="preserve"> is not a factor as there is only one factor of </w:t>
            </w:r>
            <w:r w:rsidRPr="00D21449">
              <w:rPr>
                <w:rFonts w:ascii="Times New Roman" w:hAnsi="Times New Roman"/>
                <w:i/>
                <w:sz w:val="28"/>
                <w:szCs w:val="28"/>
              </w:rPr>
              <w:t>b</w:t>
            </w:r>
            <w:r w:rsidRPr="00D21449">
              <w:rPr>
                <w:rFonts w:ascii="Times New Roman" w:hAnsi="Times New Roman"/>
                <w:sz w:val="24"/>
                <w:szCs w:val="24"/>
              </w:rPr>
              <w:t xml:space="preserve"> in </w:t>
            </w:r>
            <w:r w:rsidRPr="00D21449">
              <w:rPr>
                <w:rFonts w:ascii="Times New Roman" w:hAnsi="Times New Roman"/>
                <w:sz w:val="28"/>
                <w:szCs w:val="28"/>
              </w:rPr>
              <w:t>30</w:t>
            </w:r>
            <w:r w:rsidRPr="00D21449">
              <w:rPr>
                <w:rFonts w:ascii="Times New Roman" w:hAnsi="Times New Roman"/>
                <w:i/>
                <w:sz w:val="28"/>
                <w:szCs w:val="28"/>
              </w:rPr>
              <w:t>a</w:t>
            </w:r>
            <w:r w:rsidRPr="00D21449"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  <w:r w:rsidRPr="00D21449">
              <w:rPr>
                <w:rFonts w:ascii="Times New Roman" w:hAnsi="Times New Roman"/>
                <w:i/>
                <w:sz w:val="28"/>
                <w:szCs w:val="28"/>
              </w:rPr>
              <w:t>b</w:t>
            </w:r>
            <w:r w:rsidRPr="00D2144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5C0019" w:rsidRPr="00D21449" w:rsidRDefault="00D21449" w:rsidP="0083045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21449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D21449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D21449">
              <w:rPr>
                <w:rFonts w:ascii="Times New Roman" w:hAnsi="Times New Roman"/>
                <w:b/>
                <w:sz w:val="24"/>
                <w:szCs w:val="24"/>
              </w:rPr>
              <w:t xml:space="preserve"> Answer     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D21449" w:rsidP="00830453">
            <w:pPr>
              <w:rPr>
                <w:color w:val="FF0000"/>
                <w:position w:val="-10"/>
              </w:rPr>
            </w:pPr>
            <w:r w:rsidRPr="00D21449">
              <w:rPr>
                <w:color w:val="FF0000"/>
                <w:position w:val="-10"/>
              </w:rPr>
              <w:object w:dxaOrig="4762" w:dyaOrig="388">
                <v:shape id="_x0000_i1160" type="#_x0000_t75" style="width:237.75pt;height:18.75pt" o:ole="">
                  <v:imagedata r:id="rId278" o:title=""/>
                </v:shape>
                <o:OLEObject Type="Embed" ProgID="FXEquation.Equation" ShapeID="_x0000_i1160" DrawAspect="Content" ObjectID="_1556909997" r:id="rId279"/>
              </w:object>
            </w:r>
          </w:p>
          <w:p w:rsidR="00D21449" w:rsidRPr="00D21449" w:rsidRDefault="00D21449" w:rsidP="00830453">
            <w:pPr>
              <w:rPr>
                <w:rFonts w:ascii="Times New Roman" w:hAnsi="Times New Roman"/>
                <w:b/>
                <w:position w:val="-10"/>
                <w:sz w:val="24"/>
                <w:szCs w:val="24"/>
              </w:rPr>
            </w:pPr>
            <w:r w:rsidRPr="00D21449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>4</w:t>
            </w:r>
            <w:r w:rsidRPr="00D21449">
              <w:rPr>
                <w:rFonts w:ascii="Times New Roman" w:hAnsi="Times New Roman"/>
                <w:b/>
                <w:position w:val="-10"/>
                <w:sz w:val="24"/>
                <w:szCs w:val="24"/>
                <w:vertAlign w:val="superscript"/>
              </w:rPr>
              <w:t>th</w:t>
            </w:r>
            <w:r w:rsidRPr="00D21449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D21449" w:rsidRDefault="00D21449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D21449">
              <w:rPr>
                <w:color w:val="FF0000"/>
                <w:position w:val="-10"/>
              </w:rPr>
              <w:object w:dxaOrig="2481" w:dyaOrig="310">
                <v:shape id="_x0000_i1161" type="#_x0000_t75" style="width:123.75pt;height:15pt" o:ole="">
                  <v:imagedata r:id="rId280" o:title=""/>
                </v:shape>
                <o:OLEObject Type="Embed" ProgID="FXEquation.Equation" ShapeID="_x0000_i1161" DrawAspect="Content" ObjectID="_1556909998" r:id="rId281"/>
              </w:objec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A20722" w:rsidRDefault="00A20722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B4034A">
              <w:t xml:space="preserve">  </w:t>
            </w:r>
            <w:r w:rsidRPr="00A20722">
              <w:rPr>
                <w:color w:val="FF0000"/>
                <w:position w:val="-10"/>
              </w:rPr>
              <w:object w:dxaOrig="3146" w:dyaOrig="388">
                <v:shape id="_x0000_i1162" type="#_x0000_t75" style="width:157.5pt;height:18.75pt" o:ole="">
                  <v:imagedata r:id="rId282" o:title=""/>
                </v:shape>
                <o:OLEObject Type="Embed" ProgID="FXEquation.Equation" ShapeID="_x0000_i1162" DrawAspect="Content" ObjectID="_1556909999" r:id="rId283"/>
              </w:object>
            </w:r>
            <w:r w:rsidRPr="00A20722">
              <w:rPr>
                <w:position w:val="-10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D21449" w:rsidP="00830453">
            <w:pPr>
              <w:rPr>
                <w:position w:val="-38"/>
              </w:rPr>
            </w:pPr>
            <w:r w:rsidRPr="00D21449">
              <w:rPr>
                <w:color w:val="FF0000"/>
                <w:position w:val="-38"/>
              </w:rPr>
              <w:object w:dxaOrig="7252" w:dyaOrig="588">
                <v:shape id="_x0000_i1163" type="#_x0000_t75" style="width:363.75pt;height:30pt" o:ole="">
                  <v:imagedata r:id="rId284" o:title=""/>
                </v:shape>
                <o:OLEObject Type="Embed" ProgID="FXEquation.Equation" ShapeID="_x0000_i1163" DrawAspect="Content" ObjectID="_1556910000" r:id="rId285"/>
              </w:object>
            </w:r>
            <w:r w:rsidRPr="00D21449">
              <w:rPr>
                <w:position w:val="-38"/>
              </w:rPr>
              <w:t xml:space="preserve"> </w:t>
            </w:r>
          </w:p>
          <w:p w:rsidR="00CE3C52" w:rsidRPr="00CE3C52" w:rsidRDefault="00CE3C52" w:rsidP="00830453">
            <w:pPr>
              <w:rPr>
                <w:rFonts w:ascii="Times New Roman" w:hAnsi="Times New Roman"/>
                <w:b/>
                <w:position w:val="-38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position w:val="-38"/>
                <w:sz w:val="24"/>
                <w:szCs w:val="24"/>
              </w:rPr>
              <w:t>3</w:t>
            </w:r>
            <w:r w:rsidRPr="00CE3C52">
              <w:rPr>
                <w:rFonts w:ascii="Times New Roman" w:hAnsi="Times New Roman"/>
                <w:b/>
                <w:position w:val="-38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b/>
                <w:position w:val="-38"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CE3C52" w:rsidRDefault="00CE3C52" w:rsidP="00830453">
            <w:pPr>
              <w:rPr>
                <w:rFonts w:asciiTheme="majorHAnsi" w:hAnsiTheme="majorHAnsi"/>
                <w:position w:val="-38"/>
                <w:sz w:val="24"/>
                <w:szCs w:val="24"/>
              </w:rPr>
            </w:pPr>
            <w:r w:rsidRPr="00CE3C52">
              <w:rPr>
                <w:color w:val="FF0000"/>
                <w:position w:val="-38"/>
              </w:rPr>
              <w:object w:dxaOrig="10388" w:dyaOrig="668">
                <v:shape id="_x0000_i1164" type="#_x0000_t75" style="width:519pt;height:32.25pt" o:ole="">
                  <v:imagedata r:id="rId286" o:title=""/>
                </v:shape>
                <o:OLEObject Type="Embed" ProgID="FXEquation.Equation" ShapeID="_x0000_i1164" DrawAspect="Content" ObjectID="_1556910001" r:id="rId287"/>
              </w:object>
            </w:r>
          </w:p>
        </w:tc>
      </w:tr>
      <w:tr w:rsidR="00CE3C52" w:rsidTr="005C0019">
        <w:trPr>
          <w:cantSplit/>
        </w:trPr>
        <w:tc>
          <w:tcPr>
            <w:tcW w:w="1134" w:type="dxa"/>
          </w:tcPr>
          <w:p w:rsidR="00CE3C52" w:rsidRPr="00750A38" w:rsidRDefault="00CE3C52" w:rsidP="00CE3C52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CE3C52" w:rsidRPr="00D21449" w:rsidRDefault="00CE3C52" w:rsidP="00CE3C52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D21449">
              <w:rPr>
                <w:color w:val="FF0000"/>
                <w:position w:val="-10"/>
              </w:rPr>
              <w:object w:dxaOrig="3412" w:dyaOrig="388" w14:anchorId="15706FF8">
                <v:shape id="_x0000_i1165" type="#_x0000_t75" style="width:171.75pt;height:18.75pt" o:ole="">
                  <v:imagedata r:id="rId288" o:title=""/>
                </v:shape>
                <o:OLEObject Type="Embed" ProgID="FXEquation.Equation" ShapeID="_x0000_i1165" DrawAspect="Content" ObjectID="_1556910002" r:id="rId289"/>
              </w:object>
            </w:r>
            <w:r w:rsidRPr="00D21449">
              <w:rPr>
                <w:position w:val="-10"/>
              </w:rPr>
              <w:t xml:space="preserve"> </w:t>
            </w:r>
          </w:p>
        </w:tc>
      </w:tr>
      <w:tr w:rsidR="00CE3C52" w:rsidTr="005C0019">
        <w:trPr>
          <w:cantSplit/>
        </w:trPr>
        <w:tc>
          <w:tcPr>
            <w:tcW w:w="1134" w:type="dxa"/>
          </w:tcPr>
          <w:p w:rsidR="00CE3C52" w:rsidRPr="00750A38" w:rsidRDefault="00CE3C52" w:rsidP="00CE3C52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CE3C52" w:rsidRPr="00A20722" w:rsidRDefault="00A20722" w:rsidP="00CE3C52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A20722">
              <w:rPr>
                <w:color w:val="FF0000"/>
                <w:position w:val="-10"/>
              </w:rPr>
              <w:object w:dxaOrig="3382" w:dyaOrig="388">
                <v:shape id="_x0000_i1166" type="#_x0000_t75" style="width:170.25pt;height:18.75pt" o:ole="">
                  <v:imagedata r:id="rId290" o:title=""/>
                </v:shape>
                <o:OLEObject Type="Embed" ProgID="FXEquation.Equation" ShapeID="_x0000_i1166" DrawAspect="Content" ObjectID="_1556910003" r:id="rId291"/>
              </w:object>
            </w:r>
            <w:r w:rsidRPr="00A20722">
              <w:rPr>
                <w:position w:val="-10"/>
              </w:rPr>
              <w:t xml:space="preserve"> </w:t>
            </w:r>
          </w:p>
        </w:tc>
      </w:tr>
      <w:tr w:rsidR="00CE3C52" w:rsidTr="005C0019">
        <w:trPr>
          <w:cantSplit/>
        </w:trPr>
        <w:tc>
          <w:tcPr>
            <w:tcW w:w="1134" w:type="dxa"/>
          </w:tcPr>
          <w:p w:rsidR="00CE3C52" w:rsidRPr="00750A38" w:rsidRDefault="00CE3C52" w:rsidP="00CE3C52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CE3C52" w:rsidRDefault="00A20722" w:rsidP="00CE3C52">
            <w:pPr>
              <w:rPr>
                <w:noProof/>
                <w:position w:val="-50"/>
                <w:lang w:eastAsia="en-AU"/>
              </w:rPr>
            </w:pPr>
            <w:r w:rsidRPr="00A20722">
              <w:rPr>
                <w:noProof/>
                <w:color w:val="FF0000"/>
                <w:position w:val="-50"/>
                <w:lang w:eastAsia="en-AU"/>
              </w:rPr>
              <w:object w:dxaOrig="3660" w:dyaOrig="969">
                <v:shape id="_x0000_i1167" type="#_x0000_t75" style="width:183.75pt;height:49.5pt" o:ole="">
                  <v:imagedata r:id="rId292" o:title=""/>
                </v:shape>
                <o:OLEObject Type="Embed" ProgID="FXEquation.Equation" ShapeID="_x0000_i1167" DrawAspect="Content" ObjectID="_1556910004" r:id="rId293"/>
              </w:object>
            </w:r>
            <w:r w:rsidRPr="00A20722">
              <w:rPr>
                <w:noProof/>
                <w:position w:val="-50"/>
                <w:lang w:eastAsia="en-AU"/>
              </w:rPr>
              <w:t xml:space="preserve"> </w:t>
            </w:r>
          </w:p>
          <w:p w:rsidR="00A20722" w:rsidRPr="00A20722" w:rsidRDefault="00A20722" w:rsidP="00CE3C5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20722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>2</w:t>
            </w:r>
            <w:r w:rsidRPr="00A20722">
              <w:rPr>
                <w:rFonts w:ascii="Times New Roman" w:hAnsi="Times New Roman"/>
                <w:b/>
                <w:noProof/>
                <w:sz w:val="24"/>
                <w:szCs w:val="24"/>
                <w:vertAlign w:val="superscript"/>
                <w:lang w:eastAsia="en-AU"/>
              </w:rPr>
              <w:t>nd</w:t>
            </w:r>
            <w:r w:rsidRPr="00A20722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 xml:space="preserve"> Answer</w:t>
            </w:r>
          </w:p>
        </w:tc>
      </w:tr>
      <w:tr w:rsidR="00CE3C52" w:rsidTr="005C0019">
        <w:trPr>
          <w:cantSplit/>
        </w:trPr>
        <w:tc>
          <w:tcPr>
            <w:tcW w:w="1134" w:type="dxa"/>
          </w:tcPr>
          <w:p w:rsidR="00CE3C52" w:rsidRPr="00750A38" w:rsidRDefault="00CE3C52" w:rsidP="00CE3C52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CE3C52" w:rsidRDefault="00CE3C52" w:rsidP="00CE3C52">
            <w:pPr>
              <w:rPr>
                <w:rFonts w:asciiTheme="majorHAnsi" w:hAnsiTheme="majorHAnsi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72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</w:tblGrid>
            <w:tr w:rsidR="00A20722" w:rsidRPr="00B4034A" w:rsidTr="00611EF2">
              <w:tc>
                <w:tcPr>
                  <w:tcW w:w="1504" w:type="dxa"/>
                  <w:vAlign w:val="center"/>
                </w:tcPr>
                <w:p w:rsidR="00A20722" w:rsidRPr="00B4034A" w:rsidRDefault="00A20722" w:rsidP="00A20722">
                  <w:pPr>
                    <w:pStyle w:val="QuestionStyle"/>
                    <w:spacing w:before="60"/>
                    <w:jc w:val="center"/>
                  </w:pPr>
                  <w:r w:rsidRPr="00B4034A">
                    <w:t xml:space="preserve"> </w:t>
                  </w:r>
                  <w:r w:rsidRPr="00B4034A">
                    <w:rPr>
                      <w:color w:val="FF0000"/>
                    </w:rPr>
                    <w:object w:dxaOrig="114" w:dyaOrig="138">
                      <v:shape id="_x0000_i1168" type="#_x0000_t75" style="width:6pt;height:7.5pt" o:ole="">
                        <v:imagedata r:id="rId133" o:title=""/>
                      </v:shape>
                      <o:OLEObject Type="Embed" ProgID="FXEquation.Equation" ShapeID="_x0000_i1168" DrawAspect="Content" ObjectID="_1556910005" r:id="rId294"/>
                    </w:object>
                  </w:r>
                  <w:r w:rsidRPr="00B4034A"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A20722" w:rsidRPr="00B4034A" w:rsidRDefault="00A20722" w:rsidP="00A20722">
                  <w:pPr>
                    <w:pStyle w:val="QuestionStyle"/>
                    <w:spacing w:before="60"/>
                    <w:jc w:val="center"/>
                  </w:pPr>
                  <w:r w:rsidRPr="00B4034A">
                    <w:t>0</w:t>
                  </w:r>
                </w:p>
              </w:tc>
              <w:tc>
                <w:tcPr>
                  <w:tcW w:w="1504" w:type="dxa"/>
                  <w:vAlign w:val="center"/>
                </w:tcPr>
                <w:p w:rsidR="00A20722" w:rsidRPr="00B4034A" w:rsidRDefault="00A20722" w:rsidP="00A20722">
                  <w:pPr>
                    <w:pStyle w:val="QuestionStyle"/>
                    <w:spacing w:before="60"/>
                    <w:jc w:val="center"/>
                  </w:pPr>
                  <w:r w:rsidRPr="00B4034A">
                    <w:t>1</w:t>
                  </w:r>
                </w:p>
              </w:tc>
              <w:tc>
                <w:tcPr>
                  <w:tcW w:w="1504" w:type="dxa"/>
                  <w:vAlign w:val="center"/>
                </w:tcPr>
                <w:p w:rsidR="00A20722" w:rsidRPr="00B4034A" w:rsidRDefault="00A20722" w:rsidP="00A20722">
                  <w:pPr>
                    <w:pStyle w:val="QuestionStyle"/>
                    <w:spacing w:before="60"/>
                    <w:jc w:val="center"/>
                  </w:pPr>
                  <w:r w:rsidRPr="00B4034A">
                    <w:t>2</w:t>
                  </w:r>
                </w:p>
              </w:tc>
              <w:tc>
                <w:tcPr>
                  <w:tcW w:w="1504" w:type="dxa"/>
                  <w:vAlign w:val="center"/>
                </w:tcPr>
                <w:p w:rsidR="00A20722" w:rsidRPr="00B4034A" w:rsidRDefault="00A20722" w:rsidP="00A20722">
                  <w:pPr>
                    <w:pStyle w:val="QuestionStyle"/>
                    <w:spacing w:before="60"/>
                    <w:jc w:val="center"/>
                  </w:pPr>
                  <w:r w:rsidRPr="00B4034A">
                    <w:t>3</w:t>
                  </w:r>
                </w:p>
              </w:tc>
            </w:tr>
            <w:tr w:rsidR="00A20722" w:rsidRPr="00B4034A" w:rsidTr="00611EF2">
              <w:tc>
                <w:tcPr>
                  <w:tcW w:w="1504" w:type="dxa"/>
                  <w:vAlign w:val="center"/>
                </w:tcPr>
                <w:p w:rsidR="00A20722" w:rsidRPr="00A20722" w:rsidRDefault="00A20722" w:rsidP="00A20722">
                  <w:pPr>
                    <w:pStyle w:val="QuestionStyle"/>
                    <w:spacing w:before="60"/>
                    <w:jc w:val="center"/>
                    <w:rPr>
                      <w:position w:val="-6"/>
                    </w:rPr>
                  </w:pPr>
                  <w:r w:rsidRPr="00B4034A">
                    <w:t xml:space="preserve"> </w:t>
                  </w:r>
                  <w:r w:rsidRPr="00A20722">
                    <w:rPr>
                      <w:color w:val="FF0000"/>
                      <w:position w:val="-6"/>
                    </w:rPr>
                    <w:object w:dxaOrig="772" w:dyaOrig="348">
                      <v:shape id="_x0000_i1169" type="#_x0000_t75" style="width:39pt;height:16.5pt" o:ole="">
                        <v:imagedata r:id="rId135" o:title=""/>
                      </v:shape>
                      <o:OLEObject Type="Embed" ProgID="FXEquation.Equation" ShapeID="_x0000_i1169" DrawAspect="Content" ObjectID="_1556910006" r:id="rId295"/>
                    </w:object>
                  </w:r>
                  <w:r w:rsidRPr="00A20722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A20722" w:rsidRPr="00B4034A" w:rsidRDefault="0027151C" w:rsidP="00A20722">
                  <w:pPr>
                    <w:pStyle w:val="QuestionStyle"/>
                    <w:spacing w:before="60"/>
                    <w:jc w:val="center"/>
                  </w:pPr>
                  <w:r>
                    <w:t>12</w:t>
                  </w:r>
                </w:p>
              </w:tc>
              <w:tc>
                <w:tcPr>
                  <w:tcW w:w="1504" w:type="dxa"/>
                  <w:vAlign w:val="center"/>
                </w:tcPr>
                <w:p w:rsidR="00A20722" w:rsidRPr="00B4034A" w:rsidRDefault="00D80C0D" w:rsidP="00A20722">
                  <w:pPr>
                    <w:pStyle w:val="QuestionStyle"/>
                    <w:spacing w:before="60"/>
                    <w:jc w:val="center"/>
                  </w:pPr>
                  <w:r>
                    <w:t>11</w:t>
                  </w:r>
                </w:p>
              </w:tc>
              <w:tc>
                <w:tcPr>
                  <w:tcW w:w="1504" w:type="dxa"/>
                  <w:vAlign w:val="center"/>
                </w:tcPr>
                <w:p w:rsidR="00A20722" w:rsidRPr="00B4034A" w:rsidRDefault="00D80C0D" w:rsidP="00A20722">
                  <w:pPr>
                    <w:pStyle w:val="QuestionStyle"/>
                    <w:spacing w:before="60"/>
                    <w:jc w:val="center"/>
                  </w:pPr>
                  <w:r>
                    <w:t>8</w:t>
                  </w:r>
                </w:p>
              </w:tc>
              <w:tc>
                <w:tcPr>
                  <w:tcW w:w="1504" w:type="dxa"/>
                  <w:vAlign w:val="center"/>
                </w:tcPr>
                <w:p w:rsidR="00A20722" w:rsidRPr="00B4034A" w:rsidRDefault="00D80C0D" w:rsidP="00A20722">
                  <w:pPr>
                    <w:pStyle w:val="QuestionStyle"/>
                    <w:spacing w:before="60"/>
                    <w:jc w:val="center"/>
                  </w:pPr>
                  <w:r>
                    <w:t>3</w:t>
                  </w:r>
                </w:p>
              </w:tc>
            </w:tr>
          </w:tbl>
          <w:p w:rsidR="00A20722" w:rsidRDefault="00A20722" w:rsidP="00CE3C52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20722" w:rsidRDefault="00A20722" w:rsidP="00CE3C52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830453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830453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EBD4D41880F24A7D8049D9A0726DD41E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830453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830453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CA5C3C9B140B403FAFFE9ACD447176D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830453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0CF661DE4C3A4FB1BA149689BABE033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F12C69" w:rsidP="00830453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3BD168B4B7984FAE8FCFE2FB66E8AD8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F12C69" w:rsidP="00830453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Algebraic Techniques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830453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830453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83045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4F26C4" w:rsidP="0083045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F26C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608" w:dyaOrig="264">
                <v:shape id="_x0000_i1170" type="#_x0000_t75" style="width:180pt;height:12.75pt" o:ole="">
                  <v:imagedata r:id="rId296" o:title=""/>
                </v:shape>
                <o:OLEObject Type="Embed" ProgID="FXEquation.Equation" ShapeID="_x0000_i1170" DrawAspect="Content" ObjectID="_1556910007" r:id="rId297"/>
              </w:object>
            </w:r>
            <w:r w:rsidR="00474C6F" w:rsidRPr="004F26C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F26C4" w:rsidRPr="004F26C4" w:rsidRDefault="0027151C" w:rsidP="00830453">
            <w:pPr>
              <w:rPr>
                <w:rFonts w:asciiTheme="majorHAnsi" w:hAnsiTheme="majorHAnsi"/>
                <w:b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3</w:t>
            </w:r>
            <w:r w:rsidRPr="0027151C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</w:t>
            </w:r>
            <w:r w:rsidR="004F26C4" w:rsidRPr="004F26C4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70578B" w:rsidRDefault="0070578B" w:rsidP="00830453">
            <w:pPr>
              <w:rPr>
                <w:rFonts w:asciiTheme="majorHAnsi" w:hAnsiTheme="majorHAnsi"/>
                <w:position w:val="-26"/>
                <w:sz w:val="24"/>
                <w:szCs w:val="24"/>
              </w:rPr>
            </w:pPr>
            <w:r w:rsidRPr="0070578B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00" w:dyaOrig="744">
                <v:shape id="_x0000_i1171" type="#_x0000_t75" style="width:75pt;height:37.5pt" o:ole="">
                  <v:imagedata r:id="rId298" o:title=""/>
                </v:shape>
                <o:OLEObject Type="Embed" ProgID="FXEquation.Equation" ShapeID="_x0000_i1171" DrawAspect="Content" ObjectID="_1556910008" r:id="rId299"/>
              </w:object>
            </w:r>
            <w:r w:rsidRPr="0070578B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4F26C4" w:rsidRPr="0070578B" w:rsidRDefault="0070578B" w:rsidP="0083045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0578B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70578B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70578B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70578B" w:rsidRDefault="0070578B" w:rsidP="00830453">
            <w:pPr>
              <w:rPr>
                <w:rFonts w:asciiTheme="majorHAnsi" w:hAnsiTheme="majorHAnsi"/>
                <w:position w:val="-70"/>
                <w:sz w:val="24"/>
                <w:szCs w:val="24"/>
              </w:rPr>
            </w:pPr>
            <w:r w:rsidRPr="0070578B">
              <w:rPr>
                <w:rFonts w:ascii="Times New Roman" w:hAnsi="Times New Roman"/>
                <w:color w:val="FF0000"/>
                <w:position w:val="-70"/>
                <w:sz w:val="24"/>
                <w:szCs w:val="24"/>
              </w:rPr>
              <w:object w:dxaOrig="5721" w:dyaOrig="908">
                <v:shape id="_x0000_i1172" type="#_x0000_t75" style="width:285.75pt;height:45.75pt" o:ole="">
                  <v:imagedata r:id="rId300" o:title=""/>
                </v:shape>
                <o:OLEObject Type="Embed" ProgID="FXEquation.Equation" ShapeID="_x0000_i1172" DrawAspect="Content" ObjectID="_1556910009" r:id="rId301"/>
              </w:object>
            </w:r>
          </w:p>
          <w:p w:rsidR="004F26C4" w:rsidRPr="00097B0A" w:rsidRDefault="00097B0A" w:rsidP="0083045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97B0A"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097B0A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097B0A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70578B" w:rsidRDefault="0070578B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70578B">
              <w:rPr>
                <w:color w:val="FF0000"/>
                <w:position w:val="-10"/>
              </w:rPr>
              <w:object w:dxaOrig="3128" w:dyaOrig="310">
                <v:shape id="_x0000_i1173" type="#_x0000_t75" style="width:157.5pt;height:15.75pt" o:ole="">
                  <v:imagedata r:id="rId302" o:title=""/>
                </v:shape>
                <o:OLEObject Type="Embed" ProgID="FXEquation.Equation" ShapeID="_x0000_i1173" DrawAspect="Content" ObjectID="_1556910010" r:id="rId303"/>
              </w:object>
            </w:r>
            <w:r w:rsidRPr="0070578B">
              <w:rPr>
                <w:position w:val="-10"/>
              </w:rPr>
              <w:t xml:space="preserve"> </w:t>
            </w:r>
          </w:p>
          <w:p w:rsidR="004F26C4" w:rsidRPr="0070578B" w:rsidRDefault="0070578B" w:rsidP="0083045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0578B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70578B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70578B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097B0A" w:rsidP="00830453">
            <w:pPr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 w:rsidRPr="00097B0A">
              <w:rPr>
                <w:rFonts w:ascii="Times New Roman" w:hAnsi="Times New Roman"/>
                <w:sz w:val="24"/>
                <w:szCs w:val="24"/>
              </w:rPr>
              <w:t xml:space="preserve">Any two like </w:t>
            </w:r>
            <w:r>
              <w:rPr>
                <w:rFonts w:ascii="Times New Roman" w:hAnsi="Times New Roman"/>
                <w:sz w:val="24"/>
                <w:szCs w:val="24"/>
              </w:rPr>
              <w:t>terms in</w:t>
            </w:r>
            <w:r w:rsidRPr="00097B0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97B0A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097B0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which sum to 15</w:t>
            </w:r>
            <w:r w:rsidRPr="00097B0A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097B0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097B0A" w:rsidRDefault="00097B0A" w:rsidP="00830453">
            <w:pPr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</w:p>
          <w:p w:rsidR="00097B0A" w:rsidRPr="00097B0A" w:rsidRDefault="00097B0A" w:rsidP="00830453">
            <w:pPr>
              <w:rPr>
                <w:rFonts w:ascii="Times New Roman" w:hAnsi="Times New Roman"/>
                <w:sz w:val="24"/>
                <w:szCs w:val="24"/>
              </w:rPr>
            </w:pPr>
            <w:r w:rsidRPr="00097B0A">
              <w:rPr>
                <w:rFonts w:ascii="Times New Roman" w:hAnsi="Times New Roman"/>
                <w:sz w:val="24"/>
                <w:szCs w:val="24"/>
              </w:rPr>
              <w:t>e.g. 10</w:t>
            </w:r>
            <w:r w:rsidRPr="00097B0A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097B0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+ 5</w:t>
            </w:r>
            <w:r w:rsidRPr="00097B0A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097B0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or  7</w:t>
            </w:r>
            <w:r w:rsidRPr="00097B0A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097B0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+ 8</w:t>
            </w:r>
            <w:r w:rsidRPr="00097B0A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097B0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097B0A" w:rsidRDefault="00097B0A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097B0A">
              <w:rPr>
                <w:noProof/>
                <w:color w:val="FF0000"/>
                <w:position w:val="-10"/>
                <w:lang w:eastAsia="en-AU"/>
              </w:rPr>
              <w:object w:dxaOrig="2722" w:dyaOrig="310">
                <v:shape id="_x0000_i1174" type="#_x0000_t75" style="width:135.75pt;height:15.75pt" o:ole="">
                  <v:imagedata r:id="rId304" o:title=""/>
                </v:shape>
                <o:OLEObject Type="Embed" ProgID="FXEquation.Equation" ShapeID="_x0000_i1174" DrawAspect="Content" ObjectID="_1556910011" r:id="rId305"/>
              </w:object>
            </w:r>
            <w:r w:rsidRPr="00097B0A">
              <w:rPr>
                <w:noProof/>
                <w:position w:val="-10"/>
                <w:lang w:eastAsia="en-AU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097B0A" w:rsidRDefault="00097B0A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097B0A">
              <w:rPr>
                <w:color w:val="FF0000"/>
                <w:position w:val="-10"/>
              </w:rPr>
              <w:object w:dxaOrig="2696" w:dyaOrig="310">
                <v:shape id="_x0000_i1175" type="#_x0000_t75" style="width:135.75pt;height:15.75pt" o:ole="">
                  <v:imagedata r:id="rId306" o:title=""/>
                </v:shape>
                <o:OLEObject Type="Embed" ProgID="FXEquation.Equation" ShapeID="_x0000_i1175" DrawAspect="Content" ObjectID="_1556910012" r:id="rId307"/>
              </w:object>
            </w:r>
            <w:r w:rsidRPr="00097B0A">
              <w:rPr>
                <w:position w:val="-10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5C0019" w:rsidP="00830453">
            <w:pPr>
              <w:rPr>
                <w:rFonts w:asciiTheme="majorHAnsi" w:hAnsiTheme="majorHAnsi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44"/>
              <w:gridCol w:w="850"/>
              <w:gridCol w:w="850"/>
              <w:gridCol w:w="850"/>
              <w:gridCol w:w="850"/>
            </w:tblGrid>
            <w:tr w:rsidR="008139FA" w:rsidTr="00611EF2">
              <w:trPr>
                <w:trHeight w:val="510"/>
              </w:trPr>
              <w:tc>
                <w:tcPr>
                  <w:tcW w:w="1644" w:type="dxa"/>
                  <w:vAlign w:val="center"/>
                </w:tcPr>
                <w:p w:rsidR="008139FA" w:rsidRPr="006F54B2" w:rsidRDefault="008139FA" w:rsidP="008139FA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148" w:dyaOrig="138">
                      <v:shape id="_x0000_i1176" type="#_x0000_t75" style="width:7.5pt;height:6.75pt" o:ole="">
                        <v:imagedata r:id="rId182" o:title=""/>
                      </v:shape>
                      <o:OLEObject Type="Embed" ProgID="FXEquation.Equation" ShapeID="_x0000_i1176" DrawAspect="Content" ObjectID="_1556910013" r:id="rId308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8139FA" w:rsidRPr="006F54B2" w:rsidRDefault="008139FA" w:rsidP="008139FA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262" w:dyaOrig="194">
                      <v:shape id="_x0000_i1177" type="#_x0000_t75" style="width:12.75pt;height:9.75pt" o:ole="">
                        <v:imagedata r:id="rId184" o:title=""/>
                      </v:shape>
                      <o:OLEObject Type="Embed" ProgID="FXEquation.Equation" ShapeID="_x0000_i1177" DrawAspect="Content" ObjectID="_1556910014" r:id="rId309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8139FA" w:rsidRPr="006F54B2" w:rsidRDefault="008139FA" w:rsidP="008139FA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262" w:dyaOrig="194">
                      <v:shape id="_x0000_i1178" type="#_x0000_t75" style="width:12.75pt;height:9.75pt" o:ole="">
                        <v:imagedata r:id="rId186" o:title=""/>
                      </v:shape>
                      <o:OLEObject Type="Embed" ProgID="FXEquation.Equation" ShapeID="_x0000_i1178" DrawAspect="Content" ObjectID="_1556910015" r:id="rId310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8139FA" w:rsidRPr="006F54B2" w:rsidRDefault="008139FA" w:rsidP="008139FA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138" w:dyaOrig="194">
                      <v:shape id="_x0000_i1179" type="#_x0000_t75" style="width:6.75pt;height:9.75pt" o:ole="">
                        <v:imagedata r:id="rId188" o:title=""/>
                      </v:shape>
                      <o:OLEObject Type="Embed" ProgID="FXEquation.Equation" ShapeID="_x0000_i1179" DrawAspect="Content" ObjectID="_1556910016" r:id="rId311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8139FA" w:rsidRPr="006F54B2" w:rsidRDefault="008139FA" w:rsidP="008139FA">
                  <w:pPr>
                    <w:pStyle w:val="QuestionStyle"/>
                    <w:spacing w:before="60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6F54B2">
                    <w:rPr>
                      <w:color w:val="FF0000"/>
                      <w:position w:val="-2"/>
                    </w:rPr>
                    <w:object w:dxaOrig="138" w:dyaOrig="194">
                      <v:shape id="_x0000_i1180" type="#_x0000_t75" style="width:6.75pt;height:9.75pt" o:ole="">
                        <v:imagedata r:id="rId190" o:title=""/>
                      </v:shape>
                      <o:OLEObject Type="Embed" ProgID="FXEquation.Equation" ShapeID="_x0000_i1180" DrawAspect="Content" ObjectID="_1556910017" r:id="rId312"/>
                    </w:object>
                  </w:r>
                  <w:r w:rsidRPr="006F54B2">
                    <w:rPr>
                      <w:position w:val="-2"/>
                    </w:rPr>
                    <w:t xml:space="preserve"> </w:t>
                  </w:r>
                </w:p>
              </w:tc>
            </w:tr>
            <w:tr w:rsidR="008139FA" w:rsidTr="00611EF2">
              <w:trPr>
                <w:trHeight w:val="510"/>
              </w:trPr>
              <w:tc>
                <w:tcPr>
                  <w:tcW w:w="1644" w:type="dxa"/>
                  <w:vAlign w:val="center"/>
                </w:tcPr>
                <w:p w:rsidR="008139FA" w:rsidRPr="00A8553A" w:rsidRDefault="008139FA" w:rsidP="008139FA">
                  <w:pPr>
                    <w:pStyle w:val="QuestionStyle"/>
                    <w:spacing w:before="60" w:after="0"/>
                    <w:jc w:val="center"/>
                    <w:rPr>
                      <w:position w:val="-2"/>
                    </w:rPr>
                  </w:pPr>
                  <w:r w:rsidRPr="00097B0A">
                    <w:rPr>
                      <w:color w:val="FF0000"/>
                      <w:position w:val="-6"/>
                    </w:rPr>
                    <w:object w:dxaOrig="1282" w:dyaOrig="348">
                      <v:shape id="_x0000_i1181" type="#_x0000_t75" style="width:63.75pt;height:17.25pt" o:ole="">
                        <v:imagedata r:id="rId180" o:title=""/>
                      </v:shape>
                      <o:OLEObject Type="Embed" ProgID="FXEquation.Equation" ShapeID="_x0000_i1181" DrawAspect="Content" ObjectID="_1556910018" r:id="rId313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8139FA" w:rsidRPr="00A8553A" w:rsidRDefault="008139FA" w:rsidP="008139FA">
                  <w:pPr>
                    <w:pStyle w:val="QuestionStyle"/>
                    <w:spacing w:before="60" w:after="0"/>
                    <w:jc w:val="center"/>
                    <w:rPr>
                      <w:position w:val="-2"/>
                    </w:rPr>
                  </w:pPr>
                  <w:r>
                    <w:rPr>
                      <w:position w:val="-2"/>
                    </w:rPr>
                    <w:t>1</w:t>
                  </w:r>
                </w:p>
              </w:tc>
              <w:tc>
                <w:tcPr>
                  <w:tcW w:w="850" w:type="dxa"/>
                  <w:vAlign w:val="center"/>
                </w:tcPr>
                <w:p w:rsidR="008139FA" w:rsidRPr="008139FA" w:rsidRDefault="008139FA" w:rsidP="008139FA">
                  <w:pPr>
                    <w:pStyle w:val="QuestionStyle"/>
                    <w:spacing w:before="60" w:after="0"/>
                    <w:jc w:val="center"/>
                    <w:rPr>
                      <w:b/>
                      <w:position w:val="-2"/>
                    </w:rPr>
                  </w:pPr>
                  <w:r w:rsidRPr="008139FA">
                    <w:rPr>
                      <w:b/>
                      <w:position w:val="-2"/>
                    </w:rPr>
                    <w:t>-3</w:t>
                  </w:r>
                </w:p>
              </w:tc>
              <w:tc>
                <w:tcPr>
                  <w:tcW w:w="850" w:type="dxa"/>
                  <w:vAlign w:val="center"/>
                </w:tcPr>
                <w:p w:rsidR="008139FA" w:rsidRDefault="008139FA" w:rsidP="008139FA">
                  <w:pPr>
                    <w:pStyle w:val="QuestionStyle"/>
                    <w:spacing w:before="60" w:after="0"/>
                    <w:jc w:val="center"/>
                  </w:pPr>
                  <w:r>
                    <w:t>7</w:t>
                  </w:r>
                </w:p>
              </w:tc>
              <w:tc>
                <w:tcPr>
                  <w:tcW w:w="850" w:type="dxa"/>
                  <w:vAlign w:val="center"/>
                </w:tcPr>
                <w:p w:rsidR="008139FA" w:rsidRPr="008139FA" w:rsidRDefault="0027151C" w:rsidP="008139FA">
                  <w:pPr>
                    <w:pStyle w:val="QuestionStyle"/>
                    <w:spacing w:before="60"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21</w:t>
                  </w:r>
                  <w:bookmarkStart w:id="0" w:name="_GoBack"/>
                  <w:bookmarkEnd w:id="0"/>
                </w:p>
              </w:tc>
            </w:tr>
          </w:tbl>
          <w:p w:rsidR="008139FA" w:rsidRDefault="008139FA" w:rsidP="00830453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8139FA" w:rsidRDefault="008139FA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8139FA">
              <w:rPr>
                <w:color w:val="FF0000"/>
                <w:position w:val="-10"/>
              </w:rPr>
              <w:object w:dxaOrig="3322" w:dyaOrig="388">
                <v:shape id="_x0000_i1182" type="#_x0000_t75" style="width:165.75pt;height:18.75pt" o:ole="">
                  <v:imagedata r:id="rId314" o:title=""/>
                </v:shape>
                <o:OLEObject Type="Embed" ProgID="FXEquation.Equation" ShapeID="_x0000_i1182" DrawAspect="Content" ObjectID="_1556910019" r:id="rId315"/>
              </w:objec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8139FA" w:rsidRDefault="008139FA" w:rsidP="00830453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 w:rsidRPr="008139FA">
              <w:rPr>
                <w:color w:val="FF0000"/>
                <w:position w:val="-34"/>
              </w:rPr>
              <w:object w:dxaOrig="3862" w:dyaOrig="550">
                <v:shape id="_x0000_i1183" type="#_x0000_t75" style="width:194.25pt;height:27pt" o:ole="">
                  <v:imagedata r:id="rId316" o:title=""/>
                </v:shape>
                <o:OLEObject Type="Embed" ProgID="FXEquation.Equation" ShapeID="_x0000_i1183" DrawAspect="Content" ObjectID="_1556910020" r:id="rId317"/>
              </w:object>
            </w:r>
            <w:r w:rsidRPr="008139FA">
              <w:rPr>
                <w:position w:val="-34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E90AA5" w:rsidP="00830453">
            <w:pPr>
              <w:rPr>
                <w:color w:val="FF0000"/>
                <w:position w:val="-32"/>
              </w:rPr>
            </w:pPr>
            <w:r w:rsidRPr="00E90AA5">
              <w:rPr>
                <w:color w:val="FF0000"/>
                <w:position w:val="-32"/>
              </w:rPr>
              <w:object w:dxaOrig="1434" w:dyaOrig="804">
                <v:shape id="_x0000_i1184" type="#_x0000_t75" style="width:71.25pt;height:40.5pt" o:ole="">
                  <v:imagedata r:id="rId318" o:title=""/>
                </v:shape>
                <o:OLEObject Type="Embed" ProgID="FXEquation.Equation" ShapeID="_x0000_i1184" DrawAspect="Content" ObjectID="_1556910021" r:id="rId319"/>
              </w:object>
            </w:r>
          </w:p>
          <w:p w:rsidR="00E90AA5" w:rsidRPr="00E90AA5" w:rsidRDefault="00E90AA5" w:rsidP="00830453">
            <w:pPr>
              <w:rPr>
                <w:rFonts w:asciiTheme="majorHAnsi" w:hAnsiTheme="majorHAnsi"/>
                <w:b/>
                <w:position w:val="-32"/>
                <w:sz w:val="24"/>
                <w:szCs w:val="24"/>
              </w:rPr>
            </w:pPr>
            <w:r w:rsidRPr="00E90AA5">
              <w:rPr>
                <w:rFonts w:asciiTheme="majorHAnsi" w:hAnsiTheme="majorHAnsi"/>
                <w:b/>
                <w:position w:val="-32"/>
                <w:sz w:val="24"/>
                <w:szCs w:val="24"/>
              </w:rPr>
              <w:t>4</w:t>
            </w:r>
            <w:r w:rsidRPr="00E90AA5">
              <w:rPr>
                <w:rFonts w:asciiTheme="majorHAnsi" w:hAnsiTheme="majorHAnsi"/>
                <w:b/>
                <w:position w:val="-32"/>
                <w:sz w:val="24"/>
                <w:szCs w:val="24"/>
                <w:vertAlign w:val="superscript"/>
              </w:rPr>
              <w:t>th</w:t>
            </w:r>
            <w:r w:rsidRPr="00E90AA5">
              <w:rPr>
                <w:rFonts w:asciiTheme="majorHAnsi" w:hAnsiTheme="majorHAnsi"/>
                <w:b/>
                <w:position w:val="-32"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E90AA5" w:rsidRDefault="00E90AA5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E90AA5">
              <w:rPr>
                <w:color w:val="FF0000"/>
                <w:position w:val="-10"/>
              </w:rPr>
              <w:object w:dxaOrig="2572" w:dyaOrig="388">
                <v:shape id="_x0000_i1185" type="#_x0000_t75" style="width:128.25pt;height:18.75pt" o:ole="">
                  <v:imagedata r:id="rId320" o:title=""/>
                </v:shape>
                <o:OLEObject Type="Embed" ProgID="FXEquation.Equation" ShapeID="_x0000_i1185" DrawAspect="Content" ObjectID="_1556910022" r:id="rId321"/>
              </w:object>
            </w:r>
          </w:p>
          <w:p w:rsidR="00E90AA5" w:rsidRPr="00D60DB4" w:rsidRDefault="00D60DB4" w:rsidP="0083045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60DB4"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D60DB4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D60DB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D60DB4" w:rsidRDefault="00D60DB4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D60DB4">
              <w:rPr>
                <w:color w:val="FF0000"/>
                <w:position w:val="-10"/>
              </w:rPr>
              <w:object w:dxaOrig="3368" w:dyaOrig="388">
                <v:shape id="_x0000_i1186" type="#_x0000_t75" style="width:168pt;height:18.75pt" o:ole="">
                  <v:imagedata r:id="rId322" o:title=""/>
                </v:shape>
                <o:OLEObject Type="Embed" ProgID="FXEquation.Equation" ShapeID="_x0000_i1186" DrawAspect="Content" ObjectID="_1556910023" r:id="rId323"/>
              </w:object>
            </w:r>
            <w:r w:rsidRPr="00D60DB4">
              <w:rPr>
                <w:position w:val="-10"/>
              </w:rPr>
              <w:t xml:space="preserve"> </w:t>
            </w:r>
          </w:p>
          <w:p w:rsidR="00D60DB4" w:rsidRDefault="00D60DB4" w:rsidP="00830453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D60DB4" w:rsidRDefault="00D60DB4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D60DB4">
              <w:rPr>
                <w:color w:val="FF0000"/>
                <w:position w:val="-10"/>
              </w:rPr>
              <w:object w:dxaOrig="4972" w:dyaOrig="388">
                <v:shape id="_x0000_i1187" type="#_x0000_t75" style="width:249pt;height:18.75pt" o:ole="">
                  <v:imagedata r:id="rId324" o:title=""/>
                </v:shape>
                <o:OLEObject Type="Embed" ProgID="FXEquation.Equation" ShapeID="_x0000_i1187" DrawAspect="Content" ObjectID="_1556910024" r:id="rId325"/>
              </w:objec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D60DB4" w:rsidRDefault="00D60DB4" w:rsidP="00830453">
            <w:pPr>
              <w:rPr>
                <w:color w:val="FF0000"/>
                <w:position w:val="-40"/>
              </w:rPr>
            </w:pPr>
            <w:r w:rsidRPr="00D60DB4">
              <w:rPr>
                <w:color w:val="FF0000"/>
                <w:position w:val="-40"/>
              </w:rPr>
              <w:object w:dxaOrig="9502" w:dyaOrig="688">
                <v:shape id="_x0000_i1188" type="#_x0000_t75" style="width:476.25pt;height:33.75pt" o:ole="">
                  <v:imagedata r:id="rId326" o:title=""/>
                </v:shape>
                <o:OLEObject Type="Embed" ProgID="FXEquation.Equation" ShapeID="_x0000_i1188" DrawAspect="Content" ObjectID="_1556910025" r:id="rId327"/>
              </w:object>
            </w:r>
          </w:p>
          <w:p w:rsidR="005C0019" w:rsidRPr="00D60DB4" w:rsidRDefault="00611EF2" w:rsidP="00830453">
            <w:pPr>
              <w:rPr>
                <w:rFonts w:asciiTheme="majorHAnsi" w:hAnsiTheme="majorHAnsi"/>
                <w:position w:val="-4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611EF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D60DB4" w:rsidRPr="00D60DB4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  <w:r w:rsidR="00D60DB4" w:rsidRPr="00D60DB4">
              <w:rPr>
                <w:position w:val="-40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611EF2" w:rsidRDefault="00611EF2" w:rsidP="00830453">
            <w:pPr>
              <w:rPr>
                <w:rFonts w:asciiTheme="majorHAnsi" w:hAnsiTheme="majorHAnsi"/>
                <w:position w:val="-44"/>
                <w:sz w:val="24"/>
                <w:szCs w:val="24"/>
              </w:rPr>
            </w:pPr>
            <w:r w:rsidRPr="00611EF2">
              <w:rPr>
                <w:color w:val="FF0000"/>
                <w:position w:val="-44"/>
              </w:rPr>
              <w:object w:dxaOrig="8482" w:dyaOrig="728">
                <v:shape id="_x0000_i1189" type="#_x0000_t75" style="width:423.75pt;height:35.25pt" o:ole="">
                  <v:imagedata r:id="rId328" o:title=""/>
                </v:shape>
                <o:OLEObject Type="Embed" ProgID="FXEquation.Equation" ShapeID="_x0000_i1189" DrawAspect="Content" ObjectID="_1556910026" r:id="rId329"/>
              </w:object>
            </w:r>
            <w:r w:rsidRPr="00611EF2">
              <w:rPr>
                <w:position w:val="-44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611EF2" w:rsidRPr="00611EF2" w:rsidRDefault="00611EF2" w:rsidP="00611EF2">
            <w:pPr>
              <w:rPr>
                <w:position w:val="-10"/>
              </w:rPr>
            </w:pPr>
            <w:r w:rsidRPr="00611EF2">
              <w:rPr>
                <w:color w:val="FF0000"/>
                <w:position w:val="-10"/>
              </w:rPr>
              <w:object w:dxaOrig="3442" w:dyaOrig="388">
                <v:shape id="_x0000_i1190" type="#_x0000_t75" style="width:171.75pt;height:18.75pt" o:ole="">
                  <v:imagedata r:id="rId330" o:title=""/>
                </v:shape>
                <o:OLEObject Type="Embed" ProgID="FXEquation.Equation" ShapeID="_x0000_i1190" DrawAspect="Content" ObjectID="_1556910027" r:id="rId331"/>
              </w:object>
            </w:r>
            <w:r w:rsidRPr="00611EF2">
              <w:rPr>
                <w:position w:val="-10"/>
              </w:rPr>
              <w:t xml:space="preserve"> </w:t>
            </w:r>
          </w:p>
          <w:p w:rsidR="00611EF2" w:rsidRPr="00611EF2" w:rsidRDefault="00611EF2" w:rsidP="00611EF2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611EF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D60DB4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  <w:r w:rsidRPr="00D60DB4">
              <w:rPr>
                <w:position w:val="-40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611EF2" w:rsidRDefault="00611EF2" w:rsidP="00830453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 w:rsidRPr="00611EF2">
              <w:rPr>
                <w:color w:val="FF0000"/>
                <w:position w:val="-10"/>
              </w:rPr>
              <w:object w:dxaOrig="3682" w:dyaOrig="388">
                <v:shape id="_x0000_i1191" type="#_x0000_t75" style="width:185.25pt;height:18.75pt" o:ole="">
                  <v:imagedata r:id="rId332" o:title=""/>
                </v:shape>
                <o:OLEObject Type="Embed" ProgID="FXEquation.Equation" ShapeID="_x0000_i1191" DrawAspect="Content" ObjectID="_1556910028" r:id="rId333"/>
              </w:object>
            </w:r>
            <w:r w:rsidRPr="00611EF2">
              <w:rPr>
                <w:position w:val="-10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611EF2" w:rsidP="00830453">
            <w:pPr>
              <w:rPr>
                <w:noProof/>
                <w:position w:val="-136"/>
                <w:lang w:eastAsia="en-AU"/>
              </w:rPr>
            </w:pPr>
            <w:r w:rsidRPr="00611EF2">
              <w:rPr>
                <w:noProof/>
                <w:color w:val="FF0000"/>
                <w:position w:val="-136"/>
                <w:lang w:eastAsia="en-AU"/>
              </w:rPr>
              <w:object w:dxaOrig="3000" w:dyaOrig="1750">
                <v:shape id="_x0000_i1192" type="#_x0000_t75" style="width:150.75pt;height:88.5pt" o:ole="">
                  <v:imagedata r:id="rId334" o:title=""/>
                </v:shape>
                <o:OLEObject Type="Embed" ProgID="FXEquation.Equation" ShapeID="_x0000_i1192" DrawAspect="Content" ObjectID="_1556910029" r:id="rId335"/>
              </w:object>
            </w:r>
            <w:r w:rsidRPr="00611EF2">
              <w:rPr>
                <w:noProof/>
                <w:position w:val="-136"/>
                <w:lang w:eastAsia="en-AU"/>
              </w:rPr>
              <w:t xml:space="preserve"> </w:t>
            </w:r>
          </w:p>
          <w:p w:rsidR="00E1641B" w:rsidRPr="00611EF2" w:rsidRDefault="00E1641B" w:rsidP="00830453">
            <w:pPr>
              <w:rPr>
                <w:rFonts w:asciiTheme="majorHAnsi" w:hAnsiTheme="majorHAnsi"/>
                <w:position w:val="-136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611EF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D60DB4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  <w:r w:rsidRPr="00D60DB4">
              <w:rPr>
                <w:position w:val="-40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E1641B" w:rsidRDefault="00E1641B" w:rsidP="00830453">
            <w:pPr>
              <w:rPr>
                <w:rFonts w:asciiTheme="majorHAnsi" w:hAnsiTheme="majorHAnsi"/>
                <w:position w:val="-190"/>
                <w:sz w:val="24"/>
                <w:szCs w:val="24"/>
              </w:rPr>
            </w:pPr>
            <w:r w:rsidRPr="00E1641B">
              <w:rPr>
                <w:noProof/>
                <w:color w:val="FF0000"/>
                <w:position w:val="-190"/>
                <w:lang w:eastAsia="en-AU"/>
              </w:rPr>
              <w:object w:dxaOrig="3914" w:dyaOrig="2370">
                <v:shape id="_x0000_i1193" type="#_x0000_t75" style="width:195.75pt;height:120pt" o:ole="">
                  <v:imagedata r:id="rId336" o:title=""/>
                </v:shape>
                <o:OLEObject Type="Embed" ProgID="FXEquation.Equation" ShapeID="_x0000_i1193" DrawAspect="Content" ObjectID="_1556910030" r:id="rId337"/>
              </w:object>
            </w:r>
            <w:r w:rsidRPr="00E1641B">
              <w:rPr>
                <w:noProof/>
                <w:position w:val="-190"/>
                <w:lang w:eastAsia="en-AU"/>
              </w:rPr>
              <w:t xml:space="preserve"> </w:t>
            </w:r>
          </w:p>
        </w:tc>
      </w:tr>
    </w:tbl>
    <w:p w:rsidR="00DD6890" w:rsidRPr="00DD6890" w:rsidRDefault="00DD6890" w:rsidP="00DB3E1A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63DD" w:rsidRDefault="005463DD" w:rsidP="00C868AD">
      <w:r>
        <w:separator/>
      </w:r>
    </w:p>
  </w:endnote>
  <w:endnote w:type="continuationSeparator" w:id="0">
    <w:p w:rsidR="005463DD" w:rsidRDefault="005463DD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11EF2" w:rsidRDefault="00611E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151C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611EF2" w:rsidRDefault="00611E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11EF2" w:rsidRDefault="00611E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63D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11EF2" w:rsidRDefault="00611E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63DD" w:rsidRDefault="005463DD" w:rsidP="00C868AD">
      <w:r>
        <w:separator/>
      </w:r>
    </w:p>
  </w:footnote>
  <w:footnote w:type="continuationSeparator" w:id="0">
    <w:p w:rsidR="005463DD" w:rsidRDefault="005463DD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EF2" w:rsidRPr="00C868AD" w:rsidRDefault="005463DD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611EF2">
          <w:rPr>
            <w:u w:val="single"/>
          </w:rPr>
          <w:t>School Name</w:t>
        </w:r>
      </w:sdtContent>
    </w:sdt>
    <w:r w:rsidR="00611EF2">
      <w:rPr>
        <w:u w:val="single"/>
      </w:rPr>
      <w:tab/>
      <w:t xml:space="preserve">Mathematics </w:t>
    </w:r>
    <w:r w:rsidR="00611EF2" w:rsidRPr="00C868AD">
      <w:rPr>
        <w:u w:val="single"/>
      </w:rPr>
      <w:t>Test</w:t>
    </w:r>
    <w:r w:rsidR="00611EF2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EBDFD35BADFB4C4CB5537718B3FC08E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11EF2">
          <w:rPr>
            <w:u w:val="single"/>
          </w:rPr>
          <w:t>Further Algebraic Techniques</w:t>
        </w:r>
      </w:sdtContent>
    </w:sdt>
    <w:r w:rsidR="00611EF2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523D911E2E124DA6A3E106AF0BFE9C01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611EF2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C69"/>
    <w:rsid w:val="000176AA"/>
    <w:rsid w:val="000266E5"/>
    <w:rsid w:val="00097813"/>
    <w:rsid w:val="00097B0A"/>
    <w:rsid w:val="000A3DF6"/>
    <w:rsid w:val="000C4CAD"/>
    <w:rsid w:val="00110126"/>
    <w:rsid w:val="00112A23"/>
    <w:rsid w:val="0018287C"/>
    <w:rsid w:val="00197427"/>
    <w:rsid w:val="001D1C88"/>
    <w:rsid w:val="001D25CA"/>
    <w:rsid w:val="001D51F7"/>
    <w:rsid w:val="00216994"/>
    <w:rsid w:val="00246314"/>
    <w:rsid w:val="00246990"/>
    <w:rsid w:val="0027151C"/>
    <w:rsid w:val="002A3CD8"/>
    <w:rsid w:val="002C1F1F"/>
    <w:rsid w:val="002F71E5"/>
    <w:rsid w:val="00325745"/>
    <w:rsid w:val="003570FE"/>
    <w:rsid w:val="00374BC9"/>
    <w:rsid w:val="00396770"/>
    <w:rsid w:val="003D41FF"/>
    <w:rsid w:val="00413DF5"/>
    <w:rsid w:val="00460B7C"/>
    <w:rsid w:val="00474558"/>
    <w:rsid w:val="00474C6F"/>
    <w:rsid w:val="004A64CB"/>
    <w:rsid w:val="004E1D1E"/>
    <w:rsid w:val="004F26C4"/>
    <w:rsid w:val="00522775"/>
    <w:rsid w:val="005277D4"/>
    <w:rsid w:val="005463DD"/>
    <w:rsid w:val="005503D3"/>
    <w:rsid w:val="005615AC"/>
    <w:rsid w:val="00591FD0"/>
    <w:rsid w:val="005B261E"/>
    <w:rsid w:val="005C0019"/>
    <w:rsid w:val="005C44C0"/>
    <w:rsid w:val="005E3EB0"/>
    <w:rsid w:val="005F70B5"/>
    <w:rsid w:val="00611EF2"/>
    <w:rsid w:val="00624B16"/>
    <w:rsid w:val="00637A98"/>
    <w:rsid w:val="00641EA7"/>
    <w:rsid w:val="00667642"/>
    <w:rsid w:val="006718CF"/>
    <w:rsid w:val="006833C2"/>
    <w:rsid w:val="006A1410"/>
    <w:rsid w:val="006F3D36"/>
    <w:rsid w:val="00703F26"/>
    <w:rsid w:val="0070578B"/>
    <w:rsid w:val="00712FFE"/>
    <w:rsid w:val="00716CA1"/>
    <w:rsid w:val="00730DEA"/>
    <w:rsid w:val="00733226"/>
    <w:rsid w:val="007403DD"/>
    <w:rsid w:val="007A7013"/>
    <w:rsid w:val="007B3348"/>
    <w:rsid w:val="007C2664"/>
    <w:rsid w:val="007D39B1"/>
    <w:rsid w:val="008139FA"/>
    <w:rsid w:val="00830453"/>
    <w:rsid w:val="00845ACB"/>
    <w:rsid w:val="00853748"/>
    <w:rsid w:val="00860520"/>
    <w:rsid w:val="00885304"/>
    <w:rsid w:val="008959EE"/>
    <w:rsid w:val="008A20B4"/>
    <w:rsid w:val="008B7480"/>
    <w:rsid w:val="008C68D7"/>
    <w:rsid w:val="008F3E43"/>
    <w:rsid w:val="008F7C86"/>
    <w:rsid w:val="00955159"/>
    <w:rsid w:val="009A5487"/>
    <w:rsid w:val="009D24C3"/>
    <w:rsid w:val="009D5D26"/>
    <w:rsid w:val="009E0C2C"/>
    <w:rsid w:val="00A133A2"/>
    <w:rsid w:val="00A158D7"/>
    <w:rsid w:val="00A20722"/>
    <w:rsid w:val="00A23965"/>
    <w:rsid w:val="00A252B0"/>
    <w:rsid w:val="00A81533"/>
    <w:rsid w:val="00A824D7"/>
    <w:rsid w:val="00AB0C62"/>
    <w:rsid w:val="00B0317F"/>
    <w:rsid w:val="00B26BD8"/>
    <w:rsid w:val="00B850EA"/>
    <w:rsid w:val="00B96D1E"/>
    <w:rsid w:val="00B9780A"/>
    <w:rsid w:val="00BC0959"/>
    <w:rsid w:val="00BE233F"/>
    <w:rsid w:val="00BF6FD8"/>
    <w:rsid w:val="00C05358"/>
    <w:rsid w:val="00C17E11"/>
    <w:rsid w:val="00C204E3"/>
    <w:rsid w:val="00C342C2"/>
    <w:rsid w:val="00C56E1E"/>
    <w:rsid w:val="00C71E16"/>
    <w:rsid w:val="00C868AD"/>
    <w:rsid w:val="00CA11C9"/>
    <w:rsid w:val="00CA296A"/>
    <w:rsid w:val="00CD209A"/>
    <w:rsid w:val="00CE3C52"/>
    <w:rsid w:val="00D03A78"/>
    <w:rsid w:val="00D21449"/>
    <w:rsid w:val="00D33041"/>
    <w:rsid w:val="00D36F1B"/>
    <w:rsid w:val="00D60DB4"/>
    <w:rsid w:val="00D667E2"/>
    <w:rsid w:val="00D752EC"/>
    <w:rsid w:val="00D80C0D"/>
    <w:rsid w:val="00D95422"/>
    <w:rsid w:val="00DB0E30"/>
    <w:rsid w:val="00DB3E1A"/>
    <w:rsid w:val="00DB4E89"/>
    <w:rsid w:val="00DD06F8"/>
    <w:rsid w:val="00DD6890"/>
    <w:rsid w:val="00E1641B"/>
    <w:rsid w:val="00E371AE"/>
    <w:rsid w:val="00E73210"/>
    <w:rsid w:val="00E90AA5"/>
    <w:rsid w:val="00E97D94"/>
    <w:rsid w:val="00EA0EAF"/>
    <w:rsid w:val="00EA29ED"/>
    <w:rsid w:val="00EB1449"/>
    <w:rsid w:val="00EB3839"/>
    <w:rsid w:val="00F12C69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5D1DE"/>
  <w15:docId w15:val="{D35268A3-1C24-4522-82EB-B242711B5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oleObject" Target="embeddings/oleObject147.bin"/><Relationship Id="rId303" Type="http://schemas.openxmlformats.org/officeDocument/2006/relationships/oleObject" Target="embeddings/oleObject149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138" Type="http://schemas.openxmlformats.org/officeDocument/2006/relationships/footer" Target="footer1.xml"/><Relationship Id="rId159" Type="http://schemas.openxmlformats.org/officeDocument/2006/relationships/oleObject" Target="embeddings/oleObject75.bin"/><Relationship Id="rId324" Type="http://schemas.openxmlformats.org/officeDocument/2006/relationships/image" Target="media/image152.png"/><Relationship Id="rId170" Type="http://schemas.openxmlformats.org/officeDocument/2006/relationships/image" Target="media/image80.png"/><Relationship Id="rId191" Type="http://schemas.openxmlformats.org/officeDocument/2006/relationships/oleObject" Target="embeddings/oleObject91.bin"/><Relationship Id="rId205" Type="http://schemas.openxmlformats.org/officeDocument/2006/relationships/image" Target="media/image97.png"/><Relationship Id="rId226" Type="http://schemas.openxmlformats.org/officeDocument/2006/relationships/oleObject" Target="embeddings/oleObject109.bin"/><Relationship Id="rId247" Type="http://schemas.openxmlformats.org/officeDocument/2006/relationships/image" Target="media/image118.png"/><Relationship Id="rId107" Type="http://schemas.openxmlformats.org/officeDocument/2006/relationships/image" Target="media/image50.png"/><Relationship Id="rId268" Type="http://schemas.openxmlformats.org/officeDocument/2006/relationships/oleObject" Target="embeddings/oleObject130.bin"/><Relationship Id="rId289" Type="http://schemas.openxmlformats.org/officeDocument/2006/relationships/oleObject" Target="embeddings/oleObject14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1.bin"/><Relationship Id="rId149" Type="http://schemas.openxmlformats.org/officeDocument/2006/relationships/oleObject" Target="embeddings/oleObject70.bin"/><Relationship Id="rId314" Type="http://schemas.openxmlformats.org/officeDocument/2006/relationships/image" Target="media/image147.png"/><Relationship Id="rId335" Type="http://schemas.openxmlformats.org/officeDocument/2006/relationships/oleObject" Target="embeddings/oleObject168.bin"/><Relationship Id="rId5" Type="http://schemas.openxmlformats.org/officeDocument/2006/relationships/webSettings" Target="webSettings.xml"/><Relationship Id="rId95" Type="http://schemas.openxmlformats.org/officeDocument/2006/relationships/image" Target="media/image44.png"/><Relationship Id="rId160" Type="http://schemas.openxmlformats.org/officeDocument/2006/relationships/image" Target="media/image75.png"/><Relationship Id="rId181" Type="http://schemas.openxmlformats.org/officeDocument/2006/relationships/oleObject" Target="embeddings/oleObject86.bin"/><Relationship Id="rId216" Type="http://schemas.openxmlformats.org/officeDocument/2006/relationships/oleObject" Target="embeddings/oleObject104.bin"/><Relationship Id="rId237" Type="http://schemas.openxmlformats.org/officeDocument/2006/relationships/image" Target="media/image113.png"/><Relationship Id="rId258" Type="http://schemas.openxmlformats.org/officeDocument/2006/relationships/oleObject" Target="embeddings/oleObject125.bin"/><Relationship Id="rId279" Type="http://schemas.openxmlformats.org/officeDocument/2006/relationships/oleObject" Target="embeddings/oleObject136.bin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oleObject" Target="embeddings/oleObject56.bin"/><Relationship Id="rId139" Type="http://schemas.openxmlformats.org/officeDocument/2006/relationships/footer" Target="footer2.xml"/><Relationship Id="rId290" Type="http://schemas.openxmlformats.org/officeDocument/2006/relationships/image" Target="media/image139.png"/><Relationship Id="rId304" Type="http://schemas.openxmlformats.org/officeDocument/2006/relationships/image" Target="media/image145.png"/><Relationship Id="rId325" Type="http://schemas.openxmlformats.org/officeDocument/2006/relationships/oleObject" Target="embeddings/oleObject163.bin"/><Relationship Id="rId85" Type="http://schemas.openxmlformats.org/officeDocument/2006/relationships/image" Target="media/image39.png"/><Relationship Id="rId150" Type="http://schemas.openxmlformats.org/officeDocument/2006/relationships/image" Target="media/image70.png"/><Relationship Id="rId171" Type="http://schemas.openxmlformats.org/officeDocument/2006/relationships/oleObject" Target="embeddings/oleObject81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08.png"/><Relationship Id="rId248" Type="http://schemas.openxmlformats.org/officeDocument/2006/relationships/oleObject" Target="embeddings/oleObject120.bin"/><Relationship Id="rId269" Type="http://schemas.openxmlformats.org/officeDocument/2006/relationships/image" Target="media/image129.png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1.bin"/><Relationship Id="rId129" Type="http://schemas.openxmlformats.org/officeDocument/2006/relationships/image" Target="media/image61.png"/><Relationship Id="rId280" Type="http://schemas.openxmlformats.org/officeDocument/2006/relationships/image" Target="media/image134.png"/><Relationship Id="rId315" Type="http://schemas.openxmlformats.org/officeDocument/2006/relationships/oleObject" Target="embeddings/oleObject158.bin"/><Relationship Id="rId336" Type="http://schemas.openxmlformats.org/officeDocument/2006/relationships/image" Target="media/image158.png"/><Relationship Id="rId54" Type="http://schemas.openxmlformats.org/officeDocument/2006/relationships/image" Target="media/image24.png"/><Relationship Id="rId75" Type="http://schemas.openxmlformats.org/officeDocument/2006/relationships/image" Target="media/image34.png"/><Relationship Id="rId96" Type="http://schemas.openxmlformats.org/officeDocument/2006/relationships/oleObject" Target="embeddings/oleObject45.bin"/><Relationship Id="rId140" Type="http://schemas.openxmlformats.org/officeDocument/2006/relationships/image" Target="media/image65.png"/><Relationship Id="rId161" Type="http://schemas.openxmlformats.org/officeDocument/2006/relationships/oleObject" Target="embeddings/oleObject76.bin"/><Relationship Id="rId182" Type="http://schemas.openxmlformats.org/officeDocument/2006/relationships/image" Target="media/image86.png"/><Relationship Id="rId217" Type="http://schemas.openxmlformats.org/officeDocument/2006/relationships/image" Target="media/image103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4.png"/><Relationship Id="rId23" Type="http://schemas.openxmlformats.org/officeDocument/2006/relationships/oleObject" Target="embeddings/oleObject8.bin"/><Relationship Id="rId119" Type="http://schemas.openxmlformats.org/officeDocument/2006/relationships/image" Target="media/image56.png"/><Relationship Id="rId270" Type="http://schemas.openxmlformats.org/officeDocument/2006/relationships/oleObject" Target="embeddings/oleObject131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50.bin"/><Relationship Id="rId326" Type="http://schemas.openxmlformats.org/officeDocument/2006/relationships/image" Target="media/image153.png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2.bin"/><Relationship Id="rId151" Type="http://schemas.openxmlformats.org/officeDocument/2006/relationships/oleObject" Target="embeddings/oleObject71.bin"/><Relationship Id="rId172" Type="http://schemas.openxmlformats.org/officeDocument/2006/relationships/image" Target="media/image81.png"/><Relationship Id="rId193" Type="http://schemas.openxmlformats.org/officeDocument/2006/relationships/image" Target="media/image91.png"/><Relationship Id="rId207" Type="http://schemas.openxmlformats.org/officeDocument/2006/relationships/image" Target="media/image98.png"/><Relationship Id="rId228" Type="http://schemas.openxmlformats.org/officeDocument/2006/relationships/oleObject" Target="embeddings/oleObject110.bin"/><Relationship Id="rId249" Type="http://schemas.openxmlformats.org/officeDocument/2006/relationships/image" Target="media/image119.png"/><Relationship Id="rId13" Type="http://schemas.openxmlformats.org/officeDocument/2006/relationships/oleObject" Target="embeddings/oleObject3.bin"/><Relationship Id="rId109" Type="http://schemas.openxmlformats.org/officeDocument/2006/relationships/image" Target="media/image51.png"/><Relationship Id="rId260" Type="http://schemas.openxmlformats.org/officeDocument/2006/relationships/oleObject" Target="embeddings/oleObject126.bin"/><Relationship Id="rId281" Type="http://schemas.openxmlformats.org/officeDocument/2006/relationships/oleObject" Target="embeddings/oleObject137.bin"/><Relationship Id="rId316" Type="http://schemas.openxmlformats.org/officeDocument/2006/relationships/image" Target="media/image148.png"/><Relationship Id="rId337" Type="http://schemas.openxmlformats.org/officeDocument/2006/relationships/oleObject" Target="embeddings/oleObject169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image" Target="media/image45.png"/><Relationship Id="rId120" Type="http://schemas.openxmlformats.org/officeDocument/2006/relationships/oleObject" Target="embeddings/oleObject57.bin"/><Relationship Id="rId141" Type="http://schemas.openxmlformats.org/officeDocument/2006/relationships/oleObject" Target="embeddings/oleObject66.bin"/><Relationship Id="rId7" Type="http://schemas.openxmlformats.org/officeDocument/2006/relationships/endnotes" Target="endnotes.xml"/><Relationship Id="rId162" Type="http://schemas.openxmlformats.org/officeDocument/2006/relationships/image" Target="media/image76.png"/><Relationship Id="rId183" Type="http://schemas.openxmlformats.org/officeDocument/2006/relationships/oleObject" Target="embeddings/oleObject87.bin"/><Relationship Id="rId218" Type="http://schemas.openxmlformats.org/officeDocument/2006/relationships/oleObject" Target="embeddings/oleObject105.bin"/><Relationship Id="rId239" Type="http://schemas.openxmlformats.org/officeDocument/2006/relationships/image" Target="media/image114.png"/><Relationship Id="rId250" Type="http://schemas.openxmlformats.org/officeDocument/2006/relationships/oleObject" Target="embeddings/oleObject121.bin"/><Relationship Id="rId271" Type="http://schemas.openxmlformats.org/officeDocument/2006/relationships/image" Target="media/image130.png"/><Relationship Id="rId292" Type="http://schemas.openxmlformats.org/officeDocument/2006/relationships/image" Target="media/image140.png"/><Relationship Id="rId306" Type="http://schemas.openxmlformats.org/officeDocument/2006/relationships/image" Target="media/image146.png"/><Relationship Id="rId24" Type="http://schemas.openxmlformats.org/officeDocument/2006/relationships/image" Target="media/image9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image" Target="media/image40.png"/><Relationship Id="rId110" Type="http://schemas.openxmlformats.org/officeDocument/2006/relationships/oleObject" Target="embeddings/oleObject52.bin"/><Relationship Id="rId131" Type="http://schemas.openxmlformats.org/officeDocument/2006/relationships/image" Target="media/image62.png"/><Relationship Id="rId327" Type="http://schemas.openxmlformats.org/officeDocument/2006/relationships/oleObject" Target="embeddings/oleObject164.bin"/><Relationship Id="rId152" Type="http://schemas.openxmlformats.org/officeDocument/2006/relationships/image" Target="media/image71.png"/><Relationship Id="rId173" Type="http://schemas.openxmlformats.org/officeDocument/2006/relationships/oleObject" Target="embeddings/oleObject82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229" Type="http://schemas.openxmlformats.org/officeDocument/2006/relationships/image" Target="media/image109.png"/><Relationship Id="rId240" Type="http://schemas.openxmlformats.org/officeDocument/2006/relationships/oleObject" Target="embeddings/oleObject116.bin"/><Relationship Id="rId261" Type="http://schemas.openxmlformats.org/officeDocument/2006/relationships/image" Target="media/image125.png"/><Relationship Id="rId14" Type="http://schemas.openxmlformats.org/officeDocument/2006/relationships/image" Target="media/image4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image" Target="media/image35.png"/><Relationship Id="rId100" Type="http://schemas.openxmlformats.org/officeDocument/2006/relationships/oleObject" Target="embeddings/oleObject47.bin"/><Relationship Id="rId282" Type="http://schemas.openxmlformats.org/officeDocument/2006/relationships/image" Target="media/image135.png"/><Relationship Id="rId317" Type="http://schemas.openxmlformats.org/officeDocument/2006/relationships/oleObject" Target="embeddings/oleObject159.bin"/><Relationship Id="rId338" Type="http://schemas.openxmlformats.org/officeDocument/2006/relationships/fontTable" Target="fontTable.xml"/><Relationship Id="rId8" Type="http://schemas.openxmlformats.org/officeDocument/2006/relationships/image" Target="media/image1.png"/><Relationship Id="rId98" Type="http://schemas.openxmlformats.org/officeDocument/2006/relationships/oleObject" Target="embeddings/oleObject46.bin"/><Relationship Id="rId121" Type="http://schemas.openxmlformats.org/officeDocument/2006/relationships/image" Target="media/image57.png"/><Relationship Id="rId142" Type="http://schemas.openxmlformats.org/officeDocument/2006/relationships/image" Target="media/image66.png"/><Relationship Id="rId163" Type="http://schemas.openxmlformats.org/officeDocument/2006/relationships/oleObject" Target="embeddings/oleObject77.bin"/><Relationship Id="rId184" Type="http://schemas.openxmlformats.org/officeDocument/2006/relationships/image" Target="media/image87.png"/><Relationship Id="rId219" Type="http://schemas.openxmlformats.org/officeDocument/2006/relationships/image" Target="media/image104.png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2.png"/><Relationship Id="rId251" Type="http://schemas.openxmlformats.org/officeDocument/2006/relationships/image" Target="media/image120.png"/><Relationship Id="rId256" Type="http://schemas.openxmlformats.org/officeDocument/2006/relationships/oleObject" Target="embeddings/oleObject124.bin"/><Relationship Id="rId277" Type="http://schemas.openxmlformats.org/officeDocument/2006/relationships/oleObject" Target="embeddings/oleObject135.bin"/><Relationship Id="rId298" Type="http://schemas.openxmlformats.org/officeDocument/2006/relationships/image" Target="media/image142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5.bin"/><Relationship Id="rId137" Type="http://schemas.openxmlformats.org/officeDocument/2006/relationships/header" Target="header1.xml"/><Relationship Id="rId158" Type="http://schemas.openxmlformats.org/officeDocument/2006/relationships/image" Target="media/image74.png"/><Relationship Id="rId272" Type="http://schemas.openxmlformats.org/officeDocument/2006/relationships/oleObject" Target="embeddings/oleObject132.bin"/><Relationship Id="rId293" Type="http://schemas.openxmlformats.org/officeDocument/2006/relationships/oleObject" Target="embeddings/oleObject143.bin"/><Relationship Id="rId302" Type="http://schemas.openxmlformats.org/officeDocument/2006/relationships/image" Target="media/image144.png"/><Relationship Id="rId307" Type="http://schemas.openxmlformats.org/officeDocument/2006/relationships/oleObject" Target="embeddings/oleObject151.bin"/><Relationship Id="rId323" Type="http://schemas.openxmlformats.org/officeDocument/2006/relationships/oleObject" Target="embeddings/oleObject162.bin"/><Relationship Id="rId328" Type="http://schemas.openxmlformats.org/officeDocument/2006/relationships/image" Target="media/image15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88" Type="http://schemas.openxmlformats.org/officeDocument/2006/relationships/oleObject" Target="embeddings/oleObject41.bin"/><Relationship Id="rId111" Type="http://schemas.openxmlformats.org/officeDocument/2006/relationships/image" Target="media/image52.png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2.bin"/><Relationship Id="rId174" Type="http://schemas.openxmlformats.org/officeDocument/2006/relationships/image" Target="media/image82.png"/><Relationship Id="rId179" Type="http://schemas.openxmlformats.org/officeDocument/2006/relationships/oleObject" Target="embeddings/oleObject85.bin"/><Relationship Id="rId195" Type="http://schemas.openxmlformats.org/officeDocument/2006/relationships/image" Target="media/image92.png"/><Relationship Id="rId209" Type="http://schemas.openxmlformats.org/officeDocument/2006/relationships/image" Target="media/image99.png"/><Relationship Id="rId190" Type="http://schemas.openxmlformats.org/officeDocument/2006/relationships/image" Target="media/image90.png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07.png"/><Relationship Id="rId241" Type="http://schemas.openxmlformats.org/officeDocument/2006/relationships/image" Target="media/image115.png"/><Relationship Id="rId246" Type="http://schemas.openxmlformats.org/officeDocument/2006/relationships/oleObject" Target="embeddings/oleObject119.bin"/><Relationship Id="rId267" Type="http://schemas.openxmlformats.org/officeDocument/2006/relationships/image" Target="media/image128.png"/><Relationship Id="rId288" Type="http://schemas.openxmlformats.org/officeDocument/2006/relationships/image" Target="media/image138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0.bin"/><Relationship Id="rId127" Type="http://schemas.openxmlformats.org/officeDocument/2006/relationships/image" Target="media/image60.png"/><Relationship Id="rId262" Type="http://schemas.openxmlformats.org/officeDocument/2006/relationships/oleObject" Target="embeddings/oleObject127.bin"/><Relationship Id="rId283" Type="http://schemas.openxmlformats.org/officeDocument/2006/relationships/oleObject" Target="embeddings/oleObject138.bin"/><Relationship Id="rId313" Type="http://schemas.openxmlformats.org/officeDocument/2006/relationships/oleObject" Target="embeddings/oleObject157.bin"/><Relationship Id="rId318" Type="http://schemas.openxmlformats.org/officeDocument/2006/relationships/image" Target="media/image149.png"/><Relationship Id="rId33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image" Target="media/image33.png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67.bin"/><Relationship Id="rId148" Type="http://schemas.openxmlformats.org/officeDocument/2006/relationships/image" Target="media/image69.png"/><Relationship Id="rId164" Type="http://schemas.openxmlformats.org/officeDocument/2006/relationships/image" Target="media/image77.png"/><Relationship Id="rId169" Type="http://schemas.openxmlformats.org/officeDocument/2006/relationships/oleObject" Target="embeddings/oleObject80.bin"/><Relationship Id="rId185" Type="http://schemas.openxmlformats.org/officeDocument/2006/relationships/oleObject" Target="embeddings/oleObject88.bin"/><Relationship Id="rId334" Type="http://schemas.openxmlformats.org/officeDocument/2006/relationships/image" Target="media/image15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5.png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2.png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3.png"/><Relationship Id="rId278" Type="http://schemas.openxmlformats.org/officeDocument/2006/relationships/image" Target="media/image133.png"/><Relationship Id="rId26" Type="http://schemas.openxmlformats.org/officeDocument/2006/relationships/image" Target="media/image10.png"/><Relationship Id="rId231" Type="http://schemas.openxmlformats.org/officeDocument/2006/relationships/image" Target="media/image110.png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1.png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2.bin"/><Relationship Id="rId329" Type="http://schemas.openxmlformats.org/officeDocument/2006/relationships/oleObject" Target="embeddings/oleObject165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1.png"/><Relationship Id="rId112" Type="http://schemas.openxmlformats.org/officeDocument/2006/relationships/oleObject" Target="embeddings/oleObject53.bin"/><Relationship Id="rId133" Type="http://schemas.openxmlformats.org/officeDocument/2006/relationships/image" Target="media/image63.png"/><Relationship Id="rId154" Type="http://schemas.openxmlformats.org/officeDocument/2006/relationships/image" Target="media/image72.png"/><Relationship Id="rId175" Type="http://schemas.openxmlformats.org/officeDocument/2006/relationships/oleObject" Target="embeddings/oleObject83.bin"/><Relationship Id="rId340" Type="http://schemas.openxmlformats.org/officeDocument/2006/relationships/theme" Target="theme/theme1.xml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5.png"/><Relationship Id="rId221" Type="http://schemas.openxmlformats.org/officeDocument/2006/relationships/image" Target="media/image105.png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6.png"/><Relationship Id="rId284" Type="http://schemas.openxmlformats.org/officeDocument/2006/relationships/image" Target="media/image136.png"/><Relationship Id="rId319" Type="http://schemas.openxmlformats.org/officeDocument/2006/relationships/oleObject" Target="embeddings/oleObject160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image" Target="media/image36.png"/><Relationship Id="rId102" Type="http://schemas.openxmlformats.org/officeDocument/2006/relationships/oleObject" Target="embeddings/oleObject48.bin"/><Relationship Id="rId123" Type="http://schemas.openxmlformats.org/officeDocument/2006/relationships/image" Target="media/image58.png"/><Relationship Id="rId144" Type="http://schemas.openxmlformats.org/officeDocument/2006/relationships/image" Target="media/image67.png"/><Relationship Id="rId330" Type="http://schemas.openxmlformats.org/officeDocument/2006/relationships/image" Target="media/image155.png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78.bin"/><Relationship Id="rId186" Type="http://schemas.openxmlformats.org/officeDocument/2006/relationships/image" Target="media/image88.png"/><Relationship Id="rId211" Type="http://schemas.openxmlformats.org/officeDocument/2006/relationships/image" Target="media/image100.png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1.png"/><Relationship Id="rId274" Type="http://schemas.openxmlformats.org/officeDocument/2006/relationships/oleObject" Target="embeddings/oleObject133.bin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3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oleObject" Target="embeddings/oleObject64.bin"/><Relationship Id="rId320" Type="http://schemas.openxmlformats.org/officeDocument/2006/relationships/image" Target="media/image150.png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3.bin"/><Relationship Id="rId176" Type="http://schemas.openxmlformats.org/officeDocument/2006/relationships/image" Target="media/image83.png"/><Relationship Id="rId197" Type="http://schemas.openxmlformats.org/officeDocument/2006/relationships/image" Target="media/image93.png"/><Relationship Id="rId201" Type="http://schemas.openxmlformats.org/officeDocument/2006/relationships/image" Target="media/image95.png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6.png"/><Relationship Id="rId264" Type="http://schemas.openxmlformats.org/officeDocument/2006/relationships/oleObject" Target="embeddings/oleObject128.bin"/><Relationship Id="rId285" Type="http://schemas.openxmlformats.org/officeDocument/2006/relationships/oleObject" Target="embeddings/oleObject139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image" Target="media/image48.png"/><Relationship Id="rId124" Type="http://schemas.openxmlformats.org/officeDocument/2006/relationships/oleObject" Target="embeddings/oleObject59.bin"/><Relationship Id="rId310" Type="http://schemas.openxmlformats.org/officeDocument/2006/relationships/oleObject" Target="embeddings/oleObject154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2.png"/><Relationship Id="rId145" Type="http://schemas.openxmlformats.org/officeDocument/2006/relationships/oleObject" Target="embeddings/oleObject68.bin"/><Relationship Id="rId166" Type="http://schemas.openxmlformats.org/officeDocument/2006/relationships/image" Target="media/image78.png"/><Relationship Id="rId187" Type="http://schemas.openxmlformats.org/officeDocument/2006/relationships/oleObject" Target="embeddings/oleObject89.bin"/><Relationship Id="rId331" Type="http://schemas.openxmlformats.org/officeDocument/2006/relationships/oleObject" Target="embeddings/oleObject166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1.png"/><Relationship Id="rId254" Type="http://schemas.openxmlformats.org/officeDocument/2006/relationships/oleObject" Target="embeddings/oleObject123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275" Type="http://schemas.openxmlformats.org/officeDocument/2006/relationships/image" Target="media/image132.png"/><Relationship Id="rId296" Type="http://schemas.openxmlformats.org/officeDocument/2006/relationships/image" Target="media/image141.png"/><Relationship Id="rId300" Type="http://schemas.openxmlformats.org/officeDocument/2006/relationships/image" Target="media/image143.png"/><Relationship Id="rId60" Type="http://schemas.openxmlformats.org/officeDocument/2006/relationships/image" Target="media/image27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image" Target="media/image73.png"/><Relationship Id="rId177" Type="http://schemas.openxmlformats.org/officeDocument/2006/relationships/oleObject" Target="embeddings/oleObject8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61.bin"/><Relationship Id="rId202" Type="http://schemas.openxmlformats.org/officeDocument/2006/relationships/oleObject" Target="embeddings/oleObject97.bin"/><Relationship Id="rId223" Type="http://schemas.openxmlformats.org/officeDocument/2006/relationships/image" Target="media/image106.png"/><Relationship Id="rId244" Type="http://schemas.openxmlformats.org/officeDocument/2006/relationships/oleObject" Target="embeddings/oleObject118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265" Type="http://schemas.openxmlformats.org/officeDocument/2006/relationships/image" Target="media/image127.png"/><Relationship Id="rId286" Type="http://schemas.openxmlformats.org/officeDocument/2006/relationships/image" Target="media/image137.png"/><Relationship Id="rId50" Type="http://schemas.openxmlformats.org/officeDocument/2006/relationships/image" Target="media/image22.png"/><Relationship Id="rId104" Type="http://schemas.openxmlformats.org/officeDocument/2006/relationships/oleObject" Target="embeddings/oleObject49.bin"/><Relationship Id="rId125" Type="http://schemas.openxmlformats.org/officeDocument/2006/relationships/image" Target="media/image59.png"/><Relationship Id="rId146" Type="http://schemas.openxmlformats.org/officeDocument/2006/relationships/image" Target="media/image68.png"/><Relationship Id="rId167" Type="http://schemas.openxmlformats.org/officeDocument/2006/relationships/oleObject" Target="embeddings/oleObject79.bin"/><Relationship Id="rId188" Type="http://schemas.openxmlformats.org/officeDocument/2006/relationships/image" Target="media/image89.png"/><Relationship Id="rId311" Type="http://schemas.openxmlformats.org/officeDocument/2006/relationships/oleObject" Target="embeddings/oleObject155.bin"/><Relationship Id="rId332" Type="http://schemas.openxmlformats.org/officeDocument/2006/relationships/image" Target="media/image156.png"/><Relationship Id="rId71" Type="http://schemas.openxmlformats.org/officeDocument/2006/relationships/image" Target="media/image32.png"/><Relationship Id="rId92" Type="http://schemas.openxmlformats.org/officeDocument/2006/relationships/oleObject" Target="embeddings/oleObject43.bin"/><Relationship Id="rId213" Type="http://schemas.openxmlformats.org/officeDocument/2006/relationships/image" Target="media/image101.png"/><Relationship Id="rId234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2.png"/><Relationship Id="rId276" Type="http://schemas.openxmlformats.org/officeDocument/2006/relationships/oleObject" Target="embeddings/oleObject134.bin"/><Relationship Id="rId297" Type="http://schemas.openxmlformats.org/officeDocument/2006/relationships/oleObject" Target="embeddings/oleObject146.bin"/><Relationship Id="rId40" Type="http://schemas.openxmlformats.org/officeDocument/2006/relationships/image" Target="media/image17.png"/><Relationship Id="rId115" Type="http://schemas.openxmlformats.org/officeDocument/2006/relationships/image" Target="media/image54.png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4.bin"/><Relationship Id="rId178" Type="http://schemas.openxmlformats.org/officeDocument/2006/relationships/image" Target="media/image84.png"/><Relationship Id="rId301" Type="http://schemas.openxmlformats.org/officeDocument/2006/relationships/oleObject" Target="embeddings/oleObject148.bin"/><Relationship Id="rId322" Type="http://schemas.openxmlformats.org/officeDocument/2006/relationships/image" Target="media/image151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image" Target="media/image94.png"/><Relationship Id="rId203" Type="http://schemas.openxmlformats.org/officeDocument/2006/relationships/image" Target="media/image96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17.png"/><Relationship Id="rId266" Type="http://schemas.openxmlformats.org/officeDocument/2006/relationships/oleObject" Target="embeddings/oleObject129.bin"/><Relationship Id="rId287" Type="http://schemas.openxmlformats.org/officeDocument/2006/relationships/oleObject" Target="embeddings/oleObject140.bin"/><Relationship Id="rId30" Type="http://schemas.openxmlformats.org/officeDocument/2006/relationships/image" Target="media/image12.png"/><Relationship Id="rId105" Type="http://schemas.openxmlformats.org/officeDocument/2006/relationships/image" Target="media/image49.png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69.bin"/><Relationship Id="rId168" Type="http://schemas.openxmlformats.org/officeDocument/2006/relationships/image" Target="media/image79.png"/><Relationship Id="rId312" Type="http://schemas.openxmlformats.org/officeDocument/2006/relationships/oleObject" Target="embeddings/oleObject156.bin"/><Relationship Id="rId333" Type="http://schemas.openxmlformats.org/officeDocument/2006/relationships/oleObject" Target="embeddings/oleObject167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3.png"/><Relationship Id="rId189" Type="http://schemas.openxmlformats.org/officeDocument/2006/relationships/oleObject" Target="embeddings/oleObject90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2%20Draft%20Products%202017%20Active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178C83F907145F59C1233702D306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077D29-2FF7-4EB5-9E74-3D4707905127}"/>
      </w:docPartPr>
      <w:docPartBody>
        <w:p w:rsidR="00FA312B" w:rsidRDefault="00713F90">
          <w:pPr>
            <w:pStyle w:val="D178C83F907145F59C1233702D306F3E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65EDC8566B343A49BC5EA997F561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1AC33A-130C-40D4-B17A-FDC0DADE09B4}"/>
      </w:docPartPr>
      <w:docPartBody>
        <w:p w:rsidR="00FA312B" w:rsidRDefault="00713F90">
          <w:pPr>
            <w:pStyle w:val="565EDC8566B343A49BC5EA997F561500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191666D88E8A45DA8FCBBB84F69396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1E95A-1ABF-47C3-8F33-97C83A42CDFD}"/>
      </w:docPartPr>
      <w:docPartBody>
        <w:p w:rsidR="00FA312B" w:rsidRDefault="00713F90">
          <w:pPr>
            <w:pStyle w:val="191666D88E8A45DA8FCBBB84F693960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5CACFE50BC74F37A87C44A6E76B5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9B966C-7F86-4694-9420-6F4A1EE667EF}"/>
      </w:docPartPr>
      <w:docPartBody>
        <w:p w:rsidR="00FA312B" w:rsidRDefault="00713F90">
          <w:pPr>
            <w:pStyle w:val="95CACFE50BC74F37A87C44A6E76B5A55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0A9552CEB27542658976D944490EB1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66CF99-B95A-4657-B484-ADA65A8F87FF}"/>
      </w:docPartPr>
      <w:docPartBody>
        <w:p w:rsidR="00FA312B" w:rsidRDefault="00713F90">
          <w:pPr>
            <w:pStyle w:val="0A9552CEB27542658976D944490EB1B8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85107C886D2441CEA7BE16D0D512C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1848A9-6D15-47B7-81F9-54B796EE5F06}"/>
      </w:docPartPr>
      <w:docPartBody>
        <w:p w:rsidR="00FA312B" w:rsidRDefault="00713F90">
          <w:pPr>
            <w:pStyle w:val="85107C886D2441CEA7BE16D0D512CE88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EBDFD35BADFB4C4CB5537718B3FC08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45C01F-B1FC-4638-B1B7-22BA896C1150}"/>
      </w:docPartPr>
      <w:docPartBody>
        <w:p w:rsidR="00FA312B" w:rsidRDefault="00713F90">
          <w:pPr>
            <w:pStyle w:val="EBDFD35BADFB4C4CB5537718B3FC08EF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5D344A2C0D5C4B76879299853DD17A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38724-43EF-4A59-9AFE-4E007F3E85DC}"/>
      </w:docPartPr>
      <w:docPartBody>
        <w:p w:rsidR="00FA312B" w:rsidRDefault="00713F90">
          <w:pPr>
            <w:pStyle w:val="5D344A2C0D5C4B76879299853DD17AB2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523D911E2E124DA6A3E106AF0BFE9C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AA1E78-0D80-4095-80DD-80B241591BF5}"/>
      </w:docPartPr>
      <w:docPartBody>
        <w:p w:rsidR="00FA312B" w:rsidRDefault="00713F90">
          <w:pPr>
            <w:pStyle w:val="523D911E2E124DA6A3E106AF0BFE9C0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E7D203AB4F01473E956B4E55915FC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BF6F71-7C24-4B02-A9C6-276BB7FB6FFF}"/>
      </w:docPartPr>
      <w:docPartBody>
        <w:p w:rsidR="00FA312B" w:rsidRDefault="00713F90">
          <w:pPr>
            <w:pStyle w:val="E7D203AB4F01473E956B4E55915FCBDB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C13535A4FDDD46E1B2FA9A87B8EAC4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0C8F2-79E4-4985-A458-75C28BC70F6C}"/>
      </w:docPartPr>
      <w:docPartBody>
        <w:p w:rsidR="00FA312B" w:rsidRDefault="00713F90">
          <w:pPr>
            <w:pStyle w:val="C13535A4FDDD46E1B2FA9A87B8EAC41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D48C9FE599C84B2F90F2E817900780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A618F1-13E9-48DD-BCB6-DDE88B976E76}"/>
      </w:docPartPr>
      <w:docPartBody>
        <w:p w:rsidR="00FA312B" w:rsidRDefault="00713F90">
          <w:pPr>
            <w:pStyle w:val="D48C9FE599C84B2F90F2E81790078003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23C0CDB36394592B54DA2EA86FEB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BEE22F-2B49-498D-BB9D-B39456BC5606}"/>
      </w:docPartPr>
      <w:docPartBody>
        <w:p w:rsidR="00FA312B" w:rsidRDefault="00713F90">
          <w:pPr>
            <w:pStyle w:val="423C0CDB36394592B54DA2EA86FEBD2C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EBD4D41880F24A7D8049D9A0726DD4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13E65-E1FC-4B22-AB64-FE3A7B487A03}"/>
      </w:docPartPr>
      <w:docPartBody>
        <w:p w:rsidR="00FA312B" w:rsidRDefault="00713F90">
          <w:pPr>
            <w:pStyle w:val="EBD4D41880F24A7D8049D9A0726DD41E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CA5C3C9B140B403FAFFE9ACD44717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8EAC2E-C6BB-41C0-B511-559E00C99FFC}"/>
      </w:docPartPr>
      <w:docPartBody>
        <w:p w:rsidR="00FA312B" w:rsidRDefault="00713F90">
          <w:pPr>
            <w:pStyle w:val="CA5C3C9B140B403FAFFE9ACD447176D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0CF661DE4C3A4FB1BA149689BABE0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03156-645F-46D2-88BD-BF05289AF1CA}"/>
      </w:docPartPr>
      <w:docPartBody>
        <w:p w:rsidR="00FA312B" w:rsidRDefault="00713F90">
          <w:pPr>
            <w:pStyle w:val="0CF661DE4C3A4FB1BA149689BABE033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BD168B4B7984FAE8FCFE2FB66E8A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63569-D8AB-4D7D-A957-23E1158F264D}"/>
      </w:docPartPr>
      <w:docPartBody>
        <w:p w:rsidR="00FA312B" w:rsidRDefault="00713F90">
          <w:pPr>
            <w:pStyle w:val="3BD168B4B7984FAE8FCFE2FB66E8AD8E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F90"/>
    <w:rsid w:val="00052288"/>
    <w:rsid w:val="00713F90"/>
    <w:rsid w:val="00FA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178C83F907145F59C1233702D306F3E">
    <w:name w:val="D178C83F907145F59C1233702D306F3E"/>
  </w:style>
  <w:style w:type="paragraph" w:customStyle="1" w:styleId="565EDC8566B343A49BC5EA997F561500">
    <w:name w:val="565EDC8566B343A49BC5EA997F561500"/>
  </w:style>
  <w:style w:type="paragraph" w:customStyle="1" w:styleId="191666D88E8A45DA8FCBBB84F693960B">
    <w:name w:val="191666D88E8A45DA8FCBBB84F693960B"/>
  </w:style>
  <w:style w:type="paragraph" w:customStyle="1" w:styleId="95CACFE50BC74F37A87C44A6E76B5A55">
    <w:name w:val="95CACFE50BC74F37A87C44A6E76B5A55"/>
  </w:style>
  <w:style w:type="paragraph" w:customStyle="1" w:styleId="0A9552CEB27542658976D944490EB1B8">
    <w:name w:val="0A9552CEB27542658976D944490EB1B8"/>
  </w:style>
  <w:style w:type="paragraph" w:customStyle="1" w:styleId="85107C886D2441CEA7BE16D0D512CE88">
    <w:name w:val="85107C886D2441CEA7BE16D0D512CE88"/>
  </w:style>
  <w:style w:type="paragraph" w:customStyle="1" w:styleId="EBDFD35BADFB4C4CB5537718B3FC08EF">
    <w:name w:val="EBDFD35BADFB4C4CB5537718B3FC08EF"/>
  </w:style>
  <w:style w:type="paragraph" w:customStyle="1" w:styleId="5D344A2C0D5C4B76879299853DD17AB2">
    <w:name w:val="5D344A2C0D5C4B76879299853DD17AB2"/>
  </w:style>
  <w:style w:type="paragraph" w:customStyle="1" w:styleId="33CE9C42BAAE4161B5B1037DAC317DC3">
    <w:name w:val="33CE9C42BAAE4161B5B1037DAC317DC3"/>
  </w:style>
  <w:style w:type="paragraph" w:customStyle="1" w:styleId="523D911E2E124DA6A3E106AF0BFE9C01">
    <w:name w:val="523D911E2E124DA6A3E106AF0BFE9C01"/>
  </w:style>
  <w:style w:type="paragraph" w:customStyle="1" w:styleId="954AD827901C476AA248A873A9218538">
    <w:name w:val="954AD827901C476AA248A873A9218538"/>
  </w:style>
  <w:style w:type="paragraph" w:customStyle="1" w:styleId="B796F79C8E2349C7A2D3842B4091875C">
    <w:name w:val="B796F79C8E2349C7A2D3842B4091875C"/>
  </w:style>
  <w:style w:type="paragraph" w:customStyle="1" w:styleId="E7D203AB4F01473E956B4E55915FCBDB">
    <w:name w:val="E7D203AB4F01473E956B4E55915FCBDB"/>
  </w:style>
  <w:style w:type="paragraph" w:customStyle="1" w:styleId="C13535A4FDDD46E1B2FA9A87B8EAC41B">
    <w:name w:val="C13535A4FDDD46E1B2FA9A87B8EAC41B"/>
  </w:style>
  <w:style w:type="paragraph" w:customStyle="1" w:styleId="D48C9FE599C84B2F90F2E81790078003">
    <w:name w:val="D48C9FE599C84B2F90F2E81790078003"/>
  </w:style>
  <w:style w:type="paragraph" w:customStyle="1" w:styleId="423C0CDB36394592B54DA2EA86FEBD2C">
    <w:name w:val="423C0CDB36394592B54DA2EA86FEBD2C"/>
  </w:style>
  <w:style w:type="paragraph" w:customStyle="1" w:styleId="EBD4D41880F24A7D8049D9A0726DD41E">
    <w:name w:val="EBD4D41880F24A7D8049D9A0726DD41E"/>
  </w:style>
  <w:style w:type="paragraph" w:customStyle="1" w:styleId="CA5C3C9B140B403FAFFE9ACD447176DB">
    <w:name w:val="CA5C3C9B140B403FAFFE9ACD447176DB"/>
  </w:style>
  <w:style w:type="paragraph" w:customStyle="1" w:styleId="0CF661DE4C3A4FB1BA149689BABE033A">
    <w:name w:val="0CF661DE4C3A4FB1BA149689BABE033A"/>
  </w:style>
  <w:style w:type="paragraph" w:customStyle="1" w:styleId="3BD168B4B7984FAE8FCFE2FB66E8AD8E">
    <w:name w:val="3BD168B4B7984FAE8FCFE2FB66E8AD8E"/>
  </w:style>
  <w:style w:type="paragraph" w:customStyle="1" w:styleId="BED617620AA44A308C50CB7EAB240C52">
    <w:name w:val="BED617620AA44A308C50CB7EAB240C52"/>
  </w:style>
  <w:style w:type="paragraph" w:customStyle="1" w:styleId="DCC77F35F72F42628C31991C9B67DB7C">
    <w:name w:val="DCC77F35F72F42628C31991C9B67DB7C"/>
  </w:style>
  <w:style w:type="paragraph" w:customStyle="1" w:styleId="F124474CE26B4EFAAA1AEB11CBFE3B3B">
    <w:name w:val="F124474CE26B4EFAAA1AEB11CBFE3B3B"/>
  </w:style>
  <w:style w:type="paragraph" w:customStyle="1" w:styleId="053DB21F19BF441F8B3006BE23C837E1">
    <w:name w:val="053DB21F19BF441F8B3006BE23C837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D62952-518D-486F-B937-D8960D955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0</TotalTime>
  <Pages>14</Pages>
  <Words>1606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Further Algebraic Techniques</vt:lpstr>
    </vt:vector>
  </TitlesOfParts>
  <Company>Western Mathematics</Company>
  <LinksUpToDate>false</LinksUpToDate>
  <CharactersWithSpaces>10740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Further Algebraic Techniques</dc:title>
  <dc:creator>Garry</dc:creator>
  <dc:description>School Name</dc:description>
  <cp:lastModifiedBy>Garry Thorn</cp:lastModifiedBy>
  <cp:revision>2</cp:revision>
  <dcterms:created xsi:type="dcterms:W3CDTF">2017-05-21T12:08:00Z</dcterms:created>
  <dcterms:modified xsi:type="dcterms:W3CDTF">2017-05-21T12:08:00Z</dcterms:modified>
  <cp:category>Year 8</cp:category>
  <cp:contentStatus>2017</cp:contentStatus>
</cp:coreProperties>
</file>