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25AF5413CA224A6DAD8D98347E428DE9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53BFB01F33EE4A93BDC01FBC9CD1B102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006D21A352CE4E81A2CCA02B91CE86E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F23A0F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8E3079B1975F46FCAB7E84D44231D39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F23A0F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3B166D">
                  <w:rPr>
                    <w:rFonts w:asciiTheme="majorHAnsi" w:hAnsiTheme="majorHAnsi"/>
                    <w:i/>
                    <w:sz w:val="52"/>
                    <w:szCs w:val="52"/>
                  </w:rPr>
                  <w:t>Linear Relations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F23A0F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F23A0F" w:rsidRPr="00C56E1E" w:rsidRDefault="00F23A0F" w:rsidP="00F23A0F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F23A0F" w:rsidRDefault="00F23A0F" w:rsidP="00F23A0F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2D7FB4">
              <w:rPr>
                <w:rFonts w:ascii="Times New Roman" w:hAnsi="Times New Roman"/>
                <w:sz w:val="16"/>
                <w:szCs w:val="16"/>
              </w:rPr>
              <w:t>Given  coordinates, plot  points  on the  Cartesian plane,  and  find  coordinates  for  a  given  point (ACMNA178)</w:t>
            </w:r>
          </w:p>
          <w:p w:rsidR="00F23A0F" w:rsidRDefault="00F23A0F" w:rsidP="00F23A0F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Plot  linear relationships o</w:t>
            </w:r>
            <w:r w:rsidRPr="002D7FB4">
              <w:rPr>
                <w:rFonts w:ascii="Times New Roman" w:hAnsi="Times New Roman"/>
                <w:sz w:val="16"/>
                <w:szCs w:val="16"/>
              </w:rPr>
              <w:t>n the Cartesian p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lane with and without the use </w:t>
            </w:r>
            <w:r w:rsidRPr="002D7FB4">
              <w:rPr>
                <w:rFonts w:ascii="Times New Roman" w:hAnsi="Times New Roman"/>
                <w:sz w:val="16"/>
                <w:szCs w:val="16"/>
              </w:rPr>
              <w:t>of digital  technologies (ACMNA193)</w:t>
            </w:r>
          </w:p>
          <w:p w:rsidR="00F23A0F" w:rsidRPr="00C56E1E" w:rsidRDefault="00F23A0F" w:rsidP="00F23A0F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1A0B10">
              <w:rPr>
                <w:rFonts w:ascii="Times New Roman" w:hAnsi="Times New Roman"/>
                <w:sz w:val="16"/>
                <w:szCs w:val="16"/>
              </w:rPr>
              <w:t>Create algebra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ic expressions and evaluate them by substituting a given value for each variable </w:t>
            </w:r>
            <w:r w:rsidRPr="001A0B10">
              <w:rPr>
                <w:rFonts w:ascii="Times New Roman" w:hAnsi="Times New Roman"/>
                <w:sz w:val="16"/>
                <w:szCs w:val="16"/>
              </w:rPr>
              <w:t>(ACMNA176)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F23A0F" w:rsidRPr="00325745" w:rsidRDefault="00F23A0F" w:rsidP="00F23A0F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F23A0F" w:rsidRPr="00EB5838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F484F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40pt;margin-top:-3.5pt;width:162.45pt;height:134.45pt;z-index:251654656;mso-position-horizontal-relative:text;mso-position-vertical-relative:text">
                  <v:imagedata r:id="rId8" o:title="" croptop="3284f" cropbottom="3284f"/>
                  <o:lock v:ext="edit" aspectratio="f"/>
                </v:shape>
                <o:OLEObject Type="Embed" ProgID="FXDraw.Graphic" ShapeID="_x0000_s1026" DrawAspect="Content" ObjectID="_1557175031" r:id="rId9"/>
              </w:objec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 xml:space="preserve">Mark and label the points </w:t>
            </w:r>
            <w:r w:rsidR="003938A2">
              <w:rPr>
                <w:rFonts w:ascii="Times New Roman" w:hAnsi="Times New Roman"/>
                <w:i/>
                <w:sz w:val="24"/>
                <w:szCs w:val="24"/>
              </w:rPr>
              <w:t>P</w:t>
            </w:r>
            <w:r w:rsidR="003938A2">
              <w:rPr>
                <w:rFonts w:ascii="Times New Roman" w:hAnsi="Times New Roman"/>
                <w:sz w:val="24"/>
                <w:szCs w:val="24"/>
              </w:rPr>
              <w:t xml:space="preserve"> (4, -2</w: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>) and</w:t>
            </w:r>
          </w:p>
          <w:p w:rsidR="00F23A0F" w:rsidRPr="00EB5838" w:rsidRDefault="003938A2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/>
                <w:sz w:val="24"/>
                <w:szCs w:val="24"/>
              </w:rPr>
              <w:t>-3, 4</w: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>) on the number plane.</w: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2A68F4" w:rsidP="00F23A0F">
            <w:pPr>
              <w:ind w:right="584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5C3EE98">
                <v:shape id="_x0000_s1027" type="#_x0000_t75" style="position:absolute;margin-left:258.6pt;margin-top:9.2pt;width:132.1pt;height:134.75pt;z-index:251655680;mso-position-horizontal-relative:text;mso-position-vertical-relative:text">
                  <v:imagedata r:id="rId10" o:title=""/>
                </v:shape>
                <o:OLEObject Type="Embed" ProgID="FXDraw.Graphic" ShapeID="_x0000_s1027" DrawAspect="Content" ObjectID="_1557175032" r:id="rId11"/>
              </w:objec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 xml:space="preserve">Write down the ordered pairs that describe the position of the points </w:t>
            </w:r>
            <w:r w:rsidR="00F23A0F" w:rsidRPr="00EB5838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F23A0F" w:rsidRPr="00EB5838">
              <w:rPr>
                <w:rFonts w:ascii="Times New Roman" w:hAnsi="Times New Roman"/>
                <w:i/>
                <w:sz w:val="24"/>
                <w:szCs w:val="24"/>
              </w:rPr>
              <w:t>T.</w: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245238D3" wp14:editId="015AB2C0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132316</wp:posOffset>
                      </wp:positionV>
                      <wp:extent cx="1143000" cy="419100"/>
                      <wp:effectExtent l="0" t="0" r="19050" b="19050"/>
                      <wp:wrapNone/>
                      <wp:docPr id="24" name="Rectangle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90294" w:rsidRPr="001E3818" w:rsidRDefault="00390294" w:rsidP="003938A2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238D3" id="Rectangle 24" o:spid="_x0000_s1026" style="position:absolute;margin-left:20.5pt;margin-top:10.4pt;width:90pt;height:33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">
                      <v:textbox>
                        <w:txbxContent>
                          <w:p w:rsidR="00390294" w:rsidRPr="001E3818" w:rsidRDefault="00390294" w:rsidP="003938A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 w:rsidRPr="00EB5838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3938A2">
              <w:rPr>
                <w:rFonts w:ascii="Times New Roman" w:hAnsi="Times New Roman"/>
                <w:i/>
                <w:sz w:val="36"/>
                <w:szCs w:val="36"/>
              </w:rPr>
              <w:t>R</w:t>
            </w:r>
            <w:r w:rsidRPr="00EB5838">
              <w:rPr>
                <w:rFonts w:ascii="Times New Roman" w:hAnsi="Times New Roman"/>
                <w:i/>
                <w:sz w:val="36"/>
                <w:szCs w:val="36"/>
              </w:rPr>
              <w:t xml:space="preserve">                           </w: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 w:rsidRPr="00EB5838">
              <w:rPr>
                <w:rFonts w:ascii="Times New Roman" w:hAnsi="Times New Roman"/>
                <w:noProof/>
                <w:sz w:val="36"/>
                <w:szCs w:val="36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0F8816CA" wp14:editId="72DF0F35">
                      <wp:simplePos x="0" y="0"/>
                      <wp:positionH relativeFrom="column">
                        <wp:posOffset>261620</wp:posOffset>
                      </wp:positionH>
                      <wp:positionV relativeFrom="paragraph">
                        <wp:posOffset>200025</wp:posOffset>
                      </wp:positionV>
                      <wp:extent cx="1143000" cy="419100"/>
                      <wp:effectExtent l="0" t="0" r="19050" b="1905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90294" w:rsidRPr="001E3818" w:rsidRDefault="00390294" w:rsidP="003938A2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8816CA" id="Rectangle 25" o:spid="_x0000_s1027" style="position:absolute;margin-left:20.6pt;margin-top:15.75pt;width:90pt;height:33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">
                      <v:textbox>
                        <w:txbxContent>
                          <w:p w:rsidR="00390294" w:rsidRPr="001E3818" w:rsidRDefault="00390294" w:rsidP="003938A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23A0F" w:rsidRPr="00EB5838" w:rsidRDefault="003938A2" w:rsidP="00F23A0F">
            <w:pPr>
              <w:tabs>
                <w:tab w:val="left" w:pos="3142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36"/>
                <w:szCs w:val="36"/>
              </w:rPr>
              <w:t xml:space="preserve"> S</w:t>
            </w:r>
            <w:r w:rsidR="00F23A0F" w:rsidRPr="00EB5838">
              <w:rPr>
                <w:rFonts w:ascii="Times New Roman" w:hAnsi="Times New Roman"/>
                <w:i/>
                <w:sz w:val="24"/>
                <w:szCs w:val="24"/>
              </w:rPr>
              <w:tab/>
            </w: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2576910">
                <v:shape id="_x0000_s1028" type="#_x0000_t75" style="position:absolute;margin-left:241.65pt;margin-top:1.4pt;width:162.45pt;height:134.45pt;z-index:251656704;mso-position-horizontal-relative:text;mso-position-vertical-relative:text">
                  <v:imagedata r:id="rId12" o:title="" croptop="3284f" cropbottom="3284f"/>
                  <o:lock v:ext="edit" aspectratio="f"/>
                </v:shape>
                <o:OLEObject Type="Embed" ProgID="FXDraw.Graphic" ShapeID="_x0000_s1028" DrawAspect="Content" ObjectID="_1557175033" r:id="rId13"/>
              </w:objec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 xml:space="preserve">Mark and label the points </w:t>
            </w:r>
            <w:r w:rsidR="003938A2">
              <w:rPr>
                <w:rFonts w:ascii="Times New Roman" w:hAnsi="Times New Roman"/>
                <w:i/>
                <w:sz w:val="24"/>
                <w:szCs w:val="24"/>
              </w:rPr>
              <w:t>U</w:t>
            </w:r>
            <w:r w:rsidR="00F23A0F" w:rsidRPr="00EB5838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3938A2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3938A2" w:rsidRPr="003938A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300" w:dyaOrig="418" w14:anchorId="1E667656">
                <v:shape id="_x0000_i1028" type="#_x0000_t75" style="width:15pt;height:21pt" o:ole="">
                  <v:imagedata r:id="rId14" o:title=""/>
                </v:shape>
                <o:OLEObject Type="Embed" ProgID="FXEquation.Equation" ShapeID="_x0000_i1028" DrawAspect="Content" ObjectID="_1557174929" r:id="rId15"/>
              </w:object>
            </w:r>
            <w:r w:rsidR="003938A2">
              <w:rPr>
                <w:rFonts w:ascii="Times New Roman" w:hAnsi="Times New Roman"/>
                <w:sz w:val="24"/>
                <w:szCs w:val="24"/>
              </w:rPr>
              <w:t xml:space="preserve"> , </w:t>
            </w:r>
            <w:r w:rsidR="003938A2" w:rsidRPr="003938A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300" w:dyaOrig="418" w14:anchorId="5BD68DE4">
                <v:shape id="_x0000_i1029" type="#_x0000_t75" style="width:15pt;height:21pt" o:ole="">
                  <v:imagedata r:id="rId16" o:title=""/>
                </v:shape>
                <o:OLEObject Type="Embed" ProgID="FXEquation.Equation" ShapeID="_x0000_i1029" DrawAspect="Content" ObjectID="_1557174930" r:id="rId17"/>
              </w:objec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>) and</w:t>
            </w:r>
          </w:p>
          <w:p w:rsidR="00F23A0F" w:rsidRPr="00EB5838" w:rsidRDefault="003938A2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 w:rsidR="00F23A0F" w:rsidRPr="00EB5838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3938A2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423" w:dyaOrig="418" w14:anchorId="510E5D10">
                <v:shape id="_x0000_i1030" type="#_x0000_t75" style="width:21pt;height:21pt" o:ole="">
                  <v:imagedata r:id="rId18" o:title=""/>
                </v:shape>
                <o:OLEObject Type="Embed" ProgID="FXEquation.Equation" ShapeID="_x0000_i1030" DrawAspect="Content" ObjectID="_1557174931" r:id="rId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, </w:t>
            </w:r>
            <w:r w:rsidRPr="003938A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2" w:dyaOrig="264" w14:anchorId="2F15049B">
                <v:shape id="_x0000_i1031" type="#_x0000_t75" style="width:9.75pt;height:13.5pt" o:ole="">
                  <v:imagedata r:id="rId20" o:title=""/>
                </v:shape>
                <o:OLEObject Type="Embed" ProgID="FXEquation.Equation" ShapeID="_x0000_i1031" DrawAspect="Content" ObjectID="_1557174932" r:id="rId21"/>
              </w:objec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>) on the number plane.</w: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2A68F4" w:rsidP="00F23A0F">
            <w:pPr>
              <w:ind w:right="584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97A42CD">
                <v:shape id="_x0000_s1029" type="#_x0000_t75" style="position:absolute;margin-left:254.2pt;margin-top:3.15pt;width:172.8pt;height:146.5pt;z-index:251657728;mso-position-horizontal-relative:text;mso-position-vertical-relative:text">
                  <v:imagedata r:id="rId22" o:title="" croptop="3284f" cropbottom="3284f"/>
                  <o:lock v:ext="edit" aspectratio="f"/>
                </v:shape>
                <o:OLEObject Type="Embed" ProgID="FXDraw.Graphic" ShapeID="_x0000_s1029" DrawAspect="Content" ObjectID="_1557175034" r:id="rId23"/>
              </w:objec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 xml:space="preserve">Write down the ordered pairs for the points </w:t>
            </w:r>
            <w:r w:rsidR="00D90A04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D90A04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 w:rsidR="00F23A0F" w:rsidRPr="00EB5838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r w:rsidR="00F23A0F" w:rsidRPr="00EB5838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32"/>
                <w:szCs w:val="32"/>
              </w:rPr>
            </w:pPr>
            <w:r w:rsidRPr="00EB5838"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F00A654" wp14:editId="06F9C9AC">
                      <wp:simplePos x="0" y="0"/>
                      <wp:positionH relativeFrom="column">
                        <wp:posOffset>311150</wp:posOffset>
                      </wp:positionH>
                      <wp:positionV relativeFrom="paragraph">
                        <wp:posOffset>162796</wp:posOffset>
                      </wp:positionV>
                      <wp:extent cx="1143000" cy="419100"/>
                      <wp:effectExtent l="0" t="0" r="19050" b="1905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90294" w:rsidRPr="001E3818" w:rsidRDefault="00390294" w:rsidP="003938A2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00A654" id="Rectangle 1" o:spid="_x0000_s1028" style="position:absolute;margin-left:24.5pt;margin-top:12.8pt;width:90pt;height:3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">
                      <v:textbox>
                        <w:txbxContent>
                          <w:p w:rsidR="00390294" w:rsidRPr="001E3818" w:rsidRDefault="00390294" w:rsidP="003938A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23A0F" w:rsidRPr="00EB5838" w:rsidRDefault="00D90A04" w:rsidP="00F23A0F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i/>
                <w:sz w:val="32"/>
                <w:szCs w:val="32"/>
              </w:rPr>
              <w:t xml:space="preserve"> A</w:t>
            </w:r>
            <w:r w:rsidR="00F23A0F" w:rsidRPr="00EB5838">
              <w:rPr>
                <w:rFonts w:ascii="Times New Roman" w:hAnsi="Times New Roman"/>
                <w:i/>
                <w:sz w:val="32"/>
                <w:szCs w:val="32"/>
              </w:rPr>
              <w:t xml:space="preserve">                           </w: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i/>
                <w:sz w:val="32"/>
                <w:szCs w:val="32"/>
              </w:rPr>
            </w:pPr>
            <w:r w:rsidRPr="00EB5838"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7BA875A" wp14:editId="09E7668F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257411</wp:posOffset>
                      </wp:positionV>
                      <wp:extent cx="1143000" cy="419100"/>
                      <wp:effectExtent l="0" t="0" r="19050" b="19050"/>
                      <wp:wrapNone/>
                      <wp:docPr id="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90294" w:rsidRPr="001E3818" w:rsidRDefault="00390294" w:rsidP="003938A2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A875A" id="Rectangle 2" o:spid="_x0000_s1029" style="position:absolute;margin-left:24.6pt;margin-top:20.25pt;width:90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">
                      <v:textbox>
                        <w:txbxContent>
                          <w:p w:rsidR="00390294" w:rsidRPr="001E3818" w:rsidRDefault="00390294" w:rsidP="003938A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23A0F" w:rsidRPr="00EB5838" w:rsidRDefault="00D90A04" w:rsidP="00F23A0F">
            <w:pPr>
              <w:tabs>
                <w:tab w:val="left" w:pos="3142"/>
              </w:tabs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i/>
                <w:sz w:val="32"/>
                <w:szCs w:val="32"/>
              </w:rPr>
              <w:t xml:space="preserve"> B</w:t>
            </w:r>
            <w:r w:rsidR="00F23A0F" w:rsidRPr="00EB5838">
              <w:rPr>
                <w:rFonts w:ascii="Times New Roman" w:hAnsi="Times New Roman"/>
                <w:sz w:val="32"/>
                <w:szCs w:val="32"/>
              </w:rPr>
              <w:tab/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F23A0F" w:rsidP="00F23A0F">
            <w:pPr>
              <w:pStyle w:val="QuestionStyle"/>
            </w:pPr>
            <w:r w:rsidRPr="00EB5838">
              <w:t xml:space="preserve">Use the rule  </w:t>
            </w:r>
            <w:r w:rsidR="00D90A04" w:rsidRPr="00D90A04">
              <w:rPr>
                <w:color w:val="FF0000"/>
                <w:position w:val="-10"/>
              </w:rPr>
              <w:object w:dxaOrig="1018" w:dyaOrig="300" w14:anchorId="0D562DC8">
                <v:shape id="_x0000_i1033" type="#_x0000_t75" style="width:51pt;height:15.75pt" o:ole="">
                  <v:imagedata r:id="rId24" o:title=""/>
                </v:shape>
                <o:OLEObject Type="Embed" ProgID="FXEquation.Equation" ShapeID="_x0000_i1033" DrawAspect="Content" ObjectID="_1557174933" r:id="rId25"/>
              </w:object>
            </w:r>
            <w:r w:rsidRPr="00EB5838">
              <w:t xml:space="preserve"> to complete the table of ordered pairs below.</w:t>
            </w:r>
          </w:p>
          <w:p w:rsidR="00F23A0F" w:rsidRPr="00EB5838" w:rsidRDefault="00F23A0F" w:rsidP="00F23A0F">
            <w:pPr>
              <w:pStyle w:val="QuestionStyle"/>
            </w:pPr>
            <w:r w:rsidRPr="00EB5838">
              <w:t xml:space="preserve">      </w:t>
            </w:r>
          </w:p>
          <w:tbl>
            <w:tblPr>
              <w:tblStyle w:val="TableGrid"/>
              <w:tblW w:w="0" w:type="auto"/>
              <w:tblInd w:w="779" w:type="dxa"/>
              <w:tblLayout w:type="fixed"/>
              <w:tblLook w:val="04A0" w:firstRow="1" w:lastRow="0" w:firstColumn="1" w:lastColumn="0" w:noHBand="0" w:noVBand="1"/>
            </w:tblPr>
            <w:tblGrid>
              <w:gridCol w:w="1381"/>
              <w:gridCol w:w="1247"/>
              <w:gridCol w:w="1247"/>
              <w:gridCol w:w="1247"/>
              <w:gridCol w:w="1247"/>
            </w:tblGrid>
            <w:tr w:rsidR="00390294" w:rsidRPr="00EB5838" w:rsidTr="00D90A04">
              <w:trPr>
                <w:trHeight w:val="454"/>
              </w:trPr>
              <w:tc>
                <w:tcPr>
                  <w:tcW w:w="1381" w:type="dxa"/>
                  <w:vAlign w:val="center"/>
                </w:tcPr>
                <w:p w:rsidR="00390294" w:rsidRPr="00EB5838" w:rsidRDefault="00390294" w:rsidP="00390294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EB5838">
                    <w:rPr>
                      <w:color w:val="FF0000"/>
                      <w:position w:val="-2"/>
                    </w:rPr>
                    <w:object w:dxaOrig="114" w:dyaOrig="138" w14:anchorId="3E26FD1D">
                      <v:shape id="_x0000_i1034" type="#_x0000_t75" style="width:6pt;height:7.5pt" o:ole="">
                        <v:imagedata r:id="rId26" o:title=""/>
                      </v:shape>
                      <o:OLEObject Type="Embed" ProgID="FXEquation.Equation" ShapeID="_x0000_i1034" DrawAspect="Content" ObjectID="_1557174934" r:id="rId27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390294" w:rsidRPr="00390294" w:rsidRDefault="00390294" w:rsidP="00390294">
                  <w:pPr>
                    <w:pStyle w:val="QuestionStyle"/>
                    <w:jc w:val="center"/>
                  </w:pPr>
                  <w:r w:rsidRPr="00390294">
                    <w:t>-1</w:t>
                  </w:r>
                </w:p>
              </w:tc>
              <w:tc>
                <w:tcPr>
                  <w:tcW w:w="1247" w:type="dxa"/>
                  <w:vAlign w:val="center"/>
                </w:tcPr>
                <w:p w:rsidR="00390294" w:rsidRPr="00390294" w:rsidRDefault="00390294" w:rsidP="00390294">
                  <w:pPr>
                    <w:pStyle w:val="QuestionStyle"/>
                    <w:jc w:val="center"/>
                  </w:pPr>
                  <w:r w:rsidRPr="00390294"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390294" w:rsidRPr="00390294" w:rsidRDefault="00390294" w:rsidP="00390294">
                  <w:pPr>
                    <w:pStyle w:val="QuestionStyle"/>
                    <w:jc w:val="center"/>
                  </w:pPr>
                  <w:r w:rsidRPr="00390294">
                    <w:t>3</w:t>
                  </w:r>
                </w:p>
              </w:tc>
              <w:tc>
                <w:tcPr>
                  <w:tcW w:w="1247" w:type="dxa"/>
                  <w:vAlign w:val="center"/>
                </w:tcPr>
                <w:p w:rsidR="00390294" w:rsidRPr="00390294" w:rsidRDefault="00390294" w:rsidP="00390294">
                  <w:pPr>
                    <w:pStyle w:val="QuestionStyle"/>
                    <w:jc w:val="center"/>
                  </w:pPr>
                  <w:r w:rsidRPr="00390294">
                    <w:t>5</w:t>
                  </w:r>
                </w:p>
              </w:tc>
            </w:tr>
            <w:tr w:rsidR="00F23A0F" w:rsidRPr="00EB5838" w:rsidTr="00D90A04">
              <w:trPr>
                <w:trHeight w:val="454"/>
              </w:trPr>
              <w:tc>
                <w:tcPr>
                  <w:tcW w:w="1381" w:type="dxa"/>
                  <w:vAlign w:val="center"/>
                </w:tcPr>
                <w:p w:rsidR="00F23A0F" w:rsidRPr="00D90A04" w:rsidRDefault="00D90A04" w:rsidP="00F23A0F">
                  <w:pPr>
                    <w:pStyle w:val="QuestionStyle"/>
                    <w:jc w:val="center"/>
                    <w:rPr>
                      <w:position w:val="-10"/>
                    </w:rPr>
                  </w:pPr>
                  <w:r w:rsidRPr="00D90A04">
                    <w:rPr>
                      <w:color w:val="FF0000"/>
                      <w:position w:val="-10"/>
                    </w:rPr>
                    <w:object w:dxaOrig="1138" w:dyaOrig="300" w14:anchorId="78C928DC">
                      <v:shape id="_x0000_i1035" type="#_x0000_t75" style="width:57.75pt;height:15.75pt" o:ole="">
                        <v:imagedata r:id="rId28" o:title=""/>
                      </v:shape>
                      <o:OLEObject Type="Embed" ProgID="FXEquation.Equation" ShapeID="_x0000_i1035" DrawAspect="Content" ObjectID="_1557174935" r:id="rId29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</w:pPr>
                </w:p>
              </w:tc>
            </w:tr>
          </w:tbl>
          <w:p w:rsidR="00F23A0F" w:rsidRPr="00EB5838" w:rsidRDefault="00F23A0F" w:rsidP="00F23A0F">
            <w:pPr>
              <w:pStyle w:val="QuestionStyle"/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2A68F4" w:rsidP="00F23A0F">
            <w:pPr>
              <w:pStyle w:val="QuestionStyle"/>
              <w:ind w:right="4144"/>
            </w:pPr>
            <w:r>
              <w:rPr>
                <w:noProof/>
                <w:lang w:eastAsia="en-AU"/>
              </w:rPr>
              <w:object w:dxaOrig="1440" w:dyaOrig="1440" w14:anchorId="0D622CFA">
                <v:shape id="_x0000_s1061" type="#_x0000_t75" style="position:absolute;margin-left:263.45pt;margin-top:17.15pt;width:146.6pt;height:173.6pt;z-index:251680256;mso-position-horizontal-relative:text;mso-position-vertical-relative:text">
                  <v:imagedata r:id="rId30" o:title="" croptop="3284f" cropbottom="3284f"/>
                  <o:lock v:ext="edit" aspectratio="f"/>
                </v:shape>
                <o:OLEObject Type="Embed" ProgID="FXDraw.Graphic" ShapeID="_x0000_s1061" DrawAspect="Content" ObjectID="_1557175035" r:id="rId31"/>
              </w:object>
            </w:r>
            <w:r w:rsidR="00F23A0F" w:rsidRPr="00EB5838">
              <w:t xml:space="preserve">Plot the points from the table in the previous question on the </w:t>
            </w:r>
            <w:r w:rsidR="00F23A0F">
              <w:t>number plane</w:t>
            </w:r>
            <w:r w:rsidR="00390294">
              <w:t xml:space="preserve"> and join them to form a line</w:t>
            </w:r>
            <w:r w:rsidR="00F23A0F" w:rsidRPr="00EB5838">
              <w:t>.</w:t>
            </w:r>
          </w:p>
          <w:p w:rsidR="00F23A0F" w:rsidRPr="00EB5838" w:rsidRDefault="00F23A0F" w:rsidP="00F23A0F">
            <w:pPr>
              <w:pStyle w:val="QuestionStyle"/>
              <w:ind w:right="4144"/>
            </w:pPr>
          </w:p>
          <w:p w:rsidR="00F23A0F" w:rsidRPr="00EB5838" w:rsidRDefault="00F23A0F" w:rsidP="00F23A0F">
            <w:pPr>
              <w:pStyle w:val="QuestionStyle"/>
            </w:pPr>
          </w:p>
          <w:p w:rsidR="00F23A0F" w:rsidRPr="00EB5838" w:rsidRDefault="00F23A0F" w:rsidP="00F23A0F">
            <w:pPr>
              <w:pStyle w:val="QuestionStyle"/>
            </w:pPr>
          </w:p>
          <w:p w:rsidR="00F23A0F" w:rsidRPr="00EB5838" w:rsidRDefault="00F23A0F" w:rsidP="00F23A0F">
            <w:pPr>
              <w:pStyle w:val="QuestionStyle"/>
            </w:pPr>
          </w:p>
          <w:p w:rsidR="00F23A0F" w:rsidRPr="00EB5838" w:rsidRDefault="00F23A0F" w:rsidP="00F23A0F">
            <w:pPr>
              <w:pStyle w:val="QuestionStyle"/>
            </w:pPr>
          </w:p>
          <w:p w:rsidR="00F23A0F" w:rsidRPr="00EB5838" w:rsidRDefault="00F23A0F" w:rsidP="00F23A0F">
            <w:pPr>
              <w:pStyle w:val="QuestionStyle"/>
            </w:pPr>
          </w:p>
          <w:p w:rsidR="00D90A04" w:rsidRDefault="00D90A04" w:rsidP="00F23A0F">
            <w:pPr>
              <w:pStyle w:val="QuestionStyle"/>
            </w:pPr>
          </w:p>
          <w:p w:rsidR="00D90A04" w:rsidRPr="00EB5838" w:rsidRDefault="00D90A04" w:rsidP="00F23A0F">
            <w:pPr>
              <w:pStyle w:val="QuestionStyle"/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F23A0F" w:rsidP="00F23A0F">
            <w:pPr>
              <w:pStyle w:val="QuestionStyle"/>
            </w:pPr>
            <w:r w:rsidRPr="00EB5838">
              <w:t>Which rule could be used to describe the ordered pairs in the table below?</w:t>
            </w: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F23A0F" w:rsidRPr="00EB5838" w:rsidTr="003938A2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EB5838">
                    <w:rPr>
                      <w:color w:val="FF0000"/>
                      <w:position w:val="-2"/>
                    </w:rPr>
                    <w:object w:dxaOrig="114" w:dyaOrig="138" w14:anchorId="0883A856">
                      <v:shape id="_x0000_i1037" type="#_x0000_t75" style="width:6pt;height:7.5pt" o:ole="">
                        <v:imagedata r:id="rId26" o:title=""/>
                      </v:shape>
                      <o:OLEObject Type="Embed" ProgID="FXEquation.Equation" ShapeID="_x0000_i1037" DrawAspect="Content" ObjectID="_1557174936" r:id="rId32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</w:pPr>
                  <w:r w:rsidRPr="00EB5838"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</w:pPr>
                  <w:r w:rsidRPr="00EB5838">
                    <w:t>3</w: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</w:pPr>
                  <w:r w:rsidRPr="00EB5838">
                    <w:t>4</w: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</w:pPr>
                  <w:r w:rsidRPr="00EB5838">
                    <w:t>6</w:t>
                  </w:r>
                </w:p>
              </w:tc>
            </w:tr>
            <w:tr w:rsidR="00F23A0F" w:rsidRPr="00EB5838" w:rsidTr="003938A2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jc w:val="center"/>
                    <w:rPr>
                      <w:position w:val="-6"/>
                    </w:rPr>
                  </w:pPr>
                  <w:r w:rsidRPr="00EB5838">
                    <w:rPr>
                      <w:color w:val="FF0000"/>
                      <w:position w:val="-6"/>
                    </w:rPr>
                    <w:object w:dxaOrig="124" w:dyaOrig="177" w14:anchorId="3DDD956D">
                      <v:shape id="_x0000_i1038" type="#_x0000_t75" style="width:6pt;height:9pt" o:ole="">
                        <v:imagedata r:id="rId33" o:title=""/>
                      </v:shape>
                      <o:OLEObject Type="Embed" ProgID="FXEquation.Equation" ShapeID="_x0000_i1038" DrawAspect="Content" ObjectID="_1557174937" r:id="rId34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051E5C" w:rsidP="00F23A0F">
                  <w:pPr>
                    <w:pStyle w:val="QuestionStyle"/>
                    <w:jc w:val="center"/>
                  </w:pPr>
                  <w:r>
                    <w:t>3</w: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051E5C" w:rsidP="00F23A0F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051E5C" w:rsidP="00F23A0F">
                  <w:pPr>
                    <w:pStyle w:val="QuestionStyle"/>
                    <w:jc w:val="center"/>
                  </w:pPr>
                  <w:r>
                    <w:t>0</w: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051E5C" w:rsidP="00F23A0F">
                  <w:pPr>
                    <w:pStyle w:val="QuestionStyle"/>
                    <w:jc w:val="center"/>
                  </w:pPr>
                  <w:r>
                    <w:t>–2</w:t>
                  </w:r>
                </w:p>
              </w:tc>
            </w:tr>
          </w:tbl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296" behindDoc="0" locked="0" layoutInCell="1" allowOverlap="1" wp14:anchorId="553D667D" wp14:editId="2F91B1B6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464594" id="Group 28" o:spid="_x0000_s1026" style="position:absolute;margin-left:16pt;margin-top:.5pt;width:343.5pt;height:9pt;z-index:2516392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ML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dMZPL6EHyAXvwAAAP//AwBQSwECLQAUAAYACAAAACEA2+H2y+4AAACFAQAAEwAAAAAAAAAA&#10;AAAAAAAAAAAAW0NvbnRlbnRfVHlwZXNdLnhtbFBLAQItABQABgAIAAAAIQBa9CxbvwAAABUBAAAL&#10;AAAAAAAAAAAAAAAAAB8BAABfcmVscy8ucmVsc1BLAQItABQABgAIAAAAIQAz4IML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Gk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DHpoGk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Q/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Co6iQ/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BN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Nl1sE3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Pr="00EB583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051E5C" w:rsidRPr="00051E5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048" w:dyaOrig="304" w14:anchorId="78BA5A8D">
                <v:shape id="_x0000_i1039" type="#_x0000_t75" style="width:51.75pt;height:15.75pt" o:ole="">
                  <v:imagedata r:id="rId35" o:title=""/>
                </v:shape>
                <o:OLEObject Type="Embed" ProgID="FXEquation.Equation" ShapeID="_x0000_i1039" DrawAspect="Content" ObjectID="_1557174938" r:id="rId3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051E5C" w:rsidRPr="00051E5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38" w:dyaOrig="304" w14:anchorId="2030B8E7">
                <v:shape id="_x0000_i1040" type="#_x0000_t75" style="width:56.25pt;height:15.75pt" o:ole="">
                  <v:imagedata r:id="rId37" o:title=""/>
                </v:shape>
                <o:OLEObject Type="Embed" ProgID="FXEquation.Equation" ShapeID="_x0000_i1040" DrawAspect="Content" ObjectID="_1557174939" r:id="rId38"/>
              </w:objec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051E5C" w:rsidRPr="00051E5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78" w:dyaOrig="304" w14:anchorId="08323C21">
                <v:shape id="_x0000_i1041" type="#_x0000_t75" style="width:39.75pt;height:15.75pt" o:ole="">
                  <v:imagedata r:id="rId39" o:title=""/>
                </v:shape>
                <o:OLEObject Type="Embed" ProgID="FXEquation.Equation" ShapeID="_x0000_i1041" DrawAspect="Content" ObjectID="_1557174940" r:id="rId40"/>
              </w:objec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</w:t>
            </w:r>
            <w:r w:rsidR="00051E5C" w:rsidRPr="00051E5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078" w:dyaOrig="304" w14:anchorId="0A397909">
                <v:shape id="_x0000_i1042" type="#_x0000_t75" style="width:53.25pt;height:15.75pt" o:ole="">
                  <v:imagedata r:id="rId41" o:title=""/>
                </v:shape>
                <o:OLEObject Type="Embed" ProgID="FXEquation.Equation" ShapeID="_x0000_i1042" DrawAspect="Content" ObjectID="_1557174941" r:id="rId42"/>
              </w:objec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    </w:t>
            </w: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F23A0F" w:rsidP="00F23A0F">
            <w:pPr>
              <w:pStyle w:val="QuestionStyle"/>
            </w:pPr>
            <w:r w:rsidRPr="00EB5838">
              <w:t>Use the rule to complete the table of ordered pairs below.</w:t>
            </w:r>
          </w:p>
          <w:p w:rsidR="00F23A0F" w:rsidRPr="00EB5838" w:rsidRDefault="00F23A0F" w:rsidP="00F23A0F">
            <w:pPr>
              <w:pStyle w:val="QuestionStyle"/>
            </w:pPr>
            <w:r w:rsidRPr="00EB5838">
              <w:t xml:space="preserve">      </w:t>
            </w: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DD1FD8" w:rsidRPr="00EB5838" w:rsidTr="003938A2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DD1FD8" w:rsidRPr="00EB5838" w:rsidRDefault="00DD1FD8" w:rsidP="00DD1FD8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EB5838">
                    <w:rPr>
                      <w:color w:val="FF0000"/>
                      <w:position w:val="-2"/>
                    </w:rPr>
                    <w:object w:dxaOrig="114" w:dyaOrig="138" w14:anchorId="035B66F7">
                      <v:shape id="_x0000_i1043" type="#_x0000_t75" style="width:6pt;height:7.5pt" o:ole="">
                        <v:imagedata r:id="rId26" o:title=""/>
                      </v:shape>
                      <o:OLEObject Type="Embed" ProgID="FXEquation.Equation" ShapeID="_x0000_i1043" DrawAspect="Content" ObjectID="_1557174942" r:id="rId43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DD1FD8" w:rsidRPr="00EB5838" w:rsidRDefault="00DD1FD8" w:rsidP="00DD1FD8">
                  <w:pPr>
                    <w:pStyle w:val="QuestionStyle"/>
                    <w:jc w:val="center"/>
                  </w:pPr>
                  <w:r>
                    <w:t>-1</w:t>
                  </w:r>
                </w:p>
              </w:tc>
              <w:tc>
                <w:tcPr>
                  <w:tcW w:w="1247" w:type="dxa"/>
                  <w:vAlign w:val="center"/>
                </w:tcPr>
                <w:p w:rsidR="00DD1FD8" w:rsidRPr="00EB5838" w:rsidRDefault="00DD1FD8" w:rsidP="00DD1FD8">
                  <w:pPr>
                    <w:pStyle w:val="QuestionStyle"/>
                    <w:jc w:val="center"/>
                  </w:pPr>
                  <w:r w:rsidRPr="00EB5838"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DD1FD8" w:rsidRPr="00EB5838" w:rsidRDefault="00DD1FD8" w:rsidP="00DD1FD8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  <w:tc>
                <w:tcPr>
                  <w:tcW w:w="1247" w:type="dxa"/>
                  <w:vAlign w:val="center"/>
                </w:tcPr>
                <w:p w:rsidR="00DD1FD8" w:rsidRPr="00EB5838" w:rsidRDefault="00DD1FD8" w:rsidP="00DD1FD8">
                  <w:pPr>
                    <w:pStyle w:val="QuestionStyle"/>
                    <w:jc w:val="center"/>
                  </w:pPr>
                  <w:r>
                    <w:t>4</w:t>
                  </w:r>
                </w:p>
              </w:tc>
            </w:tr>
            <w:tr w:rsidR="00F23A0F" w:rsidRPr="00EB5838" w:rsidTr="003938A2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F23A0F" w:rsidRPr="00051E5C" w:rsidRDefault="00F23A0F" w:rsidP="00F23A0F">
                  <w:pPr>
                    <w:pStyle w:val="QuestionStyle"/>
                    <w:spacing w:after="0"/>
                    <w:jc w:val="center"/>
                    <w:rPr>
                      <w:position w:val="-10"/>
                    </w:rPr>
                  </w:pPr>
                  <w:r>
                    <w:rPr>
                      <w:color w:val="FF0000"/>
                      <w:position w:val="-6"/>
                    </w:rPr>
                    <w:t xml:space="preserve"> </w:t>
                  </w:r>
                  <w:r w:rsidR="00051E5C" w:rsidRPr="00051E5C">
                    <w:rPr>
                      <w:color w:val="FF0000"/>
                      <w:position w:val="-10"/>
                    </w:rPr>
                    <w:object w:dxaOrig="1078" w:dyaOrig="304" w14:anchorId="15D7E2FD">
                      <v:shape id="_x0000_i1044" type="#_x0000_t75" style="width:54.75pt;height:15.75pt" o:ole="">
                        <v:imagedata r:id="rId44" o:title=""/>
                      </v:shape>
                      <o:OLEObject Type="Embed" ProgID="FXEquation.Equation" ShapeID="_x0000_i1044" DrawAspect="Content" ObjectID="_1557174943" r:id="rId45"/>
                    </w:object>
                  </w:r>
                  <w:r w:rsidRPr="00051E5C">
                    <w:rPr>
                      <w:color w:val="FF0000"/>
                      <w:position w:val="-10"/>
                    </w:rPr>
                    <w:t xml:space="preserve"> </w:t>
                  </w: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F23A0F" w:rsidRPr="00EB5838" w:rsidRDefault="00F23A0F" w:rsidP="00F23A0F">
                  <w:pPr>
                    <w:pStyle w:val="QuestionStyle"/>
                    <w:spacing w:after="0"/>
                    <w:jc w:val="center"/>
                  </w:pPr>
                </w:p>
              </w:tc>
            </w:tr>
          </w:tbl>
          <w:p w:rsidR="00F23A0F" w:rsidRPr="00EB5838" w:rsidRDefault="00F23A0F" w:rsidP="00F23A0F">
            <w:pPr>
              <w:pStyle w:val="QuestionStyle"/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2A68F4" w:rsidP="00F23A0F">
            <w:pPr>
              <w:pStyle w:val="QuestionStyle"/>
              <w:ind w:right="5137"/>
            </w:pPr>
            <w:r>
              <w:rPr>
                <w:noProof/>
                <w:lang w:eastAsia="en-AU"/>
              </w:rPr>
              <w:object w:dxaOrig="1440" w:dyaOrig="1440" w14:anchorId="7072A677">
                <v:shape id="_x0000_s1031" type="#_x0000_t75" style="position:absolute;margin-left:224.75pt;margin-top:-1.15pt;width:152.1pt;height:169.8pt;z-index:251658752;mso-position-horizontal-relative:text;mso-position-vertical-relative:text">
                  <v:imagedata r:id="rId46" o:title="" croptop="3284f" cropbottom="3284f"/>
                  <o:lock v:ext="edit" aspectratio="f"/>
                </v:shape>
                <o:OLEObject Type="Embed" ProgID="FXDraw.Graphic" ShapeID="_x0000_s1031" DrawAspect="Content" ObjectID="_1557175036" r:id="rId47"/>
              </w:object>
            </w:r>
            <w:r w:rsidR="00F23A0F" w:rsidRPr="00EB5838">
              <w:t xml:space="preserve">Plot the points from the table </w:t>
            </w:r>
            <w:r w:rsidR="00F23A0F">
              <w:t xml:space="preserve">in question 8 </w:t>
            </w:r>
            <w:r w:rsidR="00F23A0F" w:rsidRPr="00EB5838">
              <w:t xml:space="preserve">on the </w:t>
            </w:r>
            <w:r w:rsidR="00F23A0F">
              <w:t>number plane and draw the line which passes through them</w:t>
            </w:r>
            <w:r w:rsidR="00F23A0F" w:rsidRPr="00EB5838">
              <w:t>.</w:t>
            </w:r>
          </w:p>
          <w:p w:rsidR="00F23A0F" w:rsidRPr="00EB5838" w:rsidRDefault="00F23A0F" w:rsidP="00F23A0F">
            <w:pPr>
              <w:pStyle w:val="QuestionStyle"/>
            </w:pPr>
          </w:p>
          <w:p w:rsidR="00F23A0F" w:rsidRPr="00EB5838" w:rsidRDefault="00F23A0F" w:rsidP="00F23A0F">
            <w:pPr>
              <w:pStyle w:val="QuestionStyle"/>
            </w:pPr>
          </w:p>
          <w:p w:rsidR="00F23A0F" w:rsidRPr="00EB5838" w:rsidRDefault="00F23A0F" w:rsidP="00F23A0F">
            <w:pPr>
              <w:pStyle w:val="QuestionStyle"/>
            </w:pPr>
          </w:p>
          <w:p w:rsidR="00F23A0F" w:rsidRPr="00EB5838" w:rsidRDefault="00F23A0F" w:rsidP="00F23A0F">
            <w:pPr>
              <w:pStyle w:val="QuestionStyle"/>
            </w:pPr>
          </w:p>
          <w:p w:rsidR="00F23A0F" w:rsidRPr="00EB5838" w:rsidRDefault="00F23A0F" w:rsidP="00F23A0F">
            <w:pPr>
              <w:pStyle w:val="QuestionStyle"/>
            </w:pPr>
          </w:p>
          <w:p w:rsidR="00F23A0F" w:rsidRPr="00EB5838" w:rsidRDefault="00F23A0F" w:rsidP="00F23A0F">
            <w:pPr>
              <w:pStyle w:val="QuestionStyle"/>
            </w:pPr>
          </w:p>
        </w:tc>
      </w:tr>
      <w:tr w:rsidR="00F23A0F" w:rsidTr="00051E5C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F23A0F" w:rsidRPr="001B3341" w:rsidRDefault="00F23A0F" w:rsidP="00051E5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sz w:val="24"/>
                <w:szCs w:val="24"/>
              </w:rPr>
              <w:t>Questions 10 – 13 refer to the</w:t>
            </w:r>
            <w:r w:rsidR="00051E5C">
              <w:rPr>
                <w:rFonts w:ascii="Times New Roman" w:hAnsi="Times New Roman"/>
                <w:sz w:val="24"/>
                <w:szCs w:val="24"/>
              </w:rPr>
              <w:t xml:space="preserve"> terms in the</w:t>
            </w:r>
            <w:r w:rsidRPr="00EB5838">
              <w:rPr>
                <w:rFonts w:ascii="Times New Roman" w:hAnsi="Times New Roman"/>
                <w:sz w:val="24"/>
                <w:szCs w:val="24"/>
              </w:rPr>
              <w:t xml:space="preserve"> pattern of numbers below.</w:t>
            </w:r>
          </w:p>
          <w:p w:rsidR="00F23A0F" w:rsidRPr="00EB5838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C6BE6B8">
                <v:shape id="_x0000_s1032" type="#_x0000_t75" style="position:absolute;margin-left:67.5pt;margin-top:1.1pt;width:229.5pt;height:108.95pt;z-index:251659776">
                  <v:imagedata r:id="rId48" o:title=""/>
                </v:shape>
                <o:OLEObject Type="Embed" ProgID="FXDraw.Graphic" ShapeID="_x0000_s1032" DrawAspect="Content" ObjectID="_1557175037" r:id="rId49"/>
              </w:objec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sz w:val="24"/>
                <w:szCs w:val="24"/>
              </w:rPr>
              <w:t>W</w:t>
            </w:r>
            <w:r w:rsidR="00EF06B0">
              <w:rPr>
                <w:rFonts w:ascii="Times New Roman" w:hAnsi="Times New Roman"/>
                <w:sz w:val="24"/>
                <w:szCs w:val="24"/>
              </w:rPr>
              <w:t xml:space="preserve">hat would term number </w:t>
            </w:r>
            <w:r w:rsidRPr="00EB5838">
              <w:rPr>
                <w:rFonts w:ascii="Times New Roman" w:hAnsi="Times New Roman"/>
                <w:sz w:val="24"/>
                <w:szCs w:val="24"/>
              </w:rPr>
              <w:t>4</w:t>
            </w:r>
            <w:r w:rsidR="00EF06B0">
              <w:rPr>
                <w:rFonts w:ascii="Times New Roman" w:hAnsi="Times New Roman"/>
                <w:sz w:val="24"/>
                <w:szCs w:val="24"/>
              </w:rPr>
              <w:t xml:space="preserve"> be</w:t>
            </w:r>
            <w:r w:rsidRPr="00EB5838">
              <w:rPr>
                <w:rFonts w:ascii="Times New Roman" w:hAnsi="Times New Roman"/>
                <w:sz w:val="24"/>
                <w:szCs w:val="24"/>
              </w:rPr>
              <w:t xml:space="preserve"> in the pattern?</w: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2D1E6994" wp14:editId="02C50CD7">
                      <wp:simplePos x="0" y="0"/>
                      <wp:positionH relativeFrom="column">
                        <wp:posOffset>4739898</wp:posOffset>
                      </wp:positionH>
                      <wp:positionV relativeFrom="paragraph">
                        <wp:posOffset>80325</wp:posOffset>
                      </wp:positionV>
                      <wp:extent cx="908129" cy="373380"/>
                      <wp:effectExtent l="0" t="0" r="25400" b="2667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8129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B6A784" id="Rectangle 6" o:spid="_x0000_s1026" style="position:absolute;margin-left:373.2pt;margin-top:6.3pt;width:71.5pt;height:29.4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EF06B0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sz w:val="24"/>
                <w:szCs w:val="24"/>
              </w:rPr>
              <w:t>W</w:t>
            </w:r>
            <w:r>
              <w:rPr>
                <w:rFonts w:ascii="Times New Roman" w:hAnsi="Times New Roman"/>
                <w:sz w:val="24"/>
                <w:szCs w:val="24"/>
              </w:rPr>
              <w:t>hat would term number 8 be</w:t>
            </w:r>
            <w:r w:rsidRPr="00EB5838">
              <w:rPr>
                <w:rFonts w:ascii="Times New Roman" w:hAnsi="Times New Roman"/>
                <w:sz w:val="24"/>
                <w:szCs w:val="24"/>
              </w:rPr>
              <w:t xml:space="preserve"> in the pattern?</w: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2A2DDA16" wp14:editId="3C14409B">
                      <wp:simplePos x="0" y="0"/>
                      <wp:positionH relativeFrom="column">
                        <wp:posOffset>4820819</wp:posOffset>
                      </wp:positionH>
                      <wp:positionV relativeFrom="paragraph">
                        <wp:posOffset>65354</wp:posOffset>
                      </wp:positionV>
                      <wp:extent cx="895990" cy="373380"/>
                      <wp:effectExtent l="0" t="0" r="18415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99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FB6F60" id="Rectangle 26" o:spid="_x0000_s1026" style="position:absolute;margin-left:379.6pt;margin-top:5.15pt;width:70.55pt;height:29.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F23A0F" w:rsidRPr="00EB5838" w:rsidRDefault="00B3248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3B93A25" wp14:editId="63F87FAC">
                      <wp:simplePos x="0" y="0"/>
                      <wp:positionH relativeFrom="column">
                        <wp:posOffset>3029585</wp:posOffset>
                      </wp:positionH>
                      <wp:positionV relativeFrom="paragraph">
                        <wp:posOffset>175895</wp:posOffset>
                      </wp:positionV>
                      <wp:extent cx="506730" cy="373380"/>
                      <wp:effectExtent l="0" t="0" r="26670" b="2667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7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7142E0" id="Rectangle 3" o:spid="_x0000_s1026" style="position:absolute;margin-left:238.55pt;margin-top:13.85pt;width:39.9pt;height:2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" filled="f" strokecolor="black [3213]" strokeweight="1.5pt"/>
                  </w:pict>
                </mc:Fallback>
              </mc:AlternateContent>
            </w:r>
            <w:r w:rsidR="00F23A0F"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BE0F102" wp14:editId="6F8A9D16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141086</wp:posOffset>
                      </wp:positionV>
                      <wp:extent cx="507076" cy="373380"/>
                      <wp:effectExtent l="0" t="0" r="26670" b="2667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707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54AB74" id="Rectangle 27" o:spid="_x0000_s1026" style="position:absolute;margin-left:70.35pt;margin-top:11.1pt;width:39.95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F23A0F" w:rsidRPr="0047084F" w:rsidRDefault="00051E5C" w:rsidP="00B3248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Term</w:t>
            </w:r>
            <w:r w:rsidR="00F23A0F" w:rsidRPr="0005206C">
              <w:rPr>
                <w:rFonts w:ascii="Times New Roman" w:hAnsi="Times New Roman"/>
                <w:sz w:val="28"/>
                <w:szCs w:val="28"/>
              </w:rPr>
              <w:t xml:space="preserve"> =                  </w:t>
            </w:r>
            <w:r w:rsidR="00F23A0F" w:rsidRPr="0005206C">
              <w:rPr>
                <w:rFonts w:ascii="Times New Roman" w:hAnsi="Times New Roman"/>
                <w:b/>
                <w:sz w:val="28"/>
                <w:szCs w:val="28"/>
              </w:rPr>
              <w:t>×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 Term number</w:t>
            </w:r>
            <w:r w:rsidR="00B3248F">
              <w:rPr>
                <w:rFonts w:ascii="Times New Roman" w:hAnsi="Times New Roman"/>
                <w:sz w:val="28"/>
                <w:szCs w:val="28"/>
              </w:rPr>
              <w:t xml:space="preserve">  –   </w:t>
            </w: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EB5838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980B028" wp14:editId="08F2E6B8">
                      <wp:simplePos x="0" y="0"/>
                      <wp:positionH relativeFrom="column">
                        <wp:posOffset>3946879</wp:posOffset>
                      </wp:positionH>
                      <wp:positionV relativeFrom="paragraph">
                        <wp:posOffset>99684</wp:posOffset>
                      </wp:positionV>
                      <wp:extent cx="1745654" cy="373380"/>
                      <wp:effectExtent l="0" t="0" r="26035" b="2667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565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545446" id="Rectangle 4" o:spid="_x0000_s1026" style="position:absolute;margin-left:310.8pt;margin-top:7.85pt;width:137.45pt;height:29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" filled="f" strokecolor="black [3213]" strokeweight="1.5pt"/>
                  </w:pict>
                </mc:Fallback>
              </mc:AlternateContent>
            </w:r>
            <w:r w:rsidR="00B3248F">
              <w:rPr>
                <w:rFonts w:ascii="Times New Roman" w:hAnsi="Times New Roman"/>
                <w:sz w:val="24"/>
                <w:szCs w:val="24"/>
              </w:rPr>
              <w:t>What term</w:t>
            </w:r>
            <w:r w:rsidRPr="00EB5838">
              <w:rPr>
                <w:rFonts w:ascii="Times New Roman" w:hAnsi="Times New Roman"/>
                <w:sz w:val="24"/>
                <w:szCs w:val="24"/>
              </w:rPr>
              <w:t xml:space="preserve"> in the </w:t>
            </w:r>
            <w:r w:rsidR="00B3248F">
              <w:rPr>
                <w:rFonts w:ascii="Times New Roman" w:hAnsi="Times New Roman"/>
                <w:sz w:val="24"/>
                <w:szCs w:val="24"/>
              </w:rPr>
              <w:t>pattern would have a value of 23</w:t>
            </w:r>
            <w:r w:rsidRPr="00EB5838">
              <w:rPr>
                <w:rFonts w:ascii="Times New Roman" w:hAnsi="Times New Roman"/>
                <w:sz w:val="24"/>
                <w:szCs w:val="24"/>
              </w:rPr>
              <w:t>?</w:t>
            </w: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937B4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sz w:val="24"/>
                <w:szCs w:val="24"/>
              </w:rPr>
              <w:t xml:space="preserve">Complete the table for </w:t>
            </w:r>
            <w:r w:rsidR="00B3248F" w:rsidRPr="00B3248F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1396" w:dyaOrig="355" w14:anchorId="6989E1CE">
                <v:shape id="_x0000_i1047" type="#_x0000_t75" style="width:69pt;height:18pt" o:ole="">
                  <v:imagedata r:id="rId50" o:title=""/>
                </v:shape>
                <o:OLEObject Type="Embed" ProgID="FXEquation.Equation" ShapeID="_x0000_i1047" DrawAspect="Content" ObjectID="_1557174944" r:id="rId51"/>
              </w:object>
            </w:r>
            <w:r w:rsidRPr="00937B4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23A0F" w:rsidRPr="00937B4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F23A0F" w:rsidRPr="00937B46" w:rsidTr="003938A2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F23A0F" w:rsidRPr="00937B46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 w14:anchorId="69A8882E">
                      <v:shape id="_x0000_i1048" type="#_x0000_t75" style="width:7.5pt;height:7.5pt" o:ole="">
                        <v:imagedata r:id="rId52" o:title=""/>
                      </v:shape>
                      <o:OLEObject Type="Embed" ProgID="FXEquation.Equation" ShapeID="_x0000_i1048" DrawAspect="Content" ObjectID="_1557174945" r:id="rId53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564CF3" w:rsidRDefault="00F23A0F" w:rsidP="00F23A0F">
                  <w:pPr>
                    <w:jc w:val="center"/>
                    <w:rPr>
                      <w:rFonts w:ascii="Times New Roman" w:hAnsi="Times New Roman"/>
                      <w:position w:val="-2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564CF3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262" w:dyaOrig="194" w14:anchorId="017D3F95">
                      <v:shape id="_x0000_i1049" type="#_x0000_t75" style="width:12.75pt;height:9.75pt" o:ole="">
                        <v:imagedata r:id="rId54" o:title=""/>
                      </v:shape>
                      <o:OLEObject Type="Embed" ProgID="FXEquation.Equation" ShapeID="_x0000_i1049" DrawAspect="Content" ObjectID="_1557174946" r:id="rId55"/>
                    </w:object>
                  </w:r>
                  <w:r w:rsidRPr="00564CF3">
                    <w:rPr>
                      <w:rFonts w:ascii="Times New Roman" w:hAnsi="Times New Roman"/>
                      <w:position w:val="-2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F23A0F" w:rsidRPr="00937B46" w:rsidTr="003938A2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F23A0F" w:rsidRPr="00B3248F" w:rsidRDefault="00F23A0F" w:rsidP="00B3248F">
                  <w:pPr>
                    <w:jc w:val="center"/>
                    <w:rPr>
                      <w:rFonts w:ascii="Times New Roman" w:hAnsi="Times New Roman"/>
                      <w:i/>
                      <w:position w:val="-1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="00B3248F">
                    <w:rPr>
                      <w:rFonts w:ascii="Times New Roman" w:hAnsi="Times New Roman"/>
                      <w:color w:val="FF0000"/>
                      <w:sz w:val="24"/>
                      <w:szCs w:val="24"/>
                    </w:rPr>
                    <w:t xml:space="preserve"> </w:t>
                  </w:r>
                  <w:r w:rsidR="00B3248F" w:rsidRPr="00B3248F">
                    <w:rPr>
                      <w:rFonts w:ascii="Times New Roman" w:hAnsi="Times New Roman"/>
                      <w:color w:val="FF0000"/>
                      <w:position w:val="-10"/>
                      <w:sz w:val="24"/>
                      <w:szCs w:val="24"/>
                    </w:rPr>
                    <w:object w:dxaOrig="1078" w:dyaOrig="304">
                      <v:shape id="_x0000_i1050" type="#_x0000_t75" style="width:54pt;height:15pt" o:ole="">
                        <v:imagedata r:id="rId56" o:title=""/>
                      </v:shape>
                      <o:OLEObject Type="Embed" ProgID="FXEquation.Equation" ShapeID="_x0000_i1050" DrawAspect="Content" ObjectID="_1557174947" r:id="rId57"/>
                    </w:object>
                  </w:r>
                  <w:r w:rsidR="00B3248F" w:rsidRPr="00B3248F">
                    <w:rPr>
                      <w:rFonts w:ascii="Times New Roman" w:hAnsi="Times New Roman"/>
                      <w:color w:val="FF0000"/>
                      <w:position w:val="-10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F23A0F" w:rsidRDefault="00F23A0F" w:rsidP="00B3248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B3248F" w:rsidRPr="00937B46" w:rsidRDefault="00B3248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tbl>
            <w:tblPr>
              <w:tblStyle w:val="TableGrid"/>
              <w:tblpPr w:leftFromText="180" w:rightFromText="180" w:vertAnchor="text" w:horzAnchor="page" w:tblpX="4932" w:tblpY="18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F23A0F" w:rsidRPr="00937B46" w:rsidTr="003938A2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F23A0F" w:rsidRPr="00564CF3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 w:rsidRPr="00564CF3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object w:dxaOrig="170" w:dyaOrig="273" w14:anchorId="3479AE21">
                      <v:shape id="_x0000_i1051" type="#_x0000_t75" style="width:12pt;height:19.5pt" o:ole="">
                        <v:imagedata r:id="rId58" o:title=""/>
                      </v:shape>
                      <o:OLEObject Type="Embed" ProgID="FXEquation.Equation" ShapeID="_x0000_i1051" DrawAspect="Content" ObjectID="_1557174948" r:id="rId59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B3248F" w:rsidRDefault="00B3248F" w:rsidP="00F23A0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B3248F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326" w:dyaOrig="264">
                      <v:shape id="_x0000_i1052" type="#_x0000_t75" style="width:15.75pt;height:13.5pt" o:ole="">
                        <v:imagedata r:id="rId60" o:title=""/>
                      </v:shape>
                      <o:OLEObject Type="Embed" ProgID="FXEquation.Equation" ShapeID="_x0000_i1052" DrawAspect="Content" ObjectID="_1557174949" r:id="rId61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B3248F" w:rsidRDefault="00B3248F" w:rsidP="00F23A0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B3248F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202" w:dyaOrig="264">
                      <v:shape id="_x0000_i1053" type="#_x0000_t75" style="width:9.75pt;height:13.5pt" o:ole="">
                        <v:imagedata r:id="rId20" o:title=""/>
                      </v:shape>
                      <o:OLEObject Type="Embed" ProgID="FXEquation.Equation" ShapeID="_x0000_i1053" DrawAspect="Content" ObjectID="_1557174950" r:id="rId62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B3248F" w:rsidRDefault="00B3248F" w:rsidP="00F23A0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B3248F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202" w:dyaOrig="264">
                      <v:shape id="_x0000_i1054" type="#_x0000_t75" style="width:9.75pt;height:13.5pt" o:ole="">
                        <v:imagedata r:id="rId63" o:title=""/>
                      </v:shape>
                      <o:OLEObject Type="Embed" ProgID="FXEquation.Equation" ShapeID="_x0000_i1054" DrawAspect="Content" ObjectID="_1557174951" r:id="rId64"/>
                    </w:object>
                  </w:r>
                </w:p>
              </w:tc>
            </w:tr>
            <w:tr w:rsidR="00F23A0F" w:rsidRPr="00937B46" w:rsidTr="003938A2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F23A0F" w:rsidRPr="00564CF3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 w:rsidRPr="00564CF3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564CF3" w:rsidRDefault="00F23A0F" w:rsidP="00F23A0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F23A0F" w:rsidRPr="00564CF3" w:rsidRDefault="00F23A0F" w:rsidP="00F23A0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F23A0F" w:rsidRPr="00564CF3" w:rsidRDefault="00F23A0F" w:rsidP="00F23A0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</w:tr>
          </w:tbl>
          <w:p w:rsidR="00F23A0F" w:rsidRPr="00937B46" w:rsidRDefault="00F23A0F" w:rsidP="00F23A0F">
            <w:pPr>
              <w:ind w:right="4996"/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sz w:val="24"/>
                <w:szCs w:val="24"/>
              </w:rPr>
              <w:t xml:space="preserve">Complete the table of ordered pairs for the equation </w:t>
            </w:r>
            <w:r w:rsidRPr="00937B46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B3248F" w:rsidRPr="00B3248F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1116" w:dyaOrig="351" w14:anchorId="3B19EDE6">
                <v:shape id="_x0000_i1055" type="#_x0000_t75" style="width:55.5pt;height:18pt" o:ole="">
                  <v:imagedata r:id="rId65" o:title=""/>
                </v:shape>
                <o:OLEObject Type="Embed" ProgID="FXEquation.Equation" ShapeID="_x0000_i1055" DrawAspect="Content" ObjectID="_1557174952" r:id="rId66"/>
              </w:object>
            </w:r>
            <w:r w:rsidRPr="00937B46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937B4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23A0F" w:rsidRPr="00937B4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937B4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937B46" w:rsidRDefault="002A68F4" w:rsidP="00F23A0F">
            <w:pPr>
              <w:ind w:right="499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030E22A">
                <v:shape id="_x0000_s1063" type="#_x0000_t75" style="position:absolute;margin-left:232.1pt;margin-top:-1.1pt;width:153.15pt;height:213.45pt;z-index:251682304;mso-position-horizontal-relative:text;mso-position-vertical-relative:text">
                  <v:imagedata r:id="rId67" o:title=""/>
                </v:shape>
                <o:OLEObject Type="Embed" ProgID="FXDraw.Graphic" ShapeID="_x0000_s1063" DrawAspect="Content" ObjectID="_1557175038" r:id="rId68"/>
              </w:object>
            </w:r>
            <w:r w:rsidR="00F23A0F" w:rsidRPr="00937B46">
              <w:rPr>
                <w:rFonts w:ascii="Times New Roman" w:hAnsi="Times New Roman"/>
                <w:sz w:val="24"/>
                <w:szCs w:val="24"/>
              </w:rPr>
              <w:t xml:space="preserve">Use the ordered pairs </w:t>
            </w:r>
            <w:r w:rsidR="00F23A0F">
              <w:rPr>
                <w:rFonts w:ascii="Times New Roman" w:hAnsi="Times New Roman"/>
                <w:sz w:val="24"/>
                <w:szCs w:val="24"/>
              </w:rPr>
              <w:t xml:space="preserve">from question 15 </w:t>
            </w:r>
            <w:r w:rsidR="00F23A0F" w:rsidRPr="00937B46">
              <w:rPr>
                <w:rFonts w:ascii="Times New Roman" w:hAnsi="Times New Roman"/>
                <w:sz w:val="24"/>
                <w:szCs w:val="24"/>
              </w:rPr>
              <w:t xml:space="preserve">to graph the line </w:t>
            </w:r>
            <w:r w:rsidR="00404B3C" w:rsidRPr="00B3248F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1116" w:dyaOrig="351">
                <v:shape id="_x0000_i1057" type="#_x0000_t75" style="width:55.5pt;height:18pt" o:ole="">
                  <v:imagedata r:id="rId65" o:title=""/>
                </v:shape>
                <o:OLEObject Type="Embed" ProgID="FXEquation.Equation" ShapeID="_x0000_i1057" DrawAspect="Content" ObjectID="_1557174953" r:id="rId69"/>
              </w:object>
            </w:r>
            <w:r w:rsidR="00404B3C" w:rsidRPr="00937B46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F23A0F" w:rsidRPr="00937B46">
              <w:rPr>
                <w:rFonts w:ascii="Times New Roman" w:hAnsi="Times New Roman"/>
                <w:sz w:val="24"/>
                <w:szCs w:val="24"/>
              </w:rPr>
              <w:t xml:space="preserve"> on the number plane.</w:t>
            </w:r>
          </w:p>
          <w:p w:rsidR="00F23A0F" w:rsidRPr="00937B46" w:rsidRDefault="00F23A0F" w:rsidP="00F23A0F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937B46" w:rsidRDefault="00F23A0F" w:rsidP="00F23A0F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937B46" w:rsidRDefault="00F23A0F" w:rsidP="00F23A0F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937B46" w:rsidRDefault="00F23A0F" w:rsidP="00F23A0F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937B46" w:rsidRDefault="00F23A0F" w:rsidP="00F23A0F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Default="00F23A0F" w:rsidP="00F23A0F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937B46" w:rsidRDefault="00F23A0F" w:rsidP="00F23A0F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937B46" w:rsidRDefault="00F23A0F" w:rsidP="00F23A0F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23A0F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937B4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sz w:val="24"/>
                <w:szCs w:val="24"/>
              </w:rPr>
              <w:t>Which equation describes the ordered pairs in the table shown?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F23A0F" w:rsidRPr="00937B46" w:rsidTr="003938A2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F23A0F" w:rsidRPr="0047084F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47084F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 w14:anchorId="36615A74">
                      <v:shape id="_x0000_i1058" type="#_x0000_t75" style="width:7.5pt;height:7.5pt" o:ole="">
                        <v:imagedata r:id="rId52" o:title=""/>
                      </v:shape>
                      <o:OLEObject Type="Embed" ProgID="FXEquation.Equation" ShapeID="_x0000_i1058" DrawAspect="Content" ObjectID="_1557174954" r:id="rId70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404B3C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-2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404B3C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F23A0F" w:rsidRPr="00937B46" w:rsidTr="003938A2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F23A0F" w:rsidRPr="00937B46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404B3C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–9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404B3C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–5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937B46" w:rsidRDefault="00404B3C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–1</w:t>
                  </w:r>
                </w:p>
              </w:tc>
            </w:tr>
          </w:tbl>
          <w:p w:rsidR="00F23A0F" w:rsidRPr="00937B4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47084F" w:rsidRDefault="00F23A0F" w:rsidP="00F23A0F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 wp14:anchorId="0FC1394A" wp14:editId="02BF8A4D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54610</wp:posOffset>
                      </wp:positionV>
                      <wp:extent cx="4362450" cy="114300"/>
                      <wp:effectExtent l="0" t="0" r="19050" b="1905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D3EDBA" id="Group 39" o:spid="_x0000_s1026" style="position:absolute;margin-left:7pt;margin-top:4.3pt;width:343.5pt;height:9pt;z-index:2516474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Pr="00937B46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404B3C" w:rsidRPr="00404B3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68" w:dyaOrig="304" w14:anchorId="4FD7D8D9">
                <v:shape id="_x0000_i1059" type="#_x0000_t75" style="width:58.5pt;height:15.75pt" o:ole="">
                  <v:imagedata r:id="rId71" o:title=""/>
                </v:shape>
                <o:OLEObject Type="Embed" ProgID="FXEquation.Equation" ShapeID="_x0000_i1059" DrawAspect="Content" ObjectID="_1557174955" r:id="rId72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</w:t>
            </w:r>
            <w:r w:rsidR="00404B3C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</w: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</w:t>
            </w:r>
            <w:r w:rsidR="00404B3C" w:rsidRPr="00404B3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257" w:dyaOrig="304" w14:anchorId="26A6EC54">
                <v:shape id="_x0000_i1060" type="#_x0000_t75" style="width:63pt;height:15.75pt" o:ole="">
                  <v:imagedata r:id="rId73" o:title=""/>
                </v:shape>
                <o:OLEObject Type="Embed" ProgID="FXEquation.Equation" ShapeID="_x0000_i1060" DrawAspect="Content" ObjectID="_1557174956" r:id="rId74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</w: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</w:t>
            </w:r>
            <w:r w:rsidR="00404B3C" w:rsidRPr="00404B3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228" w:dyaOrig="304" w14:anchorId="6CC510C7">
                <v:shape id="_x0000_i1061" type="#_x0000_t75" style="width:62.25pt;height:15.75pt" o:ole="">
                  <v:imagedata r:id="rId75" o:title=""/>
                </v:shape>
                <o:OLEObject Type="Embed" ProgID="FXEquation.Equation" ShapeID="_x0000_i1061" DrawAspect="Content" ObjectID="_1557174957" r:id="rId76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</w:t>
            </w:r>
            <w:r w:rsidR="00404B3C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</w: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</w:t>
            </w:r>
            <w:r w:rsidR="00404B3C" w:rsidRPr="00404B3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257" w:dyaOrig="304" w14:anchorId="5F21A052">
                <v:shape id="_x0000_i1062" type="#_x0000_t75" style="width:63pt;height:15.75pt" o:ole="">
                  <v:imagedata r:id="rId77" o:title=""/>
                </v:shape>
                <o:OLEObject Type="Embed" ProgID="FXEquation.Equation" ShapeID="_x0000_i1062" DrawAspect="Content" ObjectID="_1557174958" r:id="rId78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</w:tc>
      </w:tr>
      <w:tr w:rsidR="00404B3C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404B3C" w:rsidRPr="001B3341" w:rsidRDefault="00404B3C" w:rsidP="00F23A0F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4B3C" w:rsidRDefault="00404B3C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equation would describe the line on the graph below?</w:t>
            </w:r>
          </w:p>
          <w:p w:rsidR="00404B3C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03D8A4A">
                <v:shape id="_x0000_s1064" type="#_x0000_t75" style="position:absolute;margin-left:91.85pt;margin-top:7.05pt;width:182.45pt;height:159.85pt;z-index:251683328;mso-position-horizontal-relative:text;mso-position-vertical-relative:text">
                  <v:imagedata r:id="rId79" o:title=""/>
                </v:shape>
                <o:OLEObject Type="Embed" ProgID="FXDraw.Graphic" ShapeID="_x0000_s1064" DrawAspect="Content" ObjectID="_1557175039" r:id="rId80"/>
              </w:object>
            </w:r>
          </w:p>
          <w:p w:rsidR="00404B3C" w:rsidRDefault="00404B3C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B3C" w:rsidRDefault="00404B3C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B3C" w:rsidRDefault="00404B3C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B3C" w:rsidRDefault="00404B3C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B3C" w:rsidRDefault="00404B3C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B3C" w:rsidRDefault="00404B3C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B3C" w:rsidRDefault="00404B3C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B3C" w:rsidRPr="00937B46" w:rsidRDefault="00404B3C" w:rsidP="00404B3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04B3C" w:rsidRPr="00937B46" w:rsidRDefault="00404B3C" w:rsidP="00202265">
            <w:pPr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632" behindDoc="0" locked="0" layoutInCell="1" allowOverlap="1" wp14:anchorId="1F300B9E" wp14:editId="113A5E14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30149</wp:posOffset>
                      </wp:positionV>
                      <wp:extent cx="4362450" cy="114300"/>
                      <wp:effectExtent l="0" t="0" r="19050" b="1905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B5BD2D" id="Group 5" o:spid="_x0000_s1026" style="position:absolute;margin-left:7pt;margin-top:2.35pt;width:343.5pt;height:9pt;z-index:25165363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Pr="00937B46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202265"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202265" w:rsidRPr="0020226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2" w:dyaOrig="260">
                <v:shape id="_x0000_i1064" type="#_x0000_t75" style="width:36pt;height:13.5pt" o:ole="">
                  <v:imagedata r:id="rId81" o:title=""/>
                </v:shape>
                <o:OLEObject Type="Embed" ProgID="FXEquation.Equation" ShapeID="_x0000_i1064" DrawAspect="Content" ObjectID="_1557174959" r:id="rId82"/>
              </w:object>
            </w:r>
            <w:r w:rsidR="0020226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            </w:t>
            </w:r>
            <w:r w:rsidR="00202265" w:rsidRPr="00202265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828" w:dyaOrig="300">
                <v:shape id="_x0000_i1065" type="#_x0000_t75" style="width:42pt;height:15.75pt" o:ole="">
                  <v:imagedata r:id="rId83" o:title=""/>
                </v:shape>
                <o:OLEObject Type="Embed" ProgID="FXEquation.Equation" ShapeID="_x0000_i1065" DrawAspect="Content" ObjectID="_1557174960" r:id="rId84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</w:t>
            </w:r>
            <w:r w:rsidR="00202265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</w: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202265" w:rsidRPr="00202265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658" w:dyaOrig="300">
                <v:shape id="_x0000_i1066" type="#_x0000_t75" style="width:33pt;height:15.75pt" o:ole="">
                  <v:imagedata r:id="rId85" o:title=""/>
                </v:shape>
                <o:OLEObject Type="Embed" ProgID="FXEquation.Equation" ShapeID="_x0000_i1066" DrawAspect="Content" ObjectID="_1557174961" r:id="rId86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</w: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202265" w:rsidRPr="00202265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18" w:dyaOrig="300">
                <v:shape id="_x0000_i1067" type="#_x0000_t75" style="width:36pt;height:15.75pt" o:ole="">
                  <v:imagedata r:id="rId87" o:title=""/>
                </v:shape>
                <o:OLEObject Type="Embed" ProgID="FXEquation.Equation" ShapeID="_x0000_i1067" DrawAspect="Content" ObjectID="_1557174962" r:id="rId88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89"/>
          <w:footerReference w:type="default" r:id="rId90"/>
          <w:footerReference w:type="first" r:id="rId9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3938A2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2140B752B9F4451DA309D993F5BF4937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47FDF338004D4FD5B6E512A9CAF12B6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93B2299117384926B63CDD597971EEB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F23A0F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721FFB2F552D4B5194FA4D296390F6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F23A0F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Linear Relations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F23A0F" w:rsidRPr="007F7A96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9FAA636">
                <v:shape id="_x0000_s1034" type="#_x0000_t75" style="position:absolute;margin-left:269.55pt;margin-top:-3.35pt;width:149.55pt;height:140.1pt;z-index:251660800;mso-position-horizontal-relative:text;mso-position-vertical-relative:text">
                  <v:imagedata r:id="rId92" o:title=""/>
                </v:shape>
                <o:OLEObject Type="Embed" ProgID="FXDraw.Graphic" ShapeID="_x0000_s1034" DrawAspect="Content" ObjectID="_1557175040" r:id="rId93"/>
              </w:object>
            </w:r>
            <w:r w:rsidR="00F23A0F" w:rsidRPr="007F7A96">
              <w:rPr>
                <w:rFonts w:ascii="Times New Roman" w:hAnsi="Times New Roman"/>
                <w:sz w:val="24"/>
                <w:szCs w:val="24"/>
              </w:rPr>
              <w:t xml:space="preserve">Mark and label the points </w:t>
            </w:r>
            <w:r w:rsidR="00F23A0F" w:rsidRPr="007F7A96"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="007A10AD">
              <w:rPr>
                <w:rFonts w:ascii="Times New Roman" w:hAnsi="Times New Roman"/>
                <w:sz w:val="24"/>
                <w:szCs w:val="24"/>
              </w:rPr>
              <w:t xml:space="preserve"> (-2.5, -3.0</w:t>
            </w:r>
            <w:r w:rsidR="00F23A0F" w:rsidRPr="007F7A96">
              <w:rPr>
                <w:rFonts w:ascii="Times New Roman" w:hAnsi="Times New Roman"/>
                <w:sz w:val="24"/>
                <w:szCs w:val="24"/>
              </w:rPr>
              <w:t>) and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N</w:t>
            </w:r>
            <w:r w:rsidR="007A10AD">
              <w:rPr>
                <w:rFonts w:ascii="Times New Roman" w:hAnsi="Times New Roman"/>
                <w:sz w:val="24"/>
                <w:szCs w:val="24"/>
              </w:rPr>
              <w:t xml:space="preserve"> (-0.5, 1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>.5) on the number plane.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F06B0" w:rsidRPr="007F7A96" w:rsidRDefault="00EF06B0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2A68F4" w:rsidP="00F23A0F">
            <w:pPr>
              <w:ind w:right="5137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E6EF7FD">
                <v:shape id="_x0000_s1035" type="#_x0000_t75" style="position:absolute;margin-left:236.15pt;margin-top:13.4pt;width:170.8pt;height:161.15pt;z-index:251661824;mso-position-horizontal-relative:text;mso-position-vertical-relative:text">
                  <v:imagedata r:id="rId94" o:title=""/>
                </v:shape>
                <o:OLEObject Type="Embed" ProgID="FXDraw.Graphic" ShapeID="_x0000_s1035" DrawAspect="Content" ObjectID="_1557175041" r:id="rId95"/>
              </w:object>
            </w:r>
            <w:r w:rsidR="00F23A0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Give the ordered pairs that describe the points </w:t>
            </w:r>
            <w:r w:rsidR="002144C9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E</w:t>
            </w:r>
            <w:r w:rsidR="00F23A0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and </w:t>
            </w:r>
            <w:r w:rsidR="002144C9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M</w:t>
            </w:r>
            <w:r w:rsidR="00F23A0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below.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8"/>
                <w:szCs w:val="28"/>
              </w:rPr>
            </w:pPr>
            <w:r w:rsidRPr="007F7A96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53BD284A" wp14:editId="1ABF7427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96520</wp:posOffset>
                      </wp:positionV>
                      <wp:extent cx="1143000" cy="419100"/>
                      <wp:effectExtent l="0" t="0" r="19050" b="19050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90294" w:rsidRPr="001E3818" w:rsidRDefault="00390294" w:rsidP="003938A2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BD284A" id="Rectangle 46" o:spid="_x0000_s1030" style="position:absolute;margin-left:32.25pt;margin-top:7.6pt;width:90pt;height:33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">
                      <v:textbox>
                        <w:txbxContent>
                          <w:p w:rsidR="00390294" w:rsidRPr="001E3818" w:rsidRDefault="00390294" w:rsidP="003938A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i/>
                <w:sz w:val="28"/>
                <w:szCs w:val="28"/>
              </w:rPr>
            </w:pPr>
            <w:r w:rsidRPr="007F7A96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7F7A96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r w:rsidR="002144C9">
              <w:rPr>
                <w:rFonts w:ascii="Times New Roman" w:hAnsi="Times New Roman"/>
                <w:i/>
                <w:sz w:val="28"/>
                <w:szCs w:val="28"/>
              </w:rPr>
              <w:t>E</w:t>
            </w:r>
            <w:r w:rsidRPr="007F7A96">
              <w:rPr>
                <w:rFonts w:ascii="Times New Roman" w:hAnsi="Times New Roman"/>
                <w:i/>
                <w:sz w:val="28"/>
                <w:szCs w:val="28"/>
              </w:rPr>
              <w:t xml:space="preserve">            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i/>
                <w:sz w:val="28"/>
                <w:szCs w:val="28"/>
              </w:rPr>
            </w:pPr>
            <w:r w:rsidRPr="007F7A96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3DD7CAC5" wp14:editId="1A8AAFCD">
                      <wp:simplePos x="0" y="0"/>
                      <wp:positionH relativeFrom="column">
                        <wp:posOffset>412115</wp:posOffset>
                      </wp:positionH>
                      <wp:positionV relativeFrom="paragraph">
                        <wp:posOffset>203436</wp:posOffset>
                      </wp:positionV>
                      <wp:extent cx="1143000" cy="419100"/>
                      <wp:effectExtent l="0" t="0" r="19050" b="19050"/>
                      <wp:wrapNone/>
                      <wp:docPr id="47" name="Rectangl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90294" w:rsidRPr="001E3818" w:rsidRDefault="00390294" w:rsidP="003938A2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D7CAC5" id="Rectangle 47" o:spid="_x0000_s1031" style="position:absolute;margin-left:32.45pt;margin-top:16pt;width:90pt;height:33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">
                      <v:textbox>
                        <w:txbxContent>
                          <w:p w:rsidR="00390294" w:rsidRPr="001E3818" w:rsidRDefault="00390294" w:rsidP="003938A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23A0F" w:rsidRDefault="002144C9" w:rsidP="00F23A0F">
            <w:pPr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 xml:space="preserve">  M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23A0F" w:rsidTr="00DE3ACB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F23A0F" w:rsidRPr="001B3341" w:rsidRDefault="00F23A0F" w:rsidP="00F23A0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619B1" w:rsidRPr="00B619B1" w:rsidRDefault="00F23A0F" w:rsidP="00F23A0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619B1">
              <w:rPr>
                <w:rFonts w:ascii="Times New Roman" w:hAnsi="Times New Roman"/>
                <w:b/>
                <w:sz w:val="24"/>
                <w:szCs w:val="24"/>
              </w:rPr>
              <w:t>Questions 3</w:t>
            </w:r>
            <w:r w:rsidR="00B619B1">
              <w:rPr>
                <w:rFonts w:ascii="Times New Roman" w:hAnsi="Times New Roman"/>
                <w:b/>
                <w:sz w:val="24"/>
                <w:szCs w:val="24"/>
              </w:rPr>
              <w:t xml:space="preserve"> – 6 refer to the diagram below.</w:t>
            </w:r>
            <w:r w:rsidRPr="00B619B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  <w:p w:rsidR="00F23A0F" w:rsidRPr="007F7A96" w:rsidRDefault="00B619B1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="00F23A0F" w:rsidRPr="007F7A96">
              <w:rPr>
                <w:rFonts w:ascii="Times New Roman" w:hAnsi="Times New Roman"/>
                <w:sz w:val="24"/>
                <w:szCs w:val="24"/>
              </w:rPr>
              <w:t>atchsticks are used to make the first 3 steps in a pattern.</w:t>
            </w:r>
          </w:p>
          <w:p w:rsidR="00F23A0F" w:rsidRPr="007F7A96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58702D8">
                <v:shape id="_x0000_s1038" type="#_x0000_t75" style="position:absolute;margin-left:212.1pt;margin-top:16.25pt;width:86.1pt;height:31.45pt;z-index:251662848;mso-position-horizontal-relative:text;mso-position-vertical-relative:text">
                  <v:imagedata r:id="rId96" o:title=""/>
                </v:shape>
                <o:OLEObject Type="Embed" ProgID="FXDraw.Graphic" ShapeID="_x0000_s1038" DrawAspect="Content" ObjectID="_1557175042" r:id="rId97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58702D8">
                <v:shape id="_x0000_s1065" type="#_x0000_t75" style="position:absolute;margin-left:113.3pt;margin-top:15.1pt;width:57.1pt;height:31.45pt;z-index:251684352;mso-position-horizontal-relative:text;mso-position-vertical-relative:text">
                  <v:imagedata r:id="rId98" o:title=""/>
                </v:shape>
                <o:OLEObject Type="Embed" ProgID="FXDraw.Graphic" ShapeID="_x0000_s1065" DrawAspect="Content" ObjectID="_1557175043" r:id="rId99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58702D8">
                <v:shape id="_x0000_s1066" type="#_x0000_t75" style="position:absolute;margin-left:43.25pt;margin-top:13.95pt;width:29.9pt;height:29pt;z-index:251685376;mso-position-horizontal-relative:text;mso-position-vertical-relative:text">
                  <v:imagedata r:id="rId100" o:title=""/>
                </v:shape>
                <o:OLEObject Type="Embed" ProgID="FXDraw.Graphic" ShapeID="_x0000_s1066" DrawAspect="Content" ObjectID="_1557175044" r:id="rId101"/>
              </w:objec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 xml:space="preserve">              Step 1                  Step 2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Step  3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DE3ACB">
              <w:rPr>
                <w:rFonts w:ascii="Times New Roman" w:hAnsi="Times New Roman"/>
                <w:sz w:val="24"/>
                <w:szCs w:val="24"/>
              </w:rPr>
              <w:t>3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matches            </w:t>
            </w:r>
            <w:r w:rsidR="00DE3ACB">
              <w:rPr>
                <w:rFonts w:ascii="Times New Roman" w:hAnsi="Times New Roman"/>
                <w:sz w:val="24"/>
                <w:szCs w:val="24"/>
              </w:rPr>
              <w:t>7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matches                     11 matches</w:t>
            </w: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How many matches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in total, 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are needed to produce </w:t>
            </w: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Step 4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of the pattern? 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0592" behindDoc="0" locked="0" layoutInCell="1" allowOverlap="1" wp14:anchorId="730EFD8A" wp14:editId="212180B6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28633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B42C84" id="Group 17" o:spid="_x0000_s1026" style="position:absolute;margin-left:11.2pt;margin-top:2.25pt;width:343.5pt;height:9pt;z-index:2516305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12                                13                                 </w:t>
            </w:r>
            <w:r w:rsidR="00DE3ACB">
              <w:rPr>
                <w:rFonts w:ascii="Times New Roman" w:hAnsi="Times New Roman"/>
                <w:sz w:val="24"/>
                <w:szCs w:val="24"/>
              </w:rPr>
              <w:t>15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DE3ACB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Draw what </w:t>
            </w: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Step 5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of the pattern would look like.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How many matches would be needed to make </w:t>
            </w: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Step 8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of the pattern?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7EB0359E" wp14:editId="4905F02D">
                      <wp:simplePos x="0" y="0"/>
                      <wp:positionH relativeFrom="column">
                        <wp:posOffset>3028950</wp:posOffset>
                      </wp:positionH>
                      <wp:positionV relativeFrom="paragraph">
                        <wp:posOffset>122555</wp:posOffset>
                      </wp:positionV>
                      <wp:extent cx="695325" cy="342900"/>
                      <wp:effectExtent l="9525" t="8255" r="9525" b="10795"/>
                      <wp:wrapNone/>
                      <wp:docPr id="1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227FA7" id="Rectangle 16" o:spid="_x0000_s1026" style="position:absolute;margin-left:238.5pt;margin-top:9.65pt;width:54.75pt;height:27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"/>
                  </w:pict>
                </mc:Fallback>
              </mc:AlternateConten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matches.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Describe in words the pattern that gives the number of matches for a given step.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</w:t>
            </w: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0F3E34" w:rsidRDefault="00F23A0F" w:rsidP="00603AF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0F3E34">
              <w:rPr>
                <w:rFonts w:ascii="Times New Roman" w:hAnsi="Times New Roman"/>
                <w:sz w:val="24"/>
                <w:szCs w:val="24"/>
              </w:rPr>
              <w:t xml:space="preserve">Complete the table for the equation  </w:t>
            </w:r>
            <w:r w:rsidR="00603AF6" w:rsidRPr="00603AF6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1276" w:dyaOrig="355" w14:anchorId="65FA3887">
                <v:shape id="_x0000_i1073" type="#_x0000_t75" style="width:63.75pt;height:18pt" o:ole="">
                  <v:imagedata r:id="rId102" o:title=""/>
                </v:shape>
                <o:OLEObject Type="Embed" ProgID="FXEquation.Equation" ShapeID="_x0000_i1073" DrawAspect="Content" ObjectID="_1557174963" r:id="rId103"/>
              </w:objec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23A0F" w:rsidRPr="000F3E34" w:rsidRDefault="00F23A0F" w:rsidP="00603AF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DD1FD8" w:rsidRPr="000F3E34" w:rsidTr="003938A2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DD1FD8" w:rsidRPr="000F3E34" w:rsidRDefault="00DD1FD8" w:rsidP="00DD1FD8">
                  <w:pPr>
                    <w:spacing w:after="0"/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0F3E34">
                    <w:rPr>
                      <w:rFonts w:ascii="Times New Roman" w:hAnsi="Times New Roman"/>
                      <w:sz w:val="24"/>
                      <w:szCs w:val="24"/>
                    </w:rPr>
                    <w:object w:dxaOrig="105" w:dyaOrig="110" w14:anchorId="4B57756C">
                      <v:shape id="_x0000_i1074" type="#_x0000_t75" style="width:7.5pt;height:7.5pt" o:ole="">
                        <v:imagedata r:id="rId52" o:title=""/>
                      </v:shape>
                      <o:OLEObject Type="Embed" ProgID="FXEquation.Equation" ShapeID="_x0000_i1074" DrawAspect="Content" ObjectID="_1557174964" r:id="rId104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DD1FD8" w:rsidRPr="007F7A96" w:rsidRDefault="00DD1FD8" w:rsidP="00DD1FD8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F7A96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DD1FD8" w:rsidRPr="007F7A96" w:rsidRDefault="00DD1FD8" w:rsidP="00DD1FD8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737" w:type="dxa"/>
                  <w:vAlign w:val="center"/>
                </w:tcPr>
                <w:p w:rsidR="00DD1FD8" w:rsidRPr="007F7A96" w:rsidRDefault="00DD1FD8" w:rsidP="00DD1FD8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F23A0F" w:rsidRPr="000F3E34" w:rsidTr="003938A2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F23A0F" w:rsidRPr="000F3E34" w:rsidRDefault="00F23A0F" w:rsidP="00603AF6">
                  <w:pPr>
                    <w:spacing w:after="0"/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0F3E34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object w:dxaOrig="144" w:dyaOrig="177" w14:anchorId="75409D07">
                      <v:shape id="_x0000_i1075" type="#_x0000_t75" style="width:7.5pt;height:9pt" o:ole="">
                        <v:imagedata r:id="rId105" o:title=""/>
                      </v:shape>
                      <o:OLEObject Type="Embed" ProgID="FXEquation.Equation" ShapeID="_x0000_i1075" DrawAspect="Content" ObjectID="_1557174965" r:id="rId106"/>
                    </w:object>
                  </w:r>
                  <w:r w:rsidRPr="000F3E34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0F3E34" w:rsidRDefault="00F23A0F" w:rsidP="00603AF6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F23A0F" w:rsidRPr="000F3E34" w:rsidRDefault="00F23A0F" w:rsidP="00603AF6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F23A0F" w:rsidRPr="000F3E34" w:rsidRDefault="00F23A0F" w:rsidP="00603AF6">
                  <w:pPr>
                    <w:spacing w:after="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F23A0F" w:rsidRDefault="00F23A0F" w:rsidP="00603AF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603AF6" w:rsidRPr="007F7A96" w:rsidRDefault="00603AF6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6D1BE01">
                <v:shape id="_x0000_s1039" type="#_x0000_t75" style="position:absolute;margin-left:289.05pt;margin-top:11.25pt;width:162.8pt;height:161.75pt;z-index:251663872;mso-position-horizontal-relative:text;mso-position-vertical-relative:text">
                  <v:imagedata r:id="rId107" o:title=""/>
                </v:shape>
                <o:OLEObject Type="Embed" ProgID="FXDraw.Graphic" ShapeID="_x0000_s1039" DrawAspect="Content" ObjectID="_1557175045" r:id="rId108"/>
              </w:object>
            </w:r>
            <w:r w:rsidR="00F23A0F" w:rsidRPr="007F7A96">
              <w:rPr>
                <w:rFonts w:ascii="Times New Roman" w:hAnsi="Times New Roman"/>
                <w:sz w:val="24"/>
                <w:szCs w:val="24"/>
              </w:rPr>
              <w:t>Plot the ordered pairs from the table on the graph provided.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F23A0F" w:rsidRPr="007F7A96" w:rsidTr="003938A2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F23A0F" w:rsidRPr="00D00C89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D00C89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 w14:anchorId="3772DF64">
                      <v:shape id="_x0000_i1077" type="#_x0000_t75" style="width:7.5pt;height:8.25pt" o:ole="">
                        <v:imagedata r:id="rId52" o:title=""/>
                      </v:shape>
                      <o:OLEObject Type="Embed" ProgID="FXEquation.Equation" ShapeID="_x0000_i1077" DrawAspect="Content" ObjectID="_1557174966" r:id="rId109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</w:tr>
            <w:tr w:rsidR="00F23A0F" w:rsidRPr="007F7A96" w:rsidTr="003938A2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F23A0F" w:rsidRPr="00D00C89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D00C89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44" w:dyaOrig="177" w14:anchorId="4CF0CD8E">
                      <v:shape id="_x0000_i1078" type="#_x0000_t75" style="width:7.5pt;height:9pt" o:ole="">
                        <v:imagedata r:id="rId105" o:title=""/>
                      </v:shape>
                      <o:OLEObject Type="Embed" ProgID="FXEquation.Equation" ShapeID="_x0000_i1078" DrawAspect="Content" ObjectID="_1557174967" r:id="rId110"/>
                    </w:object>
                  </w:r>
                  <w:r w:rsidRPr="00D00C89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</w:tr>
          </w:tbl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2A68F4" w:rsidP="00F23A0F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AC5CE57">
                <v:shape id="_x0000_s1068" type="#_x0000_t75" style="position:absolute;margin-left:264.95pt;margin-top:2.75pt;width:155.05pt;height:182.25pt;z-index:251687424;mso-position-horizontal-relative:text;mso-position-vertical-relative:text">
                  <v:imagedata r:id="rId111" o:title=""/>
                </v:shape>
                <o:OLEObject Type="Embed" ProgID="FXDraw.Graphic" ShapeID="_x0000_s1068" DrawAspect="Content" ObjectID="_1557175046" r:id="rId112"/>
              </w:object>
            </w:r>
            <w:r w:rsidR="00F23A0F" w:rsidRPr="007F7A96">
              <w:rPr>
                <w:rFonts w:ascii="Times New Roman" w:hAnsi="Times New Roman"/>
                <w:sz w:val="24"/>
                <w:szCs w:val="24"/>
              </w:rPr>
              <w:t xml:space="preserve">Draw the line which represents the equation  </w:t>
            </w:r>
            <w:r w:rsidR="00355403" w:rsidRPr="00355403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1246" w:dyaOrig="355" w14:anchorId="6189916E">
                <v:shape id="_x0000_i1080" type="#_x0000_t75" style="width:62.25pt;height:18pt" o:ole="">
                  <v:imagedata r:id="rId113" o:title=""/>
                </v:shape>
                <o:OLEObject Type="Embed" ProgID="FXEquation.Equation" ShapeID="_x0000_i1080" DrawAspect="Content" ObjectID="_1557174968" r:id="rId114"/>
              </w:object>
            </w:r>
            <w:r w:rsidR="00F23A0F" w:rsidRPr="007F7A9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23A0F" w:rsidRPr="007F7A96" w:rsidRDefault="00F23A0F" w:rsidP="00F23A0F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Three ordered pairs have been calculated in the table.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F23A0F" w:rsidRPr="007F7A96" w:rsidTr="003938A2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F23A0F" w:rsidRPr="000F3E34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48" w:dyaOrig="138" w14:anchorId="759D2125">
                      <v:shape id="_x0000_i1081" type="#_x0000_t75" style="width:7.5pt;height:6.75pt" o:ole="">
                        <v:imagedata r:id="rId115" o:title=""/>
                      </v:shape>
                      <o:OLEObject Type="Embed" ProgID="FXEquation.Equation" ShapeID="_x0000_i1081" DrawAspect="Content" ObjectID="_1557174969" r:id="rId116"/>
                    </w:object>
                  </w:r>
                  <w:r w:rsidRPr="000F3E34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-1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F23A0F" w:rsidRPr="007F7A96" w:rsidTr="003938A2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F23A0F" w:rsidRPr="000F3E34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44" w:dyaOrig="177" w14:anchorId="280D6FC5">
                      <v:shape id="_x0000_i1082" type="#_x0000_t75" style="width:7.5pt;height:9pt" o:ole="">
                        <v:imagedata r:id="rId105" o:title=""/>
                      </v:shape>
                      <o:OLEObject Type="Embed" ProgID="FXEquation.Equation" ShapeID="_x0000_i1082" DrawAspect="Content" ObjectID="_1557174970" r:id="rId117"/>
                    </w:object>
                  </w:r>
                  <w:r w:rsidRPr="000F3E34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-6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-4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355403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Default="00F23A0F" w:rsidP="00F23A0F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0F3E34">
              <w:rPr>
                <w:rFonts w:ascii="Times New Roman" w:hAnsi="Times New Roman"/>
                <w:sz w:val="24"/>
                <w:szCs w:val="24"/>
              </w:rPr>
              <w:t xml:space="preserve">Which point does </w:t>
            </w:r>
            <w:r w:rsidRPr="000F3E34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lie on the line with equation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</w:t>
            </w:r>
            <w:r w:rsidR="00355403" w:rsidRPr="00355403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98" w:dyaOrig="304" w14:anchorId="647D064A">
                <v:shape id="_x0000_i1083" type="#_x0000_t75" style="width:60pt;height:15.75pt" o:ole="">
                  <v:imagedata r:id="rId118" o:title=""/>
                </v:shape>
                <o:OLEObject Type="Embed" ProgID="FXEquation.Equation" ShapeID="_x0000_i1083" DrawAspect="Content" ObjectID="_1557174971" r:id="rId119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F23A0F" w:rsidRDefault="00F23A0F" w:rsidP="00F23A0F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</w:p>
          <w:p w:rsidR="00F23A0F" w:rsidRPr="000F3E34" w:rsidRDefault="00F23A0F" w:rsidP="00BC17C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3664" behindDoc="0" locked="0" layoutInCell="1" allowOverlap="1" wp14:anchorId="7ECD1304" wp14:editId="1C5F8621">
                      <wp:simplePos x="0" y="0"/>
                      <wp:positionH relativeFrom="column">
                        <wp:posOffset>183976</wp:posOffset>
                      </wp:positionH>
                      <wp:positionV relativeFrom="paragraph">
                        <wp:posOffset>43641</wp:posOffset>
                      </wp:positionV>
                      <wp:extent cx="4362450" cy="114300"/>
                      <wp:effectExtent l="0" t="0" r="19050" b="1905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300F9C" id="Group 56" o:spid="_x0000_s1026" style="position:absolute;margin-left:14.5pt;margin-top:3.45pt;width:343.5pt;height:9pt;z-index:2516336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5VV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BLi5VV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DO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AkxzDO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55403" w:rsidRPr="00355403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11" w:dyaOrig="310" w14:anchorId="2B673248">
                <v:shape id="_x0000_i1084" type="#_x0000_t75" style="width:36pt;height:15.75pt" o:ole="">
                  <v:imagedata r:id="rId120" o:title=""/>
                </v:shape>
                <o:OLEObject Type="Embed" ProgID="FXEquation.Equation" ShapeID="_x0000_i1084" DrawAspect="Content" ObjectID="_1557174972" r:id="rId121"/>
              </w:object>
            </w:r>
            <w:r w:rsidRPr="000F3E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</w:t>
            </w:r>
            <w:r w:rsidR="00BC17C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BC17CF" w:rsidRPr="00355403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11" w:dyaOrig="310">
                <v:shape id="_x0000_i1085" type="#_x0000_t75" style="width:36pt;height:15.75pt" o:ole="">
                  <v:imagedata r:id="rId122" o:title=""/>
                </v:shape>
                <o:OLEObject Type="Embed" ProgID="FXEquation.Equation" ShapeID="_x0000_i1085" DrawAspect="Content" ObjectID="_1557174973" r:id="rId123"/>
              </w:object>
            </w:r>
            <w:r w:rsidR="00BC17CF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t xml:space="preserve">                       </w:t>
            </w:r>
            <w:r w:rsidR="00355403" w:rsidRPr="00355403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72" w:dyaOrig="310" w14:anchorId="3100AF20">
                <v:shape id="_x0000_i1086" type="#_x0000_t75" style="width:38.25pt;height:15.75pt" o:ole="">
                  <v:imagedata r:id="rId124" o:title=""/>
                </v:shape>
                <o:OLEObject Type="Embed" ProgID="FXEquation.Equation" ShapeID="_x0000_i1086" DrawAspect="Content" ObjectID="_1557174974" r:id="rId12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</w:t>
            </w:r>
            <w:r w:rsidR="00355403" w:rsidRPr="00355403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11" w:dyaOrig="310" w14:anchorId="1A7A2223">
                <v:shape id="_x0000_i1087" type="#_x0000_t75" style="width:36pt;height:15.75pt" o:ole="">
                  <v:imagedata r:id="rId126" o:title=""/>
                </v:shape>
                <o:OLEObject Type="Embed" ProgID="FXEquation.Equation" ShapeID="_x0000_i1087" DrawAspect="Content" ObjectID="_1557174975" r:id="rId12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F23A0F" w:rsidP="00F23A0F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Which line represents the equation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F0767" w:rsidRPr="00AF076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206" w:dyaOrig="548" w14:anchorId="039A84B6">
                <v:shape id="_x0000_i1088" type="#_x0000_t75" style="width:60pt;height:28.5pt" o:ole="">
                  <v:imagedata r:id="rId128" o:title=""/>
                </v:shape>
                <o:OLEObject Type="Embed" ProgID="FXEquation.Equation" ShapeID="_x0000_i1088" DrawAspect="Content" ObjectID="_1557174976" r:id="rId129"/>
              </w:objec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AF0767">
              <w:rPr>
                <w:rFonts w:ascii="Times New Roman" w:hAnsi="Times New Roman"/>
                <w:position w:val="-8"/>
                <w:sz w:val="24"/>
                <w:szCs w:val="24"/>
              </w:rPr>
              <w:t>?</w:t>
            </w:r>
          </w:p>
          <w:p w:rsidR="00AF0767" w:rsidRDefault="00AF0767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707AF857" wp14:editId="38960F73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245745</wp:posOffset>
                      </wp:positionV>
                      <wp:extent cx="171450" cy="114300"/>
                      <wp:effectExtent l="0" t="0" r="19050" b="19050"/>
                      <wp:wrapNone/>
                      <wp:docPr id="30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A25F271" id="AutoShape 4" o:spid="_x0000_s1026" style="position:absolute;margin-left:5.05pt;margin-top:19.35pt;width:13.5pt;height:9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FC1BF37" wp14:editId="46D18F80">
                      <wp:simplePos x="0" y="0"/>
                      <wp:positionH relativeFrom="column">
                        <wp:posOffset>1513840</wp:posOffset>
                      </wp:positionH>
                      <wp:positionV relativeFrom="paragraph">
                        <wp:posOffset>229539</wp:posOffset>
                      </wp:positionV>
                      <wp:extent cx="171450" cy="114300"/>
                      <wp:effectExtent l="0" t="0" r="19050" b="19050"/>
                      <wp:wrapNone/>
                      <wp:docPr id="31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D718DF4" id="AutoShape 5" o:spid="_x0000_s1026" style="position:absolute;margin-left:119.2pt;margin-top:18.05pt;width:13.5pt;height: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1A6AEE7" wp14:editId="7290746F">
                      <wp:simplePos x="0" y="0"/>
                      <wp:positionH relativeFrom="column">
                        <wp:posOffset>2946400</wp:posOffset>
                      </wp:positionH>
                      <wp:positionV relativeFrom="paragraph">
                        <wp:posOffset>221284</wp:posOffset>
                      </wp:positionV>
                      <wp:extent cx="171450" cy="114300"/>
                      <wp:effectExtent l="0" t="0" r="19050" b="19050"/>
                      <wp:wrapNone/>
                      <wp:docPr id="32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809EF32" id="AutoShape 6" o:spid="_x0000_s1026" style="position:absolute;margin-left:232pt;margin-top:17.4pt;width:13.5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6FDB93B4" wp14:editId="55BE53EE">
                      <wp:simplePos x="0" y="0"/>
                      <wp:positionH relativeFrom="column">
                        <wp:posOffset>4378960</wp:posOffset>
                      </wp:positionH>
                      <wp:positionV relativeFrom="paragraph">
                        <wp:posOffset>172996</wp:posOffset>
                      </wp:positionV>
                      <wp:extent cx="171450" cy="114300"/>
                      <wp:effectExtent l="0" t="0" r="19050" b="19050"/>
                      <wp:wrapNone/>
                      <wp:docPr id="23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43DA5E2" id="AutoShape 3" o:spid="_x0000_s1026" style="position:absolute;margin-left:344.8pt;margin-top:13.6pt;width:13.5pt;height:9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" strokecolor="windowText" strokeweight="1pt"/>
                  </w:pict>
                </mc:Fallback>
              </mc:AlternateContent>
            </w:r>
          </w:p>
          <w:p w:rsidR="00F23A0F" w:rsidRPr="007F7A96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7A95544">
                <v:shape id="_x0000_s1042" type="#_x0000_t75" style="position:absolute;margin-left:22.6pt;margin-top:7.45pt;width:98.05pt;height:116.95pt;z-index:251666944;mso-position-horizontal-relative:text;mso-position-vertical-relative:text">
                  <v:imagedata r:id="rId130" o:title=""/>
                </v:shape>
                <o:OLEObject Type="Embed" ProgID="FXDraw.Graphic" ShapeID="_x0000_s1042" DrawAspect="Content" ObjectID="_1557175047" r:id="rId131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638CACC">
                <v:shape id="_x0000_s1044" type="#_x0000_t75" style="position:absolute;margin-left:363.3pt;margin-top:7.2pt;width:97.9pt;height:116.6pt;z-index:251668992;mso-position-horizontal-relative:text;mso-position-vertical-relative:text">
                  <v:imagedata r:id="rId132" o:title=""/>
                </v:shape>
                <o:OLEObject Type="Embed" ProgID="FXDraw.Graphic" ShapeID="_x0000_s1044" DrawAspect="Content" ObjectID="_1557175048" r:id="rId133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BC8DDAF">
                <v:shape id="_x0000_s1043" type="#_x0000_t75" style="position:absolute;margin-left:249.85pt;margin-top:8.8pt;width:97.9pt;height:116.6pt;z-index:251667968;mso-position-horizontal-relative:text;mso-position-vertical-relative:text">
                  <v:imagedata r:id="rId134" o:title=""/>
                </v:shape>
                <o:OLEObject Type="Embed" ProgID="FXDraw.Graphic" ShapeID="_x0000_s1043" DrawAspect="Content" ObjectID="_1557175049" r:id="rId135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3ED59CA">
                <v:shape id="_x0000_s1041" type="#_x0000_t75" style="position:absolute;margin-left:136.35pt;margin-top:8.35pt;width:97.8pt;height:116.65pt;z-index:251665920;mso-position-horizontal-relative:text;mso-position-vertical-relative:text">
                  <v:imagedata r:id="rId136" o:title=""/>
                </v:shape>
                <o:OLEObject Type="Embed" ProgID="FXDraw.Graphic" ShapeID="_x0000_s1041" DrawAspect="Content" ObjectID="_1557175050" r:id="rId137"/>
              </w:objec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F23A0F" w:rsidRPr="007F7A96" w:rsidRDefault="00F23A0F" w:rsidP="00F23A0F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AF0767" w:rsidRPr="007F7A96" w:rsidRDefault="00AF0767" w:rsidP="00F23A0F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ACFC016">
                <v:shape id="_x0000_s1045" type="#_x0000_t75" style="position:absolute;margin-left:289.75pt;margin-top:-.95pt;width:101.85pt;height:142pt;z-index:251670016;mso-position-horizontal-relative:text;mso-position-vertical-relative:text">
                  <v:imagedata r:id="rId138" o:title=""/>
                </v:shape>
                <o:OLEObject Type="Embed" ProgID="FXDraw.Graphic" ShapeID="_x0000_s1045" DrawAspect="Content" ObjectID="_1557175051" r:id="rId139"/>
              </w:object>
            </w:r>
            <w:r w:rsidR="00F23A0F" w:rsidRPr="007F7A96">
              <w:rPr>
                <w:rFonts w:ascii="Times New Roman" w:hAnsi="Times New Roman"/>
                <w:sz w:val="24"/>
                <w:szCs w:val="24"/>
              </w:rPr>
              <w:t xml:space="preserve">Which is the equation of the line shown </w:t>
            </w:r>
          </w:p>
          <w:p w:rsidR="00F23A0F" w:rsidRPr="00AF0767" w:rsidRDefault="00F23A0F" w:rsidP="00F23A0F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23E8151A" wp14:editId="197E4B9B">
                      <wp:simplePos x="0" y="0"/>
                      <wp:positionH relativeFrom="column">
                        <wp:posOffset>299085</wp:posOffset>
                      </wp:positionH>
                      <wp:positionV relativeFrom="paragraph">
                        <wp:posOffset>8491</wp:posOffset>
                      </wp:positionV>
                      <wp:extent cx="165887" cy="883920"/>
                      <wp:effectExtent l="0" t="0" r="24765" b="1143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887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E87350" id="Group 66" o:spid="_x0000_s1026" style="position:absolute;margin-left:23.55pt;margin-top:.65pt;width:13.05pt;height:69.6pt;z-index:25166540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Qsi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skUHl/CD5CLOwAAAP//AwBQSwECLQAUAAYACAAAACEA2+H2y+4AAACFAQAAEwAAAAAAAAAA&#10;AAAAAAAAAAAAW0NvbnRlbnRfVHlwZXNdLnhtbFBLAQItABQABgAIAAAAIQBa9CxbvwAAABUBAAAL&#10;AAAAAAAAAAAAAAAAAB8BAABfcmVscy8ucmVsc1BLAQItABQABgAIAAAAIQC7WQsi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jrL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XQGzy/hB8jlAwAA//8DAFBLAQItABQABgAIAAAAIQDb4fbL7gAAAIUBAAATAAAAAAAAAAAA&#10;AAAAAAAAAABbQ29udGVudF9UeXBlc10ueG1sUEsBAi0AFAAGAAgAAAAhAFr0LFu/AAAAFQEAAAsA&#10;AAAAAAAAAAAAAAAAHwEAAF9yZWxzLy5yZWxzUEsBAi0AFAAGAAgAAAAhAKWKOsv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F0767" w:rsidRPr="00AF0767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988" w:dyaOrig="300" w14:anchorId="7F08D172">
                <v:shape id="_x0000_i1094" type="#_x0000_t75" style="width:49.5pt;height:15.75pt" o:ole="">
                  <v:imagedata r:id="rId140" o:title=""/>
                </v:shape>
                <o:OLEObject Type="Embed" ProgID="FXEquation.Equation" ShapeID="_x0000_i1094" DrawAspect="Content" ObjectID="_1557174977" r:id="rId141"/>
              </w:object>
            </w:r>
            <w:r w:rsidRPr="00AF0767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F23A0F" w:rsidRPr="00BC17CF" w:rsidRDefault="00F23A0F" w:rsidP="00F23A0F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BC17CF" w:rsidRPr="00BC17CF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958" w:dyaOrig="300" w14:anchorId="1058113B">
                <v:shape id="_x0000_i1095" type="#_x0000_t75" style="width:48pt;height:15.75pt" o:ole="">
                  <v:imagedata r:id="rId142" o:title=""/>
                </v:shape>
                <o:OLEObject Type="Embed" ProgID="FXEquation.Equation" ShapeID="_x0000_i1095" DrawAspect="Content" ObjectID="_1557174978" r:id="rId143"/>
              </w:object>
            </w:r>
            <w:r w:rsidRPr="00BC17CF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F23A0F" w:rsidRPr="00AF0767" w:rsidRDefault="00F23A0F" w:rsidP="00F23A0F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AF0767" w:rsidRPr="00AF0767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18" w:dyaOrig="300" w14:anchorId="1D99C001">
                <v:shape id="_x0000_i1096" type="#_x0000_t75" style="width:36pt;height:15.75pt" o:ole="">
                  <v:imagedata r:id="rId144" o:title=""/>
                </v:shape>
                <o:OLEObject Type="Embed" ProgID="FXEquation.Equation" ShapeID="_x0000_i1096" DrawAspect="Content" ObjectID="_1557174979" r:id="rId145"/>
              </w:object>
            </w:r>
            <w:r w:rsidRPr="00AF0767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F23A0F" w:rsidRPr="00BC17CF" w:rsidRDefault="00F23A0F" w:rsidP="00F23A0F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BC17CF" w:rsidRPr="00BC17CF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08" w:dyaOrig="304" w14:anchorId="2E67A95A">
                <v:shape id="_x0000_i1097" type="#_x0000_t75" style="width:55.5pt;height:15.75pt" o:ole="">
                  <v:imagedata r:id="rId146" o:title=""/>
                </v:shape>
                <o:OLEObject Type="Embed" ProgID="FXEquation.Equation" ShapeID="_x0000_i1097" DrawAspect="Content" ObjectID="_1557174980" r:id="rId147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Which equation describes the or</w:t>
            </w:r>
            <w:r>
              <w:rPr>
                <w:rFonts w:ascii="Times New Roman" w:hAnsi="Times New Roman"/>
                <w:sz w:val="24"/>
                <w:szCs w:val="24"/>
              </w:rPr>
              <w:t>dered pairs in the table shown?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F23A0F" w:rsidRPr="007F7A96" w:rsidTr="003938A2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F23A0F" w:rsidRPr="000F3E34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48" w:dyaOrig="138" w14:anchorId="1D2745E3">
                      <v:shape id="_x0000_i1098" type="#_x0000_t75" style="width:7.5pt;height:6.75pt" o:ole="">
                        <v:imagedata r:id="rId115" o:title=""/>
                      </v:shape>
                      <o:OLEObject Type="Embed" ProgID="FXEquation.Equation" ShapeID="_x0000_i1098" DrawAspect="Content" ObjectID="_1557174981" r:id="rId148"/>
                    </w:object>
                  </w:r>
                  <w:r w:rsidRPr="000F3E34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BC17C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–2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BC17C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BC17C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</w:tr>
            <w:tr w:rsidR="00F23A0F" w:rsidRPr="007F7A96" w:rsidTr="003938A2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F23A0F" w:rsidRPr="000F3E34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44" w:dyaOrig="177" w14:anchorId="06B0E15F">
                      <v:shape id="_x0000_i1099" type="#_x0000_t75" style="width:7.5pt;height:9pt" o:ole="">
                        <v:imagedata r:id="rId105" o:title=""/>
                      </v:shape>
                      <o:OLEObject Type="Embed" ProgID="FXEquation.Equation" ShapeID="_x0000_i1099" DrawAspect="Content" ObjectID="_1557174982" r:id="rId149"/>
                    </w:object>
                  </w:r>
                  <w:r w:rsidRPr="000F3E34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BC17C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–1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BC17C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7F7A96" w:rsidRDefault="00BC17C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29</w:t>
                  </w:r>
                </w:p>
              </w:tc>
            </w:tr>
          </w:tbl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0F3E34" w:rsidRDefault="00F23A0F" w:rsidP="00F23A0F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3505FE7F" wp14:editId="42012C9F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54610</wp:posOffset>
                      </wp:positionV>
                      <wp:extent cx="4362450" cy="114300"/>
                      <wp:effectExtent l="0" t="0" r="19050" b="1905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57F340" id="Group 48" o:spid="_x0000_s1026" style="position:absolute;margin-left:7pt;margin-top:4.3pt;width:343.5pt;height:9pt;z-index:2516674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8l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Myn8Psl/QC5+QEAAP//AwBQSwECLQAUAAYACAAAACEA2+H2y+4AAACFAQAAEwAAAAAAAAAAAAAA&#10;AAAAAAAAW0NvbnRlbnRfVHlwZXNdLnhtbFBLAQItABQABgAIAAAAIQBa9CxbvwAAABUBAAALAAAA&#10;AAAAAAAAAAAAAB8BAABfcmVscy8ucmVsc1BLAQItABQABgAIAAAAIQBMDI8lwgAAANs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BC17CF" w:rsidRPr="00BC17CF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302" w:dyaOrig="304" w14:anchorId="4AC2AD10">
                <v:shape id="_x0000_i1100" type="#_x0000_t75" style="width:64.5pt;height:15.75pt" o:ole="">
                  <v:imagedata r:id="rId150" o:title=""/>
                </v:shape>
                <o:OLEObject Type="Embed" ProgID="FXEquation.Equation" ShapeID="_x0000_i1100" DrawAspect="Content" ObjectID="_1557174983" r:id="rId151"/>
              </w:objec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</w:t>
            </w:r>
            <w:r w:rsidR="00BC17CF" w:rsidRPr="00BC17CF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078" w:dyaOrig="304" w14:anchorId="29761774">
                <v:shape id="_x0000_i1101" type="#_x0000_t75" style="width:53.25pt;height:15.75pt" o:ole="">
                  <v:imagedata r:id="rId152" o:title=""/>
                </v:shape>
                <o:OLEObject Type="Embed" ProgID="FXEquation.Equation" ShapeID="_x0000_i1101" DrawAspect="Content" ObjectID="_1557174984" r:id="rId153"/>
              </w:objec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</w: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BC17CF" w:rsidRPr="00BC17CF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228" w:dyaOrig="304" w14:anchorId="326E9269">
                <v:shape id="_x0000_i1102" type="#_x0000_t75" style="width:61.5pt;height:15pt" o:ole="">
                  <v:imagedata r:id="rId154" o:title=""/>
                </v:shape>
                <o:OLEObject Type="Embed" ProgID="FXEquation.Equation" ShapeID="_x0000_i1102" DrawAspect="Content" ObjectID="_1557174985" r:id="rId155"/>
              </w:objec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</w:t>
            </w:r>
            <w:r w:rsidR="00BC17CF" w:rsidRPr="00BC17CF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08" w:dyaOrig="304" w14:anchorId="56F394BE">
                <v:shape id="_x0000_i1103" type="#_x0000_t75" style="width:54.75pt;height:15pt" o:ole="">
                  <v:imagedata r:id="rId156" o:title=""/>
                </v:shape>
                <o:OLEObject Type="Embed" ProgID="FXEquation.Equation" ShapeID="_x0000_i1103" DrawAspect="Content" ObjectID="_1557174986" r:id="rId157"/>
              </w:object>
            </w: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219AB79">
                <v:shape id="_x0000_s1046" type="#_x0000_t75" style="position:absolute;margin-left:306.35pt;margin-top:-4.45pt;width:113.3pt;height:158.7pt;z-index:251671040;mso-position-horizontal-relative:text;mso-position-vertical-relative:text">
                  <v:imagedata r:id="rId158" o:title=""/>
                </v:shape>
                <o:OLEObject Type="Embed" ProgID="FXDraw.Graphic" ShapeID="_x0000_s1046" DrawAspect="Content" ObjectID="_1557175052" r:id="rId159"/>
              </w:object>
            </w:r>
            <w:r w:rsidR="00F23A0F" w:rsidRPr="007F7A96">
              <w:rPr>
                <w:rFonts w:ascii="Times New Roman" w:hAnsi="Times New Roman"/>
                <w:sz w:val="24"/>
                <w:szCs w:val="24"/>
              </w:rPr>
              <w:t xml:space="preserve">Write the equation of the line shown 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B892BC3" wp14:editId="1860BBB9">
                      <wp:simplePos x="0" y="0"/>
                      <wp:positionH relativeFrom="column">
                        <wp:posOffset>1011901</wp:posOffset>
                      </wp:positionH>
                      <wp:positionV relativeFrom="paragraph">
                        <wp:posOffset>90458</wp:posOffset>
                      </wp:positionV>
                      <wp:extent cx="1419225" cy="373380"/>
                      <wp:effectExtent l="0" t="0" r="28575" b="266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2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90294" w:rsidRPr="003A7010" w:rsidRDefault="00390294" w:rsidP="003938A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2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892BC3" id="Rectangle 7" o:spid="_x0000_s1032" style="position:absolute;margin-left:79.7pt;margin-top:7.1pt;width:111.75pt;height:2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" filled="f" strokecolor="black [3213]" strokeweight="1.5pt">
                      <v:textbox>
                        <w:txbxContent>
                          <w:p w:rsidR="00390294" w:rsidRPr="003A7010" w:rsidRDefault="00390294" w:rsidP="003938A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23A0F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20E608D">
                <v:shape id="_x0000_s1047" type="#_x0000_t75" style="position:absolute;margin-left:202.6pt;margin-top:2.55pt;width:168.75pt;height:183.25pt;z-index:251672064;mso-position-horizontal-relative:text;mso-position-vertical-relative:text">
                  <v:imagedata r:id="rId160" o:title=""/>
                </v:shape>
                <o:OLEObject Type="Embed" ProgID="FXDraw.Graphic" ShapeID="_x0000_s1047" DrawAspect="Content" ObjectID="_1557175053" r:id="rId161"/>
              </w:object>
            </w:r>
            <w:r w:rsidR="00F23A0F" w:rsidRPr="007F7A96">
              <w:rPr>
                <w:rFonts w:ascii="Times New Roman" w:hAnsi="Times New Roman"/>
                <w:sz w:val="24"/>
                <w:szCs w:val="24"/>
              </w:rPr>
              <w:t xml:space="preserve">The lines </w:t>
            </w:r>
            <w:r w:rsidR="00F23A0F">
              <w:rPr>
                <w:rFonts w:ascii="Times New Roman" w:hAnsi="Times New Roman"/>
                <w:sz w:val="24"/>
                <w:szCs w:val="24"/>
              </w:rPr>
              <w:t>shown are :</w: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20DC31EF" wp14:editId="3A746F92">
                      <wp:simplePos x="0" y="0"/>
                      <wp:positionH relativeFrom="column">
                        <wp:posOffset>458953</wp:posOffset>
                      </wp:positionH>
                      <wp:positionV relativeFrom="paragraph">
                        <wp:posOffset>50457</wp:posOffset>
                      </wp:positionV>
                      <wp:extent cx="165887" cy="883920"/>
                      <wp:effectExtent l="0" t="0" r="24765" b="1143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887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60390D" id="Group 82" o:spid="_x0000_s1026" style="position:absolute;margin-left:36.15pt;margin-top:3.95pt;width:13.05pt;height:69.6pt;z-index:2516736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uvbxQAAANsAAAAPAAAAZHJzL2Rvd25yZXYueG1sRI9Ba8JA&#10;FITvQv/D8gpepG5awc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B0buvb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OvxQAAANsAAAAPAAAAZHJzL2Rvd25yZXYueG1sRI9Ba8JA&#10;FITvQv/D8gpepG5ax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D7h3Ov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9Y0xQAAANsAAAAPAAAAZHJzL2Rvd25yZXYueG1sRI9Ba8JA&#10;FITvQv/D8gpepG5a0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CUy9Y0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</w: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</w:t>
            </w:r>
            <w:r w:rsidR="00077804"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="00077804" w:rsidRPr="0007780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2" w:dyaOrig="264">
                <v:shape id="_x0000_i1106" type="#_x0000_t75" style="width:36pt;height:12.75pt" o:ole="">
                  <v:imagedata r:id="rId162" o:title=""/>
                </v:shape>
                <o:OLEObject Type="Embed" ProgID="FXEquation.Equation" ShapeID="_x0000_i1106" DrawAspect="Content" ObjectID="_1557174987" r:id="rId163"/>
              </w:object>
            </w:r>
            <w:r w:rsidR="00077804" w:rsidRPr="000F3E34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077804" w:rsidRPr="00077804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18" w:dyaOrig="300">
                <v:shape id="_x0000_i1107" type="#_x0000_t75" style="width:36pt;height:15.75pt" o:ole="">
                  <v:imagedata r:id="rId164" o:title=""/>
                </v:shape>
                <o:OLEObject Type="Embed" ProgID="FXEquation.Equation" ShapeID="_x0000_i1107" DrawAspect="Content" ObjectID="_1557174988" r:id="rId165"/>
              </w:object>
            </w:r>
            <w:r w:rsidR="00077804"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</w:t>
            </w:r>
          </w:p>
          <w:p w:rsidR="00F23A0F" w:rsidRPr="000F3E34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</w:t>
            </w:r>
            <w:r w:rsidR="00077804"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="00077804" w:rsidRPr="0007780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2" w:dyaOrig="264">
                <v:shape id="_x0000_i1108" type="#_x0000_t75" style="width:36pt;height:12.75pt" o:ole="">
                  <v:imagedata r:id="rId162" o:title=""/>
                </v:shape>
                <o:OLEObject Type="Embed" ProgID="FXEquation.Equation" ShapeID="_x0000_i1108" DrawAspect="Content" ObjectID="_1557174989" r:id="rId166"/>
              </w:object>
            </w:r>
            <w:r w:rsidR="00077804" w:rsidRPr="000F3E34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077804" w:rsidRPr="00077804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598" w:dyaOrig="300">
                <v:shape id="_x0000_i1109" type="#_x0000_t75" style="width:30pt;height:15.75pt" o:ole="">
                  <v:imagedata r:id="rId167" o:title=""/>
                </v:shape>
                <o:OLEObject Type="Embed" ProgID="FXEquation.Equation" ShapeID="_x0000_i1109" DrawAspect="Content" ObjectID="_1557174990" r:id="rId168"/>
              </w:object>
            </w:r>
            <w:r w:rsidR="00077804"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</w:p>
          <w:p w:rsidR="00F23A0F" w:rsidRDefault="00F23A0F" w:rsidP="00F23A0F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077804"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="00077804" w:rsidRPr="0007780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2" w:dyaOrig="260">
                <v:shape id="_x0000_i1110" type="#_x0000_t75" style="width:36pt;height:12pt" o:ole="">
                  <v:imagedata r:id="rId169" o:title=""/>
                </v:shape>
                <o:OLEObject Type="Embed" ProgID="FXEquation.Equation" ShapeID="_x0000_i1110" DrawAspect="Content" ObjectID="_1557174991" r:id="rId170"/>
              </w:object>
            </w:r>
            <w:r w:rsidR="00077804" w:rsidRPr="000F3E34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077804" w:rsidRPr="00077804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18" w:dyaOrig="304">
                <v:shape id="_x0000_i1111" type="#_x0000_t75" style="width:36pt;height:15.75pt" o:ole="">
                  <v:imagedata r:id="rId171" o:title=""/>
                </v:shape>
                <o:OLEObject Type="Embed" ProgID="FXEquation.Equation" ShapeID="_x0000_i1111" DrawAspect="Content" ObjectID="_1557174992" r:id="rId172"/>
              </w:object>
            </w:r>
            <w:r w:rsidR="00077804"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</w:t>
            </w:r>
          </w:p>
          <w:p w:rsidR="00F23A0F" w:rsidRPr="000F3E34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</w:t>
            </w:r>
            <w:r w:rsidR="00077804"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="00077804" w:rsidRPr="0007780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2" w:dyaOrig="260">
                <v:shape id="_x0000_i1112" type="#_x0000_t75" style="width:36pt;height:12pt" o:ole="">
                  <v:imagedata r:id="rId169" o:title=""/>
                </v:shape>
                <o:OLEObject Type="Embed" ProgID="FXEquation.Equation" ShapeID="_x0000_i1112" DrawAspect="Content" ObjectID="_1557174993" r:id="rId173"/>
              </w:object>
            </w:r>
            <w:r w:rsidR="00077804" w:rsidRPr="000F3E34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077804" w:rsidRPr="00077804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598" w:dyaOrig="304">
                <v:shape id="_x0000_i1113" type="#_x0000_t75" style="width:30pt;height:15.75pt" o:ole="">
                  <v:imagedata r:id="rId174" o:title=""/>
                </v:shape>
                <o:OLEObject Type="Embed" ProgID="FXEquation.Equation" ShapeID="_x0000_i1113" DrawAspect="Content" ObjectID="_1557174994" r:id="rId175"/>
              </w:object>
            </w:r>
            <w:r w:rsidR="00077804"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B619B1" w:rsidRDefault="00F23A0F" w:rsidP="00F23A0F">
            <w:pPr>
              <w:rPr>
                <w:rFonts w:ascii="Times New Roman" w:eastAsiaTheme="minorHAnsi" w:hAnsi="Times New Roman"/>
                <w:b/>
                <w:sz w:val="24"/>
                <w:szCs w:val="24"/>
              </w:rPr>
            </w:pPr>
            <w:r w:rsidRPr="00B619B1">
              <w:rPr>
                <w:rFonts w:ascii="Times New Roman" w:hAnsi="Times New Roman"/>
                <w:b/>
                <w:sz w:val="24"/>
                <w:szCs w:val="24"/>
              </w:rPr>
              <w:t>Question 16 – 18  refer to the information below.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</w:t>
            </w:r>
            <w:r w:rsidR="00077804">
              <w:rPr>
                <w:rFonts w:ascii="Times New Roman" w:hAnsi="Times New Roman"/>
                <w:sz w:val="24"/>
                <w:szCs w:val="24"/>
              </w:rPr>
              <w:t>c</w:t>
            </w:r>
            <w:r w:rsidR="00142D4A">
              <w:rPr>
                <w:rFonts w:ascii="Times New Roman" w:hAnsi="Times New Roman"/>
                <w:sz w:val="24"/>
                <w:szCs w:val="24"/>
              </w:rPr>
              <w:t>ost of buying perfume from a mail order company, depends on the amount bought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graph below shows the relationship between the </w:t>
            </w:r>
            <w:r w:rsidR="00142D4A">
              <w:rPr>
                <w:rFonts w:ascii="Times New Roman" w:hAnsi="Times New Roman"/>
                <w:sz w:val="24"/>
                <w:szCs w:val="24"/>
              </w:rPr>
              <w:t>amount of perfume and the cost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C68257F">
                <v:shape id="_x0000_s1048" type="#_x0000_t75" style="position:absolute;margin-left:29.65pt;margin-top:2.55pt;width:384.05pt;height:226.85pt;z-index:251673088;mso-position-horizontal-relative:text;mso-position-vertical-relative:text">
                  <v:imagedata r:id="rId176" o:title=""/>
                </v:shape>
                <o:OLEObject Type="Embed" ProgID="FXDraw.Graphic" ShapeID="_x0000_s1048" DrawAspect="Content" ObjectID="_1557175054" r:id="rId177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23A0F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F23A0F" w:rsidP="00F23A0F">
            <w:pPr>
              <w:rPr>
                <w:rFonts w:ascii="Times New Roman" w:eastAsiaTheme="minorHAnsi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</w:t>
            </w:r>
            <w:r w:rsidR="00142D4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cost of 120 ml of perfume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7F7A96" w:rsidRDefault="00F23A0F" w:rsidP="00142D4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0BB7470C" wp14:editId="112D3EC6">
                      <wp:simplePos x="0" y="0"/>
                      <wp:positionH relativeFrom="column">
                        <wp:posOffset>271286</wp:posOffset>
                      </wp:positionH>
                      <wp:positionV relativeFrom="paragraph">
                        <wp:posOffset>35779</wp:posOffset>
                      </wp:positionV>
                      <wp:extent cx="4415790" cy="114300"/>
                      <wp:effectExtent l="0" t="0" r="22860" b="1905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8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248A0A" id="Group 87" o:spid="_x0000_s1026" style="position:absolute;margin-left:21.35pt;margin-top:2.8pt;width:347.7pt;height:9pt;z-index:25168486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</w:t>
            </w:r>
            <w:r w:rsidR="00142D4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$55                              $60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</w:t>
            </w:r>
            <w:r w:rsidR="00142D4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</w:t>
            </w:r>
            <w:r w:rsidR="00142D4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$65</w:t>
            </w: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</w:t>
            </w: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</w:t>
            </w:r>
            <w:r w:rsidR="00142D4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$70</w:t>
            </w: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</w:t>
            </w: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Default="00C05C9A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amount of perfume could be bought for $100?</w:t>
            </w:r>
          </w:p>
          <w:p w:rsidR="00C05C9A" w:rsidRPr="007F7A96" w:rsidRDefault="00C05C9A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266310F" wp14:editId="1574C82C">
                      <wp:simplePos x="0" y="0"/>
                      <wp:positionH relativeFrom="column">
                        <wp:posOffset>3473495</wp:posOffset>
                      </wp:positionH>
                      <wp:positionV relativeFrom="paragraph">
                        <wp:posOffset>33408</wp:posOffset>
                      </wp:positionV>
                      <wp:extent cx="1278542" cy="373380"/>
                      <wp:effectExtent l="0" t="0" r="17145" b="26670"/>
                      <wp:wrapNone/>
                      <wp:docPr id="93" name="Rectangl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854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A9CDD0" id="Rectangle 93" o:spid="_x0000_s1026" style="position:absolute;margin-left:273.5pt;margin-top:2.65pt;width:100.65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" filled="f" strokecolor="black [3213]" strokeweight="1.5pt"/>
                  </w:pict>
                </mc:Fallback>
              </mc:AlternateConten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</w: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F23A0F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3A0F" w:rsidRPr="001B3341" w:rsidRDefault="00F23A0F" w:rsidP="00F23A0F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3A0F" w:rsidRPr="007F7A96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Write down an equation that links</w:t>
            </w:r>
            <w:r w:rsidR="00C05C9A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 and C in this graph.</w:t>
            </w:r>
          </w:p>
          <w:p w:rsidR="00F23A0F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36A6F20" wp14:editId="1535E762">
                      <wp:simplePos x="0" y="0"/>
                      <wp:positionH relativeFrom="column">
                        <wp:posOffset>3471686</wp:posOffset>
                      </wp:positionH>
                      <wp:positionV relativeFrom="paragraph">
                        <wp:posOffset>193546</wp:posOffset>
                      </wp:positionV>
                      <wp:extent cx="1278542" cy="373380"/>
                      <wp:effectExtent l="0" t="0" r="17145" b="26670"/>
                      <wp:wrapNone/>
                      <wp:docPr id="94" name="Rect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854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948EE3" id="Rectangle 94" o:spid="_x0000_s1026" style="position:absolute;margin-left:273.35pt;margin-top:15.25pt;width:100.65pt;height:29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F23A0F" w:rsidRPr="007F7A96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F23A0F" w:rsidRPr="007F7A96" w:rsidRDefault="00F23A0F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3938A2">
      <w:pPr>
        <w:jc w:val="center"/>
        <w:rPr>
          <w:rFonts w:ascii="Times New Roman" w:hAnsi="Times New Roman"/>
          <w:sz w:val="36"/>
          <w:szCs w:val="36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3938A2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EE78B3F365E94E0F9009683991FDC7DC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3938A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3938A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B0C4AABC7E804140A6550097E8DF07BD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3938A2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A727178377424CDDBDEA4D305652051D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F23A0F" w:rsidP="003938A2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4A7E5E3564DC49AEB048CD963D81970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F23A0F" w:rsidP="003938A2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Linear Relations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3938A2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B6A9501">
                <v:shape id="_x0000_s1049" type="#_x0000_t75" style="position:absolute;margin-left:94.8pt;margin-top:-2.2pt;width:165.65pt;height:137.45pt;z-index:251674112;mso-position-horizontal-relative:text;mso-position-vertical-relative:text">
                  <v:imagedata r:id="rId178" o:title="" croptop="3284f" cropbottom="3284f"/>
                  <o:lock v:ext="edit" aspectratio="f"/>
                </v:shape>
                <o:OLEObject Type="Embed" ProgID="FXDraw.Graphic" ShapeID="_x0000_s1049" DrawAspect="Content" ObjectID="_1557175055" r:id="rId179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3938A2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(-6, -4</w:t>
            </w:r>
            <w:r w:rsidR="00F23A0F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F23A0F" w:rsidRPr="00A254FC" w:rsidRDefault="003938A2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 (0, -4</w:t>
            </w:r>
            <w:r w:rsidR="00F23A0F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4F73FDE">
                <v:shape id="_x0000_s1050" type="#_x0000_t75" style="position:absolute;margin-left:120pt;margin-top:.2pt;width:165.65pt;height:137.45pt;z-index:251675136;mso-position-horizontal-relative:text;mso-position-vertical-relative:text">
                  <v:imagedata r:id="rId180" o:title="" croptop="3284f" cropbottom="3284f"/>
                  <o:lock v:ext="edit" aspectratio="f"/>
                </v:shape>
                <o:OLEObject Type="Embed" ProgID="FXDraw.Graphic" ShapeID="_x0000_s1050" DrawAspect="Content" ObjectID="_1557175056" r:id="rId181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D90A0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F23A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90294" w:rsidRPr="00390294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1192" w:dyaOrig="664" w14:anchorId="6957B78F">
                <v:shape id="_x0000_i1117" type="#_x0000_t75" style="width:59.25pt;height:33.75pt" o:ole="">
                  <v:imagedata r:id="rId182" o:title=""/>
                </v:shape>
                <o:OLEObject Type="Embed" ProgID="FXEquation.Equation" ShapeID="_x0000_i1117" DrawAspect="Content" ObjectID="_1557174995" r:id="rId183"/>
              </w:object>
            </w:r>
            <w:r w:rsidR="00F23A0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23A0F" w:rsidRPr="00C97C33" w:rsidRDefault="00D90A04" w:rsidP="00F23A0F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 w:rsidRPr="00D90A04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1071" w:dyaOrig="664" w14:anchorId="6529D5AB">
                <v:shape id="_x0000_i1118" type="#_x0000_t75" style="width:53.25pt;height:33.75pt" o:ole="">
                  <v:imagedata r:id="rId184" o:title=""/>
                </v:shape>
                <o:OLEObject Type="Embed" ProgID="FXEquation.Equation" ShapeID="_x0000_i1118" DrawAspect="Content" ObjectID="_1557174996" r:id="rId185"/>
              </w:object>
            </w:r>
          </w:p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390294" w:rsidRDefault="00390294"/>
          <w:tbl>
            <w:tblPr>
              <w:tblStyle w:val="TableGrid"/>
              <w:tblW w:w="4761" w:type="dxa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361"/>
              <w:gridCol w:w="850"/>
              <w:gridCol w:w="850"/>
              <w:gridCol w:w="850"/>
              <w:gridCol w:w="850"/>
            </w:tblGrid>
            <w:tr w:rsidR="00D90A04" w:rsidRPr="00EB5838" w:rsidTr="00BC17CF">
              <w:trPr>
                <w:trHeight w:val="454"/>
              </w:trPr>
              <w:tc>
                <w:tcPr>
                  <w:tcW w:w="1361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</w:pPr>
                  <w:r w:rsidRPr="00390294">
                    <w:rPr>
                      <w:color w:val="FF0000"/>
                    </w:rPr>
                    <w:object w:dxaOrig="114" w:dyaOrig="138">
                      <v:shape id="_x0000_i1119" type="#_x0000_t75" style="width:6pt;height:7.5pt" o:ole="">
                        <v:imagedata r:id="rId26" o:title=""/>
                      </v:shape>
                      <o:OLEObject Type="Embed" ProgID="FXEquation.Equation" ShapeID="_x0000_i1119" DrawAspect="Content" ObjectID="_1557174997" r:id="rId186"/>
                    </w:objec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</w:pPr>
                  <w:r w:rsidRPr="00390294">
                    <w:t>-1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</w:pPr>
                  <w:r w:rsidRPr="00390294">
                    <w:t>1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</w:pPr>
                  <w:r w:rsidRPr="00390294">
                    <w:t>3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</w:pPr>
                  <w:r w:rsidRPr="00390294">
                    <w:t>5</w:t>
                  </w:r>
                </w:p>
              </w:tc>
            </w:tr>
            <w:tr w:rsidR="00D90A04" w:rsidRPr="00EB5838" w:rsidTr="00BC17CF">
              <w:trPr>
                <w:trHeight w:val="454"/>
              </w:trPr>
              <w:tc>
                <w:tcPr>
                  <w:tcW w:w="1361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  <w:rPr>
                      <w:position w:val="-8"/>
                    </w:rPr>
                  </w:pPr>
                  <w:r w:rsidRPr="00390294">
                    <w:rPr>
                      <w:color w:val="FF0000"/>
                      <w:position w:val="-8"/>
                    </w:rPr>
                    <w:object w:dxaOrig="1138" w:dyaOrig="300">
                      <v:shape id="_x0000_i1120" type="#_x0000_t75" style="width:57.75pt;height:15.75pt" o:ole="">
                        <v:imagedata r:id="rId28" o:title=""/>
                      </v:shape>
                      <o:OLEObject Type="Embed" ProgID="FXEquation.Equation" ShapeID="_x0000_i1120" DrawAspect="Content" ObjectID="_1557174998" r:id="rId187"/>
                    </w:objec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</w:pPr>
                  <w:r w:rsidRPr="00390294">
                    <w:t xml:space="preserve">–6  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</w:pPr>
                  <w:r w:rsidRPr="00390294">
                    <w:t>–4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</w:pPr>
                  <w:r w:rsidRPr="00390294">
                    <w:t>–2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390294" w:rsidRDefault="00D90A04" w:rsidP="00D90A04">
                  <w:pPr>
                    <w:pStyle w:val="QuestionStyle"/>
                    <w:jc w:val="center"/>
                  </w:pPr>
                  <w:r w:rsidRPr="00390294">
                    <w:t>0</w:t>
                  </w:r>
                </w:p>
              </w:tc>
            </w:tr>
          </w:tbl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D622CFA">
                <v:shape id="_x0000_s1062" type="#_x0000_t75" style="position:absolute;margin-left:113.1pt;margin-top:-2pt;width:146.75pt;height:173.6pt;z-index:251681280;mso-position-horizontal-relative:text;mso-position-vertical-relative:text">
                  <v:imagedata r:id="rId188" o:title="" croptop="3284f" cropbottom="3284f"/>
                  <o:lock v:ext="edit" aspectratio="f"/>
                </v:shape>
                <o:OLEObject Type="Embed" ProgID="FXDraw.Graphic" ShapeID="_x0000_s1062" DrawAspect="Content" ObjectID="_1557175057" r:id="rId189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051E5C" w:rsidP="00F23A0F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051E5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38" w:dyaOrig="304" w14:anchorId="783EAEC5">
                <v:shape id="_x0000_i1122" type="#_x0000_t75" style="width:56.25pt;height:15.75pt" o:ole="">
                  <v:imagedata r:id="rId190" o:title=""/>
                </v:shape>
                <o:OLEObject Type="Embed" ProgID="FXEquation.Equation" ShapeID="_x0000_i1122" DrawAspect="Content" ObjectID="_1557174999" r:id="rId191"/>
              </w:object>
            </w:r>
          </w:p>
          <w:p w:rsidR="00051E5C" w:rsidRPr="00051E5C" w:rsidRDefault="00051E5C" w:rsidP="00F23A0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1E5C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4</w:t>
            </w:r>
            <w:r w:rsidRPr="00051E5C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051E5C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DD1FD8" w:rsidRDefault="00DD1FD8"/>
          <w:tbl>
            <w:tblPr>
              <w:tblStyle w:val="TableGrid"/>
              <w:tblW w:w="4761" w:type="dxa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361"/>
              <w:gridCol w:w="850"/>
              <w:gridCol w:w="850"/>
              <w:gridCol w:w="850"/>
              <w:gridCol w:w="850"/>
            </w:tblGrid>
            <w:tr w:rsidR="00D90A04" w:rsidRPr="00EB5838" w:rsidTr="003938A2">
              <w:trPr>
                <w:trHeight w:val="454"/>
              </w:trPr>
              <w:tc>
                <w:tcPr>
                  <w:tcW w:w="1361" w:type="dxa"/>
                  <w:vAlign w:val="center"/>
                </w:tcPr>
                <w:p w:rsidR="00D90A04" w:rsidRPr="00EB5838" w:rsidRDefault="00D90A04" w:rsidP="00D90A04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EB5838">
                    <w:rPr>
                      <w:color w:val="FF0000"/>
                      <w:position w:val="-2"/>
                    </w:rPr>
                    <w:object w:dxaOrig="114" w:dyaOrig="138" w14:anchorId="69BC8C71">
                      <v:shape id="_x0000_i1123" type="#_x0000_t75" style="width:6pt;height:7.5pt" o:ole="">
                        <v:imagedata r:id="rId26" o:title=""/>
                      </v:shape>
                      <o:OLEObject Type="Embed" ProgID="FXEquation.Equation" ShapeID="_x0000_i1123" DrawAspect="Content" ObjectID="_1557175000" r:id="rId192"/>
                    </w:objec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EB5838" w:rsidRDefault="00D90A04" w:rsidP="00D90A04">
                  <w:pPr>
                    <w:pStyle w:val="QuestionStyle"/>
                    <w:jc w:val="center"/>
                  </w:pPr>
                  <w:r>
                    <w:t>-1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EB5838" w:rsidRDefault="00D90A04" w:rsidP="00D90A04">
                  <w:pPr>
                    <w:pStyle w:val="QuestionStyle"/>
                    <w:jc w:val="center"/>
                  </w:pPr>
                  <w:r w:rsidRPr="00EB5838">
                    <w:t>1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EB5838" w:rsidRDefault="00051E5C" w:rsidP="00D90A04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EB5838" w:rsidRDefault="00051E5C" w:rsidP="00D90A04">
                  <w:pPr>
                    <w:pStyle w:val="QuestionStyle"/>
                    <w:jc w:val="center"/>
                  </w:pPr>
                  <w:r>
                    <w:t>4</w:t>
                  </w:r>
                </w:p>
              </w:tc>
            </w:tr>
            <w:tr w:rsidR="00D90A04" w:rsidRPr="00EB5838" w:rsidTr="003938A2">
              <w:trPr>
                <w:trHeight w:val="454"/>
              </w:trPr>
              <w:tc>
                <w:tcPr>
                  <w:tcW w:w="1361" w:type="dxa"/>
                  <w:vAlign w:val="center"/>
                </w:tcPr>
                <w:p w:rsidR="00D90A04" w:rsidRPr="00051E5C" w:rsidRDefault="00051E5C" w:rsidP="00D90A04">
                  <w:pPr>
                    <w:pStyle w:val="QuestionStyle"/>
                    <w:jc w:val="center"/>
                    <w:rPr>
                      <w:position w:val="-10"/>
                    </w:rPr>
                  </w:pPr>
                  <w:r w:rsidRPr="00051E5C">
                    <w:rPr>
                      <w:color w:val="FF0000"/>
                      <w:position w:val="-10"/>
                    </w:rPr>
                    <w:object w:dxaOrig="1078" w:dyaOrig="304">
                      <v:shape id="_x0000_i1124" type="#_x0000_t75" style="width:54.75pt;height:15.75pt" o:ole="">
                        <v:imagedata r:id="rId44" o:title=""/>
                      </v:shape>
                      <o:OLEObject Type="Embed" ProgID="FXEquation.Equation" ShapeID="_x0000_i1124" DrawAspect="Content" ObjectID="_1557175001" r:id="rId193"/>
                    </w:objec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EB5838" w:rsidRDefault="00D90A04" w:rsidP="00D90A04">
                  <w:pPr>
                    <w:pStyle w:val="QuestionStyle"/>
                    <w:jc w:val="center"/>
                  </w:pPr>
                  <w:r>
                    <w:t>–</w:t>
                  </w:r>
                  <w:r w:rsidR="00051E5C">
                    <w:t>5</w:t>
                  </w:r>
                  <w:r>
                    <w:t xml:space="preserve">  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EB5838" w:rsidRDefault="00051E5C" w:rsidP="00D90A04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EB5838" w:rsidRDefault="00051E5C" w:rsidP="00D90A04">
                  <w:pPr>
                    <w:pStyle w:val="QuestionStyle"/>
                    <w:jc w:val="center"/>
                  </w:pPr>
                  <w:r>
                    <w:t>4</w:t>
                  </w:r>
                </w:p>
              </w:tc>
              <w:tc>
                <w:tcPr>
                  <w:tcW w:w="850" w:type="dxa"/>
                  <w:vAlign w:val="center"/>
                </w:tcPr>
                <w:p w:rsidR="00D90A04" w:rsidRPr="00EB5838" w:rsidRDefault="00051E5C" w:rsidP="00D90A04">
                  <w:pPr>
                    <w:pStyle w:val="QuestionStyle"/>
                    <w:jc w:val="center"/>
                  </w:pPr>
                  <w:r>
                    <w:t>1</w:t>
                  </w:r>
                  <w:r w:rsidR="00D90A04">
                    <w:t>0</w:t>
                  </w:r>
                </w:p>
              </w:tc>
            </w:tr>
          </w:tbl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D1FD8" w:rsidRPr="00A254FC" w:rsidRDefault="00DD1FD8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D622CFA">
                <v:shape id="_x0000_s1052" type="#_x0000_t75" style="position:absolute;margin-left:108.4pt;margin-top:17.25pt;width:123.45pt;height:173.7pt;z-index:251676160;mso-position-horizontal-relative:text;mso-position-vertical-relative:text">
                  <v:imagedata r:id="rId194" o:title="" croptop="3284f" cropbottom="3284f"/>
                  <o:lock v:ext="edit" aspectratio="f"/>
                </v:shape>
                <o:OLEObject Type="Embed" ProgID="FXDraw.Graphic" ShapeID="_x0000_s1052" DrawAspect="Content" ObjectID="_1557175058" r:id="rId195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Pr="00A254FC" w:rsidRDefault="00F23A0F" w:rsidP="00051E5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numbers increase by </w:t>
            </w:r>
            <w:r w:rsidR="00051E5C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each time, so 4</w:t>
            </w:r>
            <w:r w:rsidRPr="00452CEA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would be</w:t>
            </w:r>
            <w:r w:rsidRPr="00B3248F">
              <w:rPr>
                <w:rFonts w:ascii="Times New Roman" w:hAnsi="Times New Roman"/>
                <w:b/>
                <w:sz w:val="24"/>
                <w:szCs w:val="24"/>
              </w:rPr>
              <w:t xml:space="preserve"> 15.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Posi</w:t>
            </w:r>
            <w:r w:rsidR="00B3248F">
              <w:rPr>
                <w:rFonts w:ascii="Times New Roman" w:hAnsi="Times New Roman"/>
                <w:sz w:val="24"/>
                <w:szCs w:val="24"/>
              </w:rPr>
              <w:t>tion 8 would be 4 more lots of 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along in the pattern.</w:t>
            </w:r>
          </w:p>
          <w:p w:rsidR="00F23A0F" w:rsidRPr="00B3248F" w:rsidRDefault="00F23A0F" w:rsidP="00F23A0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3248F" w:rsidRPr="00B3248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112" w:dyaOrig="264" w14:anchorId="400C532A">
                <v:shape id="_x0000_i1126" type="#_x0000_t75" style="width:155.25pt;height:13.5pt" o:ole="">
                  <v:imagedata r:id="rId196" o:title=""/>
                </v:shape>
                <o:OLEObject Type="Embed" ProgID="FXEquation.Equation" ShapeID="_x0000_i1126" DrawAspect="Content" ObjectID="_1557175002" r:id="rId197"/>
              </w:object>
            </w:r>
            <w:r w:rsidRPr="00B3248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F23A0F" w:rsidTr="005C0019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F23A0F" w:rsidRPr="00B619B1" w:rsidRDefault="00B3248F" w:rsidP="00F23A0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Term = </w:t>
            </w:r>
            <w:r w:rsidRPr="00B3248F">
              <w:rPr>
                <w:rFonts w:ascii="Times New Roman" w:hAnsi="Times New Roman"/>
                <w:b/>
                <w:sz w:val="24"/>
                <w:szCs w:val="24"/>
              </w:rPr>
              <w:t xml:space="preserve"> 4</w:t>
            </w:r>
            <w:r w:rsidR="00F23A0F" w:rsidRPr="00B3248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F23A0F" w:rsidRPr="00FC72C9">
              <w:rPr>
                <w:rFonts w:ascii="Times New Roman" w:hAnsi="Times New Roman"/>
                <w:sz w:val="24"/>
                <w:szCs w:val="24"/>
              </w:rPr>
              <w:t xml:space="preserve"> × </w:t>
            </w:r>
            <w:r>
              <w:rPr>
                <w:rFonts w:ascii="Times New Roman" w:hAnsi="Times New Roman"/>
                <w:sz w:val="24"/>
                <w:szCs w:val="24"/>
              </w:rPr>
              <w:t>Term Number</w:t>
            </w:r>
            <w:r w:rsidR="00F23A0F" w:rsidRPr="00FC72C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Pr="00B3248F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B3248F">
              <w:rPr>
                <w:rFonts w:ascii="Times New Roman" w:hAnsi="Times New Roman"/>
                <w:b/>
                <w:sz w:val="24"/>
                <w:szCs w:val="24"/>
              </w:rPr>
              <w:t xml:space="preserve"> 1</w:t>
            </w:r>
            <w:r w:rsidR="00B619B1">
              <w:rPr>
                <w:rFonts w:ascii="Times New Roman" w:hAnsi="Times New Roman"/>
                <w:b/>
                <w:sz w:val="24"/>
                <w:szCs w:val="24"/>
              </w:rPr>
              <w:t>.</w:t>
            </w:r>
          </w:p>
        </w:tc>
      </w:tr>
      <w:tr w:rsidR="00F23A0F" w:rsidTr="005C0019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F23A0F" w:rsidRDefault="00B3248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 is 15 + 8</w:t>
            </w:r>
            <w:r w:rsidR="00F23A0F">
              <w:rPr>
                <w:rFonts w:ascii="Times New Roman" w:hAnsi="Times New Roman"/>
                <w:sz w:val="24"/>
                <w:szCs w:val="24"/>
              </w:rPr>
              <w:t xml:space="preserve"> so 4</w:t>
            </w:r>
            <w:r w:rsidR="00F23A0F" w:rsidRPr="00452CEA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term plus 2 lots of 4</w:t>
            </w:r>
            <w:r w:rsidR="00F23A0F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F23A0F" w:rsidRPr="00FC72C9" w:rsidRDefault="00F23A0F" w:rsidP="00B324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452CEA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="00B3248F">
              <w:rPr>
                <w:rFonts w:ascii="Times New Roman" w:hAnsi="Times New Roman"/>
                <w:sz w:val="24"/>
                <w:szCs w:val="24"/>
              </w:rPr>
              <w:t xml:space="preserve"> term plus 2 more</w:t>
            </w:r>
            <w:r w:rsidR="00B619B1">
              <w:rPr>
                <w:rFonts w:ascii="Times New Roman" w:hAnsi="Times New Roman"/>
                <w:sz w:val="24"/>
                <w:szCs w:val="24"/>
              </w:rPr>
              <w:t xml:space="preserve"> terms</w:t>
            </w:r>
            <w:r w:rsidR="00B3248F">
              <w:rPr>
                <w:rFonts w:ascii="Times New Roman" w:hAnsi="Times New Roman"/>
                <w:sz w:val="24"/>
                <w:szCs w:val="24"/>
              </w:rPr>
              <w:t xml:space="preserve"> is 6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619B1">
              <w:rPr>
                <w:rFonts w:ascii="Times New Roman" w:hAnsi="Times New Roman"/>
                <w:sz w:val="24"/>
                <w:szCs w:val="24"/>
              </w:rPr>
              <w:t>term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B3248F" w:rsidRPr="00937B46" w:rsidTr="00BC17CF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B3248F" w:rsidRPr="00937B46" w:rsidRDefault="00B3248F" w:rsidP="00B3248F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 w14:anchorId="2617F9CE">
                      <v:shape id="_x0000_i1127" type="#_x0000_t75" style="width:7.5pt;height:7.5pt" o:ole="">
                        <v:imagedata r:id="rId52" o:title=""/>
                      </v:shape>
                      <o:OLEObject Type="Embed" ProgID="FXEquation.Equation" ShapeID="_x0000_i1127" DrawAspect="Content" ObjectID="_1557175003" r:id="rId198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B3248F" w:rsidRPr="00564CF3" w:rsidRDefault="00B3248F" w:rsidP="00B3248F">
                  <w:pPr>
                    <w:jc w:val="center"/>
                    <w:rPr>
                      <w:rFonts w:ascii="Times New Roman" w:hAnsi="Times New Roman"/>
                      <w:position w:val="-2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564CF3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262" w:dyaOrig="194" w14:anchorId="0457CF6D">
                      <v:shape id="_x0000_i1128" type="#_x0000_t75" style="width:12.75pt;height:9.75pt" o:ole="">
                        <v:imagedata r:id="rId54" o:title=""/>
                      </v:shape>
                      <o:OLEObject Type="Embed" ProgID="FXEquation.Equation" ShapeID="_x0000_i1128" DrawAspect="Content" ObjectID="_1557175004" r:id="rId199"/>
                    </w:object>
                  </w:r>
                  <w:r w:rsidRPr="00564CF3">
                    <w:rPr>
                      <w:rFonts w:ascii="Times New Roman" w:hAnsi="Times New Roman"/>
                      <w:position w:val="-2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B3248F" w:rsidRPr="00937B46" w:rsidRDefault="00B3248F" w:rsidP="00B3248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B3248F" w:rsidRPr="00937B46" w:rsidRDefault="00B3248F" w:rsidP="00B3248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B3248F" w:rsidRPr="00937B46" w:rsidTr="00BC17CF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B3248F" w:rsidRPr="00B3248F" w:rsidRDefault="00B3248F" w:rsidP="00B3248F">
                  <w:pPr>
                    <w:jc w:val="center"/>
                    <w:rPr>
                      <w:rFonts w:ascii="Times New Roman" w:hAnsi="Times New Roman"/>
                      <w:i/>
                      <w:position w:val="-1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FF0000"/>
                      <w:sz w:val="24"/>
                      <w:szCs w:val="24"/>
                    </w:rPr>
                    <w:t xml:space="preserve"> </w:t>
                  </w:r>
                  <w:r w:rsidRPr="00B3248F">
                    <w:rPr>
                      <w:rFonts w:ascii="Times New Roman" w:hAnsi="Times New Roman"/>
                      <w:color w:val="FF0000"/>
                      <w:position w:val="-10"/>
                      <w:sz w:val="24"/>
                      <w:szCs w:val="24"/>
                    </w:rPr>
                    <w:object w:dxaOrig="1078" w:dyaOrig="304" w14:anchorId="585F4A45">
                      <v:shape id="_x0000_i1129" type="#_x0000_t75" style="width:54pt;height:15pt" o:ole="">
                        <v:imagedata r:id="rId56" o:title=""/>
                      </v:shape>
                      <o:OLEObject Type="Embed" ProgID="FXEquation.Equation" ShapeID="_x0000_i1129" DrawAspect="Content" ObjectID="_1557175005" r:id="rId200"/>
                    </w:object>
                  </w:r>
                  <w:r w:rsidRPr="00B3248F">
                    <w:rPr>
                      <w:rFonts w:ascii="Times New Roman" w:hAnsi="Times New Roman"/>
                      <w:color w:val="FF0000"/>
                      <w:position w:val="-10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B3248F" w:rsidRPr="00B3248F" w:rsidRDefault="00B3248F" w:rsidP="00B3248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B3248F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326" w:dyaOrig="264">
                      <v:shape id="_x0000_i1130" type="#_x0000_t75" style="width:15.75pt;height:13.5pt" o:ole="">
                        <v:imagedata r:id="rId201" o:title=""/>
                      </v:shape>
                      <o:OLEObject Type="Embed" ProgID="FXEquation.Equation" ShapeID="_x0000_i1130" DrawAspect="Content" ObjectID="_1557175006" r:id="rId202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B3248F" w:rsidRPr="00B3248F" w:rsidRDefault="00B3248F" w:rsidP="00B3248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B3248F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326" w:dyaOrig="264">
                      <v:shape id="_x0000_i1131" type="#_x0000_t75" style="width:15.75pt;height:13.5pt" o:ole="">
                        <v:imagedata r:id="rId203" o:title=""/>
                      </v:shape>
                      <o:OLEObject Type="Embed" ProgID="FXEquation.Equation" ShapeID="_x0000_i1131" DrawAspect="Content" ObjectID="_1557175007" r:id="rId204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B3248F" w:rsidRPr="00937B46" w:rsidRDefault="00B3248F" w:rsidP="00B3248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tbl>
            <w:tblPr>
              <w:tblStyle w:val="TableGrid"/>
              <w:tblpPr w:leftFromText="180" w:rightFromText="180" w:vertAnchor="text" w:horzAnchor="page" w:tblpX="663" w:tblpY="18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60"/>
              <w:gridCol w:w="794"/>
              <w:gridCol w:w="794"/>
              <w:gridCol w:w="794"/>
            </w:tblGrid>
            <w:tr w:rsidR="00B3248F" w:rsidRPr="00937B46" w:rsidTr="003938A2">
              <w:trPr>
                <w:trHeight w:hRule="exact" w:val="510"/>
              </w:trPr>
              <w:tc>
                <w:tcPr>
                  <w:tcW w:w="1560" w:type="dxa"/>
                  <w:vAlign w:val="center"/>
                </w:tcPr>
                <w:p w:rsidR="00B3248F" w:rsidRPr="00564CF3" w:rsidRDefault="00B3248F" w:rsidP="00B3248F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 w:rsidRPr="00564CF3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object w:dxaOrig="170" w:dyaOrig="273" w14:anchorId="522ABBC1">
                      <v:shape id="_x0000_i1132" type="#_x0000_t75" style="width:12pt;height:19.5pt" o:ole="">
                        <v:imagedata r:id="rId58" o:title=""/>
                      </v:shape>
                      <o:OLEObject Type="Embed" ProgID="FXEquation.Equation" ShapeID="_x0000_i1132" DrawAspect="Content" ObjectID="_1557175008" r:id="rId205"/>
                    </w:object>
                  </w:r>
                </w:p>
              </w:tc>
              <w:tc>
                <w:tcPr>
                  <w:tcW w:w="794" w:type="dxa"/>
                  <w:vAlign w:val="center"/>
                </w:tcPr>
                <w:p w:rsidR="00B3248F" w:rsidRPr="00B3248F" w:rsidRDefault="00B3248F" w:rsidP="00B3248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B3248F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326" w:dyaOrig="264" w14:anchorId="4C71B5DA">
                      <v:shape id="_x0000_i1133" type="#_x0000_t75" style="width:15.75pt;height:13.5pt" o:ole="">
                        <v:imagedata r:id="rId60" o:title=""/>
                      </v:shape>
                      <o:OLEObject Type="Embed" ProgID="FXEquation.Equation" ShapeID="_x0000_i1133" DrawAspect="Content" ObjectID="_1557175009" r:id="rId206"/>
                    </w:object>
                  </w:r>
                </w:p>
              </w:tc>
              <w:tc>
                <w:tcPr>
                  <w:tcW w:w="794" w:type="dxa"/>
                  <w:vAlign w:val="center"/>
                </w:tcPr>
                <w:p w:rsidR="00B3248F" w:rsidRPr="00B3248F" w:rsidRDefault="00B3248F" w:rsidP="00B3248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B3248F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202" w:dyaOrig="264" w14:anchorId="415A44C3">
                      <v:shape id="_x0000_i1134" type="#_x0000_t75" style="width:9.75pt;height:13.5pt" o:ole="">
                        <v:imagedata r:id="rId20" o:title=""/>
                      </v:shape>
                      <o:OLEObject Type="Embed" ProgID="FXEquation.Equation" ShapeID="_x0000_i1134" DrawAspect="Content" ObjectID="_1557175010" r:id="rId207"/>
                    </w:object>
                  </w:r>
                </w:p>
              </w:tc>
              <w:tc>
                <w:tcPr>
                  <w:tcW w:w="794" w:type="dxa"/>
                  <w:vAlign w:val="center"/>
                </w:tcPr>
                <w:p w:rsidR="00B3248F" w:rsidRPr="00B3248F" w:rsidRDefault="00B3248F" w:rsidP="00B3248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B3248F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202" w:dyaOrig="264" w14:anchorId="3F0CBB24">
                      <v:shape id="_x0000_i1135" type="#_x0000_t75" style="width:9.75pt;height:13.5pt" o:ole="">
                        <v:imagedata r:id="rId63" o:title=""/>
                      </v:shape>
                      <o:OLEObject Type="Embed" ProgID="FXEquation.Equation" ShapeID="_x0000_i1135" DrawAspect="Content" ObjectID="_1557175011" r:id="rId208"/>
                    </w:object>
                  </w:r>
                </w:p>
              </w:tc>
            </w:tr>
            <w:tr w:rsidR="00B3248F" w:rsidRPr="00937B46" w:rsidTr="003938A2">
              <w:trPr>
                <w:trHeight w:hRule="exact" w:val="510"/>
              </w:trPr>
              <w:tc>
                <w:tcPr>
                  <w:tcW w:w="1560" w:type="dxa"/>
                  <w:vAlign w:val="center"/>
                </w:tcPr>
                <w:p w:rsidR="00B3248F" w:rsidRPr="00564CF3" w:rsidRDefault="00B3248F" w:rsidP="00B3248F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 w:rsidRPr="00B3248F">
                    <w:rPr>
                      <w:rFonts w:ascii="Times New Roman" w:hAnsi="Times New Roman"/>
                      <w:color w:val="FF0000"/>
                      <w:position w:val="-12"/>
                      <w:sz w:val="24"/>
                      <w:szCs w:val="24"/>
                    </w:rPr>
                    <w:object w:dxaOrig="1116" w:dyaOrig="351">
                      <v:shape id="_x0000_i1136" type="#_x0000_t75" style="width:55.5pt;height:18pt" o:ole="">
                        <v:imagedata r:id="rId65" o:title=""/>
                      </v:shape>
                      <o:OLEObject Type="Embed" ProgID="FXEquation.Equation" ShapeID="_x0000_i1136" DrawAspect="Content" ObjectID="_1557175012" r:id="rId209"/>
                    </w:object>
                  </w:r>
                  <w:r w:rsidRPr="00937B46">
                    <w:rPr>
                      <w:rFonts w:ascii="Times New Roman" w:hAnsi="Times New Roman"/>
                      <w:color w:val="FF0000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94" w:type="dxa"/>
                  <w:vAlign w:val="center"/>
                </w:tcPr>
                <w:p w:rsidR="00B3248F" w:rsidRPr="00564CF3" w:rsidRDefault="00404B3C" w:rsidP="00B3248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94" w:type="dxa"/>
                  <w:vAlign w:val="center"/>
                </w:tcPr>
                <w:p w:rsidR="00B3248F" w:rsidRPr="00564CF3" w:rsidRDefault="00404B3C" w:rsidP="00B3248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94" w:type="dxa"/>
                  <w:vAlign w:val="center"/>
                </w:tcPr>
                <w:p w:rsidR="00B3248F" w:rsidRPr="00564CF3" w:rsidRDefault="00404B3C" w:rsidP="00B3248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>4</w:t>
                  </w:r>
                </w:p>
              </w:tc>
            </w:tr>
          </w:tbl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030E22A">
                <v:shape id="_x0000_s1053" type="#_x0000_t75" style="position:absolute;margin-left:58.4pt;margin-top:-2.35pt;width:146.05pt;height:203.45pt;z-index:251677184;mso-position-horizontal-relative:text;mso-position-vertical-relative:text">
                  <v:imagedata r:id="rId210" o:title=""/>
                </v:shape>
                <o:OLEObject Type="Embed" ProgID="FXDraw.Graphic" ShapeID="_x0000_s1053" DrawAspect="Content" ObjectID="_1557175059" r:id="rId211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404B3C" w:rsidP="00F23A0F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404B3C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98" w:dyaOrig="304" w14:anchorId="02E41D0E">
                <v:shape id="_x0000_i1138" type="#_x0000_t75" style="width:60pt;height:15.75pt" o:ole="">
                  <v:imagedata r:id="rId212" o:title=""/>
                </v:shape>
                <o:OLEObject Type="Embed" ProgID="FXEquation.Equation" ShapeID="_x0000_i1138" DrawAspect="Content" ObjectID="_1557175013" r:id="rId213"/>
              </w:object>
            </w:r>
          </w:p>
          <w:p w:rsidR="00404B3C" w:rsidRPr="00404B3C" w:rsidRDefault="00404B3C" w:rsidP="00F23A0F">
            <w:pPr>
              <w:rPr>
                <w:rFonts w:ascii="Times New Roman" w:hAnsi="Times New Roman"/>
                <w:b/>
                <w:position w:val="-10"/>
                <w:sz w:val="24"/>
                <w:szCs w:val="24"/>
              </w:rPr>
            </w:pPr>
            <w:r w:rsidRPr="00404B3C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>2</w:t>
            </w:r>
            <w:r w:rsidRPr="00404B3C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  <w:vertAlign w:val="superscript"/>
              </w:rPr>
              <w:t>nd</w:t>
            </w:r>
            <w:r w:rsidRPr="00404B3C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 xml:space="preserve">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F23A0F" w:rsidRDefault="00202265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</w:t>
            </w:r>
            <w:r w:rsidRPr="00202265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value of every ordered pair is 5, so </w:t>
            </w:r>
            <w:r w:rsidRPr="00202265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5</w:t>
            </w:r>
          </w:p>
          <w:p w:rsidR="00F23A0F" w:rsidRPr="00202265" w:rsidRDefault="00202265" w:rsidP="0020226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202265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202265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202265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3938A2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3938A2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67C7EFBBB62F44EF8A31F2834F9778E0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3938A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3938A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47E2561506544824B8849667413CE5CC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3938A2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5382226E8326449DBB3F32CE06F767E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F23A0F" w:rsidP="003938A2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C05F4C370BBB467BB08F45909BDF385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F23A0F" w:rsidP="003938A2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Linear Relations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3938A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3938A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3938A2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55670E9">
                <v:shape id="_x0000_s1055" type="#_x0000_t75" style="position:absolute;margin-left:63.75pt;margin-top:3.9pt;width:169.5pt;height:158.8pt;z-index:251678208;mso-position-horizontal-relative:text;mso-position-vertical-relative:text">
                  <v:imagedata r:id="rId214" o:title=""/>
                </v:shape>
                <o:OLEObject Type="Embed" ProgID="FXDraw.Graphic" ShapeID="_x0000_s1055" DrawAspect="Content" ObjectID="_1557175060" r:id="rId215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Pr="007F7A96" w:rsidRDefault="002144C9" w:rsidP="00F23A0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E</w:t>
            </w:r>
            <w:r w:rsidR="00F23A0F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  </w:t>
            </w:r>
            <w:r w:rsidR="00F23A0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603AF6" w:rsidRPr="00603AF6">
              <w:rPr>
                <w:rFonts w:ascii="Times New Roman" w:hAnsi="Times New Roman"/>
                <w:noProof/>
                <w:color w:val="FF0000"/>
                <w:position w:val="-10"/>
                <w:sz w:val="24"/>
                <w:szCs w:val="24"/>
                <w:lang w:eastAsia="en-AU"/>
              </w:rPr>
              <w:object w:dxaOrig="592" w:dyaOrig="306" w14:anchorId="75228129">
                <v:shape id="_x0000_i1140" type="#_x0000_t75" style="width:29.25pt;height:15.75pt" o:ole="">
                  <v:imagedata r:id="rId216" o:title=""/>
                </v:shape>
                <o:OLEObject Type="Embed" ProgID="FXEquation.Equation" ShapeID="_x0000_i1140" DrawAspect="Content" ObjectID="_1557175014" r:id="rId217"/>
              </w:object>
            </w:r>
            <w:r w:rsidR="00F23A0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F23A0F" w:rsidRPr="00A254FC" w:rsidRDefault="00DE3ACB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="00F23A0F">
              <w:rPr>
                <w:rFonts w:ascii="Times New Roman" w:hAnsi="Times New Roman"/>
                <w:i/>
                <w:sz w:val="24"/>
                <w:szCs w:val="24"/>
              </w:rPr>
              <w:t xml:space="preserve">  </w:t>
            </w:r>
            <w:r w:rsidR="00603AF6" w:rsidRPr="00603AF6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11" w:dyaOrig="306" w14:anchorId="47C1FF8D">
                <v:shape id="_x0000_i1141" type="#_x0000_t75" style="width:36pt;height:15.75pt" o:ole="">
                  <v:imagedata r:id="rId218" o:title=""/>
                </v:shape>
                <o:OLEObject Type="Embed" ProgID="FXEquation.Equation" ShapeID="_x0000_i1141" DrawAspect="Content" ObjectID="_1557175015" r:id="rId219"/>
              </w:object>
            </w:r>
            <w:r w:rsidR="00F23A0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603AF6" w:rsidRDefault="00DE3ACB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Increases by 4 matches each time, so 11 + 4 =</w:t>
            </w:r>
            <w:r w:rsidR="00603AF6">
              <w:rPr>
                <w:rFonts w:ascii="Times New Roman" w:hAnsi="Times New Roman"/>
                <w:sz w:val="24"/>
                <w:szCs w:val="24"/>
              </w:rPr>
              <w:t xml:space="preserve">15 </w:t>
            </w:r>
          </w:p>
          <w:p w:rsidR="00F23A0F" w:rsidRPr="00A254FC" w:rsidRDefault="00603AF6" w:rsidP="00603AF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603AF6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58702D8">
                <v:shape id="_x0000_s1067" type="#_x0000_t75" style="position:absolute;margin-left:92.5pt;margin-top:6.95pt;width:284.65pt;height:62.65pt;z-index:251686400;mso-position-horizontal-relative:text;mso-position-vertical-relative:text">
                  <v:imagedata r:id="rId220" o:title=""/>
                </v:shape>
                <o:OLEObject Type="Embed" ProgID="FXDraw.Graphic" ShapeID="_x0000_s1067" DrawAspect="Content" ObjectID="_1557175061" r:id="rId221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A254FC" w:rsidRDefault="00603AF6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It has 19 matches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603AF6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Step 5 is 19</w:t>
            </w:r>
            <w:r w:rsidR="00F23A0F">
              <w:rPr>
                <w:rFonts w:ascii="Times New Roman" w:hAnsi="Times New Roman"/>
                <w:sz w:val="24"/>
                <w:szCs w:val="24"/>
              </w:rPr>
              <w:t>, step 8 is 3 more step</w:t>
            </w:r>
            <w:r>
              <w:rPr>
                <w:rFonts w:ascii="Times New Roman" w:hAnsi="Times New Roman"/>
                <w:sz w:val="24"/>
                <w:szCs w:val="24"/>
              </w:rPr>
              <w:t>s along, so 3 more lots of 4</w:t>
            </w:r>
          </w:p>
          <w:p w:rsidR="00F23A0F" w:rsidRPr="00603AF6" w:rsidRDefault="00F23A0F" w:rsidP="00F23A0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03AF6" w:rsidRPr="00603AF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872" w:dyaOrig="264" w14:anchorId="60FC63D8">
                <v:shape id="_x0000_i1143" type="#_x0000_t75" style="width:143.25pt;height:13.5pt" o:ole="">
                  <v:imagedata r:id="rId222" o:title=""/>
                </v:shape>
                <o:OLEObject Type="Embed" ProgID="FXEquation.Equation" ShapeID="_x0000_i1143" DrawAspect="Content" ObjectID="_1557175016" r:id="rId223"/>
              </w:object>
            </w:r>
            <w:r w:rsidRPr="00603AF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Pr="00FC72C9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Various possible descriptions; Examples are:</w:t>
            </w:r>
          </w:p>
          <w:p w:rsidR="00F23A0F" w:rsidRPr="00FC72C9" w:rsidRDefault="00603AF6" w:rsidP="00F23A0F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The pattern starts with 3</w:t>
            </w:r>
            <w:r w:rsidR="00F23A0F" w:rsidRPr="00FC72C9">
              <w:rPr>
                <w:rFonts w:ascii="Times New Roman" w:hAnsi="Times New Roman"/>
                <w:i/>
                <w:sz w:val="24"/>
                <w:szCs w:val="24"/>
              </w:rPr>
              <w:t xml:space="preserve"> ma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tches at step 1 and goes up by 4</w:t>
            </w:r>
            <w:r w:rsidR="00F23A0F">
              <w:rPr>
                <w:rFonts w:ascii="Times New Roman" w:hAnsi="Times New Roman"/>
                <w:i/>
                <w:sz w:val="24"/>
                <w:szCs w:val="24"/>
              </w:rPr>
              <w:t> </w:t>
            </w:r>
            <w:r w:rsidR="00F23A0F" w:rsidRPr="00FC72C9">
              <w:rPr>
                <w:rFonts w:ascii="Times New Roman" w:hAnsi="Times New Roman"/>
                <w:i/>
                <w:sz w:val="24"/>
                <w:szCs w:val="24"/>
              </w:rPr>
              <w:t xml:space="preserve">matches for each new step. </w:t>
            </w:r>
          </w:p>
          <w:p w:rsidR="00F23A0F" w:rsidRPr="00A254FC" w:rsidRDefault="00F23A0F" w:rsidP="00603AF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Multiply the step number by </w:t>
            </w:r>
            <w:r w:rsidR="00603AF6">
              <w:rPr>
                <w:rFonts w:ascii="Times New Roman" w:hAnsi="Times New Roman"/>
                <w:i/>
                <w:sz w:val="24"/>
                <w:szCs w:val="24"/>
              </w:rPr>
              <w:t>4 and take away 1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 xml:space="preserve"> to get the number of matches.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DD1FD8" w:rsidRDefault="00DD1FD8"/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1416"/>
              <w:gridCol w:w="708"/>
              <w:gridCol w:w="709"/>
              <w:gridCol w:w="709"/>
            </w:tblGrid>
            <w:tr w:rsidR="00F23A0F" w:rsidRPr="007F7A96" w:rsidTr="003938A2">
              <w:trPr>
                <w:trHeight w:hRule="exact" w:val="510"/>
              </w:trPr>
              <w:tc>
                <w:tcPr>
                  <w:tcW w:w="1416" w:type="dxa"/>
                  <w:vAlign w:val="center"/>
                </w:tcPr>
                <w:p w:rsidR="00F23A0F" w:rsidRPr="00D00C89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D00C89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 w14:anchorId="7D51EFA0">
                      <v:shape id="_x0000_i1144" type="#_x0000_t75" style="width:7.5pt;height:7.5pt" o:ole="">
                        <v:imagedata r:id="rId52" o:title=""/>
                      </v:shape>
                      <o:OLEObject Type="Embed" ProgID="FXEquation.Equation" ShapeID="_x0000_i1144" DrawAspect="Content" ObjectID="_1557175017" r:id="rId224"/>
                    </w:object>
                  </w:r>
                </w:p>
              </w:tc>
              <w:tc>
                <w:tcPr>
                  <w:tcW w:w="708" w:type="dxa"/>
                  <w:vAlign w:val="center"/>
                </w:tcPr>
                <w:p w:rsidR="00F23A0F" w:rsidRPr="007F7A96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F7A96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09" w:type="dxa"/>
                  <w:vAlign w:val="center"/>
                </w:tcPr>
                <w:p w:rsidR="00F23A0F" w:rsidRPr="007F7A96" w:rsidRDefault="00603AF6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709" w:type="dxa"/>
                  <w:vAlign w:val="center"/>
                </w:tcPr>
                <w:p w:rsidR="00F23A0F" w:rsidRPr="007F7A96" w:rsidRDefault="00603AF6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F23A0F" w:rsidRPr="007F7A96" w:rsidTr="003938A2">
              <w:trPr>
                <w:trHeight w:hRule="exact" w:val="510"/>
              </w:trPr>
              <w:tc>
                <w:tcPr>
                  <w:tcW w:w="1416" w:type="dxa"/>
                  <w:vAlign w:val="center"/>
                </w:tcPr>
                <w:p w:rsidR="00F23A0F" w:rsidRPr="00D00C89" w:rsidRDefault="00603AF6" w:rsidP="00F23A0F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 w:rsidRPr="00603AF6">
                    <w:rPr>
                      <w:rFonts w:ascii="Times New Roman" w:hAnsi="Times New Roman"/>
                      <w:color w:val="FF0000"/>
                      <w:position w:val="-12"/>
                      <w:sz w:val="24"/>
                      <w:szCs w:val="24"/>
                    </w:rPr>
                    <w:object w:dxaOrig="1276" w:dyaOrig="355">
                      <v:shape id="_x0000_i1145" type="#_x0000_t75" style="width:63.75pt;height:18pt" o:ole="">
                        <v:imagedata r:id="rId102" o:title=""/>
                      </v:shape>
                      <o:OLEObject Type="Embed" ProgID="FXEquation.Equation" ShapeID="_x0000_i1145" DrawAspect="Content" ObjectID="_1557175018" r:id="rId225"/>
                    </w:object>
                  </w:r>
                  <w:r w:rsidRPr="000F3E34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08" w:type="dxa"/>
                  <w:vAlign w:val="center"/>
                </w:tcPr>
                <w:p w:rsidR="00F23A0F" w:rsidRPr="00603AF6" w:rsidRDefault="00603AF6" w:rsidP="00F23A0F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603AF6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709" w:type="dxa"/>
                  <w:vAlign w:val="center"/>
                </w:tcPr>
                <w:p w:rsidR="00F23A0F" w:rsidRPr="00603AF6" w:rsidRDefault="00603AF6" w:rsidP="00F23A0F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603AF6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709" w:type="dxa"/>
                  <w:vAlign w:val="center"/>
                </w:tcPr>
                <w:p w:rsidR="00F23A0F" w:rsidRPr="00603AF6" w:rsidRDefault="00603AF6" w:rsidP="00F23A0F">
                  <w:pPr>
                    <w:jc w:val="center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603AF6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20</w:t>
                  </w:r>
                </w:p>
              </w:tc>
            </w:tr>
          </w:tbl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D1FD8" w:rsidRPr="00A254FC" w:rsidRDefault="00DD1FD8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2E51ECA">
                <v:shape id="_x0000_s1057" type="#_x0000_t75" style="position:absolute;margin-left:143.8pt;margin-top:12.1pt;width:166pt;height:164.55pt;z-index:251679232;mso-position-horizontal-relative:text;mso-position-vertical-relative:text">
                  <v:imagedata r:id="rId226" o:title=""/>
                </v:shape>
                <o:OLEObject Type="Embed" ProgID="FXDraw.Graphic" ShapeID="_x0000_s1057" DrawAspect="Content" ObjectID="_1557175062" r:id="rId227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210" w:type="dxa"/>
              <w:tblLayout w:type="fixed"/>
              <w:tblLook w:val="04A0" w:firstRow="1" w:lastRow="0" w:firstColumn="1" w:lastColumn="0" w:noHBand="0" w:noVBand="1"/>
            </w:tblPr>
            <w:tblGrid>
              <w:gridCol w:w="680"/>
              <w:gridCol w:w="567"/>
              <w:gridCol w:w="567"/>
              <w:gridCol w:w="567"/>
            </w:tblGrid>
            <w:tr w:rsidR="00355403" w:rsidRPr="007F7A96" w:rsidTr="003938A2">
              <w:trPr>
                <w:trHeight w:hRule="exact" w:val="510"/>
              </w:trPr>
              <w:tc>
                <w:tcPr>
                  <w:tcW w:w="680" w:type="dxa"/>
                  <w:vAlign w:val="center"/>
                </w:tcPr>
                <w:p w:rsidR="00355403" w:rsidRPr="00D00C89" w:rsidRDefault="00355403" w:rsidP="00355403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D00C89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 w14:anchorId="1ADAEFCC">
                      <v:shape id="_x0000_i1147" type="#_x0000_t75" style="width:7.5pt;height:8.25pt" o:ole="">
                        <v:imagedata r:id="rId52" o:title=""/>
                      </v:shape>
                      <o:OLEObject Type="Embed" ProgID="FXEquation.Equation" ShapeID="_x0000_i1147" DrawAspect="Content" ObjectID="_1557175019" r:id="rId228"/>
                    </w:object>
                  </w:r>
                </w:p>
              </w:tc>
              <w:tc>
                <w:tcPr>
                  <w:tcW w:w="567" w:type="dxa"/>
                  <w:vAlign w:val="center"/>
                </w:tcPr>
                <w:p w:rsidR="00355403" w:rsidRPr="007F7A96" w:rsidRDefault="00355403" w:rsidP="00355403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67" w:type="dxa"/>
                  <w:vAlign w:val="center"/>
                </w:tcPr>
                <w:p w:rsidR="00355403" w:rsidRPr="007F7A96" w:rsidRDefault="00355403" w:rsidP="00355403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67" w:type="dxa"/>
                  <w:vAlign w:val="center"/>
                </w:tcPr>
                <w:p w:rsidR="00355403" w:rsidRPr="007F7A96" w:rsidRDefault="00355403" w:rsidP="00355403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</w:tr>
            <w:tr w:rsidR="00355403" w:rsidRPr="007F7A96" w:rsidTr="003938A2">
              <w:trPr>
                <w:trHeight w:hRule="exact" w:val="510"/>
              </w:trPr>
              <w:tc>
                <w:tcPr>
                  <w:tcW w:w="680" w:type="dxa"/>
                  <w:vAlign w:val="center"/>
                </w:tcPr>
                <w:p w:rsidR="00355403" w:rsidRPr="00D00C89" w:rsidRDefault="00355403" w:rsidP="00355403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D00C89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44" w:dyaOrig="177" w14:anchorId="5C2E125D">
                      <v:shape id="_x0000_i1148" type="#_x0000_t75" style="width:7.5pt;height:9pt" o:ole="">
                        <v:imagedata r:id="rId105" o:title=""/>
                      </v:shape>
                      <o:OLEObject Type="Embed" ProgID="FXEquation.Equation" ShapeID="_x0000_i1148" DrawAspect="Content" ObjectID="_1557175020" r:id="rId229"/>
                    </w:object>
                  </w:r>
                  <w:r w:rsidRPr="00D00C89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567" w:type="dxa"/>
                  <w:vAlign w:val="center"/>
                </w:tcPr>
                <w:p w:rsidR="00355403" w:rsidRPr="007F7A96" w:rsidRDefault="00355403" w:rsidP="00355403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567" w:type="dxa"/>
                  <w:vAlign w:val="center"/>
                </w:tcPr>
                <w:p w:rsidR="00355403" w:rsidRPr="007F7A96" w:rsidRDefault="00355403" w:rsidP="00355403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567" w:type="dxa"/>
                  <w:vAlign w:val="center"/>
                </w:tcPr>
                <w:p w:rsidR="00355403" w:rsidRPr="007F7A96" w:rsidRDefault="00355403" w:rsidP="00355403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</w:tr>
          </w:tbl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AC5CE57">
                <v:shape id="_x0000_s1040" type="#_x0000_t75" style="position:absolute;margin-left:126.3pt;margin-top:9.55pt;width:155.05pt;height:182.4pt;z-index:251664896;mso-position-horizontal-relative:text;mso-position-vertical-relative:text">
                  <v:imagedata r:id="rId230" o:title=""/>
                </v:shape>
                <o:OLEObject Type="Embed" ProgID="FXDraw.Graphic" ShapeID="_x0000_s1040" DrawAspect="Content" ObjectID="_1557175063" r:id="rId231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619B1" w:rsidRDefault="00B619B1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A254FC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C17CF" w:rsidRDefault="00AF0767" w:rsidP="00F23A0F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AF0767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11" w:dyaOrig="310" w14:anchorId="793CA2D8">
                <v:shape id="_x0000_i1150" type="#_x0000_t75" style="width:36pt;height:15.75pt" o:ole="">
                  <v:imagedata r:id="rId122" o:title=""/>
                </v:shape>
                <o:OLEObject Type="Embed" ProgID="FXEquation.Equation" ShapeID="_x0000_i1150" DrawAspect="Content" ObjectID="_1557175021" r:id="rId232"/>
              </w:object>
            </w:r>
            <w:r w:rsidR="00F23A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</w:t>
            </w:r>
            <w:r w:rsidRPr="00AF0767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1572" w:dyaOrig="824" w14:anchorId="264042DD">
                <v:shape id="_x0000_i1151" type="#_x0000_t75" style="width:78.75pt;height:41.25pt" o:ole="">
                  <v:imagedata r:id="rId233" o:title=""/>
                </v:shape>
                <o:OLEObject Type="Embed" ProgID="FXEquation.Equation" ShapeID="_x0000_i1151" DrawAspect="Content" ObjectID="_1557175022" r:id="rId234"/>
              </w:object>
            </w:r>
            <w:r w:rsidR="00F23A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</w:t>
            </w:r>
          </w:p>
          <w:p w:rsidR="00AF0767" w:rsidRPr="00BC17CF" w:rsidRDefault="00BC17CF" w:rsidP="00F23A0F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BC17CF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</w:rPr>
              <w:t>2</w:t>
            </w:r>
            <w:r w:rsidRPr="00BC17CF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  <w:vertAlign w:val="superscript"/>
              </w:rPr>
              <w:t>nd</w:t>
            </w:r>
            <w:r w:rsidRPr="00BC17CF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</w:rPr>
              <w:t xml:space="preserve"> </w:t>
            </w:r>
            <w:r w:rsidR="00AF0767" w:rsidRPr="00AF0767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AF0767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F076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206" w:dyaOrig="548">
                <v:shape id="_x0000_i1152" type="#_x0000_t75" style="width:60pt;height:28.5pt" o:ole="">
                  <v:imagedata r:id="rId128" o:title=""/>
                </v:shape>
                <o:OLEObject Type="Embed" ProgID="FXEquation.Equation" ShapeID="_x0000_i1152" DrawAspect="Content" ObjectID="_1557175023" r:id="rId235"/>
              </w:objec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="002A68F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BC8DDAF">
                <v:shape id="_x0000_s1069" type="#_x0000_t75" style="position:absolute;margin-left:198.65pt;margin-top:9.9pt;width:97.9pt;height:116.6pt;z-index:251688448;mso-position-horizontal-relative:text;mso-position-vertical-relative:text">
                  <v:imagedata r:id="rId134" o:title=""/>
                </v:shape>
                <o:OLEObject Type="Embed" ProgID="FXDraw.Graphic" ShapeID="_x0000_s1069" DrawAspect="Content" ObjectID="_1557175064" r:id="rId236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When </w:t>
            </w:r>
            <w:r w:rsidRPr="00AF0767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0, </w:t>
            </w:r>
            <w:r w:rsidRPr="00AF0767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6</w: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When </w:t>
            </w:r>
            <w:r w:rsidRPr="00AF0767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AF0767">
              <w:rPr>
                <w:rFonts w:ascii="Times New Roman" w:hAnsi="Times New Roman"/>
                <w:sz w:val="24"/>
                <w:szCs w:val="24"/>
              </w:rPr>
              <w:t xml:space="preserve"> = 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AF0767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</w:t>
            </w:r>
            <w:r w:rsidR="00AF0767">
              <w:rPr>
                <w:rFonts w:ascii="Times New Roman" w:hAnsi="Times New Roman"/>
                <w:sz w:val="24"/>
                <w:szCs w:val="24"/>
              </w:rPr>
              <w:t xml:space="preserve"> 6 – 1 = 5</w:t>
            </w:r>
          </w:p>
          <w:p w:rsidR="00F23A0F" w:rsidRPr="00BC17CF" w:rsidRDefault="00BC17CF" w:rsidP="00F23A0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17CF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BC17CF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BC17CF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2A68F4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ACFC016">
                <v:shape id="_x0000_s1070" type="#_x0000_t75" style="position:absolute;margin-left:21.8pt;margin-top:4.65pt;width:101.85pt;height:142pt;z-index:251689472;mso-position-horizontal-relative:text;mso-position-vertical-relative:text">
                  <v:imagedata r:id="rId138" o:title=""/>
                </v:shape>
                <o:OLEObject Type="Embed" ProgID="FXDraw.Graphic" ShapeID="_x0000_s1070" DrawAspect="Content" ObjectID="_1557175065" r:id="rId237"/>
              </w:objec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When </w:t>
            </w:r>
            <w:r w:rsidRPr="00BC7E9B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0, </w:t>
            </w:r>
            <w:r w:rsidRPr="00BC7E9B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="00BC17CF">
              <w:rPr>
                <w:rFonts w:ascii="Times New Roman" w:hAnsi="Times New Roman"/>
                <w:sz w:val="24"/>
                <w:szCs w:val="24"/>
              </w:rPr>
              <w:t xml:space="preserve"> = 7, fits first 2 and last equations</w:t>
            </w:r>
          </w:p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When </w:t>
            </w:r>
            <w:r w:rsidRPr="00BC7E9B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1, </w:t>
            </w:r>
            <w:r w:rsidRPr="00BC7E9B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="00BC17CF">
              <w:rPr>
                <w:rFonts w:ascii="Times New Roman" w:hAnsi="Times New Roman"/>
                <w:sz w:val="24"/>
                <w:szCs w:val="24"/>
              </w:rPr>
              <w:t xml:space="preserve"> = 8 fits only the first equation</w:t>
            </w:r>
          </w:p>
          <w:p w:rsidR="00BC17CF" w:rsidRDefault="00BC17C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C17CF" w:rsidRDefault="00BC17C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BC17CF" w:rsidRDefault="00BC17CF" w:rsidP="00F23A0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17CF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BC17CF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BC17CF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F23A0F" w:rsidP="00F23A0F">
            <w:pP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Substituting points into the equations gives </w:t>
            </w:r>
            <w:r w:rsidR="00BC17CF" w:rsidRPr="00BC17CF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08" w:dyaOrig="304">
                <v:shape id="_x0000_i1155" type="#_x0000_t75" style="width:54.75pt;height:15pt" o:ole="">
                  <v:imagedata r:id="rId156" o:title=""/>
                </v:shape>
                <o:OLEObject Type="Embed" ProgID="FXEquation.Equation" ShapeID="_x0000_i1155" DrawAspect="Content" ObjectID="_1557175024" r:id="rId238"/>
              </w:objec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 </w:t>
            </w:r>
          </w:p>
          <w:p w:rsidR="00BC17CF" w:rsidRPr="00BC17CF" w:rsidRDefault="00BC17CF" w:rsidP="00F23A0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17CF">
              <w:rPr>
                <w:rFonts w:ascii="Times New Roman" w:hAnsi="Times New Roman"/>
                <w:b/>
                <w:color w:val="000000" w:themeColor="text1"/>
                <w:position w:val="-20"/>
                <w:sz w:val="24"/>
                <w:szCs w:val="24"/>
              </w:rPr>
              <w:t>4</w:t>
            </w:r>
            <w:r w:rsidRPr="00BC17CF">
              <w:rPr>
                <w:rFonts w:ascii="Times New Roman" w:hAnsi="Times New Roman"/>
                <w:b/>
                <w:color w:val="000000" w:themeColor="text1"/>
                <w:position w:val="-20"/>
                <w:sz w:val="24"/>
                <w:szCs w:val="24"/>
                <w:vertAlign w:val="superscript"/>
              </w:rPr>
              <w:t>th</w:t>
            </w:r>
            <w:r w:rsidRPr="00BC17CF">
              <w:rPr>
                <w:rFonts w:ascii="Times New Roman" w:hAnsi="Times New Roman"/>
                <w:b/>
                <w:color w:val="000000" w:themeColor="text1"/>
                <w:position w:val="-20"/>
                <w:sz w:val="24"/>
                <w:szCs w:val="24"/>
              </w:rPr>
              <w:t xml:space="preserve"> Answer</w:t>
            </w:r>
          </w:p>
        </w:tc>
      </w:tr>
      <w:tr w:rsidR="00F23A0F" w:rsidTr="00BF6FD8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F23A0F" w:rsidRPr="00FC72C9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Read off some ordered pairs.</w:t>
            </w:r>
          </w:p>
          <w:p w:rsidR="00F23A0F" w:rsidRPr="00FC72C9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F23A0F" w:rsidRPr="00FC72C9" w:rsidTr="003938A2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F23A0F" w:rsidRPr="00FC72C9" w:rsidRDefault="00F23A0F" w:rsidP="00F23A0F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object w:dxaOrig="170" w:dyaOrig="273" w14:anchorId="50A61A5E">
                      <v:shape id="_x0000_i1156" type="#_x0000_t75" style="width:12pt;height:19.5pt" o:ole="">
                        <v:imagedata r:id="rId58" o:title=""/>
                      </v:shape>
                      <o:OLEObject Type="Embed" ProgID="FXEquation.Equation" ShapeID="_x0000_i1156" DrawAspect="Content" ObjectID="_1557175025" r:id="rId239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FC72C9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FC72C9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FC72C9" w:rsidRDefault="00F23A0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F23A0F" w:rsidRPr="00FC72C9" w:rsidTr="003938A2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F23A0F" w:rsidRPr="00FC72C9" w:rsidRDefault="00BC17CF" w:rsidP="00F23A0F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FC72C9" w:rsidRDefault="00BC17CF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–</w:t>
                  </w:r>
                  <w:r w:rsidR="00077804"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FC72C9" w:rsidRDefault="00077804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F23A0F" w:rsidRPr="00FC72C9" w:rsidRDefault="00077804" w:rsidP="00F23A0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:rsidR="00F23A0F" w:rsidRPr="00FC72C9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="00077804">
              <w:rPr>
                <w:rFonts w:ascii="Times New Roman" w:hAnsi="Times New Roman"/>
                <w:sz w:val="24"/>
                <w:szCs w:val="24"/>
              </w:rPr>
              <w:t xml:space="preserve"> goes up by 5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for each increase of 1 in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077804">
              <w:rPr>
                <w:rFonts w:ascii="Times New Roman" w:hAnsi="Times New Roman"/>
                <w:i/>
                <w:sz w:val="24"/>
                <w:szCs w:val="24"/>
              </w:rPr>
              <w:t xml:space="preserve">, </w:t>
            </w:r>
            <w:r w:rsidR="00077804" w:rsidRPr="00077804">
              <w:rPr>
                <w:rFonts w:ascii="Times New Roman" w:hAnsi="Times New Roman"/>
                <w:sz w:val="24"/>
                <w:szCs w:val="24"/>
              </w:rPr>
              <w:t>so equation is</w:t>
            </w:r>
            <w:r w:rsidR="00077804">
              <w:rPr>
                <w:rFonts w:ascii="Times New Roman" w:hAnsi="Times New Roman"/>
                <w:i/>
                <w:sz w:val="24"/>
                <w:szCs w:val="24"/>
              </w:rPr>
              <w:t xml:space="preserve"> y = 5x +b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619B1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  <w:p w:rsidR="00F23A0F" w:rsidRPr="00B619B1" w:rsidRDefault="00B619B1" w:rsidP="00F23A0F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F23A0F" w:rsidRPr="00FC72C9">
              <w:rPr>
                <w:rFonts w:ascii="Times New Roman" w:hAnsi="Times New Roman"/>
                <w:sz w:val="24"/>
                <w:szCs w:val="24"/>
              </w:rPr>
              <w:t xml:space="preserve">When </w:t>
            </w:r>
            <w:r w:rsidR="00F23A0F"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F23A0F" w:rsidRPr="00FC72C9">
              <w:rPr>
                <w:rFonts w:ascii="Times New Roman" w:hAnsi="Times New Roman"/>
                <w:sz w:val="24"/>
                <w:szCs w:val="24"/>
              </w:rPr>
              <w:t xml:space="preserve"> = 0, </w:t>
            </w:r>
            <w:r w:rsidR="00F23A0F"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="00F23A0F"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="00077804">
              <w:rPr>
                <w:rFonts w:ascii="Times New Roman" w:hAnsi="Times New Roman"/>
                <w:sz w:val="24"/>
                <w:szCs w:val="24"/>
              </w:rPr>
              <w:t>–4</w:t>
            </w:r>
            <w:r>
              <w:rPr>
                <w:rFonts w:ascii="Times New Roman" w:hAnsi="Times New Roman"/>
                <w:sz w:val="24"/>
                <w:szCs w:val="24"/>
              </w:rPr>
              <w:t>, so  –4 = 5×0 +</w:t>
            </w:r>
            <w:r w:rsidRPr="00B619B1"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so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b =</w:t>
            </w:r>
            <w:r>
              <w:rPr>
                <w:rFonts w:ascii="Times New Roman" w:hAnsi="Times New Roman"/>
                <w:sz w:val="24"/>
                <w:szCs w:val="24"/>
              </w:rPr>
              <w:t>–4.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</w:p>
          <w:p w:rsidR="00F23A0F" w:rsidRPr="00FC72C9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3A0F" w:rsidRPr="00077804" w:rsidRDefault="00F23A0F" w:rsidP="00F23A0F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077804" w:rsidRPr="00077804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082" w:dyaOrig="304" w14:anchorId="0F4E57A7">
                <v:shape id="_x0000_i1157" type="#_x0000_t75" style="width:54pt;height:14.25pt" o:ole="">
                  <v:imagedata r:id="rId240" o:title=""/>
                </v:shape>
                <o:OLEObject Type="Embed" ProgID="FXEquation.Equation" ShapeID="_x0000_i1157" DrawAspect="Content" ObjectID="_1557175026" r:id="rId241"/>
              </w:object>
            </w:r>
            <w:r w:rsidRPr="00077804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077804" w:rsidP="00077804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Vertical line through </w: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Pr="0007780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26" w:dyaOrig="264">
                <v:shape id="_x0000_i1158" type="#_x0000_t75" style="width:16.5pt;height:12.75pt" o:ole="">
                  <v:imagedata r:id="rId203" o:title=""/>
                </v:shape>
                <o:OLEObject Type="Embed" ProgID="FXEquation.Equation" ShapeID="_x0000_i1158" DrawAspect="Content" ObjectID="_1557175027" r:id="rId242"/>
              </w:objec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F23A0F">
              <w:rPr>
                <w:rFonts w:ascii="Times New Roman" w:hAnsi="Times New Roman"/>
                <w:sz w:val="24"/>
                <w:szCs w:val="24"/>
              </w:rPr>
              <w:t xml:space="preserve"> is </w:t>
            </w:r>
            <w:r w:rsidRPr="0007780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2" w:dyaOrig="264" w14:anchorId="1638BF19">
                <v:shape id="_x0000_i1159" type="#_x0000_t75" style="width:36pt;height:12.75pt" o:ole="">
                  <v:imagedata r:id="rId162" o:title=""/>
                </v:shape>
                <o:OLEObject Type="Embed" ProgID="FXEquation.Equation" ShapeID="_x0000_i1159" DrawAspect="Content" ObjectID="_1557175028" r:id="rId243"/>
              </w:object>
            </w:r>
            <w:r w:rsidR="00F23A0F" w:rsidRPr="000F3E34">
              <w:rPr>
                <w:rFonts w:ascii="Times New Roman" w:hAnsi="Times New Roman"/>
                <w:sz w:val="24"/>
                <w:szCs w:val="24"/>
              </w:rPr>
              <w:t xml:space="preserve"> and</w:t>
            </w:r>
            <w:r w:rsidR="00F23A0F">
              <w:rPr>
                <w:rFonts w:ascii="Times New Roman" w:hAnsi="Times New Roman"/>
                <w:sz w:val="24"/>
                <w:szCs w:val="24"/>
              </w:rPr>
              <w:t xml:space="preserve"> horizontal line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through 5 </w:t>
            </w:r>
            <w:r w:rsidR="00F23A0F">
              <w:rPr>
                <w:rFonts w:ascii="Times New Roman" w:hAnsi="Times New Roman"/>
                <w:sz w:val="24"/>
                <w:szCs w:val="24"/>
              </w:rPr>
              <w:t>is</w:t>
            </w:r>
            <w:r w:rsidR="00F23A0F" w:rsidRPr="000F3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77804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598" w:dyaOrig="300" w14:anchorId="1A07D99B">
                <v:shape id="_x0000_i1160" type="#_x0000_t75" style="width:30pt;height:15.75pt" o:ole="">
                  <v:imagedata r:id="rId167" o:title=""/>
                </v:shape>
                <o:OLEObject Type="Embed" ProgID="FXEquation.Equation" ShapeID="_x0000_i1160" DrawAspect="Content" ObjectID="_1557175029" r:id="rId244"/>
              </w:object>
            </w:r>
            <w:r w:rsidR="00F23A0F"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</w:t>
            </w:r>
          </w:p>
          <w:p w:rsidR="00077804" w:rsidRPr="00077804" w:rsidRDefault="00077804" w:rsidP="0007780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77804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2</w:t>
            </w:r>
            <w:r w:rsidRPr="00077804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vertAlign w:val="superscript"/>
              </w:rPr>
              <w:t>nd</w:t>
            </w:r>
            <w:r w:rsidRPr="00077804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From graph when </w:t>
            </w:r>
            <w:r w:rsidR="00142D4A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="00142D4A">
              <w:rPr>
                <w:rFonts w:ascii="Times New Roman" w:hAnsi="Times New Roman"/>
                <w:sz w:val="24"/>
                <w:szCs w:val="24"/>
              </w:rPr>
              <w:t xml:space="preserve"> = 120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142D4A"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 w:rsidR="00142D4A">
              <w:rPr>
                <w:rFonts w:ascii="Times New Roman" w:hAnsi="Times New Roman"/>
                <w:sz w:val="24"/>
                <w:szCs w:val="24"/>
              </w:rPr>
              <w:t xml:space="preserve"> = 70</w:t>
            </w:r>
          </w:p>
          <w:p w:rsidR="00C05C9A" w:rsidRPr="00C05C9A" w:rsidRDefault="00C05C9A" w:rsidP="00F23A0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C05C9A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C05C9A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C05C9A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Default="00F23A0F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From graph when </w:t>
            </w:r>
            <w:r w:rsidR="00C05C9A"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 w:rsidR="00C05C9A">
              <w:rPr>
                <w:rFonts w:ascii="Times New Roman" w:hAnsi="Times New Roman"/>
                <w:sz w:val="24"/>
                <w:szCs w:val="24"/>
              </w:rPr>
              <w:t xml:space="preserve"> = 100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C05C9A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</w:t>
            </w:r>
            <w:r w:rsidR="00C05C9A">
              <w:rPr>
                <w:rFonts w:ascii="Times New Roman" w:hAnsi="Times New Roman"/>
                <w:sz w:val="24"/>
                <w:szCs w:val="24"/>
              </w:rPr>
              <w:t>8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  <w:p w:rsidR="00C05C9A" w:rsidRPr="00A254FC" w:rsidRDefault="00C05C9A" w:rsidP="00F23A0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</w:t>
            </w:r>
            <w:r w:rsidRPr="00C05C9A">
              <w:rPr>
                <w:rFonts w:ascii="Times New Roman" w:hAnsi="Times New Roman"/>
                <w:b/>
                <w:sz w:val="24"/>
                <w:szCs w:val="24"/>
              </w:rPr>
              <w:t xml:space="preserve"> 180 ml could be bought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23A0F" w:rsidTr="003938A2">
        <w:trPr>
          <w:cantSplit/>
        </w:trPr>
        <w:tc>
          <w:tcPr>
            <w:tcW w:w="1134" w:type="dxa"/>
          </w:tcPr>
          <w:p w:rsidR="00F23A0F" w:rsidRPr="00750A38" w:rsidRDefault="00F23A0F" w:rsidP="00F23A0F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F23A0F" w:rsidRPr="00C05C9A" w:rsidRDefault="00F23A0F" w:rsidP="00F23A0F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05C9A" w:rsidRPr="00C05C9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388" w:dyaOrig="604" w14:anchorId="4EF39F85">
                <v:shape id="_x0000_i1161" type="#_x0000_t75" style="width:69.75pt;height:30pt" o:ole="">
                  <v:imagedata r:id="rId245" o:title=""/>
                </v:shape>
                <o:OLEObject Type="Embed" ProgID="FXEquation.Equation" ShapeID="_x0000_i1161" DrawAspect="Content" ObjectID="_1557175030" r:id="rId246"/>
              </w:object>
            </w:r>
            <w:r w:rsidRPr="00C05C9A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</w:tbl>
    <w:p w:rsidR="00DD6890" w:rsidRDefault="00DD6890"/>
    <w:sectPr w:rsid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68A1" w:rsidRDefault="00E968A1" w:rsidP="00C868AD">
      <w:r>
        <w:separator/>
      </w:r>
    </w:p>
  </w:endnote>
  <w:endnote w:type="continuationSeparator" w:id="0">
    <w:p w:rsidR="00E968A1" w:rsidRDefault="00E968A1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0294" w:rsidRDefault="003902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68F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90294" w:rsidRDefault="003902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0294" w:rsidRDefault="003902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68F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90294" w:rsidRDefault="003902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68A1" w:rsidRDefault="00E968A1" w:rsidP="00C868AD">
      <w:r>
        <w:separator/>
      </w:r>
    </w:p>
  </w:footnote>
  <w:footnote w:type="continuationSeparator" w:id="0">
    <w:p w:rsidR="00E968A1" w:rsidRDefault="00E968A1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294" w:rsidRPr="00C868AD" w:rsidRDefault="002A68F4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6935758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390294">
          <w:rPr>
            <w:u w:val="single"/>
          </w:rPr>
          <w:t>School Name</w:t>
        </w:r>
      </w:sdtContent>
    </w:sdt>
    <w:r w:rsidR="00390294">
      <w:rPr>
        <w:u w:val="single"/>
      </w:rPr>
      <w:t xml:space="preserve">                       Mathematics </w:t>
    </w:r>
    <w:r w:rsidR="00390294" w:rsidRPr="00C868AD">
      <w:rPr>
        <w:u w:val="single"/>
      </w:rPr>
      <w:t>Test</w:t>
    </w:r>
    <w:r w:rsidR="00390294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005478150"/>
        <w:placeholder>
          <w:docPart w:val="93B2299117384926B63CDD597971EEB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90294">
          <w:rPr>
            <w:u w:val="single"/>
          </w:rPr>
          <w:t>Linear Relations</w:t>
        </w:r>
      </w:sdtContent>
    </w:sdt>
    <w:r w:rsidR="00390294" w:rsidRPr="00C868AD">
      <w:rPr>
        <w:u w:val="single"/>
      </w:rPr>
      <w:tab/>
    </w:r>
    <w:sdt>
      <w:sdtPr>
        <w:rPr>
          <w:u w:val="single"/>
        </w:rPr>
        <w:alias w:val="Status"/>
        <w:tag w:val=""/>
        <w:id w:val="-2111491403"/>
        <w:placeholder>
          <w:docPart w:val="06582B340D084ABCBDBCB60939DB1A18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390294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9547C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3"/>
  </w:num>
  <w:num w:numId="5">
    <w:abstractNumId w:val="11"/>
  </w:num>
  <w:num w:numId="6">
    <w:abstractNumId w:val="0"/>
  </w:num>
  <w:num w:numId="7">
    <w:abstractNumId w:val="12"/>
  </w:num>
  <w:num w:numId="8">
    <w:abstractNumId w:val="14"/>
  </w:num>
  <w:num w:numId="9">
    <w:abstractNumId w:val="4"/>
  </w:num>
  <w:num w:numId="10">
    <w:abstractNumId w:val="6"/>
  </w:num>
  <w:num w:numId="11">
    <w:abstractNumId w:val="8"/>
  </w:num>
  <w:num w:numId="12">
    <w:abstractNumId w:val="13"/>
  </w:num>
  <w:num w:numId="13">
    <w:abstractNumId w:val="5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A0F"/>
    <w:rsid w:val="000176AA"/>
    <w:rsid w:val="000266E5"/>
    <w:rsid w:val="00051E5C"/>
    <w:rsid w:val="00077804"/>
    <w:rsid w:val="00097813"/>
    <w:rsid w:val="000A3DF6"/>
    <w:rsid w:val="000C4CAD"/>
    <w:rsid w:val="00110126"/>
    <w:rsid w:val="00142D4A"/>
    <w:rsid w:val="00145797"/>
    <w:rsid w:val="00171E4D"/>
    <w:rsid w:val="0018287C"/>
    <w:rsid w:val="00197427"/>
    <w:rsid w:val="001D1C88"/>
    <w:rsid w:val="001D25CA"/>
    <w:rsid w:val="001D51F7"/>
    <w:rsid w:val="00202265"/>
    <w:rsid w:val="002144C9"/>
    <w:rsid w:val="00216994"/>
    <w:rsid w:val="00246314"/>
    <w:rsid w:val="002A3CD8"/>
    <w:rsid w:val="002A68F4"/>
    <w:rsid w:val="002C1F1F"/>
    <w:rsid w:val="002F71E5"/>
    <w:rsid w:val="00323CB9"/>
    <w:rsid w:val="00325745"/>
    <w:rsid w:val="00355403"/>
    <w:rsid w:val="003570FE"/>
    <w:rsid w:val="00374BC9"/>
    <w:rsid w:val="00390294"/>
    <w:rsid w:val="003938A2"/>
    <w:rsid w:val="00396770"/>
    <w:rsid w:val="003D41FF"/>
    <w:rsid w:val="00404B3C"/>
    <w:rsid w:val="00413DF5"/>
    <w:rsid w:val="00460B7C"/>
    <w:rsid w:val="00474558"/>
    <w:rsid w:val="004A64CB"/>
    <w:rsid w:val="004E1D1E"/>
    <w:rsid w:val="00522775"/>
    <w:rsid w:val="005277D4"/>
    <w:rsid w:val="005503D3"/>
    <w:rsid w:val="005615AC"/>
    <w:rsid w:val="00591FD0"/>
    <w:rsid w:val="005B261E"/>
    <w:rsid w:val="005C0019"/>
    <w:rsid w:val="005C44C0"/>
    <w:rsid w:val="005E3EB0"/>
    <w:rsid w:val="005F70B5"/>
    <w:rsid w:val="00603AF6"/>
    <w:rsid w:val="00624B16"/>
    <w:rsid w:val="00641EA7"/>
    <w:rsid w:val="00667642"/>
    <w:rsid w:val="006718CF"/>
    <w:rsid w:val="006833C2"/>
    <w:rsid w:val="006A1410"/>
    <w:rsid w:val="006F3D36"/>
    <w:rsid w:val="00730DEA"/>
    <w:rsid w:val="007403DD"/>
    <w:rsid w:val="007A10AD"/>
    <w:rsid w:val="007A7013"/>
    <w:rsid w:val="007B3348"/>
    <w:rsid w:val="007C2664"/>
    <w:rsid w:val="007D39B1"/>
    <w:rsid w:val="00845ACB"/>
    <w:rsid w:val="00853748"/>
    <w:rsid w:val="00860520"/>
    <w:rsid w:val="00885304"/>
    <w:rsid w:val="008959EE"/>
    <w:rsid w:val="008A20B4"/>
    <w:rsid w:val="008B7480"/>
    <w:rsid w:val="008C68D7"/>
    <w:rsid w:val="008F3E43"/>
    <w:rsid w:val="008F7C86"/>
    <w:rsid w:val="009027B2"/>
    <w:rsid w:val="00955159"/>
    <w:rsid w:val="009A5487"/>
    <w:rsid w:val="009D24C3"/>
    <w:rsid w:val="009D5D26"/>
    <w:rsid w:val="009E0C2C"/>
    <w:rsid w:val="00A133A2"/>
    <w:rsid w:val="00A158D7"/>
    <w:rsid w:val="00A23965"/>
    <w:rsid w:val="00A252B0"/>
    <w:rsid w:val="00A81533"/>
    <w:rsid w:val="00A824D7"/>
    <w:rsid w:val="00AB0C62"/>
    <w:rsid w:val="00AF0767"/>
    <w:rsid w:val="00B0317F"/>
    <w:rsid w:val="00B26BD8"/>
    <w:rsid w:val="00B3248F"/>
    <w:rsid w:val="00B619B1"/>
    <w:rsid w:val="00B850EA"/>
    <w:rsid w:val="00B9780A"/>
    <w:rsid w:val="00BC0959"/>
    <w:rsid w:val="00BC17CF"/>
    <w:rsid w:val="00BE233F"/>
    <w:rsid w:val="00BF6FD8"/>
    <w:rsid w:val="00C05C9A"/>
    <w:rsid w:val="00C17E11"/>
    <w:rsid w:val="00C204E3"/>
    <w:rsid w:val="00C342C2"/>
    <w:rsid w:val="00C56E1E"/>
    <w:rsid w:val="00C71E16"/>
    <w:rsid w:val="00C868AD"/>
    <w:rsid w:val="00CA11C9"/>
    <w:rsid w:val="00CA296A"/>
    <w:rsid w:val="00CD209A"/>
    <w:rsid w:val="00D03A78"/>
    <w:rsid w:val="00D33041"/>
    <w:rsid w:val="00D667E2"/>
    <w:rsid w:val="00D752EC"/>
    <w:rsid w:val="00D90A04"/>
    <w:rsid w:val="00D95422"/>
    <w:rsid w:val="00DB0E30"/>
    <w:rsid w:val="00DD06F8"/>
    <w:rsid w:val="00DD1FD8"/>
    <w:rsid w:val="00DD6890"/>
    <w:rsid w:val="00DE3ACB"/>
    <w:rsid w:val="00E371AE"/>
    <w:rsid w:val="00E73210"/>
    <w:rsid w:val="00E968A1"/>
    <w:rsid w:val="00E97D94"/>
    <w:rsid w:val="00EA0EAF"/>
    <w:rsid w:val="00EA29ED"/>
    <w:rsid w:val="00EB1449"/>
    <w:rsid w:val="00EB3839"/>
    <w:rsid w:val="00EF06B0"/>
    <w:rsid w:val="00F23A0F"/>
    <w:rsid w:val="00F7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3"/>
    <o:shapelayout v:ext="edit">
      <o:idmap v:ext="edit" data="1"/>
    </o:shapelayout>
  </w:shapeDefaults>
  <w:decimalSymbol w:val="."/>
  <w:listSeparator w:val=","/>
  <w14:docId w14:val="1B3A3A57"/>
  <w15:docId w15:val="{065F9C24-5E99-49EE-9913-3A9740477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7.png"/><Relationship Id="rId84" Type="http://schemas.openxmlformats.org/officeDocument/2006/relationships/oleObject" Target="embeddings/oleObject41.bin"/><Relationship Id="rId138" Type="http://schemas.openxmlformats.org/officeDocument/2006/relationships/image" Target="media/image60.png"/><Relationship Id="rId159" Type="http://schemas.openxmlformats.org/officeDocument/2006/relationships/oleObject" Target="embeddings/oleObject80.bin"/><Relationship Id="rId170" Type="http://schemas.openxmlformats.org/officeDocument/2006/relationships/oleObject" Target="embeddings/oleObject86.bin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8.bin"/><Relationship Id="rId226" Type="http://schemas.openxmlformats.org/officeDocument/2006/relationships/image" Target="media/image95.png"/><Relationship Id="rId247" Type="http://schemas.openxmlformats.org/officeDocument/2006/relationships/fontTable" Target="fontTable.xml"/><Relationship Id="rId107" Type="http://schemas.openxmlformats.org/officeDocument/2006/relationships/image" Target="media/image46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6.bin"/><Relationship Id="rId128" Type="http://schemas.openxmlformats.org/officeDocument/2006/relationships/image" Target="media/image55.png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0.png"/><Relationship Id="rId181" Type="http://schemas.openxmlformats.org/officeDocument/2006/relationships/oleObject" Target="embeddings/oleObject92.bin"/><Relationship Id="rId216" Type="http://schemas.openxmlformats.org/officeDocument/2006/relationships/image" Target="media/image91.png"/><Relationship Id="rId237" Type="http://schemas.openxmlformats.org/officeDocument/2006/relationships/oleObject" Target="embeddings/oleObject130.bin"/><Relationship Id="rId22" Type="http://schemas.openxmlformats.org/officeDocument/2006/relationships/image" Target="media/image8.png"/><Relationship Id="rId43" Type="http://schemas.openxmlformats.org/officeDocument/2006/relationships/oleObject" Target="embeddings/oleObject19.bin"/><Relationship Id="rId64" Type="http://schemas.openxmlformats.org/officeDocument/2006/relationships/oleObject" Target="embeddings/oleObject30.bin"/><Relationship Id="rId118" Type="http://schemas.openxmlformats.org/officeDocument/2006/relationships/image" Target="media/image50.png"/><Relationship Id="rId139" Type="http://schemas.openxmlformats.org/officeDocument/2006/relationships/oleObject" Target="embeddings/oleObject69.bin"/><Relationship Id="rId85" Type="http://schemas.openxmlformats.org/officeDocument/2006/relationships/image" Target="media/image37.png"/><Relationship Id="rId150" Type="http://schemas.openxmlformats.org/officeDocument/2006/relationships/image" Target="media/image65.png"/><Relationship Id="rId171" Type="http://schemas.openxmlformats.org/officeDocument/2006/relationships/image" Target="media/image75.png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9.bin"/><Relationship Id="rId227" Type="http://schemas.openxmlformats.org/officeDocument/2006/relationships/oleObject" Target="embeddings/oleObject122.bin"/><Relationship Id="rId248" Type="http://schemas.openxmlformats.org/officeDocument/2006/relationships/glossaryDocument" Target="glossary/document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image" Target="media/image13.png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08" Type="http://schemas.openxmlformats.org/officeDocument/2006/relationships/oleObject" Target="embeddings/oleObject52.bin"/><Relationship Id="rId124" Type="http://schemas.openxmlformats.org/officeDocument/2006/relationships/image" Target="media/image53.png"/><Relationship Id="rId129" Type="http://schemas.openxmlformats.org/officeDocument/2006/relationships/oleObject" Target="embeddings/oleObject64.bin"/><Relationship Id="rId54" Type="http://schemas.openxmlformats.org/officeDocument/2006/relationships/image" Target="media/image23.png"/><Relationship Id="rId70" Type="http://schemas.openxmlformats.org/officeDocument/2006/relationships/oleObject" Target="embeddings/oleObject34.bin"/><Relationship Id="rId75" Type="http://schemas.openxmlformats.org/officeDocument/2006/relationships/image" Target="media/image32.png"/><Relationship Id="rId91" Type="http://schemas.openxmlformats.org/officeDocument/2006/relationships/footer" Target="footer2.xml"/><Relationship Id="rId96" Type="http://schemas.openxmlformats.org/officeDocument/2006/relationships/image" Target="media/image41.png"/><Relationship Id="rId140" Type="http://schemas.openxmlformats.org/officeDocument/2006/relationships/image" Target="media/image61.png"/><Relationship Id="rId145" Type="http://schemas.openxmlformats.org/officeDocument/2006/relationships/oleObject" Target="embeddings/oleObject72.bin"/><Relationship Id="rId161" Type="http://schemas.openxmlformats.org/officeDocument/2006/relationships/oleObject" Target="embeddings/oleObject81.bin"/><Relationship Id="rId166" Type="http://schemas.openxmlformats.org/officeDocument/2006/relationships/oleObject" Target="embeddings/oleObject84.bin"/><Relationship Id="rId182" Type="http://schemas.openxmlformats.org/officeDocument/2006/relationships/image" Target="media/image80.png"/><Relationship Id="rId187" Type="http://schemas.openxmlformats.org/officeDocument/2006/relationships/oleObject" Target="embeddings/oleObject96.bin"/><Relationship Id="rId217" Type="http://schemas.openxmlformats.org/officeDocument/2006/relationships/oleObject" Target="embeddings/oleObject11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89.png"/><Relationship Id="rId233" Type="http://schemas.openxmlformats.org/officeDocument/2006/relationships/image" Target="media/image97.png"/><Relationship Id="rId238" Type="http://schemas.openxmlformats.org/officeDocument/2006/relationships/oleObject" Target="embeddings/oleObject131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119" Type="http://schemas.openxmlformats.org/officeDocument/2006/relationships/oleObject" Target="embeddings/oleObject59.bin"/><Relationship Id="rId44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28.png"/><Relationship Id="rId81" Type="http://schemas.openxmlformats.org/officeDocument/2006/relationships/image" Target="media/image35.png"/><Relationship Id="rId86" Type="http://schemas.openxmlformats.org/officeDocument/2006/relationships/oleObject" Target="embeddings/oleObject42.bin"/><Relationship Id="rId130" Type="http://schemas.openxmlformats.org/officeDocument/2006/relationships/image" Target="media/image56.png"/><Relationship Id="rId135" Type="http://schemas.openxmlformats.org/officeDocument/2006/relationships/oleObject" Target="embeddings/oleObject67.bin"/><Relationship Id="rId151" Type="http://schemas.openxmlformats.org/officeDocument/2006/relationships/oleObject" Target="embeddings/oleObject76.bin"/><Relationship Id="rId156" Type="http://schemas.openxmlformats.org/officeDocument/2006/relationships/image" Target="media/image68.png"/><Relationship Id="rId177" Type="http://schemas.openxmlformats.org/officeDocument/2006/relationships/oleObject" Target="embeddings/oleObject90.bin"/><Relationship Id="rId198" Type="http://schemas.openxmlformats.org/officeDocument/2006/relationships/oleObject" Target="embeddings/oleObject103.bin"/><Relationship Id="rId172" Type="http://schemas.openxmlformats.org/officeDocument/2006/relationships/oleObject" Target="embeddings/oleObject87.bin"/><Relationship Id="rId193" Type="http://schemas.openxmlformats.org/officeDocument/2006/relationships/oleObject" Target="embeddings/oleObject100.bin"/><Relationship Id="rId202" Type="http://schemas.openxmlformats.org/officeDocument/2006/relationships/oleObject" Target="embeddings/oleObject106.bin"/><Relationship Id="rId207" Type="http://schemas.openxmlformats.org/officeDocument/2006/relationships/oleObject" Target="embeddings/oleObject110.bin"/><Relationship Id="rId223" Type="http://schemas.openxmlformats.org/officeDocument/2006/relationships/oleObject" Target="embeddings/oleObject119.bin"/><Relationship Id="rId228" Type="http://schemas.openxmlformats.org/officeDocument/2006/relationships/oleObject" Target="embeddings/oleObject123.bin"/><Relationship Id="rId244" Type="http://schemas.openxmlformats.org/officeDocument/2006/relationships/oleObject" Target="embeddings/oleObject136.bin"/><Relationship Id="rId249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109" Type="http://schemas.openxmlformats.org/officeDocument/2006/relationships/oleObject" Target="embeddings/oleObject53.bin"/><Relationship Id="rId34" Type="http://schemas.openxmlformats.org/officeDocument/2006/relationships/oleObject" Target="embeddings/oleObject14.bin"/><Relationship Id="rId50" Type="http://schemas.openxmlformats.org/officeDocument/2006/relationships/image" Target="media/image21.png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6.bin"/><Relationship Id="rId104" Type="http://schemas.openxmlformats.org/officeDocument/2006/relationships/oleObject" Target="embeddings/oleObject50.bin"/><Relationship Id="rId120" Type="http://schemas.openxmlformats.org/officeDocument/2006/relationships/image" Target="media/image51.png"/><Relationship Id="rId125" Type="http://schemas.openxmlformats.org/officeDocument/2006/relationships/oleObject" Target="embeddings/oleObject62.bin"/><Relationship Id="rId141" Type="http://schemas.openxmlformats.org/officeDocument/2006/relationships/oleObject" Target="embeddings/oleObject70.bin"/><Relationship Id="rId146" Type="http://schemas.openxmlformats.org/officeDocument/2006/relationships/image" Target="media/image64.png"/><Relationship Id="rId167" Type="http://schemas.openxmlformats.org/officeDocument/2006/relationships/image" Target="media/image73.png"/><Relationship Id="rId188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image" Target="media/image39.png"/><Relationship Id="rId162" Type="http://schemas.openxmlformats.org/officeDocument/2006/relationships/image" Target="media/image71.png"/><Relationship Id="rId183" Type="http://schemas.openxmlformats.org/officeDocument/2006/relationships/oleObject" Target="embeddings/oleObject93.bin"/><Relationship Id="rId213" Type="http://schemas.openxmlformats.org/officeDocument/2006/relationships/oleObject" Target="embeddings/oleObject114.bin"/><Relationship Id="rId218" Type="http://schemas.openxmlformats.org/officeDocument/2006/relationships/image" Target="media/image92.png"/><Relationship Id="rId234" Type="http://schemas.openxmlformats.org/officeDocument/2006/relationships/oleObject" Target="embeddings/oleObject127.bin"/><Relationship Id="rId239" Type="http://schemas.openxmlformats.org/officeDocument/2006/relationships/oleObject" Target="embeddings/oleObject13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Relationship Id="rId87" Type="http://schemas.openxmlformats.org/officeDocument/2006/relationships/image" Target="media/image38.png"/><Relationship Id="rId110" Type="http://schemas.openxmlformats.org/officeDocument/2006/relationships/oleObject" Target="embeddings/oleObject54.bin"/><Relationship Id="rId115" Type="http://schemas.openxmlformats.org/officeDocument/2006/relationships/image" Target="media/image49.png"/><Relationship Id="rId131" Type="http://schemas.openxmlformats.org/officeDocument/2006/relationships/oleObject" Target="embeddings/oleObject65.bin"/><Relationship Id="rId136" Type="http://schemas.openxmlformats.org/officeDocument/2006/relationships/image" Target="media/image59.png"/><Relationship Id="rId157" Type="http://schemas.openxmlformats.org/officeDocument/2006/relationships/oleObject" Target="embeddings/oleObject79.bin"/><Relationship Id="rId178" Type="http://schemas.openxmlformats.org/officeDocument/2006/relationships/image" Target="media/image78.png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40.bin"/><Relationship Id="rId152" Type="http://schemas.openxmlformats.org/officeDocument/2006/relationships/image" Target="media/image66.png"/><Relationship Id="rId173" Type="http://schemas.openxmlformats.org/officeDocument/2006/relationships/oleObject" Target="embeddings/oleObject88.bin"/><Relationship Id="rId194" Type="http://schemas.openxmlformats.org/officeDocument/2006/relationships/image" Target="media/image84.png"/><Relationship Id="rId199" Type="http://schemas.openxmlformats.org/officeDocument/2006/relationships/oleObject" Target="embeddings/oleObject104.bin"/><Relationship Id="rId203" Type="http://schemas.openxmlformats.org/officeDocument/2006/relationships/image" Target="media/image87.png"/><Relationship Id="rId208" Type="http://schemas.openxmlformats.org/officeDocument/2006/relationships/oleObject" Target="embeddings/oleObject111.bin"/><Relationship Id="rId229" Type="http://schemas.openxmlformats.org/officeDocument/2006/relationships/oleObject" Target="embeddings/oleObject124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20.bin"/><Relationship Id="rId240" Type="http://schemas.openxmlformats.org/officeDocument/2006/relationships/image" Target="media/image98.png"/><Relationship Id="rId245" Type="http://schemas.openxmlformats.org/officeDocument/2006/relationships/image" Target="media/image99.png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56" Type="http://schemas.openxmlformats.org/officeDocument/2006/relationships/image" Target="media/image24.png"/><Relationship Id="rId77" Type="http://schemas.openxmlformats.org/officeDocument/2006/relationships/image" Target="media/image33.png"/><Relationship Id="rId100" Type="http://schemas.openxmlformats.org/officeDocument/2006/relationships/image" Target="media/image43.png"/><Relationship Id="rId105" Type="http://schemas.openxmlformats.org/officeDocument/2006/relationships/image" Target="media/image45.png"/><Relationship Id="rId126" Type="http://schemas.openxmlformats.org/officeDocument/2006/relationships/image" Target="media/image54.png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5.bin"/><Relationship Id="rId8" Type="http://schemas.openxmlformats.org/officeDocument/2006/relationships/image" Target="media/image1.png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2.png"/><Relationship Id="rId121" Type="http://schemas.openxmlformats.org/officeDocument/2006/relationships/oleObject" Target="embeddings/oleObject60.bin"/><Relationship Id="rId142" Type="http://schemas.openxmlformats.org/officeDocument/2006/relationships/image" Target="media/image62.png"/><Relationship Id="rId163" Type="http://schemas.openxmlformats.org/officeDocument/2006/relationships/oleObject" Target="embeddings/oleObject82.bin"/><Relationship Id="rId184" Type="http://schemas.openxmlformats.org/officeDocument/2006/relationships/image" Target="media/image81.png"/><Relationship Id="rId189" Type="http://schemas.openxmlformats.org/officeDocument/2006/relationships/oleObject" Target="embeddings/oleObject97.bin"/><Relationship Id="rId219" Type="http://schemas.openxmlformats.org/officeDocument/2006/relationships/oleObject" Target="embeddings/oleObject117.bin"/><Relationship Id="rId3" Type="http://schemas.openxmlformats.org/officeDocument/2006/relationships/styles" Target="styles.xml"/><Relationship Id="rId214" Type="http://schemas.openxmlformats.org/officeDocument/2006/relationships/image" Target="media/image90.png"/><Relationship Id="rId230" Type="http://schemas.openxmlformats.org/officeDocument/2006/relationships/image" Target="media/image96.png"/><Relationship Id="rId235" Type="http://schemas.openxmlformats.org/officeDocument/2006/relationships/oleObject" Target="embeddings/oleObject128.bin"/><Relationship Id="rId25" Type="http://schemas.openxmlformats.org/officeDocument/2006/relationships/oleObject" Target="embeddings/oleObject9.bin"/><Relationship Id="rId46" Type="http://schemas.openxmlformats.org/officeDocument/2006/relationships/image" Target="media/image19.png"/><Relationship Id="rId67" Type="http://schemas.openxmlformats.org/officeDocument/2006/relationships/image" Target="media/image29.png"/><Relationship Id="rId116" Type="http://schemas.openxmlformats.org/officeDocument/2006/relationships/oleObject" Target="embeddings/oleObject57.bin"/><Relationship Id="rId137" Type="http://schemas.openxmlformats.org/officeDocument/2006/relationships/oleObject" Target="embeddings/oleObject68.bin"/><Relationship Id="rId158" Type="http://schemas.openxmlformats.org/officeDocument/2006/relationships/image" Target="media/image69.png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62" Type="http://schemas.openxmlformats.org/officeDocument/2006/relationships/oleObject" Target="embeddings/oleObject29.bin"/><Relationship Id="rId83" Type="http://schemas.openxmlformats.org/officeDocument/2006/relationships/image" Target="media/image36.png"/><Relationship Id="rId88" Type="http://schemas.openxmlformats.org/officeDocument/2006/relationships/oleObject" Target="embeddings/oleObject43.bin"/><Relationship Id="rId111" Type="http://schemas.openxmlformats.org/officeDocument/2006/relationships/image" Target="media/image47.png"/><Relationship Id="rId132" Type="http://schemas.openxmlformats.org/officeDocument/2006/relationships/image" Target="media/image57.png"/><Relationship Id="rId153" Type="http://schemas.openxmlformats.org/officeDocument/2006/relationships/oleObject" Target="embeddings/oleObject77.bin"/><Relationship Id="rId174" Type="http://schemas.openxmlformats.org/officeDocument/2006/relationships/image" Target="media/image76.png"/><Relationship Id="rId179" Type="http://schemas.openxmlformats.org/officeDocument/2006/relationships/oleObject" Target="embeddings/oleObject91.bin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12.bin"/><Relationship Id="rId190" Type="http://schemas.openxmlformats.org/officeDocument/2006/relationships/image" Target="media/image83.png"/><Relationship Id="rId204" Type="http://schemas.openxmlformats.org/officeDocument/2006/relationships/oleObject" Target="embeddings/oleObject107.bin"/><Relationship Id="rId220" Type="http://schemas.openxmlformats.org/officeDocument/2006/relationships/image" Target="media/image93.png"/><Relationship Id="rId225" Type="http://schemas.openxmlformats.org/officeDocument/2006/relationships/oleObject" Target="embeddings/oleObject121.bin"/><Relationship Id="rId241" Type="http://schemas.openxmlformats.org/officeDocument/2006/relationships/oleObject" Target="embeddings/oleObject133.bin"/><Relationship Id="rId246" Type="http://schemas.openxmlformats.org/officeDocument/2006/relationships/oleObject" Target="embeddings/oleObject137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3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2.png"/><Relationship Id="rId73" Type="http://schemas.openxmlformats.org/officeDocument/2006/relationships/image" Target="media/image31.png"/><Relationship Id="rId78" Type="http://schemas.openxmlformats.org/officeDocument/2006/relationships/oleObject" Target="embeddings/oleObject38.bin"/><Relationship Id="rId94" Type="http://schemas.openxmlformats.org/officeDocument/2006/relationships/image" Target="media/image40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2.png"/><Relationship Id="rId143" Type="http://schemas.openxmlformats.org/officeDocument/2006/relationships/oleObject" Target="embeddings/oleObject71.bin"/><Relationship Id="rId148" Type="http://schemas.openxmlformats.org/officeDocument/2006/relationships/oleObject" Target="embeddings/oleObject74.bin"/><Relationship Id="rId164" Type="http://schemas.openxmlformats.org/officeDocument/2006/relationships/image" Target="media/image72.png"/><Relationship Id="rId169" Type="http://schemas.openxmlformats.org/officeDocument/2006/relationships/image" Target="media/image74.png"/><Relationship Id="rId185" Type="http://schemas.openxmlformats.org/officeDocument/2006/relationships/oleObject" Target="embeddings/oleObject94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79.png"/><Relationship Id="rId210" Type="http://schemas.openxmlformats.org/officeDocument/2006/relationships/image" Target="media/image88.png"/><Relationship Id="rId215" Type="http://schemas.openxmlformats.org/officeDocument/2006/relationships/oleObject" Target="embeddings/oleObject115.bin"/><Relationship Id="rId236" Type="http://schemas.openxmlformats.org/officeDocument/2006/relationships/oleObject" Target="embeddings/oleObject129.bin"/><Relationship Id="rId26" Type="http://schemas.openxmlformats.org/officeDocument/2006/relationships/image" Target="media/image10.png"/><Relationship Id="rId231" Type="http://schemas.openxmlformats.org/officeDocument/2006/relationships/oleObject" Target="embeddings/oleObject125.bin"/><Relationship Id="rId47" Type="http://schemas.openxmlformats.org/officeDocument/2006/relationships/oleObject" Target="embeddings/oleObject21.bin"/><Relationship Id="rId68" Type="http://schemas.openxmlformats.org/officeDocument/2006/relationships/oleObject" Target="embeddings/oleObject32.bin"/><Relationship Id="rId89" Type="http://schemas.openxmlformats.org/officeDocument/2006/relationships/header" Target="header1.xml"/><Relationship Id="rId112" Type="http://schemas.openxmlformats.org/officeDocument/2006/relationships/oleObject" Target="embeddings/oleObject55.bin"/><Relationship Id="rId133" Type="http://schemas.openxmlformats.org/officeDocument/2006/relationships/oleObject" Target="embeddings/oleObject66.bin"/><Relationship Id="rId154" Type="http://schemas.openxmlformats.org/officeDocument/2006/relationships/image" Target="media/image67.png"/><Relationship Id="rId175" Type="http://schemas.openxmlformats.org/officeDocument/2006/relationships/oleObject" Target="embeddings/oleObject89.bin"/><Relationship Id="rId196" Type="http://schemas.openxmlformats.org/officeDocument/2006/relationships/image" Target="media/image85.png"/><Relationship Id="rId200" Type="http://schemas.openxmlformats.org/officeDocument/2006/relationships/oleObject" Target="embeddings/oleObject105.bin"/><Relationship Id="rId16" Type="http://schemas.openxmlformats.org/officeDocument/2006/relationships/image" Target="media/image5.png"/><Relationship Id="rId221" Type="http://schemas.openxmlformats.org/officeDocument/2006/relationships/oleObject" Target="embeddings/oleObject118.bin"/><Relationship Id="rId242" Type="http://schemas.openxmlformats.org/officeDocument/2006/relationships/oleObject" Target="embeddings/oleObject134.bin"/><Relationship Id="rId37" Type="http://schemas.openxmlformats.org/officeDocument/2006/relationships/image" Target="media/image15.png"/><Relationship Id="rId58" Type="http://schemas.openxmlformats.org/officeDocument/2006/relationships/image" Target="media/image25.wmf"/><Relationship Id="rId79" Type="http://schemas.openxmlformats.org/officeDocument/2006/relationships/image" Target="media/image34.png"/><Relationship Id="rId102" Type="http://schemas.openxmlformats.org/officeDocument/2006/relationships/image" Target="media/image44.png"/><Relationship Id="rId123" Type="http://schemas.openxmlformats.org/officeDocument/2006/relationships/oleObject" Target="embeddings/oleObject61.bin"/><Relationship Id="rId144" Type="http://schemas.openxmlformats.org/officeDocument/2006/relationships/image" Target="media/image63.png"/><Relationship Id="rId90" Type="http://schemas.openxmlformats.org/officeDocument/2006/relationships/footer" Target="footer1.xml"/><Relationship Id="rId165" Type="http://schemas.openxmlformats.org/officeDocument/2006/relationships/oleObject" Target="embeddings/oleObject83.bin"/><Relationship Id="rId186" Type="http://schemas.openxmlformats.org/officeDocument/2006/relationships/oleObject" Target="embeddings/oleObject95.bin"/><Relationship Id="rId211" Type="http://schemas.openxmlformats.org/officeDocument/2006/relationships/oleObject" Target="embeddings/oleObject113.bin"/><Relationship Id="rId232" Type="http://schemas.openxmlformats.org/officeDocument/2006/relationships/oleObject" Target="embeddings/oleObject126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0.png"/><Relationship Id="rId69" Type="http://schemas.openxmlformats.org/officeDocument/2006/relationships/oleObject" Target="embeddings/oleObject33.bin"/><Relationship Id="rId113" Type="http://schemas.openxmlformats.org/officeDocument/2006/relationships/image" Target="media/image48.png"/><Relationship Id="rId134" Type="http://schemas.openxmlformats.org/officeDocument/2006/relationships/image" Target="media/image58.png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8.bin"/><Relationship Id="rId176" Type="http://schemas.openxmlformats.org/officeDocument/2006/relationships/image" Target="media/image77.png"/><Relationship Id="rId197" Type="http://schemas.openxmlformats.org/officeDocument/2006/relationships/oleObject" Target="embeddings/oleObject102.bin"/><Relationship Id="rId201" Type="http://schemas.openxmlformats.org/officeDocument/2006/relationships/image" Target="media/image86.png"/><Relationship Id="rId222" Type="http://schemas.openxmlformats.org/officeDocument/2006/relationships/image" Target="media/image94.png"/><Relationship Id="rId243" Type="http://schemas.openxmlformats.org/officeDocument/2006/relationships/oleObject" Target="embeddings/oleObject135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2%20Draft%20Products%202017%20Active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5AF5413CA224A6DAD8D98347E428D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BC9B9-AB91-43AB-A499-BFCC56C4EE1F}"/>
      </w:docPartPr>
      <w:docPartBody>
        <w:p w:rsidR="00A25D6B" w:rsidRDefault="00DC07FF">
          <w:pPr>
            <w:pStyle w:val="25AF5413CA224A6DAD8D98347E428DE9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3BFB01F33EE4A93BDC01FBC9CD1B1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8E740D-5695-4803-8ACF-5A9A296362BF}"/>
      </w:docPartPr>
      <w:docPartBody>
        <w:p w:rsidR="00A25D6B" w:rsidRDefault="00DC07FF">
          <w:pPr>
            <w:pStyle w:val="53BFB01F33EE4A93BDC01FBC9CD1B102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006D21A352CE4E81A2CCA02B91CE8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6E9135-A3DE-4B3D-9C94-D9CDABACD169}"/>
      </w:docPartPr>
      <w:docPartBody>
        <w:p w:rsidR="00A25D6B" w:rsidRDefault="00DC07FF">
          <w:pPr>
            <w:pStyle w:val="006D21A352CE4E81A2CCA02B91CE86E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8E3079B1975F46FCAB7E84D44231D3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A088E9-F947-44CE-A106-040FF7399723}"/>
      </w:docPartPr>
      <w:docPartBody>
        <w:p w:rsidR="00A25D6B" w:rsidRDefault="00DC07FF">
          <w:pPr>
            <w:pStyle w:val="8E3079B1975F46FCAB7E84D44231D390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2140B752B9F4451DA309D993F5BF49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58BEB5-3F91-4BB8-B605-7652494E0195}"/>
      </w:docPartPr>
      <w:docPartBody>
        <w:p w:rsidR="00A25D6B" w:rsidRDefault="00DC07FF">
          <w:pPr>
            <w:pStyle w:val="2140B752B9F4451DA309D993F5BF4937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47FDF338004D4FD5B6E512A9CAF12B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E135FC-D903-40E9-BC58-E5DE8F002FB3}"/>
      </w:docPartPr>
      <w:docPartBody>
        <w:p w:rsidR="00A25D6B" w:rsidRDefault="00DC07FF">
          <w:pPr>
            <w:pStyle w:val="47FDF338004D4FD5B6E512A9CAF12B6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93B2299117384926B63CDD597971EE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8A7AA8-87E4-4F86-88B0-0EA04C9CD5C1}"/>
      </w:docPartPr>
      <w:docPartBody>
        <w:p w:rsidR="00A25D6B" w:rsidRDefault="00DC07FF">
          <w:pPr>
            <w:pStyle w:val="93B2299117384926B63CDD597971EEB7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721FFB2F552D4B5194FA4D296390F6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BD964-DFDE-46B4-BDAA-E3FAECA0A847}"/>
      </w:docPartPr>
      <w:docPartBody>
        <w:p w:rsidR="00A25D6B" w:rsidRDefault="00DC07FF">
          <w:pPr>
            <w:pStyle w:val="721FFB2F552D4B5194FA4D296390F682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06582B340D084ABCBDBCB60939DB1A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ECB28-5F81-453E-897F-322FF7B9DA56}"/>
      </w:docPartPr>
      <w:docPartBody>
        <w:p w:rsidR="00A25D6B" w:rsidRDefault="00DC07FF">
          <w:pPr>
            <w:pStyle w:val="06582B340D084ABCBDBCB60939DB1A18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EE78B3F365E94E0F9009683991FDC7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97105-D476-4E81-BFDA-8A178863EE9C}"/>
      </w:docPartPr>
      <w:docPartBody>
        <w:p w:rsidR="00A25D6B" w:rsidRDefault="00DC07FF">
          <w:pPr>
            <w:pStyle w:val="EE78B3F365E94E0F9009683991FDC7DC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B0C4AABC7E804140A6550097E8DF07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D0C18-0E79-4200-B08D-0B004189998C}"/>
      </w:docPartPr>
      <w:docPartBody>
        <w:p w:rsidR="00A25D6B" w:rsidRDefault="00DC07FF">
          <w:pPr>
            <w:pStyle w:val="B0C4AABC7E804140A6550097E8DF07BD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A727178377424CDDBDEA4D30565205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0A75CB-4038-47B7-8196-C4A1C3DA21FD}"/>
      </w:docPartPr>
      <w:docPartBody>
        <w:p w:rsidR="00A25D6B" w:rsidRDefault="00DC07FF">
          <w:pPr>
            <w:pStyle w:val="A727178377424CDDBDEA4D305652051D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A7E5E3564DC49AEB048CD963D8197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E719FE-7001-4E5B-9B50-12E83EC5B740}"/>
      </w:docPartPr>
      <w:docPartBody>
        <w:p w:rsidR="00A25D6B" w:rsidRDefault="00DC07FF">
          <w:pPr>
            <w:pStyle w:val="4A7E5E3564DC49AEB048CD963D81970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67C7EFBBB62F44EF8A31F2834F9778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8FB5A-74FC-45C6-81A4-6CA9ED386A1E}"/>
      </w:docPartPr>
      <w:docPartBody>
        <w:p w:rsidR="00A25D6B" w:rsidRDefault="00DC07FF">
          <w:pPr>
            <w:pStyle w:val="67C7EFBBB62F44EF8A31F2834F9778E0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47E2561506544824B8849667413CE5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3AE675-66FF-40E1-B186-79527C4B3A16}"/>
      </w:docPartPr>
      <w:docPartBody>
        <w:p w:rsidR="00A25D6B" w:rsidRDefault="00DC07FF">
          <w:pPr>
            <w:pStyle w:val="47E2561506544824B8849667413CE5CC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5382226E8326449DBB3F32CE06F767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F2A560-63EB-473F-A394-5DD8DB68294A}"/>
      </w:docPartPr>
      <w:docPartBody>
        <w:p w:rsidR="00A25D6B" w:rsidRDefault="00DC07FF">
          <w:pPr>
            <w:pStyle w:val="5382226E8326449DBB3F32CE06F767E4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05F4C370BBB467BB08F45909BDF3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10055-55ED-4F6D-AC6C-34A5823268E7}"/>
      </w:docPartPr>
      <w:docPartBody>
        <w:p w:rsidR="00A25D6B" w:rsidRDefault="00DC07FF">
          <w:pPr>
            <w:pStyle w:val="C05F4C370BBB467BB08F45909BDF385A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7FF"/>
    <w:rsid w:val="00A25D6B"/>
    <w:rsid w:val="00DC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5AF5413CA224A6DAD8D98347E428DE9">
    <w:name w:val="25AF5413CA224A6DAD8D98347E428DE9"/>
  </w:style>
  <w:style w:type="paragraph" w:customStyle="1" w:styleId="53BFB01F33EE4A93BDC01FBC9CD1B102">
    <w:name w:val="53BFB01F33EE4A93BDC01FBC9CD1B102"/>
  </w:style>
  <w:style w:type="paragraph" w:customStyle="1" w:styleId="006D21A352CE4E81A2CCA02B91CE86E6">
    <w:name w:val="006D21A352CE4E81A2CCA02B91CE86E6"/>
  </w:style>
  <w:style w:type="paragraph" w:customStyle="1" w:styleId="8E3079B1975F46FCAB7E84D44231D390">
    <w:name w:val="8E3079B1975F46FCAB7E84D44231D390"/>
  </w:style>
  <w:style w:type="paragraph" w:customStyle="1" w:styleId="2140B752B9F4451DA309D993F5BF4937">
    <w:name w:val="2140B752B9F4451DA309D993F5BF4937"/>
  </w:style>
  <w:style w:type="paragraph" w:customStyle="1" w:styleId="47FDF338004D4FD5B6E512A9CAF12B61">
    <w:name w:val="47FDF338004D4FD5B6E512A9CAF12B61"/>
  </w:style>
  <w:style w:type="paragraph" w:customStyle="1" w:styleId="93B2299117384926B63CDD597971EEB7">
    <w:name w:val="93B2299117384926B63CDD597971EEB7"/>
  </w:style>
  <w:style w:type="paragraph" w:customStyle="1" w:styleId="721FFB2F552D4B5194FA4D296390F682">
    <w:name w:val="721FFB2F552D4B5194FA4D296390F682"/>
  </w:style>
  <w:style w:type="paragraph" w:customStyle="1" w:styleId="485AB3AB971149779DA6B627C8E8A318">
    <w:name w:val="485AB3AB971149779DA6B627C8E8A318"/>
  </w:style>
  <w:style w:type="paragraph" w:customStyle="1" w:styleId="06582B340D084ABCBDBCB60939DB1A18">
    <w:name w:val="06582B340D084ABCBDBCB60939DB1A18"/>
  </w:style>
  <w:style w:type="paragraph" w:customStyle="1" w:styleId="326C6BD4F5664FC6B5A0F70AA8A05133">
    <w:name w:val="326C6BD4F5664FC6B5A0F70AA8A05133"/>
  </w:style>
  <w:style w:type="paragraph" w:customStyle="1" w:styleId="3A57F951A6594D0080DDC9868C4638D3">
    <w:name w:val="3A57F951A6594D0080DDC9868C4638D3"/>
  </w:style>
  <w:style w:type="paragraph" w:customStyle="1" w:styleId="EE78B3F365E94E0F9009683991FDC7DC">
    <w:name w:val="EE78B3F365E94E0F9009683991FDC7DC"/>
  </w:style>
  <w:style w:type="paragraph" w:customStyle="1" w:styleId="B0C4AABC7E804140A6550097E8DF07BD">
    <w:name w:val="B0C4AABC7E804140A6550097E8DF07BD"/>
  </w:style>
  <w:style w:type="paragraph" w:customStyle="1" w:styleId="A727178377424CDDBDEA4D305652051D">
    <w:name w:val="A727178377424CDDBDEA4D305652051D"/>
  </w:style>
  <w:style w:type="paragraph" w:customStyle="1" w:styleId="4A7E5E3564DC49AEB048CD963D819706">
    <w:name w:val="4A7E5E3564DC49AEB048CD963D819706"/>
  </w:style>
  <w:style w:type="paragraph" w:customStyle="1" w:styleId="67C7EFBBB62F44EF8A31F2834F9778E0">
    <w:name w:val="67C7EFBBB62F44EF8A31F2834F9778E0"/>
  </w:style>
  <w:style w:type="paragraph" w:customStyle="1" w:styleId="47E2561506544824B8849667413CE5CC">
    <w:name w:val="47E2561506544824B8849667413CE5CC"/>
  </w:style>
  <w:style w:type="paragraph" w:customStyle="1" w:styleId="5382226E8326449DBB3F32CE06F767E4">
    <w:name w:val="5382226E8326449DBB3F32CE06F767E4"/>
  </w:style>
  <w:style w:type="paragraph" w:customStyle="1" w:styleId="C05F4C370BBB467BB08F45909BDF385A">
    <w:name w:val="C05F4C370BBB467BB08F45909BDF385A"/>
  </w:style>
  <w:style w:type="paragraph" w:customStyle="1" w:styleId="D9595315C8F24799A6DAAF8B09517679">
    <w:name w:val="D9595315C8F24799A6DAAF8B09517679"/>
  </w:style>
  <w:style w:type="paragraph" w:customStyle="1" w:styleId="97DE9D4FC31143BF9814A46DE13604C3">
    <w:name w:val="97DE9D4FC31143BF9814A46DE13604C3"/>
  </w:style>
  <w:style w:type="paragraph" w:customStyle="1" w:styleId="0A499656C2A84A68A45BF0B4007CE013">
    <w:name w:val="0A499656C2A84A68A45BF0B4007CE013"/>
  </w:style>
  <w:style w:type="paragraph" w:customStyle="1" w:styleId="9102A2F5A3BB490E92F12BA5A8D34EBB">
    <w:name w:val="9102A2F5A3BB490E92F12BA5A8D34E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8BD926-55C0-4D28-8A80-C44BA5942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2</TotalTime>
  <Pages>18</Pages>
  <Words>1638</Words>
  <Characters>9341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Linear Relations</vt:lpstr>
    </vt:vector>
  </TitlesOfParts>
  <Company>Western Mathematics</Company>
  <LinksUpToDate>false</LinksUpToDate>
  <CharactersWithSpaces>10958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Linear Relations</dc:title>
  <dc:creator>Garry</dc:creator>
  <dc:description>School Name</dc:description>
  <cp:lastModifiedBy>Garry Thorn</cp:lastModifiedBy>
  <cp:revision>3</cp:revision>
  <dcterms:created xsi:type="dcterms:W3CDTF">2017-05-21T13:38:00Z</dcterms:created>
  <dcterms:modified xsi:type="dcterms:W3CDTF">2017-05-24T13:46:00Z</dcterms:modified>
  <cp:category>Year 8</cp:category>
  <cp:contentStatus>2017</cp:contentStatus>
</cp:coreProperties>
</file>