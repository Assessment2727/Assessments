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6F69F390D4AF4AABBDDA51586B2243CF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9562D65387FC49DE9CA63116D33882F7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645AB3F00F4445A59B979D1D18AF6EA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0F1D2A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361A20E16F6244D3ADF6A3DC6F86AB9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0F1D2A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0F1D2A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0F1D2A" w:rsidRDefault="000F1D2A" w:rsidP="000F1D2A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0F1D2A" w:rsidRDefault="000F1D2A" w:rsidP="000F1D2A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 simple linear equations (ACMN A179)</w:t>
            </w:r>
          </w:p>
          <w:p w:rsidR="000F1D2A" w:rsidRPr="00670716" w:rsidRDefault="000F1D2A" w:rsidP="000F1D2A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70716">
              <w:rPr>
                <w:rFonts w:ascii="Times New Roman" w:hAnsi="Times New Roman"/>
                <w:sz w:val="16"/>
                <w:szCs w:val="16"/>
              </w:rPr>
              <w:t>Solve linear equations using algebraic and graphical techniques. Verify solutions by substitution (ACMNA194)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0F1D2A" w:rsidRPr="00325745" w:rsidRDefault="000F1D2A" w:rsidP="000F1D2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Which is the correct solution to:</w:t>
            </w:r>
          </w:p>
          <w:p w:rsidR="000F1D2A" w:rsidRPr="00101D4E" w:rsidRDefault="000F1D2A" w:rsidP="000F1D2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101D4E" w:rsidRPr="00101D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22" w:dyaOrig="316" w14:anchorId="2568F1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5pt;height:15.75pt" o:ole="">
                  <v:imagedata r:id="rId8" o:title=""/>
                </v:shape>
                <o:OLEObject Type="Embed" ProgID="FXEquation.Equation" ShapeID="_x0000_i1025" DrawAspect="Content" ObjectID="_1556909591" r:id="rId9"/>
              </w:object>
            </w:r>
            <w:r w:rsidRPr="00101D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718F66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27305</wp:posOffset>
                      </wp:positionV>
                      <wp:extent cx="4362450" cy="114300"/>
                      <wp:effectExtent l="12065" t="12065" r="6985" b="6985"/>
                      <wp:wrapNone/>
                      <wp:docPr id="29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D4C486" id="Group 262" o:spid="_x0000_s1026" style="position:absolute;margin-left:9.75pt;margin-top:2.15pt;width:343.5pt;height:9pt;z-index:2516536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101D4E" w:rsidRPr="00101D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0" w:dyaOrig="296" w14:anchorId="4602490C">
                <v:shape id="_x0000_i1026" type="#_x0000_t75" style="width:34.5pt;height:15pt" o:ole="">
                  <v:imagedata r:id="rId10" o:title=""/>
                </v:shape>
                <o:OLEObject Type="Embed" ProgID="FXEquation.Equation" ShapeID="_x0000_i1026" DrawAspect="Content" ObjectID="_1556909592" r:id="rId11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101D4E" w:rsidRPr="00101D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4" w:dyaOrig="296" w14:anchorId="60B92D85">
                <v:shape id="_x0000_i1027" type="#_x0000_t75" style="width:41.25pt;height:15pt" o:ole="">
                  <v:imagedata r:id="rId12" o:title=""/>
                </v:shape>
                <o:OLEObject Type="Embed" ProgID="FXEquation.Equation" ShapeID="_x0000_i1027" DrawAspect="Content" ObjectID="_1556909593" r:id="rId13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101D4E" w:rsidRPr="00101D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4" w:dyaOrig="296" w14:anchorId="3B143131">
                <v:shape id="_x0000_i1028" type="#_x0000_t75" style="width:41.25pt;height:15pt" o:ole="">
                  <v:imagedata r:id="rId14" o:title=""/>
                </v:shape>
                <o:OLEObject Type="Embed" ProgID="FXEquation.Equation" ShapeID="_x0000_i1028" DrawAspect="Content" ObjectID="_1556909594" r:id="rId15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101D4E" w:rsidRPr="00101D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50" w:dyaOrig="296" w14:anchorId="10AFF188">
                <v:shape id="_x0000_i1029" type="#_x0000_t75" style="width:48pt;height:15pt" o:ole="">
                  <v:imagedata r:id="rId16" o:title=""/>
                </v:shape>
                <o:OLEObject Type="Embed" ProgID="FXEquation.Equation" ShapeID="_x0000_i1029" DrawAspect="Content" ObjectID="_1556909595" r:id="rId17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Give the solution to: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48DB6635">
                      <wp:simplePos x="0" y="0"/>
                      <wp:positionH relativeFrom="column">
                        <wp:posOffset>4027805</wp:posOffset>
                      </wp:positionH>
                      <wp:positionV relativeFrom="paragraph">
                        <wp:posOffset>147955</wp:posOffset>
                      </wp:positionV>
                      <wp:extent cx="754380" cy="373380"/>
                      <wp:effectExtent l="10795" t="11430" r="15875" b="15240"/>
                      <wp:wrapNone/>
                      <wp:docPr id="291" name="Rectangle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F8929D" id="Rectangle 267" o:spid="_x0000_s1026" style="position:absolute;margin-left:317.15pt;margin-top:11.65pt;width:59.4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101D4E" w:rsidRPr="00101D4E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964" w:dyaOrig="376" w14:anchorId="23ECCB3C">
                <v:shape id="_x0000_i1030" type="#_x0000_t75" style="width:98.25pt;height:18.75pt" o:ole="">
                  <v:imagedata r:id="rId18" o:title=""/>
                </v:shape>
                <o:OLEObject Type="Embed" ProgID="FXEquation.Equation" ShapeID="_x0000_i1030" DrawAspect="Content" ObjectID="_1556909596" r:id="rId19"/>
              </w:object>
            </w:r>
            <w:r w:rsidRPr="005B4F5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</w:t>
            </w:r>
            <w:r w:rsidR="00101D4E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</w:t>
            </w:r>
            <w:r w:rsidRPr="005B4F5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101D4E" w:rsidRPr="00101D4E">
              <w:rPr>
                <w:rFonts w:ascii="Times New Roman" w:hAnsi="Times New Roman"/>
                <w:i/>
                <w:color w:val="FF0000"/>
                <w:position w:val="-12"/>
                <w:sz w:val="24"/>
                <w:szCs w:val="24"/>
              </w:rPr>
              <w:object w:dxaOrig="812" w:dyaOrig="321" w14:anchorId="4E3D7751">
                <v:shape id="_x0000_i1031" type="#_x0000_t75" style="width:40.5pt;height:15pt" o:ole="">
                  <v:imagedata r:id="rId20" o:title=""/>
                </v:shape>
                <o:OLEObject Type="Embed" ProgID="FXEquation.Equation" ShapeID="_x0000_i1031" DrawAspect="Content" ObjectID="_1556909597" r:id="rId21"/>
              </w:objec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</w:p>
        </w:tc>
      </w:tr>
      <w:tr w:rsidR="002B7AB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2B7ABF" w:rsidRPr="001B3341" w:rsidRDefault="002B7ABF" w:rsidP="002B7AB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B7ABF" w:rsidRPr="005B4F5B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What number is missing from the sentence?</w:t>
            </w:r>
          </w:p>
          <w:p w:rsidR="002B7ABF" w:rsidRPr="00101D4E" w:rsidRDefault="002B7ABF" w:rsidP="002B7ABF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2AE56C4" wp14:editId="25439338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12065</wp:posOffset>
                      </wp:positionV>
                      <wp:extent cx="323850" cy="396240"/>
                      <wp:effectExtent l="22225" t="24765" r="34925" b="45720"/>
                      <wp:wrapNone/>
                      <wp:docPr id="303" name="Rectangl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96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E66E8D" w:rsidRDefault="00E66E8D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AE56C4" id="Rectangle 54" o:spid="_x0000_s1026" style="position:absolute;margin-left:.8pt;margin-top:.95pt;width:25.5pt;height:31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" fillcolor="#17365d [2415]" strokecolor="#dbe5f1 [660]" strokeweight="3pt">
                      <v:shadow on="t" color="#3f3151 [1607]" opacity=".5" offset="1pt"/>
                      <v:textbox>
                        <w:txbxContent>
                          <w:p w:rsidR="00E66E8D" w:rsidRDefault="00E66E8D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01D4E" w:rsidRPr="00101D4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284" w:dyaOrig="668" w14:anchorId="3140DDE0">
                <v:shape id="_x0000_i1032" type="#_x0000_t75" style="width:114pt;height:33.75pt" o:ole="">
                  <v:imagedata r:id="rId22" o:title=""/>
                </v:shape>
                <o:OLEObject Type="Embed" ProgID="FXEquation.Equation" ShapeID="_x0000_i1032" DrawAspect="Content" ObjectID="_1556909598" r:id="rId23"/>
              </w:object>
            </w:r>
            <w:r w:rsidRPr="00101D4E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2B7ABF" w:rsidRPr="005B4F5B" w:rsidRDefault="002B7ABF" w:rsidP="002B7ABF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2B7ABF" w:rsidRPr="00101D4E" w:rsidRDefault="002B7ABF" w:rsidP="002B7ABF">
            <w:pPr>
              <w:rPr>
                <w:rFonts w:ascii="Times New Roman" w:hAnsi="Times New Roman"/>
                <w:position w:val="-12"/>
                <w:sz w:val="28"/>
                <w:szCs w:val="28"/>
              </w:rPr>
            </w:pPr>
            <w:r w:rsidRPr="00101D4E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2C73821E" wp14:editId="66538A45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33020</wp:posOffset>
                      </wp:positionV>
                      <wp:extent cx="4362450" cy="114300"/>
                      <wp:effectExtent l="7620" t="11430" r="11430" b="7620"/>
                      <wp:wrapNone/>
                      <wp:docPr id="298" name="Group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AAD18E" id="Group 229" o:spid="_x0000_s1026" style="position:absolute;margin-left:13.9pt;margin-top:2.6pt;width:343.5pt;height:9pt;z-index:2516720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tGJwwAAANw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DNJvA4k46AXN0BAAD//wMAUEsBAi0AFAAGAAgAAAAhANvh9svuAAAAhQEAABMAAAAAAAAAAAAA&#10;AAAAAAAAAFtDb250ZW50X1R5cGVzXS54bWxQSwECLQAUAAYACAAAACEAWvQsW78AAAAVAQAACwAA&#10;AAAAAAAAAAAAAAAfAQAAX3JlbHMvLnJlbHNQSwECLQAUAAYACAAAACEAZnrRicMAAADc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="00101D4E"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         2</w:t>
            </w:r>
            <w:r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 </w:t>
            </w:r>
            <w:r w:rsid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</w:t>
            </w:r>
            <w:r w:rsidR="00101D4E"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                10</w:t>
            </w:r>
            <w:r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</w:t>
            </w:r>
            <w:r w:rsidR="00101D4E"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                    30</w:t>
            </w:r>
            <w:r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</w:t>
            </w:r>
            <w:r w:rsidR="00101D4E"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 xml:space="preserve">                         20</w:t>
            </w:r>
            <w:r w:rsidRPr="00101D4E">
              <w:rPr>
                <w:rFonts w:ascii="Times New Roman" w:hAnsi="Times New Roman"/>
                <w:position w:val="-12"/>
                <w:sz w:val="28"/>
                <w:szCs w:val="28"/>
              </w:rPr>
              <w:t>0</w:t>
            </w:r>
          </w:p>
        </w:tc>
      </w:tr>
      <w:tr w:rsidR="002B7AB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2B7ABF" w:rsidRPr="001B3341" w:rsidRDefault="002B7ABF" w:rsidP="002B7AB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B7ABF" w:rsidRPr="005B4F5B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Give the solution to:</w:t>
            </w:r>
          </w:p>
          <w:p w:rsidR="002B7ABF" w:rsidRPr="005B4F5B" w:rsidRDefault="00101D4E" w:rsidP="002B7ABF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CD011B3" wp14:editId="1543DAFE">
                      <wp:simplePos x="0" y="0"/>
                      <wp:positionH relativeFrom="column">
                        <wp:posOffset>3417570</wp:posOffset>
                      </wp:positionH>
                      <wp:positionV relativeFrom="paragraph">
                        <wp:posOffset>241300</wp:posOffset>
                      </wp:positionV>
                      <wp:extent cx="754380" cy="373380"/>
                      <wp:effectExtent l="10160" t="16510" r="16510" b="10160"/>
                      <wp:wrapNone/>
                      <wp:docPr id="297" name="Rectangle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FD4C3D" id="Rectangle 234" o:spid="_x0000_s1026" style="position:absolute;margin-left:269.1pt;margin-top:19pt;width:59.4pt;height:29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" filled="f" strokecolor="black [3213]" strokeweight="1.5pt"/>
                  </w:pict>
                </mc:Fallback>
              </mc:AlternateContent>
            </w:r>
            <w:r w:rsidR="002B7ABF"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7D0059">
              <w:rPr>
                <w:rFonts w:ascii="Times New Roman" w:hAnsi="Times New Roman"/>
                <w:color w:val="FF0000"/>
                <w:sz w:val="24"/>
                <w:szCs w:val="24"/>
              </w:rPr>
              <w:object w:dxaOrig="1176" w:dyaOrig="792" w14:anchorId="2DEC5CF2">
                <v:shape id="_x0000_i1033" type="#_x0000_t75" style="width:58.5pt;height:39.75pt" o:ole="">
                  <v:imagedata r:id="rId24" o:title=""/>
                </v:shape>
                <o:OLEObject Type="Embed" ProgID="FXEquation.Equation" ShapeID="_x0000_i1033" DrawAspect="Content" ObjectID="_1556909599" r:id="rId25"/>
              </w:object>
            </w:r>
            <w:r w:rsidR="002B7ABF" w:rsidRPr="007D0059">
              <w:rPr>
                <w:rFonts w:ascii="Times New Roman" w:hAnsi="Times New Roman"/>
                <w:position w:val="-126"/>
                <w:sz w:val="24"/>
                <w:szCs w:val="24"/>
              </w:rPr>
              <w:t xml:space="preserve">   </w:t>
            </w:r>
            <w:r w:rsidR="002B7ABF"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2B7AB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2B7ABF" w:rsidRPr="005B4F5B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2B7ABF">
              <w:rPr>
                <w:rFonts w:ascii="Times New Roman" w:hAnsi="Times New Roman"/>
                <w:i/>
                <w:sz w:val="24"/>
                <w:szCs w:val="24"/>
              </w:rPr>
              <w:t xml:space="preserve">  </w:t>
            </w:r>
            <w:r w:rsidRPr="00101D4E">
              <w:rPr>
                <w:rFonts w:ascii="Times New Roman" w:hAnsi="Times New Roman"/>
                <w:i/>
                <w:color w:val="FF0000"/>
                <w:position w:val="-6"/>
                <w:sz w:val="24"/>
                <w:szCs w:val="24"/>
              </w:rPr>
              <w:object w:dxaOrig="862" w:dyaOrig="262" w14:anchorId="5FB68E9F">
                <v:shape id="_x0000_i1034" type="#_x0000_t75" style="width:43.5pt;height:12.75pt" o:ole="">
                  <v:imagedata r:id="rId26" o:title=""/>
                </v:shape>
                <o:OLEObject Type="Embed" ProgID="FXEquation.Equation" ShapeID="_x0000_i1034" DrawAspect="Content" ObjectID="_1556909600" r:id="rId27"/>
              </w:object>
            </w:r>
            <w:r w:rsidR="002B7ABF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2B7ABF" w:rsidRPr="005B4F5B">
              <w:rPr>
                <w:rFonts w:ascii="Times New Roman" w:hAnsi="Times New Roman"/>
                <w:i/>
                <w:sz w:val="24"/>
                <w:szCs w:val="24"/>
              </w:rPr>
              <w:t xml:space="preserve">  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Solve  </w:t>
            </w:r>
            <w:r w:rsidR="007D0059" w:rsidRPr="007D005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48" w:dyaOrig="316" w14:anchorId="15D0DF05">
                <v:shape id="_x0000_i1035" type="#_x0000_t75" style="width:87.75pt;height:16.5pt" o:ole="">
                  <v:imagedata r:id="rId28" o:title=""/>
                </v:shape>
                <o:OLEObject Type="Embed" ProgID="FXEquation.Equation" ShapeID="_x0000_i1035" DrawAspect="Content" ObjectID="_1556909601" r:id="rId29"/>
              </w:object>
            </w:r>
          </w:p>
          <w:p w:rsidR="000F1D2A" w:rsidRDefault="000F1D2A" w:rsidP="000F1D2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</w:t>
            </w:r>
          </w:p>
          <w:p w:rsidR="000F1D2A" w:rsidRDefault="000F1D2A" w:rsidP="000F1D2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3783688">
                      <wp:simplePos x="0" y="0"/>
                      <wp:positionH relativeFrom="column">
                        <wp:posOffset>3647440</wp:posOffset>
                      </wp:positionH>
                      <wp:positionV relativeFrom="paragraph">
                        <wp:posOffset>111125</wp:posOffset>
                      </wp:positionV>
                      <wp:extent cx="754380" cy="373380"/>
                      <wp:effectExtent l="11430" t="13335" r="15240" b="13335"/>
                      <wp:wrapNone/>
                      <wp:docPr id="290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48FFB4" id="Rectangle 15" o:spid="_x0000_s1026" style="position:absolute;margin-left:287.2pt;margin-top:8.75pt;width:59.4pt;height:29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</w:t>
            </w:r>
          </w:p>
          <w:p w:rsidR="000F1D2A" w:rsidRPr="004C1AD7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                                                  </w:t>
            </w:r>
            <w:r w:rsidRP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190" w14:anchorId="09086D9B">
                <v:shape id="_x0000_i1036" type="#_x0000_t75" style="width:39.75pt;height:9pt" o:ole="">
                  <v:imagedata r:id="rId30" o:title=""/>
                </v:shape>
                <o:OLEObject Type="Embed" ProgID="FXEquation.Equation" ShapeID="_x0000_i1036" DrawAspect="Content" ObjectID="_1556909602" r:id="rId31"/>
              </w:objec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What numbe</w:t>
            </w:r>
            <w:r>
              <w:rPr>
                <w:rFonts w:ascii="Times New Roman" w:hAnsi="Times New Roman"/>
                <w:sz w:val="24"/>
                <w:szCs w:val="24"/>
              </w:rPr>
              <w:t>r is missing from the sentence?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14B43B4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250190</wp:posOffset>
                      </wp:positionV>
                      <wp:extent cx="323850" cy="396240"/>
                      <wp:effectExtent l="22860" t="25400" r="34290" b="45085"/>
                      <wp:wrapNone/>
                      <wp:docPr id="289" name="Rectangle 9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96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E66E8D" w:rsidRDefault="00E66E8D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B43B4B" id="Rectangle 996" o:spid="_x0000_s1027" style="position:absolute;margin-left:44.35pt;margin-top:19.7pt;width:25.5pt;height:31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" fillcolor="#974706 [1609]" strokecolor="#fbd4b4 [1305]" strokeweight="3pt">
                      <v:shadow on="t" color="#4e6128 [1606]" opacity=".5" offset="1pt"/>
                      <v:textbox>
                        <w:txbxContent>
                          <w:p w:rsidR="00E66E8D" w:rsidRDefault="00E66E8D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F1D2A" w:rsidRPr="007D0059" w:rsidRDefault="000F1D2A" w:rsidP="000F1D2A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D0059" w:rsidRPr="007D005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412" w:dyaOrig="668" w14:anchorId="5988AB7A">
                <v:shape id="_x0000_i1037" type="#_x0000_t75" style="width:170.25pt;height:33.75pt" o:ole="">
                  <v:imagedata r:id="rId32" o:title=""/>
                </v:shape>
                <o:OLEObject Type="Embed" ProgID="FXEquation.Equation" ShapeID="_x0000_i1037" DrawAspect="Content" ObjectID="_1556909603" r:id="rId33"/>
              </w:object>
            </w:r>
            <w:r w:rsidRPr="007D0059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0F1D2A" w:rsidRPr="00B567C8" w:rsidRDefault="000F1D2A" w:rsidP="000F1D2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615373A7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51435</wp:posOffset>
                      </wp:positionV>
                      <wp:extent cx="4362450" cy="114300"/>
                      <wp:effectExtent l="0" t="0" r="19050" b="19050"/>
                      <wp:wrapNone/>
                      <wp:docPr id="9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E42FD9" id="Group 272" o:spid="_x0000_s1026" style="position:absolute;margin-left:13pt;margin-top:4.05pt;width:343.5pt;height:9pt;z-index:2516577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</w:t>
            </w:r>
            <w:r w:rsidR="007D0059" w:rsidRPr="007D0059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00" w:dyaOrig="418" w14:anchorId="6B27510B">
                <v:shape id="_x0000_i1038" type="#_x0000_t75" style="width:14.25pt;height:21pt" o:ole="">
                  <v:imagedata r:id="rId34" o:title=""/>
                </v:shape>
                <o:OLEObject Type="Embed" ProgID="FXEquation.Equation" ShapeID="_x0000_i1038" DrawAspect="Content" ObjectID="_1556909604" r:id="rId35"/>
              </w:objec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</w:t>
            </w:r>
            <w:r w:rsidR="007D0059" w:rsidRPr="007D005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2" w:dyaOrig="264" w14:anchorId="5E5CF826">
                <v:shape id="_x0000_i1039" type="#_x0000_t75" style="width:11.25pt;height:13.5pt" o:ole="">
                  <v:imagedata r:id="rId36" o:title=""/>
                </v:shape>
                <o:OLEObject Type="Embed" ProgID="FXEquation.Equation" ShapeID="_x0000_i1039" DrawAspect="Content" ObjectID="_1556909605" r:id="rId37"/>
              </w:objec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</w:t>
            </w:r>
            <w:r w:rsidR="007D0059" w:rsidRPr="007D005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21" w:dyaOrig="264" w14:anchorId="2FA8AC09">
                <v:shape id="_x0000_i1040" type="#_x0000_t75" style="width:15.75pt;height:13.5pt" o:ole="">
                  <v:imagedata r:id="rId38" o:title=""/>
                </v:shape>
                <o:OLEObject Type="Embed" ProgID="FXEquation.Equation" ShapeID="_x0000_i1040" DrawAspect="Content" ObjectID="_1556909606" r:id="rId39"/>
              </w:objec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</w:t>
            </w:r>
            <w:r w:rsidR="007D0059" w:rsidRPr="007D0059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420" w:dyaOrig="418" w14:anchorId="74DCB420">
                <v:shape id="_x0000_i1041" type="#_x0000_t75" style="width:21pt;height:21.75pt" o:ole="">
                  <v:imagedata r:id="rId40" o:title=""/>
                </v:shape>
                <o:OLEObject Type="Embed" ProgID="FXEquation.Equation" ShapeID="_x0000_i1041" DrawAspect="Content" ObjectID="_1556909607" r:id="rId41"/>
              </w:objec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            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194B376">
                      <wp:simplePos x="0" y="0"/>
                      <wp:positionH relativeFrom="column">
                        <wp:posOffset>1151890</wp:posOffset>
                      </wp:positionH>
                      <wp:positionV relativeFrom="paragraph">
                        <wp:posOffset>226695</wp:posOffset>
                      </wp:positionV>
                      <wp:extent cx="284480" cy="392430"/>
                      <wp:effectExtent l="20955" t="27305" r="37465" b="46990"/>
                      <wp:wrapNone/>
                      <wp:docPr id="91" name="Rectangle 10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4480" cy="392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E66E8D" w:rsidRDefault="00E66E8D" w:rsidP="002B7ABF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vert="horz" wrap="square" lIns="3600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94B376" id="Rectangle 1013" o:spid="_x0000_s1028" style="position:absolute;margin-left:90.7pt;margin-top:17.85pt;width:22.4pt;height: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" fillcolor="#365f91 [2404]" strokecolor="#f2f2f2 [3041]" strokeweight="3pt">
                      <v:shadow on="t" color="#974706 [1609]" opacity=".5" offset="1pt"/>
                      <v:textbox inset="1mm">
                        <w:txbxContent>
                          <w:p w:rsidR="00E66E8D" w:rsidRDefault="00E66E8D" w:rsidP="002B7ABF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B4F5B">
              <w:rPr>
                <w:rFonts w:ascii="Times New Roman" w:hAnsi="Times New Roman"/>
                <w:sz w:val="24"/>
                <w:szCs w:val="24"/>
              </w:rPr>
              <w:t>What numbe</w:t>
            </w:r>
            <w:r>
              <w:rPr>
                <w:rFonts w:ascii="Times New Roman" w:hAnsi="Times New Roman"/>
                <w:sz w:val="24"/>
                <w:szCs w:val="24"/>
              </w:rPr>
              <w:t>r is missing from the sentence?</w:t>
            </w:r>
          </w:p>
          <w:p w:rsidR="000F1D2A" w:rsidRPr="00586363" w:rsidRDefault="000F1D2A" w:rsidP="000F1D2A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586363" w:rsidRPr="0058636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872" w:dyaOrig="670" w14:anchorId="0AA2A621">
                <v:shape id="_x0000_i1042" type="#_x0000_t75" style="width:2in;height:33.75pt" o:ole="">
                  <v:imagedata r:id="rId42" o:title=""/>
                </v:shape>
                <o:OLEObject Type="Embed" ProgID="FXEquation.Equation" ShapeID="_x0000_i1042" DrawAspect="Content" ObjectID="_1556909608" r:id="rId43"/>
              </w:object>
            </w:r>
            <w:r w:rsidRPr="00586363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0F1D2A" w:rsidRPr="00B567C8" w:rsidRDefault="000F1D2A" w:rsidP="000F1D2A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40B569A5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24765</wp:posOffset>
                      </wp:positionV>
                      <wp:extent cx="4362450" cy="114300"/>
                      <wp:effectExtent l="6985" t="13970" r="12065" b="14605"/>
                      <wp:wrapNone/>
                      <wp:docPr id="86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AF2528" id="Group 283" o:spid="_x0000_s1026" style="position:absolute;margin-left:7.1pt;margin-top:1.95pt;width:343.5pt;height:9pt;z-index:2516597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SI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selL+gFy9Q8AAP//AwBQSwECLQAUAAYACAAAACEA2+H2y+4AAACFAQAAEwAAAAAAAAAAAAAAAAAA&#10;AAAAW0NvbnRlbnRfVHlwZXNdLnhtbFBLAQItABQABgAIAAAAIQBa9CxbvwAAABUBAAALAAAAAAAA&#10;AAAAAAAAAB8BAABfcmVscy8ucmVsc1BLAQItABQABgAIAAAAIQBThJSIvwAAANsAAAAPAAAAAAAA&#10;AAAAAAAAAAcCAABkcnMvZG93bnJldi54bWxQSwUGAAAAAAMAAwC3AAAA8w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</w:t>
            </w:r>
            <w:r w:rsidR="00586363">
              <w:rPr>
                <w:rFonts w:ascii="Times New Roman" w:hAnsi="Times New Roman"/>
                <w:position w:val="-12"/>
                <w:sz w:val="24"/>
                <w:szCs w:val="24"/>
              </w:rPr>
              <w:t>5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</w:t>
            </w:r>
            <w:r w:rsidR="00586363">
              <w:rPr>
                <w:rFonts w:ascii="Times New Roman" w:hAnsi="Times New Roman"/>
                <w:position w:val="-12"/>
                <w:sz w:val="24"/>
                <w:szCs w:val="24"/>
              </w:rPr>
              <w:t>7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</w:t>
            </w:r>
            <w:r w:rsidR="00586363">
              <w:rPr>
                <w:rFonts w:ascii="Times New Roman" w:hAnsi="Times New Roman"/>
                <w:position w:val="-12"/>
                <w:sz w:val="24"/>
                <w:szCs w:val="24"/>
              </w:rPr>
              <w:t>8</w:t>
            </w:r>
            <w:r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6</w:t>
            </w:r>
            <w:r w:rsidR="00586363">
              <w:rPr>
                <w:rFonts w:ascii="Times New Roman" w:hAnsi="Times New Roman"/>
                <w:position w:val="-12"/>
                <w:sz w:val="24"/>
                <w:szCs w:val="24"/>
              </w:rPr>
              <w:t>0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Which line in the solution to the equation </w: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="00586363" w:rsidRPr="0058636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2" w:dyaOrig="264" w14:anchorId="09D48FC9">
                <v:shape id="_x0000_i1043" type="#_x0000_t75" style="width:102.75pt;height:13.5pt" o:ole="">
                  <v:imagedata r:id="rId44" o:title=""/>
                </v:shape>
                <o:OLEObject Type="Embed" ProgID="FXEquation.Equation" ShapeID="_x0000_i1043" DrawAspect="Content" ObjectID="_1556909609" r:id="rId45"/>
              </w:objec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contains an error?</w:t>
            </w:r>
          </w:p>
          <w:p w:rsidR="000F1D2A" w:rsidRPr="005B4F5B" w:rsidRDefault="000F1D2A" w:rsidP="00586363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5863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416A5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586363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="00586363" w:rsidRPr="0058636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2" w:dyaOrig="264">
                <v:shape id="_x0000_i1044" type="#_x0000_t75" style="width:102.75pt;height:13.5pt" o:ole="">
                  <v:imagedata r:id="rId44" o:title=""/>
                </v:shape>
                <o:OLEObject Type="Embed" ProgID="FXEquation.Equation" ShapeID="_x0000_i1044" DrawAspect="Content" ObjectID="_1556909610" r:id="rId46"/>
              </w:object>
            </w:r>
          </w:p>
          <w:p w:rsidR="000F1D2A" w:rsidRPr="005B4F5B" w:rsidRDefault="000F1D2A" w:rsidP="000F1D2A">
            <w:pPr>
              <w:tabs>
                <w:tab w:val="left" w:pos="3687"/>
              </w:tabs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1                    </w:t>
            </w:r>
            <w:r w:rsidR="00586363" w:rsidRPr="0058636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72" w:dyaOrig="264">
                <v:shape id="_x0000_i1045" type="#_x0000_t75" style="width:98.25pt;height:13.5pt" o:ole="">
                  <v:imagedata r:id="rId47" o:title=""/>
                </v:shape>
                <o:OLEObject Type="Embed" ProgID="FXEquation.Equation" ShapeID="_x0000_i1045" DrawAspect="Content" ObjectID="_1556909611" r:id="rId48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2        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0416A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586363" w:rsidRPr="0058636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52" w:dyaOrig="264" w14:anchorId="3667BA33">
                <v:shape id="_x0000_i1046" type="#_x0000_t75" style="width:62.25pt;height:13.5pt" o:ole="">
                  <v:imagedata r:id="rId49" o:title=""/>
                </v:shape>
                <o:OLEObject Type="Embed" ProgID="FXEquation.Equation" ShapeID="_x0000_i1046" DrawAspect="Content" ObjectID="_1556909612" r:id="rId50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3             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0416A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0416A5" w:rsidRPr="000416A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52" w:dyaOrig="264">
                <v:shape id="_x0000_i1047" type="#_x0000_t75" style="width:92.25pt;height:13.5pt" o:ole="">
                  <v:imagedata r:id="rId51" o:title=""/>
                </v:shape>
                <o:OLEObject Type="Embed" ProgID="FXEquation.Equation" ShapeID="_x0000_i1047" DrawAspect="Content" ObjectID="_1556909613" r:id="rId52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4                   </w: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    </w:t>
            </w:r>
            <w:r w:rsidR="000416A5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           </w: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 </w:t>
            </w:r>
            <w:r w:rsidR="00586363" w:rsidRPr="0058636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12" w:dyaOrig="264" w14:anchorId="0A6BE135">
                <v:shape id="_x0000_i1048" type="#_x0000_t75" style="width:94.5pt;height:13.5pt" o:ole="">
                  <v:imagedata r:id="rId53" o:title=""/>
                </v:shape>
                <o:OLEObject Type="Embed" ProgID="FXEquation.Equation" ShapeID="_x0000_i1048" DrawAspect="Content" ObjectID="_1556909614" r:id="rId54"/>
              </w:objec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1D2A" w:rsidRPr="005B4F5B" w:rsidRDefault="000F1D2A" w:rsidP="000F1D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6976B397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32385</wp:posOffset>
                      </wp:positionV>
                      <wp:extent cx="4362450" cy="114300"/>
                      <wp:effectExtent l="8890" t="9525" r="10160" b="9525"/>
                      <wp:wrapNone/>
                      <wp:docPr id="81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8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28C5B9" id="Group 64" o:spid="_x0000_s1026" style="position:absolute;margin-left:7.25pt;margin-top:2.55pt;width:343.5pt;height:9pt;z-index:2516608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Line 1                             Line 2                              Line 3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Line 4    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pStyle w:val="QuestionStyle"/>
            </w:pPr>
            <w:r w:rsidRPr="005B4F5B">
              <w:t xml:space="preserve">Solve  </w:t>
            </w:r>
            <w:r w:rsidR="000416A5" w:rsidRPr="000416A5">
              <w:rPr>
                <w:color w:val="FF0000"/>
                <w:position w:val="-10"/>
              </w:rPr>
              <w:object w:dxaOrig="1342" w:dyaOrig="310" w14:anchorId="563D0297">
                <v:shape id="_x0000_i1049" type="#_x0000_t75" style="width:67.5pt;height:15.75pt" o:ole="">
                  <v:imagedata r:id="rId55" o:title=""/>
                </v:shape>
                <o:OLEObject Type="Embed" ProgID="FXEquation.Equation" ShapeID="_x0000_i1049" DrawAspect="Content" ObjectID="_1556909615" r:id="rId56"/>
              </w:object>
            </w:r>
            <w:r w:rsidRPr="005B4F5B">
              <w:t xml:space="preserve"> </w:t>
            </w:r>
          </w:p>
          <w:p w:rsidR="000F1D2A" w:rsidRPr="005B4F5B" w:rsidRDefault="000F1D2A" w:rsidP="000F1D2A">
            <w:pPr>
              <w:pStyle w:val="QuestionStyle"/>
            </w:pPr>
          </w:p>
          <w:p w:rsidR="000F1D2A" w:rsidRPr="005B4F5B" w:rsidRDefault="000F1D2A" w:rsidP="000F1D2A">
            <w:pPr>
              <w:pStyle w:val="QuestionStyle"/>
            </w:pPr>
            <w:r w:rsidRPr="005B4F5B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0805BB60" wp14:editId="5EF1F40A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0" t="0" r="19050" b="1905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E61400" id="Group 69" o:spid="_x0000_s1026" style="position:absolute;margin-left:7.8pt;margin-top:4.9pt;width:343.5pt;height:9pt;z-index:251646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lnD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ZwuNL+gFydQcAAP//AwBQSwECLQAUAAYACAAAACEA2+H2y+4AAACFAQAAEwAAAAAAAAAAAAAA&#10;AAAAAAAAW0NvbnRlbnRfVHlwZXNdLnhtbFBLAQItABQABgAIAAAAIQBa9CxbvwAAABUBAAALAAAA&#10;AAAAAAAAAAAAAB8BAABfcmVscy8ucmVsc1BLAQItABQABgAIAAAAIQB7RlnDwgAAANs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position w:val="-6"/>
              </w:rPr>
              <w:t xml:space="preserve">          </w:t>
            </w:r>
            <w:r w:rsidR="000416A5" w:rsidRPr="000416A5">
              <w:rPr>
                <w:color w:val="FF0000"/>
                <w:position w:val="-6"/>
              </w:rPr>
              <w:object w:dxaOrig="830" w:dyaOrig="296" w14:anchorId="7D994FE4">
                <v:shape id="_x0000_i1050" type="#_x0000_t75" style="width:41.25pt;height:14.25pt" o:ole="">
                  <v:imagedata r:id="rId57" o:title=""/>
                </v:shape>
                <o:OLEObject Type="Embed" ProgID="FXEquation.Equation" ShapeID="_x0000_i1050" DrawAspect="Content" ObjectID="_1556909616" r:id="rId58"/>
              </w:object>
            </w:r>
            <w:r w:rsidRPr="005B4F5B">
              <w:rPr>
                <w:position w:val="-6"/>
              </w:rPr>
              <w:t xml:space="preserve">                         </w:t>
            </w:r>
            <w:r w:rsidR="000416A5" w:rsidRPr="000416A5">
              <w:rPr>
                <w:color w:val="FF0000"/>
                <w:position w:val="-6"/>
              </w:rPr>
              <w:object w:dxaOrig="680" w:dyaOrig="296" w14:anchorId="7D9AD363">
                <v:shape id="_x0000_i1051" type="#_x0000_t75" style="width:33.75pt;height:14.25pt" o:ole="">
                  <v:imagedata r:id="rId59" o:title=""/>
                </v:shape>
                <o:OLEObject Type="Embed" ProgID="FXEquation.Equation" ShapeID="_x0000_i1051" DrawAspect="Content" ObjectID="_1556909617" r:id="rId60"/>
              </w:object>
            </w:r>
            <w:r w:rsidRPr="005B4F5B">
              <w:rPr>
                <w:position w:val="-8"/>
              </w:rPr>
              <w:t xml:space="preserve">                           </w:t>
            </w:r>
            <w:r w:rsidR="000416A5" w:rsidRPr="000416A5">
              <w:rPr>
                <w:color w:val="FF0000"/>
                <w:position w:val="-6"/>
              </w:rPr>
              <w:object w:dxaOrig="680" w:dyaOrig="296" w14:anchorId="37AC7D05">
                <v:shape id="_x0000_i1052" type="#_x0000_t75" style="width:33.75pt;height:14.25pt" o:ole="">
                  <v:imagedata r:id="rId61" o:title=""/>
                </v:shape>
                <o:OLEObject Type="Embed" ProgID="FXEquation.Equation" ShapeID="_x0000_i1052" DrawAspect="Content" ObjectID="_1556909618" r:id="rId62"/>
              </w:object>
            </w:r>
            <w:r w:rsidRPr="005B4F5B">
              <w:rPr>
                <w:position w:val="-8"/>
              </w:rPr>
              <w:t xml:space="preserve">                            </w:t>
            </w:r>
            <w:r w:rsidR="000416A5" w:rsidRPr="000416A5">
              <w:rPr>
                <w:color w:val="FF0000"/>
                <w:position w:val="-6"/>
              </w:rPr>
              <w:object w:dxaOrig="814" w:dyaOrig="296" w14:anchorId="6F44ECA0">
                <v:shape id="_x0000_i1053" type="#_x0000_t75" style="width:40.5pt;height:13.5pt" o:ole="">
                  <v:imagedata r:id="rId63" o:title=""/>
                </v:shape>
                <o:OLEObject Type="Embed" ProgID="FXEquation.Equation" ShapeID="_x0000_i1053" DrawAspect="Content" ObjectID="_1556909619" r:id="rId64"/>
              </w:object>
            </w:r>
            <w:r w:rsidRPr="005B4F5B">
              <w:rPr>
                <w:position w:val="-6"/>
              </w:rPr>
              <w:t xml:space="preserve">   </w:t>
            </w:r>
          </w:p>
        </w:tc>
      </w:tr>
      <w:tr w:rsidR="000F1D2A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0F1D2A" w:rsidRPr="001B3341" w:rsidRDefault="000F1D2A" w:rsidP="000F1D2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1D2A" w:rsidRPr="005B4F5B" w:rsidRDefault="000F1D2A" w:rsidP="000F1D2A">
            <w:pPr>
              <w:pStyle w:val="QuestionStyle"/>
            </w:pPr>
            <w:r w:rsidRPr="005B4F5B">
              <w:t>Test the possible solutions below to find the cor</w:t>
            </w:r>
            <w:r w:rsidR="000416A5">
              <w:t>rect solution to the equation</w:t>
            </w:r>
            <w:r>
              <w:t>:</w:t>
            </w:r>
          </w:p>
          <w:p w:rsidR="000F1D2A" w:rsidRPr="000416A5" w:rsidRDefault="000F1D2A" w:rsidP="000F1D2A">
            <w:pPr>
              <w:pStyle w:val="QuestionStyle"/>
              <w:rPr>
                <w:position w:val="-6"/>
              </w:rPr>
            </w:pPr>
            <w:r w:rsidRPr="005B4F5B">
              <w:t xml:space="preserve">         </w:t>
            </w:r>
            <w:r w:rsidR="000416A5" w:rsidRPr="000416A5">
              <w:rPr>
                <w:color w:val="FF0000"/>
                <w:position w:val="-6"/>
              </w:rPr>
              <w:object w:dxaOrig="1838" w:dyaOrig="296" w14:anchorId="4E6AA5CB">
                <v:shape id="_x0000_i1054" type="#_x0000_t75" style="width:91.5pt;height:15pt" o:ole="">
                  <v:imagedata r:id="rId65" o:title=""/>
                </v:shape>
                <o:OLEObject Type="Embed" ProgID="FXEquation.Equation" ShapeID="_x0000_i1054" DrawAspect="Content" ObjectID="_1556909620" r:id="rId66"/>
              </w:object>
            </w:r>
            <w:r w:rsidRPr="000416A5">
              <w:rPr>
                <w:position w:val="-6"/>
              </w:rPr>
              <w:t xml:space="preserve"> </w:t>
            </w:r>
          </w:p>
          <w:p w:rsidR="000F1D2A" w:rsidRPr="005B4F5B" w:rsidRDefault="000F1D2A" w:rsidP="000F1D2A">
            <w:pPr>
              <w:pStyle w:val="QuestionStyle"/>
            </w:pPr>
          </w:p>
          <w:p w:rsidR="000F1D2A" w:rsidRPr="004C1AD7" w:rsidRDefault="000F1D2A" w:rsidP="000F1D2A">
            <w:pPr>
              <w:pStyle w:val="QuestionStyle"/>
              <w:rPr>
                <w:position w:val="-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032C1D3F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6350" t="14605" r="12700" b="13970"/>
                      <wp:wrapNone/>
                      <wp:docPr id="76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1F824D" id="Group 69" o:spid="_x0000_s1026" style="position:absolute;margin-left:7.8pt;margin-top:4.9pt;width:343.5pt;height:9pt;z-index:2516618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eSv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camL+kHyM0TAAD//wMAUEsBAi0AFAAGAAgAAAAhANvh9svuAAAAhQEAABMAAAAAAAAAAAAAAAAA&#10;AAAAAFtDb250ZW50X1R5cGVzXS54bWxQSwECLQAUAAYACAAAACEAWvQsW78AAAAVAQAACwAAAAAA&#10;AAAAAAAAAAAfAQAAX3JlbHMvLnJlbHNQSwECLQAUAAYACAAAACEAZlHkr8AAAADbAAAADwAAAAAA&#10;AAAAAAAAAAAHAgAAZHJzL2Rvd25yZXYueG1sUEsFBgAAAAADAAMAtwAAAPQ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O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9elL+gFy9Q8AAP//AwBQSwECLQAUAAYACAAAACEA2+H2y+4AAACFAQAAEwAAAAAAAAAAAAAAAAAA&#10;AAAAW0NvbnRlbnRfVHlwZXNdLnhtbFBLAQItABQABgAIAAAAIQBa9CxbvwAAABUBAAALAAAAAAAA&#10;AAAAAAAAAB8BAABfcmVscy8ucmVsc1BLAQItABQABgAIAAAAIQCt8piOvwAAANsAAAAPAAAAAAAA&#10;AAAAAAAAAAcCAABkcnMvZG93bnJldi54bWxQSwUGAAAAAAMAAwC3AAAA8wIAAAAA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position w:val="-6"/>
              </w:rPr>
              <w:t xml:space="preserve">          </w:t>
            </w:r>
            <w:r w:rsidR="000416A5" w:rsidRPr="000416A5">
              <w:rPr>
                <w:color w:val="FF0000"/>
                <w:position w:val="-6"/>
              </w:rPr>
              <w:object w:dxaOrig="908" w:dyaOrig="296" w14:anchorId="6C674785">
                <v:shape id="_x0000_i1055" type="#_x0000_t75" style="width:45pt;height:15pt" o:ole="">
                  <v:imagedata r:id="rId67" o:title=""/>
                </v:shape>
                <o:OLEObject Type="Embed" ProgID="FXEquation.Equation" ShapeID="_x0000_i1055" DrawAspect="Content" ObjectID="_1556909621" r:id="rId68"/>
              </w:object>
            </w:r>
            <w:r w:rsidRPr="005B4F5B">
              <w:rPr>
                <w:position w:val="-6"/>
              </w:rPr>
              <w:t xml:space="preserve">                        </w:t>
            </w:r>
            <w:r w:rsidR="000416A5" w:rsidRPr="000416A5">
              <w:rPr>
                <w:color w:val="FF0000"/>
                <w:position w:val="-6"/>
              </w:rPr>
              <w:object w:dxaOrig="758" w:dyaOrig="296" w14:anchorId="512FA3F0">
                <v:shape id="_x0000_i1056" type="#_x0000_t75" style="width:37.5pt;height:15pt" o:ole="">
                  <v:imagedata r:id="rId69" o:title=""/>
                </v:shape>
                <o:OLEObject Type="Embed" ProgID="FXEquation.Equation" ShapeID="_x0000_i1056" DrawAspect="Content" ObjectID="_1556909622" r:id="rId70"/>
              </w:object>
            </w:r>
            <w:r w:rsidRPr="005B4F5B">
              <w:rPr>
                <w:position w:val="-8"/>
              </w:rPr>
              <w:t xml:space="preserve">                         </w:t>
            </w:r>
            <w:r w:rsidR="000416A5" w:rsidRPr="000416A5">
              <w:rPr>
                <w:color w:val="FF0000"/>
                <w:position w:val="-6"/>
              </w:rPr>
              <w:object w:dxaOrig="758" w:dyaOrig="296" w14:anchorId="2BB11A50">
                <v:shape id="_x0000_i1057" type="#_x0000_t75" style="width:37.5pt;height:15pt" o:ole="">
                  <v:imagedata r:id="rId71" o:title=""/>
                </v:shape>
                <o:OLEObject Type="Embed" ProgID="FXEquation.Equation" ShapeID="_x0000_i1057" DrawAspect="Content" ObjectID="_1556909623" r:id="rId72"/>
              </w:object>
            </w:r>
            <w:r w:rsidRPr="005B4F5B">
              <w:rPr>
                <w:position w:val="-8"/>
              </w:rPr>
              <w:t xml:space="preserve">                         </w:t>
            </w:r>
            <w:r w:rsidR="000416A5" w:rsidRPr="000416A5">
              <w:rPr>
                <w:color w:val="FF0000"/>
                <w:position w:val="-6"/>
              </w:rPr>
              <w:object w:dxaOrig="892" w:dyaOrig="296" w14:anchorId="444B26A9">
                <v:shape id="_x0000_i1058" type="#_x0000_t75" style="width:44.25pt;height:15pt" o:ole="">
                  <v:imagedata r:id="rId73" o:title=""/>
                </v:shape>
                <o:OLEObject Type="Embed" ProgID="FXEquation.Equation" ShapeID="_x0000_i1058" DrawAspect="Content" ObjectID="_1556909624" r:id="rId74"/>
              </w:object>
            </w:r>
            <w:r>
              <w:rPr>
                <w:position w:val="-6"/>
              </w:rPr>
              <w:t xml:space="preserve">                        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5"/>
          <w:footerReference w:type="default" r:id="rId76"/>
          <w:footerReference w:type="first" r:id="rId7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2B7ABF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97CA6D66F02D4CD68D00D59CD82154DF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C249CC493EC240B1A7A537AC052D6839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BB54F591AF7A492F9CA8F37496E1772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0F1D2A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0B98712672154466A59A3DF06E73F0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0F1D2A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64E23" w:rsidRDefault="00A64E23" w:rsidP="00A64E23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6D6DCE0C" wp14:editId="288695D3">
                      <wp:simplePos x="0" y="0"/>
                      <wp:positionH relativeFrom="column">
                        <wp:posOffset>3531235</wp:posOffset>
                      </wp:positionH>
                      <wp:positionV relativeFrom="paragraph">
                        <wp:posOffset>135890</wp:posOffset>
                      </wp:positionV>
                      <wp:extent cx="754380" cy="373380"/>
                      <wp:effectExtent l="0" t="0" r="26670" b="26670"/>
                      <wp:wrapNone/>
                      <wp:docPr id="75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7F369B" id="Rectangle 6" o:spid="_x0000_s1026" style="position:absolute;margin-left:278.05pt;margin-top:10.7pt;width:59.4pt;height:29.4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" filled="f" strokecolor="black [3213]" strokeweight="1.5pt"/>
                  </w:pict>
                </mc:Fallback>
              </mc:AlternateContent>
            </w:r>
            <w:r>
              <w:t>Give the solution to:</w:t>
            </w:r>
          </w:p>
          <w:p w:rsidR="00A64E23" w:rsidRDefault="00A64E23" w:rsidP="00A64E23">
            <w:pPr>
              <w:pStyle w:val="QuestionStyle"/>
            </w:pPr>
            <w:r>
              <w:t xml:space="preserve">     </w:t>
            </w:r>
            <w:r w:rsidRPr="00A64E23">
              <w:rPr>
                <w:color w:val="FF0000"/>
                <w:position w:val="-6"/>
              </w:rPr>
              <w:object w:dxaOrig="2108" w:dyaOrig="300" w14:anchorId="06C2731C">
                <v:shape id="_x0000_i1059" type="#_x0000_t75" style="width:105pt;height:15.75pt" o:ole="">
                  <v:imagedata r:id="rId78" o:title=""/>
                </v:shape>
                <o:OLEObject Type="Embed" ProgID="FXEquation.Equation" ShapeID="_x0000_i1059" DrawAspect="Content" ObjectID="_1556909625" r:id="rId79"/>
              </w:object>
            </w:r>
            <w:r>
              <w:t xml:space="preserve">                                         </w:t>
            </w:r>
            <w:r w:rsidRPr="00A64E23">
              <w:rPr>
                <w:color w:val="FF0000"/>
                <w:position w:val="-6"/>
              </w:rPr>
              <w:object w:dxaOrig="862" w:dyaOrig="351" w14:anchorId="6CC6A201">
                <v:shape id="_x0000_i1060" type="#_x0000_t75" style="width:42.75pt;height:18pt" o:ole="">
                  <v:imagedata r:id="rId80" o:title=""/>
                </v:shape>
                <o:OLEObject Type="Embed" ProgID="FXEquation.Equation" ShapeID="_x0000_i1060" DrawAspect="Content" ObjectID="_1556909626" r:id="rId81"/>
              </w:object>
            </w:r>
            <w:r>
              <w:t xml:space="preserve">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64E23" w:rsidRDefault="00A64E23" w:rsidP="00A64E23">
            <w:pPr>
              <w:pStyle w:val="QuestionStyle"/>
            </w:pPr>
            <w:r>
              <w:t xml:space="preserve">Which calculation could be used to find the solution to the equation  </w:t>
            </w:r>
            <w:r>
              <w:rPr>
                <w:color w:val="FF0000"/>
              </w:rPr>
              <w:t xml:space="preserve"> </w:t>
            </w:r>
            <w:r w:rsidRPr="00A64E23">
              <w:rPr>
                <w:color w:val="FF0000"/>
                <w:position w:val="-6"/>
              </w:rPr>
              <w:object w:dxaOrig="1462" w:dyaOrig="296" w14:anchorId="6B67423D">
                <v:shape id="_x0000_i1061" type="#_x0000_t75" style="width:1in;height:15pt" o:ole="">
                  <v:imagedata r:id="rId82" o:title=""/>
                </v:shape>
                <o:OLEObject Type="Embed" ProgID="FXEquation.Equation" ShapeID="_x0000_i1061" DrawAspect="Content" ObjectID="_1556909627" r:id="rId83"/>
              </w:object>
            </w:r>
            <w:r>
              <w:rPr>
                <w:color w:val="FF0000"/>
              </w:rPr>
              <w:t xml:space="preserve"> </w:t>
            </w:r>
            <w:r>
              <w:t xml:space="preserve"> ?</w:t>
            </w:r>
          </w:p>
          <w:p w:rsidR="00A64E23" w:rsidRDefault="00A64E23" w:rsidP="00A64E23">
            <w:pPr>
              <w:pStyle w:val="QuestionStyle"/>
            </w:pPr>
          </w:p>
          <w:p w:rsidR="00A64E23" w:rsidRDefault="00A64E23" w:rsidP="00A64E2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136" behindDoc="0" locked="0" layoutInCell="1" allowOverlap="1" wp14:anchorId="0CC32DDE" wp14:editId="36C353E6">
                      <wp:simplePos x="0" y="0"/>
                      <wp:positionH relativeFrom="column">
                        <wp:posOffset>224250</wp:posOffset>
                      </wp:positionH>
                      <wp:positionV relativeFrom="paragraph">
                        <wp:posOffset>42124</wp:posOffset>
                      </wp:positionV>
                      <wp:extent cx="2724150" cy="388620"/>
                      <wp:effectExtent l="0" t="0" r="19050" b="1143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F8FEF" id="Group 3" o:spid="_x0000_s1026" style="position:absolute;margin-left:17.65pt;margin-top:3.3pt;width:214.5pt;height:30.6pt;z-index:25167513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</w:t>
            </w:r>
            <w:r w:rsidRPr="00A64E23">
              <w:rPr>
                <w:color w:val="FF0000"/>
                <w:position w:val="-6"/>
              </w:rPr>
              <w:object w:dxaOrig="1642" w:dyaOrig="296" w14:anchorId="73650B41">
                <v:shape id="_x0000_i1062" type="#_x0000_t75" style="width:82.5pt;height:14.25pt" o:ole="">
                  <v:imagedata r:id="rId84" o:title=""/>
                </v:shape>
                <o:OLEObject Type="Embed" ProgID="FXEquation.Equation" ShapeID="_x0000_i1062" DrawAspect="Content" ObjectID="_1556909628" r:id="rId85"/>
              </w:object>
            </w:r>
            <w:r>
              <w:t xml:space="preserve">                                         </w:t>
            </w:r>
            <w:r w:rsidRPr="00A64E23">
              <w:rPr>
                <w:color w:val="FF0000"/>
                <w:position w:val="-6"/>
              </w:rPr>
              <w:object w:dxaOrig="1612" w:dyaOrig="296" w14:anchorId="066DA870">
                <v:shape id="_x0000_i1063" type="#_x0000_t75" style="width:81pt;height:14.25pt" o:ole="">
                  <v:imagedata r:id="rId86" o:title=""/>
                </v:shape>
                <o:OLEObject Type="Embed" ProgID="FXEquation.Equation" ShapeID="_x0000_i1063" DrawAspect="Content" ObjectID="_1556909629" r:id="rId87"/>
              </w:object>
            </w:r>
            <w:r>
              <w:t xml:space="preserve">             </w:t>
            </w:r>
          </w:p>
          <w:p w:rsidR="00A64E23" w:rsidRDefault="00A64E23" w:rsidP="00A64E23">
            <w:pPr>
              <w:pStyle w:val="QuestionStyle"/>
            </w:pPr>
            <w:r>
              <w:t xml:space="preserve">               </w:t>
            </w:r>
            <w:r w:rsidRPr="00A64E23">
              <w:rPr>
                <w:color w:val="FF0000"/>
                <w:position w:val="-6"/>
              </w:rPr>
              <w:object w:dxaOrig="1732" w:dyaOrig="294" w14:anchorId="37E392DA">
                <v:shape id="_x0000_i1064" type="#_x0000_t75" style="width:87pt;height:14.25pt" o:ole="">
                  <v:imagedata r:id="rId88" o:title=""/>
                </v:shape>
                <o:OLEObject Type="Embed" ProgID="FXEquation.Equation" ShapeID="_x0000_i1064" DrawAspect="Content" ObjectID="_1556909630" r:id="rId89"/>
              </w:object>
            </w:r>
            <w:r>
              <w:t xml:space="preserve">                                       </w:t>
            </w:r>
            <w:r w:rsidRPr="00A64E23">
              <w:rPr>
                <w:color w:val="FF0000"/>
                <w:position w:val="-6"/>
              </w:rPr>
              <w:object w:dxaOrig="1838" w:dyaOrig="294" w14:anchorId="30857795">
                <v:shape id="_x0000_i1065" type="#_x0000_t75" style="width:92.25pt;height:14.25pt" o:ole="">
                  <v:imagedata r:id="rId90" o:title=""/>
                </v:shape>
                <o:OLEObject Type="Embed" ProgID="FXEquation.Equation" ShapeID="_x0000_i1065" DrawAspect="Content" ObjectID="_1556909631" r:id="rId91"/>
              </w:object>
            </w:r>
            <w:r>
              <w:t xml:space="preserve">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Pr="00705475" w:rsidRDefault="00A64E23" w:rsidP="00A64E23">
            <w:pPr>
              <w:pStyle w:val="QuestionStyle"/>
            </w:pPr>
            <w:r>
              <w:t>Which is the correct solution to:</w:t>
            </w:r>
          </w:p>
          <w:p w:rsidR="00A64E23" w:rsidRPr="00A64E23" w:rsidRDefault="00A64E23" w:rsidP="00A64E23">
            <w:pPr>
              <w:pStyle w:val="QuestionStyle"/>
              <w:rPr>
                <w:position w:val="-12"/>
              </w:rPr>
            </w:pPr>
            <w:r>
              <w:t xml:space="preserve">    </w:t>
            </w:r>
            <w:r w:rsidRPr="00A64E23">
              <w:rPr>
                <w:color w:val="FF0000"/>
                <w:position w:val="-12"/>
              </w:rPr>
              <w:object w:dxaOrig="1960" w:dyaOrig="355" w14:anchorId="351AAEDE">
                <v:shape id="_x0000_i1066" type="#_x0000_t75" style="width:98.25pt;height:19.5pt" o:ole="">
                  <v:imagedata r:id="rId92" o:title=""/>
                </v:shape>
                <o:OLEObject Type="Embed" ProgID="FXEquation.Equation" ShapeID="_x0000_i1066" DrawAspect="Content" ObjectID="_1556909632" r:id="rId93"/>
              </w:object>
            </w:r>
            <w:r w:rsidRPr="00A64E23">
              <w:rPr>
                <w:position w:val="-12"/>
              </w:rPr>
              <w:t xml:space="preserve"> </w:t>
            </w:r>
          </w:p>
          <w:p w:rsidR="00A64E23" w:rsidRPr="00705475" w:rsidRDefault="00A64E23" w:rsidP="00A64E23">
            <w:pPr>
              <w:pStyle w:val="QuestionStyle"/>
            </w:pPr>
          </w:p>
          <w:p w:rsidR="00A64E23" w:rsidRDefault="00A64E23" w:rsidP="00A64E23">
            <w:pPr>
              <w:pStyle w:val="QuestionStyle"/>
            </w:pPr>
            <w:r>
              <w:rPr>
                <w:rFonts w:ascii="Calibri" w:hAnsi="Calibr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7E766582" wp14:editId="1F212CF5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24765</wp:posOffset>
                      </wp:positionV>
                      <wp:extent cx="4362450" cy="114300"/>
                      <wp:effectExtent l="15240" t="6985" r="13335" b="12065"/>
                      <wp:wrapNone/>
                      <wp:docPr id="70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7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1D8B0D" id="Group 125" o:spid="_x0000_s1026" style="position:absolute;margin-left:13pt;margin-top:1.95pt;width:343.5pt;height:9pt;z-index:2516782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NF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7BH6/pB8gl08AAAD//wMAUEsBAi0AFAAGAAgAAAAhANvh9svuAAAAhQEAABMAAAAAAAAAAAAA&#10;AAAAAAAAAFtDb250ZW50X1R5cGVzXS54bWxQSwECLQAUAAYACAAAACEAWvQsW78AAAAVAQAACwAA&#10;AAAAAAAAAAAAAAAfAQAAX3JlbHMvLnJlbHNQSwECLQAUAAYACAAAACEAB7nTRc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>
              <w:t xml:space="preserve">           </w:t>
            </w:r>
            <w:r w:rsidR="000230B2" w:rsidRPr="000230B2">
              <w:rPr>
                <w:color w:val="FF0000"/>
                <w:position w:val="-12"/>
              </w:rPr>
              <w:object w:dxaOrig="1224" w:dyaOrig="355" w14:anchorId="5BB350E4">
                <v:shape id="_x0000_i1067" type="#_x0000_t75" style="width:62.25pt;height:19.5pt" o:ole="">
                  <v:imagedata r:id="rId94" o:title=""/>
                </v:shape>
                <o:OLEObject Type="Embed" ProgID="FXEquation.Equation" ShapeID="_x0000_i1067" DrawAspect="Content" ObjectID="_1556909633" r:id="rId95"/>
              </w:object>
            </w:r>
            <w:r w:rsidR="000230B2">
              <w:t xml:space="preserve">               </w:t>
            </w:r>
            <w:r>
              <w:t xml:space="preserve">   </w:t>
            </w:r>
            <w:r w:rsidR="000230B2" w:rsidRPr="000230B2">
              <w:rPr>
                <w:color w:val="FF0000"/>
                <w:position w:val="-12"/>
              </w:rPr>
              <w:object w:dxaOrig="1074" w:dyaOrig="355" w14:anchorId="0933174B">
                <v:shape id="_x0000_i1068" type="#_x0000_t75" style="width:54.75pt;height:19.5pt" o:ole="">
                  <v:imagedata r:id="rId96" o:title=""/>
                </v:shape>
                <o:OLEObject Type="Embed" ProgID="FXEquation.Equation" ShapeID="_x0000_i1068" DrawAspect="Content" ObjectID="_1556909634" r:id="rId97"/>
              </w:object>
            </w:r>
            <w:r w:rsidR="000230B2">
              <w:t xml:space="preserve">      </w:t>
            </w:r>
            <w:r>
              <w:t xml:space="preserve">           </w:t>
            </w:r>
            <w:r w:rsidR="000230B2" w:rsidRPr="000230B2">
              <w:rPr>
                <w:color w:val="FF0000"/>
                <w:position w:val="-12"/>
              </w:rPr>
              <w:object w:dxaOrig="999" w:dyaOrig="355">
                <v:shape id="_x0000_i1069" type="#_x0000_t75" style="width:51pt;height:19.5pt" o:ole="">
                  <v:imagedata r:id="rId98" o:title=""/>
                </v:shape>
                <o:OLEObject Type="Embed" ProgID="FXEquation.Equation" ShapeID="_x0000_i1069" DrawAspect="Content" ObjectID="_1556909635" r:id="rId99"/>
              </w:object>
            </w:r>
            <w:r w:rsidR="000230B2">
              <w:t xml:space="preserve">                     </w:t>
            </w:r>
            <w:r w:rsidR="000230B2" w:rsidRPr="000230B2">
              <w:rPr>
                <w:color w:val="FF0000"/>
                <w:position w:val="-12"/>
              </w:rPr>
              <w:object w:dxaOrig="1134" w:dyaOrig="355" w14:anchorId="08115145">
                <v:shape id="_x0000_i1070" type="#_x0000_t75" style="width:57.75pt;height:19.5pt" o:ole="">
                  <v:imagedata r:id="rId100" o:title=""/>
                </v:shape>
                <o:OLEObject Type="Embed" ProgID="FXEquation.Equation" ShapeID="_x0000_i1070" DrawAspect="Content" ObjectID="_1556909636" r:id="rId101"/>
              </w:object>
            </w:r>
            <w:r w:rsidR="000230B2">
              <w:t xml:space="preserve"> 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Pr="00705475" w:rsidRDefault="000230B2" w:rsidP="00A64E23">
            <w:pPr>
              <w:pStyle w:val="QuestionStyle"/>
              <w:rPr>
                <w:sz w:val="36"/>
                <w:szCs w:val="36"/>
              </w:rPr>
            </w:pPr>
            <w:r>
              <w:t xml:space="preserve">Solve:    </w:t>
            </w:r>
            <w:r w:rsidR="00A64E23">
              <w:t xml:space="preserve">  </w:t>
            </w:r>
            <w:r w:rsidRPr="000230B2">
              <w:rPr>
                <w:color w:val="FF0000"/>
                <w:position w:val="-24"/>
              </w:rPr>
              <w:object w:dxaOrig="948" w:dyaOrig="632" w14:anchorId="105A174D">
                <v:shape id="_x0000_i1071" type="#_x0000_t75" style="width:46.5pt;height:30.75pt" o:ole="">
                  <v:imagedata r:id="rId102" o:title=""/>
                </v:shape>
                <o:OLEObject Type="Embed" ProgID="FXEquation.Equation" ShapeID="_x0000_i1071" DrawAspect="Content" ObjectID="_1556909637" r:id="rId103"/>
              </w:object>
            </w:r>
            <w:r w:rsidR="00A64E23" w:rsidRPr="00705475">
              <w:t xml:space="preserve"> </w:t>
            </w:r>
            <w:r w:rsidR="00A64E23" w:rsidRPr="00705475">
              <w:rPr>
                <w:sz w:val="36"/>
                <w:szCs w:val="36"/>
              </w:rPr>
              <w:t xml:space="preserve">     </w:t>
            </w:r>
          </w:p>
          <w:p w:rsidR="00A64E23" w:rsidRPr="00DC225E" w:rsidRDefault="00A64E23" w:rsidP="00A64E23">
            <w:pPr>
              <w:pStyle w:val="QuestionStyle"/>
              <w:rPr>
                <w:sz w:val="36"/>
                <w:szCs w:val="36"/>
              </w:rPr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6C668E0" wp14:editId="14B24A38">
                      <wp:simplePos x="0" y="0"/>
                      <wp:positionH relativeFrom="column">
                        <wp:posOffset>3890645</wp:posOffset>
                      </wp:positionH>
                      <wp:positionV relativeFrom="paragraph">
                        <wp:posOffset>194945</wp:posOffset>
                      </wp:positionV>
                      <wp:extent cx="754380" cy="373380"/>
                      <wp:effectExtent l="16510" t="18415" r="10160" b="17780"/>
                      <wp:wrapNone/>
                      <wp:docPr id="68" name="Rectangle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1D69AB" id="Rectangle 315" o:spid="_x0000_s1026" style="position:absolute;margin-left:306.35pt;margin-top:15.35pt;width:59.4pt;height:29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" filled="f" strokecolor="black [3213]" strokeweight="1.5pt"/>
                  </w:pict>
                </mc:Fallback>
              </mc:AlternateContent>
            </w:r>
            <w:r>
              <w:t xml:space="preserve">                                                         </w:t>
            </w:r>
            <w:r w:rsidRPr="00DC225E">
              <w:rPr>
                <w:sz w:val="36"/>
                <w:szCs w:val="36"/>
              </w:rPr>
              <w:t xml:space="preserve">        </w:t>
            </w:r>
          </w:p>
          <w:p w:rsidR="00A64E23" w:rsidRPr="000230B2" w:rsidRDefault="00A64E23" w:rsidP="00A64E23">
            <w:pPr>
              <w:pStyle w:val="QuestionStyle"/>
              <w:rPr>
                <w:position w:val="-6"/>
              </w:rPr>
            </w:pPr>
            <w:r>
              <w:t xml:space="preserve">                                                                                         </w:t>
            </w:r>
            <w:r w:rsidR="000230B2" w:rsidRPr="000230B2">
              <w:rPr>
                <w:color w:val="FF0000"/>
                <w:position w:val="-6"/>
              </w:rPr>
              <w:object w:dxaOrig="772" w:dyaOrig="262" w14:anchorId="6B3C978C">
                <v:shape id="_x0000_i1072" type="#_x0000_t75" style="width:38.25pt;height:12.75pt" o:ole="">
                  <v:imagedata r:id="rId104" o:title=""/>
                </v:shape>
                <o:OLEObject Type="Embed" ProgID="FXEquation.Equation" ShapeID="_x0000_i1072" DrawAspect="Content" ObjectID="_1556909638" r:id="rId105"/>
              </w:object>
            </w:r>
            <w:r w:rsidRPr="000230B2">
              <w:rPr>
                <w:position w:val="-6"/>
              </w:rPr>
              <w:t xml:space="preserve">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Default="00A64E23" w:rsidP="00A64E23">
            <w:pPr>
              <w:pStyle w:val="QuestionStyle"/>
              <w:rPr>
                <w:sz w:val="36"/>
                <w:szCs w:val="36"/>
              </w:rPr>
            </w:pPr>
            <w:r>
              <w:t xml:space="preserve">Solve:        </w:t>
            </w:r>
            <w:r w:rsidR="000230B2" w:rsidRPr="000230B2">
              <w:rPr>
                <w:color w:val="FF0000"/>
                <w:position w:val="-12"/>
              </w:rPr>
              <w:object w:dxaOrig="1988" w:dyaOrig="376" w14:anchorId="17610900">
                <v:shape id="_x0000_i1073" type="#_x0000_t75" style="width:99pt;height:18.75pt" o:ole="">
                  <v:imagedata r:id="rId106" o:title=""/>
                </v:shape>
                <o:OLEObject Type="Embed" ProgID="FXEquation.Equation" ShapeID="_x0000_i1073" DrawAspect="Content" ObjectID="_1556909639" r:id="rId107"/>
              </w:object>
            </w:r>
            <w:r w:rsidRPr="00705475">
              <w:t xml:space="preserve"> </w:t>
            </w:r>
            <w:r w:rsidRPr="00705475">
              <w:rPr>
                <w:sz w:val="36"/>
                <w:szCs w:val="36"/>
              </w:rPr>
              <w:t xml:space="preserve">     </w:t>
            </w:r>
          </w:p>
          <w:p w:rsidR="00A64E23" w:rsidRPr="00705475" w:rsidRDefault="00A64E23" w:rsidP="00A64E23">
            <w:pPr>
              <w:pStyle w:val="QuestionStyle"/>
              <w:rPr>
                <w:position w:val="-2"/>
                <w:sz w:val="36"/>
                <w:szCs w:val="36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6D60EF4" wp14:editId="2D085A7E">
                      <wp:simplePos x="0" y="0"/>
                      <wp:positionH relativeFrom="column">
                        <wp:posOffset>3964305</wp:posOffset>
                      </wp:positionH>
                      <wp:positionV relativeFrom="paragraph">
                        <wp:posOffset>292100</wp:posOffset>
                      </wp:positionV>
                      <wp:extent cx="754380" cy="373380"/>
                      <wp:effectExtent l="13970" t="12700" r="12700" b="13970"/>
                      <wp:wrapNone/>
                      <wp:docPr id="67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61B8F7" id="Rectangle 45" o:spid="_x0000_s1026" style="position:absolute;margin-left:312.15pt;margin-top:23pt;width:59.4pt;height:2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A64E23" w:rsidRPr="000230B2" w:rsidRDefault="00A64E23" w:rsidP="00A64E23">
            <w:pPr>
              <w:pStyle w:val="QuestionStyle"/>
              <w:rPr>
                <w:position w:val="-12"/>
                <w:sz w:val="40"/>
                <w:szCs w:val="40"/>
              </w:rPr>
            </w:pPr>
            <w:r>
              <w:t xml:space="preserve">                                                                                        </w:t>
            </w:r>
            <w:r>
              <w:rPr>
                <w:sz w:val="40"/>
                <w:szCs w:val="40"/>
              </w:rPr>
              <w:t xml:space="preserve"> </w:t>
            </w:r>
            <w:r w:rsidR="000230B2" w:rsidRPr="000230B2">
              <w:rPr>
                <w:color w:val="FF0000"/>
                <w:position w:val="-12"/>
                <w:sz w:val="40"/>
                <w:szCs w:val="40"/>
              </w:rPr>
              <w:object w:dxaOrig="787" w:dyaOrig="321" w14:anchorId="00A3085D">
                <v:shape id="_x0000_i1074" type="#_x0000_t75" style="width:39pt;height:15pt" o:ole="">
                  <v:imagedata r:id="rId108" o:title=""/>
                </v:shape>
                <o:OLEObject Type="Embed" ProgID="FXEquation.Equation" ShapeID="_x0000_i1074" DrawAspect="Content" ObjectID="_1556909640" r:id="rId109"/>
              </w:object>
            </w:r>
            <w:r w:rsidRPr="000230B2">
              <w:rPr>
                <w:position w:val="-12"/>
                <w:sz w:val="40"/>
                <w:szCs w:val="40"/>
              </w:rPr>
              <w:t xml:space="preserve">        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Default="00A64E23" w:rsidP="00A64E23">
            <w:pPr>
              <w:autoSpaceDE w:val="0"/>
              <w:autoSpaceDN w:val="0"/>
              <w:adjustRightInd w:val="0"/>
              <w:rPr>
                <w:rFonts w:ascii="Palatino-Roman" w:hAnsi="Palatino-Roman" w:cs="Palatino-Roman"/>
                <w:sz w:val="24"/>
                <w:szCs w:val="24"/>
              </w:rPr>
            </w:pPr>
            <w:r w:rsidRPr="000230B2">
              <w:rPr>
                <w:rFonts w:ascii="Times New Roman" w:hAnsi="Times New Roman"/>
                <w:sz w:val="24"/>
                <w:szCs w:val="24"/>
              </w:rPr>
              <w:t>Solve the equation</w:t>
            </w:r>
            <w:r>
              <w:rPr>
                <w:rFonts w:ascii="Palatino-Roman" w:hAnsi="Palatino-Roman" w:cs="Palatino-Roman"/>
                <w:sz w:val="24"/>
                <w:szCs w:val="24"/>
              </w:rPr>
              <w:t xml:space="preserve"> </w:t>
            </w:r>
            <w:r>
              <w:rPr>
                <w:rFonts w:ascii="Palatino-Roman" w:hAnsi="Palatino-Roman" w:cs="Palatino-Roman"/>
                <w:color w:val="FF0000"/>
                <w:sz w:val="24"/>
                <w:szCs w:val="24"/>
              </w:rPr>
              <w:t xml:space="preserve"> </w:t>
            </w:r>
            <w:r w:rsidR="000230B2" w:rsidRPr="000230B2">
              <w:rPr>
                <w:rFonts w:ascii="Palatino-Roman" w:hAnsi="Palatino-Roman" w:cs="Palatino-Roman"/>
                <w:color w:val="FF0000"/>
                <w:position w:val="-12"/>
                <w:sz w:val="24"/>
                <w:szCs w:val="24"/>
              </w:rPr>
              <w:object w:dxaOrig="1822" w:dyaOrig="360" w14:anchorId="13880C8D">
                <v:shape id="_x0000_i1075" type="#_x0000_t75" style="width:92.25pt;height:18pt" o:ole="">
                  <v:imagedata r:id="rId110" o:title=""/>
                </v:shape>
                <o:OLEObject Type="Embed" ProgID="FXEquation.Equation" ShapeID="_x0000_i1075" DrawAspect="Content" ObjectID="_1556909641" r:id="rId111"/>
              </w:object>
            </w:r>
            <w:r>
              <w:rPr>
                <w:rFonts w:ascii="Palatino-Roman" w:hAnsi="Palatino-Roman" w:cs="Palatino-Roman"/>
                <w:sz w:val="24"/>
                <w:szCs w:val="24"/>
              </w:rPr>
              <w:t>.</w:t>
            </w:r>
          </w:p>
          <w:p w:rsidR="00A64E23" w:rsidRPr="00B86B09" w:rsidRDefault="00A64E23" w:rsidP="00A64E23">
            <w:pPr>
              <w:rPr>
                <w:rFonts w:ascii="Palatino-Roman" w:hAnsi="Palatino-Roman" w:cs="Palatino-Roman"/>
                <w:sz w:val="12"/>
                <w:szCs w:val="12"/>
              </w:rPr>
            </w:pPr>
          </w:p>
          <w:p w:rsidR="00A64E23" w:rsidRDefault="00A64E23" w:rsidP="00A64E23">
            <w:pPr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allowOverlap="1" wp14:anchorId="348461ED" wp14:editId="55AD85E1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23495</wp:posOffset>
                      </wp:positionV>
                      <wp:extent cx="4362450" cy="114300"/>
                      <wp:effectExtent l="8890" t="10160" r="10160" b="8890"/>
                      <wp:wrapNone/>
                      <wp:docPr id="3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9792E8" id="Group 290" o:spid="_x0000_s1026" style="position:absolute;margin-left:6.5pt;margin-top:1.85pt;width:343.5pt;height:9pt;z-index:2516812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d3s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TkS/j9kn6ALH8AAAD//wMAUEsBAi0AFAAGAAgAAAAhANvh9svuAAAAhQEAABMAAAAAAAAAAAAA&#10;AAAAAAAAAFtDb250ZW50X1R5cGVzXS54bWxQSwECLQAUAAYACAAAACEAWvQsW78AAAAVAQAACwAA&#10;AAAAAAAAAAAAAAAfAQAAX3JlbHMvLnJlbHNQSwECLQAUAAYACAAAACEADYnd7M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Palatino-Roman" w:hAnsi="Palatino-Roman" w:cs="Palatino-Roman"/>
                <w:sz w:val="24"/>
                <w:szCs w:val="24"/>
              </w:rPr>
              <w:t xml:space="preserve">          </w:t>
            </w:r>
            <w:r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 w:rsidR="0045582C" w:rsidRPr="0045582C">
              <w:rPr>
                <w:rFonts w:ascii="Palatino-Italic" w:hAnsi="Palatino-Italic" w:cs="Palatino-Italic"/>
                <w:i/>
                <w:iCs/>
                <w:color w:val="FF0000"/>
                <w:position w:val="-6"/>
                <w:sz w:val="24"/>
                <w:szCs w:val="24"/>
              </w:rPr>
              <w:object w:dxaOrig="1058" w:dyaOrig="296" w14:anchorId="65562EE6">
                <v:shape id="_x0000_i1076" type="#_x0000_t75" style="width:52.5pt;height:14.25pt" o:ole="">
                  <v:imagedata r:id="rId112" o:title=""/>
                </v:shape>
                <o:OLEObject Type="Embed" ProgID="FXEquation.Equation" ShapeID="_x0000_i1076" DrawAspect="Content" ObjectID="_1556909642" r:id="rId113"/>
              </w:object>
            </w:r>
            <w:r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Palatino-Roman" w:hAnsi="Palatino-Roman" w:cs="Palatino-Roman"/>
                <w:sz w:val="24"/>
                <w:szCs w:val="24"/>
              </w:rPr>
              <w:t xml:space="preserve">                   </w:t>
            </w:r>
            <w:r w:rsidR="0045582C" w:rsidRPr="0045582C">
              <w:rPr>
                <w:rFonts w:ascii="Palatino-Italic" w:hAnsi="Palatino-Italic" w:cs="Palatino-Italic"/>
                <w:i/>
                <w:iCs/>
                <w:color w:val="FF0000"/>
                <w:position w:val="-6"/>
                <w:sz w:val="24"/>
                <w:szCs w:val="24"/>
              </w:rPr>
              <w:object w:dxaOrig="908" w:dyaOrig="296" w14:anchorId="365217CE">
                <v:shape id="_x0000_i1077" type="#_x0000_t75" style="width:46.5pt;height:14.25pt" o:ole="">
                  <v:imagedata r:id="rId114" o:title=""/>
                </v:shape>
                <o:OLEObject Type="Embed" ProgID="FXEquation.Equation" ShapeID="_x0000_i1077" DrawAspect="Content" ObjectID="_1556909643" r:id="rId115"/>
              </w:object>
            </w:r>
            <w:r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           </w:t>
            </w:r>
            <w:r w:rsidR="0045582C" w:rsidRPr="0045582C">
              <w:rPr>
                <w:rFonts w:ascii="Palatino-Italic" w:hAnsi="Palatino-Italic" w:cs="Palatino-Italic"/>
                <w:i/>
                <w:iCs/>
                <w:color w:val="FF0000"/>
                <w:position w:val="-6"/>
                <w:sz w:val="24"/>
                <w:szCs w:val="24"/>
              </w:rPr>
              <w:object w:dxaOrig="758" w:dyaOrig="296" w14:anchorId="0668030B">
                <v:shape id="_x0000_i1078" type="#_x0000_t75" style="width:38.25pt;height:14.25pt" o:ole="">
                  <v:imagedata r:id="rId116" o:title=""/>
                </v:shape>
                <o:OLEObject Type="Embed" ProgID="FXEquation.Equation" ShapeID="_x0000_i1078" DrawAspect="Content" ObjectID="_1556909644" r:id="rId117"/>
              </w:object>
            </w:r>
            <w:r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             </w:t>
            </w:r>
            <w:r w:rsidR="0045582C" w:rsidRPr="0045582C">
              <w:rPr>
                <w:rFonts w:ascii="Palatino-Italic" w:hAnsi="Palatino-Italic" w:cs="Palatino-Italic"/>
                <w:i/>
                <w:iCs/>
                <w:color w:val="FF0000"/>
                <w:position w:val="-6"/>
                <w:sz w:val="24"/>
                <w:szCs w:val="24"/>
              </w:rPr>
              <w:object w:dxaOrig="892" w:dyaOrig="296" w14:anchorId="5F49823A">
                <v:shape id="_x0000_i1079" type="#_x0000_t75" style="width:43.5pt;height:14.25pt" o:ole="">
                  <v:imagedata r:id="rId118" o:title=""/>
                </v:shape>
                <o:OLEObject Type="Embed" ProgID="FXEquation.Equation" ShapeID="_x0000_i1079" DrawAspect="Content" ObjectID="_1556909645" r:id="rId119"/>
              </w:object>
            </w:r>
          </w:p>
          <w:p w:rsidR="00A64E23" w:rsidRDefault="00A64E23" w:rsidP="00A64E23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the correct solution to the equation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64E23" w:rsidRPr="00461042" w:rsidRDefault="00A64E23" w:rsidP="00A64E23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461042" w:rsidRPr="00461042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400" w:dyaOrig="800" w14:anchorId="727438AA">
                <v:shape id="_x0000_i1080" type="#_x0000_t75" style="width:69.75pt;height:39.75pt" o:ole="">
                  <v:imagedata r:id="rId120" o:title=""/>
                </v:shape>
                <o:OLEObject Type="Embed" ProgID="FXEquation.Equation" ShapeID="_x0000_i1080" DrawAspect="Content" ObjectID="_1556909646" r:id="rId121"/>
              </w:object>
            </w:r>
            <w:r w:rsidRPr="00461042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position w:val="-20"/>
                <w:sz w:val="12"/>
                <w:szCs w:val="12"/>
              </w:rPr>
            </w:pPr>
          </w:p>
          <w:p w:rsidR="00A64E23" w:rsidRDefault="00A64E23" w:rsidP="00A64E23">
            <w:pPr>
              <w:rPr>
                <w:rFonts w:ascii="Times New Roman" w:hAnsi="Times New Roman"/>
                <w:position w:val="-1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 wp14:anchorId="7CF5FF32" wp14:editId="044C280A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61595</wp:posOffset>
                      </wp:positionV>
                      <wp:extent cx="4362450" cy="114300"/>
                      <wp:effectExtent l="10160" t="12065" r="8890" b="6985"/>
                      <wp:wrapNone/>
                      <wp:docPr id="8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88D78B" id="Group 295" o:spid="_x0000_s1026" style="position:absolute;margin-left:6.6pt;margin-top:4.85pt;width:343.5pt;height:9pt;z-index:2516823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0JwwAAANs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Au9/CID6NUdAAD//wMAUEsBAi0AFAAGAAgAAAAhANvh9svuAAAAhQEAABMAAAAAAAAAAAAA&#10;AAAAAAAAAFtDb250ZW50X1R5cGVzXS54bWxQSwECLQAUAAYACAAAACEAWvQsW78AAAAVAQAACwAA&#10;AAAAAAAAAAAAAAAfAQAAX3JlbHMvLnJlbHNQSwECLQAUAAYACAAAACEARfgNCc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461042" w:rsidRPr="0046104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1052" w:dyaOrig="454" w14:anchorId="6FAED51B">
                <v:shape id="_x0000_i1081" type="#_x0000_t75" style="width:54pt;height:21.75pt" o:ole="">
                  <v:imagedata r:id="rId122" o:title=""/>
                </v:shape>
                <o:OLEObject Type="Embed" ProgID="FXEquation.Equation" ShapeID="_x0000_i1081" DrawAspect="Content" ObjectID="_1556909647" r:id="rId123"/>
              </w:objec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46104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</w:t>
            </w:r>
            <w:r w:rsidR="00461042" w:rsidRPr="0046104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52" w:dyaOrig="296">
                <v:shape id="_x0000_i1082" type="#_x0000_t75" style="width:48.75pt;height:14.25pt" o:ole="">
                  <v:imagedata r:id="rId124" o:title=""/>
                </v:shape>
                <o:OLEObject Type="Embed" ProgID="FXEquation.Equation" ShapeID="_x0000_i1082" DrawAspect="Content" ObjectID="_1556909648" r:id="rId125"/>
              </w:object>
            </w:r>
            <w:r w:rsidR="0046104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    </w:t>
            </w:r>
            <w:r w:rsidR="00461042" w:rsidRPr="0046104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8" w:dyaOrig="296">
                <v:shape id="_x0000_i1083" type="#_x0000_t75" style="width:42pt;height:14.25pt" o:ole="">
                  <v:imagedata r:id="rId126" o:title=""/>
                </v:shape>
                <o:OLEObject Type="Embed" ProgID="FXEquation.Equation" ShapeID="_x0000_i1083" DrawAspect="Content" ObjectID="_1556909649" r:id="rId127"/>
              </w:object>
            </w:r>
            <w:r w:rsidR="0046104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       </w:t>
            </w:r>
            <w:r w:rsidR="00461042" w:rsidRPr="0046104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8" w:dyaOrig="292">
                <v:shape id="_x0000_i1084" type="#_x0000_t75" style="width:42pt;height:14.25pt" o:ole="">
                  <v:imagedata r:id="rId128" o:title=""/>
                </v:shape>
                <o:OLEObject Type="Embed" ProgID="FXEquation.Equation" ShapeID="_x0000_i1084" DrawAspect="Content" ObjectID="_1556909650" r:id="rId129"/>
              </w:object>
            </w:r>
            <w:r w:rsidR="0046104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</w:p>
          <w:p w:rsidR="00A64E23" w:rsidRDefault="00A64E23" w:rsidP="00A64E23">
            <w:pPr>
              <w:rPr>
                <w:rFonts w:ascii="Times New Roman" w:hAnsi="Times New Roman"/>
                <w:b/>
                <w:sz w:val="8"/>
                <w:szCs w:val="8"/>
              </w:rPr>
            </w:pP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line in the solution to the equation  </w:t>
            </w:r>
            <w:r w:rsidR="00BD6D62" w:rsidRPr="00BD6D6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382" w:dyaOrig="666" w14:anchorId="37BCFA6B">
                <v:shape id="_x0000_i1085" type="#_x0000_t75" style="width:69pt;height:33pt" o:ole="">
                  <v:imagedata r:id="rId130" o:title=""/>
                </v:shape>
                <o:OLEObject Type="Embed" ProgID="FXEquation.Equation" ShapeID="_x0000_i1085" DrawAspect="Content" ObjectID="_1556909651" r:id="rId131"/>
              </w:objec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contains an error?</w: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D6D62" w:rsidRPr="00BD6D6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382" w:dyaOrig="666">
                <v:shape id="_x0000_i1086" type="#_x0000_t75" style="width:69pt;height:33pt" o:ole="">
                  <v:imagedata r:id="rId130" o:title=""/>
                </v:shape>
                <o:OLEObject Type="Embed" ProgID="FXEquation.Equation" ShapeID="_x0000_i1086" DrawAspect="Content" ObjectID="_1556909652" r:id="rId132"/>
              </w:object>
            </w:r>
            <w:r w:rsidR="00BD6D62"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61042"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1          </w:t>
            </w:r>
            <w:r w:rsidR="00BD6D62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D6D62" w:rsidRPr="00BD6D6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072" w:dyaOrig="666">
                <v:shape id="_x0000_i1087" type="#_x0000_t75" style="width:103.5pt;height:33pt" o:ole="">
                  <v:imagedata r:id="rId133" o:title=""/>
                </v:shape>
                <o:OLEObject Type="Embed" ProgID="FXEquation.Equation" ShapeID="_x0000_i1087" DrawAspect="Content" ObjectID="_1556909653" r:id="rId134"/>
              </w:object>
            </w:r>
            <w:r w:rsidR="00BD6D62"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2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D6D62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D6D62" w:rsidRPr="00BD6D6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81" w:dyaOrig="294">
                <v:shape id="_x0000_i1088" type="#_x0000_t75" style="width:124.5pt;height:14.25pt" o:ole="">
                  <v:imagedata r:id="rId135" o:title=""/>
                </v:shape>
                <o:OLEObject Type="Embed" ProgID="FXEquation.Equation" ShapeID="_x0000_i1088" DrawAspect="Content" ObjectID="_1556909654" r:id="rId136"/>
              </w:objec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3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D6D62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D6D62" w:rsidRPr="00BD6D6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198" w:dyaOrig="666">
                <v:shape id="_x0000_i1089" type="#_x0000_t75" style="width:60pt;height:33pt" o:ole="">
                  <v:imagedata r:id="rId137" o:title=""/>
                </v:shape>
                <o:OLEObject Type="Embed" ProgID="FXEquation.Equation" ShapeID="_x0000_i1089" DrawAspect="Content" ObjectID="_1556909655" r:id="rId138"/>
              </w:object>
            </w:r>
          </w:p>
          <w:p w:rsidR="00A64E23" w:rsidRDefault="00A64E23" w:rsidP="00A64E23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4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D6D6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D6D62" w:rsidRPr="00BD6D6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30" w:dyaOrig="296" w14:anchorId="5B55922B">
                <v:shape id="_x0000_i1090" type="#_x0000_t75" style="width:41.25pt;height:15pt" o:ole="">
                  <v:imagedata r:id="rId139" o:title=""/>
                </v:shape>
                <o:OLEObject Type="Embed" ProgID="FXEquation.Equation" ShapeID="_x0000_i1090" DrawAspect="Content" ObjectID="_1556909656" r:id="rId140"/>
              </w:object>
            </w: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E23" w:rsidRPr="00B86B09" w:rsidRDefault="00A64E23" w:rsidP="00A64E2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328" behindDoc="0" locked="0" layoutInCell="1" allowOverlap="1" wp14:anchorId="78A8B94F" wp14:editId="7BD9F5F2">
                      <wp:simplePos x="0" y="0"/>
                      <wp:positionH relativeFrom="column">
                        <wp:posOffset>196215</wp:posOffset>
                      </wp:positionH>
                      <wp:positionV relativeFrom="paragraph">
                        <wp:posOffset>18415</wp:posOffset>
                      </wp:positionV>
                      <wp:extent cx="4362450" cy="114300"/>
                      <wp:effectExtent l="8255" t="10795" r="10795" b="8255"/>
                      <wp:wrapNone/>
                      <wp:docPr id="2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D91177" id="Group 300" o:spid="_x0000_s1026" style="position:absolute;margin-left:15.45pt;margin-top:1.45pt;width:343.5pt;height:9pt;z-index:2516833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     Line 1                            Line 2                             Line 3                              Line 4     </w:t>
            </w:r>
          </w:p>
          <w:p w:rsidR="00A64E23" w:rsidRDefault="00A64E23" w:rsidP="00A64E23">
            <w:pPr>
              <w:spacing w:before="240"/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Default="00A64E23" w:rsidP="00A64E23">
            <w:pPr>
              <w:rPr>
                <w:rFonts w:ascii="Times New Roman" w:hAnsi="Times New Roman"/>
                <w:color w:val="FF0000"/>
                <w:position w:val="-6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is the solution to  </w:t>
            </w:r>
            <w:r w:rsidRPr="00B86B09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BD6D62" w:rsidRPr="00BD6D62">
              <w:rPr>
                <w:rFonts w:ascii="Times New Roman" w:hAnsi="Times New Roman"/>
                <w:color w:val="FF0000"/>
                <w:position w:val="-22"/>
              </w:rPr>
              <w:object w:dxaOrig="1458" w:dyaOrig="666" w14:anchorId="161791B6">
                <v:shape id="_x0000_i1091" type="#_x0000_t75" style="width:72.75pt;height:32.25pt" o:ole="">
                  <v:imagedata r:id="rId141" o:title=""/>
                </v:shape>
                <o:OLEObject Type="Embed" ProgID="FXEquation.Equation" ShapeID="_x0000_i1091" DrawAspect="Content" ObjectID="_1556909657" r:id="rId142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</w:t>
            </w:r>
            <w:r>
              <w:rPr>
                <w:rFonts w:ascii="Times New Roman" w:hAnsi="Times New Roman"/>
              </w:rPr>
              <w:t>?</w:t>
            </w:r>
          </w:p>
          <w:p w:rsidR="00A64E23" w:rsidRDefault="00A64E23" w:rsidP="00A64E23">
            <w:pPr>
              <w:rPr>
                <w:rFonts w:ascii="Times New Roman" w:hAnsi="Times New Roman"/>
                <w:color w:val="FF0000"/>
                <w:position w:val="-6"/>
              </w:rPr>
            </w:pPr>
          </w:p>
          <w:p w:rsidR="00BD6D62" w:rsidRDefault="00BD6D62" w:rsidP="00BD6D6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DEFA4B2" wp14:editId="1D8E28E4">
                      <wp:simplePos x="0" y="0"/>
                      <wp:positionH relativeFrom="column">
                        <wp:posOffset>3413372</wp:posOffset>
                      </wp:positionH>
                      <wp:positionV relativeFrom="paragraph">
                        <wp:posOffset>198704</wp:posOffset>
                      </wp:positionV>
                      <wp:extent cx="754380" cy="373380"/>
                      <wp:effectExtent l="9525" t="12700" r="17145" b="13970"/>
                      <wp:wrapNone/>
                      <wp:docPr id="304" name="Rectangle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A72C0D" id="Rectangle 304" o:spid="_x0000_s1026" style="position:absolute;margin-left:268.75pt;margin-top:15.65pt;width:59.4pt;height:29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BD6D62" w:rsidRDefault="00BD6D62" w:rsidP="00BD6D62">
            <w:pPr>
              <w:rPr>
                <w:rFonts w:ascii="Times New Roman" w:hAnsi="Times New Roman"/>
                <w:color w:val="FF0000"/>
                <w:position w:val="-6"/>
              </w:rPr>
            </w:pPr>
            <w:r>
              <w:t xml:space="preserve">                                                                        </w:t>
            </w:r>
            <w:r>
              <w:rPr>
                <w:sz w:val="32"/>
              </w:rPr>
              <w:t xml:space="preserve"> </w:t>
            </w:r>
            <w:r w:rsidRPr="00A97FE3">
              <w:rPr>
                <w:color w:val="FF0000"/>
                <w:position w:val="-2"/>
                <w:sz w:val="32"/>
              </w:rPr>
              <w:object w:dxaOrig="783" w:dyaOrig="190">
                <v:shape id="_x0000_i1092" type="#_x0000_t75" style="width:39pt;height:9pt" o:ole="">
                  <v:imagedata r:id="rId143" o:title=""/>
                </v:shape>
                <o:OLEObject Type="Embed" ProgID="FXEquation.Equation" ShapeID="_x0000_i1092" DrawAspect="Content" ObjectID="_1556909658" r:id="rId144"/>
              </w:object>
            </w:r>
            <w:r w:rsidRPr="00A97FE3">
              <w:rPr>
                <w:position w:val="-2"/>
                <w:sz w:val="32"/>
              </w:rPr>
              <w:t xml:space="preserve"> </w:t>
            </w:r>
            <w:r w:rsidRPr="00A97FE3">
              <w:rPr>
                <w:position w:val="-2"/>
              </w:rPr>
              <w:t xml:space="preserve"> </w:t>
            </w:r>
          </w:p>
          <w:p w:rsidR="00BD6D62" w:rsidRDefault="00BD6D62" w:rsidP="00BD6D62">
            <w:pPr>
              <w:rPr>
                <w:rFonts w:ascii="Times New Roman" w:hAnsi="Times New Roman"/>
                <w:color w:val="FF0000"/>
                <w:position w:val="-6"/>
              </w:rPr>
            </w:pPr>
          </w:p>
          <w:p w:rsidR="00A64E23" w:rsidRDefault="00A64E23" w:rsidP="00BD6D62">
            <w:r>
              <w:rPr>
                <w:rFonts w:ascii="Times New Roman" w:hAnsi="Times New Roman"/>
                <w:color w:val="FF0000"/>
                <w:position w:val="-6"/>
              </w:rPr>
              <w:t xml:space="preserve">   </w:t>
            </w:r>
          </w:p>
        </w:tc>
      </w:tr>
      <w:tr w:rsidR="00A64E2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64E23" w:rsidRPr="001B3341" w:rsidRDefault="00A64E23" w:rsidP="00A64E2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64E23" w:rsidRDefault="00A64E23" w:rsidP="00A64E23">
            <w:pPr>
              <w:pStyle w:val="QuestionStyle"/>
            </w:pPr>
            <w:r w:rsidRPr="00233613">
              <w:t>Solve</w:t>
            </w:r>
            <w:r>
              <w:t xml:space="preserve">   </w:t>
            </w:r>
            <w:r w:rsidR="00BD6D62" w:rsidRPr="00BD6D62">
              <w:rPr>
                <w:color w:val="FF0000"/>
                <w:position w:val="-10"/>
              </w:rPr>
              <w:object w:dxaOrig="1586" w:dyaOrig="310" w14:anchorId="70CD0236">
                <v:shape id="_x0000_i1093" type="#_x0000_t75" style="width:101.25pt;height:19.5pt" o:ole="">
                  <v:imagedata r:id="rId145" o:title=""/>
                </v:shape>
                <o:OLEObject Type="Embed" ProgID="FXEquation.Equation" ShapeID="_x0000_i1093" DrawAspect="Content" ObjectID="_1556909659" r:id="rId146"/>
              </w:object>
            </w:r>
            <w:r>
              <w:t xml:space="preserve"> </w:t>
            </w:r>
          </w:p>
          <w:p w:rsidR="00A64E23" w:rsidRDefault="00A64E23" w:rsidP="00A64E2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5458D76D" wp14:editId="6F4D6256">
                      <wp:simplePos x="0" y="0"/>
                      <wp:positionH relativeFrom="column">
                        <wp:posOffset>3413372</wp:posOffset>
                      </wp:positionH>
                      <wp:positionV relativeFrom="paragraph">
                        <wp:posOffset>198704</wp:posOffset>
                      </wp:positionV>
                      <wp:extent cx="754380" cy="373380"/>
                      <wp:effectExtent l="9525" t="12700" r="17145" b="1397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FD57A" id="Rectangle 1" o:spid="_x0000_s1026" style="position:absolute;margin-left:268.75pt;margin-top:15.65pt;width:59.4pt;height:29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" filled="f" strokecolor="black [3213]" strokeweight="1.5pt"/>
                  </w:pict>
                </mc:Fallback>
              </mc:AlternateContent>
            </w:r>
          </w:p>
          <w:p w:rsidR="00A64E23" w:rsidRPr="00BD6D62" w:rsidRDefault="00A64E23" w:rsidP="00A64E23">
            <w:pPr>
              <w:pStyle w:val="QuestionStyle"/>
              <w:rPr>
                <w:position w:val="-6"/>
              </w:rPr>
            </w:pPr>
            <w:r>
              <w:t xml:space="preserve">                                                                        </w:t>
            </w:r>
            <w:r>
              <w:rPr>
                <w:sz w:val="32"/>
              </w:rPr>
              <w:t xml:space="preserve"> </w:t>
            </w:r>
            <w:r w:rsidR="00BD6D62" w:rsidRPr="00BD6D62">
              <w:rPr>
                <w:color w:val="FF0000"/>
                <w:position w:val="-6"/>
                <w:sz w:val="32"/>
              </w:rPr>
              <w:object w:dxaOrig="772" w:dyaOrig="351" w14:anchorId="03DAB7F9">
                <v:shape id="_x0000_i1094" type="#_x0000_t75" style="width:38.25pt;height:16.5pt" o:ole="">
                  <v:imagedata r:id="rId147" o:title=""/>
                </v:shape>
                <o:OLEObject Type="Embed" ProgID="FXEquation.Equation" ShapeID="_x0000_i1094" DrawAspect="Content" ObjectID="_1556909660" r:id="rId148"/>
              </w:object>
            </w:r>
            <w:r w:rsidRPr="00BD6D62">
              <w:rPr>
                <w:position w:val="-6"/>
                <w:sz w:val="32"/>
              </w:rPr>
              <w:t xml:space="preserve"> </w:t>
            </w:r>
            <w:r w:rsidRPr="00BD6D62">
              <w:rPr>
                <w:position w:val="-6"/>
              </w:rPr>
              <w:t xml:space="preserve"> </w:t>
            </w:r>
          </w:p>
          <w:p w:rsidR="00A64E23" w:rsidRPr="00233613" w:rsidRDefault="00A64E23" w:rsidP="00A64E23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2B7ABF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3719"/>
        <w:gridCol w:w="4077"/>
        <w:gridCol w:w="992"/>
      </w:tblGrid>
      <w:tr w:rsidR="006833C2" w:rsidTr="002B7ABF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595167019"/>
              <w:placeholder>
                <w:docPart w:val="595677A1603F42A2B15DB0A65DC6CABF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1914315234"/>
                <w:placeholder>
                  <w:docPart w:val="59469FB2DCC9455D9543029B8EBD685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F93154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93318446"/>
            <w:placeholder>
              <w:docPart w:val="BA3FD73B0E344994B7DBA2594FE6690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0F1D2A" w:rsidP="00F9315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581099126"/>
            <w:placeholder>
              <w:docPart w:val="C72F8D32A56F4749BB923A64B65A8AD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3719" w:type="dxa"/>
                <w:shd w:val="clear" w:color="auto" w:fill="B6DDE8" w:themeFill="accent5" w:themeFillTint="66"/>
                <w:vAlign w:val="center"/>
              </w:tcPr>
              <w:p w:rsidR="00885304" w:rsidRPr="005C44C0" w:rsidRDefault="000F1D2A" w:rsidP="00F9315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5069" w:type="dxa"/>
            <w:gridSpan w:val="2"/>
            <w:shd w:val="clear" w:color="auto" w:fill="215868" w:themeFill="accent5" w:themeFillShade="80"/>
            <w:vAlign w:val="center"/>
          </w:tcPr>
          <w:p w:rsidR="00885304" w:rsidRPr="00325745" w:rsidRDefault="00885304" w:rsidP="00F9315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Longer Answer Section</w:t>
            </w:r>
          </w:p>
        </w:tc>
      </w:tr>
      <w:tr w:rsidR="00853748" w:rsidTr="00F93154">
        <w:trPr>
          <w:cantSplit/>
          <w:trHeight w:hRule="exact" w:val="851"/>
        </w:trPr>
        <w:tc>
          <w:tcPr>
            <w:tcW w:w="5138" w:type="dxa"/>
            <w:gridSpan w:val="3"/>
            <w:shd w:val="clear" w:color="auto" w:fill="B6DDE8" w:themeFill="accent5" w:themeFillTint="66"/>
            <w:vAlign w:val="bottom"/>
          </w:tcPr>
          <w:p w:rsidR="00853748" w:rsidRPr="00325745" w:rsidRDefault="00F93154" w:rsidP="00F93154">
            <w:pPr>
              <w:tabs>
                <w:tab w:val="left" w:pos="1428"/>
              </w:tabs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F93154">
              <w:rPr>
                <w:rFonts w:ascii="Times New Roman" w:hAnsi="Times New Roman"/>
                <w:sz w:val="36"/>
                <w:szCs w:val="36"/>
              </w:rPr>
              <w:t>Calculator Allowed</w:t>
            </w:r>
          </w:p>
        </w:tc>
        <w:tc>
          <w:tcPr>
            <w:tcW w:w="5069" w:type="dxa"/>
            <w:gridSpan w:val="2"/>
            <w:shd w:val="clear" w:color="auto" w:fill="B6DDE8" w:themeFill="accent5" w:themeFillTint="66"/>
          </w:tcPr>
          <w:p w:rsidR="005615AC" w:rsidRDefault="005615AC" w:rsidP="002B7ABF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2B7ABF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CD209A">
        <w:trPr>
          <w:cantSplit/>
          <w:trHeight w:val="340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  <w:tr w:rsidR="002B7ABF" w:rsidTr="002B7ABF">
        <w:trPr>
          <w:cantSplit/>
          <w:trHeight w:val="227"/>
          <w:tblHeader/>
        </w:trPr>
        <w:tc>
          <w:tcPr>
            <w:tcW w:w="9215" w:type="dxa"/>
            <w:gridSpan w:val="4"/>
          </w:tcPr>
          <w:p w:rsidR="002B7ABF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2B7ABF" w:rsidRPr="00A252B0" w:rsidRDefault="002B7ABF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2B7ABF" w:rsidRPr="001B3341" w:rsidRDefault="002B7ABF" w:rsidP="002B7ABF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C32A60" w:rsidP="002B7ABF">
            <w:pPr>
              <w:pStyle w:val="LongerQuestions"/>
            </w:pPr>
            <w:r>
              <w:rPr>
                <w:rFonts w:eastAsia="Times New Roman"/>
                <w:lang w:eastAsia="en-AU"/>
              </w:rPr>
              <w:t>Solve the equations below, showing all steps of working, regardless of the method used.</w:t>
            </w:r>
          </w:p>
        </w:tc>
        <w:tc>
          <w:tcPr>
            <w:tcW w:w="992" w:type="dxa"/>
          </w:tcPr>
          <w:p w:rsidR="002B7ABF" w:rsidRPr="00A252B0" w:rsidRDefault="002B7ABF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Pr="00F93154" w:rsidRDefault="00F93154" w:rsidP="00F93154">
            <w:pPr>
              <w:pStyle w:val="LongerQuestions"/>
              <w:rPr>
                <w:position w:val="-6"/>
              </w:rPr>
            </w:pPr>
            <w:r>
              <w:t xml:space="preserve">(a)      </w:t>
            </w:r>
            <w:r w:rsidRPr="00F93154">
              <w:rPr>
                <w:color w:val="FF0000"/>
                <w:position w:val="-6"/>
              </w:rPr>
              <w:object w:dxaOrig="1792" w:dyaOrig="296">
                <v:shape id="_x0000_i1095" type="#_x0000_t75" style="width:89.25pt;height:15pt" o:ole="">
                  <v:imagedata r:id="rId149" o:title=""/>
                </v:shape>
                <o:OLEObject Type="Embed" ProgID="FXEquation.Equation" ShapeID="_x0000_i1095" DrawAspect="Content" ObjectID="_1556909661" r:id="rId150"/>
              </w:object>
            </w:r>
            <w:r w:rsidRPr="00F93154">
              <w:rPr>
                <w:position w:val="-6"/>
              </w:rPr>
              <w:t xml:space="preserve"> </w:t>
            </w:r>
          </w:p>
          <w:p w:rsidR="00F93154" w:rsidRDefault="00F93154" w:rsidP="00F93154">
            <w:pPr>
              <w:pStyle w:val="LongerQuestions"/>
            </w:pPr>
          </w:p>
          <w:p w:rsidR="00F93154" w:rsidRDefault="00F93154" w:rsidP="00F93154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(b)</w:t>
            </w:r>
            <w:r w:rsidR="00F93154">
              <w:t xml:space="preserve">        </w:t>
            </w:r>
            <w:r w:rsidR="00F93154" w:rsidRPr="00F93154">
              <w:rPr>
                <w:color w:val="FF0000"/>
                <w:position w:val="-22"/>
              </w:rPr>
              <w:object w:dxaOrig="1418" w:dyaOrig="598">
                <v:shape id="_x0000_i1096" type="#_x0000_t75" style="width:71.25pt;height:30pt" o:ole="">
                  <v:imagedata r:id="rId151" o:title=""/>
                </v:shape>
                <o:OLEObject Type="Embed" ProgID="FXEquation.Equation" ShapeID="_x0000_i1096" DrawAspect="Content" ObjectID="_1556909662" r:id="rId152"/>
              </w:object>
            </w:r>
            <w:r w:rsidR="00F93154">
              <w:t xml:space="preserve"> </w:t>
            </w:r>
          </w:p>
          <w:p w:rsidR="00F93154" w:rsidRDefault="00F93154" w:rsidP="00F93154">
            <w:pPr>
              <w:pStyle w:val="LongerQuestions"/>
            </w:pPr>
          </w:p>
          <w:p w:rsidR="00F93154" w:rsidRDefault="00F93154" w:rsidP="00F93154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2B7ABF" w:rsidRPr="00B26BD8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(c)</w:t>
            </w:r>
            <w:r w:rsidR="00F93154">
              <w:t xml:space="preserve">         </w:t>
            </w:r>
            <w:r w:rsidR="00F93154" w:rsidRPr="00F93154">
              <w:rPr>
                <w:color w:val="FF0000"/>
                <w:position w:val="-12"/>
              </w:rPr>
              <w:object w:dxaOrig="1852" w:dyaOrig="360">
                <v:shape id="_x0000_i1097" type="#_x0000_t75" style="width:92.25pt;height:18pt" o:ole="">
                  <v:imagedata r:id="rId153" o:title=""/>
                </v:shape>
                <o:OLEObject Type="Embed" ProgID="FXEquation.Equation" ShapeID="_x0000_i1097" DrawAspect="Content" ObjectID="_1556909663" r:id="rId154"/>
              </w:object>
            </w:r>
            <w:r w:rsidR="00F93154">
              <w:t xml:space="preserve"> </w:t>
            </w:r>
          </w:p>
          <w:p w:rsidR="00F93154" w:rsidRDefault="00F93154" w:rsidP="00F93154">
            <w:pPr>
              <w:pStyle w:val="LongerQuestions"/>
            </w:pPr>
          </w:p>
          <w:p w:rsidR="00F93154" w:rsidRDefault="00F93154" w:rsidP="00F93154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2B7ABF" w:rsidRPr="00B26BD8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(d)</w:t>
            </w:r>
            <w:r w:rsidR="00E66E8D">
              <w:t xml:space="preserve">      </w:t>
            </w:r>
            <w:r w:rsidR="00E66E8D" w:rsidRPr="00E66E8D">
              <w:rPr>
                <w:color w:val="FF0000"/>
                <w:position w:val="-6"/>
              </w:rPr>
              <w:object w:dxaOrig="2272" w:dyaOrig="296">
                <v:shape id="_x0000_i1098" type="#_x0000_t75" style="width:113.25pt;height:15pt" o:ole="">
                  <v:imagedata r:id="rId155" o:title=""/>
                </v:shape>
                <o:OLEObject Type="Embed" ProgID="FXEquation.Equation" ShapeID="_x0000_i1098" DrawAspect="Content" ObjectID="_1556909664" r:id="rId156"/>
              </w:object>
            </w:r>
            <w:r w:rsidR="00E66E8D">
              <w:t xml:space="preserve"> </w:t>
            </w:r>
          </w:p>
          <w:p w:rsidR="00E66E8D" w:rsidRDefault="00E66E8D" w:rsidP="00E66E8D">
            <w:pPr>
              <w:pStyle w:val="LongerQuestions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B7ABF" w:rsidRPr="001B3341" w:rsidRDefault="002B7ABF" w:rsidP="002B7ABF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9B402D" w:rsidP="002B7ABF">
            <w:pPr>
              <w:pStyle w:val="LongerQuestions"/>
            </w:pPr>
            <w:r>
              <w:rPr>
                <w:rFonts w:eastAsia="Times New Roman"/>
                <w:lang w:eastAsia="en-AU"/>
              </w:rPr>
              <w:t>Solve the equations below, showing all steps of working, regardless of the method used.</w:t>
            </w:r>
          </w:p>
        </w:tc>
        <w:tc>
          <w:tcPr>
            <w:tcW w:w="992" w:type="dxa"/>
          </w:tcPr>
          <w:p w:rsidR="002B7ABF" w:rsidRPr="00A252B0" w:rsidRDefault="002B7ABF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(a)</w:t>
            </w:r>
            <w:r w:rsidR="00E66E8D">
              <w:t xml:space="preserve">       </w:t>
            </w:r>
            <w:r w:rsidR="00E66E8D" w:rsidRPr="00E66E8D">
              <w:rPr>
                <w:color w:val="FF0000"/>
                <w:position w:val="-6"/>
              </w:rPr>
              <w:object w:dxaOrig="2261" w:dyaOrig="296">
                <v:shape id="_x0000_i1099" type="#_x0000_t75" style="width:113.25pt;height:15pt" o:ole="">
                  <v:imagedata r:id="rId157" o:title=""/>
                </v:shape>
                <o:OLEObject Type="Embed" ProgID="FXEquation.Equation" ShapeID="_x0000_i1099" DrawAspect="Content" ObjectID="_1556909665" r:id="rId158"/>
              </w:object>
            </w:r>
            <w:r w:rsidR="00E66E8D">
              <w:t xml:space="preserve"> </w:t>
            </w:r>
          </w:p>
          <w:p w:rsidR="00E66E8D" w:rsidRDefault="00E66E8D" w:rsidP="00E66E8D">
            <w:pPr>
              <w:pStyle w:val="LongerQuestions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(b)</w:t>
            </w:r>
            <w:r w:rsidR="00E66E8D">
              <w:t xml:space="preserve">        </w:t>
            </w:r>
            <w:r w:rsidR="00EC0BAF">
              <w:t xml:space="preserve"> </w:t>
            </w:r>
            <w:r w:rsidR="00EC0BAF" w:rsidRPr="00EC0BAF">
              <w:rPr>
                <w:color w:val="FF0000"/>
                <w:position w:val="-22"/>
              </w:rPr>
              <w:object w:dxaOrig="1488" w:dyaOrig="666">
                <v:shape id="_x0000_i1100" type="#_x0000_t75" style="width:74.25pt;height:33pt" o:ole="">
                  <v:imagedata r:id="rId159" o:title=""/>
                </v:shape>
                <o:OLEObject Type="Embed" ProgID="FXEquation.Equation" ShapeID="_x0000_i1100" DrawAspect="Content" ObjectID="_1556909666" r:id="rId160"/>
              </w:object>
            </w:r>
            <w:r w:rsidR="00EC0BAF">
              <w:t xml:space="preserve"> </w:t>
            </w:r>
          </w:p>
          <w:p w:rsidR="002B7ABF" w:rsidRDefault="002B7ABF" w:rsidP="002B7ABF">
            <w:pPr>
              <w:pStyle w:val="LongerQuestions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E66E8D" w:rsidRDefault="002B7ABF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  <w:spacing w:after="0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  <w:spacing w:after="0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2B7ABF">
            <w:pPr>
              <w:pStyle w:val="LongerQuestions"/>
              <w:spacing w:after="0"/>
            </w:pP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(c)</w:t>
            </w:r>
            <w:r w:rsidR="00EC0BAF">
              <w:t xml:space="preserve">      </w:t>
            </w:r>
            <w:r w:rsidR="00EC0BAF" w:rsidRPr="00EC0BAF">
              <w:rPr>
                <w:color w:val="FF0000"/>
                <w:position w:val="-22"/>
              </w:rPr>
              <w:object w:dxaOrig="1990" w:dyaOrig="598">
                <v:shape id="_x0000_i1101" type="#_x0000_t75" style="width:99.75pt;height:30pt" o:ole="">
                  <v:imagedata r:id="rId161" o:title=""/>
                </v:shape>
                <o:OLEObject Type="Embed" ProgID="FXEquation.Equation" ShapeID="_x0000_i1101" DrawAspect="Content" ObjectID="_1556909667" r:id="rId162"/>
              </w:object>
            </w:r>
            <w:r w:rsidR="00EC0BAF">
              <w:t xml:space="preserve"> </w:t>
            </w:r>
          </w:p>
          <w:p w:rsidR="002B7ABF" w:rsidRDefault="002B7ABF" w:rsidP="002B7ABF">
            <w:pPr>
              <w:pStyle w:val="LongerQuestions"/>
            </w:pPr>
          </w:p>
          <w:p w:rsidR="00E66E8D" w:rsidRDefault="002B7ABF" w:rsidP="00E66E8D">
            <w:pPr>
              <w:pStyle w:val="LongerQuestions"/>
              <w:spacing w:after="0"/>
            </w:pPr>
            <w:r>
              <w:t>………</w:t>
            </w:r>
            <w:r w:rsidR="00E66E8D">
              <w:t>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  <w:spacing w:after="0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E66E8D">
            <w:pPr>
              <w:pStyle w:val="LongerQuestions"/>
              <w:spacing w:after="0"/>
            </w:pPr>
          </w:p>
          <w:p w:rsidR="00E66E8D" w:rsidRDefault="00E66E8D" w:rsidP="00E66E8D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2B7ABF" w:rsidTr="002B7ABF">
        <w:trPr>
          <w:cantSplit/>
          <w:trHeight w:val="851"/>
        </w:trPr>
        <w:tc>
          <w:tcPr>
            <w:tcW w:w="952" w:type="dxa"/>
            <w:shd w:val="clear" w:color="auto" w:fill="FFCC99"/>
          </w:tcPr>
          <w:p w:rsidR="002B7ABF" w:rsidRPr="001B3341" w:rsidRDefault="002B7ABF" w:rsidP="002B7AB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3"/>
          </w:tcPr>
          <w:p w:rsidR="002B7ABF" w:rsidRDefault="002B7ABF" w:rsidP="002B7ABF">
            <w:pPr>
              <w:pStyle w:val="LongerQuestions"/>
            </w:pPr>
            <w:r>
              <w:t>(d)</w:t>
            </w:r>
            <w:r w:rsidR="00EC0BAF">
              <w:t xml:space="preserve">       </w:t>
            </w:r>
            <w:r w:rsidR="00EC0BAF" w:rsidRPr="00EC0BAF">
              <w:rPr>
                <w:color w:val="FF0000"/>
                <w:position w:val="-12"/>
              </w:rPr>
              <w:object w:dxaOrig="2978" w:dyaOrig="360">
                <v:shape id="_x0000_i1102" type="#_x0000_t75" style="width:149.25pt;height:18pt" o:ole="">
                  <v:imagedata r:id="rId163" o:title=""/>
                </v:shape>
                <o:OLEObject Type="Embed" ProgID="FXEquation.Equation" ShapeID="_x0000_i1102" DrawAspect="Content" ObjectID="_1556909668" r:id="rId164"/>
              </w:object>
            </w:r>
            <w:r w:rsidR="00EC0BAF">
              <w:t xml:space="preserve"> </w:t>
            </w:r>
          </w:p>
          <w:p w:rsidR="00E66E8D" w:rsidRDefault="00E66E8D" w:rsidP="00E66E8D">
            <w:pPr>
              <w:pStyle w:val="LongerQuestions"/>
            </w:pPr>
          </w:p>
          <w:p w:rsidR="00E66E8D" w:rsidRDefault="00E66E8D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2B7ABF">
            <w:pPr>
              <w:pStyle w:val="LongerQuestions"/>
              <w:spacing w:after="0"/>
            </w:pPr>
          </w:p>
          <w:p w:rsidR="00E66E8D" w:rsidRDefault="00E66E8D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E66E8D" w:rsidRDefault="00E66E8D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  <w:p w:rsidR="002B7ABF" w:rsidRDefault="002B7ABF" w:rsidP="002B7ABF">
            <w:pPr>
              <w:pStyle w:val="LongerQuestions"/>
              <w:spacing w:after="0"/>
            </w:pPr>
          </w:p>
          <w:p w:rsidR="002B7ABF" w:rsidRDefault="002B7ABF" w:rsidP="002B7ABF">
            <w:pPr>
              <w:pStyle w:val="LongerQuestions"/>
              <w:spacing w:after="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2B7ABF" w:rsidRPr="00A252B0" w:rsidRDefault="00E66E8D" w:rsidP="002B7AB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</w:tbl>
    <w:p w:rsidR="002B7ABF" w:rsidRDefault="002B7ABF" w:rsidP="002B7ABF">
      <w:pPr>
        <w:rPr>
          <w:rFonts w:asciiTheme="majorHAnsi" w:hAnsiTheme="majorHAnsi"/>
          <w:sz w:val="24"/>
          <w:szCs w:val="24"/>
        </w:rPr>
      </w:pPr>
    </w:p>
    <w:p w:rsidR="00DD6890" w:rsidRDefault="00DD6890" w:rsidP="008F7C86">
      <w:pPr>
        <w:rPr>
          <w:rFonts w:asciiTheme="majorHAnsi" w:hAnsiTheme="majorHAnsi"/>
          <w:sz w:val="24"/>
          <w:szCs w:val="24"/>
        </w:r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2B7ABF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86BD022652464464BC38F795DA4280D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2B7ABF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F6AD057F38CD4BC7BF9ED4892EF2122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2B7AB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1FDBF94FEB8646DB8C24D1A150E6C97E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0F1D2A" w:rsidP="002B7ABF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D72614A6084547F78440FA02FB0AF4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0F1D2A" w:rsidP="002B7ABF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101D4E" w:rsidP="002B7ABF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 w:rsidRPr="00101D4E"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1462" w:dyaOrig="1336">
                <v:shape id="_x0000_i1103" type="#_x0000_t75" style="width:73.5pt;height:65.25pt" o:ole="">
                  <v:imagedata r:id="rId165" o:title=""/>
                </v:shape>
                <o:OLEObject Type="Embed" ProgID="FXEquation.Equation" ShapeID="_x0000_i1103" DrawAspect="Content" ObjectID="_1556909669" r:id="rId166"/>
              </w:object>
            </w:r>
            <w:r w:rsidRPr="00101D4E">
              <w:rPr>
                <w:rFonts w:ascii="Times New Roman" w:hAnsi="Times New Roman"/>
                <w:position w:val="-108"/>
                <w:sz w:val="24"/>
                <w:szCs w:val="24"/>
              </w:rPr>
              <w:t xml:space="preserve"> </w:t>
            </w:r>
          </w:p>
          <w:p w:rsidR="00101D4E" w:rsidRPr="00101D4E" w:rsidRDefault="00101D4E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01D4E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101D4E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101D4E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101D4E" w:rsidRDefault="00101D4E" w:rsidP="002B7ABF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 w:rsidRPr="00101D4E">
              <w:rPr>
                <w:rFonts w:ascii="Times New Roman" w:hAnsi="Times New Roman"/>
                <w:color w:val="FF0000"/>
                <w:position w:val="-82"/>
                <w:sz w:val="24"/>
                <w:szCs w:val="24"/>
              </w:rPr>
              <w:object w:dxaOrig="3464" w:dyaOrig="1075">
                <v:shape id="_x0000_i1104" type="#_x0000_t75" style="width:173.25pt;height:53.25pt" o:ole="">
                  <v:imagedata r:id="rId167" o:title=""/>
                </v:shape>
                <o:OLEObject Type="Embed" ProgID="FXEquation.Equation" ShapeID="_x0000_i1104" DrawAspect="Content" ObjectID="_1556909670" r:id="rId168"/>
              </w:object>
            </w:r>
            <w:r w:rsidRPr="00101D4E">
              <w:rPr>
                <w:rFonts w:ascii="Times New Roman" w:hAnsi="Times New Roman"/>
                <w:color w:val="FF0000"/>
                <w:position w:val="-82"/>
                <w:sz w:val="24"/>
                <w:szCs w:val="24"/>
              </w:rPr>
              <w:t xml:space="preserve">  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101D4E" w:rsidP="002B7ABF">
            <w:pPr>
              <w:rPr>
                <w:rFonts w:ascii="Times New Roman" w:hAnsi="Times New Roman"/>
                <w:position w:val="-156"/>
                <w:sz w:val="24"/>
                <w:szCs w:val="24"/>
              </w:rPr>
            </w:pPr>
            <w:r w:rsidRPr="00101D4E">
              <w:rPr>
                <w:rFonts w:ascii="Times New Roman" w:hAnsi="Times New Roman"/>
                <w:color w:val="FF0000"/>
                <w:position w:val="-156"/>
                <w:sz w:val="24"/>
                <w:szCs w:val="24"/>
              </w:rPr>
              <w:object w:dxaOrig="3273" w:dyaOrig="2034">
                <v:shape id="_x0000_i1105" type="#_x0000_t75" style="width:143.25pt;height:89.25pt" o:ole="">
                  <v:imagedata r:id="rId169" o:title=""/>
                </v:shape>
                <o:OLEObject Type="Embed" ProgID="FXEquation.Equation" ShapeID="_x0000_i1105" DrawAspect="Content" ObjectID="_1556909671" r:id="rId170"/>
              </w:object>
            </w:r>
            <w:r w:rsidRPr="00101D4E">
              <w:rPr>
                <w:rFonts w:ascii="Times New Roman" w:hAnsi="Times New Roman"/>
                <w:position w:val="-156"/>
                <w:sz w:val="24"/>
                <w:szCs w:val="24"/>
              </w:rPr>
              <w:t xml:space="preserve"> </w:t>
            </w:r>
          </w:p>
          <w:p w:rsidR="007D0059" w:rsidRPr="007D0059" w:rsidRDefault="007D0059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D0059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7D005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7D005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7D0059" w:rsidP="002B7ABF">
            <w:pPr>
              <w:rPr>
                <w:rFonts w:asciiTheme="majorHAnsi" w:hAnsiTheme="majorHAnsi"/>
                <w:sz w:val="24"/>
                <w:szCs w:val="24"/>
              </w:rPr>
            </w:pPr>
            <w:r w:rsidRPr="00101D4E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2062" w:dyaOrig="1752">
                <v:shape id="_x0000_i1106" type="#_x0000_t75" style="width:83.25pt;height:71.25pt" o:ole="">
                  <v:imagedata r:id="rId171" o:title=""/>
                </v:shape>
                <o:OLEObject Type="Embed" ProgID="FXEquation.Equation" ShapeID="_x0000_i1106" DrawAspect="Content" ObjectID="_1556909672" r:id="rId172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7D0059" w:rsidRDefault="007D0059" w:rsidP="002B7ABF">
            <w:pPr>
              <w:rPr>
                <w:rFonts w:asciiTheme="majorHAnsi" w:hAnsiTheme="majorHAnsi"/>
                <w:position w:val="-18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D0059">
              <w:rPr>
                <w:rFonts w:ascii="Times New Roman" w:hAnsi="Times New Roman"/>
                <w:color w:val="FF0000"/>
                <w:position w:val="-180"/>
                <w:sz w:val="24"/>
                <w:szCs w:val="24"/>
              </w:rPr>
              <w:object w:dxaOrig="3008" w:dyaOrig="2056">
                <v:shape id="_x0000_i1107" type="#_x0000_t75" style="width:151.5pt;height:107.25pt" o:ole="">
                  <v:imagedata r:id="rId173" o:title=""/>
                </v:shape>
                <o:OLEObject Type="Embed" ProgID="FXEquation.Equation" ShapeID="_x0000_i1107" DrawAspect="Content" ObjectID="_1556909673" r:id="rId174"/>
              </w:objec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7D0059" w:rsidP="002B7ABF">
            <w:pPr>
              <w:rPr>
                <w:rFonts w:ascii="Times New Roman" w:hAnsi="Times New Roman"/>
                <w:color w:val="FF0000"/>
                <w:position w:val="-208"/>
                <w:sz w:val="24"/>
                <w:szCs w:val="24"/>
              </w:rPr>
            </w:pPr>
            <w:r w:rsidRPr="007D0059">
              <w:rPr>
                <w:rFonts w:ascii="Times New Roman" w:hAnsi="Times New Roman"/>
                <w:color w:val="FF0000"/>
                <w:position w:val="-208"/>
                <w:sz w:val="24"/>
                <w:szCs w:val="24"/>
              </w:rPr>
              <w:object w:dxaOrig="6141" w:dyaOrig="2553">
                <v:shape id="_x0000_i1108" type="#_x0000_t75" style="width:228.75pt;height:95.25pt" o:ole="">
                  <v:imagedata r:id="rId175" o:title=""/>
                </v:shape>
                <o:OLEObject Type="Embed" ProgID="FXEquation.Equation" ShapeID="_x0000_i1108" DrawAspect="Content" ObjectID="_1556909674" r:id="rId176"/>
              </w:object>
            </w:r>
          </w:p>
          <w:p w:rsidR="007D0059" w:rsidRPr="007D0059" w:rsidRDefault="007D0059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D0059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7D005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7D005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586363" w:rsidRDefault="00586363" w:rsidP="002B7ABF">
            <w:pPr>
              <w:rPr>
                <w:rFonts w:asciiTheme="majorHAnsi" w:hAnsiTheme="majorHAnsi"/>
                <w:position w:val="-154"/>
                <w:sz w:val="24"/>
                <w:szCs w:val="24"/>
              </w:rPr>
            </w:pPr>
            <w:r w:rsidRPr="00586363">
              <w:rPr>
                <w:rFonts w:ascii="Times New Roman" w:hAnsi="Times New Roman"/>
                <w:color w:val="FF0000"/>
                <w:position w:val="-154"/>
                <w:sz w:val="24"/>
                <w:szCs w:val="24"/>
              </w:rPr>
              <w:object w:dxaOrig="5902" w:dyaOrig="2014">
                <v:shape id="_x0000_i1109" type="#_x0000_t75" style="width:231pt;height:78.75pt" o:ole="">
                  <v:imagedata r:id="rId177" o:title=""/>
                </v:shape>
                <o:OLEObject Type="Embed" ProgID="FXEquation.Equation" ShapeID="_x0000_i1109" DrawAspect="Content" ObjectID="_1556909675" r:id="rId178"/>
              </w:object>
            </w:r>
          </w:p>
          <w:p w:rsidR="00586363" w:rsidRPr="00586363" w:rsidRDefault="00586363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86363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586363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586363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0416A5" w:rsidP="002B7AB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Line 4 should be </w:t>
            </w:r>
            <w:r w:rsidRPr="000416A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92" w:dyaOrig="264">
                <v:shape id="_x0000_i1110" type="#_x0000_t75" style="width:89.25pt;height:13.5pt" o:ole="">
                  <v:imagedata r:id="rId179" o:title=""/>
                </v:shape>
                <o:OLEObject Type="Embed" ProgID="FXEquation.Equation" ShapeID="_x0000_i1110" DrawAspect="Content" ObjectID="_1556909676" r:id="rId180"/>
              </w:objec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</w:p>
          <w:p w:rsidR="00586363" w:rsidRPr="000416A5" w:rsidRDefault="000416A5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416A5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0416A5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0416A5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0416A5" w:rsidP="002B7ABF">
            <w:pPr>
              <w:rPr>
                <w:position w:val="-120"/>
              </w:rPr>
            </w:pPr>
            <w:r w:rsidRPr="000416A5">
              <w:rPr>
                <w:color w:val="FF0000"/>
                <w:position w:val="-120"/>
              </w:rPr>
              <w:object w:dxaOrig="2121" w:dyaOrig="1408">
                <v:shape id="_x0000_i1111" type="#_x0000_t75" style="width:107.25pt;height:70.5pt" o:ole="">
                  <v:imagedata r:id="rId181" o:title=""/>
                </v:shape>
                <o:OLEObject Type="Embed" ProgID="FXEquation.Equation" ShapeID="_x0000_i1111" DrawAspect="Content" ObjectID="_1556909677" r:id="rId182"/>
              </w:object>
            </w:r>
            <w:r w:rsidRPr="000416A5">
              <w:rPr>
                <w:position w:val="-120"/>
              </w:rPr>
              <w:t xml:space="preserve"> </w:t>
            </w:r>
          </w:p>
          <w:p w:rsidR="000416A5" w:rsidRPr="000416A5" w:rsidRDefault="000416A5" w:rsidP="002B7A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416A5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0416A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0416A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A64E23" w:rsidP="002B7ABF">
            <w:pPr>
              <w:rPr>
                <w:rFonts w:asciiTheme="majorHAnsi" w:hAnsiTheme="majorHAnsi"/>
                <w:sz w:val="24"/>
                <w:szCs w:val="24"/>
              </w:rPr>
            </w:pPr>
            <w:r w:rsidRPr="000416A5">
              <w:rPr>
                <w:color w:val="FF0000"/>
                <w:position w:val="-6"/>
              </w:rPr>
              <w:object w:dxaOrig="5288" w:dyaOrig="1256">
                <v:shape id="_x0000_i1112" type="#_x0000_t75" style="width:263.25pt;height:64.5pt" o:ole="">
                  <v:imagedata r:id="rId183" o:title=""/>
                </v:shape>
                <o:OLEObject Type="Embed" ProgID="FXEquation.Equation" ShapeID="_x0000_i1112" DrawAspect="Content" ObjectID="_1556909678" r:id="rId184"/>
              </w:object>
            </w:r>
            <w:r w:rsidR="000416A5" w:rsidRPr="000416A5">
              <w:rPr>
                <w:position w:val="-6"/>
              </w:rPr>
              <w:t xml:space="preserve"> </w:t>
            </w:r>
          </w:p>
          <w:p w:rsidR="000416A5" w:rsidRPr="00A64E23" w:rsidRDefault="00A64E23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64E23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A64E23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A64E23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2B7ABF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2B7ABF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1C809992768A4F6B96622B9C9219141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2B7ABF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43084F8BA99D425AB56D279C53F0A50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2B7AB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D1C6C6FF576141F79323AC2F097F283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0F1D2A" w:rsidP="002B7ABF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F5F9424BA41A43ED8196CEBD7EFD34C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0F1D2A" w:rsidP="002B7ABF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A64E23" w:rsidTr="00BF6FD8">
        <w:trPr>
          <w:cantSplit/>
        </w:trPr>
        <w:tc>
          <w:tcPr>
            <w:tcW w:w="1134" w:type="dxa"/>
          </w:tcPr>
          <w:p w:rsidR="00A64E23" w:rsidRPr="00750A38" w:rsidRDefault="00A64E23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A64E23" w:rsidRPr="00A64E23" w:rsidRDefault="00A64E23" w:rsidP="002B7ABF">
            <w:pPr>
              <w:rPr>
                <w:color w:val="FF0000"/>
                <w:position w:val="-70"/>
              </w:rPr>
            </w:pPr>
            <w:r w:rsidRPr="00A64E23">
              <w:rPr>
                <w:color w:val="FF0000"/>
                <w:position w:val="-70"/>
              </w:rPr>
              <w:object w:dxaOrig="3922" w:dyaOrig="940">
                <v:shape id="_x0000_i1113" type="#_x0000_t75" style="width:195.75pt;height:50.25pt" o:ole="">
                  <v:imagedata r:id="rId185" o:title=""/>
                </v:shape>
                <o:OLEObject Type="Embed" ProgID="FXEquation.Equation" ShapeID="_x0000_i1113" DrawAspect="Content" ObjectID="_1556909679" r:id="rId186"/>
              </w:objec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A64E23" w:rsidRDefault="00A64E23" w:rsidP="002B7ABF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A64E23">
              <w:rPr>
                <w:color w:val="FF0000"/>
                <w:position w:val="-34"/>
              </w:rPr>
              <w:object w:dxaOrig="1972" w:dyaOrig="544">
                <v:shape id="_x0000_i1114" type="#_x0000_t75" style="width:97.5pt;height:27.75pt" o:ole="">
                  <v:imagedata r:id="rId187" o:title=""/>
                </v:shape>
                <o:OLEObject Type="Embed" ProgID="FXEquation.Equation" ShapeID="_x0000_i1114" DrawAspect="Content" ObjectID="_1556909680" r:id="rId188"/>
              </w:object>
            </w:r>
            <w:r w:rsidRPr="00A64E23">
              <w:rPr>
                <w:color w:val="FF0000"/>
                <w:position w:val="-34"/>
              </w:rPr>
              <w:t xml:space="preserve"> </w:t>
            </w:r>
            <w:r w:rsidRPr="00A64E23">
              <w:rPr>
                <w:position w:val="-34"/>
              </w:rPr>
              <w:t xml:space="preserve"> </w:t>
            </w:r>
          </w:p>
          <w:p w:rsidR="00A64E23" w:rsidRPr="00A64E23" w:rsidRDefault="00A64E23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64E23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A64E23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A64E23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A64E23" w:rsidP="002B7ABF">
            <w:pPr>
              <w:rPr>
                <w:position w:val="-74"/>
              </w:rPr>
            </w:pPr>
            <w:r w:rsidRPr="00A64E23">
              <w:rPr>
                <w:color w:val="FF0000"/>
                <w:position w:val="-74"/>
              </w:rPr>
              <w:object w:dxaOrig="2768" w:dyaOrig="976">
                <v:shape id="_x0000_i1115" type="#_x0000_t75" style="width:138.75pt;height:52.5pt" o:ole="">
                  <v:imagedata r:id="rId189" o:title=""/>
                </v:shape>
                <o:OLEObject Type="Embed" ProgID="FXEquation.Equation" ShapeID="_x0000_i1115" DrawAspect="Content" ObjectID="_1556909681" r:id="rId190"/>
              </w:object>
            </w:r>
            <w:r w:rsidRPr="00A64E23">
              <w:rPr>
                <w:position w:val="-74"/>
              </w:rPr>
              <w:t xml:space="preserve"> </w:t>
            </w:r>
          </w:p>
          <w:p w:rsidR="000230B2" w:rsidRPr="000230B2" w:rsidRDefault="000230B2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30B2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0230B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0230B2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0230B2" w:rsidRDefault="000230B2" w:rsidP="002B7ABF">
            <w:pPr>
              <w:rPr>
                <w:rFonts w:asciiTheme="majorHAnsi" w:hAnsiTheme="majorHAnsi"/>
                <w:position w:val="-98"/>
                <w:sz w:val="24"/>
                <w:szCs w:val="24"/>
              </w:rPr>
            </w:pPr>
            <w:r w:rsidRPr="000230B2">
              <w:rPr>
                <w:color w:val="FF0000"/>
                <w:position w:val="-98"/>
              </w:rPr>
              <w:object w:dxaOrig="1756" w:dyaOrig="1372">
                <v:shape id="_x0000_i1116" type="#_x0000_t75" style="width:87pt;height:67.5pt" o:ole="">
                  <v:imagedata r:id="rId191" o:title=""/>
                </v:shape>
                <o:OLEObject Type="Embed" ProgID="FXEquation.Equation" ShapeID="_x0000_i1116" DrawAspect="Content" ObjectID="_1556909682" r:id="rId192"/>
              </w:objec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0230B2" w:rsidRDefault="000230B2" w:rsidP="002B7ABF">
            <w:pPr>
              <w:rPr>
                <w:rFonts w:asciiTheme="majorHAnsi" w:hAnsiTheme="majorHAnsi"/>
                <w:position w:val="-152"/>
                <w:sz w:val="24"/>
                <w:szCs w:val="24"/>
              </w:rPr>
            </w:pPr>
            <w:r w:rsidRPr="000230B2">
              <w:rPr>
                <w:color w:val="FF0000"/>
                <w:position w:val="-152"/>
              </w:rPr>
              <w:object w:dxaOrig="3996" w:dyaOrig="1776">
                <v:shape id="_x0000_i1117" type="#_x0000_t75" style="width:199.5pt;height:87pt" o:ole="">
                  <v:imagedata r:id="rId193" o:title=""/>
                </v:shape>
                <o:OLEObject Type="Embed" ProgID="FXEquation.Equation" ShapeID="_x0000_i1117" DrawAspect="Content" ObjectID="_1556909683" r:id="rId194"/>
              </w:object>
            </w:r>
            <w:r w:rsidRPr="000230B2">
              <w:rPr>
                <w:position w:val="-152"/>
              </w:rPr>
              <w:t xml:space="preserve"> </w:t>
            </w:r>
            <w:r w:rsidRPr="000230B2">
              <w:rPr>
                <w:position w:val="-152"/>
                <w:sz w:val="36"/>
                <w:szCs w:val="36"/>
              </w:rPr>
              <w:t xml:space="preserve"> 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0230B2" w:rsidP="002B7ABF">
            <w:pPr>
              <w:rPr>
                <w:rFonts w:ascii="Palatino-Roman" w:hAnsi="Palatino-Roman" w:cs="Palatino-Roman"/>
                <w:color w:val="FF0000"/>
                <w:position w:val="-132"/>
                <w:sz w:val="24"/>
                <w:szCs w:val="24"/>
              </w:rPr>
            </w:pPr>
            <w:r w:rsidRPr="000230B2">
              <w:rPr>
                <w:rFonts w:ascii="Palatino-Roman" w:hAnsi="Palatino-Roman" w:cs="Palatino-Roman"/>
                <w:color w:val="FF0000"/>
                <w:position w:val="-132"/>
                <w:sz w:val="24"/>
                <w:szCs w:val="24"/>
              </w:rPr>
              <w:object w:dxaOrig="3442" w:dyaOrig="1560">
                <v:shape id="_x0000_i1118" type="#_x0000_t75" style="width:174pt;height:78.75pt" o:ole="">
                  <v:imagedata r:id="rId195" o:title=""/>
                </v:shape>
                <o:OLEObject Type="Embed" ProgID="FXEquation.Equation" ShapeID="_x0000_i1118" DrawAspect="Content" ObjectID="_1556909684" r:id="rId196"/>
              </w:object>
            </w:r>
          </w:p>
          <w:p w:rsidR="000230B2" w:rsidRPr="00461042" w:rsidRDefault="00461042" w:rsidP="002B7AB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61042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46104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46104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461042" w:rsidRDefault="00461042" w:rsidP="002B7ABF">
            <w:pPr>
              <w:rPr>
                <w:rFonts w:asciiTheme="majorHAnsi" w:hAnsiTheme="majorHAnsi"/>
                <w:position w:val="-200"/>
                <w:sz w:val="24"/>
                <w:szCs w:val="24"/>
              </w:rPr>
            </w:pPr>
            <w:r w:rsidRPr="00461042">
              <w:rPr>
                <w:rFonts w:ascii="Times New Roman" w:hAnsi="Times New Roman"/>
                <w:color w:val="FF0000"/>
                <w:position w:val="-200"/>
                <w:sz w:val="24"/>
                <w:szCs w:val="24"/>
              </w:rPr>
              <w:object w:dxaOrig="1956" w:dyaOrig="2442">
                <v:shape id="_x0000_i1119" type="#_x0000_t75" style="width:97.5pt;height:120.75pt" o:ole="">
                  <v:imagedata r:id="rId197" o:title=""/>
                </v:shape>
                <o:OLEObject Type="Embed" ProgID="FXEquation.Equation" ShapeID="_x0000_i1119" DrawAspect="Content" ObjectID="_1556909685" r:id="rId198"/>
              </w:object>
            </w:r>
          </w:p>
          <w:p w:rsidR="00461042" w:rsidRPr="00461042" w:rsidRDefault="00461042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461042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46104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461042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BD6D62" w:rsidP="002B7AB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Line 1 should be </w:t>
            </w:r>
            <w:r w:rsidRPr="00BD6D6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088" w:dyaOrig="666">
                <v:shape id="_x0000_i1120" type="#_x0000_t75" style="width:104.25pt;height:33pt" o:ole="">
                  <v:imagedata r:id="rId199" o:title=""/>
                </v:shape>
                <o:OLEObject Type="Embed" ProgID="FXEquation.Equation" ShapeID="_x0000_i1120" DrawAspect="Content" ObjectID="_1556909686" r:id="rId200"/>
              </w:objec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461042" w:rsidRPr="00BD6D62" w:rsidRDefault="00BD6D62" w:rsidP="002B7ABF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D6D62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BD6D6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BD6D62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BD6D62" w:rsidRDefault="00BD6D62" w:rsidP="002B7ABF">
            <w:pPr>
              <w:rPr>
                <w:rFonts w:asciiTheme="majorHAnsi" w:hAnsiTheme="majorHAnsi"/>
                <w:position w:val="-178"/>
                <w:sz w:val="24"/>
                <w:szCs w:val="24"/>
              </w:rPr>
            </w:pPr>
            <w:r w:rsidRPr="00BD6D62">
              <w:rPr>
                <w:rFonts w:ascii="Times New Roman" w:hAnsi="Times New Roman"/>
                <w:color w:val="FF0000"/>
                <w:position w:val="-178"/>
              </w:rPr>
              <w:object w:dxaOrig="3561" w:dyaOrig="2226">
                <v:shape id="_x0000_i1121" type="#_x0000_t75" style="width:177.75pt;height:107.25pt" o:ole="">
                  <v:imagedata r:id="rId201" o:title=""/>
                </v:shape>
                <o:OLEObject Type="Embed" ProgID="FXEquation.Equation" ShapeID="_x0000_i1121" DrawAspect="Content" ObjectID="_1556909687" r:id="rId202"/>
              </w:object>
            </w:r>
            <w:r w:rsidRPr="00BD6D62">
              <w:rPr>
                <w:rFonts w:ascii="Times New Roman" w:hAnsi="Times New Roman"/>
                <w:color w:val="FF0000"/>
                <w:position w:val="-178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Pr="00BD6D62" w:rsidRDefault="00BD6D62" w:rsidP="002B7ABF">
            <w:pPr>
              <w:rPr>
                <w:rFonts w:asciiTheme="majorHAnsi" w:hAnsiTheme="majorHAnsi"/>
                <w:position w:val="-144"/>
                <w:sz w:val="24"/>
                <w:szCs w:val="24"/>
              </w:rPr>
            </w:pPr>
            <w:r w:rsidRPr="00BD6D62">
              <w:rPr>
                <w:color w:val="FF0000"/>
                <w:position w:val="-144"/>
              </w:rPr>
              <w:object w:dxaOrig="2636" w:dyaOrig="1648">
                <v:shape id="_x0000_i1122" type="#_x0000_t75" style="width:168.75pt;height:104.25pt" o:ole="">
                  <v:imagedata r:id="rId203" o:title=""/>
                </v:shape>
                <o:OLEObject Type="Embed" ProgID="FXEquation.Equation" ShapeID="_x0000_i1122" DrawAspect="Content" ObjectID="_1556909688" r:id="rId204"/>
              </w:object>
            </w:r>
            <w:r w:rsidRPr="00BD6D62">
              <w:rPr>
                <w:position w:val="-144"/>
              </w:rPr>
              <w:t xml:space="preserve"> </w:t>
            </w:r>
          </w:p>
        </w:tc>
      </w:tr>
    </w:tbl>
    <w:p w:rsidR="00DD6890" w:rsidRDefault="00DD6890">
      <w:p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DD6890" w:rsidRPr="00325745" w:rsidTr="00DD6890">
        <w:trPr>
          <w:cantSplit/>
          <w:trHeight w:val="851"/>
        </w:trPr>
        <w:tc>
          <w:tcPr>
            <w:tcW w:w="10207" w:type="dxa"/>
            <w:gridSpan w:val="3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1029260708"/>
              <w:placeholder>
                <w:docPart w:val="9131C530ACBF410CACFA522200D5CC6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2B7ABF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931279904"/>
                <w:placeholder>
                  <w:docPart w:val="E31C611634CD4517971411A87A385BA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D689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086607261"/>
            <w:placeholder>
              <w:docPart w:val="B85FF349F200466E997901AAF603F37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0F1D2A" w:rsidP="002B7ABF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1994384"/>
            <w:placeholder>
              <w:docPart w:val="F3AE71E50CB04F99955945124F288A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DD6890" w:rsidRPr="005C44C0" w:rsidRDefault="000F1D2A" w:rsidP="002B7ABF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DD6890" w:rsidRPr="005E3EB0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Pr="005E3EB0" w:rsidRDefault="00DD6890" w:rsidP="002B7AB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DD6890" w:rsidRPr="00325745" w:rsidRDefault="00DD6890" w:rsidP="002B7AB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5E3EB0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988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42"/>
        <w:gridCol w:w="6237"/>
        <w:gridCol w:w="2410"/>
      </w:tblGrid>
      <w:tr w:rsidR="002B7ABF" w:rsidTr="002B7ABF">
        <w:trPr>
          <w:cantSplit/>
          <w:tblHeader/>
        </w:trPr>
        <w:tc>
          <w:tcPr>
            <w:tcW w:w="1242" w:type="dxa"/>
          </w:tcPr>
          <w:p w:rsidR="002B7ABF" w:rsidRPr="00DD6890" w:rsidRDefault="002B7ABF" w:rsidP="002B7ABF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6237" w:type="dxa"/>
          </w:tcPr>
          <w:p w:rsidR="002B7ABF" w:rsidRDefault="002B7ABF" w:rsidP="002B7AB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  <w:tc>
          <w:tcPr>
            <w:tcW w:w="2410" w:type="dxa"/>
          </w:tcPr>
          <w:p w:rsidR="002B7ABF" w:rsidRDefault="002B7ABF" w:rsidP="002B7A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6237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(a)     </w:t>
            </w:r>
            <w:r w:rsidRPr="00F93154">
              <w:rPr>
                <w:color w:val="FF0000"/>
                <w:position w:val="-172"/>
              </w:rPr>
              <w:object w:dxaOrig="2572" w:dyaOrig="1956">
                <v:shape id="_x0000_i1123" type="#_x0000_t75" style="width:128.25pt;height:97.5pt" o:ole="">
                  <v:imagedata r:id="rId205" o:title=""/>
                </v:shape>
                <o:OLEObject Type="Embed" ProgID="FXEquation.Equation" ShapeID="_x0000_i1123" DrawAspect="Content" ObjectID="_1556909689" r:id="rId206"/>
              </w:object>
            </w:r>
            <w:r w:rsidRPr="00F93154">
              <w:rPr>
                <w:position w:val="-6"/>
              </w:rPr>
              <w:t xml:space="preserve"> </w:t>
            </w: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working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for answer without working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</w:t>
            </w:r>
            <w:r w:rsidRPr="00F93154">
              <w:rPr>
                <w:color w:val="FF0000"/>
                <w:position w:val="-240"/>
              </w:rPr>
              <w:object w:dxaOrig="2558" w:dyaOrig="2778">
                <v:shape id="_x0000_i1124" type="#_x0000_t75" style="width:128.25pt;height:138.75pt" o:ole="">
                  <v:imagedata r:id="rId207" o:title=""/>
                </v:shape>
                <o:OLEObject Type="Embed" ProgID="FXEquation.Equation" ShapeID="_x0000_i1124" DrawAspect="Content" ObjectID="_1556909690" r:id="rId208"/>
              </w:object>
            </w:r>
            <w:r>
              <w:t xml:space="preserve"> </w:t>
            </w: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working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for answer without working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</w:t>
            </w:r>
            <w:r w:rsidRPr="00F93154">
              <w:rPr>
                <w:color w:val="FF0000"/>
                <w:position w:val="-172"/>
              </w:rPr>
              <w:object w:dxaOrig="3458" w:dyaOrig="1960">
                <v:shape id="_x0000_i1125" type="#_x0000_t75" style="width:173.25pt;height:98.25pt" o:ole="">
                  <v:imagedata r:id="rId209" o:title=""/>
                </v:shape>
                <o:OLEObject Type="Embed" ProgID="FXEquation.Equation" ShapeID="_x0000_i1125" DrawAspect="Content" ObjectID="_1556909691" r:id="rId210"/>
              </w:object>
            </w:r>
            <w:r>
              <w:t xml:space="preserve"> </w:t>
            </w: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working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for answer without working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 </w:t>
            </w:r>
            <w:r w:rsidR="00EC0BAF" w:rsidRPr="00EC0BAF">
              <w:rPr>
                <w:rFonts w:ascii="Times New Roman" w:hAnsi="Times New Roman"/>
                <w:color w:val="FF0000"/>
                <w:position w:val="-172"/>
                <w:sz w:val="24"/>
                <w:szCs w:val="24"/>
              </w:rPr>
              <w:object w:dxaOrig="3426" w:dyaOrig="1956">
                <v:shape id="_x0000_i1126" type="#_x0000_t75" style="width:171pt;height:97.5pt" o:ole="">
                  <v:imagedata r:id="rId211" o:title=""/>
                </v:shape>
                <o:OLEObject Type="Embed" ProgID="FXEquation.Equation" ShapeID="_x0000_i1126" DrawAspect="Content" ObjectID="_1556909692" r:id="rId21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working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for answer without working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6237" w:type="dxa"/>
          </w:tcPr>
          <w:p w:rsidR="00EC0BAF" w:rsidRDefault="00EC0BAF" w:rsidP="00EC0BAF">
            <w:pPr>
              <w:pStyle w:val="LongerQuestions"/>
            </w:pPr>
            <w:r>
              <w:t>(a</w:t>
            </w:r>
            <w:r w:rsidR="00E66E8D">
              <w:t xml:space="preserve">)     </w:t>
            </w:r>
            <w:r>
              <w:t xml:space="preserve">   </w:t>
            </w:r>
            <w:r w:rsidRPr="00EC0BAF">
              <w:rPr>
                <w:color w:val="FF0000"/>
                <w:position w:val="-234"/>
              </w:rPr>
              <w:object w:dxaOrig="3006" w:dyaOrig="2576">
                <v:shape id="_x0000_i1127" type="#_x0000_t75" style="width:150pt;height:129pt" o:ole="">
                  <v:imagedata r:id="rId213" o:title=""/>
                </v:shape>
                <o:OLEObject Type="Embed" ProgID="FXEquation.Equation" ShapeID="_x0000_i1127" DrawAspect="Content" ObjectID="_1556909693" r:id="rId214"/>
              </w:object>
            </w:r>
            <w:r>
              <w:t xml:space="preserve"> 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marks for correct answer with working.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mostly correct working with a minor error.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answer without working.</w:t>
            </w:r>
          </w:p>
        </w:tc>
      </w:tr>
      <w:tr w:rsidR="00E66E8D" w:rsidTr="002B7ABF">
        <w:trPr>
          <w:cantSplit/>
        </w:trPr>
        <w:tc>
          <w:tcPr>
            <w:tcW w:w="1242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6237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(b)       </w:t>
            </w:r>
            <w:r w:rsidR="00EC0BAF" w:rsidRPr="00EC0BAF">
              <w:rPr>
                <w:color w:val="FF0000"/>
                <w:position w:val="-272"/>
              </w:rPr>
              <w:object w:dxaOrig="2947" w:dyaOrig="3166">
                <v:shape id="_x0000_i1128" type="#_x0000_t75" style="width:147pt;height:158.25pt" o:ole="">
                  <v:imagedata r:id="rId215" o:title=""/>
                </v:shape>
                <o:OLEObject Type="Embed" ProgID="FXEquation.Equation" ShapeID="_x0000_i1128" DrawAspect="Content" ObjectID="_1556909694" r:id="rId216"/>
              </w:object>
            </w:r>
            <w:r w:rsidR="00EC0BAF">
              <w:t xml:space="preserve">  </w:t>
            </w:r>
            <w: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2410" w:type="dxa"/>
          </w:tcPr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marks for correct answer with working.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mostly correct working with a minor error.</w:t>
            </w:r>
          </w:p>
          <w:p w:rsidR="00E66E8D" w:rsidRDefault="00E66E8D" w:rsidP="00E66E8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answer without working.</w:t>
            </w:r>
          </w:p>
        </w:tc>
      </w:tr>
      <w:tr w:rsidR="00EC0BAF" w:rsidTr="002B7ABF">
        <w:trPr>
          <w:cantSplit/>
        </w:trPr>
        <w:tc>
          <w:tcPr>
            <w:tcW w:w="1242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(c)       </w:t>
            </w:r>
            <w:r w:rsidR="00CA3163" w:rsidRPr="00CA3163">
              <w:rPr>
                <w:color w:val="FF0000"/>
                <w:position w:val="-442"/>
              </w:rPr>
              <w:object w:dxaOrig="3234" w:dyaOrig="4798" w14:anchorId="2FBF10C4">
                <v:shape id="_x0000_i1129" type="#_x0000_t75" style="width:162pt;height:240pt" o:ole="">
                  <v:imagedata r:id="rId217" o:title=""/>
                </v:shape>
                <o:OLEObject Type="Embed" ProgID="FXEquation.Equation" ShapeID="_x0000_i1129" DrawAspect="Content" ObjectID="_1556909695" r:id="rId218"/>
              </w:object>
            </w:r>
            <w: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2410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marks for correct answer with working.</w:t>
            </w:r>
          </w:p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mostly correct working with a minor error.</w:t>
            </w:r>
          </w:p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answer without working.</w:t>
            </w:r>
          </w:p>
        </w:tc>
      </w:tr>
      <w:tr w:rsidR="00EC0BAF" w:rsidTr="002B7ABF">
        <w:trPr>
          <w:cantSplit/>
        </w:trPr>
        <w:tc>
          <w:tcPr>
            <w:tcW w:w="1242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(d)     </w:t>
            </w:r>
            <w:r w:rsidRPr="00EC0BAF">
              <w:rPr>
                <w:color w:val="FF0000"/>
                <w:position w:val="-402"/>
              </w:rPr>
              <w:object w:dxaOrig="5048" w:dyaOrig="4260">
                <v:shape id="_x0000_i1130" type="#_x0000_t75" style="width:252.75pt;height:213pt" o:ole="">
                  <v:imagedata r:id="rId219" o:title=""/>
                </v:shape>
                <o:OLEObject Type="Embed" ProgID="FXEquation.Equation" ShapeID="_x0000_i1130" DrawAspect="Content" ObjectID="_1556909696" r:id="rId220"/>
              </w:object>
            </w:r>
            <w:r>
              <w:t xml:space="preserve"> </w:t>
            </w:r>
          </w:p>
        </w:tc>
        <w:tc>
          <w:tcPr>
            <w:tcW w:w="2410" w:type="dxa"/>
          </w:tcPr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marks for correct answer with working.</w:t>
            </w:r>
          </w:p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mostly correct working with a minor error.</w:t>
            </w:r>
          </w:p>
          <w:p w:rsidR="00EC0BAF" w:rsidRDefault="00EC0BAF" w:rsidP="00EC0B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attempt that shows some progress toward answer, or answer without working.</w:t>
            </w:r>
          </w:p>
        </w:tc>
      </w:tr>
    </w:tbl>
    <w:p w:rsidR="00DD6890" w:rsidRPr="00DD6890" w:rsidRDefault="00DD6890" w:rsidP="00DD6890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C60" w:rsidRDefault="002C3C60" w:rsidP="00C868AD">
      <w:r>
        <w:separator/>
      </w:r>
    </w:p>
  </w:endnote>
  <w:endnote w:type="continuationSeparator" w:id="0">
    <w:p w:rsidR="002C3C60" w:rsidRDefault="002C3C60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alatino-Roman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6E8D" w:rsidRDefault="00E66E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5B8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E66E8D" w:rsidRDefault="00E66E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6E8D" w:rsidRDefault="00E66E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3C6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66E8D" w:rsidRDefault="00E66E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C60" w:rsidRDefault="002C3C60" w:rsidP="00C868AD">
      <w:r>
        <w:separator/>
      </w:r>
    </w:p>
  </w:footnote>
  <w:footnote w:type="continuationSeparator" w:id="0">
    <w:p w:rsidR="002C3C60" w:rsidRDefault="002C3C60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8D" w:rsidRPr="00C868AD" w:rsidRDefault="002C3C60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E66E8D">
          <w:rPr>
            <w:u w:val="single"/>
          </w:rPr>
          <w:t>School Name</w:t>
        </w:r>
      </w:sdtContent>
    </w:sdt>
    <w:r w:rsidR="00E66E8D">
      <w:rPr>
        <w:u w:val="single"/>
      </w:rPr>
      <w:t xml:space="preserve"> </w:t>
    </w:r>
    <w:r w:rsidR="00E66E8D">
      <w:rPr>
        <w:u w:val="single"/>
      </w:rPr>
      <w:tab/>
      <w:t xml:space="preserve">Mathematics </w:t>
    </w:r>
    <w:r w:rsidR="00E66E8D" w:rsidRPr="00C868AD">
      <w:rPr>
        <w:u w:val="single"/>
      </w:rPr>
      <w:t>Test</w:t>
    </w:r>
    <w:r w:rsidR="00E66E8D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BB54F591AF7A492F9CA8F37496E177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66E8D">
          <w:rPr>
            <w:u w:val="single"/>
          </w:rPr>
          <w:t>Equations</w:t>
        </w:r>
      </w:sdtContent>
    </w:sdt>
    <w:r w:rsidR="00E66E8D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59469FB2DCC9455D9543029B8EBD685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E66E8D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332D4"/>
    <w:multiLevelType w:val="hybridMultilevel"/>
    <w:tmpl w:val="255A4DF2"/>
    <w:lvl w:ilvl="0" w:tplc="2D2AE8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12"/>
  </w:num>
  <w:num w:numId="8">
    <w:abstractNumId w:val="14"/>
  </w:num>
  <w:num w:numId="9">
    <w:abstractNumId w:val="4"/>
  </w:num>
  <w:num w:numId="10">
    <w:abstractNumId w:val="6"/>
  </w:num>
  <w:num w:numId="11">
    <w:abstractNumId w:val="8"/>
  </w:num>
  <w:num w:numId="12">
    <w:abstractNumId w:val="13"/>
  </w:num>
  <w:num w:numId="13">
    <w:abstractNumId w:val="5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D2A"/>
    <w:rsid w:val="000176AA"/>
    <w:rsid w:val="000230B2"/>
    <w:rsid w:val="000266E5"/>
    <w:rsid w:val="000416A5"/>
    <w:rsid w:val="00097813"/>
    <w:rsid w:val="000A3DF6"/>
    <w:rsid w:val="000C4CAD"/>
    <w:rsid w:val="000F1D2A"/>
    <w:rsid w:val="00101D4E"/>
    <w:rsid w:val="00110126"/>
    <w:rsid w:val="0018287C"/>
    <w:rsid w:val="001940F6"/>
    <w:rsid w:val="00197427"/>
    <w:rsid w:val="001D1C88"/>
    <w:rsid w:val="001D25CA"/>
    <w:rsid w:val="001D51F7"/>
    <w:rsid w:val="00216994"/>
    <w:rsid w:val="00246314"/>
    <w:rsid w:val="002A3CD8"/>
    <w:rsid w:val="002B5B89"/>
    <w:rsid w:val="002B7ABF"/>
    <w:rsid w:val="002C1F1F"/>
    <w:rsid w:val="002C3C60"/>
    <w:rsid w:val="002F71E5"/>
    <w:rsid w:val="00325745"/>
    <w:rsid w:val="003570FE"/>
    <w:rsid w:val="00374BC9"/>
    <w:rsid w:val="00396770"/>
    <w:rsid w:val="003D41FF"/>
    <w:rsid w:val="00413DF5"/>
    <w:rsid w:val="0045582C"/>
    <w:rsid w:val="00460B7C"/>
    <w:rsid w:val="00461042"/>
    <w:rsid w:val="00474558"/>
    <w:rsid w:val="004A64CB"/>
    <w:rsid w:val="004E1D1E"/>
    <w:rsid w:val="00522775"/>
    <w:rsid w:val="005277D4"/>
    <w:rsid w:val="005503D3"/>
    <w:rsid w:val="005615AC"/>
    <w:rsid w:val="00586363"/>
    <w:rsid w:val="00591FD0"/>
    <w:rsid w:val="005B261E"/>
    <w:rsid w:val="005C0019"/>
    <w:rsid w:val="005C44C0"/>
    <w:rsid w:val="005E3EB0"/>
    <w:rsid w:val="005F70B5"/>
    <w:rsid w:val="00624B16"/>
    <w:rsid w:val="00641EA7"/>
    <w:rsid w:val="00667642"/>
    <w:rsid w:val="006718CF"/>
    <w:rsid w:val="006833C2"/>
    <w:rsid w:val="006A1410"/>
    <w:rsid w:val="006F3D36"/>
    <w:rsid w:val="00730DEA"/>
    <w:rsid w:val="007403DD"/>
    <w:rsid w:val="007A7013"/>
    <w:rsid w:val="007B3348"/>
    <w:rsid w:val="007C2664"/>
    <w:rsid w:val="007D0059"/>
    <w:rsid w:val="007D39B1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55159"/>
    <w:rsid w:val="00976190"/>
    <w:rsid w:val="009A5487"/>
    <w:rsid w:val="009B402D"/>
    <w:rsid w:val="009D24C3"/>
    <w:rsid w:val="009D5D26"/>
    <w:rsid w:val="009E0C2C"/>
    <w:rsid w:val="00A133A2"/>
    <w:rsid w:val="00A158D7"/>
    <w:rsid w:val="00A23965"/>
    <w:rsid w:val="00A252B0"/>
    <w:rsid w:val="00A64E23"/>
    <w:rsid w:val="00A81533"/>
    <w:rsid w:val="00A824D7"/>
    <w:rsid w:val="00AB0C62"/>
    <w:rsid w:val="00B0317F"/>
    <w:rsid w:val="00B26BD8"/>
    <w:rsid w:val="00B850EA"/>
    <w:rsid w:val="00B9780A"/>
    <w:rsid w:val="00BC0959"/>
    <w:rsid w:val="00BD6D62"/>
    <w:rsid w:val="00BE233F"/>
    <w:rsid w:val="00BF6FD8"/>
    <w:rsid w:val="00C17E11"/>
    <w:rsid w:val="00C204E3"/>
    <w:rsid w:val="00C32A60"/>
    <w:rsid w:val="00C342C2"/>
    <w:rsid w:val="00C56E1E"/>
    <w:rsid w:val="00C71E16"/>
    <w:rsid w:val="00C75CAA"/>
    <w:rsid w:val="00C868AD"/>
    <w:rsid w:val="00CA11C9"/>
    <w:rsid w:val="00CA296A"/>
    <w:rsid w:val="00CA3163"/>
    <w:rsid w:val="00CD209A"/>
    <w:rsid w:val="00D03A78"/>
    <w:rsid w:val="00D33041"/>
    <w:rsid w:val="00D667E2"/>
    <w:rsid w:val="00D752EC"/>
    <w:rsid w:val="00D95422"/>
    <w:rsid w:val="00DB0E30"/>
    <w:rsid w:val="00DD06F8"/>
    <w:rsid w:val="00DD6890"/>
    <w:rsid w:val="00E371AE"/>
    <w:rsid w:val="00E66E8D"/>
    <w:rsid w:val="00E73210"/>
    <w:rsid w:val="00E97D94"/>
    <w:rsid w:val="00EA0EAF"/>
    <w:rsid w:val="00EA29ED"/>
    <w:rsid w:val="00EB1449"/>
    <w:rsid w:val="00EB3839"/>
    <w:rsid w:val="00EC0BAF"/>
    <w:rsid w:val="00F76BBF"/>
    <w:rsid w:val="00F9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75FA33-7B11-4963-9BFB-78C1325A3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image" Target="media/image28.png"/><Relationship Id="rId84" Type="http://schemas.openxmlformats.org/officeDocument/2006/relationships/image" Target="media/image37.png"/><Relationship Id="rId138" Type="http://schemas.openxmlformats.org/officeDocument/2006/relationships/oleObject" Target="embeddings/oleObject65.bin"/><Relationship Id="rId159" Type="http://schemas.openxmlformats.org/officeDocument/2006/relationships/image" Target="media/image74.png"/><Relationship Id="rId170" Type="http://schemas.openxmlformats.org/officeDocument/2006/relationships/oleObject" Target="embeddings/oleObject81.bin"/><Relationship Id="rId191" Type="http://schemas.openxmlformats.org/officeDocument/2006/relationships/image" Target="media/image90.png"/><Relationship Id="rId205" Type="http://schemas.openxmlformats.org/officeDocument/2006/relationships/image" Target="media/image97.png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image" Target="media/image23.png"/><Relationship Id="rId74" Type="http://schemas.openxmlformats.org/officeDocument/2006/relationships/oleObject" Target="embeddings/oleObject34.bin"/><Relationship Id="rId128" Type="http://schemas.openxmlformats.org/officeDocument/2006/relationships/image" Target="media/image59.png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5.png"/><Relationship Id="rId216" Type="http://schemas.openxmlformats.org/officeDocument/2006/relationships/oleObject" Target="embeddings/oleObject104.bin"/><Relationship Id="rId211" Type="http://schemas.openxmlformats.org/officeDocument/2006/relationships/image" Target="media/image100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1.png"/><Relationship Id="rId113" Type="http://schemas.openxmlformats.org/officeDocument/2006/relationships/oleObject" Target="embeddings/oleObject52.bin"/><Relationship Id="rId118" Type="http://schemas.openxmlformats.org/officeDocument/2006/relationships/image" Target="media/image54.png"/><Relationship Id="rId134" Type="http://schemas.openxmlformats.org/officeDocument/2006/relationships/oleObject" Target="embeddings/oleObject63.bin"/><Relationship Id="rId139" Type="http://schemas.openxmlformats.org/officeDocument/2006/relationships/image" Target="media/image64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1.bin"/><Relationship Id="rId155" Type="http://schemas.openxmlformats.org/officeDocument/2006/relationships/image" Target="media/image72.png"/><Relationship Id="rId171" Type="http://schemas.openxmlformats.org/officeDocument/2006/relationships/image" Target="media/image80.png"/><Relationship Id="rId176" Type="http://schemas.openxmlformats.org/officeDocument/2006/relationships/oleObject" Target="embeddings/oleObject84.bin"/><Relationship Id="rId192" Type="http://schemas.openxmlformats.org/officeDocument/2006/relationships/oleObject" Target="embeddings/oleObject92.bin"/><Relationship Id="rId197" Type="http://schemas.openxmlformats.org/officeDocument/2006/relationships/image" Target="media/image93.png"/><Relationship Id="rId206" Type="http://schemas.openxmlformats.org/officeDocument/2006/relationships/oleObject" Target="embeddings/oleObject99.bin"/><Relationship Id="rId201" Type="http://schemas.openxmlformats.org/officeDocument/2006/relationships/image" Target="media/image95.png"/><Relationship Id="rId222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image" Target="media/image26.png"/><Relationship Id="rId103" Type="http://schemas.openxmlformats.org/officeDocument/2006/relationships/oleObject" Target="embeddings/oleObject47.bin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header" Target="header1.xml"/><Relationship Id="rId91" Type="http://schemas.openxmlformats.org/officeDocument/2006/relationships/oleObject" Target="embeddings/oleObject41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6.bin"/><Relationship Id="rId145" Type="http://schemas.openxmlformats.org/officeDocument/2006/relationships/image" Target="media/image67.png"/><Relationship Id="rId161" Type="http://schemas.openxmlformats.org/officeDocument/2006/relationships/image" Target="media/image75.png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88.png"/><Relationship Id="rId217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2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image" Target="media/image21.png"/><Relationship Id="rId114" Type="http://schemas.openxmlformats.org/officeDocument/2006/relationships/image" Target="media/image52.png"/><Relationship Id="rId119" Type="http://schemas.openxmlformats.org/officeDocument/2006/relationships/oleObject" Target="embeddings/oleObject55.bin"/><Relationship Id="rId44" Type="http://schemas.openxmlformats.org/officeDocument/2006/relationships/image" Target="media/image19.png"/><Relationship Id="rId60" Type="http://schemas.openxmlformats.org/officeDocument/2006/relationships/oleObject" Target="embeddings/oleObject27.bin"/><Relationship Id="rId65" Type="http://schemas.openxmlformats.org/officeDocument/2006/relationships/image" Target="media/image29.png"/><Relationship Id="rId81" Type="http://schemas.openxmlformats.org/officeDocument/2006/relationships/oleObject" Target="embeddings/oleObject36.bin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image" Target="media/image62.png"/><Relationship Id="rId151" Type="http://schemas.openxmlformats.org/officeDocument/2006/relationships/image" Target="media/image70.png"/><Relationship Id="rId156" Type="http://schemas.openxmlformats.org/officeDocument/2006/relationships/oleObject" Target="embeddings/oleObject74.bin"/><Relationship Id="rId177" Type="http://schemas.openxmlformats.org/officeDocument/2006/relationships/image" Target="media/image83.png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1.png"/><Relationship Id="rId202" Type="http://schemas.openxmlformats.org/officeDocument/2006/relationships/oleObject" Target="embeddings/oleObject97.bin"/><Relationship Id="rId207" Type="http://schemas.openxmlformats.org/officeDocument/2006/relationships/image" Target="media/image98.png"/><Relationship Id="rId223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4.png"/><Relationship Id="rId76" Type="http://schemas.openxmlformats.org/officeDocument/2006/relationships/footer" Target="footer1.xml"/><Relationship Id="rId97" Type="http://schemas.openxmlformats.org/officeDocument/2006/relationships/oleObject" Target="embeddings/oleObject44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58.bin"/><Relationship Id="rId141" Type="http://schemas.openxmlformats.org/officeDocument/2006/relationships/image" Target="media/image65.png"/><Relationship Id="rId146" Type="http://schemas.openxmlformats.org/officeDocument/2006/relationships/oleObject" Target="embeddings/oleObject69.bin"/><Relationship Id="rId167" Type="http://schemas.openxmlformats.org/officeDocument/2006/relationships/image" Target="media/image78.png"/><Relationship Id="rId188" Type="http://schemas.openxmlformats.org/officeDocument/2006/relationships/oleObject" Target="embeddings/oleObject90.bin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1.png"/><Relationship Id="rId162" Type="http://schemas.openxmlformats.org/officeDocument/2006/relationships/oleObject" Target="embeddings/oleObject77.bin"/><Relationship Id="rId183" Type="http://schemas.openxmlformats.org/officeDocument/2006/relationships/image" Target="media/image86.png"/><Relationship Id="rId213" Type="http://schemas.openxmlformats.org/officeDocument/2006/relationships/image" Target="media/image101.png"/><Relationship Id="rId218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image" Target="media/image73.png"/><Relationship Id="rId178" Type="http://schemas.openxmlformats.org/officeDocument/2006/relationships/oleObject" Target="embeddings/oleObject85.bin"/><Relationship Id="rId61" Type="http://schemas.openxmlformats.org/officeDocument/2006/relationships/image" Target="media/image27.png"/><Relationship Id="rId82" Type="http://schemas.openxmlformats.org/officeDocument/2006/relationships/image" Target="media/image36.png"/><Relationship Id="rId152" Type="http://schemas.openxmlformats.org/officeDocument/2006/relationships/oleObject" Target="embeddings/oleObject72.bin"/><Relationship Id="rId173" Type="http://schemas.openxmlformats.org/officeDocument/2006/relationships/image" Target="media/image81.png"/><Relationship Id="rId194" Type="http://schemas.openxmlformats.org/officeDocument/2006/relationships/oleObject" Target="embeddings/oleObject93.bin"/><Relationship Id="rId199" Type="http://schemas.openxmlformats.org/officeDocument/2006/relationships/image" Target="media/image94.png"/><Relationship Id="rId203" Type="http://schemas.openxmlformats.org/officeDocument/2006/relationships/image" Target="media/image96.png"/><Relationship Id="rId208" Type="http://schemas.openxmlformats.org/officeDocument/2006/relationships/oleObject" Target="embeddings/oleObject100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footer" Target="footer2.xml"/><Relationship Id="rId100" Type="http://schemas.openxmlformats.org/officeDocument/2006/relationships/image" Target="media/image45.png"/><Relationship Id="rId105" Type="http://schemas.openxmlformats.org/officeDocument/2006/relationships/oleObject" Target="embeddings/oleObject48.bin"/><Relationship Id="rId126" Type="http://schemas.openxmlformats.org/officeDocument/2006/relationships/image" Target="media/image58.png"/><Relationship Id="rId147" Type="http://schemas.openxmlformats.org/officeDocument/2006/relationships/image" Target="media/image68.png"/><Relationship Id="rId168" Type="http://schemas.openxmlformats.org/officeDocument/2006/relationships/oleObject" Target="embeddings/oleObject80.bin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image" Target="media/image76.png"/><Relationship Id="rId184" Type="http://schemas.openxmlformats.org/officeDocument/2006/relationships/oleObject" Target="embeddings/oleObject88.bin"/><Relationship Id="rId189" Type="http://schemas.openxmlformats.org/officeDocument/2006/relationships/image" Target="media/image89.png"/><Relationship Id="rId219" Type="http://schemas.openxmlformats.org/officeDocument/2006/relationships/image" Target="media/image104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0.png"/><Relationship Id="rId116" Type="http://schemas.openxmlformats.org/officeDocument/2006/relationships/image" Target="media/image53.png"/><Relationship Id="rId137" Type="http://schemas.openxmlformats.org/officeDocument/2006/relationships/image" Target="media/image63.png"/><Relationship Id="rId158" Type="http://schemas.openxmlformats.org/officeDocument/2006/relationships/oleObject" Target="embeddings/oleObject75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7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1.png"/><Relationship Id="rId174" Type="http://schemas.openxmlformats.org/officeDocument/2006/relationships/oleObject" Target="embeddings/oleObject83.bin"/><Relationship Id="rId179" Type="http://schemas.openxmlformats.org/officeDocument/2006/relationships/image" Target="media/image84.png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image" Target="media/image25.png"/><Relationship Id="rId106" Type="http://schemas.openxmlformats.org/officeDocument/2006/relationships/image" Target="media/image48.png"/><Relationship Id="rId127" Type="http://schemas.openxmlformats.org/officeDocument/2006/relationships/oleObject" Target="embeddings/oleObject5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image" Target="media/image33.png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6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79.png"/><Relationship Id="rId185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2.png"/><Relationship Id="rId26" Type="http://schemas.openxmlformats.org/officeDocument/2006/relationships/image" Target="media/image10.png"/><Relationship Id="rId47" Type="http://schemas.openxmlformats.org/officeDocument/2006/relationships/image" Target="media/image20.png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54" Type="http://schemas.openxmlformats.org/officeDocument/2006/relationships/oleObject" Target="embeddings/oleObject73.bin"/><Relationship Id="rId175" Type="http://schemas.openxmlformats.org/officeDocument/2006/relationships/image" Target="media/image82.png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png"/><Relationship Id="rId221" Type="http://schemas.openxmlformats.org/officeDocument/2006/relationships/fontTable" Target="fontTable.xml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image" Target="media/image40.png"/><Relationship Id="rId165" Type="http://schemas.openxmlformats.org/officeDocument/2006/relationships/image" Target="media/image77.png"/><Relationship Id="rId186" Type="http://schemas.openxmlformats.org/officeDocument/2006/relationships/oleObject" Target="embeddings/oleObject89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2%20Draft%20Products%202017%20Active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F69F390D4AF4AABBDDA51586B224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AACCDB-82E1-4AE6-9135-E5F511DFE6FE}"/>
      </w:docPartPr>
      <w:docPartBody>
        <w:p w:rsidR="002320D5" w:rsidRDefault="00BB6117">
          <w:pPr>
            <w:pStyle w:val="6F69F390D4AF4AABBDDA51586B2243CF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562D65387FC49DE9CA63116D3388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B13B76-DA63-46DB-8C4B-4551927AC2DA}"/>
      </w:docPartPr>
      <w:docPartBody>
        <w:p w:rsidR="002320D5" w:rsidRDefault="00BB6117">
          <w:pPr>
            <w:pStyle w:val="9562D65387FC49DE9CA63116D33882F7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45AB3F00F4445A59B979D1D18AF6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E028E5-0A66-4C88-AD29-1FEACABD0402}"/>
      </w:docPartPr>
      <w:docPartBody>
        <w:p w:rsidR="002320D5" w:rsidRDefault="00BB6117">
          <w:pPr>
            <w:pStyle w:val="645AB3F00F4445A59B979D1D18AF6EA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61A20E16F6244D3ADF6A3DC6F86A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36E0A-3187-4D80-8E83-A22184F49343}"/>
      </w:docPartPr>
      <w:docPartBody>
        <w:p w:rsidR="002320D5" w:rsidRDefault="00BB6117">
          <w:pPr>
            <w:pStyle w:val="361A20E16F6244D3ADF6A3DC6F86AB9E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7CA6D66F02D4CD68D00D59CD82154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D0142-FF14-43D7-8A9A-47C82DBE6F29}"/>
      </w:docPartPr>
      <w:docPartBody>
        <w:p w:rsidR="002320D5" w:rsidRDefault="00BB6117">
          <w:pPr>
            <w:pStyle w:val="97CA6D66F02D4CD68D00D59CD82154DF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249CC493EC240B1A7A537AC052D68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BF11B8-4604-4360-BC6C-0D0075A6DCB7}"/>
      </w:docPartPr>
      <w:docPartBody>
        <w:p w:rsidR="002320D5" w:rsidRDefault="00BB6117">
          <w:pPr>
            <w:pStyle w:val="C249CC493EC240B1A7A537AC052D6839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B54F591AF7A492F9CA8F37496E177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DE989-3F5A-4759-B74E-CFF75186DE9D}"/>
      </w:docPartPr>
      <w:docPartBody>
        <w:p w:rsidR="002320D5" w:rsidRDefault="00BB6117">
          <w:pPr>
            <w:pStyle w:val="BB54F591AF7A492F9CA8F37496E17724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B98712672154466A59A3DF06E73F0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66887-55A5-4974-BD39-865965938278}"/>
      </w:docPartPr>
      <w:docPartBody>
        <w:p w:rsidR="002320D5" w:rsidRDefault="00BB6117">
          <w:pPr>
            <w:pStyle w:val="0B98712672154466A59A3DF06E73F08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595677A1603F42A2B15DB0A65DC6CA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B68E70-BDC8-4E0C-A119-6F10074564B2}"/>
      </w:docPartPr>
      <w:docPartBody>
        <w:p w:rsidR="002320D5" w:rsidRDefault="00BB6117">
          <w:pPr>
            <w:pStyle w:val="595677A1603F42A2B15DB0A65DC6CABF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9469FB2DCC9455D9543029B8EBD6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830898-EF1D-4D1C-8321-B2AE7EF3B780}"/>
      </w:docPartPr>
      <w:docPartBody>
        <w:p w:rsidR="002320D5" w:rsidRDefault="00BB6117">
          <w:pPr>
            <w:pStyle w:val="59469FB2DCC9455D9543029B8EBD685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A3FD73B0E344994B7DBA2594FE669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B035E-83AE-4F72-A9B2-576665BFB5B3}"/>
      </w:docPartPr>
      <w:docPartBody>
        <w:p w:rsidR="002320D5" w:rsidRDefault="00BB6117">
          <w:pPr>
            <w:pStyle w:val="BA3FD73B0E344994B7DBA2594FE6690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72F8D32A56F4749BB923A64B65A8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7980E-8F8B-45EA-B63D-74C2222C80E9}"/>
      </w:docPartPr>
      <w:docPartBody>
        <w:p w:rsidR="002320D5" w:rsidRDefault="00BB6117">
          <w:pPr>
            <w:pStyle w:val="C72F8D32A56F4749BB923A64B65A8AD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6BD022652464464BC38F795DA428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E0334-AAA2-4CF1-ADD7-F617EA003831}"/>
      </w:docPartPr>
      <w:docPartBody>
        <w:p w:rsidR="002320D5" w:rsidRDefault="00BB6117">
          <w:pPr>
            <w:pStyle w:val="86BD022652464464BC38F795DA4280D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F6AD057F38CD4BC7BF9ED4892EF21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98649-B32B-40A1-85F4-74147FBF5685}"/>
      </w:docPartPr>
      <w:docPartBody>
        <w:p w:rsidR="002320D5" w:rsidRDefault="00BB6117">
          <w:pPr>
            <w:pStyle w:val="F6AD057F38CD4BC7BF9ED4892EF2122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1FDBF94FEB8646DB8C24D1A150E6C9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53DE9-479E-40CF-9897-BC83F724F09B}"/>
      </w:docPartPr>
      <w:docPartBody>
        <w:p w:rsidR="002320D5" w:rsidRDefault="00BB6117">
          <w:pPr>
            <w:pStyle w:val="1FDBF94FEB8646DB8C24D1A150E6C97E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72614A6084547F78440FA02FB0AF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3599D-2E9D-42F0-8D48-00B807735AA2}"/>
      </w:docPartPr>
      <w:docPartBody>
        <w:p w:rsidR="002320D5" w:rsidRDefault="00BB6117">
          <w:pPr>
            <w:pStyle w:val="D72614A6084547F78440FA02FB0AF49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1C809992768A4F6B96622B9C9219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EAEDA3-837C-40A3-809C-1F9EA94A9D45}"/>
      </w:docPartPr>
      <w:docPartBody>
        <w:p w:rsidR="002320D5" w:rsidRDefault="00BB6117">
          <w:pPr>
            <w:pStyle w:val="1C809992768A4F6B96622B9C9219141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43084F8BA99D425AB56D279C53F0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53918D-625F-4BE8-80FD-F3D0D2E6AC2F}"/>
      </w:docPartPr>
      <w:docPartBody>
        <w:p w:rsidR="002320D5" w:rsidRDefault="00BB6117">
          <w:pPr>
            <w:pStyle w:val="43084F8BA99D425AB56D279C53F0A50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1C6C6FF576141F79323AC2F097F2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DD124-68CF-4F74-B1F4-A0BDC03C040B}"/>
      </w:docPartPr>
      <w:docPartBody>
        <w:p w:rsidR="002320D5" w:rsidRDefault="00BB6117">
          <w:pPr>
            <w:pStyle w:val="D1C6C6FF576141F79323AC2F097F283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5F9424BA41A43ED8196CEBD7EFD3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B55BC-F5DD-498B-AE0F-CACC09462FCF}"/>
      </w:docPartPr>
      <w:docPartBody>
        <w:p w:rsidR="002320D5" w:rsidRDefault="00BB6117">
          <w:pPr>
            <w:pStyle w:val="F5F9424BA41A43ED8196CEBD7EFD34CE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131C530ACBF410CACFA522200D5CC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ED941-930C-468E-86EF-DA9878E85778}"/>
      </w:docPartPr>
      <w:docPartBody>
        <w:p w:rsidR="002320D5" w:rsidRDefault="00BB6117">
          <w:pPr>
            <w:pStyle w:val="9131C530ACBF410CACFA522200D5CC61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E31C611634CD4517971411A87A385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F032-491E-4C6A-987F-1553E1B9F160}"/>
      </w:docPartPr>
      <w:docPartBody>
        <w:p w:rsidR="002320D5" w:rsidRDefault="00BB6117">
          <w:pPr>
            <w:pStyle w:val="E31C611634CD4517971411A87A385BA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85FF349F200466E997901AAF603F3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F6388-67F9-4301-BAF3-D7CEB2C8EA92}"/>
      </w:docPartPr>
      <w:docPartBody>
        <w:p w:rsidR="002320D5" w:rsidRDefault="00BB6117">
          <w:pPr>
            <w:pStyle w:val="B85FF349F200466E997901AAF603F37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3AE71E50CB04F99955945124F288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B7E4F4-6292-4A00-96CD-1A2B2FFEEFC4}"/>
      </w:docPartPr>
      <w:docPartBody>
        <w:p w:rsidR="002320D5" w:rsidRDefault="00BB6117">
          <w:pPr>
            <w:pStyle w:val="F3AE71E50CB04F99955945124F288A4D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alatino-Roman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117"/>
    <w:rsid w:val="002320D5"/>
    <w:rsid w:val="007D723D"/>
    <w:rsid w:val="00BB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F69F390D4AF4AABBDDA51586B2243CF">
    <w:name w:val="6F69F390D4AF4AABBDDA51586B2243CF"/>
  </w:style>
  <w:style w:type="paragraph" w:customStyle="1" w:styleId="9562D65387FC49DE9CA63116D33882F7">
    <w:name w:val="9562D65387FC49DE9CA63116D33882F7"/>
  </w:style>
  <w:style w:type="paragraph" w:customStyle="1" w:styleId="645AB3F00F4445A59B979D1D18AF6EA8">
    <w:name w:val="645AB3F00F4445A59B979D1D18AF6EA8"/>
  </w:style>
  <w:style w:type="paragraph" w:customStyle="1" w:styleId="361A20E16F6244D3ADF6A3DC6F86AB9E">
    <w:name w:val="361A20E16F6244D3ADF6A3DC6F86AB9E"/>
  </w:style>
  <w:style w:type="paragraph" w:customStyle="1" w:styleId="97CA6D66F02D4CD68D00D59CD82154DF">
    <w:name w:val="97CA6D66F02D4CD68D00D59CD82154DF"/>
  </w:style>
  <w:style w:type="paragraph" w:customStyle="1" w:styleId="C249CC493EC240B1A7A537AC052D6839">
    <w:name w:val="C249CC493EC240B1A7A537AC052D6839"/>
  </w:style>
  <w:style w:type="paragraph" w:customStyle="1" w:styleId="BB54F591AF7A492F9CA8F37496E17724">
    <w:name w:val="BB54F591AF7A492F9CA8F37496E17724"/>
  </w:style>
  <w:style w:type="paragraph" w:customStyle="1" w:styleId="0B98712672154466A59A3DF06E73F086">
    <w:name w:val="0B98712672154466A59A3DF06E73F086"/>
  </w:style>
  <w:style w:type="paragraph" w:customStyle="1" w:styleId="595677A1603F42A2B15DB0A65DC6CABF">
    <w:name w:val="595677A1603F42A2B15DB0A65DC6CABF"/>
  </w:style>
  <w:style w:type="paragraph" w:customStyle="1" w:styleId="59469FB2DCC9455D9543029B8EBD685D">
    <w:name w:val="59469FB2DCC9455D9543029B8EBD685D"/>
  </w:style>
  <w:style w:type="paragraph" w:customStyle="1" w:styleId="BA3FD73B0E344994B7DBA2594FE6690A">
    <w:name w:val="BA3FD73B0E344994B7DBA2594FE6690A"/>
  </w:style>
  <w:style w:type="paragraph" w:customStyle="1" w:styleId="C72F8D32A56F4749BB923A64B65A8AD1">
    <w:name w:val="C72F8D32A56F4749BB923A64B65A8AD1"/>
  </w:style>
  <w:style w:type="paragraph" w:customStyle="1" w:styleId="86BD022652464464BC38F795DA4280D5">
    <w:name w:val="86BD022652464464BC38F795DA4280D5"/>
  </w:style>
  <w:style w:type="paragraph" w:customStyle="1" w:styleId="F6AD057F38CD4BC7BF9ED4892EF21221">
    <w:name w:val="F6AD057F38CD4BC7BF9ED4892EF21221"/>
  </w:style>
  <w:style w:type="paragraph" w:customStyle="1" w:styleId="1FDBF94FEB8646DB8C24D1A150E6C97E">
    <w:name w:val="1FDBF94FEB8646DB8C24D1A150E6C97E"/>
  </w:style>
  <w:style w:type="paragraph" w:customStyle="1" w:styleId="D72614A6084547F78440FA02FB0AF490">
    <w:name w:val="D72614A6084547F78440FA02FB0AF490"/>
  </w:style>
  <w:style w:type="paragraph" w:customStyle="1" w:styleId="1C809992768A4F6B96622B9C9219141C">
    <w:name w:val="1C809992768A4F6B96622B9C9219141C"/>
  </w:style>
  <w:style w:type="paragraph" w:customStyle="1" w:styleId="43084F8BA99D425AB56D279C53F0A50C">
    <w:name w:val="43084F8BA99D425AB56D279C53F0A50C"/>
  </w:style>
  <w:style w:type="paragraph" w:customStyle="1" w:styleId="D1C6C6FF576141F79323AC2F097F283B">
    <w:name w:val="D1C6C6FF576141F79323AC2F097F283B"/>
  </w:style>
  <w:style w:type="paragraph" w:customStyle="1" w:styleId="F5F9424BA41A43ED8196CEBD7EFD34CE">
    <w:name w:val="F5F9424BA41A43ED8196CEBD7EFD34CE"/>
  </w:style>
  <w:style w:type="paragraph" w:customStyle="1" w:styleId="9131C530ACBF410CACFA522200D5CC61">
    <w:name w:val="9131C530ACBF410CACFA522200D5CC61"/>
  </w:style>
  <w:style w:type="paragraph" w:customStyle="1" w:styleId="E31C611634CD4517971411A87A385BAF">
    <w:name w:val="E31C611634CD4517971411A87A385BAF"/>
  </w:style>
  <w:style w:type="paragraph" w:customStyle="1" w:styleId="B85FF349F200466E997901AAF603F37C">
    <w:name w:val="B85FF349F200466E997901AAF603F37C"/>
  </w:style>
  <w:style w:type="paragraph" w:customStyle="1" w:styleId="F3AE71E50CB04F99955945124F288A4D">
    <w:name w:val="F3AE71E50CB04F99955945124F288A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C8861-62C6-484E-A133-FFFB00751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15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Equations</vt:lpstr>
    </vt:vector>
  </TitlesOfParts>
  <Company>Western Mathematics</Company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Equations</dc:title>
  <dc:creator>Garry</dc:creator>
  <dc:description>School Name</dc:description>
  <cp:lastModifiedBy>Garry Thorn</cp:lastModifiedBy>
  <cp:revision>2</cp:revision>
  <dcterms:created xsi:type="dcterms:W3CDTF">2017-05-21T12:05:00Z</dcterms:created>
  <dcterms:modified xsi:type="dcterms:W3CDTF">2017-05-21T12:05:00Z</dcterms:modified>
  <cp:category>Year 8</cp:category>
  <cp:contentStatus>2017</cp:contentStatus>
</cp:coreProperties>
</file>