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463548C1368D4FF6A62EAF5B43015217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9FD2F1C4A8624DFBBE9ABE28D1563693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1E23D0FFE37941A480BF1D532EEEA54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E7767CF51D2247EFA1328137EA6928C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7A6B72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2D and 3D Shapes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D66417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853748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530B6F" w:rsidRDefault="00530B6F" w:rsidP="00530B6F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530B6F" w:rsidRDefault="00530B6F" w:rsidP="00530B6F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Name and list properties of common two dimensional shapes.</w:t>
            </w:r>
          </w:p>
          <w:p w:rsidR="00530B6F" w:rsidRDefault="00530B6F" w:rsidP="00530B6F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Connect three</w:t>
            </w:r>
            <w:r>
              <w:rPr>
                <w:rFonts w:ascii="Times New Roman" w:hAnsi="Times New Roman"/>
                <w:sz w:val="16"/>
                <w:szCs w:val="16"/>
              </w:rPr>
              <w:softHyphen/>
              <w:t xml:space="preserve"> dimensional objects with their nets and other two</w:t>
            </w:r>
            <w:r>
              <w:rPr>
                <w:rFonts w:ascii="Times New Roman" w:hAnsi="Times New Roman"/>
                <w:sz w:val="16"/>
                <w:szCs w:val="16"/>
              </w:rPr>
              <w:softHyphen/>
              <w:t>dimensional representations    (ACMMG111)</w:t>
            </w:r>
          </w:p>
          <w:p w:rsidR="00530B6F" w:rsidRDefault="00530B6F" w:rsidP="00530B6F">
            <w:pPr>
              <w:pStyle w:val="ListParagraph"/>
              <w:numPr>
                <w:ilvl w:val="0"/>
                <w:numId w:val="7"/>
              </w:numPr>
              <w:spacing w:after="200" w:line="276" w:lineRule="auto"/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Construct simple prisms and pyramids (ACMMG140) </w:t>
            </w:r>
          </w:p>
          <w:p w:rsidR="00853748" w:rsidRPr="00C56E1E" w:rsidRDefault="00530B6F" w:rsidP="00530B6F">
            <w:pPr>
              <w:pStyle w:val="ListParagraph"/>
              <w:numPr>
                <w:ilvl w:val="0"/>
                <w:numId w:val="7"/>
              </w:numPr>
              <w:ind w:left="46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Classify triangles according to their side and angle properties and describe quadrilaterals (ACMMG165)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  <w:p w:rsidR="00A07B79" w:rsidRPr="00A07B79" w:rsidRDefault="00A07B79" w:rsidP="00E371AE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        </w:t>
            </w:r>
            <w:r w:rsidRPr="00A07B79">
              <w:rPr>
                <w:rFonts w:asciiTheme="majorHAnsi" w:hAnsiTheme="majorHAnsi"/>
                <w:b/>
                <w:sz w:val="24"/>
                <w:szCs w:val="24"/>
              </w:rPr>
              <w:t>Geometric Inst</w:t>
            </w:r>
            <w:r w:rsidR="00472995">
              <w:rPr>
                <w:rFonts w:asciiTheme="majorHAnsi" w:hAnsiTheme="majorHAnsi"/>
                <w:b/>
                <w:sz w:val="24"/>
                <w:szCs w:val="24"/>
              </w:rPr>
              <w:t>ruments would be use</w:t>
            </w:r>
            <w:r w:rsidRPr="00A07B79">
              <w:rPr>
                <w:rFonts w:asciiTheme="majorHAnsi" w:hAnsiTheme="majorHAnsi"/>
                <w:b/>
                <w:sz w:val="24"/>
                <w:szCs w:val="24"/>
              </w:rPr>
              <w:t>ful.</w:t>
            </w: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C21E41" w:rsidRPr="00D87002" w:rsidRDefault="00C21E41" w:rsidP="00731660">
            <w:pPr>
              <w:pStyle w:val="QuestionStyle"/>
            </w:pPr>
            <w:r>
              <w:t xml:space="preserve">What </w:t>
            </w:r>
            <w:r w:rsidR="00A20145">
              <w:t>name could describe the figure</w:t>
            </w:r>
            <w:r>
              <w:t xml:space="preserve"> shown?</w:t>
            </w:r>
          </w:p>
          <w:p w:rsidR="00C21E41" w:rsidRPr="00D4724E" w:rsidRDefault="0066194A" w:rsidP="00C21E4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7" type="#_x0000_t75" style="position:absolute;margin-left:246.3pt;margin-top:3.15pt;width:189.2pt;height:86.35pt;z-index:251648000;mso-position-horizontal-relative:text;mso-position-vertical-relative:text">
                  <v:imagedata r:id="rId8" o:title=""/>
                </v:shape>
                <o:OLEObject Type="Embed" ProgID="FXDraw.Graphic" ShapeID="_x0000_s1067" DrawAspect="Content" ObjectID="_1556906668" r:id="rId9"/>
              </w:object>
            </w:r>
          </w:p>
          <w:p w:rsidR="00C21E41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  <w:r w:rsidRPr="00D472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2672" behindDoc="0" locked="0" layoutInCell="1" allowOverlap="1" wp14:anchorId="07ABCA67" wp14:editId="6480906E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39616</wp:posOffset>
                      </wp:positionV>
                      <wp:extent cx="213360" cy="883920"/>
                      <wp:effectExtent l="0" t="0" r="15240" b="1143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D9CBF7" id="Group 18" o:spid="_x0000_s1026" style="position:absolute;margin-left:30pt;margin-top:3.1pt;width:16.8pt;height:69.6pt;z-index:25161267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iqWwQAAANs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ML68CX8ALn8AwAA//8DAFBLAQItABQABgAIAAAAIQDb4fbL7gAAAIUBAAATAAAAAAAAAAAAAAAA&#10;AAAAAABbQ29udGVudF9UeXBlc10ueG1sUEsBAi0AFAAGAAgAAAAhAFr0LFu/AAAAFQEAAAsAAAAA&#10;AAAAAAAAAAAAHwEAAF9yZWxzLy5yZWxzUEsBAi0AFAAGAAgAAAAhAKLaKpb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Pr="00D472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A20145">
              <w:rPr>
                <w:rFonts w:ascii="Times New Roman" w:hAnsi="Times New Roman"/>
                <w:sz w:val="24"/>
                <w:szCs w:val="24"/>
              </w:rPr>
              <w:t>A kite</w:t>
            </w:r>
          </w:p>
          <w:p w:rsidR="00C21E41" w:rsidRPr="00D4724E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  <w:r w:rsidRPr="00D472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A20145">
              <w:rPr>
                <w:rFonts w:ascii="Times New Roman" w:hAnsi="Times New Roman"/>
                <w:sz w:val="24"/>
                <w:szCs w:val="24"/>
              </w:rPr>
              <w:t>A parallelogram</w:t>
            </w:r>
          </w:p>
          <w:p w:rsidR="00C21E41" w:rsidRPr="00D4724E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A20145">
              <w:rPr>
                <w:rFonts w:ascii="Times New Roman" w:hAnsi="Times New Roman"/>
                <w:sz w:val="24"/>
                <w:szCs w:val="24"/>
              </w:rPr>
              <w:t>A rhombus</w:t>
            </w:r>
          </w:p>
          <w:p w:rsidR="00C21E41" w:rsidRPr="00A20145" w:rsidRDefault="00C21E41" w:rsidP="00A20145">
            <w:pPr>
              <w:rPr>
                <w:rFonts w:ascii="Times New Roman" w:hAnsi="Times New Roman"/>
                <w:sz w:val="24"/>
                <w:szCs w:val="24"/>
              </w:rPr>
            </w:pPr>
            <w:r w:rsidRPr="00D4724E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A20145">
              <w:rPr>
                <w:rFonts w:ascii="Times New Roman" w:hAnsi="Times New Roman"/>
                <w:sz w:val="24"/>
                <w:szCs w:val="24"/>
              </w:rPr>
              <w:t>A trapezium</w:t>
            </w:r>
            <w:r w:rsidRPr="00D4724E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1E41" w:rsidRDefault="00A20145" w:rsidP="00731660">
            <w:pPr>
              <w:pStyle w:val="QuestionStyle"/>
            </w:pPr>
            <w:r>
              <w:t xml:space="preserve">Which of these is a </w:t>
            </w:r>
            <w:r w:rsidR="00A07B79">
              <w:t>parallelogram?</w:t>
            </w:r>
          </w:p>
          <w:p w:rsidR="00C21E41" w:rsidRDefault="0066194A" w:rsidP="00731660">
            <w:pPr>
              <w:pStyle w:val="QuestionStyle"/>
            </w:pPr>
            <w:r>
              <w:object w:dxaOrig="1440" w:dyaOrig="1440" w14:anchorId="3331C2F3">
                <v:shape id="_x0000_s1027" type="#_x0000_t75" style="position:absolute;margin-left:18.3pt;margin-top:1.25pt;width:429.75pt;height:116pt;z-index:251642880;mso-position-horizontal-relative:text;mso-position-vertical-relative:text">
                  <v:imagedata r:id="rId10" o:title=""/>
                </v:shape>
                <o:OLEObject Type="Embed" ProgID="FXDraw.Graphic" ShapeID="_x0000_s1027" DrawAspect="Content" ObjectID="_1556906669" r:id="rId11"/>
              </w:object>
            </w: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4240" behindDoc="0" locked="0" layoutInCell="1" allowOverlap="1" wp14:anchorId="5FC887BC" wp14:editId="2B0C17F5">
                      <wp:simplePos x="0" y="0"/>
                      <wp:positionH relativeFrom="column">
                        <wp:posOffset>543560</wp:posOffset>
                      </wp:positionH>
                      <wp:positionV relativeFrom="paragraph">
                        <wp:posOffset>132080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CAB1C7" id="Group 28" o:spid="_x0000_s1026" style="position:absolute;margin-left:42.8pt;margin-top:10.4pt;width:343.5pt;height:9pt;z-index:25159424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IML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dMZPL6EHyAXvwAAAP//AwBQSwECLQAUAAYACAAAACEA2+H2y+4AAACFAQAAEwAAAAAAAAAA&#10;AAAAAAAAAAAAW0NvbnRlbnRfVHlwZXNdLnhtbFBLAQItABQABgAIAAAAIQBa9CxbvwAAABUBAAAL&#10;AAAAAAAAAAAAAAAAAB8BAABfcmVscy8ucmVsc1BLAQItABQABgAIAAAAIQAz4IML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GkxQAAANsAAAAPAAAAZHJzL2Rvd25yZXYueG1sRI9Ba8JA&#10;FITvQv/D8gQv0mxqw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DHpoGkxQAAANsAAAAP&#10;AAAAAAAAAAAAAAAAAAcCAABkcnMvZG93bnJldi54bWxQSwUGAAAAAAMAAwC3AAAA+Q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Q/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Co6iQ/xQAAANs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BN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Nl1sE3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</w:p>
          <w:p w:rsidR="00C21E41" w:rsidRDefault="00C21E41" w:rsidP="00731660">
            <w:pPr>
              <w:pStyle w:val="QuestionStyle"/>
            </w:pP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1E41" w:rsidRDefault="00A07B79" w:rsidP="00731660">
            <w:pPr>
              <w:pStyle w:val="QuestionStyle"/>
            </w:pPr>
            <w:r>
              <w:t>How many axes of symmetry does the rectangle shown have?</w:t>
            </w:r>
          </w:p>
          <w:p w:rsidR="00C21E41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8" type="#_x0000_t75" style="position:absolute;margin-left:112.5pt;margin-top:10.95pt;width:124.3pt;height:88.95pt;z-index:251655168;mso-position-horizontal-relative:text;mso-position-vertical-relative:text">
                  <v:imagedata r:id="rId12" o:title=""/>
                </v:shape>
                <o:OLEObject Type="Embed" ProgID="FXDraw.Graphic" ShapeID="_x0000_s1088" DrawAspect="Content" ObjectID="_1556906670" r:id="rId13"/>
              </w:object>
            </w: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Default="00A07B79" w:rsidP="00731660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6EC36443" wp14:editId="58EA56D3">
                      <wp:simplePos x="0" y="0"/>
                      <wp:positionH relativeFrom="column">
                        <wp:posOffset>4074160</wp:posOffset>
                      </wp:positionH>
                      <wp:positionV relativeFrom="paragraph">
                        <wp:posOffset>20955</wp:posOffset>
                      </wp:positionV>
                      <wp:extent cx="1011555" cy="373380"/>
                      <wp:effectExtent l="0" t="0" r="17145" b="26670"/>
                      <wp:wrapNone/>
                      <wp:docPr id="90" name="Rectangl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155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166A74" id="Rectangle 90" o:spid="_x0000_s1026" style="position:absolute;margin-left:320.8pt;margin-top:1.65pt;width:79.65pt;height:29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>Which is an accurate description of the shape shown?</w:t>
            </w:r>
          </w:p>
          <w:p w:rsidR="00C21E41" w:rsidRPr="003577FC" w:rsidRDefault="0066194A" w:rsidP="00C21E4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87" type="#_x0000_t75" style="position:absolute;margin-left:88.5pt;margin-top:10.5pt;width:159.1pt;height:69.6pt;z-index:251654144;mso-position-horizontal-relative:text;mso-position-vertical-relative:text">
                  <v:imagedata r:id="rId14" o:title=""/>
                </v:shape>
                <o:OLEObject Type="Embed" ProgID="FXDraw.Graphic" ShapeID="_x0000_s1087" DrawAspect="Content" ObjectID="_1556906671" r:id="rId15"/>
              </w:object>
            </w: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0384" behindDoc="0" locked="0" layoutInCell="1" allowOverlap="1" wp14:anchorId="7C32D1AC" wp14:editId="44A2A740">
                      <wp:simplePos x="0" y="0"/>
                      <wp:positionH relativeFrom="column">
                        <wp:posOffset>348615</wp:posOffset>
                      </wp:positionH>
                      <wp:positionV relativeFrom="paragraph">
                        <wp:posOffset>24130</wp:posOffset>
                      </wp:positionV>
                      <wp:extent cx="2251710" cy="388620"/>
                      <wp:effectExtent l="0" t="0" r="15240" b="1143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1710" cy="388620"/>
                                <a:chOff x="0" y="0"/>
                                <a:chExt cx="2251710" cy="388620"/>
                              </a:xfrm>
                            </wpg:grpSpPr>
                            <wps:wsp>
                              <wps:cNvPr id="4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8026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8026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D44CB8" id="Group 39" o:spid="_x0000_s1026" style="position:absolute;margin-left:27.45pt;margin-top:1.9pt;width:177.3pt;height:30.6pt;z-index:251600384" coordsize="22517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c82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H8FzzbBAAAA2wAAAA8AAAAA&#10;AAAAAAAAAAAABwIAAGRycy9kb3ducmV2LnhtbFBLBQYAAAAAAwADALcAAAD1AgAAAAA=&#10;" strokecolor="windowText" strokeweight="1pt"/>
                      <v:roundrect id="AutoShape 3" o:spid="_x0000_s1028" style="position:absolute;left:20802;top:274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WqtxQAAANsAAAAPAAAAZHJzL2Rvd25yZXYueG1sRI9Ba8JA&#10;FITvQv/D8gq9SLNRxM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AQSWqtxQAAANsAAAAP&#10;AAAAAAAAAAAAAAAAAAcCAABkcnMvZG93bnJldi54bWxQSwUGAAAAAAMAAwC3AAAA+QIAAAAA&#10;" strokecolor="windowText" strokeweight="1pt"/>
                      <v:roundrect id="AutoShape 6" o:spid="_x0000_s1029" style="position:absolute;left:20802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/TaxAAAANsAAAAPAAAAZHJzL2Rvd25yZXYueG1sRI9Ba8JA&#10;FITvBf/D8gQvRTdKq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OCb9NrEAAAA2wAAAA8A&#10;AAAAAAAAAAAAAAAABwIAAGRycy9kb3ducmV2LnhtbFBLBQYAAAAAAwADALcAAAD4AgAAAAA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1FBxQAAANsAAAAPAAAAZHJzL2Rvd25yZXYueG1sRI9Ba8JA&#10;FITvQv/D8gq9SN1US5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CP11FB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A07B79" w:rsidRPr="003577FC">
              <w:rPr>
                <w:rFonts w:ascii="Times New Roman" w:hAnsi="Times New Roman"/>
                <w:sz w:val="24"/>
                <w:szCs w:val="24"/>
              </w:rPr>
              <w:t>A</w:t>
            </w:r>
            <w:r w:rsidR="00A07B79">
              <w:rPr>
                <w:rFonts w:ascii="Times New Roman" w:hAnsi="Times New Roman"/>
                <w:sz w:val="24"/>
                <w:szCs w:val="24"/>
              </w:rPr>
              <w:t xml:space="preserve">n acute scalene triangle   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A07B79">
              <w:rPr>
                <w:rFonts w:ascii="Times New Roman" w:hAnsi="Times New Roman"/>
                <w:sz w:val="24"/>
                <w:szCs w:val="24"/>
              </w:rPr>
              <w:t>An equilateral triangle</w:t>
            </w: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A07B79">
              <w:rPr>
                <w:rFonts w:ascii="Times New Roman" w:hAnsi="Times New Roman"/>
                <w:sz w:val="24"/>
                <w:szCs w:val="24"/>
              </w:rPr>
              <w:t xml:space="preserve">A right isosceles triangle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A r</w:t>
            </w:r>
            <w:r w:rsidR="00A07B79">
              <w:rPr>
                <w:rFonts w:ascii="Times New Roman" w:hAnsi="Times New Roman"/>
                <w:sz w:val="24"/>
                <w:szCs w:val="24"/>
              </w:rPr>
              <w:t>ight scalene triangle</w:t>
            </w:r>
          </w:p>
          <w:p w:rsidR="00C21E41" w:rsidRPr="003577FC" w:rsidRDefault="00C21E41" w:rsidP="00731660">
            <w:pPr>
              <w:pStyle w:val="QuestionStyle"/>
            </w:pP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1E41" w:rsidRPr="003577FC" w:rsidRDefault="00C21E41" w:rsidP="00731660">
            <w:pPr>
              <w:pStyle w:val="QuestionStyle"/>
            </w:pPr>
            <w:r w:rsidRPr="003577FC">
              <w:t>Draw in all the axes of line symmetry in this shape.</w:t>
            </w:r>
          </w:p>
          <w:p w:rsidR="00C21E41" w:rsidRPr="003577FC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9" type="#_x0000_t75" style="position:absolute;margin-left:1in;margin-top:5.25pt;width:269.7pt;height:119.9pt;z-index:251656192;mso-position-horizontal-relative:text;mso-position-vertical-relative:text">
                  <v:imagedata r:id="rId16" o:title=""/>
                </v:shape>
                <o:OLEObject Type="Embed" ProgID="FXDraw.Graphic" ShapeID="_x0000_s1089" DrawAspect="Content" ObjectID="_1556906672" r:id="rId17"/>
              </w:object>
            </w: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1E41" w:rsidRPr="003577FC" w:rsidRDefault="00607477" w:rsidP="00731660">
            <w:pPr>
              <w:pStyle w:val="QuestionStyle"/>
            </w:pPr>
            <w:r>
              <w:t>On</w:t>
            </w:r>
            <w:r w:rsidR="00C21E41" w:rsidRPr="003577FC">
              <w:t xml:space="preserve"> the </w:t>
            </w:r>
            <w:r w:rsidR="00763C7A">
              <w:t>1</w:t>
            </w:r>
            <w:r w:rsidR="00A32768">
              <w:t xml:space="preserve"> cm isometric grid</w:t>
            </w:r>
            <w:r>
              <w:t xml:space="preserve">, draw </w:t>
            </w:r>
            <w:r>
              <w:t>a regular hexagon with sides 2 cm</w:t>
            </w:r>
            <w:r>
              <w:t xml:space="preserve"> and show all its</w:t>
            </w:r>
            <w:r w:rsidR="00A32768">
              <w:t xml:space="preserve"> axes of symmetry</w:t>
            </w:r>
            <w:r w:rsidR="00C21E41">
              <w:t>.</w:t>
            </w:r>
          </w:p>
          <w:p w:rsidR="00C21E41" w:rsidRPr="003577FC" w:rsidRDefault="0066194A" w:rsidP="00731660">
            <w:pPr>
              <w:pStyle w:val="QuestionStyle"/>
            </w:pPr>
            <w:r>
              <w:object w:dxaOrig="1440" w:dyaOrig="1440">
                <v:shape id="_x0000_s1038" type="#_x0000_t75" style="position:absolute;margin-left:29.8pt;margin-top:2.45pt;width:329.25pt;height:149.75pt;z-index:251646976;mso-position-horizontal-relative:text;mso-position-vertical-relative:text">
                  <v:imagedata r:id="rId18" o:title=""/>
                </v:shape>
                <o:OLEObject Type="Embed" ProgID="FXDraw.Graphic" ShapeID="_x0000_s1038" DrawAspect="Content" ObjectID="_1556906673" r:id="rId19"/>
              </w:object>
            </w:r>
          </w:p>
          <w:p w:rsidR="00C21E41" w:rsidRPr="003577FC" w:rsidRDefault="00C21E41" w:rsidP="00731660">
            <w:pPr>
              <w:pStyle w:val="QuestionStyle"/>
              <w:rPr>
                <w:position w:val="-6"/>
              </w:rPr>
            </w:pPr>
            <w:r w:rsidRPr="003577FC">
              <w:t xml:space="preserve"> </w:t>
            </w:r>
          </w:p>
          <w:p w:rsidR="00C21E41" w:rsidRPr="003577FC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1E41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 which sides are equal and which sides are paralle</w:t>
            </w:r>
            <w:r w:rsidR="00A07B79">
              <w:rPr>
                <w:rFonts w:ascii="Times New Roman" w:hAnsi="Times New Roman"/>
                <w:sz w:val="24"/>
                <w:szCs w:val="24"/>
              </w:rPr>
              <w:t>l on this diagram of a pentagon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C21E41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You can use a ruler.</w:t>
            </w:r>
          </w:p>
          <w:p w:rsidR="00C21E41" w:rsidRDefault="0066194A" w:rsidP="00C21E4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90" type="#_x0000_t75" style="position:absolute;margin-left:161.05pt;margin-top:.6pt;width:182.45pt;height:72.3pt;z-index:251657216;mso-position-horizontal-relative:text;mso-position-vertical-relative:text">
                  <v:imagedata r:id="rId20" o:title=""/>
                </v:shape>
                <o:OLEObject Type="Embed" ProgID="FXDraw.Graphic" ShapeID="_x0000_s1090" DrawAspect="Content" ObjectID="_1556906674" r:id="rId21"/>
              </w:object>
            </w:r>
          </w:p>
          <w:p w:rsidR="00C21E41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Pr="003577FC" w:rsidRDefault="00C21E41" w:rsidP="00731660">
            <w:pPr>
              <w:pStyle w:val="QuestionStyle"/>
            </w:pP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1E41" w:rsidRPr="003577FC" w:rsidRDefault="00C21E41" w:rsidP="00731660">
            <w:pPr>
              <w:pStyle w:val="QuestionStyle"/>
            </w:pPr>
            <w:r w:rsidRPr="003577FC">
              <w:t>Which d</w:t>
            </w:r>
            <w:r w:rsidR="00A92E4C">
              <w:t>iagram shows an acute scalene</w:t>
            </w:r>
            <w:r w:rsidRPr="003577FC">
              <w:t xml:space="preserve"> triangle?</w:t>
            </w:r>
            <w:r w:rsidR="00763C7A">
              <w:t xml:space="preserve"> (The diagrams are not to scale.)</w:t>
            </w:r>
          </w:p>
          <w:p w:rsidR="00C21E41" w:rsidRPr="003577FC" w:rsidRDefault="0066194A" w:rsidP="00731660">
            <w:pPr>
              <w:pStyle w:val="QuestionStyle"/>
            </w:pPr>
            <w:r>
              <w:object w:dxaOrig="1440" w:dyaOrig="1440" w14:anchorId="72B20E8E">
                <v:shape id="_x0000_s1032" type="#_x0000_t75" style="position:absolute;margin-left:9.65pt;margin-top:7.05pt;width:431.05pt;height:58.3pt;z-index:251643904;mso-position-horizontal-relative:text;mso-position-vertical-relative:text">
                  <v:imagedata r:id="rId22" o:title=""/>
                </v:shape>
                <o:OLEObject Type="Embed" ProgID="FXDraw.Graphic" ShapeID="_x0000_s1032" DrawAspect="Content" ObjectID="_1556906675" r:id="rId23"/>
              </w:object>
            </w: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6528" behindDoc="0" locked="0" layoutInCell="1" allowOverlap="1" wp14:anchorId="38C3DC41" wp14:editId="4CE56FBF">
                      <wp:simplePos x="0" y="0"/>
                      <wp:positionH relativeFrom="column">
                        <wp:posOffset>763270</wp:posOffset>
                      </wp:positionH>
                      <wp:positionV relativeFrom="paragraph">
                        <wp:posOffset>97155</wp:posOffset>
                      </wp:positionV>
                      <wp:extent cx="3790950" cy="114300"/>
                      <wp:effectExtent l="0" t="0" r="19050" b="1905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90950" cy="114300"/>
                                <a:chOff x="0" y="0"/>
                                <a:chExt cx="3790950" cy="114300"/>
                              </a:xfrm>
                            </wpg:grpSpPr>
                            <wps:wsp>
                              <wps:cNvPr id="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195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6220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34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6D7EED" id="Group 35" o:spid="_x0000_s1026" style="position:absolute;margin-left:60.1pt;margin-top:7.65pt;width:298.5pt;height:9pt;z-index:251606528" coordsize="37909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J6wwAAANsAAAAPAAAAZHJzL2Rvd25yZXYueG1sRI9Ba8JA&#10;FITvhf6H5RW8FN0oYk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kytiesMAAADbAAAADwAA&#10;AAAAAAAAAAAAAAAHAgAAZHJzL2Rvd25yZXYueG1sUEsFBgAAAAADAAMAtwAAAPcCAAAAAA==&#10;" strokeweight="1pt"/>
                      <v:roundrect id="AutoShape 3" o:spid="_x0000_s1028" style="position:absolute;left:3619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8fhwwAAANsAAAAPAAAAZHJzL2Rvd25yZXYueG1sRI9Ba8JA&#10;FITvhf6H5RW8FN0oaE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/GfH4cMAAADbAAAADwAA&#10;AAAAAAAAAAAAAAAHAgAAZHJzL2Rvd25yZXYueG1sUEsFBgAAAAADAAMAtwAAAPcCAAAAAA==&#10;" strokeweight="1pt"/>
                      <v:roundrect id="AutoShape 5" o:spid="_x0000_s1029" style="position:absolute;left:23622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" strokeweight="1pt"/>
                      <v:roundrect id="AutoShape 6" o:spid="_x0000_s1030" style="position:absolute;left:1234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" strokeweight="1pt"/>
                    </v:group>
                  </w:pict>
                </mc:Fallback>
              </mc:AlternateContent>
            </w:r>
          </w:p>
          <w:p w:rsidR="00C21E41" w:rsidRPr="003577FC" w:rsidRDefault="00C21E41" w:rsidP="00731660">
            <w:pPr>
              <w:pStyle w:val="QuestionStyle"/>
            </w:pP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1E41" w:rsidRPr="003577FC" w:rsidRDefault="00A92E4C" w:rsidP="00C21E4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shape below is </w:t>
            </w:r>
            <w:r w:rsidRPr="00A92E4C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 example of a</w:t>
            </w:r>
            <w:r w:rsidR="00C21E41">
              <w:rPr>
                <w:rFonts w:ascii="Times New Roman" w:hAnsi="Times New Roman"/>
                <w:sz w:val="24"/>
                <w:szCs w:val="24"/>
              </w:rPr>
              <w:t xml:space="preserve"> quadrilateral</w:t>
            </w:r>
            <w:r w:rsidR="00C21E41" w:rsidRPr="003577FC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C21E41" w:rsidRPr="003577FC" w:rsidRDefault="0066194A" w:rsidP="00C21E4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8FCCCD4">
                <v:shape id="_x0000_s1091" type="#_x0000_t75" style="position:absolute;margin-left:204.6pt;margin-top:8.45pt;width:98.05pt;height:132.8pt;z-index:251658240;mso-position-horizontal-relative:text;mso-position-vertical-relative:text">
                  <v:imagedata r:id="rId24" o:title=""/>
                </v:shape>
                <o:OLEObject Type="Embed" ProgID="FXDraw.Graphic" ShapeID="_x0000_s1091" DrawAspect="Content" ObjectID="_1556906676" r:id="rId25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8FCCCD4">
                <v:shape id="_x0000_s1033" type="#_x0000_t75" style="position:absolute;margin-left:51.9pt;margin-top:19.95pt;width:89.15pt;height:120.8pt;z-index:251644928;mso-position-horizontal-relative:text;mso-position-vertical-relative:text">
                  <v:imagedata r:id="rId26" o:title=""/>
                </v:shape>
                <o:OLEObject Type="Embed" ProgID="FXDraw.Graphic" ShapeID="_x0000_s1033" DrawAspect="Content" ObjectID="_1556906677" r:id="rId27"/>
              </w:object>
            </w: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248" behindDoc="0" locked="0" layoutInCell="1" allowOverlap="1" wp14:anchorId="16CDD85E" wp14:editId="71F25B2C">
                      <wp:simplePos x="0" y="0"/>
                      <wp:positionH relativeFrom="column">
                        <wp:posOffset>382270</wp:posOffset>
                      </wp:positionH>
                      <wp:positionV relativeFrom="paragraph">
                        <wp:posOffset>249555</wp:posOffset>
                      </wp:positionV>
                      <wp:extent cx="1962150" cy="1021080"/>
                      <wp:effectExtent l="0" t="0" r="19050" b="2667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2150" cy="1021080"/>
                                <a:chOff x="0" y="0"/>
                                <a:chExt cx="1962150" cy="1021080"/>
                              </a:xfrm>
                            </wpg:grpSpPr>
                            <wps:wsp>
                              <wps:cNvPr id="4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90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90700" y="9067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9067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40DEEB" id="Group 76" o:spid="_x0000_s1026" style="position:absolute;margin-left:30.1pt;margin-top:19.65pt;width:154.5pt;height:80.4pt;z-index:251637248" coordsize="19621,10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yu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" strokecolor="windowText" strokeweight="1pt"/>
                      <v:roundrect id="AutoShape 6" o:spid="_x0000_s1028" style="position:absolute;left:1790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jrL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XQGzy/hB8jlAwAA//8DAFBLAQItABQABgAIAAAAIQDb4fbL7gAAAIUBAAATAAAAAAAAAAAA&#10;AAAAAAAAAABbQ29udGVudF9UeXBlc10ueG1sUEsBAi0AFAAGAAgAAAAhAFr0LFu/AAAAFQEAAAsA&#10;AAAAAAAAAAAAAAAAHwEAAF9yZWxzLy5yZWxzUEsBAi0AFAAGAAgAAAAhAKWKOsvEAAAA2wAAAA8A&#10;AAAAAAAAAAAAAAAABwIAAGRycy9kb3ducmV2LnhtbFBLBQYAAAAAAwADALcAAAD4AgAAAAA=&#10;" strokecolor="windowText" strokeweight="1pt"/>
                      <v:roundrect id="AutoShape 3" o:spid="_x0000_s1029" style="position:absolute;left:17907;top:906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" strokecolor="windowText" strokeweight="1pt"/>
                      <v:roundrect id="AutoShape 5" o:spid="_x0000_s1030" style="position:absolute;top:906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qYT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ChHqYT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Pr="003577FC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Pr="003577FC" w:rsidRDefault="00C21E41" w:rsidP="00731660">
            <w:pPr>
              <w:pStyle w:val="QuestionStyle"/>
            </w:pP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1E41" w:rsidRPr="003577FC" w:rsidRDefault="00C21E41" w:rsidP="00731660">
            <w:pPr>
              <w:pStyle w:val="QuestionStyle"/>
            </w:pPr>
            <w:r>
              <w:t>W</w:t>
            </w:r>
            <w:r w:rsidR="00465485">
              <w:t>hich of these solids is a sphere</w:t>
            </w:r>
            <w:r w:rsidRPr="003577FC">
              <w:t>?</w:t>
            </w:r>
          </w:p>
          <w:p w:rsidR="00C21E41" w:rsidRPr="003577FC" w:rsidRDefault="0066194A" w:rsidP="00731660">
            <w:pPr>
              <w:pStyle w:val="QuestionStyle"/>
            </w:pPr>
            <w:r>
              <w:object w:dxaOrig="1440" w:dyaOrig="1440" w14:anchorId="79A0A832">
                <v:shape id="_x0000_s1034" type="#_x0000_t75" style="position:absolute;margin-left:19.3pt;margin-top:2.05pt;width:408.15pt;height:88.75pt;z-index:251645952;mso-position-horizontal-relative:text;mso-position-vertical-relative:text">
                  <v:imagedata r:id="rId28" o:title=""/>
                </v:shape>
                <o:OLEObject Type="Embed" ProgID="FXDraw.Graphic" ShapeID="_x0000_s1034" DrawAspect="Content" ObjectID="_1556906678" r:id="rId29"/>
              </w:object>
            </w: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8816" behindDoc="0" locked="0" layoutInCell="1" allowOverlap="1" wp14:anchorId="5DC64CCB" wp14:editId="1B7CDFDD">
                      <wp:simplePos x="0" y="0"/>
                      <wp:positionH relativeFrom="column">
                        <wp:posOffset>722630</wp:posOffset>
                      </wp:positionH>
                      <wp:positionV relativeFrom="paragraph">
                        <wp:posOffset>30480</wp:posOffset>
                      </wp:positionV>
                      <wp:extent cx="4362450" cy="114300"/>
                      <wp:effectExtent l="0" t="0" r="19050" b="1905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0F5718" id="Group 56" o:spid="_x0000_s1026" style="position:absolute;margin-left:56.9pt;margin-top:2.4pt;width:343.5pt;height:9pt;z-index:2516188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cGf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B1NcGf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t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ASqVe3BAAAA2wAAAA8AAAAA&#10;AAAAAAAAAAAABwIAAGRycy9kb3ducmV2LnhtbFBLBQYAAAAAAwADALcAAAD1Ag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vB2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Gvm8HbEAAAA2wAAAA8A&#10;AAAAAAAAAAAAAAAABwIAAGRycy9kb3ducmV2LnhtbFBLBQYAAAAAAwADALcAAAD4Ag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1E41" w:rsidRPr="003577FC" w:rsidRDefault="00465485" w:rsidP="00731660">
            <w:pPr>
              <w:pStyle w:val="QuestionStyle"/>
            </w:pPr>
            <w:r>
              <w:t>How many fac</w:t>
            </w:r>
            <w:r w:rsidR="00C21E41">
              <w:t>es</w:t>
            </w:r>
            <w:r w:rsidR="00C21E41" w:rsidRPr="003577FC">
              <w:t xml:space="preserve"> are there on this solid?</w:t>
            </w:r>
          </w:p>
          <w:p w:rsidR="00C21E41" w:rsidRPr="003577FC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92" type="#_x0000_t75" style="position:absolute;margin-left:68.8pt;margin-top:8.85pt;width:167.1pt;height:116.7pt;z-index:251659264;mso-position-horizontal-relative:text;mso-position-vertical-relative:text">
                  <v:imagedata r:id="rId30" o:title=""/>
                </v:shape>
                <o:OLEObject Type="Embed" ProgID="FXDraw.Graphic" ShapeID="_x0000_s1092" DrawAspect="Content" ObjectID="_1556906679" r:id="rId31"/>
              </w:object>
            </w: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4960" behindDoc="0" locked="0" layoutInCell="1" allowOverlap="1" wp14:anchorId="2DB94780" wp14:editId="37F8C807">
                      <wp:simplePos x="0" y="0"/>
                      <wp:positionH relativeFrom="column">
                        <wp:posOffset>4424680</wp:posOffset>
                      </wp:positionH>
                      <wp:positionV relativeFrom="paragraph">
                        <wp:posOffset>145415</wp:posOffset>
                      </wp:positionV>
                      <wp:extent cx="754380" cy="373380"/>
                      <wp:effectExtent l="0" t="0" r="26670" b="26670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21551A" id="Rectangle 61" o:spid="_x0000_s1026" style="position:absolute;margin-left:348.4pt;margin-top:11.45pt;width:59.4pt;height:29.4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</w:p>
          <w:p w:rsidR="00C21E41" w:rsidRPr="003577FC" w:rsidRDefault="00C21E41" w:rsidP="00731660">
            <w:pPr>
              <w:pStyle w:val="QuestionStyle"/>
            </w:pPr>
            <w:r w:rsidRPr="003577FC">
              <w:t xml:space="preserve">                                                             </w:t>
            </w:r>
          </w:p>
          <w:p w:rsidR="00C21E41" w:rsidRPr="003577FC" w:rsidRDefault="00C21E41" w:rsidP="00731660">
            <w:pPr>
              <w:pStyle w:val="QuestionStyle"/>
            </w:pPr>
          </w:p>
        </w:tc>
      </w:tr>
      <w:tr w:rsidR="00C21E41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C21E41" w:rsidRPr="001B3341" w:rsidRDefault="00C21E41" w:rsidP="00C21E41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1E41" w:rsidRDefault="00C21E41" w:rsidP="00731660">
            <w:pPr>
              <w:pStyle w:val="QuestionStyle"/>
            </w:pPr>
            <w:r>
              <w:t>How many vertices are there on this solid?</w:t>
            </w:r>
          </w:p>
          <w:p w:rsidR="00C21E41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93" type="#_x0000_t75" style="position:absolute;margin-left:142.5pt;margin-top:1.25pt;width:152.95pt;height:106.9pt;z-index:251660288;mso-position-horizontal-relative:text;mso-position-vertical-relative:text">
                  <v:imagedata r:id="rId32" o:title=""/>
                </v:shape>
                <o:OLEObject Type="Embed" ProgID="FXDraw.Graphic" ShapeID="_x0000_s1093" DrawAspect="Content" ObjectID="_1556906680" r:id="rId33"/>
              </w:object>
            </w: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Default="00C21E41" w:rsidP="00731660">
            <w:pPr>
              <w:pStyle w:val="QuestionStyle"/>
            </w:pPr>
          </w:p>
          <w:p w:rsidR="00C21E41" w:rsidRPr="0068243E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21E41" w:rsidRPr="00D83F7F" w:rsidRDefault="00C21E41" w:rsidP="00C21E41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1104" behindDoc="0" locked="0" layoutInCell="1" allowOverlap="1" wp14:anchorId="68816D9C" wp14:editId="4856E592">
                      <wp:simplePos x="0" y="0"/>
                      <wp:positionH relativeFrom="column">
                        <wp:posOffset>601980</wp:posOffset>
                      </wp:positionH>
                      <wp:positionV relativeFrom="paragraph">
                        <wp:posOffset>30480</wp:posOffset>
                      </wp:positionV>
                      <wp:extent cx="4224020" cy="114300"/>
                      <wp:effectExtent l="0" t="0" r="24130" b="1905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020" cy="114300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685114" id="Group 3" o:spid="_x0000_s1026" style="position:absolute;margin-left:47.4pt;margin-top:2.4pt;width:332.6pt;height:9pt;z-index:251631104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/lkwgAAANoAAAAPAAAAZHJzL2Rvd25yZXYueG1sRI9Ba8JA&#10;FITvQv/D8gpeRDeKtC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C/n/lkwgAAANoAAAAPAAAA&#10;AAAAAAAAAAAAAAcCAABkcnMvZG93bnJldi54bWxQSwUGAAAAAAMAAwC3AAAA9gIAAAAA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1z/wgAAANoAAAAPAAAAZHJzL2Rvd25yZXYueG1sRI9Ba8JA&#10;FITvQv/D8gpeRDcKti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DQ01z/wgAAANoAAAAPAAAA&#10;AAAAAAAAAAAAAAcCAABkcnMvZG93bnJldi54bWxQSwUGAAAAAAMAAwC3AAAA9gIAAAAA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="00A906F4">
              <w:rPr>
                <w:rFonts w:ascii="Times New Roman" w:hAnsi="Times New Roman"/>
                <w:sz w:val="24"/>
                <w:szCs w:val="24"/>
              </w:rPr>
              <w:t>6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A906F4">
              <w:rPr>
                <w:rFonts w:ascii="Times New Roman" w:hAnsi="Times New Roman"/>
                <w:sz w:val="24"/>
                <w:szCs w:val="24"/>
              </w:rPr>
              <w:t>8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A906F4">
              <w:rPr>
                <w:rFonts w:ascii="Times New Roman" w:hAnsi="Times New Roman"/>
                <w:sz w:val="24"/>
                <w:szCs w:val="24"/>
              </w:rPr>
              <w:t>12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</w:t>
            </w:r>
            <w:r w:rsidR="00A906F4">
              <w:rPr>
                <w:rFonts w:ascii="Times New Roman" w:hAnsi="Times New Roman"/>
                <w:sz w:val="24"/>
                <w:szCs w:val="24"/>
              </w:rPr>
              <w:t>18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145" w:rsidRPr="00D87002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DABAC91">
                <v:shape id="_x0000_s1086" type="#_x0000_t75" style="position:absolute;margin-left:262.05pt;margin-top:1.95pt;width:141.2pt;height:110.75pt;z-index:251653120;mso-position-horizontal-relative:text;mso-position-vertical-relative:text">
                  <v:imagedata r:id="rId34" o:title=""/>
                </v:shape>
                <o:OLEObject Type="Embed" ProgID="FXDraw.Graphic" ShapeID="_x0000_s1086" DrawAspect="Content" ObjectID="_1556906681" r:id="rId35"/>
              </w:object>
            </w:r>
            <w:r w:rsidR="00A20145">
              <w:t>What name could describe the triangle shown?</w:t>
            </w:r>
          </w:p>
          <w:p w:rsidR="00A20145" w:rsidRPr="00D4724E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0145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 w:rsidRPr="00D4724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8688" behindDoc="0" locked="0" layoutInCell="1" allowOverlap="1" wp14:anchorId="232AAB93" wp14:editId="3704D89B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39616</wp:posOffset>
                      </wp:positionV>
                      <wp:extent cx="213360" cy="883920"/>
                      <wp:effectExtent l="0" t="0" r="15240" b="1143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5495A2" id="Group 84" o:spid="_x0000_s1026" style="position:absolute;margin-left:30pt;margin-top:3.1pt;width:16.8pt;height:69.6pt;z-index:2516986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9Y0xQAAANsAAAAPAAAAZHJzL2Rvd25yZXYueG1sRI9Ba8JA&#10;FITvQv/D8gpepG5a0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CUy9Y0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nmq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MlS/yA/T8DwAA//8DAFBLAQItABQABgAIAAAAIQDb4fbL7gAAAIUBAAATAAAAAAAAAAAAAAAA&#10;AAAAAABbQ29udGVudF9UeXBlc10ueG1sUEsBAi0AFAAGAAgAAAAhAFr0LFu/AAAAFQEAAAsAAAAA&#10;AAAAAAAAAAAAHwEAAF9yZWxzLy5yZWxzUEsBAi0AFAAGAAgAAAAhAHrKear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Pr="00D4724E">
              <w:rPr>
                <w:rFonts w:ascii="Times New Roman" w:hAnsi="Times New Roman"/>
                <w:sz w:val="24"/>
                <w:szCs w:val="24"/>
              </w:rPr>
              <w:t xml:space="preserve">                    Equilateral triangle</w:t>
            </w:r>
          </w:p>
          <w:p w:rsidR="00A20145" w:rsidRPr="00D4724E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 w:rsidRPr="00D4724E">
              <w:rPr>
                <w:rFonts w:ascii="Times New Roman" w:hAnsi="Times New Roman"/>
                <w:sz w:val="24"/>
                <w:szCs w:val="24"/>
              </w:rPr>
              <w:t xml:space="preserve">                    Isosceles triangle</w:t>
            </w:r>
          </w:p>
          <w:p w:rsidR="00A20145" w:rsidRPr="00D4724E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D4724E">
              <w:rPr>
                <w:rFonts w:ascii="Times New Roman" w:hAnsi="Times New Roman"/>
                <w:sz w:val="24"/>
                <w:szCs w:val="24"/>
              </w:rPr>
              <w:t xml:space="preserve">Right </w:t>
            </w:r>
            <w:r>
              <w:rPr>
                <w:rFonts w:ascii="Times New Roman" w:hAnsi="Times New Roman"/>
                <w:sz w:val="24"/>
                <w:szCs w:val="24"/>
              </w:rPr>
              <w:t>triangle</w:t>
            </w:r>
          </w:p>
          <w:p w:rsidR="00A20145" w:rsidRPr="00A20145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 w:rsidRPr="00D4724E">
              <w:rPr>
                <w:rFonts w:ascii="Times New Roman" w:hAnsi="Times New Roman"/>
                <w:sz w:val="24"/>
                <w:szCs w:val="24"/>
              </w:rPr>
              <w:t xml:space="preserve">                    Scalene Triangle                   </w:t>
            </w: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shape below is a </w:t>
            </w:r>
            <w:r w:rsidR="00A906F4">
              <w:rPr>
                <w:rFonts w:ascii="Times New Roman" w:hAnsi="Times New Roman"/>
                <w:sz w:val="24"/>
                <w:szCs w:val="24"/>
              </w:rPr>
              <w:t>non-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convex </w:t>
            </w:r>
            <w:r w:rsidR="00A906F4">
              <w:rPr>
                <w:rFonts w:ascii="Times New Roman" w:hAnsi="Times New Roman"/>
                <w:sz w:val="24"/>
                <w:szCs w:val="24"/>
              </w:rPr>
              <w:t>quadrilateral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20145" w:rsidRPr="003577FC" w:rsidRDefault="0066194A" w:rsidP="00A201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7350F632">
                <v:shape id="_x0000_s1094" type="#_x0000_t75" style="position:absolute;margin-left:274.65pt;margin-top:10.1pt;width:121.85pt;height:159.35pt;z-index:251661312;mso-position-horizontal-relative:text;mso-position-vertical-relative:text">
                  <v:imagedata r:id="rId36" o:title=""/>
                </v:shape>
                <o:OLEObject Type="Embed" ProgID="FXDraw.Graphic" ShapeID="_x0000_s1094" DrawAspect="Content" ObjectID="_1556906682" r:id="rId37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7350F632">
                <v:shape id="_x0000_s1068" type="#_x0000_t75" style="position:absolute;margin-left:109.45pt;margin-top:10.1pt;width:103.55pt;height:142.35pt;z-index:251649024;mso-position-horizontal-relative:text;mso-position-vertical-relative:text">
                  <v:imagedata r:id="rId38" o:title=""/>
                </v:shape>
                <o:OLEObject Type="Embed" ProgID="FXDraw.Graphic" ShapeID="_x0000_s1068" DrawAspect="Content" ObjectID="_1556906683" r:id="rId39"/>
              </w:object>
            </w: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1824" behindDoc="0" locked="0" layoutInCell="1" allowOverlap="1" wp14:anchorId="0633878E" wp14:editId="01E40218">
                      <wp:simplePos x="0" y="0"/>
                      <wp:positionH relativeFrom="column">
                        <wp:posOffset>862330</wp:posOffset>
                      </wp:positionH>
                      <wp:positionV relativeFrom="paragraph">
                        <wp:posOffset>249555</wp:posOffset>
                      </wp:positionV>
                      <wp:extent cx="2388870" cy="1021080"/>
                      <wp:effectExtent l="0" t="0" r="11430" b="2667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88870" cy="1021080"/>
                                <a:chOff x="0" y="0"/>
                                <a:chExt cx="2388870" cy="1021080"/>
                              </a:xfrm>
                            </wpg:grpSpPr>
                            <wps:wsp>
                              <wps:cNvPr id="1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1742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17420" y="9067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9067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5EA278" id="Group 23" o:spid="_x0000_s1026" style="position:absolute;margin-left:67.9pt;margin-top:19.65pt;width:188.1pt;height:80.4pt;z-index:251661824" coordsize="23888,10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" strokecolor="windowText" strokeweight="1pt"/>
                      <v:roundrect id="AutoShape 6" o:spid="_x0000_s1028" style="position:absolute;left:2217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" strokecolor="windowText" strokeweight="1pt"/>
                      <v:roundrect id="AutoShape 3" o:spid="_x0000_s1029" style="position:absolute;left:22174;top:906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5" o:spid="_x0000_s1030" style="position:absolute;top:906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0145" w:rsidRPr="003577FC" w:rsidRDefault="00A20145" w:rsidP="00731660">
            <w:pPr>
              <w:pStyle w:val="QuestionStyle"/>
            </w:pP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145" w:rsidRPr="003577FC" w:rsidRDefault="00A20145" w:rsidP="00731660">
            <w:pPr>
              <w:pStyle w:val="QuestionStyle"/>
            </w:pPr>
            <w:r w:rsidRPr="003577FC">
              <w:t xml:space="preserve">Which of these </w:t>
            </w:r>
            <w:r w:rsidR="00A906F4">
              <w:t>prope</w:t>
            </w:r>
            <w:r w:rsidR="008654E2">
              <w:t xml:space="preserve">rties does </w:t>
            </w:r>
            <w:r w:rsidR="008654E2" w:rsidRPr="008654E2">
              <w:rPr>
                <w:b/>
              </w:rPr>
              <w:t>not</w:t>
            </w:r>
            <w:r w:rsidR="00E106AF">
              <w:t xml:space="preserve"> apply to all square</w:t>
            </w:r>
            <w:r w:rsidR="008654E2">
              <w:t>s</w:t>
            </w:r>
            <w:r w:rsidRPr="003577FC">
              <w:t>?</w:t>
            </w:r>
          </w:p>
          <w:p w:rsidR="00A20145" w:rsidRPr="003577FC" w:rsidRDefault="00A20145" w:rsidP="00731660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968" behindDoc="0" locked="0" layoutInCell="1" allowOverlap="1" wp14:anchorId="23310C57" wp14:editId="2BB3333C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252730</wp:posOffset>
                      </wp:positionV>
                      <wp:extent cx="213360" cy="883920"/>
                      <wp:effectExtent l="0" t="0" r="15240" b="1143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249CD3" id="Group 26" o:spid="_x0000_s1026" style="position:absolute;margin-left:16.9pt;margin-top:19.9pt;width:16.8pt;height:69.6pt;z-index:25166796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7LixAAAANs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zh+SX8ALl8AAAA//8DAFBLAQItABQABgAIAAAAIQDb4fbL7gAAAIUBAAATAAAAAAAAAAAA&#10;AAAAAAAAAABbQ29udGVudF9UeXBlc10ueG1sUEsBAi0AFAAGAAgAAAAhAFr0LFu/AAAAFQEAAAsA&#10;AAAAAAAAAAAAAAAAHwEAAF9yZWxzLy5yZWxzUEsBAi0AFAAGAAgAAAAhAC0zsuL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xL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CcDvEv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nQxQAAANsAAAAPAAAAZHJzL2Rvd25yZXYueG1sRI9Ba8JA&#10;FITvQv/D8gq9SLNRwc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BITxnQ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Yen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Lidh6f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8654E2">
              <w:rPr>
                <w:rFonts w:ascii="Times New Roman" w:hAnsi="Times New Roman"/>
                <w:sz w:val="24"/>
                <w:szCs w:val="24"/>
              </w:rPr>
              <w:t>The diagonals bisect one another.</w:t>
            </w:r>
          </w:p>
          <w:p w:rsidR="00A20145" w:rsidRPr="003577FC" w:rsidRDefault="00A906F4" w:rsidP="00A201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8654E2">
              <w:rPr>
                <w:rFonts w:ascii="Times New Roman" w:hAnsi="Times New Roman"/>
                <w:sz w:val="24"/>
                <w:szCs w:val="24"/>
              </w:rPr>
              <w:t>The diagonals are equal</w:t>
            </w:r>
          </w:p>
          <w:p w:rsidR="00A20145" w:rsidRPr="003577FC" w:rsidRDefault="008654E2" w:rsidP="00A201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The d</w:t>
            </w:r>
            <w:r w:rsidR="00A906F4">
              <w:rPr>
                <w:rFonts w:ascii="Times New Roman" w:hAnsi="Times New Roman"/>
                <w:sz w:val="24"/>
                <w:szCs w:val="24"/>
              </w:rPr>
              <w:t xml:space="preserve">iagonals </w:t>
            </w:r>
            <w:r>
              <w:rPr>
                <w:rFonts w:ascii="Times New Roman" w:hAnsi="Times New Roman"/>
                <w:sz w:val="24"/>
                <w:szCs w:val="24"/>
              </w:rPr>
              <w:t>meet at right angles</w:t>
            </w:r>
            <w:r w:rsidR="00A906F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20145" w:rsidRPr="008654E2" w:rsidRDefault="00A906F4" w:rsidP="008654E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8654E2">
              <w:rPr>
                <w:rFonts w:ascii="Times New Roman" w:hAnsi="Times New Roman"/>
                <w:sz w:val="24"/>
                <w:szCs w:val="24"/>
              </w:rPr>
              <w:t>There are two axes of symmetry.</w:t>
            </w: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56AA7" w:rsidRDefault="00A20145" w:rsidP="00731660">
            <w:pPr>
              <w:pStyle w:val="QuestionStyle"/>
            </w:pPr>
            <w:r>
              <w:t xml:space="preserve">Describe the types of symmetry </w:t>
            </w:r>
            <w:r w:rsidR="00A56AA7">
              <w:t xml:space="preserve">that </w:t>
            </w:r>
            <w:r>
              <w:t>the shape shown below</w:t>
            </w:r>
            <w:r w:rsidRPr="004D67BA">
              <w:t xml:space="preserve"> </w:t>
            </w:r>
            <w:r>
              <w:t xml:space="preserve">displays.    </w:t>
            </w:r>
          </w:p>
          <w:p w:rsidR="00A20145" w:rsidRDefault="00A20145" w:rsidP="00731660">
            <w:pPr>
              <w:pStyle w:val="QuestionStyle"/>
            </w:pPr>
            <w:r>
              <w:t xml:space="preserve">You may draw on the diagram to illustrate your answer. </w:t>
            </w:r>
          </w:p>
          <w:p w:rsidR="00A20145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95" type="#_x0000_t75" style="position:absolute;margin-left:269.55pt;margin-top:11.45pt;width:141.1pt;height:141.1pt;z-index:251662336;mso-position-horizontal-relative:text;mso-position-vertical-relative:text">
                  <v:imagedata r:id="rId40" o:title=""/>
                </v:shape>
                <o:OLEObject Type="Embed" ProgID="FXDraw.Graphic" ShapeID="_x0000_s1095" DrawAspect="Content" ObjectID="_1556906684" r:id="rId41"/>
              </w:object>
            </w:r>
          </w:p>
          <w:p w:rsidR="00A20145" w:rsidRDefault="00A20145" w:rsidP="00731660">
            <w:pPr>
              <w:pStyle w:val="QuestionStyle"/>
            </w:pPr>
            <w:r>
              <w:t>___________________________________</w:t>
            </w:r>
          </w:p>
          <w:p w:rsidR="00A20145" w:rsidRDefault="00A20145" w:rsidP="00731660">
            <w:pPr>
              <w:pStyle w:val="QuestionStyle"/>
            </w:pPr>
          </w:p>
          <w:p w:rsidR="00A20145" w:rsidRDefault="00A20145" w:rsidP="00731660">
            <w:pPr>
              <w:pStyle w:val="QuestionStyle"/>
            </w:pPr>
            <w:r>
              <w:t>___________________________________</w:t>
            </w:r>
          </w:p>
          <w:p w:rsidR="00A20145" w:rsidRDefault="00A20145" w:rsidP="00731660">
            <w:pPr>
              <w:pStyle w:val="QuestionStyle"/>
            </w:pPr>
          </w:p>
          <w:p w:rsidR="00A20145" w:rsidRDefault="00A20145" w:rsidP="00731660">
            <w:pPr>
              <w:pStyle w:val="QuestionStyle"/>
            </w:pPr>
            <w:r>
              <w:t>___________________________________</w:t>
            </w:r>
          </w:p>
          <w:p w:rsidR="00A20145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  <w:r>
              <w:t>___________________________________</w:t>
            </w: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145" w:rsidRPr="003577FC" w:rsidRDefault="0066194A" w:rsidP="00731660">
            <w:pPr>
              <w:pStyle w:val="QuestionStyle"/>
            </w:pPr>
            <w:r>
              <w:object w:dxaOrig="1440" w:dyaOrig="1440" w14:anchorId="5A2F6F13">
                <v:shape id="_x0000_s1071" type="#_x0000_t75" style="position:absolute;margin-left:10.95pt;margin-top:14.3pt;width:416pt;height:83.8pt;z-index:251650048;mso-position-horizontal-relative:text;mso-position-vertical-relative:text">
                  <v:imagedata r:id="rId42" o:title=""/>
                </v:shape>
                <o:OLEObject Type="Embed" ProgID="FXDraw.Graphic" ShapeID="_x0000_s1071" DrawAspect="Content" ObjectID="_1556906685" r:id="rId43"/>
              </w:object>
            </w:r>
            <w:r w:rsidR="00A20145" w:rsidRPr="003577FC">
              <w:t>Which shape below ha</w:t>
            </w:r>
            <w:r w:rsidR="00A56AA7">
              <w:t>s rotational symmetry of order 3</w:t>
            </w:r>
            <w:r w:rsidR="00A20145" w:rsidRPr="003577FC">
              <w:t>?</w:t>
            </w: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4112" behindDoc="0" locked="0" layoutInCell="1" allowOverlap="1" wp14:anchorId="14C1562C" wp14:editId="58139380">
                      <wp:simplePos x="0" y="0"/>
                      <wp:positionH relativeFrom="column">
                        <wp:posOffset>648970</wp:posOffset>
                      </wp:positionH>
                      <wp:positionV relativeFrom="paragraph">
                        <wp:posOffset>69850</wp:posOffset>
                      </wp:positionV>
                      <wp:extent cx="4224581" cy="114306"/>
                      <wp:effectExtent l="0" t="0" r="24130" b="1905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4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9C61A8" id="Group 46" o:spid="_x0000_s1026" style="position:absolute;margin-left:51.1pt;margin-top:5.5pt;width:332.65pt;height:9pt;z-index:251674112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" strokeweight="1pt"/>
                    </v:group>
                  </w:pict>
                </mc:Fallback>
              </mc:AlternateContent>
            </w:r>
          </w:p>
          <w:p w:rsidR="00A20145" w:rsidRPr="003577FC" w:rsidRDefault="00A20145" w:rsidP="00731660">
            <w:pPr>
              <w:pStyle w:val="QuestionStyle"/>
            </w:pP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145" w:rsidRPr="003577FC" w:rsidRDefault="00A56AA7" w:rsidP="00731660">
            <w:pPr>
              <w:pStyle w:val="QuestionStyle"/>
            </w:pPr>
            <w:r>
              <w:t>How many</w:t>
            </w:r>
            <w:r w:rsidR="00A20145" w:rsidRPr="003577FC">
              <w:t xml:space="preserve"> diagonals </w:t>
            </w:r>
            <w:r>
              <w:t xml:space="preserve">can be drawn </w:t>
            </w:r>
            <w:r w:rsidR="00A20145" w:rsidRPr="003577FC">
              <w:t xml:space="preserve">on the </w:t>
            </w:r>
            <w:r w:rsidR="00A20145">
              <w:t>shape shown</w:t>
            </w:r>
            <w:r>
              <w:t>?</w:t>
            </w:r>
          </w:p>
          <w:p w:rsidR="00A20145" w:rsidRPr="003577FC" w:rsidRDefault="0066194A" w:rsidP="00731660">
            <w:pPr>
              <w:pStyle w:val="QuestionStyle"/>
            </w:pPr>
            <w:r>
              <w:object w:dxaOrig="1440" w:dyaOrig="1440" w14:anchorId="20099E7F">
                <v:shape id="_x0000_s1072" type="#_x0000_t75" style="position:absolute;margin-left:124.25pt;margin-top:7.3pt;width:106pt;height:106.15pt;z-index:251651072;mso-position-horizontal-relative:text;mso-position-vertical-relative:text">
                  <v:imagedata r:id="rId44" o:title=""/>
                </v:shape>
                <o:OLEObject Type="Embed" ProgID="FXDraw.Graphic" ShapeID="_x0000_s1072" DrawAspect="Content" ObjectID="_1556906686" r:id="rId45"/>
              </w:object>
            </w: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020E7437" wp14:editId="7F8D05DE">
                      <wp:simplePos x="0" y="0"/>
                      <wp:positionH relativeFrom="column">
                        <wp:posOffset>3254375</wp:posOffset>
                      </wp:positionH>
                      <wp:positionV relativeFrom="paragraph">
                        <wp:posOffset>28575</wp:posOffset>
                      </wp:positionV>
                      <wp:extent cx="2124075" cy="373380"/>
                      <wp:effectExtent l="0" t="0" r="28575" b="2667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407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7EEA21" id="Rectangle 44" o:spid="_x0000_s1026" style="position:absolute;margin-left:256.25pt;margin-top:2.25pt;width:167.25pt;height:29.4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A20145" w:rsidRPr="003577FC" w:rsidRDefault="00A20145" w:rsidP="00731660">
            <w:pPr>
              <w:pStyle w:val="QuestionStyle"/>
            </w:pP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145" w:rsidRPr="003577FC" w:rsidRDefault="00A20145" w:rsidP="00731660">
            <w:pPr>
              <w:pStyle w:val="QuestionStyle"/>
            </w:pPr>
            <w:r w:rsidRPr="003577FC">
              <w:t>Sketch</w:t>
            </w:r>
            <w:r>
              <w:t xml:space="preserve"> </w:t>
            </w:r>
            <w:r w:rsidR="00A56AA7">
              <w:t>a pentagonal pyramid in the space below.</w:t>
            </w:r>
            <w:r w:rsidRPr="003577FC">
              <w:t xml:space="preserve">  </w:t>
            </w:r>
          </w:p>
          <w:p w:rsidR="00A20145" w:rsidRDefault="00A20145" w:rsidP="00731660">
            <w:pPr>
              <w:pStyle w:val="QuestionStyle"/>
            </w:pPr>
          </w:p>
          <w:p w:rsidR="00A56AA7" w:rsidRDefault="00A56AA7" w:rsidP="00731660">
            <w:pPr>
              <w:pStyle w:val="QuestionStyle"/>
            </w:pPr>
          </w:p>
          <w:p w:rsidR="00A56AA7" w:rsidRPr="003577FC" w:rsidRDefault="00A56AA7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145" w:rsidRPr="003577FC" w:rsidRDefault="00A20145" w:rsidP="002E2F00">
            <w:pPr>
              <w:spacing w:after="24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>Which of the f</w:t>
            </w:r>
            <w:r w:rsidR="004C547D">
              <w:rPr>
                <w:rFonts w:ascii="Times New Roman" w:hAnsi="Times New Roman"/>
                <w:sz w:val="24"/>
                <w:szCs w:val="24"/>
              </w:rPr>
              <w:t>ollowing solids has exactly 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faces and </w:t>
            </w:r>
            <w:r w:rsidR="004C547D">
              <w:rPr>
                <w:rFonts w:ascii="Times New Roman" w:hAnsi="Times New Roman"/>
                <w:sz w:val="24"/>
                <w:szCs w:val="24"/>
              </w:rPr>
              <w:t>4</w:t>
            </w:r>
            <w:r w:rsidR="00A56AA7">
              <w:rPr>
                <w:rFonts w:ascii="Times New Roman" w:hAnsi="Times New Roman"/>
                <w:sz w:val="24"/>
                <w:szCs w:val="24"/>
              </w:rPr>
              <w:t xml:space="preserve"> vertices</w:t>
            </w:r>
            <w:r w:rsidR="002E2F00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6400" behindDoc="0" locked="0" layoutInCell="1" allowOverlap="1" wp14:anchorId="7DFAE03B" wp14:editId="1C792E33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17145</wp:posOffset>
                      </wp:positionV>
                      <wp:extent cx="2251710" cy="388620"/>
                      <wp:effectExtent l="0" t="0" r="15240" b="1143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1710" cy="388620"/>
                                <a:chOff x="0" y="0"/>
                                <a:chExt cx="2251710" cy="388620"/>
                              </a:xfrm>
                            </wpg:grpSpPr>
                            <wps:wsp>
                              <wps:cNvPr id="6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8026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8026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BF3334" id="Group 63" o:spid="_x0000_s1026" style="position:absolute;margin-left:25.9pt;margin-top:1.35pt;width:177.3pt;height:30.6pt;z-index:251686400" coordsize="22517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5VV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BLi5VVxQAAANsAAAAP&#10;AAAAAAAAAAAAAAAAAAcCAABkcnMvZG93bnJldi54bWxQSwUGAAAAAAMAAwC3AAAA+QIAAAAA&#10;" strokecolor="windowText" strokeweight="1pt"/>
                      <v:roundrect id="AutoShape 3" o:spid="_x0000_s1028" style="position:absolute;left:20802;top:274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DO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AkxzDOxQAAANsAAAAP&#10;AAAAAAAAAAAAAAAAAAcCAABkcnMvZG93bnJldi54bWxQSwUGAAAAAAMAAwC3AAAA+QIAAAAA&#10;" strokecolor="windowText" strokeweight="1pt"/>
                      <v:roundrect id="AutoShape 6" o:spid="_x0000_s1029" style="position:absolute;left:20802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A56AA7">
              <w:rPr>
                <w:rFonts w:ascii="Times New Roman" w:hAnsi="Times New Roman"/>
                <w:sz w:val="24"/>
                <w:szCs w:val="24"/>
              </w:rPr>
              <w:t>A rectangular prism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4C547D">
              <w:rPr>
                <w:rFonts w:ascii="Times New Roman" w:hAnsi="Times New Roman"/>
                <w:sz w:val="24"/>
                <w:szCs w:val="24"/>
              </w:rPr>
              <w:t xml:space="preserve">          A rectangular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pyramid.                                     </w:t>
            </w: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A triangular prism.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         A triangular pyramid.                                                 </w:t>
            </w: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145" w:rsidRDefault="002E2F00" w:rsidP="00731660">
            <w:pPr>
              <w:pStyle w:val="QuestionStyle"/>
            </w:pPr>
            <w:r>
              <w:t>When a sphere is viewed from different angles.</w:t>
            </w:r>
          </w:p>
          <w:p w:rsidR="00A20145" w:rsidRPr="0068243E" w:rsidRDefault="00A20145" w:rsidP="00731660">
            <w:pPr>
              <w:pStyle w:val="QuestionStyle"/>
            </w:pPr>
            <w:r w:rsidRPr="003577FC">
              <w:t>Which</w:t>
            </w:r>
            <w:r w:rsidR="002E2F00">
              <w:t xml:space="preserve"> is true?</w:t>
            </w:r>
          </w:p>
          <w:p w:rsidR="00A20145" w:rsidRPr="0068243E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392" behindDoc="0" locked="0" layoutInCell="1" allowOverlap="1" wp14:anchorId="6FEE0A41" wp14:editId="1A0C548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6F2AE0" id="Group 68" o:spid="_x0000_s1026" style="position:absolute;margin-left:24pt;margin-top:3.1pt;width:16.8pt;height:69.6pt;z-index:2516433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wmN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Y8OX8APk/g8AAP//AwBQSwECLQAUAAYACAAAACEA2+H2y+4AAACFAQAAEwAAAAAAAAAAAAAA&#10;AAAAAAAAW0NvbnRlbnRfVHlwZXNdLnhtbFBLAQItABQABgAIAAAAIQBa9CxbvwAAABUBAAALAAAA&#10;AAAAAAAAAAAAAB8BAABfcmVscy8ucmVsc1BLAQItABQABgAIAAAAIQBPHwmNwgAAANsAAAAPAAAA&#10;AAAAAAAAAAAAAAcCAABkcnMvZG93bnJldi54bWxQSwUGAAAAAAMAAwC3AAAA9g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Ws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sly/yA/T8DwAA//8DAFBLAQItABQABgAIAAAAIQDb4fbL7gAAAIUBAAATAAAAAAAAAAAAAAAA&#10;AAAAAABbQ29udGVudF9UeXBlc10ueG1sUEsBAi0AFAAGAAgAAAAhAFr0LFu/AAAAFQEAAAsAAAAA&#10;AAAAAAAAAAAAHwEAAF9yZWxzLy5yZWxzUEsBAi0AFAAGAAgAAAAhAIS8daz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2E2F00">
              <w:rPr>
                <w:rFonts w:ascii="Times New Roman" w:hAnsi="Times New Roman"/>
                <w:sz w:val="24"/>
                <w:szCs w:val="24"/>
              </w:rPr>
              <w:t>Only t</w:t>
            </w:r>
            <w:r>
              <w:rPr>
                <w:rFonts w:ascii="Times New Roman" w:hAnsi="Times New Roman"/>
                <w:sz w:val="24"/>
                <w:szCs w:val="24"/>
              </w:rPr>
              <w:t>he front view and top view</w:t>
            </w:r>
            <w:r w:rsidR="002E2F00">
              <w:rPr>
                <w:rFonts w:ascii="Times New Roman" w:hAnsi="Times New Roman"/>
                <w:sz w:val="24"/>
                <w:szCs w:val="24"/>
              </w:rPr>
              <w:t xml:space="preserve"> are the same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A20145" w:rsidRPr="0068243E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2E2F00">
              <w:rPr>
                <w:rFonts w:ascii="Times New Roman" w:hAnsi="Times New Roman"/>
                <w:sz w:val="24"/>
                <w:szCs w:val="24"/>
              </w:rPr>
              <w:t>Only the front view and side view are the same.</w:t>
            </w:r>
          </w:p>
          <w:p w:rsidR="00A20145" w:rsidRPr="0068243E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2E2F00">
              <w:rPr>
                <w:rFonts w:ascii="Times New Roman" w:hAnsi="Times New Roman"/>
                <w:sz w:val="24"/>
                <w:szCs w:val="24"/>
              </w:rPr>
              <w:t>Only the side view and top view are the same.</w:t>
            </w:r>
          </w:p>
          <w:p w:rsidR="00A20145" w:rsidRPr="003577FC" w:rsidRDefault="00A20145" w:rsidP="002E2F00">
            <w:r w:rsidRPr="0068243E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2E2F00">
              <w:rPr>
                <w:rFonts w:ascii="Times New Roman" w:hAnsi="Times New Roman"/>
                <w:sz w:val="24"/>
                <w:szCs w:val="24"/>
              </w:rPr>
              <w:t>The side view, front view and top view are all the same.</w:t>
            </w: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145" w:rsidRDefault="00677577" w:rsidP="00A201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2999105</wp:posOffset>
                  </wp:positionH>
                  <wp:positionV relativeFrom="paragraph">
                    <wp:posOffset>230505</wp:posOffset>
                  </wp:positionV>
                  <wp:extent cx="2289175" cy="2291080"/>
                  <wp:effectExtent l="0" t="0" r="0" b="0"/>
                  <wp:wrapNone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175" cy="2291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25A33">
              <w:rPr>
                <w:rFonts w:ascii="Times New Roman" w:hAnsi="Times New Roman"/>
                <w:sz w:val="24"/>
                <w:szCs w:val="24"/>
              </w:rPr>
              <w:t>Draw a 3D sketch of the solid which could be formed from the net below.</w:t>
            </w:r>
          </w:p>
          <w:p w:rsidR="00074808" w:rsidRDefault="00074808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74808" w:rsidRDefault="00074808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74808" w:rsidRDefault="00074808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74808" w:rsidRDefault="00074808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74808" w:rsidRDefault="00074808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Default="00F25A33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Default="00F25A33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Default="00F25A33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Pr="003577FC" w:rsidRDefault="00F25A33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145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99" type="#_x0000_t75" style="position:absolute;margin-left:255.8pt;margin-top:7.6pt;width:179.8pt;height:176.95pt;z-index:251663360;mso-position-horizontal-relative:text;mso-position-vertical-relative:text">
                  <v:imagedata r:id="rId47" o:title=""/>
                </v:shape>
                <o:OLEObject Type="Embed" ProgID="FXDraw.Graphic" ShapeID="_x0000_s1099" DrawAspect="Content" ObjectID="_1556906687" r:id="rId48"/>
              </w:object>
            </w:r>
            <w:r w:rsidR="002E2F00">
              <w:t>Draw the front view (elevation</w:t>
            </w:r>
            <w:r w:rsidR="00A20145">
              <w:t xml:space="preserve">) of the solid shown. </w:t>
            </w:r>
          </w:p>
          <w:p w:rsidR="00A20145" w:rsidRDefault="00A20145" w:rsidP="00731660">
            <w:pPr>
              <w:pStyle w:val="QuestionStyle"/>
            </w:pPr>
          </w:p>
          <w:p w:rsidR="00A20145" w:rsidRDefault="00A20145" w:rsidP="00731660">
            <w:pPr>
              <w:pStyle w:val="QuestionStyle"/>
            </w:pPr>
          </w:p>
          <w:p w:rsidR="00A20145" w:rsidRDefault="00A20145" w:rsidP="00731660">
            <w:pPr>
              <w:pStyle w:val="QuestionStyle"/>
            </w:pPr>
          </w:p>
          <w:p w:rsidR="00A20145" w:rsidRDefault="00A20145" w:rsidP="00731660">
            <w:pPr>
              <w:pStyle w:val="QuestionStyle"/>
            </w:pPr>
          </w:p>
          <w:p w:rsidR="00EB1BE1" w:rsidRDefault="00EB1BE1" w:rsidP="00731660">
            <w:pPr>
              <w:pStyle w:val="QuestionStyle"/>
            </w:pPr>
          </w:p>
          <w:p w:rsidR="00EB1BE1" w:rsidRDefault="00EB1BE1" w:rsidP="00731660">
            <w:pPr>
              <w:pStyle w:val="QuestionStyle"/>
            </w:pPr>
          </w:p>
          <w:p w:rsidR="00A20145" w:rsidRDefault="00A20145" w:rsidP="00731660">
            <w:pPr>
              <w:pStyle w:val="QuestionStyle"/>
            </w:pPr>
          </w:p>
          <w:p w:rsidR="00A20145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>What is the name of the solid shown below?</w:t>
            </w:r>
          </w:p>
          <w:p w:rsidR="00A20145" w:rsidRPr="003577FC" w:rsidRDefault="0066194A" w:rsidP="00A201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00" type="#_x0000_t75" style="position:absolute;margin-left:48.95pt;margin-top:6.05pt;width:105.4pt;height:115.8pt;z-index:251664384;mso-position-horizontal-relative:text;mso-position-vertical-relative:text">
                  <v:imagedata r:id="rId49" o:title=""/>
                </v:shape>
                <o:OLEObject Type="Embed" ProgID="FXDraw.Graphic" ShapeID="_x0000_s1100" DrawAspect="Content" ObjectID="_1556906688" r:id="rId50"/>
              </w:object>
            </w: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0145" w:rsidRPr="003577FC" w:rsidRDefault="00677577" w:rsidP="00A2014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6C921EBC">
                      <wp:simplePos x="0" y="0"/>
                      <wp:positionH relativeFrom="column">
                        <wp:posOffset>2584450</wp:posOffset>
                      </wp:positionH>
                      <wp:positionV relativeFrom="paragraph">
                        <wp:posOffset>64135</wp:posOffset>
                      </wp:positionV>
                      <wp:extent cx="2947670" cy="373380"/>
                      <wp:effectExtent l="15240" t="11430" r="18415" b="15240"/>
                      <wp:wrapNone/>
                      <wp:docPr id="1" name="Rectangle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476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308A2B" id="Rectangle 130" o:spid="_x0000_s1026" style="position:absolute;margin-left:203.5pt;margin-top:5.05pt;width:232.1pt;height:29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20145" w:rsidRPr="003577FC" w:rsidRDefault="00A20145" w:rsidP="00A20145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20145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A20145" w:rsidRPr="001B3341" w:rsidRDefault="00A20145" w:rsidP="00A201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93842" w:rsidRDefault="00293842" w:rsidP="00731660">
            <w:pPr>
              <w:pStyle w:val="QuestionStyle"/>
            </w:pPr>
            <w:r>
              <w:t>Charlie draws two line segments which are both 12 cm in length and which bisect one another at an acute angle of 45</w:t>
            </w:r>
            <w:r w:rsidRPr="00293842">
              <w:rPr>
                <w:vertAlign w:val="superscript"/>
              </w:rPr>
              <w:t>o</w:t>
            </w:r>
            <w:r>
              <w:t xml:space="preserve">. Then she joins the endpoints of the </w:t>
            </w:r>
            <w:r w:rsidR="00A845ED">
              <w:t>two line segments</w:t>
            </w:r>
            <w:r>
              <w:t xml:space="preserve"> to create a quadrilateral.</w:t>
            </w:r>
          </w:p>
          <w:p w:rsidR="00A20145" w:rsidRPr="003577FC" w:rsidRDefault="00293842" w:rsidP="00731660">
            <w:pPr>
              <w:pStyle w:val="QuestionStyle"/>
            </w:pPr>
            <w:r>
              <w:t>What name could describe the quadrilateral</w:t>
            </w:r>
            <w:r w:rsidR="00A20145" w:rsidRPr="003577FC">
              <w:t xml:space="preserve">? </w:t>
            </w:r>
          </w:p>
          <w:p w:rsidR="00A20145" w:rsidRDefault="00A20145" w:rsidP="00731660">
            <w:pPr>
              <w:pStyle w:val="QuestionStyle"/>
            </w:pPr>
          </w:p>
          <w:p w:rsidR="00A20145" w:rsidRPr="003577FC" w:rsidRDefault="00A20145" w:rsidP="00731660">
            <w:pPr>
              <w:pStyle w:val="QuestionStyle"/>
            </w:pPr>
            <w:r w:rsidRPr="003577F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2544" behindDoc="0" locked="0" layoutInCell="1" allowOverlap="1" wp14:anchorId="66129A20" wp14:editId="72AF9F7B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39675</wp:posOffset>
                      </wp:positionV>
                      <wp:extent cx="4362450" cy="114300"/>
                      <wp:effectExtent l="0" t="0" r="19050" b="19050"/>
                      <wp:wrapNone/>
                      <wp:docPr id="155" name="Group 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4C3721" id="Group 155" o:spid="_x0000_s1026" style="position:absolute;margin-left:30.4pt;margin-top:3.1pt;width:343.5pt;height:9pt;z-index:25169254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         </w:t>
            </w:r>
            <w:r w:rsidRPr="003577FC">
              <w:t xml:space="preserve">  </w:t>
            </w:r>
            <w:r>
              <w:t xml:space="preserve">A kite                </w:t>
            </w:r>
            <w:r w:rsidRPr="003577FC">
              <w:t xml:space="preserve">           A rectangle.    </w:t>
            </w:r>
            <w:r>
              <w:t xml:space="preserve">   </w:t>
            </w:r>
            <w:r w:rsidRPr="003577FC">
              <w:t xml:space="preserve">          A rhombus.                     A square.   </w:t>
            </w:r>
          </w:p>
        </w:tc>
      </w:tr>
      <w:tr w:rsidR="00747EE6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47EE6" w:rsidRPr="001B3341" w:rsidRDefault="00747EE6" w:rsidP="00747EE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47EE6" w:rsidRPr="00747EE6" w:rsidRDefault="00747EE6" w:rsidP="00747EE6">
            <w:pPr>
              <w:spacing w:after="240"/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Which </w:t>
            </w:r>
            <w:r>
              <w:rPr>
                <w:rFonts w:ascii="Times New Roman" w:hAnsi="Times New Roman"/>
                <w:sz w:val="24"/>
                <w:szCs w:val="24"/>
              </w:rPr>
              <w:t>property is not common to a rhombus and a square?</w:t>
            </w:r>
          </w:p>
          <w:p w:rsidR="00747EE6" w:rsidRPr="003577FC" w:rsidRDefault="00747EE6" w:rsidP="00731660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7120" behindDoc="0" locked="0" layoutInCell="1" allowOverlap="1" wp14:anchorId="7C76BE2D" wp14:editId="726ABFC0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31750</wp:posOffset>
                      </wp:positionV>
                      <wp:extent cx="213360" cy="883920"/>
                      <wp:effectExtent l="0" t="0" r="15240" b="11430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0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D89DAD" id="Group 99" o:spid="_x0000_s1026" style="position:absolute;margin-left:16.9pt;margin-top:2.5pt;width:16.8pt;height:69.6pt;z-index:25171712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RTGxgAAANw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X8RPDlGZlAz/8AAAD//wMAUEsBAi0AFAAGAAgAAAAhANvh9svuAAAAhQEAABMAAAAAAAAA&#10;AAAAAAAAAAAAAFtDb250ZW50X1R5cGVzXS54bWxQSwECLQAUAAYACAAAACEAWvQsW78AAAAVAQAA&#10;CwAAAAAAAAAAAAAAAAAfAQAAX3JlbHMvLnJlbHNQSwECLQAUAAYACAAAACEAdlUUxsYAAADcAAAA&#10;DwAAAAAAAAAAAAAAAAAHAgAAZHJzL2Rvd25yZXYueG1sUEsFBgAAAAADAAMAtwAAAPo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</w:t>
            </w:r>
            <w:r w:rsidRPr="003577FC">
              <w:t xml:space="preserve">         </w:t>
            </w:r>
            <w:r>
              <w:t xml:space="preserve"> There are </w:t>
            </w:r>
            <w:r w:rsidR="00BD1B0A">
              <w:t>four equal sides</w:t>
            </w:r>
            <w:r>
              <w:t>.</w:t>
            </w:r>
          </w:p>
          <w:p w:rsidR="00747EE6" w:rsidRPr="003577FC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The</w:t>
            </w:r>
            <w:r w:rsidR="00BD1B0A">
              <w:rPr>
                <w:rFonts w:ascii="Times New Roman" w:hAnsi="Times New Roman"/>
                <w:sz w:val="24"/>
                <w:szCs w:val="24"/>
              </w:rPr>
              <w:t xml:space="preserve"> diagonals bisect one another at right angles.</w:t>
            </w:r>
          </w:p>
          <w:p w:rsidR="00747EE6" w:rsidRPr="003577FC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BD1B0A">
              <w:rPr>
                <w:rFonts w:ascii="Times New Roman" w:hAnsi="Times New Roman"/>
                <w:sz w:val="24"/>
                <w:szCs w:val="24"/>
              </w:rPr>
              <w:t>The diagonals are equal in length.</w:t>
            </w:r>
          </w:p>
          <w:p w:rsidR="00747EE6" w:rsidRPr="003577FC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BD1B0A">
              <w:rPr>
                <w:rFonts w:ascii="Times New Roman" w:hAnsi="Times New Roman"/>
                <w:sz w:val="24"/>
                <w:szCs w:val="24"/>
              </w:rPr>
              <w:t>The diagonals bisect the angles of the quadrilateral.</w:t>
            </w:r>
          </w:p>
        </w:tc>
      </w:tr>
      <w:tr w:rsidR="00747EE6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47EE6" w:rsidRPr="001B3341" w:rsidRDefault="00747EE6" w:rsidP="00747EE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B0B9D" w:rsidRDefault="00AB0B9D" w:rsidP="00731660">
            <w:pPr>
              <w:pStyle w:val="QuestionStyle"/>
            </w:pPr>
            <w:r>
              <w:t>The diagram shows two identical right scalene triangles being joined together along a corresponding side to make a rectangle.</w:t>
            </w:r>
          </w:p>
          <w:p w:rsidR="00747EE6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10" type="#_x0000_t75" style="position:absolute;margin-left:205.7pt;margin-top:30.55pt;width:238.05pt;height:119.75pt;z-index:251668480;mso-position-horizontal-relative:text;mso-position-vertical-relative:text">
                  <v:imagedata r:id="rId51" o:title=""/>
                </v:shape>
                <o:OLEObject Type="Embed" ProgID="FXDraw.Graphic" ShapeID="_x0000_s1110" DrawAspect="Content" ObjectID="_1556906689" r:id="rId52"/>
              </w:object>
            </w:r>
            <w:r w:rsidR="00AB0B9D">
              <w:t>Which</w:t>
            </w:r>
            <w:r w:rsidR="00BD1B0A">
              <w:t xml:space="preserve"> shape</w:t>
            </w:r>
            <w:r w:rsidR="00302D65" w:rsidRPr="00302D65">
              <w:rPr>
                <w:b/>
              </w:rPr>
              <w:t xml:space="preserve"> cannot </w:t>
            </w:r>
            <w:r w:rsidR="003C111A">
              <w:t>be</w:t>
            </w:r>
            <w:r w:rsidR="00AB0B9D">
              <w:t xml:space="preserve"> formed when these two</w:t>
            </w:r>
            <w:r w:rsidR="003C111A">
              <w:t xml:space="preserve"> triangles</w:t>
            </w:r>
            <w:r w:rsidR="00AB0B9D">
              <w:t xml:space="preserve"> are joined along</w:t>
            </w:r>
            <w:r w:rsidR="00302D65">
              <w:t xml:space="preserve"> corresponding side</w:t>
            </w:r>
            <w:r w:rsidR="00AB0B9D">
              <w:t>s</w:t>
            </w:r>
            <w:r w:rsidR="00747EE6">
              <w:t>?</w:t>
            </w:r>
          </w:p>
          <w:p w:rsidR="00747EE6" w:rsidRDefault="00747EE6" w:rsidP="00731660">
            <w:pPr>
              <w:pStyle w:val="QuestionStyle"/>
            </w:pPr>
          </w:p>
          <w:p w:rsidR="00747EE6" w:rsidRPr="003577FC" w:rsidRDefault="00747EE6" w:rsidP="00731660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4832" behindDoc="0" locked="0" layoutInCell="1" allowOverlap="1" wp14:anchorId="0B5C824D" wp14:editId="76FF6E9B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31750</wp:posOffset>
                      </wp:positionV>
                      <wp:extent cx="213360" cy="883920"/>
                      <wp:effectExtent l="0" t="0" r="15240" b="1143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C2D4D0" id="Group 81" o:spid="_x0000_s1026" style="position:absolute;margin-left:16.9pt;margin-top:2.5pt;width:16.8pt;height:69.6pt;z-index:25170483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uVy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H5e5XL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Dp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BESQOn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6e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WwKzy/hB8jlAwAA//8DAFBLAQItABQABgAIAAAAIQDb4fbL7gAAAIUBAAATAAAAAAAAAAAA&#10;AAAAAAAAAABbQ29udGVudF9UeXBlc10ueG1sUEsBAi0AFAAGAAgAAAAhAFr0LFu/AAAAFQEAAAsA&#10;AAAAAAAAAAAAAAAAHwEAAF9yZWxzLy5yZWxzUEsBAi0AFAAGAAgAAAAhAOHA3p7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   </w:t>
            </w:r>
            <w:r w:rsidRPr="003577FC">
              <w:t xml:space="preserve">         </w:t>
            </w:r>
            <w:r w:rsidR="00302D65">
              <w:t xml:space="preserve"> An equilateral triangle</w:t>
            </w:r>
          </w:p>
          <w:p w:rsidR="00747EE6" w:rsidRPr="003577FC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302D65">
              <w:rPr>
                <w:rFonts w:ascii="Times New Roman" w:hAnsi="Times New Roman"/>
                <w:sz w:val="24"/>
                <w:szCs w:val="24"/>
              </w:rPr>
              <w:t>An isosceles triangle.</w:t>
            </w:r>
          </w:p>
          <w:p w:rsidR="00302D65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302D65">
              <w:rPr>
                <w:rFonts w:ascii="Times New Roman" w:hAnsi="Times New Roman"/>
                <w:sz w:val="24"/>
                <w:szCs w:val="24"/>
              </w:rPr>
              <w:t>A parallelogram</w:t>
            </w:r>
          </w:p>
          <w:p w:rsidR="00747EE6" w:rsidRPr="003577FC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302D65">
              <w:rPr>
                <w:rFonts w:ascii="Times New Roman" w:hAnsi="Times New Roman"/>
                <w:sz w:val="24"/>
                <w:szCs w:val="24"/>
              </w:rPr>
              <w:t>A kite.</w:t>
            </w:r>
          </w:p>
          <w:p w:rsidR="00747EE6" w:rsidRPr="003577FC" w:rsidRDefault="00747EE6" w:rsidP="00731660">
            <w:pPr>
              <w:pStyle w:val="QuestionStyle"/>
            </w:pPr>
          </w:p>
        </w:tc>
      </w:tr>
      <w:tr w:rsidR="00747EE6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47EE6" w:rsidRPr="001B3341" w:rsidRDefault="00747EE6" w:rsidP="00747EE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47EE6" w:rsidRPr="003577FC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11" type="#_x0000_t75" style="position:absolute;margin-left:192.95pt;margin-top:32.6pt;width:230.7pt;height:178.5pt;z-index:251669504;mso-position-horizontal-relative:text;mso-position-vertical-relative:text">
                  <v:imagedata r:id="rId53" o:title=""/>
                </v:shape>
                <o:OLEObject Type="Embed" ProgID="FXDraw.Graphic" ShapeID="_x0000_s1111" DrawAspect="Content" ObjectID="_1556906690" r:id="rId54"/>
              </w:object>
            </w:r>
            <w:r w:rsidR="00747EE6">
              <w:t>Sketch a polygon</w:t>
            </w:r>
            <w:r w:rsidR="00747EE6" w:rsidRPr="003577FC">
              <w:t xml:space="preserve"> </w:t>
            </w:r>
            <w:r w:rsidR="00747EE6">
              <w:t>which has</w:t>
            </w:r>
            <w:r w:rsidR="00696360">
              <w:t xml:space="preserve"> no </w:t>
            </w:r>
            <w:r w:rsidR="00747EE6">
              <w:t>axes of</w:t>
            </w:r>
            <w:r w:rsidR="00747EE6" w:rsidRPr="003577FC">
              <w:t xml:space="preserve"> line symmetry</w:t>
            </w:r>
            <w:r w:rsidR="00696360">
              <w:t xml:space="preserve"> but does have </w:t>
            </w:r>
            <w:r w:rsidR="00747EE6">
              <w:t>rotational symmetry of order 3.</w:t>
            </w:r>
            <w:r w:rsidR="00696360">
              <w:t xml:space="preserve"> You can use the isometric grid, to help if you wish.</w:t>
            </w:r>
          </w:p>
          <w:p w:rsidR="00747EE6" w:rsidRPr="003577FC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Pr="003577FC" w:rsidRDefault="00747EE6" w:rsidP="00731660">
            <w:pPr>
              <w:pStyle w:val="QuestionStyle"/>
            </w:pPr>
          </w:p>
          <w:p w:rsidR="00747EE6" w:rsidRPr="003577FC" w:rsidRDefault="00747EE6" w:rsidP="00731660">
            <w:pPr>
              <w:pStyle w:val="QuestionStyle"/>
            </w:pPr>
          </w:p>
          <w:p w:rsidR="00747EE6" w:rsidRPr="003577FC" w:rsidRDefault="00747EE6" w:rsidP="00731660">
            <w:pPr>
              <w:pStyle w:val="QuestionStyle"/>
            </w:pPr>
          </w:p>
          <w:p w:rsidR="00747EE6" w:rsidRPr="003577FC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47EE6" w:rsidRPr="003577FC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</w:tc>
      </w:tr>
      <w:tr w:rsidR="00747EE6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47EE6" w:rsidRPr="001B3341" w:rsidRDefault="00747EE6" w:rsidP="00747EE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47EE6" w:rsidRPr="00D83F7F" w:rsidRDefault="000F2554" w:rsidP="00731660">
            <w:pPr>
              <w:pStyle w:val="QuestionStyle"/>
            </w:pPr>
            <w:r>
              <w:t>How many faces and edg</w:t>
            </w:r>
            <w:r w:rsidR="00747EE6" w:rsidRPr="00D83F7F">
              <w:t>es are there on this solid?</w:t>
            </w:r>
          </w:p>
          <w:p w:rsidR="00747EE6" w:rsidRPr="00D83F7F" w:rsidRDefault="0066194A" w:rsidP="00747E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12" type="#_x0000_t75" style="position:absolute;margin-left:234.15pt;margin-top:10.8pt;width:202.3pt;height:103.2pt;z-index:251670528;mso-position-horizontal-relative:text;mso-position-vertical-relative:text">
                  <v:imagedata r:id="rId55" o:title=""/>
                </v:shape>
                <o:OLEObject Type="Embed" ProgID="FXDraw.Graphic" ShapeID="_x0000_s1112" DrawAspect="Content" ObjectID="_1556906691" r:id="rId56"/>
              </w:object>
            </w:r>
          </w:p>
          <w:p w:rsidR="00747EE6" w:rsidRPr="00D83F7F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680" behindDoc="0" locked="0" layoutInCell="1" allowOverlap="1" wp14:anchorId="40432EB4" wp14:editId="6C638A6D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-635</wp:posOffset>
                      </wp:positionV>
                      <wp:extent cx="213360" cy="883920"/>
                      <wp:effectExtent l="0" t="0" r="15240" b="1143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AA2C70" id="Group 8" o:spid="_x0000_s1026" style="position:absolute;margin-left:19.4pt;margin-top:-.05pt;width:16.8pt;height:69.6pt;z-index:25165568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uAr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oZdfZAA9/wMAAP//AwBQSwECLQAUAAYACAAAACEA2+H2y+4AAACFAQAAEwAAAAAAAAAA&#10;AAAAAAAAAAAAW0NvbnRlbnRfVHlwZXNdLnhtbFBLAQItABQABgAIAAAAIQBa9CxbvwAAABUBAAAL&#10;AAAAAAAAAAAAAAAAAB8BAABfcmVscy8ucmVsc1BLAQItABQABgAIAAAAIQBstuAr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D83F7F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F2554">
              <w:rPr>
                <w:rFonts w:ascii="Times New Roman" w:hAnsi="Times New Roman"/>
                <w:sz w:val="24"/>
                <w:szCs w:val="24"/>
              </w:rPr>
              <w:t>7 faces and 10 edges</w:t>
            </w:r>
            <w:r w:rsidRPr="00D83F7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47EE6" w:rsidRPr="00D83F7F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  <w:r w:rsidRPr="00D83F7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0F2554">
              <w:rPr>
                <w:rFonts w:ascii="Times New Roman" w:hAnsi="Times New Roman"/>
                <w:sz w:val="24"/>
                <w:szCs w:val="24"/>
              </w:rPr>
              <w:t>7 faces and 15 edges</w:t>
            </w:r>
            <w:r w:rsidRPr="00D83F7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47EE6" w:rsidRPr="00D83F7F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  <w:r w:rsidRPr="00D83F7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0F2554">
              <w:rPr>
                <w:rFonts w:ascii="Times New Roman" w:hAnsi="Times New Roman"/>
                <w:sz w:val="24"/>
                <w:szCs w:val="24"/>
              </w:rPr>
              <w:t>10 faces and 10 edges</w:t>
            </w:r>
            <w:r w:rsidRPr="00D83F7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47EE6" w:rsidRPr="00D83F7F" w:rsidRDefault="00747EE6" w:rsidP="00747EE6">
            <w:pPr>
              <w:rPr>
                <w:rFonts w:ascii="Times New Roman" w:hAnsi="Times New Roman"/>
                <w:sz w:val="24"/>
                <w:szCs w:val="24"/>
              </w:rPr>
            </w:pPr>
            <w:r w:rsidRPr="00D83F7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0F2554">
              <w:rPr>
                <w:rFonts w:ascii="Times New Roman" w:hAnsi="Times New Roman"/>
                <w:sz w:val="24"/>
                <w:szCs w:val="24"/>
              </w:rPr>
              <w:t>10</w:t>
            </w:r>
            <w:r w:rsidRPr="00D83F7F">
              <w:rPr>
                <w:rFonts w:ascii="Times New Roman" w:hAnsi="Times New Roman"/>
                <w:sz w:val="24"/>
                <w:szCs w:val="24"/>
              </w:rPr>
              <w:t xml:space="preserve"> faces and </w:t>
            </w:r>
            <w:r w:rsidR="000F2554">
              <w:rPr>
                <w:rFonts w:ascii="Times New Roman" w:hAnsi="Times New Roman"/>
                <w:sz w:val="24"/>
                <w:szCs w:val="24"/>
              </w:rPr>
              <w:t>15 edges</w:t>
            </w:r>
            <w:r w:rsidRPr="00D83F7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747EE6" w:rsidRPr="00D83F7F" w:rsidRDefault="00747EE6" w:rsidP="00731660">
            <w:pPr>
              <w:pStyle w:val="QuestionStyle"/>
            </w:pPr>
          </w:p>
        </w:tc>
      </w:tr>
      <w:tr w:rsidR="00747EE6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47EE6" w:rsidRPr="001B3341" w:rsidRDefault="00747EE6" w:rsidP="00747EE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47EE6" w:rsidRPr="00D83F7F" w:rsidRDefault="002A4225" w:rsidP="00731660">
            <w:pPr>
              <w:pStyle w:val="QuestionStyle"/>
            </w:pPr>
            <w:r>
              <w:t>A tiling pattern made up of rhombuses with a 60</w:t>
            </w:r>
            <w:r w:rsidRPr="00F25A33">
              <w:rPr>
                <w:vertAlign w:val="superscript"/>
              </w:rPr>
              <w:t>o</w:t>
            </w:r>
            <w:r>
              <w:t xml:space="preserve"> angle included, is shown below.</w:t>
            </w:r>
          </w:p>
          <w:p w:rsidR="00747EE6" w:rsidRPr="00D83F7F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487232D9">
                <v:shape id="_x0000_s1102" type="#_x0000_t75" style="position:absolute;margin-left:48.05pt;margin-top:1.7pt;width:329.25pt;height:153.5pt;z-index:251665408;mso-position-horizontal-relative:text;mso-position-vertical-relative:text">
                  <v:imagedata r:id="rId57" o:title=""/>
                </v:shape>
                <o:OLEObject Type="Embed" ProgID="FXDraw.Graphic" ShapeID="_x0000_s1102" DrawAspect="Content" ObjectID="_1556906692" r:id="rId58"/>
              </w:object>
            </w:r>
          </w:p>
          <w:p w:rsidR="00747EE6" w:rsidRPr="00D83F7F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F25A33" w:rsidRDefault="00747EE6" w:rsidP="002A422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Pr="00D83F7F" w:rsidRDefault="00F25A33" w:rsidP="002A4225">
            <w:r w:rsidRPr="00F25A33">
              <w:rPr>
                <w:rFonts w:ascii="Times New Roman" w:hAnsi="Times New Roman"/>
                <w:sz w:val="24"/>
                <w:szCs w:val="24"/>
              </w:rPr>
              <w:t>By shading sections of the pattern, create an equilateral triangle and an obtuse isosceles triangle.</w:t>
            </w:r>
            <w:r>
              <w:t xml:space="preserve"> </w:t>
            </w:r>
          </w:p>
        </w:tc>
      </w:tr>
      <w:tr w:rsidR="00747EE6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47EE6" w:rsidRPr="001B3341" w:rsidRDefault="00747EE6" w:rsidP="00747EE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47EE6" w:rsidRDefault="00747EE6" w:rsidP="00731660">
            <w:pPr>
              <w:pStyle w:val="QuestionStyle"/>
            </w:pPr>
            <w:r>
              <w:t>Jonas has started to fill in a table that summarises the</w:t>
            </w:r>
            <w:r w:rsidR="00ED4594">
              <w:t xml:space="preserve"> properties of the rectangle</w:t>
            </w:r>
            <w:r>
              <w:t xml:space="preserve"> shown.</w:t>
            </w:r>
          </w:p>
          <w:p w:rsidR="00747EE6" w:rsidRDefault="00747EE6" w:rsidP="00731660">
            <w:pPr>
              <w:pStyle w:val="QuestionStyle"/>
            </w:pPr>
            <w:r>
              <w:t>Complete the table.</w:t>
            </w:r>
          </w:p>
          <w:p w:rsidR="00747EE6" w:rsidRDefault="00677577" w:rsidP="00731660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3921760</wp:posOffset>
                  </wp:positionH>
                  <wp:positionV relativeFrom="paragraph">
                    <wp:posOffset>523875</wp:posOffset>
                  </wp:positionV>
                  <wp:extent cx="1651000" cy="2170430"/>
                  <wp:effectExtent l="0" t="0" r="6350" b="1270"/>
                  <wp:wrapNone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0" cy="21704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364"/>
              <w:gridCol w:w="1985"/>
            </w:tblGrid>
            <w:tr w:rsidR="00747EE6" w:rsidTr="00A56AA7">
              <w:tc>
                <w:tcPr>
                  <w:tcW w:w="3364" w:type="dxa"/>
                </w:tcPr>
                <w:p w:rsidR="00747EE6" w:rsidRDefault="00747EE6" w:rsidP="00731660">
                  <w:pPr>
                    <w:pStyle w:val="QuestionStyle"/>
                  </w:pPr>
                  <w:r>
                    <w:t>Property</w:t>
                  </w:r>
                </w:p>
              </w:tc>
              <w:tc>
                <w:tcPr>
                  <w:tcW w:w="1985" w:type="dxa"/>
                </w:tcPr>
                <w:p w:rsidR="00747EE6" w:rsidRDefault="00747EE6" w:rsidP="00731660">
                  <w:pPr>
                    <w:pStyle w:val="QuestionStyle"/>
                  </w:pPr>
                </w:p>
              </w:tc>
            </w:tr>
            <w:tr w:rsidR="00747EE6" w:rsidTr="00A56AA7">
              <w:tc>
                <w:tcPr>
                  <w:tcW w:w="3364" w:type="dxa"/>
                </w:tcPr>
                <w:p w:rsidR="00747EE6" w:rsidRDefault="00ED4594" w:rsidP="00731660">
                  <w:pPr>
                    <w:pStyle w:val="QuestionStyle"/>
                  </w:pPr>
                  <w:r>
                    <w:t>Are any</w:t>
                  </w:r>
                  <w:r w:rsidR="00747EE6">
                    <w:t xml:space="preserve"> angles equal?</w:t>
                  </w:r>
                </w:p>
              </w:tc>
              <w:tc>
                <w:tcPr>
                  <w:tcW w:w="1985" w:type="dxa"/>
                </w:tcPr>
                <w:p w:rsidR="00747EE6" w:rsidRDefault="00747EE6" w:rsidP="00731660">
                  <w:pPr>
                    <w:pStyle w:val="QuestionStyle"/>
                  </w:pPr>
                  <w:r>
                    <w:t xml:space="preserve">Yes, </w:t>
                  </w:r>
                  <w:r w:rsidR="00ED4594">
                    <w:t>all angles are equal to 90</w:t>
                  </w:r>
                  <w:r w:rsidR="00ED4594" w:rsidRPr="00ED4594">
                    <w:rPr>
                      <w:vertAlign w:val="superscript"/>
                    </w:rPr>
                    <w:t>o</w:t>
                  </w:r>
                </w:p>
              </w:tc>
            </w:tr>
            <w:tr w:rsidR="0091220A" w:rsidTr="00A56AA7">
              <w:tc>
                <w:tcPr>
                  <w:tcW w:w="3364" w:type="dxa"/>
                </w:tcPr>
                <w:p w:rsidR="0091220A" w:rsidRDefault="0091220A" w:rsidP="00731660">
                  <w:pPr>
                    <w:pStyle w:val="QuestionStyle"/>
                  </w:pPr>
                  <w:r>
                    <w:t>Are the diagonals equal?</w:t>
                  </w:r>
                </w:p>
              </w:tc>
              <w:tc>
                <w:tcPr>
                  <w:tcW w:w="1985" w:type="dxa"/>
                </w:tcPr>
                <w:p w:rsidR="0091220A" w:rsidRDefault="0091220A" w:rsidP="00731660">
                  <w:pPr>
                    <w:pStyle w:val="QuestionStyle"/>
                  </w:pPr>
                  <w:r>
                    <w:t>Yes</w:t>
                  </w:r>
                </w:p>
                <w:p w:rsidR="0091220A" w:rsidRDefault="0091220A" w:rsidP="00731660">
                  <w:pPr>
                    <w:pStyle w:val="QuestionStyle"/>
                  </w:pPr>
                </w:p>
              </w:tc>
            </w:tr>
            <w:tr w:rsidR="00747EE6" w:rsidTr="00A56AA7">
              <w:tc>
                <w:tcPr>
                  <w:tcW w:w="3364" w:type="dxa"/>
                </w:tcPr>
                <w:p w:rsidR="00747EE6" w:rsidRDefault="00747EE6" w:rsidP="00731660">
                  <w:pPr>
                    <w:pStyle w:val="QuestionStyle"/>
                  </w:pPr>
                  <w:r>
                    <w:t>Are opposite sides equal?</w:t>
                  </w:r>
                </w:p>
              </w:tc>
              <w:tc>
                <w:tcPr>
                  <w:tcW w:w="1985" w:type="dxa"/>
                </w:tcPr>
                <w:p w:rsidR="00747EE6" w:rsidRDefault="00747EE6" w:rsidP="00731660">
                  <w:pPr>
                    <w:pStyle w:val="QuestionStyle"/>
                  </w:pPr>
                </w:p>
                <w:p w:rsidR="00747EE6" w:rsidRDefault="00747EE6" w:rsidP="00731660">
                  <w:pPr>
                    <w:pStyle w:val="QuestionStyle"/>
                  </w:pPr>
                </w:p>
              </w:tc>
            </w:tr>
            <w:tr w:rsidR="00747EE6" w:rsidTr="00A56AA7">
              <w:tc>
                <w:tcPr>
                  <w:tcW w:w="3364" w:type="dxa"/>
                </w:tcPr>
                <w:p w:rsidR="00747EE6" w:rsidRDefault="00747EE6" w:rsidP="00731660">
                  <w:pPr>
                    <w:pStyle w:val="QuestionStyle"/>
                  </w:pPr>
                  <w:r>
                    <w:t>Are adjacent sides equal?</w:t>
                  </w:r>
                </w:p>
              </w:tc>
              <w:tc>
                <w:tcPr>
                  <w:tcW w:w="1985" w:type="dxa"/>
                </w:tcPr>
                <w:p w:rsidR="00747EE6" w:rsidRDefault="00747EE6" w:rsidP="00731660">
                  <w:pPr>
                    <w:pStyle w:val="QuestionStyle"/>
                  </w:pPr>
                </w:p>
                <w:p w:rsidR="00747EE6" w:rsidRDefault="00747EE6" w:rsidP="00731660">
                  <w:pPr>
                    <w:pStyle w:val="QuestionStyle"/>
                  </w:pPr>
                </w:p>
              </w:tc>
            </w:tr>
            <w:tr w:rsidR="00747EE6" w:rsidTr="00A56AA7">
              <w:tc>
                <w:tcPr>
                  <w:tcW w:w="3364" w:type="dxa"/>
                </w:tcPr>
                <w:p w:rsidR="00747EE6" w:rsidRDefault="00747EE6" w:rsidP="00731660">
                  <w:pPr>
                    <w:pStyle w:val="QuestionStyle"/>
                  </w:pPr>
                  <w:r>
                    <w:t>Do the diagonals intersect at right angles?</w:t>
                  </w:r>
                </w:p>
              </w:tc>
              <w:tc>
                <w:tcPr>
                  <w:tcW w:w="1985" w:type="dxa"/>
                </w:tcPr>
                <w:p w:rsidR="00747EE6" w:rsidRDefault="00747EE6" w:rsidP="00731660">
                  <w:pPr>
                    <w:pStyle w:val="QuestionStyle"/>
                  </w:pPr>
                </w:p>
              </w:tc>
            </w:tr>
            <w:tr w:rsidR="00747EE6" w:rsidTr="00A56AA7">
              <w:tc>
                <w:tcPr>
                  <w:tcW w:w="3364" w:type="dxa"/>
                </w:tcPr>
                <w:p w:rsidR="00747EE6" w:rsidRDefault="00747EE6" w:rsidP="00731660">
                  <w:pPr>
                    <w:pStyle w:val="QuestionStyle"/>
                  </w:pPr>
                  <w:r>
                    <w:t>Do the diagonals bisect one another?</w:t>
                  </w:r>
                </w:p>
              </w:tc>
              <w:tc>
                <w:tcPr>
                  <w:tcW w:w="1985" w:type="dxa"/>
                </w:tcPr>
                <w:p w:rsidR="00747EE6" w:rsidRDefault="00747EE6" w:rsidP="00731660">
                  <w:pPr>
                    <w:pStyle w:val="QuestionStyle"/>
                  </w:pPr>
                </w:p>
                <w:p w:rsidR="00747EE6" w:rsidRDefault="00747EE6" w:rsidP="00731660">
                  <w:pPr>
                    <w:pStyle w:val="QuestionStyle"/>
                  </w:pPr>
                </w:p>
              </w:tc>
            </w:tr>
          </w:tbl>
          <w:p w:rsidR="00747EE6" w:rsidRDefault="00747EE6" w:rsidP="00731660">
            <w:pPr>
              <w:pStyle w:val="QuestionStyle"/>
            </w:pPr>
          </w:p>
        </w:tc>
      </w:tr>
      <w:tr w:rsidR="00F25A33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25A33" w:rsidRPr="001B3341" w:rsidRDefault="00F25A33" w:rsidP="00F25A33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5A33" w:rsidRDefault="00F25A33" w:rsidP="00F25A33">
            <w:pPr>
              <w:rPr>
                <w:rFonts w:ascii="Times New Roman" w:hAnsi="Times New Roman"/>
                <w:sz w:val="24"/>
                <w:szCs w:val="24"/>
              </w:rPr>
            </w:pPr>
            <w:r w:rsidRPr="003577FC">
              <w:rPr>
                <w:rFonts w:ascii="Times New Roman" w:hAnsi="Times New Roman"/>
                <w:sz w:val="24"/>
                <w:szCs w:val="24"/>
              </w:rPr>
              <w:t>Dr</w:t>
            </w:r>
            <w:r w:rsidR="00845490">
              <w:rPr>
                <w:rFonts w:ascii="Times New Roman" w:hAnsi="Times New Roman"/>
                <w:sz w:val="24"/>
                <w:szCs w:val="24"/>
              </w:rPr>
              <w:t>aw a 3D sketch of the solid from the views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shown</w:t>
            </w:r>
            <w:r w:rsidR="00845490">
              <w:rPr>
                <w:rFonts w:ascii="Times New Roman" w:hAnsi="Times New Roman"/>
                <w:sz w:val="24"/>
                <w:szCs w:val="24"/>
              </w:rPr>
              <w:t xml:space="preserve"> below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25A33" w:rsidRPr="003577FC" w:rsidRDefault="00F25A33" w:rsidP="00F25A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Pr="003577FC" w:rsidRDefault="0066194A" w:rsidP="00F25A3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219FD516">
                <v:shape id="_x0000_s1113" type="#_x0000_t75" style="position:absolute;margin-left:235.3pt;margin-top:6.9pt;width:195.05pt;height:169.05pt;z-index:251671552;mso-position-horizontal-relative:text;mso-position-vertical-relative:text">
                  <v:imagedata r:id="rId60" o:title=""/>
                </v:shape>
                <o:OLEObject Type="Embed" ProgID="FXDraw.Graphic" ShapeID="_x0000_s1113" DrawAspect="Content" ObjectID="_1556906693" r:id="rId61"/>
              </w:object>
            </w:r>
          </w:p>
          <w:p w:rsidR="00F25A33" w:rsidRPr="003577FC" w:rsidRDefault="00F25A33" w:rsidP="00F25A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Pr="003577FC" w:rsidRDefault="00F25A33" w:rsidP="00F25A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Pr="003577FC" w:rsidRDefault="00F25A33" w:rsidP="00F25A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Pr="003577FC" w:rsidRDefault="00F25A33" w:rsidP="00F25A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Pr="003577FC" w:rsidRDefault="00F25A33" w:rsidP="00F25A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Pr="003577FC" w:rsidRDefault="00F25A33" w:rsidP="00F25A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Pr="003577FC" w:rsidRDefault="00F25A33" w:rsidP="00F25A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Pr="003577FC" w:rsidRDefault="00F25A33" w:rsidP="00F25A3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25A33" w:rsidRPr="003577FC" w:rsidRDefault="00F25A33" w:rsidP="00F25A3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47EE6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47EE6" w:rsidRPr="001B3341" w:rsidRDefault="00747EE6" w:rsidP="00747EE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47EE6" w:rsidRPr="00D83F7F" w:rsidRDefault="00747EE6" w:rsidP="00731660">
            <w:pPr>
              <w:pStyle w:val="QuestionStyle"/>
            </w:pPr>
            <w:r w:rsidRPr="00D83F7F">
              <w:t>What name would be given to the solid formed from the net shown?</w:t>
            </w:r>
          </w:p>
          <w:p w:rsidR="00747EE6" w:rsidRPr="00D83F7F" w:rsidRDefault="0066194A" w:rsidP="00731660">
            <w:pPr>
              <w:pStyle w:val="QuestionStyle"/>
            </w:pPr>
            <w:r>
              <w:object w:dxaOrig="1440" w:dyaOrig="1440" w14:anchorId="1896099B">
                <v:shape id="_x0000_s1107" type="#_x0000_t75" style="position:absolute;margin-left:257.8pt;margin-top:8.8pt;width:172.55pt;height:156.35pt;z-index:251666432;mso-position-horizontal-relative:text;mso-position-vertical-relative:text">
                  <v:imagedata r:id="rId62" o:title=""/>
                </v:shape>
                <o:OLEObject Type="Embed" ProgID="FXDraw.Graphic" ShapeID="_x0000_s1107" DrawAspect="Content" ObjectID="_1556906694" r:id="rId63"/>
              </w:object>
            </w: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  <w:r w:rsidRPr="00D83F7F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1C602389" wp14:editId="2F401038">
                      <wp:simplePos x="0" y="0"/>
                      <wp:positionH relativeFrom="column">
                        <wp:posOffset>187960</wp:posOffset>
                      </wp:positionH>
                      <wp:positionV relativeFrom="paragraph">
                        <wp:posOffset>17145</wp:posOffset>
                      </wp:positionV>
                      <wp:extent cx="2373630" cy="373380"/>
                      <wp:effectExtent l="0" t="0" r="26670" b="2667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363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FE11EB" id="Rectangle 70" o:spid="_x0000_s1026" style="position:absolute;margin-left:14.8pt;margin-top:1.35pt;width:186.9pt;height:29.4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</w:tc>
      </w:tr>
      <w:tr w:rsidR="00747EE6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47EE6" w:rsidRPr="001B3341" w:rsidRDefault="00747EE6" w:rsidP="00747EE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158" w:rsidRDefault="00C14158" w:rsidP="00731660">
            <w:pPr>
              <w:pStyle w:val="QuestionStyle"/>
            </w:pPr>
            <w:r>
              <w:t xml:space="preserve">A rectangular pyramid is shown below with a point </w:t>
            </w:r>
            <w:r w:rsidRPr="00C14158">
              <w:rPr>
                <w:i/>
              </w:rPr>
              <w:t>A</w:t>
            </w:r>
            <w:r>
              <w:t xml:space="preserve"> marked on one of its edges.</w:t>
            </w:r>
          </w:p>
          <w:p w:rsidR="00747EE6" w:rsidRPr="00D83F7F" w:rsidRDefault="00747EE6" w:rsidP="00731660">
            <w:pPr>
              <w:pStyle w:val="QuestionStyle"/>
            </w:pPr>
            <w:r>
              <w:t xml:space="preserve">A cut is made </w:t>
            </w:r>
            <w:r w:rsidR="00C14158">
              <w:t xml:space="preserve">through the pyramid, parallel to the base and passing through the point </w:t>
            </w:r>
            <w:r w:rsidR="00C14158" w:rsidRPr="00C14158">
              <w:rPr>
                <w:i/>
              </w:rPr>
              <w:t>A</w:t>
            </w:r>
            <w:r w:rsidR="00C14158">
              <w:t>.</w:t>
            </w:r>
            <w:r w:rsidR="00C14158" w:rsidRPr="00D83F7F">
              <w:t xml:space="preserve"> </w:t>
            </w:r>
          </w:p>
          <w:p w:rsidR="00747EE6" w:rsidRDefault="00747EE6" w:rsidP="00731660">
            <w:pPr>
              <w:pStyle w:val="QuestionStyle"/>
            </w:pPr>
            <w:r w:rsidRPr="00D83F7F">
              <w:t xml:space="preserve">Draw </w:t>
            </w:r>
            <w:r w:rsidR="0057366F">
              <w:t>and describe the shape and size</w:t>
            </w:r>
            <w:r>
              <w:t xml:space="preserve"> of the cut face so formed.</w:t>
            </w:r>
          </w:p>
          <w:p w:rsidR="00747EE6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18" type="#_x0000_t75" style="position:absolute;margin-left:243.05pt;margin-top:4.85pt;width:179.7pt;height:148.25pt;z-index:251676672;mso-position-horizontal-relative:text;mso-position-vertical-relative:text">
                  <v:imagedata r:id="rId64" o:title=""/>
                </v:shape>
                <o:OLEObject Type="Embed" ProgID="FXDraw.Graphic" ShapeID="_x0000_s1118" DrawAspect="Content" ObjectID="_1556906695" r:id="rId65"/>
              </w:object>
            </w:r>
          </w:p>
          <w:p w:rsidR="00747EE6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</w:tc>
      </w:tr>
      <w:tr w:rsidR="00747EE6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47EE6" w:rsidRPr="001B3341" w:rsidRDefault="00747EE6" w:rsidP="00747EE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47EE6" w:rsidRPr="00D83F7F" w:rsidRDefault="00747EE6" w:rsidP="00731660">
            <w:pPr>
              <w:pStyle w:val="QuestionStyle"/>
            </w:pPr>
            <w:r>
              <w:t>Sketch</w:t>
            </w:r>
            <w:r w:rsidRPr="00D83F7F">
              <w:t xml:space="preserve"> a net that </w:t>
            </w:r>
            <w:r w:rsidR="00074808">
              <w:t>could be folded to</w:t>
            </w:r>
            <w:r w:rsidR="00ED4594">
              <w:t xml:space="preserve"> form</w:t>
            </w:r>
            <w:r w:rsidR="00074808">
              <w:t xml:space="preserve"> the 3D shape shown.</w:t>
            </w: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14" type="#_x0000_t75" style="position:absolute;margin-left:211.95pt;margin-top:9.85pt;width:239.5pt;height:105.35pt;z-index:251672576;mso-position-horizontal-relative:text;mso-position-vertical-relative:text">
                  <v:imagedata r:id="rId66" o:title=""/>
                </v:shape>
                <o:OLEObject Type="Embed" ProgID="FXDraw.Graphic" ShapeID="_x0000_s1114" DrawAspect="Content" ObjectID="_1556906696" r:id="rId67"/>
              </w:object>
            </w: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  <w:p w:rsidR="00747EE6" w:rsidRPr="00D83F7F" w:rsidRDefault="00747EE6" w:rsidP="00731660">
            <w:pPr>
              <w:pStyle w:val="QuestionStyle"/>
            </w:pPr>
          </w:p>
        </w:tc>
      </w:tr>
      <w:tr w:rsidR="00747EE6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747EE6" w:rsidRPr="001B3341" w:rsidRDefault="00747EE6" w:rsidP="00747EE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47EE6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C942D6B">
                <v:shape id="_x0000_s1108" type="#_x0000_t75" style="position:absolute;margin-left:329.55pt;margin-top:-.95pt;width:109.65pt;height:238.3pt;z-index:251667456;mso-position-horizontal-relative:text;mso-position-vertical-relative:text">
                  <v:imagedata r:id="rId68" o:title=""/>
                </v:shape>
                <o:OLEObject Type="Embed" ProgID="FXDraw.Graphic" ShapeID="_x0000_s1108" DrawAspect="Content" ObjectID="_1556906697" r:id="rId69"/>
              </w:object>
            </w:r>
            <w:r w:rsidR="00C14158">
              <w:t>Count the number of faces, edges and vertices for the solid shown.</w:t>
            </w:r>
          </w:p>
          <w:p w:rsidR="00DD6414" w:rsidRDefault="00DD6414" w:rsidP="00731660">
            <w:pPr>
              <w:pStyle w:val="QuestionStyle"/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665"/>
              <w:gridCol w:w="2665"/>
            </w:tblGrid>
            <w:tr w:rsidR="00DD6414" w:rsidTr="00DD6414">
              <w:tc>
                <w:tcPr>
                  <w:tcW w:w="2665" w:type="dxa"/>
                </w:tcPr>
                <w:p w:rsidR="00DD6414" w:rsidRDefault="00DD6414" w:rsidP="00731660">
                  <w:pPr>
                    <w:pStyle w:val="QuestionStyle"/>
                  </w:pPr>
                  <w:r>
                    <w:t>Number of Faces</w:t>
                  </w:r>
                </w:p>
              </w:tc>
              <w:tc>
                <w:tcPr>
                  <w:tcW w:w="2665" w:type="dxa"/>
                </w:tcPr>
                <w:p w:rsidR="00DD6414" w:rsidRDefault="00DD6414" w:rsidP="00731660">
                  <w:pPr>
                    <w:pStyle w:val="QuestionStyle"/>
                  </w:pPr>
                </w:p>
              </w:tc>
            </w:tr>
            <w:tr w:rsidR="00DD6414" w:rsidTr="00DD6414">
              <w:tc>
                <w:tcPr>
                  <w:tcW w:w="2665" w:type="dxa"/>
                </w:tcPr>
                <w:p w:rsidR="00DD6414" w:rsidRDefault="00DD6414" w:rsidP="00731660">
                  <w:pPr>
                    <w:pStyle w:val="QuestionStyle"/>
                  </w:pPr>
                  <w:r>
                    <w:t>Number of Edges</w:t>
                  </w:r>
                </w:p>
              </w:tc>
              <w:tc>
                <w:tcPr>
                  <w:tcW w:w="2665" w:type="dxa"/>
                </w:tcPr>
                <w:p w:rsidR="00DD6414" w:rsidRDefault="00DD6414" w:rsidP="00731660">
                  <w:pPr>
                    <w:pStyle w:val="QuestionStyle"/>
                  </w:pPr>
                </w:p>
              </w:tc>
            </w:tr>
            <w:tr w:rsidR="00DD6414" w:rsidTr="00DD6414">
              <w:tc>
                <w:tcPr>
                  <w:tcW w:w="2665" w:type="dxa"/>
                </w:tcPr>
                <w:p w:rsidR="00DD6414" w:rsidRDefault="00DD6414" w:rsidP="00731660">
                  <w:pPr>
                    <w:pStyle w:val="QuestionStyle"/>
                  </w:pPr>
                  <w:r>
                    <w:t>Number of Vertices</w:t>
                  </w:r>
                </w:p>
              </w:tc>
              <w:tc>
                <w:tcPr>
                  <w:tcW w:w="2665" w:type="dxa"/>
                </w:tcPr>
                <w:p w:rsidR="00DD6414" w:rsidRDefault="00DD6414" w:rsidP="00731660">
                  <w:pPr>
                    <w:pStyle w:val="QuestionStyle"/>
                  </w:pPr>
                </w:p>
              </w:tc>
            </w:tr>
          </w:tbl>
          <w:p w:rsidR="00C14158" w:rsidRDefault="00C14158" w:rsidP="00731660">
            <w:pPr>
              <w:pStyle w:val="QuestionStyle"/>
            </w:pPr>
          </w:p>
          <w:p w:rsidR="00C14158" w:rsidRDefault="00C14158" w:rsidP="00731660">
            <w:pPr>
              <w:pStyle w:val="QuestionStyle"/>
            </w:pPr>
            <w:r>
              <w:t>Find the value of the expression below, for the solid.</w:t>
            </w:r>
          </w:p>
          <w:p w:rsidR="00C14158" w:rsidRDefault="00C14158" w:rsidP="00731660">
            <w:pPr>
              <w:pStyle w:val="QuestionStyle"/>
            </w:pPr>
          </w:p>
          <w:p w:rsidR="00C14158" w:rsidRDefault="00C14158" w:rsidP="00731660">
            <w:pPr>
              <w:pStyle w:val="QuestionStyle"/>
            </w:pPr>
            <w:r w:rsidRPr="00D83F7F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3264" behindDoc="0" locked="0" layoutInCell="1" allowOverlap="1" wp14:anchorId="6F384249" wp14:editId="5C53D584">
                      <wp:simplePos x="0" y="0"/>
                      <wp:positionH relativeFrom="column">
                        <wp:posOffset>1710893</wp:posOffset>
                      </wp:positionH>
                      <wp:positionV relativeFrom="paragraph">
                        <wp:posOffset>99695</wp:posOffset>
                      </wp:positionV>
                      <wp:extent cx="1111910" cy="373380"/>
                      <wp:effectExtent l="0" t="0" r="12065" b="26670"/>
                      <wp:wrapNone/>
                      <wp:docPr id="104" name="Rectangle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191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1EBDF3" id="Rectangle 104" o:spid="_x0000_s1026" style="position:absolute;margin-left:134.7pt;margin-top:7.85pt;width:87.55pt;height:29.4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C14158" w:rsidRDefault="00C14158" w:rsidP="00731660">
            <w:pPr>
              <w:pStyle w:val="QuestionStyle"/>
            </w:pPr>
            <w:r>
              <w:t xml:space="preserve">Faces + Vertices – Edges = </w:t>
            </w:r>
          </w:p>
          <w:p w:rsidR="00C14158" w:rsidRDefault="00C14158" w:rsidP="00731660">
            <w:pPr>
              <w:pStyle w:val="QuestionStyle"/>
            </w:pPr>
          </w:p>
          <w:p w:rsidR="00C14158" w:rsidRPr="00D83F7F" w:rsidRDefault="00C14158" w:rsidP="00731660">
            <w:pPr>
              <w:pStyle w:val="QuestionStyle"/>
            </w:pPr>
          </w:p>
        </w:tc>
      </w:tr>
    </w:tbl>
    <w:p w:rsidR="00DD6890" w:rsidRDefault="00DD6890" w:rsidP="008F7C86">
      <w:pPr>
        <w:rPr>
          <w:rFonts w:asciiTheme="majorHAnsi" w:hAnsiTheme="majorHAnsi"/>
          <w:sz w:val="24"/>
          <w:szCs w:val="24"/>
        </w:rPr>
        <w:sectPr w:rsidR="00DD6890" w:rsidSect="009D24C3">
          <w:headerReference w:type="default" r:id="rId70"/>
          <w:footerReference w:type="default" r:id="rId71"/>
          <w:footerReference w:type="first" r:id="rId72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A56AA7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9286344881B9457A8E5A322EF7C7FD6B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A56AA7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A56AA7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1D2E948D533B4E96AA1B06F8B820B3FE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A56AA7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15380FEB19914310B6B59330B3A008ED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A56AA7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C438681C69C949C2BA6CB6F961A8728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7A6B72" w:rsidP="00A56AA7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2D and 3D Shapes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A56AA7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It is a trapezium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4</w:t>
            </w:r>
            <w:r w:rsidRPr="007D2C07">
              <w:rPr>
                <w:vertAlign w:val="superscript"/>
              </w:rPr>
              <w:t>th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The first figure has opposite sides equal, so it is a parallelogram.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1</w:t>
            </w:r>
            <w:r w:rsidRPr="007D2C07">
              <w:rPr>
                <w:vertAlign w:val="superscript"/>
              </w:rPr>
              <w:t>st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5682C57">
                <v:shape id="_x0000_s1176" type="#_x0000_t75" style="position:absolute;margin-left:36.75pt;margin-top:1.35pt;width:160pt;height:110.7pt;z-index:251677696;mso-position-horizontal-relative:text;mso-position-vertical-relative:text">
                  <v:imagedata r:id="rId73" o:title=""/>
                </v:shape>
                <o:OLEObject Type="Embed" ProgID="FXDraw.Graphic" ShapeID="_x0000_s1176" DrawAspect="Content" ObjectID="_1556906698" r:id="rId74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2 axes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  <w:rPr>
                <w:noProof/>
                <w:lang w:eastAsia="en-AU"/>
              </w:rPr>
            </w:pPr>
            <w:r w:rsidRPr="007D2C07">
              <w:rPr>
                <w:noProof/>
                <w:lang w:eastAsia="en-AU"/>
              </w:rPr>
              <w:t>As all angles are different, the sides will all be different, and as there is a right angle, it is a right scalene triangle.</w:t>
            </w:r>
          </w:p>
          <w:p w:rsidR="007D2C07" w:rsidRPr="007D2C07" w:rsidRDefault="007D2C07" w:rsidP="00731660">
            <w:pPr>
              <w:pStyle w:val="QuestionStyle"/>
              <w:rPr>
                <w:noProof/>
                <w:lang w:eastAsia="en-AU"/>
              </w:rPr>
            </w:pPr>
          </w:p>
          <w:p w:rsidR="007D2C07" w:rsidRPr="007D2C07" w:rsidRDefault="007D2C07" w:rsidP="00731660">
            <w:pPr>
              <w:pStyle w:val="QuestionStyle"/>
              <w:rPr>
                <w:noProof/>
                <w:lang w:eastAsia="en-AU"/>
              </w:rPr>
            </w:pPr>
            <w:r w:rsidRPr="007D2C07">
              <w:rPr>
                <w:noProof/>
                <w:lang w:eastAsia="en-AU"/>
              </w:rPr>
              <w:t>4</w:t>
            </w:r>
            <w:r w:rsidRPr="007D2C07">
              <w:rPr>
                <w:noProof/>
                <w:vertAlign w:val="superscript"/>
                <w:lang w:eastAsia="en-AU"/>
              </w:rPr>
              <w:t>th</w:t>
            </w:r>
            <w:r w:rsidRPr="007D2C07">
              <w:rPr>
                <w:noProof/>
                <w:lang w:eastAsia="en-AU"/>
              </w:rPr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There are two axes as shown</w:t>
            </w:r>
          </w:p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D1F11A1">
                <v:shape id="_x0000_s1177" type="#_x0000_t75" style="position:absolute;margin-left:18pt;margin-top:14.2pt;width:271pt;height:119.9pt;z-index:251678720;mso-position-horizontal-relative:text;mso-position-vertical-relative:text">
                  <v:imagedata r:id="rId75" o:title=""/>
                </v:shape>
                <o:OLEObject Type="Embed" ProgID="FXDraw.Graphic" ShapeID="_x0000_s1177" DrawAspect="Content" ObjectID="_1556906699" r:id="rId76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Diagram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EF01DD0">
                <v:shape id="_x0000_s1178" type="#_x0000_t75" style="position:absolute;margin-left:10.5pt;margin-top:.05pt;width:329.25pt;height:150.7pt;z-index:251679744;mso-position-horizontal-relative:text;mso-position-vertical-relative:text">
                  <v:imagedata r:id="rId77" o:title=""/>
                </v:shape>
                <o:OLEObject Type="Embed" ProgID="FXDraw.Graphic" ShapeID="_x0000_s1178" DrawAspect="Content" ObjectID="_1556906700" r:id="rId78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Diagram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0200AAC6">
                <v:shape id="_x0000_s1179" type="#_x0000_t75" style="position:absolute;margin-left:18pt;margin-top:11.4pt;width:182.45pt;height:80.45pt;z-index:251680768;mso-position-horizontal-relative:text;mso-position-vertical-relative:text">
                  <v:imagedata r:id="rId79" o:title=""/>
                </v:shape>
                <o:OLEObject Type="Embed" ProgID="FXDraw.Graphic" ShapeID="_x0000_s1179" DrawAspect="Content" ObjectID="_1556906701" r:id="rId80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Markings on the diagram.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Only the 1</w:t>
            </w:r>
            <w:r w:rsidRPr="007D2C07">
              <w:rPr>
                <w:vertAlign w:val="superscript"/>
              </w:rPr>
              <w:t>st</w:t>
            </w:r>
            <w:r w:rsidRPr="007D2C07">
              <w:t xml:space="preserve"> and 2</w:t>
            </w:r>
            <w:r w:rsidRPr="007D2C07">
              <w:rPr>
                <w:vertAlign w:val="superscript"/>
              </w:rPr>
              <w:t>nd</w:t>
            </w:r>
            <w:r w:rsidRPr="007D2C07">
              <w:t xml:space="preserve"> are acute and of these anly the 1</w:t>
            </w:r>
            <w:r w:rsidRPr="007D2C07">
              <w:rPr>
                <w:vertAlign w:val="superscript"/>
              </w:rPr>
              <w:t>st</w:t>
            </w:r>
            <w:r w:rsidRPr="007D2C07">
              <w:t xml:space="preserve"> is scalene.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1</w:t>
            </w:r>
            <w:r w:rsidRPr="007D2C07">
              <w:rPr>
                <w:vertAlign w:val="superscript"/>
              </w:rPr>
              <w:t>st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The 4</w:t>
            </w:r>
            <w:r w:rsidRPr="007D2C07">
              <w:rPr>
                <w:vertAlign w:val="superscript"/>
              </w:rPr>
              <w:t>th</w:t>
            </w:r>
            <w:r w:rsidRPr="007D2C07">
              <w:t xml:space="preserve"> shape has 5 sides, so is not a quadrilateral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4</w:t>
            </w:r>
            <w:r w:rsidRPr="007D2C07">
              <w:rPr>
                <w:vertAlign w:val="superscript"/>
              </w:rPr>
              <w:t>th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4</w:t>
            </w:r>
            <w:r w:rsidRPr="007D2C07">
              <w:rPr>
                <w:vertAlign w:val="superscript"/>
              </w:rPr>
              <w:t>th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There are 2 triangles and 3 rectangles, so 5 faces.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5 faces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There are 6 vertices on each end, so 12 in total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3</w:t>
            </w:r>
            <w:r w:rsidRPr="007D2C07">
              <w:rPr>
                <w:vertAlign w:val="superscript"/>
              </w:rPr>
              <w:t>rd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Since it has a 60o angle and two equal sides surrounding it, the base angles are equal, call them x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 xml:space="preserve">2x + 60 = 180 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2x = 120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x = 60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So all angles are 60</w:t>
            </w:r>
            <w:r w:rsidRPr="007D2C07">
              <w:rPr>
                <w:vertAlign w:val="superscript"/>
              </w:rPr>
              <w:t>o</w:t>
            </w:r>
            <w:r w:rsidRPr="007D2C07">
              <w:t xml:space="preserve"> so it is equilateral.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1</w:t>
            </w:r>
            <w:r w:rsidRPr="007D2C07">
              <w:rPr>
                <w:vertAlign w:val="superscript"/>
              </w:rPr>
              <w:t>st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71D174EF">
                <v:shape id="_x0000_s1180" type="#_x0000_t75" style="position:absolute;margin-left:165.15pt;margin-top:26.75pt;width:103.55pt;height:142.35pt;z-index:251681792;mso-position-horizontal-relative:text;mso-position-vertical-relative:text">
                  <v:imagedata r:id="rId38" o:title=""/>
                </v:shape>
                <o:OLEObject Type="Embed" ProgID="FXDraw.Graphic" ShapeID="_x0000_s1180" DrawAspect="Content" ObjectID="_1556906702" r:id="rId81"/>
              </w:object>
            </w:r>
            <w:r w:rsidR="007D2C07" w:rsidRPr="007D2C07">
              <w:t>Only these two are non-convex and of them the 2</w:t>
            </w:r>
            <w:r w:rsidR="007D2C07" w:rsidRPr="007D2C07">
              <w:rPr>
                <w:vertAlign w:val="superscript"/>
              </w:rPr>
              <w:t>nd</w:t>
            </w:r>
            <w:r w:rsidR="007D2C07" w:rsidRPr="007D2C07">
              <w:t xml:space="preserve"> is a quadrilateral.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3</w:t>
            </w:r>
            <w:r w:rsidRPr="007D2C07">
              <w:rPr>
                <w:vertAlign w:val="superscript"/>
              </w:rPr>
              <w:t>rd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The first 3 answers are correct, but there are 4 axes of symmetry.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4</w:t>
            </w:r>
            <w:r w:rsidRPr="007D2C07">
              <w:rPr>
                <w:vertAlign w:val="superscript"/>
              </w:rPr>
              <w:t>th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It can be rotated through 90</w:t>
            </w:r>
            <w:r w:rsidRPr="007D2C07">
              <w:rPr>
                <w:vertAlign w:val="superscript"/>
              </w:rPr>
              <w:t>o</w:t>
            </w:r>
            <w:r w:rsidRPr="007D2C07">
              <w:t xml:space="preserve"> so that each corner moves to the next one as shown. This can be repeated 4 times so it has rotational symmetry of order 4.</w:t>
            </w:r>
          </w:p>
          <w:p w:rsid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0FE585B">
                <v:shape id="_x0000_s1181" type="#_x0000_t75" style="position:absolute;margin-left:162.6pt;margin-top:5.45pt;width:146.15pt;height:141.3pt;z-index:251682816;mso-position-horizontal-relative:text;mso-position-vertical-relative:text">
                  <v:imagedata r:id="rId82" o:title=""/>
                </v:shape>
                <o:OLEObject Type="Embed" ProgID="FXDraw.Graphic" ShapeID="_x0000_s1181" DrawAspect="Content" ObjectID="_1556906703" r:id="rId83"/>
              </w:object>
            </w:r>
            <w:r w:rsidR="007D2C07" w:rsidRPr="007D2C07">
              <w:t>It has no line symmetry.</w:t>
            </w:r>
          </w:p>
          <w:p w:rsidR="0091220A" w:rsidRDefault="0091220A" w:rsidP="00731660">
            <w:pPr>
              <w:pStyle w:val="QuestionStyle"/>
            </w:pPr>
          </w:p>
          <w:p w:rsidR="0091220A" w:rsidRPr="007D2C07" w:rsidRDefault="0091220A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Default="007D2C07" w:rsidP="00731660">
            <w:pPr>
              <w:pStyle w:val="QuestionStyle"/>
            </w:pPr>
          </w:p>
          <w:p w:rsidR="000B4E78" w:rsidRDefault="000B4E78" w:rsidP="00731660">
            <w:pPr>
              <w:pStyle w:val="QuestionStyle"/>
            </w:pPr>
          </w:p>
          <w:p w:rsidR="000B4E78" w:rsidRDefault="000B4E78" w:rsidP="00731660">
            <w:pPr>
              <w:pStyle w:val="QuestionStyle"/>
            </w:pPr>
          </w:p>
          <w:p w:rsidR="0091220A" w:rsidRPr="007D2C07" w:rsidRDefault="0091220A" w:rsidP="00731660">
            <w:pPr>
              <w:pStyle w:val="QuestionStyle"/>
            </w:pP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Only the equilateral triangle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2</w:t>
            </w:r>
            <w:r w:rsidRPr="007D2C07">
              <w:rPr>
                <w:vertAlign w:val="superscript"/>
              </w:rPr>
              <w:t>nd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A515862">
                <v:shape id="_x0000_s1182" type="#_x0000_t75" style="position:absolute;margin-left:32.2pt;margin-top:10.45pt;width:106.45pt;height:106.45pt;z-index:251683840;mso-position-horizontal-relative:text;mso-position-vertical-relative:text">
                  <v:imagedata r:id="rId84" o:title=""/>
                </v:shape>
                <o:OLEObject Type="Embed" ProgID="FXDraw.Graphic" ShapeID="_x0000_s1182" DrawAspect="Content" ObjectID="_1556906704" r:id="rId85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There are 14 diagonals.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1366B0D4">
                <v:shape id="_x0000_s1183" type="#_x0000_t75" style="position:absolute;margin-left:67.5pt;margin-top:4.65pt;width:145.2pt;height:145.4pt;z-index:251684864;mso-position-horizontal-relative:text;mso-position-vertical-relative:text">
                  <v:imagedata r:id="rId86" o:title=""/>
                </v:shape>
                <o:OLEObject Type="Embed" ProgID="FXDraw.Graphic" ShapeID="_x0000_s1183" DrawAspect="Content" ObjectID="_1556906705" r:id="rId87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Diagram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10AB24D4">
                <v:shape id="_x0000_s1184" type="#_x0000_t75" style="position:absolute;margin-left:92.25pt;margin-top:5.4pt;width:163.9pt;height:99.15pt;z-index:251685888;mso-position-horizontal-relative:text;mso-position-vertical-relative:text">
                  <v:imagedata r:id="rId88" o:title=""/>
                </v:shape>
                <o:OLEObject Type="Embed" ProgID="FXDraw.Graphic" ShapeID="_x0000_s1184" DrawAspect="Content" ObjectID="_1556906706" r:id="rId89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4</w:t>
            </w:r>
            <w:r w:rsidRPr="007D2C07">
              <w:rPr>
                <w:vertAlign w:val="superscript"/>
              </w:rPr>
              <w:t>th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When a sphere is viewed from any angle, its shape is a circle.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4</w:t>
            </w:r>
            <w:r w:rsidRPr="007D2C07">
              <w:rPr>
                <w:vertAlign w:val="superscript"/>
              </w:rPr>
              <w:t>th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0FBAA149">
                <v:shape id="_x0000_s1185" type="#_x0000_t75" style="position:absolute;margin-left:42.75pt;margin-top:3.9pt;width:164.85pt;height:131pt;z-index:251686912;mso-position-horizontal-relative:text;mso-position-vertical-relative:text">
                  <v:imagedata r:id="rId90" o:title=""/>
                </v:shape>
                <o:OLEObject Type="Embed" ProgID="FXDraw.Graphic" ShapeID="_x0000_s1185" DrawAspect="Content" ObjectID="_1556906707" r:id="rId91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Diagram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6D814F3">
                <v:shape id="_x0000_s1186" type="#_x0000_t75" style="position:absolute;margin-left:105pt;margin-top:10.35pt;width:117.1pt;height:88.8pt;z-index:251687936;mso-position-horizontal-relative:text;mso-position-vertical-relative:text">
                  <v:imagedata r:id="rId92" o:title=""/>
                </v:shape>
                <o:OLEObject Type="Embed" ProgID="FXDraw.Graphic" ShapeID="_x0000_s1186" DrawAspect="Content" ObjectID="_1556906708" r:id="rId93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Diagram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Two ends which are hexagons, and rectangular faces joining these so it is a hexagonal prism.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Hexagonal prism.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27535A41">
                <v:shape id="_x0000_s1187" type="#_x0000_t75" style="position:absolute;margin-left:0;margin-top:1.65pt;width:343.9pt;height:244.8pt;z-index:251688960;mso-position-horizontal-relative:text;mso-position-vertical-relative:text">
                  <v:imagedata r:id="rId94" o:title=""/>
                </v:shape>
                <o:OLEObject Type="Embed" ProgID="FXDraw.Graphic" ShapeID="_x0000_s1187" DrawAspect="Content" ObjectID="_1556906709" r:id="rId95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The result is a rectangle.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2</w:t>
            </w:r>
            <w:r w:rsidRPr="007D2C07">
              <w:rPr>
                <w:vertAlign w:val="superscript"/>
              </w:rPr>
              <w:t>nd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In a rhombus the diagonals are not necessarily equal in length.</w:t>
            </w:r>
          </w:p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02951F06">
                <v:shape id="_x0000_s1188" type="#_x0000_t75" style="position:absolute;margin-left:1in;margin-top:7.7pt;width:126.75pt;height:55.45pt;z-index:251689984;mso-position-horizontal-relative:text;mso-position-vertical-relative:text">
                  <v:imagedata r:id="rId96" o:title=""/>
                </v:shape>
                <o:OLEObject Type="Embed" ProgID="FXDraw.Graphic" ShapeID="_x0000_s1188" DrawAspect="Content" ObjectID="_1556906710" r:id="rId97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3</w:t>
            </w:r>
            <w:r w:rsidRPr="007D2C07">
              <w:rPr>
                <w:vertAlign w:val="superscript"/>
              </w:rPr>
              <w:t>rd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E46479B">
                <v:shape id="_x0000_s1189" type="#_x0000_t75" style="position:absolute;margin-left:78.75pt;margin-top:2.4pt;width:261.05pt;height:225.5pt;z-index:251691008;mso-position-horizontal-relative:text;mso-position-vertical-relative:text">
                  <v:imagedata r:id="rId98" o:title=""/>
                </v:shape>
                <o:OLEObject Type="Embed" ProgID="FXDraw.Graphic" ShapeID="_x0000_s1189" DrawAspect="Content" ObjectID="_1556906711" r:id="rId99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483A93" w:rsidP="00731660">
            <w:pPr>
              <w:pStyle w:val="QuestionStyle"/>
            </w:pPr>
            <w:r>
              <w:t>1</w:t>
            </w:r>
            <w:r w:rsidRPr="00483A93">
              <w:rPr>
                <w:vertAlign w:val="superscript"/>
              </w:rPr>
              <w:t>st</w:t>
            </w:r>
            <w:r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4CCCDE2C">
                <v:shape id="_x0000_s1190" type="#_x0000_t75" style="position:absolute;margin-left:109.15pt;margin-top:1.1pt;width:230.65pt;height:178.5pt;z-index:251692032;mso-position-horizontal-relative:text;mso-position-vertical-relative:text">
                  <v:imagedata r:id="rId100" o:title=""/>
                </v:shape>
                <o:OLEObject Type="Embed" ProgID="FXDraw.Graphic" ShapeID="_x0000_s1190" DrawAspect="Content" ObjectID="_1556906712" r:id="rId101"/>
              </w:object>
            </w:r>
            <w:r w:rsidR="007D2C07" w:rsidRPr="007D2C07">
              <w:t>One example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 xml:space="preserve">is shown, any 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 xml:space="preserve">other polygon 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with order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3 rotational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 xml:space="preserve">symmetry is 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correct.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Diagram</w:t>
            </w:r>
          </w:p>
          <w:p w:rsidR="007D2C07" w:rsidRPr="007D2C07" w:rsidRDefault="007D2C07" w:rsidP="00731660">
            <w:pPr>
              <w:pStyle w:val="QuestionStyle"/>
            </w:pP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There are 7 faces, the two ends and 5 rectangular faces.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There are 15 edges, 5 bordering each end and 5 joining the ends.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2</w:t>
            </w:r>
            <w:r w:rsidRPr="007D2C07">
              <w:rPr>
                <w:vertAlign w:val="superscript"/>
              </w:rPr>
              <w:t>nd</w:t>
            </w:r>
            <w:r w:rsidRPr="007D2C07">
              <w:t xml:space="preserve"> Answer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06B2DC12">
                <v:shape id="_x0000_s1191" type="#_x0000_t75" style="position:absolute;margin-left:3.25pt;margin-top:6.85pt;width:329.1pt;height:153.45pt;z-index:251693056;mso-position-horizontal-relative:text;mso-position-vertical-relative:text">
                  <v:imagedata r:id="rId102" o:title=""/>
                </v:shape>
                <o:OLEObject Type="Embed" ProgID="FXDraw.Graphic" ShapeID="_x0000_s1191" DrawAspect="Content" ObjectID="_1556906713" r:id="rId103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Examples are shown, many others are possible.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tbl>
            <w:tblPr>
              <w:tblStyle w:val="TableGrid"/>
              <w:tblW w:w="0" w:type="auto"/>
              <w:tblInd w:w="1504" w:type="dxa"/>
              <w:tblLayout w:type="fixed"/>
              <w:tblLook w:val="04A0" w:firstRow="1" w:lastRow="0" w:firstColumn="1" w:lastColumn="0" w:noHBand="0" w:noVBand="1"/>
            </w:tblPr>
            <w:tblGrid>
              <w:gridCol w:w="3364"/>
              <w:gridCol w:w="1985"/>
            </w:tblGrid>
            <w:tr w:rsidR="007D2C07" w:rsidRPr="007D2C07" w:rsidTr="000B4E78">
              <w:tc>
                <w:tcPr>
                  <w:tcW w:w="3364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Property</w:t>
                  </w:r>
                </w:p>
              </w:tc>
              <w:tc>
                <w:tcPr>
                  <w:tcW w:w="1985" w:type="dxa"/>
                </w:tcPr>
                <w:p w:rsidR="007D2C07" w:rsidRPr="007D2C07" w:rsidRDefault="007D2C07" w:rsidP="00731660">
                  <w:pPr>
                    <w:pStyle w:val="QuestionStyle"/>
                  </w:pPr>
                </w:p>
              </w:tc>
            </w:tr>
            <w:tr w:rsidR="007D2C07" w:rsidRPr="007D2C07" w:rsidTr="000B4E78">
              <w:tc>
                <w:tcPr>
                  <w:tcW w:w="3364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Are any angles equal?</w:t>
                  </w:r>
                </w:p>
              </w:tc>
              <w:tc>
                <w:tcPr>
                  <w:tcW w:w="1985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Yes, all angles are equal to 90</w:t>
                  </w:r>
                  <w:r w:rsidRPr="007D2C07">
                    <w:rPr>
                      <w:vertAlign w:val="superscript"/>
                    </w:rPr>
                    <w:t>o</w:t>
                  </w:r>
                </w:p>
              </w:tc>
            </w:tr>
            <w:tr w:rsidR="007D2C07" w:rsidRPr="007D2C07" w:rsidTr="000B4E78">
              <w:tc>
                <w:tcPr>
                  <w:tcW w:w="3364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Are the diagonals equal?</w:t>
                  </w:r>
                </w:p>
              </w:tc>
              <w:tc>
                <w:tcPr>
                  <w:tcW w:w="1985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Yes</w:t>
                  </w:r>
                </w:p>
                <w:p w:rsidR="007D2C07" w:rsidRPr="007D2C07" w:rsidRDefault="007D2C07" w:rsidP="00731660">
                  <w:pPr>
                    <w:pStyle w:val="QuestionStyle"/>
                  </w:pPr>
                </w:p>
              </w:tc>
            </w:tr>
            <w:tr w:rsidR="007D2C07" w:rsidRPr="007D2C07" w:rsidTr="000B4E78">
              <w:tc>
                <w:tcPr>
                  <w:tcW w:w="3364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Are opposite sides equal?</w:t>
                  </w:r>
                </w:p>
              </w:tc>
              <w:tc>
                <w:tcPr>
                  <w:tcW w:w="1985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Yes</w:t>
                  </w:r>
                </w:p>
                <w:p w:rsidR="007D2C07" w:rsidRPr="007D2C07" w:rsidRDefault="007D2C07" w:rsidP="00731660">
                  <w:pPr>
                    <w:pStyle w:val="QuestionStyle"/>
                  </w:pPr>
                </w:p>
              </w:tc>
            </w:tr>
            <w:tr w:rsidR="007D2C07" w:rsidRPr="007D2C07" w:rsidTr="000B4E78">
              <w:tc>
                <w:tcPr>
                  <w:tcW w:w="3364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Are adjacent sides equal?</w:t>
                  </w:r>
                </w:p>
              </w:tc>
              <w:tc>
                <w:tcPr>
                  <w:tcW w:w="1985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No</w:t>
                  </w:r>
                </w:p>
                <w:p w:rsidR="007D2C07" w:rsidRPr="007D2C07" w:rsidRDefault="007D2C07" w:rsidP="00731660">
                  <w:pPr>
                    <w:pStyle w:val="QuestionStyle"/>
                  </w:pPr>
                </w:p>
              </w:tc>
            </w:tr>
            <w:tr w:rsidR="007D2C07" w:rsidRPr="007D2C07" w:rsidTr="000B4E78">
              <w:tc>
                <w:tcPr>
                  <w:tcW w:w="3364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Do the diagonals intersect at right angles?</w:t>
                  </w:r>
                </w:p>
              </w:tc>
              <w:tc>
                <w:tcPr>
                  <w:tcW w:w="1985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No</w:t>
                  </w:r>
                </w:p>
              </w:tc>
            </w:tr>
            <w:tr w:rsidR="007D2C07" w:rsidRPr="007D2C07" w:rsidTr="000B4E78">
              <w:tc>
                <w:tcPr>
                  <w:tcW w:w="3364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Do the diagonals bisect one another?</w:t>
                  </w:r>
                </w:p>
              </w:tc>
              <w:tc>
                <w:tcPr>
                  <w:tcW w:w="1985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Yes</w:t>
                  </w:r>
                </w:p>
                <w:p w:rsidR="007D2C07" w:rsidRPr="007D2C07" w:rsidRDefault="007D2C07" w:rsidP="00731660">
                  <w:pPr>
                    <w:pStyle w:val="QuestionStyle"/>
                  </w:pPr>
                </w:p>
              </w:tc>
            </w:tr>
          </w:tbl>
          <w:p w:rsidR="007D2C07" w:rsidRPr="007D2C07" w:rsidRDefault="007D2C07" w:rsidP="00731660">
            <w:pPr>
              <w:pStyle w:val="QuestionStyle"/>
            </w:pP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74633ECB">
                <v:shape id="_x0000_s1192" type="#_x0000_t75" style="position:absolute;margin-left:89.25pt;margin-top:1.65pt;width:187.9pt;height:151.65pt;z-index:251694080;mso-position-horizontal-relative:text;mso-position-vertical-relative:text">
                  <v:imagedata r:id="rId104" o:title=""/>
                </v:shape>
                <o:OLEObject Type="Embed" ProgID="FXDraw.Graphic" ShapeID="_x0000_s1192" DrawAspect="Content" ObjectID="_1556906714" r:id="rId105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Diagram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  <w:r w:rsidRPr="007D2C07">
              <w:t>Has two triangular ends which are congruent and three rectangular faces joining them, so it is a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>Triangular Prism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729D9EE4">
                <v:shape id="_x0000_s1193" type="#_x0000_t75" style="position:absolute;margin-left:1in;margin-top:0;width:117.6pt;height:65.25pt;z-index:251695104;mso-position-horizontal-relative:text;mso-position-vertical-relative:text">
                  <v:imagedata r:id="rId106" o:title=""/>
                </v:shape>
                <o:OLEObject Type="Embed" ProgID="FXDraw.Graphic" ShapeID="_x0000_s1193" DrawAspect="Content" ObjectID="_1556906715" r:id="rId107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It is a rectangle which is smaller than the base of the pyramid.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66194A" w:rsidP="00731660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76BD4D0B">
                <v:shape id="_x0000_s1194" type="#_x0000_t75" style="position:absolute;margin-left:22.5pt;margin-top:9.9pt;width:305.45pt;height:184.6pt;z-index:251696128;mso-position-horizontal-relative:text;mso-position-vertical-relative:text">
                  <v:imagedata r:id="rId108" o:title=""/>
                </v:shape>
                <o:OLEObject Type="Embed" ProgID="FXDraw.Graphic" ShapeID="_x0000_s1194" DrawAspect="Content" ObjectID="_1556906716" r:id="rId109"/>
              </w:objec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Diagram</w:t>
            </w:r>
          </w:p>
        </w:tc>
      </w:tr>
      <w:tr w:rsidR="007D2C07" w:rsidTr="000B4E78">
        <w:trPr>
          <w:cantSplit/>
        </w:trPr>
        <w:tc>
          <w:tcPr>
            <w:tcW w:w="1134" w:type="dxa"/>
          </w:tcPr>
          <w:p w:rsidR="007D2C07" w:rsidRPr="00750A38" w:rsidRDefault="007D2C07" w:rsidP="007D2C07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tcBorders>
              <w:top w:val="single" w:sz="4" w:space="0" w:color="auto"/>
              <w:bottom w:val="single" w:sz="4" w:space="0" w:color="auto"/>
            </w:tcBorders>
          </w:tcPr>
          <w:p w:rsidR="007D2C07" w:rsidRPr="007D2C07" w:rsidRDefault="007D2C07" w:rsidP="007D2C07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665"/>
              <w:gridCol w:w="2665"/>
            </w:tblGrid>
            <w:tr w:rsidR="007D2C07" w:rsidRPr="007D2C07" w:rsidTr="000B4E78">
              <w:tc>
                <w:tcPr>
                  <w:tcW w:w="2665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Number of Faces</w:t>
                  </w:r>
                </w:p>
              </w:tc>
              <w:tc>
                <w:tcPr>
                  <w:tcW w:w="2665" w:type="dxa"/>
                  <w:vAlign w:val="center"/>
                </w:tcPr>
                <w:p w:rsidR="007D2C07" w:rsidRPr="00731660" w:rsidRDefault="007D2C07" w:rsidP="00731660">
                  <w:pPr>
                    <w:pStyle w:val="QuestionStyle"/>
                    <w:rPr>
                      <w:b/>
                    </w:rPr>
                  </w:pPr>
                  <w:r w:rsidRPr="00731660">
                    <w:rPr>
                      <w:b/>
                    </w:rPr>
                    <w:t>12</w:t>
                  </w:r>
                </w:p>
              </w:tc>
            </w:tr>
            <w:tr w:rsidR="007D2C07" w:rsidRPr="007D2C07" w:rsidTr="000B4E78">
              <w:tc>
                <w:tcPr>
                  <w:tcW w:w="2665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Number of Edges</w:t>
                  </w:r>
                </w:p>
              </w:tc>
              <w:tc>
                <w:tcPr>
                  <w:tcW w:w="2665" w:type="dxa"/>
                  <w:vAlign w:val="center"/>
                </w:tcPr>
                <w:p w:rsidR="007D2C07" w:rsidRPr="00731660" w:rsidRDefault="007D2C07" w:rsidP="00731660">
                  <w:pPr>
                    <w:pStyle w:val="QuestionStyle"/>
                    <w:rPr>
                      <w:b/>
                    </w:rPr>
                  </w:pPr>
                  <w:r w:rsidRPr="00731660">
                    <w:rPr>
                      <w:b/>
                    </w:rPr>
                    <w:t>20</w:t>
                  </w:r>
                </w:p>
              </w:tc>
            </w:tr>
            <w:tr w:rsidR="007D2C07" w:rsidRPr="007D2C07" w:rsidTr="000B4E78">
              <w:tc>
                <w:tcPr>
                  <w:tcW w:w="2665" w:type="dxa"/>
                </w:tcPr>
                <w:p w:rsidR="007D2C07" w:rsidRPr="007D2C07" w:rsidRDefault="007D2C07" w:rsidP="00731660">
                  <w:pPr>
                    <w:pStyle w:val="QuestionStyle"/>
                  </w:pPr>
                  <w:r w:rsidRPr="007D2C07">
                    <w:t>Number of Vertices</w:t>
                  </w:r>
                </w:p>
              </w:tc>
              <w:tc>
                <w:tcPr>
                  <w:tcW w:w="2665" w:type="dxa"/>
                  <w:vAlign w:val="center"/>
                </w:tcPr>
                <w:p w:rsidR="007D2C07" w:rsidRPr="00731660" w:rsidRDefault="007D2C07" w:rsidP="00731660">
                  <w:pPr>
                    <w:pStyle w:val="QuestionStyle"/>
                    <w:rPr>
                      <w:b/>
                    </w:rPr>
                  </w:pPr>
                  <w:r w:rsidRPr="00731660">
                    <w:rPr>
                      <w:b/>
                    </w:rPr>
                    <w:t>10</w:t>
                  </w:r>
                </w:p>
              </w:tc>
            </w:tr>
          </w:tbl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  <w:r w:rsidRPr="007D2C07">
              <w:t>Find the value of the expression below, for the solid.</w:t>
            </w:r>
          </w:p>
          <w:p w:rsidR="007D2C07" w:rsidRPr="007D2C07" w:rsidRDefault="007D2C07" w:rsidP="00731660">
            <w:pPr>
              <w:pStyle w:val="QuestionStyle"/>
            </w:pPr>
            <w:r w:rsidRPr="007D2C07">
              <w:t xml:space="preserve">   </w:t>
            </w:r>
          </w:p>
          <w:p w:rsidR="00731660" w:rsidRPr="007D2C07" w:rsidRDefault="007D2C07" w:rsidP="00731660">
            <w:pPr>
              <w:pStyle w:val="QuestionStyle"/>
            </w:pPr>
            <w:r w:rsidRPr="007D2C07">
              <w:t xml:space="preserve">Faces + Vertices – Edges = </w:t>
            </w:r>
            <w:r w:rsidR="00731660" w:rsidRPr="007D2C07">
              <w:t>12  +  10  - 20</w:t>
            </w:r>
            <w:r w:rsidR="00731660">
              <w:t xml:space="preserve">  = </w:t>
            </w:r>
            <w:r w:rsidR="00731660" w:rsidRPr="00731660">
              <w:rPr>
                <w:b/>
              </w:rPr>
              <w:t>2</w:t>
            </w:r>
          </w:p>
          <w:p w:rsidR="007D2C07" w:rsidRPr="007D2C07" w:rsidRDefault="007D2C07" w:rsidP="00731660">
            <w:pPr>
              <w:pStyle w:val="QuestionStyle"/>
            </w:pPr>
          </w:p>
          <w:p w:rsidR="007D2C07" w:rsidRPr="007D2C07" w:rsidRDefault="007D2C07" w:rsidP="00731660">
            <w:pPr>
              <w:pStyle w:val="QuestionStyle"/>
            </w:pPr>
          </w:p>
        </w:tc>
      </w:tr>
    </w:tbl>
    <w:p w:rsidR="00DD6890" w:rsidRPr="00DD6890" w:rsidRDefault="00DD6890" w:rsidP="00530B6F">
      <w:pPr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sectPr w:rsidR="00DD6890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194A" w:rsidRDefault="0066194A" w:rsidP="00C868AD">
      <w:r>
        <w:separator/>
      </w:r>
    </w:p>
  </w:endnote>
  <w:endnote w:type="continuationSeparator" w:id="0">
    <w:p w:rsidR="0066194A" w:rsidRDefault="0066194A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53045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6417" w:rsidRDefault="00D6641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7477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D66417" w:rsidRDefault="00D664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09481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6417" w:rsidRDefault="00D6641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194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66417" w:rsidRDefault="00D664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194A" w:rsidRDefault="0066194A" w:rsidP="00C868AD">
      <w:r>
        <w:separator/>
      </w:r>
    </w:p>
  </w:footnote>
  <w:footnote w:type="continuationSeparator" w:id="0">
    <w:p w:rsidR="0066194A" w:rsidRDefault="0066194A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6417" w:rsidRPr="00C868AD" w:rsidRDefault="0066194A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785960460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D66417">
          <w:rPr>
            <w:u w:val="single"/>
          </w:rPr>
          <w:t>School Name</w:t>
        </w:r>
      </w:sdtContent>
    </w:sdt>
    <w:r w:rsidR="00D66417">
      <w:rPr>
        <w:u w:val="single"/>
      </w:rPr>
      <w:t xml:space="preserve">                       Mathematics </w:t>
    </w:r>
    <w:r w:rsidR="00D66417" w:rsidRPr="00C868AD">
      <w:rPr>
        <w:u w:val="single"/>
      </w:rPr>
      <w:t>Test</w:t>
    </w:r>
    <w:r w:rsidR="00D66417">
      <w:rPr>
        <w:u w:val="single"/>
      </w:rPr>
      <w:t xml:space="preserve">  - </w:t>
    </w:r>
    <w:r w:rsidR="00BB147C">
      <w:rPr>
        <w:u w:val="single"/>
      </w:rPr>
      <w:t xml:space="preserve">   </w:t>
    </w:r>
    <w:r w:rsidR="00D66417">
      <w:rPr>
        <w:u w:val="single"/>
      </w:rPr>
      <w:t xml:space="preserve"> </w:t>
    </w:r>
    <w:sdt>
      <w:sdtPr>
        <w:rPr>
          <w:u w:val="single"/>
        </w:rPr>
        <w:alias w:val="Title"/>
        <w:tag w:val=""/>
        <w:id w:val="-1530874295"/>
        <w:placeholder>
          <w:docPart w:val="A0AF497E9FC64320B05CEEF80D35C44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66417">
          <w:rPr>
            <w:u w:val="single"/>
          </w:rPr>
          <w:t>2D and 3D Shapes</w:t>
        </w:r>
      </w:sdtContent>
    </w:sdt>
    <w:r w:rsidR="00D66417" w:rsidRPr="00C868AD">
      <w:rPr>
        <w:u w:val="single"/>
      </w:rPr>
      <w:tab/>
    </w:r>
    <w:sdt>
      <w:sdtPr>
        <w:rPr>
          <w:u w:val="single"/>
        </w:rPr>
        <w:alias w:val="Status"/>
        <w:tag w:val=""/>
        <w:id w:val="2124882262"/>
        <w:placeholder>
          <w:docPart w:val="3DCEE845510D472B8AA15E59A2B9D8F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D66417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CE0E6E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2"/>
  </w:num>
  <w:num w:numId="8">
    <w:abstractNumId w:val="14"/>
  </w:num>
  <w:num w:numId="9">
    <w:abstractNumId w:val="3"/>
  </w:num>
  <w:num w:numId="10">
    <w:abstractNumId w:val="5"/>
  </w:num>
  <w:num w:numId="11">
    <w:abstractNumId w:val="7"/>
  </w:num>
  <w:num w:numId="12">
    <w:abstractNumId w:val="13"/>
  </w:num>
  <w:num w:numId="13">
    <w:abstractNumId w:val="4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B72"/>
    <w:rsid w:val="000176AA"/>
    <w:rsid w:val="000266E5"/>
    <w:rsid w:val="000513DE"/>
    <w:rsid w:val="00074808"/>
    <w:rsid w:val="00097813"/>
    <w:rsid w:val="000A3DF6"/>
    <w:rsid w:val="000B4E78"/>
    <w:rsid w:val="000C4CAD"/>
    <w:rsid w:val="000F2554"/>
    <w:rsid w:val="00110126"/>
    <w:rsid w:val="00153E71"/>
    <w:rsid w:val="0018287C"/>
    <w:rsid w:val="001D1C88"/>
    <w:rsid w:val="001D25CA"/>
    <w:rsid w:val="001D51F7"/>
    <w:rsid w:val="001D5C18"/>
    <w:rsid w:val="001E02A4"/>
    <w:rsid w:val="00216994"/>
    <w:rsid w:val="00246314"/>
    <w:rsid w:val="00293842"/>
    <w:rsid w:val="002A3CD8"/>
    <w:rsid w:val="002A4225"/>
    <w:rsid w:val="002C1F1F"/>
    <w:rsid w:val="002E2F00"/>
    <w:rsid w:val="002F71E5"/>
    <w:rsid w:val="00302D65"/>
    <w:rsid w:val="00325745"/>
    <w:rsid w:val="00325E28"/>
    <w:rsid w:val="00342428"/>
    <w:rsid w:val="003570FE"/>
    <w:rsid w:val="00374BC9"/>
    <w:rsid w:val="00396770"/>
    <w:rsid w:val="003C111A"/>
    <w:rsid w:val="003D41FF"/>
    <w:rsid w:val="00413DF5"/>
    <w:rsid w:val="00460B7C"/>
    <w:rsid w:val="00465485"/>
    <w:rsid w:val="00472995"/>
    <w:rsid w:val="00474558"/>
    <w:rsid w:val="00483A93"/>
    <w:rsid w:val="004A64CB"/>
    <w:rsid w:val="004A748E"/>
    <w:rsid w:val="004C547D"/>
    <w:rsid w:val="004E1D1E"/>
    <w:rsid w:val="005277D4"/>
    <w:rsid w:val="00530B6F"/>
    <w:rsid w:val="005503D3"/>
    <w:rsid w:val="005615AC"/>
    <w:rsid w:val="0057366F"/>
    <w:rsid w:val="00591FD0"/>
    <w:rsid w:val="005B261E"/>
    <w:rsid w:val="005C0019"/>
    <w:rsid w:val="005C44C0"/>
    <w:rsid w:val="005E3EB0"/>
    <w:rsid w:val="005F70B5"/>
    <w:rsid w:val="00607477"/>
    <w:rsid w:val="00624B16"/>
    <w:rsid w:val="00641EA7"/>
    <w:rsid w:val="0066194A"/>
    <w:rsid w:val="00667642"/>
    <w:rsid w:val="006718CF"/>
    <w:rsid w:val="00677577"/>
    <w:rsid w:val="006833C2"/>
    <w:rsid w:val="00696360"/>
    <w:rsid w:val="006A1410"/>
    <w:rsid w:val="006F3D36"/>
    <w:rsid w:val="00730DEA"/>
    <w:rsid w:val="00731660"/>
    <w:rsid w:val="007403DD"/>
    <w:rsid w:val="00747EE6"/>
    <w:rsid w:val="00763C7A"/>
    <w:rsid w:val="007A6B72"/>
    <w:rsid w:val="007A7013"/>
    <w:rsid w:val="007B3348"/>
    <w:rsid w:val="007C2664"/>
    <w:rsid w:val="007D2C07"/>
    <w:rsid w:val="007D39B1"/>
    <w:rsid w:val="0080590A"/>
    <w:rsid w:val="00845490"/>
    <w:rsid w:val="00845ACB"/>
    <w:rsid w:val="00853748"/>
    <w:rsid w:val="00860520"/>
    <w:rsid w:val="008654E2"/>
    <w:rsid w:val="00885304"/>
    <w:rsid w:val="008959EE"/>
    <w:rsid w:val="008A20B4"/>
    <w:rsid w:val="008B7480"/>
    <w:rsid w:val="008C68D7"/>
    <w:rsid w:val="008F3E43"/>
    <w:rsid w:val="008F7C86"/>
    <w:rsid w:val="0091220A"/>
    <w:rsid w:val="00955159"/>
    <w:rsid w:val="009A5487"/>
    <w:rsid w:val="009D24C3"/>
    <w:rsid w:val="009D5D26"/>
    <w:rsid w:val="009E0C2C"/>
    <w:rsid w:val="00A07B79"/>
    <w:rsid w:val="00A133A2"/>
    <w:rsid w:val="00A158D7"/>
    <w:rsid w:val="00A20145"/>
    <w:rsid w:val="00A23965"/>
    <w:rsid w:val="00A252B0"/>
    <w:rsid w:val="00A32768"/>
    <w:rsid w:val="00A56AA7"/>
    <w:rsid w:val="00A81533"/>
    <w:rsid w:val="00A824D7"/>
    <w:rsid w:val="00A845ED"/>
    <w:rsid w:val="00A906F4"/>
    <w:rsid w:val="00A92E4C"/>
    <w:rsid w:val="00AB0B9D"/>
    <w:rsid w:val="00AB0C62"/>
    <w:rsid w:val="00B0317F"/>
    <w:rsid w:val="00B1306A"/>
    <w:rsid w:val="00B26BD8"/>
    <w:rsid w:val="00B850EA"/>
    <w:rsid w:val="00B9780A"/>
    <w:rsid w:val="00BB147C"/>
    <w:rsid w:val="00BC0959"/>
    <w:rsid w:val="00BD1B0A"/>
    <w:rsid w:val="00BE233F"/>
    <w:rsid w:val="00C14158"/>
    <w:rsid w:val="00C17E11"/>
    <w:rsid w:val="00C204E3"/>
    <w:rsid w:val="00C21E41"/>
    <w:rsid w:val="00C342C2"/>
    <w:rsid w:val="00C56E1E"/>
    <w:rsid w:val="00C71E16"/>
    <w:rsid w:val="00C868AD"/>
    <w:rsid w:val="00CA11C9"/>
    <w:rsid w:val="00CA296A"/>
    <w:rsid w:val="00CD209A"/>
    <w:rsid w:val="00D03A78"/>
    <w:rsid w:val="00D33041"/>
    <w:rsid w:val="00D66417"/>
    <w:rsid w:val="00D667E2"/>
    <w:rsid w:val="00D752EC"/>
    <w:rsid w:val="00D95422"/>
    <w:rsid w:val="00DB0E30"/>
    <w:rsid w:val="00DC3DA8"/>
    <w:rsid w:val="00DD06F8"/>
    <w:rsid w:val="00DD6414"/>
    <w:rsid w:val="00DD6890"/>
    <w:rsid w:val="00E106AF"/>
    <w:rsid w:val="00E371AE"/>
    <w:rsid w:val="00E73210"/>
    <w:rsid w:val="00E97D94"/>
    <w:rsid w:val="00EA0EAF"/>
    <w:rsid w:val="00EB1449"/>
    <w:rsid w:val="00EB1BE1"/>
    <w:rsid w:val="00EB3839"/>
    <w:rsid w:val="00EB39EC"/>
    <w:rsid w:val="00ED4594"/>
    <w:rsid w:val="00F042F8"/>
    <w:rsid w:val="00F25A33"/>
    <w:rsid w:val="00F45ACB"/>
    <w:rsid w:val="00F7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5"/>
    <o:shapelayout v:ext="edit">
      <o:idmap v:ext="edit" data="1"/>
    </o:shapelayout>
  </w:shapeDefaults>
  <w:decimalSymbol w:val="."/>
  <w:listSeparator w:val=","/>
  <w14:docId w14:val="5052548C"/>
  <w15:docId w15:val="{22108144-93AC-479C-8F78-91EA624CA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731660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731660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63" Type="http://schemas.openxmlformats.org/officeDocument/2006/relationships/oleObject" Target="embeddings/oleObject27.bin"/><Relationship Id="rId68" Type="http://schemas.openxmlformats.org/officeDocument/2006/relationships/image" Target="media/image32.png"/><Relationship Id="rId84" Type="http://schemas.openxmlformats.org/officeDocument/2006/relationships/image" Target="media/image38.png"/><Relationship Id="rId89" Type="http://schemas.openxmlformats.org/officeDocument/2006/relationships/oleObject" Target="embeddings/oleObject39.bin"/><Relationship Id="rId1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3" Type="http://schemas.openxmlformats.org/officeDocument/2006/relationships/image" Target="media/image24.png"/><Relationship Id="rId58" Type="http://schemas.openxmlformats.org/officeDocument/2006/relationships/oleObject" Target="embeddings/oleObject25.bin"/><Relationship Id="rId66" Type="http://schemas.openxmlformats.org/officeDocument/2006/relationships/image" Target="media/image31.png"/><Relationship Id="rId74" Type="http://schemas.openxmlformats.org/officeDocument/2006/relationships/oleObject" Target="embeddings/oleObject31.bin"/><Relationship Id="rId79" Type="http://schemas.openxmlformats.org/officeDocument/2006/relationships/image" Target="media/image36.png"/><Relationship Id="rId87" Type="http://schemas.openxmlformats.org/officeDocument/2006/relationships/oleObject" Target="embeddings/oleObject38.bin"/><Relationship Id="rId102" Type="http://schemas.openxmlformats.org/officeDocument/2006/relationships/image" Target="media/image47.png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6.bin"/><Relationship Id="rId82" Type="http://schemas.openxmlformats.org/officeDocument/2006/relationships/image" Target="media/image37.png"/><Relationship Id="rId90" Type="http://schemas.openxmlformats.org/officeDocument/2006/relationships/image" Target="media/image41.png"/><Relationship Id="rId95" Type="http://schemas.openxmlformats.org/officeDocument/2006/relationships/oleObject" Target="embeddings/oleObject42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image" Target="media/image30.png"/><Relationship Id="rId69" Type="http://schemas.openxmlformats.org/officeDocument/2006/relationships/oleObject" Target="embeddings/oleObject30.bin"/><Relationship Id="rId77" Type="http://schemas.openxmlformats.org/officeDocument/2006/relationships/image" Target="media/image35.png"/><Relationship Id="rId100" Type="http://schemas.openxmlformats.org/officeDocument/2006/relationships/image" Target="media/image46.png"/><Relationship Id="rId105" Type="http://schemas.openxmlformats.org/officeDocument/2006/relationships/oleObject" Target="embeddings/oleObject47.bin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footer" Target="footer2.xml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image" Target="media/image27.png"/><Relationship Id="rId67" Type="http://schemas.openxmlformats.org/officeDocument/2006/relationships/oleObject" Target="embeddings/oleObject29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50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3.bin"/><Relationship Id="rId62" Type="http://schemas.openxmlformats.org/officeDocument/2006/relationships/image" Target="media/image29.png"/><Relationship Id="rId70" Type="http://schemas.openxmlformats.org/officeDocument/2006/relationships/header" Target="header1.xml"/><Relationship Id="rId75" Type="http://schemas.openxmlformats.org/officeDocument/2006/relationships/image" Target="media/image34.png"/><Relationship Id="rId83" Type="http://schemas.openxmlformats.org/officeDocument/2006/relationships/oleObject" Target="embeddings/oleObject36.bin"/><Relationship Id="rId88" Type="http://schemas.openxmlformats.org/officeDocument/2006/relationships/image" Target="media/image40.png"/><Relationship Id="rId91" Type="http://schemas.openxmlformats.org/officeDocument/2006/relationships/oleObject" Target="embeddings/oleObject40.bin"/><Relationship Id="rId96" Type="http://schemas.openxmlformats.org/officeDocument/2006/relationships/image" Target="media/image44.png"/><Relationship Id="rId11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6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oleObject" Target="embeddings/oleObject22.bin"/><Relationship Id="rId60" Type="http://schemas.openxmlformats.org/officeDocument/2006/relationships/image" Target="media/image28.png"/><Relationship Id="rId65" Type="http://schemas.openxmlformats.org/officeDocument/2006/relationships/oleObject" Target="embeddings/oleObject28.bin"/><Relationship Id="rId73" Type="http://schemas.openxmlformats.org/officeDocument/2006/relationships/image" Target="media/image33.png"/><Relationship Id="rId78" Type="http://schemas.openxmlformats.org/officeDocument/2006/relationships/oleObject" Target="embeddings/oleObject33.bin"/><Relationship Id="rId81" Type="http://schemas.openxmlformats.org/officeDocument/2006/relationships/oleObject" Target="embeddings/oleObject35.bin"/><Relationship Id="rId86" Type="http://schemas.openxmlformats.org/officeDocument/2006/relationships/image" Target="media/image39.png"/><Relationship Id="rId94" Type="http://schemas.openxmlformats.org/officeDocument/2006/relationships/image" Target="media/image43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4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3.bin"/><Relationship Id="rId104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92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\Draft%20products%202016\2016%207%2010%20Assessment%20Bank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63548C1368D4FF6A62EAF5B430152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9C7924-C8FE-4702-ABD5-3A022E84EA30}"/>
      </w:docPartPr>
      <w:docPartBody>
        <w:p w:rsidR="00B379AC" w:rsidRDefault="00B379AC">
          <w:pPr>
            <w:pStyle w:val="463548C1368D4FF6A62EAF5B43015217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9FD2F1C4A8624DFBBE9ABE28D15636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932C37-8690-43EB-9686-43725F373F21}"/>
      </w:docPartPr>
      <w:docPartBody>
        <w:p w:rsidR="00B379AC" w:rsidRDefault="00B379AC">
          <w:pPr>
            <w:pStyle w:val="9FD2F1C4A8624DFBBE9ABE28D1563693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1E23D0FFE37941A480BF1D532EEEA5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B40B13-18B9-47B7-82A7-E56DE7206039}"/>
      </w:docPartPr>
      <w:docPartBody>
        <w:p w:rsidR="00B379AC" w:rsidRDefault="00B379AC">
          <w:pPr>
            <w:pStyle w:val="1E23D0FFE37941A480BF1D532EEEA544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E7767CF51D2247EFA1328137EA6928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4B885B-E421-451E-9A4C-7398143C650D}"/>
      </w:docPartPr>
      <w:docPartBody>
        <w:p w:rsidR="00B379AC" w:rsidRDefault="00B379AC">
          <w:pPr>
            <w:pStyle w:val="E7767CF51D2247EFA1328137EA6928C1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A0AF497E9FC64320B05CEEF80D35C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CE4D7D-E769-45B6-BDCA-1DC1321B7D97}"/>
      </w:docPartPr>
      <w:docPartBody>
        <w:p w:rsidR="00B379AC" w:rsidRDefault="00B379AC">
          <w:pPr>
            <w:pStyle w:val="A0AF497E9FC64320B05CEEF80D35C442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DCEE845510D472B8AA15E59A2B9D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AE9F08-9549-4051-9EE6-7143BEDCF92F}"/>
      </w:docPartPr>
      <w:docPartBody>
        <w:p w:rsidR="00B379AC" w:rsidRDefault="00B379AC">
          <w:pPr>
            <w:pStyle w:val="3DCEE845510D472B8AA15E59A2B9D8FF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9286344881B9457A8E5A322EF7C7FD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6AF6F9-0818-49B8-BA4F-7B62C9E842C7}"/>
      </w:docPartPr>
      <w:docPartBody>
        <w:p w:rsidR="00B379AC" w:rsidRDefault="00B379AC">
          <w:pPr>
            <w:pStyle w:val="9286344881B9457A8E5A322EF7C7FD6B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1D2E948D533B4E96AA1B06F8B820B3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AA30D8-0F70-436D-964B-FC0E5856B57E}"/>
      </w:docPartPr>
      <w:docPartBody>
        <w:p w:rsidR="00B379AC" w:rsidRDefault="00B379AC">
          <w:pPr>
            <w:pStyle w:val="1D2E948D533B4E96AA1B06F8B820B3FE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15380FEB19914310B6B59330B3A008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7F4EE2-632B-485D-86DA-12D94FA9CFDE}"/>
      </w:docPartPr>
      <w:docPartBody>
        <w:p w:rsidR="00B379AC" w:rsidRDefault="00B379AC">
          <w:pPr>
            <w:pStyle w:val="15380FEB19914310B6B59330B3A008ED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438681C69C949C2BA6CB6F961A872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01392D-0500-4513-A145-E08430A5066C}"/>
      </w:docPartPr>
      <w:docPartBody>
        <w:p w:rsidR="00B379AC" w:rsidRDefault="00B379AC">
          <w:pPr>
            <w:pStyle w:val="C438681C69C949C2BA6CB6F961A87286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9AC"/>
    <w:rsid w:val="00581184"/>
    <w:rsid w:val="005E210D"/>
    <w:rsid w:val="00901C0E"/>
    <w:rsid w:val="00B37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379AC"/>
    <w:rPr>
      <w:color w:val="808080"/>
    </w:rPr>
  </w:style>
  <w:style w:type="paragraph" w:customStyle="1" w:styleId="463548C1368D4FF6A62EAF5B43015217">
    <w:name w:val="463548C1368D4FF6A62EAF5B43015217"/>
  </w:style>
  <w:style w:type="paragraph" w:customStyle="1" w:styleId="9FD2F1C4A8624DFBBE9ABE28D1563693">
    <w:name w:val="9FD2F1C4A8624DFBBE9ABE28D1563693"/>
  </w:style>
  <w:style w:type="paragraph" w:customStyle="1" w:styleId="1E23D0FFE37941A480BF1D532EEEA544">
    <w:name w:val="1E23D0FFE37941A480BF1D532EEEA544"/>
  </w:style>
  <w:style w:type="paragraph" w:customStyle="1" w:styleId="E7767CF51D2247EFA1328137EA6928C1">
    <w:name w:val="E7767CF51D2247EFA1328137EA6928C1"/>
  </w:style>
  <w:style w:type="paragraph" w:customStyle="1" w:styleId="FE31BA69734D4E88BF558FD08541E41F">
    <w:name w:val="FE31BA69734D4E88BF558FD08541E41F"/>
  </w:style>
  <w:style w:type="paragraph" w:customStyle="1" w:styleId="3389D2EC91FE40C69E467F35F2FA1716">
    <w:name w:val="3389D2EC91FE40C69E467F35F2FA1716"/>
  </w:style>
  <w:style w:type="paragraph" w:customStyle="1" w:styleId="A0AF497E9FC64320B05CEEF80D35C442">
    <w:name w:val="A0AF497E9FC64320B05CEEF80D35C442"/>
  </w:style>
  <w:style w:type="paragraph" w:customStyle="1" w:styleId="56F374DFB1C1498C96D7346EC749BACF">
    <w:name w:val="56F374DFB1C1498C96D7346EC749BACF"/>
  </w:style>
  <w:style w:type="paragraph" w:customStyle="1" w:styleId="52B23EE98F8C422FA3FDB52CDE4CD3B1">
    <w:name w:val="52B23EE98F8C422FA3FDB52CDE4CD3B1"/>
  </w:style>
  <w:style w:type="paragraph" w:customStyle="1" w:styleId="3DCEE845510D472B8AA15E59A2B9D8FF">
    <w:name w:val="3DCEE845510D472B8AA15E59A2B9D8FF"/>
  </w:style>
  <w:style w:type="paragraph" w:customStyle="1" w:styleId="02BD6C40A5DD42919B412A778DB15336">
    <w:name w:val="02BD6C40A5DD42919B412A778DB15336"/>
  </w:style>
  <w:style w:type="paragraph" w:customStyle="1" w:styleId="946F4D04A2A64D6F9DD766831AE49776">
    <w:name w:val="946F4D04A2A64D6F9DD766831AE49776"/>
  </w:style>
  <w:style w:type="paragraph" w:customStyle="1" w:styleId="9286344881B9457A8E5A322EF7C7FD6B">
    <w:name w:val="9286344881B9457A8E5A322EF7C7FD6B"/>
  </w:style>
  <w:style w:type="paragraph" w:customStyle="1" w:styleId="1D2E948D533B4E96AA1B06F8B820B3FE">
    <w:name w:val="1D2E948D533B4E96AA1B06F8B820B3FE"/>
  </w:style>
  <w:style w:type="paragraph" w:customStyle="1" w:styleId="15380FEB19914310B6B59330B3A008ED">
    <w:name w:val="15380FEB19914310B6B59330B3A008ED"/>
  </w:style>
  <w:style w:type="paragraph" w:customStyle="1" w:styleId="C438681C69C949C2BA6CB6F961A87286">
    <w:name w:val="C438681C69C949C2BA6CB6F961A87286"/>
  </w:style>
  <w:style w:type="paragraph" w:customStyle="1" w:styleId="173EB2546DD9404F93E10A4B6DAE8F83">
    <w:name w:val="173EB2546DD9404F93E10A4B6DAE8F83"/>
  </w:style>
  <w:style w:type="paragraph" w:customStyle="1" w:styleId="303D91B6B1B3468D805A2A42B609890E">
    <w:name w:val="303D91B6B1B3468D805A2A42B609890E"/>
  </w:style>
  <w:style w:type="paragraph" w:customStyle="1" w:styleId="BDB4FB7C27244175A5D7424378D5068D">
    <w:name w:val="BDB4FB7C27244175A5D7424378D5068D"/>
  </w:style>
  <w:style w:type="paragraph" w:customStyle="1" w:styleId="CACA3F3113814194B4D245F2A041C5F2">
    <w:name w:val="CACA3F3113814194B4D245F2A041C5F2"/>
  </w:style>
  <w:style w:type="paragraph" w:customStyle="1" w:styleId="D62F43B7CA604526BF91F474FD861AB5">
    <w:name w:val="D62F43B7CA604526BF91F474FD861AB5"/>
  </w:style>
  <w:style w:type="paragraph" w:customStyle="1" w:styleId="97DF1DD792EE467E8097CFF2F53C33CD">
    <w:name w:val="97DF1DD792EE467E8097CFF2F53C33CD"/>
  </w:style>
  <w:style w:type="paragraph" w:customStyle="1" w:styleId="CC760FC355764AD68BF60298F27DADAE">
    <w:name w:val="CC760FC355764AD68BF60298F27DADAE"/>
  </w:style>
  <w:style w:type="paragraph" w:customStyle="1" w:styleId="D946C448CFEF4E69BFB12313980BE2FB">
    <w:name w:val="D946C448CFEF4E69BFB12313980BE2FB"/>
  </w:style>
  <w:style w:type="paragraph" w:customStyle="1" w:styleId="324880C849244625A765142AE1AE0129">
    <w:name w:val="324880C849244625A765142AE1AE0129"/>
    <w:rsid w:val="00B379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0D1E3A-0569-4440-AB5D-E11155427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2</TotalTime>
  <Pages>20</Pages>
  <Words>1430</Words>
  <Characters>8156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2D and 3D Shapes</vt:lpstr>
    </vt:vector>
  </TitlesOfParts>
  <Company>Western Mathematics</Company>
  <LinksUpToDate>false</LinksUpToDate>
  <CharactersWithSpaces>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and 3D Shapes</dc:title>
  <dc:creator>Garry</dc:creator>
  <dc:description>School Name</dc:description>
  <cp:lastModifiedBy>Garry Thorn</cp:lastModifiedBy>
  <cp:revision>3</cp:revision>
  <dcterms:created xsi:type="dcterms:W3CDTF">2017-05-20T12:16:00Z</dcterms:created>
  <dcterms:modified xsi:type="dcterms:W3CDTF">2017-05-21T11:15:00Z</dcterms:modified>
  <cp:category>Year 7</cp:category>
  <cp:contentStatus>2017</cp:contentStatus>
</cp:coreProperties>
</file>