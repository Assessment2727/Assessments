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BDC195FD062F48F1B5CD1B74806B961E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6883960FF7E944A785E5A3E7BCBCAEBB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3E3A95CD391C40A2B1F94CEDC275D778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5503D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256D25F0934F4C66A8593C2D9094B39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CA0950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 w:rsidRPr="002F6022">
                  <w:rPr>
                    <w:rFonts w:asciiTheme="majorHAnsi" w:hAnsiTheme="majorHAnsi"/>
                    <w:i/>
                    <w:sz w:val="52"/>
                    <w:szCs w:val="52"/>
                  </w:rPr>
                  <w:t>Area of Plane Shapes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CA0950" w:rsidTr="00EA0EAF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CA0950" w:rsidRDefault="00CA0950" w:rsidP="00CA0950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CA0950" w:rsidRDefault="00CA0950" w:rsidP="00CA0950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Find </w:t>
            </w:r>
            <w:r>
              <w:rPr>
                <w:rFonts w:ascii="Times New Roman" w:hAnsi="Times New Roman"/>
                <w:strike/>
                <w:sz w:val="16"/>
                <w:szCs w:val="16"/>
              </w:rPr>
              <w:t>perimeters and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areas of parallelograms, trapeziums, rhombuses and kites (ACMMG196)</w:t>
            </w:r>
          </w:p>
          <w:p w:rsidR="00CA0950" w:rsidRDefault="00CA0950" w:rsidP="00CA0950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Investigate the relationship between features of circles such as </w:t>
            </w:r>
            <w:r>
              <w:rPr>
                <w:rFonts w:ascii="Times New Roman" w:hAnsi="Times New Roman"/>
                <w:strike/>
                <w:sz w:val="16"/>
                <w:szCs w:val="16"/>
              </w:rPr>
              <w:t>circumference,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area, radius and diameter. Use formulas to solve problems involving </w:t>
            </w:r>
            <w:r>
              <w:rPr>
                <w:rFonts w:ascii="Times New Roman" w:hAnsi="Times New Roman"/>
                <w:strike/>
                <w:sz w:val="16"/>
                <w:szCs w:val="16"/>
              </w:rPr>
              <w:t>circumference and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area (ACMMG197)</w:t>
            </w:r>
          </w:p>
          <w:p w:rsidR="00CA0950" w:rsidRDefault="00CA0950" w:rsidP="00CA0950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Choose appropriate units of measurement for area </w:t>
            </w:r>
            <w:r>
              <w:rPr>
                <w:rFonts w:ascii="Times New Roman" w:hAnsi="Times New Roman"/>
                <w:strike/>
                <w:sz w:val="16"/>
                <w:szCs w:val="16"/>
              </w:rPr>
              <w:t>and volume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and convert from one unit to another (ACMMG195)</w:t>
            </w:r>
          </w:p>
          <w:p w:rsidR="00CA0950" w:rsidRPr="00C56E1E" w:rsidRDefault="00CA0950" w:rsidP="00CA0950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Establish the formulas for areas of rectangles, triangles and parallelograms and use these in problem solving (ACMMG159)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CA0950" w:rsidRPr="00325745" w:rsidRDefault="00CA0950" w:rsidP="00CA0950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CA0950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CA0950" w:rsidRPr="00E371AE" w:rsidRDefault="00CA0950" w:rsidP="00CA0950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CA0950" w:rsidRPr="00E371AE" w:rsidRDefault="00CA0950" w:rsidP="00CA0950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CA0950" w:rsidRPr="00E371AE" w:rsidRDefault="00CA0950" w:rsidP="00CA0950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CA0950" w:rsidRPr="00E371AE" w:rsidRDefault="00CA0950" w:rsidP="00CA0950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CA0950" w:rsidRDefault="00CA0950" w:rsidP="00CA095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  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CA0950" w:rsidTr="00EA0EAF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CA0950" w:rsidRPr="001B3341" w:rsidRDefault="00CA0950" w:rsidP="00CA0950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CA0950" w:rsidRPr="009936ED" w:rsidRDefault="00FB01C4" w:rsidP="00CA0950">
            <w:pPr>
              <w:pStyle w:val="QuestionStyle"/>
            </w:pPr>
            <w:r>
              <w:t>A rectangle measures 5 cm by 8 cm</w:t>
            </w:r>
            <w:r w:rsidR="00CA0950" w:rsidRPr="009936ED">
              <w:t xml:space="preserve">. </w:t>
            </w:r>
          </w:p>
          <w:p w:rsidR="00CA0950" w:rsidRPr="009936ED" w:rsidRDefault="00CE1F6D" w:rsidP="00CA095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256CBFBB">
                      <wp:simplePos x="0" y="0"/>
                      <wp:positionH relativeFrom="column">
                        <wp:posOffset>4178300</wp:posOffset>
                      </wp:positionH>
                      <wp:positionV relativeFrom="paragraph">
                        <wp:posOffset>193040</wp:posOffset>
                      </wp:positionV>
                      <wp:extent cx="1323975" cy="450850"/>
                      <wp:effectExtent l="18415" t="17145" r="10160" b="17780"/>
                      <wp:wrapNone/>
                      <wp:docPr id="29" name="Rectangle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3975" cy="4508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25805" w:rsidRDefault="0072580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6CBFBB" id="Rectangle 24" o:spid="_x0000_s1026" style="position:absolute;margin-left:329pt;margin-top:15.2pt;width:104.25pt;height:35.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" filled="f" strokecolor="black [3213]" strokeweight="1.5pt">
                      <v:textbox>
                        <w:txbxContent>
                          <w:p w:rsidR="00725805" w:rsidRDefault="0072580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CA0950" w:rsidRPr="009936ED">
              <w:t xml:space="preserve">What is the </w:t>
            </w:r>
            <w:r w:rsidR="00FB01C4">
              <w:t>area of the rectangle</w:t>
            </w:r>
            <w:r w:rsidR="00CA0950" w:rsidRPr="009936ED">
              <w:t>?</w:t>
            </w:r>
          </w:p>
          <w:p w:rsidR="00CA0950" w:rsidRPr="009936ED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A0950" w:rsidRPr="009936ED" w:rsidRDefault="00153673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(Remember to give the units as a part of your answer.)</w:t>
            </w:r>
          </w:p>
        </w:tc>
      </w:tr>
      <w:tr w:rsidR="00CA0950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A0950" w:rsidRPr="001B3341" w:rsidRDefault="00CA0950" w:rsidP="00CA0950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0950" w:rsidRPr="0082004E" w:rsidRDefault="009B5C5D" w:rsidP="00CA0950">
            <w:pPr>
              <w:pStyle w:val="QuestionStyle"/>
            </w:pPr>
            <w:r>
              <w:object w:dxaOrig="1440" w:dyaOrig="1440" w14:anchorId="5547583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7" type="#_x0000_t75" style="position:absolute;margin-left:272.35pt;margin-top:6.05pt;width:97.6pt;height:101.5pt;z-index:251650560;mso-position-horizontal-relative:text;mso-position-vertical-relative:text">
                  <v:imagedata r:id="rId8" o:title=""/>
                </v:shape>
                <o:OLEObject Type="Embed" ProgID="FXDraw.Graphic" ShapeID="_x0000_s1067" DrawAspect="Content" ObjectID="_1557221606" r:id="rId9"/>
              </w:object>
            </w:r>
            <w:r w:rsidR="00CA0950" w:rsidRPr="009936ED">
              <w:t>What</w:t>
            </w:r>
            <w:r w:rsidR="00CA0950">
              <w:t xml:space="preserve"> is the a</w:t>
            </w:r>
            <w:r w:rsidR="00FB01C4">
              <w:t>rea of this shape</w:t>
            </w:r>
            <w:r w:rsidR="00CA0950">
              <w:t>?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5504" behindDoc="0" locked="0" layoutInCell="1" allowOverlap="1" wp14:anchorId="64DBC48F" wp14:editId="5E108334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13639</wp:posOffset>
                      </wp:positionV>
                      <wp:extent cx="213360" cy="883920"/>
                      <wp:effectExtent l="0" t="0" r="15240" b="1143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57DF91" id="Group 4" o:spid="_x0000_s1026" style="position:absolute;margin-left:34.55pt;margin-top:1.05pt;width:16.8pt;height:69.6pt;z-index:25160550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t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ASqVe3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vB2xAAAANsAAAAPAAAAZHJzL2Rvd25yZXYueG1sRI9Ba8JA&#10;FITvBf/D8gQvopsW1B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Gvm8Hb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0D3B5F">
              <w:rPr>
                <w:rFonts w:ascii="Times New Roman" w:hAnsi="Times New Roman"/>
                <w:sz w:val="24"/>
                <w:szCs w:val="24"/>
              </w:rPr>
              <w:t>14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B01C4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F9344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0D3B5F">
              <w:rPr>
                <w:rFonts w:ascii="Times New Roman" w:hAnsi="Times New Roman"/>
                <w:sz w:val="24"/>
                <w:szCs w:val="24"/>
              </w:rPr>
              <w:t>28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B01C4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F9344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0D3B5F">
              <w:rPr>
                <w:rFonts w:ascii="Times New Roman" w:hAnsi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B01C4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F9344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CA0950" w:rsidRPr="00F93445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0D3B5F">
              <w:rPr>
                <w:rFonts w:ascii="Times New Roman" w:hAnsi="Times New Roman"/>
                <w:sz w:val="24"/>
                <w:szCs w:val="24"/>
              </w:rPr>
              <w:t>49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B01C4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F9344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CA0950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A0950" w:rsidRPr="001B3341" w:rsidRDefault="00CA0950" w:rsidP="00CA09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0950" w:rsidRPr="009936ED" w:rsidRDefault="009B5C5D" w:rsidP="00CA095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2924DC8F">
                <v:shape id="_x0000_s1085" type="#_x0000_t75" style="position:absolute;margin-left:247.35pt;margin-top:8.1pt;width:166.75pt;height:107.55pt;z-index:251656704;mso-position-horizontal-relative:text;mso-position-vertical-relative:text">
                  <v:imagedata r:id="rId10" o:title=""/>
                </v:shape>
                <o:OLEObject Type="Embed" ProgID="FXDraw.Graphic" ShapeID="_x0000_s1085" DrawAspect="Content" ObjectID="_1557221607" r:id="rId11"/>
              </w:object>
            </w:r>
            <w:r w:rsidR="00CA0950" w:rsidRPr="009936ED">
              <w:t>Find the area of this triangle.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6528" behindDoc="0" locked="0" layoutInCell="1" allowOverlap="1" wp14:anchorId="3A865941" wp14:editId="4F1AD3A7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2F7569" id="Group 5" o:spid="_x0000_s1026" style="position:absolute;margin-left:24pt;margin-top:3.1pt;width:16.8pt;height:69.6pt;z-index:25160652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5VV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BLi5VV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DO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AkxzDO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0D3B5F">
              <w:rPr>
                <w:rFonts w:ascii="Times New Roman" w:hAnsi="Times New Roman"/>
                <w:sz w:val="24"/>
                <w:szCs w:val="24"/>
              </w:rPr>
              <w:t>38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Pr="0082004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bookmarkStart w:id="0" w:name="_GoBack"/>
            <w:bookmarkEnd w:id="0"/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0D3B5F">
              <w:rPr>
                <w:rFonts w:ascii="Times New Roman" w:hAnsi="Times New Roman"/>
                <w:sz w:val="24"/>
                <w:szCs w:val="24"/>
              </w:rPr>
              <w:t>180</w:t>
            </w:r>
            <w:r w:rsidR="0015367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82004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0D3B5F">
              <w:rPr>
                <w:rFonts w:ascii="Times New Roman" w:hAnsi="Times New Roman"/>
                <w:sz w:val="24"/>
                <w:szCs w:val="24"/>
              </w:rPr>
              <w:t>36</w:t>
            </w:r>
            <w:r>
              <w:rPr>
                <w:rFonts w:ascii="Times New Roman" w:hAnsi="Times New Roman"/>
                <w:sz w:val="24"/>
                <w:szCs w:val="24"/>
              </w:rPr>
              <w:t>0 m</w:t>
            </w:r>
            <w:r w:rsidRPr="0082004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0950" w:rsidRPr="0082004E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0D3B5F">
              <w:rPr>
                <w:rFonts w:ascii="Times New Roman" w:hAnsi="Times New Roman"/>
                <w:sz w:val="24"/>
                <w:szCs w:val="24"/>
              </w:rPr>
              <w:t>724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Pr="0082004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CA0950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A0950" w:rsidRPr="001B3341" w:rsidRDefault="00CA0950" w:rsidP="00CA09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0950" w:rsidRDefault="009B5C5D" w:rsidP="00CA095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4613370C">
                <v:shape id="_x0000_s1069" type="#_x0000_t75" style="position:absolute;margin-left:197.35pt;margin-top:8.55pt;width:259.65pt;height:202.55pt;z-index:251651584;mso-position-horizontal-relative:text;mso-position-vertical-relative:text">
                  <v:imagedata r:id="rId12" o:title=""/>
                </v:shape>
                <o:OLEObject Type="Embed" ProgID="FXDraw.Graphic" ShapeID="_x0000_s1069" DrawAspect="Content" ObjectID="_1557221608" r:id="rId13"/>
              </w:object>
            </w:r>
            <w:r w:rsidR="00CA0950">
              <w:t>The shaded shape is drawn on 1 cm grid.</w:t>
            </w:r>
          </w:p>
          <w:p w:rsidR="00CA0950" w:rsidRDefault="00CA0950" w:rsidP="00CA0950">
            <w:pPr>
              <w:pStyle w:val="QuestionStyle"/>
            </w:pPr>
            <w:r>
              <w:t>What is the area of the shape?</w:t>
            </w:r>
          </w:p>
          <w:p w:rsidR="00CA0950" w:rsidRDefault="00CA0950" w:rsidP="00CA0950">
            <w:pPr>
              <w:pStyle w:val="QuestionStyle"/>
            </w:pPr>
          </w:p>
          <w:p w:rsidR="00CA0950" w:rsidRDefault="00CA0950" w:rsidP="00CA0950">
            <w:pPr>
              <w:pStyle w:val="QuestionStyle"/>
            </w:pPr>
          </w:p>
          <w:p w:rsidR="000D3B5F" w:rsidRDefault="000D3B5F" w:rsidP="00CA0950">
            <w:pPr>
              <w:pStyle w:val="QuestionStyle"/>
            </w:pPr>
          </w:p>
          <w:p w:rsidR="00CA0950" w:rsidRDefault="00CA0950" w:rsidP="00CA0950">
            <w:pPr>
              <w:pStyle w:val="QuestionStyle"/>
            </w:pPr>
          </w:p>
          <w:p w:rsidR="00CA0950" w:rsidRDefault="00CA0950" w:rsidP="00CA0950">
            <w:pPr>
              <w:pStyle w:val="QuestionStyle"/>
            </w:pPr>
          </w:p>
          <w:p w:rsidR="00CA0950" w:rsidRDefault="00CA0950" w:rsidP="00CA0950">
            <w:pPr>
              <w:pStyle w:val="QuestionStyle"/>
            </w:pPr>
          </w:p>
          <w:p w:rsidR="00CA0950" w:rsidRDefault="00CA0950" w:rsidP="00CA0950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07552" behindDoc="0" locked="0" layoutInCell="1" allowOverlap="1" wp14:anchorId="53367A9E" wp14:editId="6C0AEE24">
                      <wp:simplePos x="0" y="0"/>
                      <wp:positionH relativeFrom="column">
                        <wp:posOffset>1272209</wp:posOffset>
                      </wp:positionH>
                      <wp:positionV relativeFrom="paragraph">
                        <wp:posOffset>74350</wp:posOffset>
                      </wp:positionV>
                      <wp:extent cx="754380" cy="373380"/>
                      <wp:effectExtent l="0" t="0" r="26670" b="26670"/>
                      <wp:wrapNone/>
                      <wp:docPr id="284" name="Rectangle 2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66933C2" id="Rectangle 284" o:spid="_x0000_s1026" style="position:absolute;margin-left:100.15pt;margin-top:5.85pt;width:59.4pt;height:29.4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CA0950" w:rsidRDefault="00CA0950" w:rsidP="00CA0950">
            <w:pPr>
              <w:pStyle w:val="QuestionStyle"/>
            </w:pPr>
          </w:p>
          <w:p w:rsidR="00CA0950" w:rsidRPr="009936ED" w:rsidRDefault="00CA0950" w:rsidP="00CA0950">
            <w:pPr>
              <w:pStyle w:val="QuestionStyle"/>
            </w:pPr>
          </w:p>
        </w:tc>
      </w:tr>
      <w:tr w:rsidR="00CA0950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A0950" w:rsidRPr="001B3341" w:rsidRDefault="00CA0950" w:rsidP="00CA09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0950" w:rsidRPr="009936ED" w:rsidRDefault="009B5C5D" w:rsidP="00CA0950">
            <w:pPr>
              <w:pStyle w:val="QuestionStyle"/>
            </w:pPr>
            <w:r>
              <w:object w:dxaOrig="1440" w:dyaOrig="1440" w14:anchorId="6DE1068D">
                <v:shape id="_x0000_s1070" type="#_x0000_t75" style="position:absolute;margin-left:242.3pt;margin-top:2.5pt;width:184.05pt;height:131.1pt;z-index:251652608;mso-position-horizontal-relative:text;mso-position-vertical-relative:text">
                  <v:imagedata r:id="rId14" o:title=""/>
                </v:shape>
                <o:OLEObject Type="Embed" ProgID="FXDraw.Graphic" ShapeID="_x0000_s1070" DrawAspect="Content" ObjectID="_1557221609" r:id="rId15"/>
              </w:object>
            </w:r>
            <w:r w:rsidR="00CA0950" w:rsidRPr="009936ED">
              <w:t>What is the area of this shape?</w:t>
            </w:r>
          </w:p>
          <w:p w:rsidR="00E57EE9" w:rsidRDefault="00E57EE9" w:rsidP="00CA0950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8576" behindDoc="0" locked="0" layoutInCell="1" allowOverlap="1" wp14:anchorId="7A5EC6BF" wp14:editId="20FB8E57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7ED3B8" id="Group 6" o:spid="_x0000_s1026" style="position:absolute;margin-left:24pt;margin-top:3.1pt;width:16.8pt;height:69.6pt;z-index:25160857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jrL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XQGzy/hB8jlAwAA//8DAFBLAQItABQABgAIAAAAIQDb4fbL7gAAAIUBAAATAAAAAAAAAAAA&#10;AAAAAAAAAABbQ29udGVudF9UeXBlc10ueG1sUEsBAi0AFAAGAAgAAAAhAFr0LFu/AAAAFQEAAAsA&#10;AAAAAAAAAAAAAAAAHwEAAF9yZWxzLy5yZWxzUEsBAi0AFAAGAAgAAAAhAKWKOsv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E57EE9">
              <w:rPr>
                <w:rFonts w:ascii="Times New Roman" w:hAnsi="Times New Roman"/>
                <w:sz w:val="24"/>
                <w:szCs w:val="24"/>
              </w:rPr>
              <w:t>75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57EE9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BD755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E57EE9">
              <w:rPr>
                <w:rFonts w:ascii="Times New Roman" w:hAnsi="Times New Roman"/>
                <w:sz w:val="24"/>
                <w:szCs w:val="24"/>
              </w:rPr>
              <w:t>92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57EE9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BD755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E57EE9">
              <w:rPr>
                <w:rFonts w:ascii="Times New Roman" w:hAnsi="Times New Roman"/>
                <w:sz w:val="24"/>
                <w:szCs w:val="24"/>
              </w:rPr>
              <w:t>93 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BD755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E57EE9">
              <w:rPr>
                <w:rFonts w:ascii="Times New Roman" w:hAnsi="Times New Roman"/>
                <w:sz w:val="24"/>
                <w:szCs w:val="24"/>
              </w:rPr>
              <w:t>110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57EE9">
              <w:rPr>
                <w:rFonts w:ascii="Times New Roman" w:hAnsi="Times New Roman"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BD755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CA0950" w:rsidRPr="00BD755A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0950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0950" w:rsidRPr="001B3341" w:rsidRDefault="00CA0950" w:rsidP="00CA09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0950" w:rsidRPr="009936ED" w:rsidRDefault="00E57EE9" w:rsidP="00CA0950">
            <w:pPr>
              <w:pStyle w:val="QuestionStyle"/>
            </w:pPr>
            <w:r>
              <w:t xml:space="preserve">Which unit would be best to </w:t>
            </w:r>
            <w:r w:rsidR="00153673">
              <w:t>use for</w:t>
            </w:r>
            <w:r>
              <w:t xml:space="preserve"> the area of a room in a house</w:t>
            </w:r>
            <w:r w:rsidR="00CA0950" w:rsidRPr="009936ED">
              <w:t>?</w:t>
            </w:r>
          </w:p>
          <w:p w:rsidR="00CA0950" w:rsidRDefault="00CA0950" w:rsidP="00CA0950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0624" behindDoc="0" locked="0" layoutInCell="1" allowOverlap="1" wp14:anchorId="6D906A4E" wp14:editId="584B3635">
                      <wp:simplePos x="0" y="0"/>
                      <wp:positionH relativeFrom="column">
                        <wp:posOffset>324053</wp:posOffset>
                      </wp:positionH>
                      <wp:positionV relativeFrom="paragraph">
                        <wp:posOffset>8890</wp:posOffset>
                      </wp:positionV>
                      <wp:extent cx="213360" cy="883920"/>
                      <wp:effectExtent l="0" t="0" r="15240" b="1143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8480DF" id="Group 26" o:spid="_x0000_s1026" style="position:absolute;margin-left:25.5pt;margin-top:.7pt;width:16.8pt;height:69.6pt;z-index:25161062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OIxQAAANsAAAAPAAAAZHJzL2Rvd25yZXYueG1sRI9Ba8JA&#10;FITvQv/D8gQv0mwqRW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DOUgOI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57EE9">
              <w:rPr>
                <w:rFonts w:ascii="Times New Roman" w:hAnsi="Times New Roman"/>
                <w:sz w:val="24"/>
                <w:szCs w:val="24"/>
              </w:rPr>
              <w:t>Hectares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57EE9">
              <w:rPr>
                <w:rFonts w:ascii="Times New Roman" w:hAnsi="Times New Roman"/>
                <w:sz w:val="24"/>
                <w:szCs w:val="24"/>
              </w:rPr>
              <w:t>Square centimetres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57EE9">
              <w:rPr>
                <w:rFonts w:ascii="Times New Roman" w:hAnsi="Times New Roman"/>
                <w:sz w:val="24"/>
                <w:szCs w:val="24"/>
              </w:rPr>
              <w:t>Square millimetres</w:t>
            </w:r>
          </w:p>
          <w:p w:rsidR="00CA0950" w:rsidRPr="00BD755A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57EE9">
              <w:rPr>
                <w:rFonts w:ascii="Times New Roman" w:hAnsi="Times New Roman"/>
                <w:sz w:val="24"/>
                <w:szCs w:val="24"/>
              </w:rPr>
              <w:t>Square metres</w:t>
            </w:r>
          </w:p>
        </w:tc>
      </w:tr>
      <w:tr w:rsidR="00CA0950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0950" w:rsidRPr="001B3341" w:rsidRDefault="00CA0950" w:rsidP="00CA09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0950" w:rsidRPr="009936ED" w:rsidRDefault="00CA0950" w:rsidP="00CA0950">
            <w:pPr>
              <w:pStyle w:val="QuestionStyle"/>
            </w:pPr>
            <w:r w:rsidRPr="009936ED">
              <w:t>What is the area of the parallelogram shown?</w:t>
            </w:r>
          </w:p>
          <w:p w:rsidR="00CA0950" w:rsidRDefault="00CE1F6D" w:rsidP="00CA0950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65920" behindDoc="0" locked="0" layoutInCell="1" allowOverlap="1">
                  <wp:simplePos x="0" y="0"/>
                  <wp:positionH relativeFrom="column">
                    <wp:posOffset>2781935</wp:posOffset>
                  </wp:positionH>
                  <wp:positionV relativeFrom="paragraph">
                    <wp:posOffset>123825</wp:posOffset>
                  </wp:positionV>
                  <wp:extent cx="2101215" cy="1256030"/>
                  <wp:effectExtent l="0" t="0" r="0" b="1270"/>
                  <wp:wrapNone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215" cy="1256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1888" behindDoc="0" locked="0" layoutInCell="1" allowOverlap="1" wp14:anchorId="586B8377" wp14:editId="2F9F61DF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6A5DE0" id="Group 31" o:spid="_x0000_s1026" style="position:absolute;margin-left:24pt;margin-top:3.1pt;width:16.8pt;height:69.6pt;z-index:25162188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2727ED">
              <w:rPr>
                <w:rFonts w:ascii="Times New Roman" w:hAnsi="Times New Roman"/>
                <w:sz w:val="24"/>
                <w:szCs w:val="24"/>
              </w:rPr>
              <w:t>128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Pr="002F159B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2727ED">
              <w:rPr>
                <w:rFonts w:ascii="Times New Roman" w:hAnsi="Times New Roman"/>
                <w:sz w:val="24"/>
                <w:szCs w:val="24"/>
              </w:rPr>
              <w:t>176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Pr="002F159B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CA40AE">
              <w:rPr>
                <w:rFonts w:ascii="Times New Roman" w:hAnsi="Times New Roman"/>
                <w:sz w:val="24"/>
                <w:szCs w:val="24"/>
              </w:rPr>
              <w:t>256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Pr="002F159B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2727ED">
              <w:rPr>
                <w:rFonts w:ascii="Times New Roman" w:hAnsi="Times New Roman"/>
                <w:sz w:val="24"/>
                <w:szCs w:val="24"/>
              </w:rPr>
              <w:t>352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Pr="002F159B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0950" w:rsidRPr="002F159B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0950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0950" w:rsidRPr="001B3341" w:rsidRDefault="00CA0950" w:rsidP="00CA09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0950" w:rsidRPr="009936ED" w:rsidRDefault="009B5C5D" w:rsidP="00CA0950">
            <w:pPr>
              <w:pStyle w:val="QuestionStyle"/>
            </w:pPr>
            <w:r>
              <w:object w:dxaOrig="1440" w:dyaOrig="1440" w14:anchorId="24EE53F1">
                <v:shape id="_x0000_s1074" type="#_x0000_t75" style="position:absolute;margin-left:275.9pt;margin-top:10.15pt;width:124.95pt;height:98.75pt;z-index:251655680;mso-position-horizontal-relative:text;mso-position-vertical-relative:text">
                  <v:imagedata r:id="rId17" o:title=""/>
                </v:shape>
                <o:OLEObject Type="Embed" ProgID="FXDraw.Graphic" ShapeID="_x0000_s1074" DrawAspect="Content" ObjectID="_1557221610" r:id="rId18"/>
              </w:object>
            </w:r>
            <w:r w:rsidR="00CA0950">
              <w:t xml:space="preserve">What is the </w:t>
            </w:r>
            <w:r w:rsidR="00CA0950" w:rsidRPr="009936ED">
              <w:t>area</w:t>
            </w:r>
            <w:r w:rsidR="002727ED">
              <w:t xml:space="preserve"> of this trapezium</w:t>
            </w:r>
            <w:r w:rsidR="00CA0950" w:rsidRPr="009936ED">
              <w:t>?</w:t>
            </w:r>
          </w:p>
          <w:p w:rsidR="00CA0950" w:rsidRDefault="00CA0950" w:rsidP="00CA0950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1104" behindDoc="0" locked="0" layoutInCell="1" allowOverlap="1" wp14:anchorId="107A623C" wp14:editId="4217507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256" name="Group 2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03C401" id="Group 256" o:spid="_x0000_s1026" style="position:absolute;margin-left:24pt;margin-top:3.1pt;width:16.8pt;height:69.6pt;z-index:25163110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uvbxQAAANsAAAAPAAAAZHJzL2Rvd25yZXYueG1sRI9Ba8JA&#10;FITvQv/D8gpepG5awc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B0buvb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3OvxQAAANsAAAAPAAAAZHJzL2Rvd25yZXYueG1sRI9Ba8JA&#10;FITvQv/D8gpepG5ax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D7h3Ov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9Y0xQAAANsAAAAPAAAAZHJzL2Rvd25yZXYueG1sRI9Ba8JA&#10;FITvQv/D8gpepG5a0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CUy9Y0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30CA3">
              <w:rPr>
                <w:rFonts w:ascii="Times New Roman" w:hAnsi="Times New Roman"/>
                <w:sz w:val="24"/>
                <w:szCs w:val="24"/>
              </w:rPr>
              <w:t>300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ED5D5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30CA3">
              <w:rPr>
                <w:rFonts w:ascii="Times New Roman" w:hAnsi="Times New Roman"/>
                <w:sz w:val="24"/>
                <w:szCs w:val="24"/>
              </w:rPr>
              <w:t>6</w:t>
            </w:r>
            <w:r>
              <w:rPr>
                <w:rFonts w:ascii="Times New Roman" w:hAnsi="Times New Roman"/>
                <w:sz w:val="24"/>
                <w:szCs w:val="24"/>
              </w:rPr>
              <w:t>00 cm</w:t>
            </w:r>
            <w:r w:rsidRPr="00ED5D5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30CA3">
              <w:rPr>
                <w:rFonts w:ascii="Times New Roman" w:hAnsi="Times New Roman"/>
                <w:sz w:val="24"/>
                <w:szCs w:val="24"/>
              </w:rPr>
              <w:t>9</w:t>
            </w:r>
            <w:r>
              <w:rPr>
                <w:rFonts w:ascii="Times New Roman" w:hAnsi="Times New Roman"/>
                <w:sz w:val="24"/>
                <w:szCs w:val="24"/>
              </w:rPr>
              <w:t>00 cm</w:t>
            </w:r>
            <w:r w:rsidRPr="00ED5D5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30CA3">
              <w:rPr>
                <w:rFonts w:ascii="Times New Roman" w:hAnsi="Times New Roman"/>
                <w:sz w:val="24"/>
                <w:szCs w:val="24"/>
              </w:rPr>
              <w:t>120</w:t>
            </w:r>
            <w:r>
              <w:rPr>
                <w:rFonts w:ascii="Times New Roman" w:hAnsi="Times New Roman"/>
                <w:sz w:val="24"/>
                <w:szCs w:val="24"/>
              </w:rPr>
              <w:t>0 cm</w:t>
            </w:r>
            <w:r w:rsidRPr="00ED5D5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CA0950" w:rsidRPr="009936ED" w:rsidRDefault="00CA0950" w:rsidP="00CA0950">
            <w:pPr>
              <w:pStyle w:val="QuestionStyle"/>
            </w:pPr>
          </w:p>
        </w:tc>
      </w:tr>
      <w:tr w:rsidR="00CA0950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A0950" w:rsidRPr="001B3341" w:rsidRDefault="00CA0950" w:rsidP="00CA0950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0950" w:rsidRPr="009936ED" w:rsidRDefault="009B5C5D" w:rsidP="00CA0950">
            <w:pPr>
              <w:pStyle w:val="QuestionStyle"/>
            </w:pPr>
            <w:r>
              <w:object w:dxaOrig="1440" w:dyaOrig="1440" w14:anchorId="31046D48">
                <v:shape id="_x0000_s1072" type="#_x0000_t75" style="position:absolute;margin-left:275.9pt;margin-top:3.4pt;width:127.85pt;height:104.85pt;z-index:251653632;mso-position-horizontal-relative:text;mso-position-vertical-relative:text">
                  <v:imagedata r:id="rId19" o:title=""/>
                </v:shape>
                <o:OLEObject Type="Embed" ProgID="FXDraw.Graphic" ShapeID="_x0000_s1072" DrawAspect="Content" ObjectID="_1557221611" r:id="rId20"/>
              </w:object>
            </w:r>
            <w:r w:rsidR="00CA0950">
              <w:t>What is the</w:t>
            </w:r>
            <w:r w:rsidR="00CA0950" w:rsidRPr="009936ED">
              <w:t xml:space="preserve"> area</w:t>
            </w:r>
            <w:r w:rsidR="00130CA3">
              <w:t xml:space="preserve"> of the kite</w:t>
            </w:r>
            <w:r w:rsidR="00CA0950" w:rsidRPr="009936ED">
              <w:t>?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727ED" w:rsidRPr="009936ED" w:rsidRDefault="002727ED" w:rsidP="00CA095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A0950" w:rsidRPr="009936ED" w:rsidRDefault="00CE1F6D" w:rsidP="00CA095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661706C9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247015</wp:posOffset>
                      </wp:positionV>
                      <wp:extent cx="1209040" cy="373380"/>
                      <wp:effectExtent l="10160" t="15875" r="9525" b="10795"/>
                      <wp:wrapNone/>
                      <wp:docPr id="28" name="Rectangle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04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25805" w:rsidRDefault="0072580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1706C9" id="Rectangle 73" o:spid="_x0000_s1027" style="position:absolute;margin-left:89.1pt;margin-top:19.45pt;width:95.2pt;height:29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" filled="f" strokecolor="black [3213]" strokeweight="1.5pt">
                      <v:textbox>
                        <w:txbxContent>
                          <w:p w:rsidR="00725805" w:rsidRDefault="0072580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CA0950"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CA0950" w:rsidRDefault="00CA0950" w:rsidP="00CA0950">
            <w:pPr>
              <w:rPr>
                <w:rFonts w:ascii="Times New Roman" w:hAnsi="Times New Roman"/>
                <w:sz w:val="24"/>
                <w:szCs w:val="24"/>
              </w:rPr>
            </w:pPr>
            <w:r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</w:p>
          <w:p w:rsidR="00CA0950" w:rsidRPr="009936ED" w:rsidRDefault="00CA0950" w:rsidP="00CA0950"/>
          <w:p w:rsidR="00CA0950" w:rsidRPr="009936ED" w:rsidRDefault="00CA0950" w:rsidP="00CA0950">
            <w:pPr>
              <w:pStyle w:val="QuestionStyle"/>
            </w:pPr>
          </w:p>
        </w:tc>
      </w:tr>
      <w:tr w:rsidR="00130CA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30CA3" w:rsidRPr="001B3341" w:rsidRDefault="00130CA3" w:rsidP="00130CA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30CA3" w:rsidRDefault="009B5C5D" w:rsidP="00130CA3">
            <w:pPr>
              <w:pStyle w:val="QuestionStyle"/>
            </w:pPr>
            <w:r>
              <w:object w:dxaOrig="1440" w:dyaOrig="1440" w14:anchorId="13368504">
                <v:shape id="_x0000_s1149" type="#_x0000_t75" style="position:absolute;margin-left:247.65pt;margin-top:7.7pt;width:182.55pt;height:110.6pt;z-index:251683328;mso-position-horizontal-relative:text;mso-position-vertical-relative:text">
                  <v:imagedata r:id="rId21" o:title=""/>
                </v:shape>
                <o:OLEObject Type="Embed" ProgID="FXDraw.Graphic" ShapeID="_x0000_s1149" DrawAspect="Content" ObjectID="_1557221612" r:id="rId22"/>
              </w:object>
            </w:r>
            <w:r w:rsidR="00130CA3" w:rsidRPr="009936ED">
              <w:t>Wha</w:t>
            </w:r>
            <w:r w:rsidR="00130CA3">
              <w:t>t is the area of this</w:t>
            </w:r>
            <w:r w:rsidR="00130CA3" w:rsidRPr="009936ED">
              <w:t xml:space="preserve"> rhombus?</w:t>
            </w:r>
          </w:p>
          <w:p w:rsidR="00130CA3" w:rsidRPr="009936ED" w:rsidRDefault="00130CA3" w:rsidP="00130CA3">
            <w:pPr>
              <w:pStyle w:val="QuestionStyle"/>
            </w:pPr>
          </w:p>
          <w:p w:rsidR="00130CA3" w:rsidRDefault="00130CA3" w:rsidP="00130C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392" behindDoc="0" locked="0" layoutInCell="1" allowOverlap="1" wp14:anchorId="4B575EC6" wp14:editId="71DBBA27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263" name="Group 2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1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E78487" id="Group 263" o:spid="_x0000_s1026" style="position:absolute;margin-left:24pt;margin-top:3.1pt;width:16.8pt;height:69.6pt;z-index:2516433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="000F5C03">
              <w:rPr>
                <w:rFonts w:ascii="Times New Roman" w:hAnsi="Times New Roman"/>
                <w:sz w:val="24"/>
                <w:szCs w:val="24"/>
              </w:rPr>
              <w:t xml:space="preserve">                   240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E208C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0CA3" w:rsidRDefault="000F5C03" w:rsidP="00130C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360</w:t>
            </w:r>
            <w:r w:rsidR="00130CA3"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="00130CA3" w:rsidRPr="00E208C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130CA3" w:rsidRDefault="000F5C03" w:rsidP="00130C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400</w:t>
            </w:r>
            <w:r w:rsidR="00130CA3"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="00130CA3" w:rsidRPr="00E208C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130CA3" w:rsidRPr="00E208CD" w:rsidRDefault="00130CA3" w:rsidP="00130C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0F5C03">
              <w:rPr>
                <w:rFonts w:ascii="Times New Roman" w:hAnsi="Times New Roman"/>
                <w:sz w:val="24"/>
                <w:szCs w:val="24"/>
              </w:rPr>
              <w:t xml:space="preserve">                48</w:t>
            </w:r>
            <w:r>
              <w:rPr>
                <w:rFonts w:ascii="Times New Roman" w:hAnsi="Times New Roman"/>
                <w:sz w:val="24"/>
                <w:szCs w:val="24"/>
              </w:rPr>
              <w:t>0 cm</w:t>
            </w:r>
            <w:r w:rsidRPr="00E208C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130CA3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30CA3" w:rsidRPr="001B3341" w:rsidRDefault="00130CA3" w:rsidP="00130CA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30CA3" w:rsidRPr="009936ED" w:rsidRDefault="009B5C5D" w:rsidP="00130CA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109B15E2">
                <v:shape id="_x0000_s1142" type="#_x0000_t75" style="position:absolute;margin-left:284.25pt;margin-top:3.2pt;width:145.4pt;height:145.4pt;z-index:251679232;mso-position-horizontal-relative:text;mso-position-vertical-relative:text">
                  <v:imagedata r:id="rId23" o:title=""/>
                </v:shape>
                <o:OLEObject Type="Embed" ProgID="FXDraw.Graphic" ShapeID="_x0000_s1142" DrawAspect="Content" ObjectID="_1557221613" r:id="rId24"/>
              </w:object>
            </w:r>
            <w:r w:rsidR="00130CA3">
              <w:t>What is the</w:t>
            </w:r>
            <w:r w:rsidR="00130CA3" w:rsidRPr="009936ED">
              <w:t xml:space="preserve"> area</w:t>
            </w:r>
            <w:r w:rsidR="000F5C03">
              <w:t xml:space="preserve"> of </w:t>
            </w:r>
            <w:r w:rsidR="00153673">
              <w:t>this</w:t>
            </w:r>
            <w:r w:rsidR="000F5C03">
              <w:t xml:space="preserve"> circle</w:t>
            </w:r>
            <w:r w:rsidR="00725805">
              <w:t xml:space="preserve">, in terms of </w:t>
            </w:r>
            <w:r w:rsidR="00725805" w:rsidRPr="00725805">
              <w:rPr>
                <w:color w:val="FF0000"/>
                <w:position w:val="-6"/>
              </w:rPr>
              <w:object w:dxaOrig="232" w:dyaOrig="214">
                <v:shape id="_x0000_i1033" type="#_x0000_t75" style="width:11.25pt;height:10.5pt" o:ole="">
                  <v:imagedata r:id="rId25" o:title=""/>
                </v:shape>
                <o:OLEObject Type="Embed" ProgID="FXEquation.Equation" ShapeID="_x0000_i1033" DrawAspect="Content" ObjectID="_1557221550" r:id="rId26"/>
              </w:object>
            </w:r>
            <w:r w:rsidR="00153673">
              <w:t>?</w:t>
            </w:r>
          </w:p>
          <w:p w:rsidR="00130CA3" w:rsidRDefault="00130CA3" w:rsidP="00130CA3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130CA3" w:rsidRPr="002B1D67" w:rsidRDefault="00130CA3" w:rsidP="00130CA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248" behindDoc="0" locked="0" layoutInCell="1" allowOverlap="1" wp14:anchorId="00CF1780" wp14:editId="23C5388F">
                      <wp:simplePos x="0" y="0"/>
                      <wp:positionH relativeFrom="column">
                        <wp:posOffset>455295</wp:posOffset>
                      </wp:positionH>
                      <wp:positionV relativeFrom="paragraph">
                        <wp:posOffset>55796</wp:posOffset>
                      </wp:positionV>
                      <wp:extent cx="213360" cy="883920"/>
                      <wp:effectExtent l="0" t="0" r="15240" b="11430"/>
                      <wp:wrapNone/>
                      <wp:docPr id="257" name="Group 2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D13F14" id="Group 257" o:spid="_x0000_s1026" style="position:absolute;margin-left:35.85pt;margin-top:4.4pt;width:16.8pt;height:69.6pt;z-index:25163724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0F5C03" w:rsidRPr="002B1D6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28" w:dyaOrig="276">
                <v:shape id="_x0000_i1034" type="#_x0000_t75" style="width:41.25pt;height:14.25pt" o:ole="">
                  <v:imagedata r:id="rId27" o:title=""/>
                </v:shape>
                <o:OLEObject Type="Embed" ProgID="FXEquation.Equation" ShapeID="_x0000_i1034" DrawAspect="Content" ObjectID="_1557221551" r:id="rId28"/>
              </w:object>
            </w:r>
            <w:r w:rsidRPr="002B1D6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130CA3" w:rsidRPr="002B1D67" w:rsidRDefault="00130CA3" w:rsidP="00130CA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0F5C03" w:rsidRPr="002B1D6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28" w:dyaOrig="276" w14:anchorId="16233D19">
                <v:shape id="_x0000_i1035" type="#_x0000_t75" style="width:41.25pt;height:14.25pt" o:ole="">
                  <v:imagedata r:id="rId29" o:title=""/>
                </v:shape>
                <o:OLEObject Type="Embed" ProgID="FXEquation.Equation" ShapeID="_x0000_i1035" DrawAspect="Content" ObjectID="_1557221552" r:id="rId30"/>
              </w:object>
            </w:r>
            <w:r w:rsidRPr="002B1D6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130CA3" w:rsidRPr="002B1D67" w:rsidRDefault="00130CA3" w:rsidP="00130CA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0F5C03" w:rsidRPr="002B1D6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48" w:dyaOrig="276" w14:anchorId="60EBA7B2">
                <v:shape id="_x0000_i1036" type="#_x0000_t75" style="width:47.25pt;height:14.25pt" o:ole="">
                  <v:imagedata r:id="rId31" o:title=""/>
                </v:shape>
                <o:OLEObject Type="Embed" ProgID="FXEquation.Equation" ShapeID="_x0000_i1036" DrawAspect="Content" ObjectID="_1557221553" r:id="rId32"/>
              </w:object>
            </w:r>
            <w:r w:rsidRPr="002B1D6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130CA3" w:rsidRPr="002B1D67" w:rsidRDefault="00130CA3" w:rsidP="00130CA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0F5C03" w:rsidRPr="002B1D6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48" w:dyaOrig="276" w14:anchorId="4B8D39AB">
                <v:shape id="_x0000_i1037" type="#_x0000_t75" style="width:47.25pt;height:14.25pt" o:ole="">
                  <v:imagedata r:id="rId33" o:title=""/>
                </v:shape>
                <o:OLEObject Type="Embed" ProgID="FXEquation.Equation" ShapeID="_x0000_i1037" DrawAspect="Content" ObjectID="_1557221554" r:id="rId34"/>
              </w:object>
            </w:r>
            <w:r w:rsidRPr="002B1D67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130CA3" w:rsidRDefault="00130CA3" w:rsidP="00130CA3">
            <w:pPr>
              <w:pStyle w:val="QuestionStyle"/>
            </w:pPr>
          </w:p>
          <w:p w:rsidR="00130CA3" w:rsidRPr="009936ED" w:rsidRDefault="00130CA3" w:rsidP="00130CA3">
            <w:pPr>
              <w:pStyle w:val="QuestionStyle"/>
            </w:pPr>
          </w:p>
        </w:tc>
      </w:tr>
      <w:tr w:rsidR="00130CA3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30CA3" w:rsidRPr="001B3341" w:rsidRDefault="00130CA3" w:rsidP="00130CA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5C03" w:rsidRDefault="00095C69" w:rsidP="00130CA3">
            <w:pPr>
              <w:pStyle w:val="QuestionStyle"/>
            </w:pPr>
            <w:r>
              <w:t>Find the area of the side o</w:t>
            </w:r>
            <w:r w:rsidR="000F5C03">
              <w:t>f the building</w:t>
            </w:r>
            <w:r>
              <w:t xml:space="preserve"> which is shown</w:t>
            </w:r>
            <w:r w:rsidR="000F5C03">
              <w:t>.</w:t>
            </w:r>
          </w:p>
          <w:p w:rsidR="00130CA3" w:rsidRPr="009936ED" w:rsidRDefault="009B5C5D" w:rsidP="00130CA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3396F1CA">
                <v:shape id="_x0000_s1144" type="#_x0000_t75" style="position:absolute;margin-left:231.25pt;margin-top:9.8pt;width:195.05pt;height:181.6pt;z-index:251681280;mso-position-horizontal-relative:text;mso-position-vertical-relative:text">
                  <v:imagedata r:id="rId35" o:title=""/>
                </v:shape>
                <o:OLEObject Type="Embed" ProgID="FXDraw.Graphic" ShapeID="_x0000_s1144" DrawAspect="Content" ObjectID="_1557221614" r:id="rId36"/>
              </w:object>
            </w:r>
          </w:p>
          <w:p w:rsidR="00130CA3" w:rsidRPr="009936ED" w:rsidRDefault="00130CA3" w:rsidP="00130CA3">
            <w:pPr>
              <w:pStyle w:val="QuestionStyle"/>
            </w:pPr>
          </w:p>
          <w:p w:rsidR="00130CA3" w:rsidRPr="009936ED" w:rsidRDefault="00130CA3" w:rsidP="00130CA3">
            <w:pPr>
              <w:pStyle w:val="QuestionStyle"/>
            </w:pPr>
          </w:p>
          <w:p w:rsidR="00130CA3" w:rsidRPr="009936ED" w:rsidRDefault="00130CA3" w:rsidP="00130CA3">
            <w:pPr>
              <w:pStyle w:val="QuestionStyle"/>
            </w:pPr>
          </w:p>
          <w:p w:rsidR="00130CA3" w:rsidRPr="009936ED" w:rsidRDefault="00130CA3" w:rsidP="00130CA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0CA3" w:rsidRPr="009936ED" w:rsidRDefault="00CE1F6D" w:rsidP="00130C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40C6B19E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1148715" cy="373380"/>
                      <wp:effectExtent l="10160" t="16510" r="12700" b="10160"/>
                      <wp:wrapNone/>
                      <wp:docPr id="27" name="Rectangle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871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25805" w:rsidRDefault="0072580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C6B19E" id="Rectangle 275" o:spid="_x0000_s1028" style="position:absolute;margin-left:89.1pt;margin-top:4.6pt;width:90.45pt;height:29.4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" filled="f" strokecolor="black [3213]" strokeweight="1.5pt">
                      <v:textbox>
                        <w:txbxContent>
                          <w:p w:rsidR="00725805" w:rsidRDefault="0072580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30CA3"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130CA3" w:rsidRPr="009936ED" w:rsidRDefault="00130CA3" w:rsidP="00130CA3">
            <w:pPr>
              <w:pStyle w:val="QuestionStyle"/>
            </w:pPr>
          </w:p>
          <w:p w:rsidR="00130CA3" w:rsidRDefault="00130CA3" w:rsidP="00130CA3">
            <w:pPr>
              <w:pStyle w:val="QuestionStyle"/>
            </w:pPr>
          </w:p>
          <w:p w:rsidR="00130CA3" w:rsidRDefault="00130CA3" w:rsidP="00130CA3">
            <w:pPr>
              <w:pStyle w:val="QuestionStyle"/>
            </w:pPr>
          </w:p>
          <w:p w:rsidR="00130CA3" w:rsidRPr="009936ED" w:rsidRDefault="00130CA3" w:rsidP="00130CA3">
            <w:pPr>
              <w:pStyle w:val="QuestionStyle"/>
            </w:pPr>
          </w:p>
        </w:tc>
      </w:tr>
      <w:tr w:rsidR="00130CA3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30CA3" w:rsidRPr="001B3341" w:rsidRDefault="00130CA3" w:rsidP="00130CA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30CA3" w:rsidRDefault="009B5C5D" w:rsidP="00130C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10AA3EA5">
                <v:shape id="_x0000_s1145" type="#_x0000_t75" style="position:absolute;margin-left:231.25pt;margin-top:14.55pt;width:108.5pt;height:106.75pt;z-index:251682304;mso-position-horizontal-relative:text;mso-position-vertical-relative:text">
                  <v:imagedata r:id="rId37" o:title=""/>
                </v:shape>
                <o:OLEObject Type="Embed" ProgID="FXDraw.Graphic" ShapeID="_x0000_s1145" DrawAspect="Content" ObjectID="_1557221615" r:id="rId38"/>
              </w:object>
            </w:r>
            <w:r w:rsidR="00130CA3" w:rsidRPr="009936ED">
              <w:rPr>
                <w:rFonts w:ascii="Times New Roman" w:hAnsi="Times New Roman"/>
                <w:sz w:val="24"/>
                <w:szCs w:val="24"/>
              </w:rPr>
              <w:t xml:space="preserve">What is the </w:t>
            </w:r>
            <w:r w:rsidR="00130CA3">
              <w:rPr>
                <w:rFonts w:ascii="Times New Roman" w:hAnsi="Times New Roman"/>
                <w:sz w:val="24"/>
                <w:szCs w:val="24"/>
              </w:rPr>
              <w:t>area of this sector of a circle</w:t>
            </w:r>
            <w:r w:rsidR="00725805" w:rsidRPr="00725805">
              <w:rPr>
                <w:rFonts w:ascii="Times New Roman" w:hAnsi="Times New Roman"/>
                <w:sz w:val="24"/>
                <w:szCs w:val="24"/>
              </w:rPr>
              <w:t xml:space="preserve">, in terms of </w:t>
            </w:r>
            <w:r w:rsidR="00725805" w:rsidRPr="0072580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32" w:dyaOrig="214">
                <v:shape id="_x0000_i1040" type="#_x0000_t75" style="width:11.25pt;height:10.5pt" o:ole="">
                  <v:imagedata r:id="rId25" o:title=""/>
                </v:shape>
                <o:OLEObject Type="Embed" ProgID="FXEquation.Equation" ShapeID="_x0000_i1040" DrawAspect="Content" ObjectID="_1557221555" r:id="rId39"/>
              </w:object>
            </w:r>
            <w:r w:rsidR="00130CA3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130CA3" w:rsidRDefault="00130CA3" w:rsidP="00130C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0CA3" w:rsidRPr="00F90F69" w:rsidRDefault="00153673" w:rsidP="00130CA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296" behindDoc="0" locked="0" layoutInCell="1" allowOverlap="1">
                      <wp:simplePos x="0" y="0"/>
                      <wp:positionH relativeFrom="column">
                        <wp:posOffset>356535</wp:posOffset>
                      </wp:positionH>
                      <wp:positionV relativeFrom="paragraph">
                        <wp:posOffset>73528</wp:posOffset>
                      </wp:positionV>
                      <wp:extent cx="213360" cy="1357756"/>
                      <wp:effectExtent l="0" t="0" r="15240" b="1397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1357756"/>
                                <a:chOff x="0" y="0"/>
                                <a:chExt cx="213360" cy="1357756"/>
                              </a:xfrm>
                            </wpg:grpSpPr>
                            <wps:wsp>
                              <wps:cNvPr id="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439947"/>
                                  <a:ext cx="213360" cy="10692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41076"/>
                                  <a:ext cx="213360" cy="10692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250830"/>
                                  <a:ext cx="213360" cy="10692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13360" cy="10692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C3FC04" id="Group 16" o:spid="_x0000_s1026" style="position:absolute;margin-left:28.05pt;margin-top:5.8pt;width:16.8pt;height:106.9pt;z-index:251639296" coordsize="2133,13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">
                      <v:roundrect id="AutoShape 5" o:spid="_x0000_s1027" style="position:absolute;top:4399;width:2133;height:106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kDpxAAAANsAAAAPAAAAZHJzL2Rvd25yZXYueG1sRI9Ba8JA&#10;FITvBf/D8gQvopsW1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BESQOnEAAAA2wAAAA8A&#10;AAAAAAAAAAAAAAAABwIAAGRycy9kb3ducmV2LnhtbFBLBQYAAAAAAwADALcAAAD4AgAAAAA=&#10;" strokecolor="windowText" strokeweight="1pt"/>
                      <v:roundrect id="AutoShape 6" o:spid="_x0000_s1028" style="position:absolute;top:8410;width:2133;height:107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6e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WwKzy/hB8jlAwAA//8DAFBLAQItABQABgAIAAAAIQDb4fbL7gAAAIUBAAATAAAAAAAAAAAA&#10;AAAAAAAAAABbQ29udGVudF9UeXBlc10ueG1sUEsBAi0AFAAGAAgAAAAhAFr0LFu/AAAAFQEAAAsA&#10;AAAAAAAAAAAAAAAAHwEAAF9yZWxzLy5yZWxzUEsBAi0AFAAGAAgAAAAhAOHA3p7EAAAA2wAAAA8A&#10;AAAAAAAAAAAAAAAABwIAAGRycy9kb3ducmV2LnhtbFBLBQYAAAAAAwADALcAAAD4AgAAAAA=&#10;" strokecolor="windowText" strokeweight="1pt"/>
                      <v:roundrect id="AutoShape 3" o:spid="_x0000_s1029" style="position:absolute;top:12508;width:2133;height:106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30GxAAAANsAAAAPAAAAZHJzL2Rvd25yZXYueG1sRI9Ba8JA&#10;FITvBf/D8gQvoptW0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PG3fQbEAAAA2wAAAA8A&#10;AAAAAAAAAAAAAAAABwIAAGRycy9kb3ducmV2LnhtbFBLBQYAAAAAAwADALcAAAD4AgAAAAA=&#10;" strokecolor="windowText" strokeweight="1pt"/>
                      <v:roundrect id="AutoShape 4" o:spid="_x0000_s1030" style="position:absolute;width:2133;height:106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uVy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H5e5XL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="00130CA3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90F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12" w:dyaOrig="528">
                <v:shape id="_x0000_i1041" type="#_x0000_t75" style="width:30.75pt;height:27pt" o:ole="">
                  <v:imagedata r:id="rId40" o:title=""/>
                </v:shape>
                <o:OLEObject Type="Embed" ProgID="FXEquation.Equation" ShapeID="_x0000_i1041" DrawAspect="Content" ObjectID="_1557221556" r:id="rId41"/>
              </w:object>
            </w:r>
            <w:r w:rsidR="00130CA3" w:rsidRPr="00F90F69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130CA3" w:rsidRPr="00F90F69" w:rsidRDefault="00130CA3" w:rsidP="00130CA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15367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53673" w:rsidRPr="00F90F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32" w:dyaOrig="532">
                <v:shape id="_x0000_i1042" type="#_x0000_t75" style="width:36.75pt;height:27pt" o:ole="">
                  <v:imagedata r:id="rId42" o:title=""/>
                </v:shape>
                <o:OLEObject Type="Embed" ProgID="FXEquation.Equation" ShapeID="_x0000_i1042" DrawAspect="Content" ObjectID="_1557221557" r:id="rId43"/>
              </w:object>
            </w:r>
          </w:p>
          <w:p w:rsidR="00130CA3" w:rsidRPr="00F90F69" w:rsidRDefault="00130CA3" w:rsidP="00130CA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1C73A2" w:rsidRPr="00F90F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32" w:dyaOrig="532" w14:anchorId="6F3A53A3">
                <v:shape id="_x0000_i1043" type="#_x0000_t75" style="width:36.75pt;height:27pt" o:ole="">
                  <v:imagedata r:id="rId44" o:title=""/>
                </v:shape>
                <o:OLEObject Type="Embed" ProgID="FXEquation.Equation" ShapeID="_x0000_i1043" DrawAspect="Content" ObjectID="_1557221558" r:id="rId45"/>
              </w:object>
            </w:r>
          </w:p>
          <w:p w:rsidR="00130CA3" w:rsidRPr="001C73A2" w:rsidRDefault="00130CA3" w:rsidP="001C73A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1C73A2" w:rsidRPr="00F90F69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24" w:dyaOrig="276" w14:anchorId="2BA78C1A">
                <v:shape id="_x0000_i1044" type="#_x0000_t75" style="width:36pt;height:14.25pt" o:ole="">
                  <v:imagedata r:id="rId46" o:title=""/>
                </v:shape>
                <o:OLEObject Type="Embed" ProgID="FXEquation.Equation" ShapeID="_x0000_i1044" DrawAspect="Content" ObjectID="_1557221559" r:id="rId47"/>
              </w:object>
            </w:r>
          </w:p>
        </w:tc>
      </w:tr>
      <w:tr w:rsidR="004E195C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E195C" w:rsidRPr="001B3341" w:rsidRDefault="004E195C" w:rsidP="004E195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00764" w:rsidRDefault="009B5C5D" w:rsidP="00F00764">
            <w:pPr>
              <w:tabs>
                <w:tab w:val="left" w:pos="3578"/>
              </w:tabs>
              <w:spacing w:after="240"/>
              <w:ind w:right="510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A2638F6">
                <v:shape id="_x0000_s1156" type="#_x0000_t75" style="position:absolute;margin-left:238.55pt;margin-top:-.35pt;width:208.35pt;height:250pt;z-index:251688448;mso-position-horizontal-relative:text;mso-position-vertical-relative:text">
                  <v:imagedata r:id="rId48" o:title=""/>
                </v:shape>
                <o:OLEObject Type="Embed" ProgID="FXDraw.Graphic" ShapeID="_x0000_s1156" DrawAspect="Content" ObjectID="_1557221616" r:id="rId49"/>
              </w:object>
            </w:r>
            <w:r w:rsidR="00F0076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The</w:t>
            </w:r>
            <w:r w:rsidR="004E195C" w:rsidRPr="009936E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rect</w:t>
            </w:r>
            <w:r w:rsidR="004E195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angular </w:t>
            </w:r>
            <w:r w:rsidR="00F0076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wall shown, has five identical windows. </w:t>
            </w:r>
          </w:p>
          <w:p w:rsidR="004E195C" w:rsidRDefault="00725805" w:rsidP="00F00764">
            <w:pPr>
              <w:tabs>
                <w:tab w:val="left" w:pos="3578"/>
              </w:tabs>
              <w:spacing w:after="240"/>
              <w:ind w:right="510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Each window is a rhombus w</w:t>
            </w:r>
            <w:r w:rsidR="00F0076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ith diagonals which measure 2 m by 4 m</w:t>
            </w:r>
            <w:r w:rsidR="004E195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.</w:t>
            </w:r>
            <w:r w:rsidR="004E195C" w:rsidRPr="009936E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F00764" w:rsidRPr="009936ED" w:rsidRDefault="00F00764" w:rsidP="00F00764">
            <w:pPr>
              <w:tabs>
                <w:tab w:val="left" w:pos="4165"/>
              </w:tabs>
              <w:spacing w:after="240"/>
              <w:ind w:right="510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The wall is to be painted, leaving the windows untouched,</w:t>
            </w:r>
          </w:p>
          <w:p w:rsidR="004E195C" w:rsidRPr="009936ED" w:rsidRDefault="00F00764" w:rsidP="00F00764">
            <w:pPr>
              <w:tabs>
                <w:tab w:val="left" w:pos="3436"/>
              </w:tabs>
              <w:spacing w:after="240"/>
              <w:ind w:right="5103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What is the area to be painted</w:t>
            </w:r>
            <w:r w:rsidR="004E195C" w:rsidRPr="009936ED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4E195C" w:rsidRDefault="004E195C" w:rsidP="004E195C">
            <w:pPr>
              <w:pStyle w:val="QuestionStyle"/>
            </w:pPr>
          </w:p>
          <w:p w:rsidR="00F00764" w:rsidRDefault="00F00764" w:rsidP="004E195C">
            <w:pPr>
              <w:pStyle w:val="QuestionStyle"/>
            </w:pPr>
          </w:p>
          <w:p w:rsidR="004E195C" w:rsidRDefault="00CE1F6D" w:rsidP="004E195C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07640B63">
                      <wp:simplePos x="0" y="0"/>
                      <wp:positionH relativeFrom="column">
                        <wp:posOffset>471805</wp:posOffset>
                      </wp:positionH>
                      <wp:positionV relativeFrom="paragraph">
                        <wp:posOffset>175895</wp:posOffset>
                      </wp:positionV>
                      <wp:extent cx="1814830" cy="564515"/>
                      <wp:effectExtent l="17145" t="12065" r="15875" b="13970"/>
                      <wp:wrapNone/>
                      <wp:docPr id="25" name="Rectangle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4830" cy="5645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25805" w:rsidRDefault="0072580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640B63" id="Rectangle 148" o:spid="_x0000_s1029" style="position:absolute;margin-left:37.15pt;margin-top:13.85pt;width:142.9pt;height:44.4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" filled="f" strokecolor="black [3213]" strokeweight="1.5pt">
                      <v:textbox>
                        <w:txbxContent>
                          <w:p w:rsidR="00725805" w:rsidRDefault="0072580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E195C" w:rsidRPr="009936ED" w:rsidRDefault="004E195C" w:rsidP="004E195C">
            <w:pPr>
              <w:pStyle w:val="QuestionStyle"/>
            </w:pPr>
          </w:p>
          <w:p w:rsidR="004E195C" w:rsidRPr="009936ED" w:rsidRDefault="004E195C" w:rsidP="004E195C">
            <w:pPr>
              <w:pStyle w:val="QuestionStyle"/>
            </w:pPr>
          </w:p>
          <w:p w:rsidR="004E195C" w:rsidRPr="009936ED" w:rsidRDefault="004E195C" w:rsidP="00F00764">
            <w:r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</w:tc>
      </w:tr>
      <w:tr w:rsidR="004E195C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E195C" w:rsidRPr="001B3341" w:rsidRDefault="004E195C" w:rsidP="004E195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E195C" w:rsidRPr="009936ED" w:rsidRDefault="009B5C5D" w:rsidP="00153673">
            <w:pPr>
              <w:pStyle w:val="QuestionStyle"/>
              <w:ind w:right="4002"/>
            </w:pPr>
            <w:r>
              <w:object w:dxaOrig="1440" w:dyaOrig="1440" w14:anchorId="53927A27">
                <v:shape id="_x0000_s1154" type="#_x0000_t75" style="position:absolute;margin-left:273.9pt;margin-top:.05pt;width:173pt;height:204.25pt;z-index:251686400;mso-position-horizontal-relative:text;mso-position-vertical-relative:text">
                  <v:imagedata r:id="rId50" o:title=""/>
                </v:shape>
                <o:OLEObject Type="Embed" ProgID="FXDraw.Graphic" ShapeID="_x0000_s1154" DrawAspect="Content" ObjectID="_1557221617" r:id="rId51"/>
              </w:object>
            </w:r>
            <w:r w:rsidR="00146302">
              <w:t>One side of a boogie board has the dimensions shown below</w:t>
            </w:r>
            <w:r w:rsidR="004E195C">
              <w:t xml:space="preserve">. </w:t>
            </w:r>
          </w:p>
          <w:p w:rsidR="004E195C" w:rsidRDefault="00146302" w:rsidP="00153673">
            <w:pPr>
              <w:ind w:right="400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area of the side shown</w:t>
            </w:r>
            <w:r w:rsidR="004E195C">
              <w:rPr>
                <w:rFonts w:ascii="Times New Roman" w:hAnsi="Times New Roman"/>
                <w:sz w:val="24"/>
                <w:szCs w:val="24"/>
              </w:rPr>
              <w:t xml:space="preserve"> (in terms of  </w:t>
            </w:r>
            <w:r w:rsidR="004E195C" w:rsidRPr="00740F9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8" w:dyaOrig="144" w14:anchorId="3564FD31">
                <v:shape id="_x0000_i1047" type="#_x0000_t75" style="width:8.25pt;height:7.5pt" o:ole="">
                  <v:imagedata r:id="rId52" o:title=""/>
                </v:shape>
                <o:OLEObject Type="Embed" ProgID="FXEquation.Equation" ShapeID="_x0000_i1047" DrawAspect="Content" ObjectID="_1557221560" r:id="rId53"/>
              </w:object>
            </w:r>
            <w:r w:rsidR="004E195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E195C" w:rsidRPr="009936ED">
              <w:rPr>
                <w:rFonts w:ascii="Times New Roman" w:hAnsi="Times New Roman"/>
                <w:sz w:val="24"/>
                <w:szCs w:val="24"/>
              </w:rPr>
              <w:t>)?</w:t>
            </w:r>
          </w:p>
          <w:p w:rsidR="004E195C" w:rsidRPr="009936ED" w:rsidRDefault="004E195C" w:rsidP="004E195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E195C" w:rsidRDefault="004E195C" w:rsidP="004E195C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4E195C" w:rsidRPr="00153673" w:rsidRDefault="004E195C" w:rsidP="004E195C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153673">
              <w:rPr>
                <w:rFonts w:asciiTheme="minorHAnsi" w:hAnsiTheme="minorHAnsi" w:cstheme="minorBidi"/>
                <w:noProof/>
                <w:position w:val="-2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7488" behindDoc="0" locked="0" layoutInCell="1" allowOverlap="1" wp14:anchorId="51EC166E" wp14:editId="692561CF">
                      <wp:simplePos x="0" y="0"/>
                      <wp:positionH relativeFrom="column">
                        <wp:posOffset>347932</wp:posOffset>
                      </wp:positionH>
                      <wp:positionV relativeFrom="paragraph">
                        <wp:posOffset>78189</wp:posOffset>
                      </wp:positionV>
                      <wp:extent cx="213360" cy="883920"/>
                      <wp:effectExtent l="0" t="0" r="15240" b="11430"/>
                      <wp:wrapNone/>
                      <wp:docPr id="259" name="Group 2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A2289A" id="Group 259" o:spid="_x0000_s1026" style="position:absolute;margin-left:27.4pt;margin-top:6.15pt;width:16.8pt;height:69.6pt;z-index:25164748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RTGxgAAANw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X8RPDlGZlAz/8AAAD//wMAUEsBAi0AFAAGAAgAAAAhANvh9svuAAAAhQEAABMAAAAAAAAA&#10;AAAAAAAAAAAAAFtDb250ZW50X1R5cGVzXS54bWxQSwECLQAUAAYACAAAACEAWvQsW78AAAAVAQAA&#10;CwAAAAAAAAAAAAAAAAAfAQAAX3JlbHMvLnJlbHNQSwECLQAUAAYACAAAACEAdlUUxsYAAADcAAAA&#10;DwAAAAAAAAAAAAAAAAAHAgAAZHJzL2Rvd25yZXYueG1sUEsFBgAAAAADAAMAtwAAAPo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15367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</w:t>
            </w:r>
            <w:r w:rsidR="00153673" w:rsidRPr="0015367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14" w:dyaOrig="276">
                <v:shape id="_x0000_i1048" type="#_x0000_t75" style="width:85.5pt;height:14.25pt" o:ole="">
                  <v:imagedata r:id="rId54" o:title=""/>
                </v:shape>
                <o:OLEObject Type="Embed" ProgID="FXEquation.Equation" ShapeID="_x0000_i1048" DrawAspect="Content" ObjectID="_1557221561" r:id="rId55"/>
              </w:object>
            </w:r>
            <w:r w:rsidRPr="0015367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</w:p>
          <w:p w:rsidR="004E195C" w:rsidRPr="00C0231E" w:rsidRDefault="004E195C" w:rsidP="004E195C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53673" w:rsidRPr="00C0231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14" w:dyaOrig="276" w14:anchorId="2A908865">
                <v:shape id="_x0000_i1049" type="#_x0000_t75" style="width:85.5pt;height:14.25pt" o:ole="">
                  <v:imagedata r:id="rId56" o:title=""/>
                </v:shape>
                <o:OLEObject Type="Embed" ProgID="FXEquation.Equation" ShapeID="_x0000_i1049" DrawAspect="Content" ObjectID="_1557221562" r:id="rId57"/>
              </w:object>
            </w:r>
          </w:p>
          <w:p w:rsidR="004E195C" w:rsidRPr="00153673" w:rsidRDefault="004E195C" w:rsidP="004E195C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53673" w:rsidRPr="0015367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14" w:dyaOrig="276" w14:anchorId="05CD5D57">
                <v:shape id="_x0000_i1050" type="#_x0000_t75" style="width:85.5pt;height:14.25pt" o:ole="">
                  <v:imagedata r:id="rId58" o:title=""/>
                </v:shape>
                <o:OLEObject Type="Embed" ProgID="FXEquation.Equation" ShapeID="_x0000_i1050" DrawAspect="Content" ObjectID="_1557221563" r:id="rId59"/>
              </w:object>
            </w:r>
          </w:p>
          <w:p w:rsidR="004E195C" w:rsidRPr="00153673" w:rsidRDefault="004E195C" w:rsidP="004E195C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53673" w:rsidRPr="0015367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14" w:dyaOrig="276" w14:anchorId="3282937F">
                <v:shape id="_x0000_i1051" type="#_x0000_t75" style="width:85.5pt;height:14.25pt" o:ole="">
                  <v:imagedata r:id="rId60" o:title=""/>
                </v:shape>
                <o:OLEObject Type="Embed" ProgID="FXEquation.Equation" ShapeID="_x0000_i1051" DrawAspect="Content" ObjectID="_1557221564" r:id="rId61"/>
              </w:object>
            </w:r>
          </w:p>
          <w:p w:rsidR="004E195C" w:rsidRDefault="004E195C" w:rsidP="004E195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E195C" w:rsidRPr="009936ED" w:rsidRDefault="004E195C" w:rsidP="004E195C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62"/>
          <w:footerReference w:type="default" r:id="rId63"/>
          <w:footerReference w:type="first" r:id="rId64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6833C2" w:rsidTr="008F0196">
        <w:trPr>
          <w:cantSplit/>
          <w:trHeight w:val="851"/>
        </w:trPr>
        <w:tc>
          <w:tcPr>
            <w:tcW w:w="10207" w:type="dxa"/>
            <w:gridSpan w:val="4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524527342"/>
              <w:placeholder>
                <w:docPart w:val="88D90341D5654E4F8144101D865D50C9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6833C2" w:rsidRPr="005615AC" w:rsidRDefault="006833C2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458766950"/>
                <w:placeholder>
                  <w:docPart w:val="A838295273304E5AA45FE7DFEC8EE12D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6494593A7AFA4FF9A1D1689833183ABC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5503D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8C15AA7443C740DF8EA7008A4558614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CA0950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Area of Plane Shapes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61211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612119" w:rsidRPr="001B3341" w:rsidRDefault="00612119" w:rsidP="00612119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12119" w:rsidRPr="009936ED" w:rsidRDefault="009B5C5D" w:rsidP="00612119">
            <w:pPr>
              <w:pStyle w:val="QuestionStyle"/>
            </w:pPr>
            <w:r>
              <w:object w:dxaOrig="1440" w:dyaOrig="1440" w14:anchorId="2AF9A6AC">
                <v:shape id="_x0000_s1199" type="#_x0000_t75" style="position:absolute;margin-left:281.5pt;margin-top:8.05pt;width:151.6pt;height:93.2pt;z-index:251748864;mso-position-horizontal-relative:text;mso-position-vertical-relative:text">
                  <v:imagedata r:id="rId65" o:title=""/>
                </v:shape>
                <o:OLEObject Type="Embed" ProgID="FXDraw.Graphic" ShapeID="_x0000_s1199" DrawAspect="Content" ObjectID="_1557221618" r:id="rId66"/>
              </w:object>
            </w:r>
            <w:r w:rsidR="00612119" w:rsidRPr="009936ED">
              <w:t>Find the area of this rectangle.</w:t>
            </w:r>
          </w:p>
          <w:p w:rsidR="00612119" w:rsidRPr="009936ED" w:rsidRDefault="00612119" w:rsidP="0061211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12119" w:rsidRPr="009936ED" w:rsidRDefault="00612119" w:rsidP="006121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 wp14:anchorId="700D3756" wp14:editId="4610BFA6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1350645" cy="373380"/>
                      <wp:effectExtent l="0" t="0" r="20955" b="2667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25805" w:rsidRDefault="00725805" w:rsidP="00153673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0D3756" id="Rectangle 15" o:spid="_x0000_s1030" style="position:absolute;margin-left:89.1pt;margin-top:4.6pt;width:106.35pt;height:29.4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" filled="f" strokecolor="black [3213]" strokeweight="1.5pt">
                      <v:textbox>
                        <w:txbxContent>
                          <w:p w:rsidR="00725805" w:rsidRDefault="00725805" w:rsidP="00153673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612119" w:rsidRPr="009936ED" w:rsidRDefault="00612119" w:rsidP="00612119">
            <w:pPr>
              <w:pStyle w:val="QuestionStyle"/>
            </w:pPr>
          </w:p>
          <w:p w:rsidR="00612119" w:rsidRDefault="00612119" w:rsidP="00612119">
            <w:pPr>
              <w:pStyle w:val="QuestionStyle"/>
            </w:pPr>
          </w:p>
          <w:p w:rsidR="00612119" w:rsidRPr="009936ED" w:rsidRDefault="00612119" w:rsidP="00612119">
            <w:pPr>
              <w:pStyle w:val="QuestionStyle"/>
            </w:pPr>
          </w:p>
        </w:tc>
      </w:tr>
      <w:tr w:rsidR="0061211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612119" w:rsidRPr="001B3341" w:rsidRDefault="00612119" w:rsidP="0061211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12119" w:rsidRPr="009936ED" w:rsidRDefault="009B5C5D" w:rsidP="00612119">
            <w:pPr>
              <w:pStyle w:val="QuestionStyle"/>
            </w:pPr>
            <w:r>
              <w:object w:dxaOrig="1440" w:dyaOrig="1440" w14:anchorId="00B223BA">
                <v:shape id="_x0000_s1198" type="#_x0000_t75" style="position:absolute;margin-left:283.3pt;margin-top:8.15pt;width:87.2pt;height:103pt;z-index:251746816;mso-position-horizontal-relative:text;mso-position-vertical-relative:text">
                  <v:imagedata r:id="rId67" o:title=""/>
                </v:shape>
                <o:OLEObject Type="Embed" ProgID="FXDraw.Graphic" ShapeID="_x0000_s1198" DrawAspect="Content" ObjectID="_1557221619" r:id="rId68"/>
              </w:object>
            </w:r>
            <w:r w:rsidR="00612119" w:rsidRPr="009936ED">
              <w:t xml:space="preserve">What is the area of the square shown? </w:t>
            </w:r>
          </w:p>
          <w:p w:rsidR="00612119" w:rsidRPr="0088421D" w:rsidRDefault="00612119" w:rsidP="00612119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7840" behindDoc="0" locked="0" layoutInCell="1" allowOverlap="1" wp14:anchorId="5B7F340F" wp14:editId="39FD120B">
                      <wp:simplePos x="0" y="0"/>
                      <wp:positionH relativeFrom="column">
                        <wp:posOffset>446609</wp:posOffset>
                      </wp:positionH>
                      <wp:positionV relativeFrom="paragraph">
                        <wp:posOffset>34446</wp:posOffset>
                      </wp:positionV>
                      <wp:extent cx="213360" cy="883920"/>
                      <wp:effectExtent l="0" t="0" r="15240" b="1143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DF5B55" id="Group 9" o:spid="_x0000_s1026" style="position:absolute;margin-left:35.15pt;margin-top:2.7pt;width:16.8pt;height:69.6pt;z-index:25174784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uAr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oZdfZAA9/wMAAP//AwBQSwECLQAUAAYACAAAACEA2+H2y+4AAACFAQAAEwAAAAAAAAAA&#10;AAAAAAAAAAAAW0NvbnRlbnRfVHlwZXNdLnhtbFBLAQItABQABgAIAAAAIQBa9CxbvwAAABUBAAAL&#10;AAAAAAAAAAAAAAAAAB8BAABfcmVscy8ucmVsc1BLAQItABQABgAIAAAAIQBstuAr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Pr="0088421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58" w:dyaOrig="276" w14:anchorId="4D115163">
                <v:shape id="_x0000_i1054" type="#_x0000_t75" style="width:42.75pt;height:13.5pt" o:ole="">
                  <v:imagedata r:id="rId69" o:title=""/>
                </v:shape>
                <o:OLEObject Type="Embed" ProgID="FXEquation.Equation" ShapeID="_x0000_i1054" DrawAspect="Content" ObjectID="_1557221565" r:id="rId70"/>
              </w:object>
            </w:r>
            <w:r w:rsidRPr="0088421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612119" w:rsidRDefault="00612119" w:rsidP="006121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Pr="0088421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77" w:dyaOrig="276" w14:anchorId="2C6C335C">
                <v:shape id="_x0000_i1055" type="#_x0000_t75" style="width:33.75pt;height:13.5pt" o:ole="">
                  <v:imagedata r:id="rId71" o:title=""/>
                </v:shape>
                <o:OLEObject Type="Embed" ProgID="FXEquation.Equation" ShapeID="_x0000_i1055" DrawAspect="Content" ObjectID="_1557221566" r:id="rId72"/>
              </w:object>
            </w:r>
          </w:p>
          <w:p w:rsidR="00612119" w:rsidRPr="0088421D" w:rsidRDefault="00612119" w:rsidP="00612119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Pr="0088421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58" w:dyaOrig="276" w14:anchorId="4DFB210B">
                <v:shape id="_x0000_i1056" type="#_x0000_t75" style="width:42.75pt;height:13.5pt" o:ole="">
                  <v:imagedata r:id="rId73" o:title=""/>
                </v:shape>
                <o:OLEObject Type="Embed" ProgID="FXEquation.Equation" ShapeID="_x0000_i1056" DrawAspect="Content" ObjectID="_1557221567" r:id="rId74"/>
              </w:object>
            </w:r>
          </w:p>
          <w:p w:rsidR="00612119" w:rsidRDefault="00612119" w:rsidP="006121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 w:rsidR="00FB0624" w:rsidRPr="0088421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77" w:dyaOrig="276" w14:anchorId="362F8DEB">
                <v:shape id="_x0000_i1057" type="#_x0000_t75" style="width:33.75pt;height:13.5pt" o:ole="">
                  <v:imagedata r:id="rId75" o:title=""/>
                </v:shape>
                <o:OLEObject Type="Embed" ProgID="FXEquation.Equation" ShapeID="_x0000_i1057" DrawAspect="Content" ObjectID="_1557221568" r:id="rId76"/>
              </w:object>
            </w:r>
          </w:p>
          <w:p w:rsidR="00612119" w:rsidRPr="009936ED" w:rsidRDefault="00612119" w:rsidP="00612119">
            <w:pPr>
              <w:pStyle w:val="QuestionStyle"/>
            </w:pPr>
          </w:p>
        </w:tc>
      </w:tr>
      <w:tr w:rsidR="0061211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612119" w:rsidRPr="001B3341" w:rsidRDefault="00612119" w:rsidP="0061211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12119" w:rsidRPr="009936ED" w:rsidRDefault="009B5C5D" w:rsidP="0061211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0E16CBD9">
                <v:shape id="_x0000_s1182" type="#_x0000_t75" style="position:absolute;margin-left:226.2pt;margin-top:20.1pt;width:187.4pt;height:108.55pt;z-index:251730432;mso-position-horizontal-relative:text;mso-position-vertical-relative:text">
                  <v:imagedata r:id="rId77" o:title=""/>
                </v:shape>
                <o:OLEObject Type="Embed" ProgID="FXDraw.Graphic" ShapeID="_x0000_s1182" DrawAspect="Content" ObjectID="_1557221620" r:id="rId78"/>
              </w:object>
            </w:r>
            <w:r w:rsidR="00612119">
              <w:t xml:space="preserve">What is the </w:t>
            </w:r>
            <w:r w:rsidR="00612119" w:rsidRPr="009936ED">
              <w:t>area</w:t>
            </w:r>
            <w:r w:rsidR="00612119">
              <w:t xml:space="preserve"> of the triangle</w:t>
            </w:r>
            <w:r w:rsidR="00612119" w:rsidRPr="009936ED">
              <w:t xml:space="preserve"> in square metres?</w:t>
            </w:r>
          </w:p>
          <w:p w:rsidR="00612119" w:rsidRDefault="00612119" w:rsidP="00612119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612119" w:rsidRPr="00153673" w:rsidRDefault="00612119" w:rsidP="00612119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4288" behindDoc="0" locked="0" layoutInCell="1" allowOverlap="1" wp14:anchorId="3CAA0DBB" wp14:editId="62DDA1B0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262" name="Group 2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9DDFF9" id="Group 262" o:spid="_x0000_s1026" style="position:absolute;margin-left:24pt;margin-top:3.1pt;width:16.8pt;height:69.6pt;z-index:25172428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xjAxgAAANw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X8RGjlGZlAz/8AAAD//wMAUEsBAi0AFAAGAAgAAAAhANvh9svuAAAAhQEAABMAAAAAAAAA&#10;AAAAAAAAAAAAAFtDb250ZW50X1R5cGVzXS54bWxQSwECLQAUAAYACAAAACEAWvQsW78AAAAVAQAA&#10;CwAAAAAAAAAAAAAAAAAfAQAAX3JlbHMvLnJlbHNQSwECLQAUAAYACAAAACEAiCMYwM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FB062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53673" w:rsidRPr="0015367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58" w:dyaOrig="276">
                <v:shape id="_x0000_i1059" type="#_x0000_t75" style="width:42.75pt;height:13.5pt" o:ole="">
                  <v:imagedata r:id="rId79" o:title=""/>
                </v:shape>
                <o:OLEObject Type="Embed" ProgID="FXEquation.Equation" ShapeID="_x0000_i1059" DrawAspect="Content" ObjectID="_1557221569" r:id="rId80"/>
              </w:object>
            </w:r>
          </w:p>
          <w:p w:rsidR="00612119" w:rsidRPr="00153673" w:rsidRDefault="00612119" w:rsidP="00612119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FB062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53673" w:rsidRPr="0015367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77" w:dyaOrig="276">
                <v:shape id="_x0000_i1060" type="#_x0000_t75" style="width:33.75pt;height:13.5pt" o:ole="">
                  <v:imagedata r:id="rId81" o:title=""/>
                </v:shape>
                <o:OLEObject Type="Embed" ProgID="FXEquation.Equation" ShapeID="_x0000_i1060" DrawAspect="Content" ObjectID="_1557221570" r:id="rId82"/>
              </w:object>
            </w:r>
          </w:p>
          <w:p w:rsidR="00612119" w:rsidRPr="00153673" w:rsidRDefault="00612119" w:rsidP="00612119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53673" w:rsidRPr="0015367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77" w:dyaOrig="276" w14:anchorId="56F2EC93">
                <v:shape id="_x0000_i1061" type="#_x0000_t75" style="width:33.75pt;height:13.5pt" o:ole="">
                  <v:imagedata r:id="rId83" o:title=""/>
                </v:shape>
                <o:OLEObject Type="Embed" ProgID="FXEquation.Equation" ShapeID="_x0000_i1061" DrawAspect="Content" ObjectID="_1557221571" r:id="rId84"/>
              </w:object>
            </w:r>
          </w:p>
          <w:p w:rsidR="00612119" w:rsidRPr="00153673" w:rsidRDefault="00612119" w:rsidP="00612119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53673" w:rsidRPr="0015367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77" w:dyaOrig="276" w14:anchorId="406A9B72">
                <v:shape id="_x0000_i1062" type="#_x0000_t75" style="width:33.75pt;height:13.5pt" o:ole="">
                  <v:imagedata r:id="rId85" o:title=""/>
                </v:shape>
                <o:OLEObject Type="Embed" ProgID="FXEquation.Equation" ShapeID="_x0000_i1062" DrawAspect="Content" ObjectID="_1557221572" r:id="rId86"/>
              </w:object>
            </w:r>
            <w:r w:rsidRPr="0015367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612119" w:rsidRPr="009936ED" w:rsidRDefault="00612119" w:rsidP="00612119">
            <w:pPr>
              <w:pStyle w:val="QuestionStyle"/>
            </w:pPr>
          </w:p>
        </w:tc>
      </w:tr>
      <w:tr w:rsidR="00190DDA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190DDA" w:rsidRPr="001B3341" w:rsidRDefault="00190DDA" w:rsidP="00190DD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90DDA" w:rsidRPr="009936ED" w:rsidRDefault="009B5C5D" w:rsidP="00190DDA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688A58BF">
                <v:shape id="_x0000_s1237" type="#_x0000_t75" style="position:absolute;margin-left:239.4pt;margin-top:5.4pt;width:212.9pt;height:106.95pt;z-index:251801088;mso-position-horizontal-relative:text;mso-position-vertical-relative:text">
                  <v:imagedata r:id="rId87" o:title=""/>
                </v:shape>
                <o:OLEObject Type="Embed" ProgID="FXDraw.Graphic" ShapeID="_x0000_s1237" DrawAspect="Content" ObjectID="_1557221621" r:id="rId88"/>
              </w:object>
            </w:r>
            <w:r w:rsidR="00190DDA">
              <w:t>What is the area of the parallelogram</w:t>
            </w:r>
            <w:r w:rsidR="00190DDA" w:rsidRPr="009936ED">
              <w:t>?</w:t>
            </w:r>
          </w:p>
          <w:p w:rsidR="00190DDA" w:rsidRPr="009936ED" w:rsidRDefault="00190DDA" w:rsidP="00190D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0DDA" w:rsidRPr="009936ED" w:rsidRDefault="00190DDA" w:rsidP="00190D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0DDA" w:rsidRPr="009936ED" w:rsidRDefault="00CE1F6D" w:rsidP="00190D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 wp14:anchorId="1E7B908C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1447800" cy="373380"/>
                      <wp:effectExtent l="10160" t="11430" r="18415" b="15240"/>
                      <wp:wrapNone/>
                      <wp:docPr id="24" name="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478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25805" w:rsidRDefault="0072580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7B908C" id="Rectangle 6" o:spid="_x0000_s1031" style="position:absolute;margin-left:89.1pt;margin-top:4.6pt;width:114pt;height:29.4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" filled="f" strokecolor="black [3213]" strokeweight="1.5pt">
                      <v:textbox>
                        <w:txbxContent>
                          <w:p w:rsidR="00725805" w:rsidRDefault="0072580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90DDA"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190DDA" w:rsidRPr="009936ED" w:rsidRDefault="00190DDA" w:rsidP="00190DDA">
            <w:pPr>
              <w:pStyle w:val="QuestionStyle"/>
            </w:pPr>
          </w:p>
          <w:p w:rsidR="00190DDA" w:rsidRPr="009936ED" w:rsidRDefault="00190DDA" w:rsidP="00190DDA">
            <w:pPr>
              <w:pStyle w:val="QuestionStyle"/>
            </w:pPr>
          </w:p>
        </w:tc>
      </w:tr>
      <w:tr w:rsidR="00190DDA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190DDA" w:rsidRPr="001B3341" w:rsidRDefault="00190DDA" w:rsidP="00190DD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90DDA" w:rsidRPr="00EB221E" w:rsidRDefault="00190DDA" w:rsidP="00190DDA">
            <w:pPr>
              <w:pStyle w:val="QuestionStyle"/>
            </w:pPr>
            <w:r w:rsidRPr="00EB221E">
              <w:t xml:space="preserve">What is </w:t>
            </w:r>
            <w:r>
              <w:t>the area of the shaded section</w:t>
            </w:r>
            <w:r w:rsidRPr="00EB221E">
              <w:t>?</w:t>
            </w:r>
          </w:p>
          <w:p w:rsidR="00190DDA" w:rsidRPr="00BF1528" w:rsidRDefault="009B5C5D" w:rsidP="00190DDA">
            <w:pPr>
              <w:rPr>
                <w:rFonts w:ascii="Times New Roman" w:eastAsiaTheme="minorHAnsi" w:hAnsi="Times New Roman"/>
                <w:color w:val="FF0000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 w14:anchorId="3ED4F712">
                <v:shape id="_x0000_s1235" type="#_x0000_t75" style="position:absolute;margin-left:215.65pt;margin-top:.7pt;width:207.6pt;height:130.05pt;z-index:251799040;mso-position-horizontal-relative:text;mso-position-vertical-relative:text">
                  <v:imagedata r:id="rId89" o:title=""/>
                </v:shape>
                <o:OLEObject Type="Embed" ProgID="FXDraw.Graphic" ShapeID="_x0000_s1235" DrawAspect="Content" ObjectID="_1557221622" r:id="rId90"/>
              </w:object>
            </w:r>
          </w:p>
          <w:p w:rsidR="00190DDA" w:rsidRPr="00BF1528" w:rsidRDefault="00190DDA" w:rsidP="00190DDA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BF1528">
              <w:rPr>
                <w:rFonts w:asciiTheme="minorHAnsi" w:hAnsiTheme="minorHAnsi" w:cstheme="minorBidi"/>
                <w:noProof/>
                <w:color w:val="FF0000"/>
                <w:position w:val="-2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98016" behindDoc="0" locked="0" layoutInCell="1" allowOverlap="1" wp14:anchorId="37583FA0" wp14:editId="4F8DA162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64E0D7" id="Group 1" o:spid="_x0000_s1026" style="position:absolute;margin-left:24pt;margin-top:3.1pt;width:16.8pt;height:69.6pt;z-index:25179801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</w:t>
            </w:r>
            <w:r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77" w:dyaOrig="276" w14:anchorId="0B173CBE">
                <v:shape id="_x0000_i1065" type="#_x0000_t75" style="width:33.75pt;height:13.5pt" o:ole="">
                  <v:imagedata r:id="rId91" o:title=""/>
                </v:shape>
                <o:OLEObject Type="Embed" ProgID="FXEquation.Equation" ShapeID="_x0000_i1065" DrawAspect="Content" ObjectID="_1557221573" r:id="rId92"/>
              </w:object>
            </w:r>
            <w:r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</w:t>
            </w:r>
          </w:p>
          <w:p w:rsidR="00190DDA" w:rsidRPr="00BF1528" w:rsidRDefault="00190DDA" w:rsidP="00190DDA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</w:t>
            </w:r>
            <w:r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77" w:dyaOrig="276" w14:anchorId="1581F847">
                <v:shape id="_x0000_i1066" type="#_x0000_t75" style="width:33.75pt;height:13.5pt" o:ole="">
                  <v:imagedata r:id="rId93" o:title=""/>
                </v:shape>
                <o:OLEObject Type="Embed" ProgID="FXEquation.Equation" ShapeID="_x0000_i1066" DrawAspect="Content" ObjectID="_1557221574" r:id="rId94"/>
              </w:object>
            </w:r>
          </w:p>
          <w:p w:rsidR="00190DDA" w:rsidRPr="00BF1528" w:rsidRDefault="00190DDA" w:rsidP="00190DDA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</w:t>
            </w:r>
            <w:r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98" w:dyaOrig="276" w14:anchorId="361E7890">
                <v:shape id="_x0000_i1067" type="#_x0000_t75" style="width:39.75pt;height:13.5pt" o:ole="">
                  <v:imagedata r:id="rId95" o:title=""/>
                </v:shape>
                <o:OLEObject Type="Embed" ProgID="FXEquation.Equation" ShapeID="_x0000_i1067" DrawAspect="Content" ObjectID="_1557221575" r:id="rId96"/>
              </w:object>
            </w:r>
          </w:p>
          <w:p w:rsidR="00190DDA" w:rsidRPr="00BF1528" w:rsidRDefault="00190DDA" w:rsidP="00190DDA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</w:t>
            </w:r>
            <w:r w:rsidRPr="00BF152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98" w:dyaOrig="276" w14:anchorId="4A03EBB4">
                <v:shape id="_x0000_i1068" type="#_x0000_t75" style="width:39.75pt;height:13.5pt" o:ole="">
                  <v:imagedata r:id="rId97" o:title=""/>
                </v:shape>
                <o:OLEObject Type="Embed" ProgID="FXEquation.Equation" ShapeID="_x0000_i1068" DrawAspect="Content" ObjectID="_1557221576" r:id="rId98"/>
              </w:object>
            </w:r>
          </w:p>
          <w:p w:rsidR="00190DDA" w:rsidRDefault="00190DDA" w:rsidP="00190DDA">
            <w:pPr>
              <w:pStyle w:val="QuestionStyle"/>
            </w:pPr>
          </w:p>
          <w:p w:rsidR="00190DDA" w:rsidRPr="009936ED" w:rsidRDefault="00190DDA" w:rsidP="00190DDA">
            <w:pPr>
              <w:pStyle w:val="QuestionStyle"/>
            </w:pPr>
          </w:p>
        </w:tc>
      </w:tr>
      <w:tr w:rsidR="00190DDA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190DDA" w:rsidRPr="001B3341" w:rsidRDefault="00190DDA" w:rsidP="00190DD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90DDA" w:rsidRPr="009936ED" w:rsidRDefault="00190DDA" w:rsidP="00190DDA">
            <w:pPr>
              <w:pStyle w:val="QuestionStyle"/>
            </w:pPr>
            <w:r>
              <w:t>What is the area of this rhombus</w:t>
            </w:r>
            <w:r w:rsidRPr="009936ED">
              <w:t>?</w:t>
            </w:r>
          </w:p>
          <w:p w:rsidR="00190DDA" w:rsidRDefault="009B5C5D" w:rsidP="00190D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 w14:anchorId="09286118">
                <v:shape id="_x0000_s1253" type="#_x0000_t75" style="position:absolute;margin-left:244pt;margin-top:13.7pt;width:188.15pt;height:103.45pt;z-index:251822592;mso-position-horizontal-relative:text;mso-position-vertical-relative:text">
                  <v:imagedata r:id="rId99" o:title=""/>
                </v:shape>
                <o:OLEObject Type="Embed" ProgID="FXDraw.Graphic" ShapeID="_x0000_s1253" DrawAspect="Content" ObjectID="_1557221623" r:id="rId100"/>
              </w:object>
            </w:r>
          </w:p>
          <w:p w:rsidR="00190DDA" w:rsidRPr="009936ED" w:rsidRDefault="00190DDA" w:rsidP="00190D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0DDA" w:rsidRPr="009936ED" w:rsidRDefault="00190DDA" w:rsidP="00190D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0DDA" w:rsidRPr="009936ED" w:rsidRDefault="00190DDA" w:rsidP="00190DDA">
            <w:pPr>
              <w:rPr>
                <w:rFonts w:ascii="Times New Roman" w:hAnsi="Times New Roman"/>
                <w:sz w:val="24"/>
                <w:szCs w:val="24"/>
              </w:rPr>
            </w:pPr>
            <w:r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190DDA" w:rsidRPr="009936ED" w:rsidRDefault="00CE1F6D" w:rsidP="00190D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21568" behindDoc="0" locked="0" layoutInCell="1" allowOverlap="1" wp14:anchorId="6D2199D3">
                      <wp:simplePos x="0" y="0"/>
                      <wp:positionH relativeFrom="column">
                        <wp:posOffset>1656715</wp:posOffset>
                      </wp:positionH>
                      <wp:positionV relativeFrom="paragraph">
                        <wp:posOffset>180340</wp:posOffset>
                      </wp:positionV>
                      <wp:extent cx="1216025" cy="373380"/>
                      <wp:effectExtent l="11430" t="10160" r="10795" b="16510"/>
                      <wp:wrapNone/>
                      <wp:docPr id="23" name="Rectangl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160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25805" w:rsidRDefault="0072580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2199D3" id="Rectangle 75" o:spid="_x0000_s1032" style="position:absolute;margin-left:130.45pt;margin-top:14.2pt;width:95.75pt;height:29.4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" filled="f" strokecolor="black [3213]" strokeweight="1.5pt">
                      <v:textbox>
                        <w:txbxContent>
                          <w:p w:rsidR="00725805" w:rsidRDefault="0072580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90DDA" w:rsidRPr="009936ED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</w:p>
          <w:p w:rsidR="00190DDA" w:rsidRPr="009936ED" w:rsidRDefault="00190DDA" w:rsidP="00190DDA">
            <w:pPr>
              <w:pStyle w:val="QuestionStyle"/>
            </w:pPr>
          </w:p>
          <w:p w:rsidR="00190DDA" w:rsidRPr="009936ED" w:rsidRDefault="00190DDA" w:rsidP="00190DDA">
            <w:pPr>
              <w:pStyle w:val="QuestionStyle"/>
            </w:pPr>
          </w:p>
        </w:tc>
      </w:tr>
      <w:tr w:rsidR="00190DDA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90DDA" w:rsidRPr="001B3341" w:rsidRDefault="00190DDA" w:rsidP="00190DD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347A" w:rsidRDefault="0082347A" w:rsidP="00190DDA">
            <w:pPr>
              <w:pStyle w:val="QuestionStyle"/>
            </w:pPr>
            <w:r>
              <w:t xml:space="preserve">The figure shows a triangle with a square section cut from it. </w:t>
            </w:r>
          </w:p>
          <w:p w:rsidR="00190DDA" w:rsidRDefault="00CE1F6D" w:rsidP="00190DDA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852288" behindDoc="0" locked="0" layoutInCell="1" allowOverlap="1">
                  <wp:simplePos x="0" y="0"/>
                  <wp:positionH relativeFrom="column">
                    <wp:posOffset>3039110</wp:posOffset>
                  </wp:positionH>
                  <wp:positionV relativeFrom="paragraph">
                    <wp:posOffset>83820</wp:posOffset>
                  </wp:positionV>
                  <wp:extent cx="2548255" cy="2273935"/>
                  <wp:effectExtent l="0" t="0" r="4445" b="0"/>
                  <wp:wrapNone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255" cy="2273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2347A">
              <w:t xml:space="preserve">Calculate the area of the resulting polygon. </w:t>
            </w:r>
          </w:p>
          <w:p w:rsidR="00AF1110" w:rsidRDefault="00AF1110" w:rsidP="00190DDA">
            <w:pPr>
              <w:pStyle w:val="QuestionStyle"/>
            </w:pPr>
          </w:p>
          <w:p w:rsidR="00AF1110" w:rsidRDefault="00AF1110" w:rsidP="00190DDA">
            <w:pPr>
              <w:pStyle w:val="QuestionStyle"/>
            </w:pPr>
          </w:p>
          <w:p w:rsidR="00AF1110" w:rsidRDefault="00AF1110" w:rsidP="00190DDA">
            <w:pPr>
              <w:pStyle w:val="QuestionStyle"/>
            </w:pPr>
          </w:p>
          <w:p w:rsidR="00AF1110" w:rsidRDefault="00AF1110" w:rsidP="00190DDA">
            <w:pPr>
              <w:pStyle w:val="QuestionStyle"/>
            </w:pPr>
          </w:p>
          <w:p w:rsidR="00AF1110" w:rsidRDefault="00AF1110" w:rsidP="00190DDA">
            <w:pPr>
              <w:pStyle w:val="QuestionStyle"/>
            </w:pPr>
          </w:p>
          <w:p w:rsidR="00AF1110" w:rsidRDefault="00AF1110" w:rsidP="00190DDA">
            <w:pPr>
              <w:pStyle w:val="QuestionStyle"/>
            </w:pPr>
          </w:p>
          <w:p w:rsidR="0082347A" w:rsidRDefault="0082347A" w:rsidP="00190DDA">
            <w:pPr>
              <w:pStyle w:val="QuestionStyle"/>
            </w:pPr>
          </w:p>
          <w:p w:rsidR="0082347A" w:rsidRDefault="0082347A" w:rsidP="00190DDA">
            <w:pPr>
              <w:pStyle w:val="QuestionStyle"/>
            </w:pPr>
          </w:p>
          <w:p w:rsidR="00AF1110" w:rsidRPr="009936ED" w:rsidRDefault="00AF1110" w:rsidP="00190DDA">
            <w:pPr>
              <w:pStyle w:val="QuestionStyle"/>
            </w:pPr>
          </w:p>
        </w:tc>
      </w:tr>
      <w:tr w:rsidR="00190DDA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90DDA" w:rsidRPr="001B3341" w:rsidRDefault="00190DDA" w:rsidP="00190DD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90DDA" w:rsidRPr="009936ED" w:rsidRDefault="009B5C5D" w:rsidP="00190DDA">
            <w:pPr>
              <w:pStyle w:val="QuestionStyle"/>
            </w:pPr>
            <w:r>
              <w:object w:dxaOrig="1440" w:dyaOrig="1440" w14:anchorId="1B982021">
                <v:shape id="_x0000_s1265" type="#_x0000_t75" style="position:absolute;margin-left:284.65pt;margin-top:5.5pt;width:161.25pt;height:169.8pt;z-index:251840000;mso-position-horizontal-relative:text;mso-position-vertical-relative:text">
                  <v:imagedata r:id="rId102" o:title=""/>
                </v:shape>
                <o:OLEObject Type="Embed" ProgID="FXDraw.Graphic" ShapeID="_x0000_s1265" DrawAspect="Content" ObjectID="_1557221624" r:id="rId103"/>
              </w:object>
            </w:r>
            <w:r w:rsidR="0082347A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8144" behindDoc="0" locked="0" layoutInCell="1" allowOverlap="1" wp14:anchorId="1E7B908C">
                      <wp:simplePos x="0" y="0"/>
                      <wp:positionH relativeFrom="column">
                        <wp:posOffset>1268271</wp:posOffset>
                      </wp:positionH>
                      <wp:positionV relativeFrom="paragraph">
                        <wp:posOffset>-1015284</wp:posOffset>
                      </wp:positionV>
                      <wp:extent cx="1447800" cy="373380"/>
                      <wp:effectExtent l="10160" t="13335" r="18415" b="13335"/>
                      <wp:wrapNone/>
                      <wp:docPr id="18" name="Rect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478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25805" w:rsidRDefault="00725805" w:rsidP="0082347A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7B908C" id="Rectangle 18" o:spid="_x0000_s1033" style="position:absolute;margin-left:99.85pt;margin-top:-79.95pt;width:114pt;height:29.4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" filled="f" strokecolor="black [3213]" strokeweight="1.5pt">
                      <v:textbox>
                        <w:txbxContent>
                          <w:p w:rsidR="00725805" w:rsidRDefault="00725805" w:rsidP="0082347A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7D24">
              <w:t>A kite is constructed with</w:t>
            </w:r>
            <w:r w:rsidR="00190DDA" w:rsidRPr="009936ED">
              <w:t xml:space="preserve"> the dimensions shown.</w:t>
            </w:r>
          </w:p>
          <w:p w:rsidR="00190DDA" w:rsidRPr="009936ED" w:rsidRDefault="00190DDA" w:rsidP="00190DDA">
            <w:pPr>
              <w:pStyle w:val="QuestionStyle"/>
            </w:pPr>
          </w:p>
          <w:p w:rsidR="00190DDA" w:rsidRPr="009936ED" w:rsidRDefault="00827D24" w:rsidP="00190DDA">
            <w:pPr>
              <w:pStyle w:val="QuestionStyle"/>
            </w:pPr>
            <w:r>
              <w:t>What is the area of the kite</w:t>
            </w:r>
            <w:r w:rsidR="00190DDA" w:rsidRPr="009936ED">
              <w:t>?</w:t>
            </w:r>
          </w:p>
          <w:p w:rsidR="00190DDA" w:rsidRPr="009936ED" w:rsidRDefault="00190DDA" w:rsidP="00190DD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90DDA" w:rsidRDefault="00190DDA" w:rsidP="00190DDA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190DDA" w:rsidRDefault="00190DDA" w:rsidP="00190D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6096" behindDoc="0" locked="0" layoutInCell="1" allowOverlap="1" wp14:anchorId="39BA261F" wp14:editId="35553D4B">
                      <wp:simplePos x="0" y="0"/>
                      <wp:positionH relativeFrom="column">
                        <wp:posOffset>324353</wp:posOffset>
                      </wp:positionH>
                      <wp:positionV relativeFrom="paragraph">
                        <wp:posOffset>17145</wp:posOffset>
                      </wp:positionV>
                      <wp:extent cx="213360" cy="883920"/>
                      <wp:effectExtent l="0" t="0" r="15240" b="11430"/>
                      <wp:wrapNone/>
                      <wp:docPr id="264" name="Group 2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59ED50" id="Group 264" o:spid="_x0000_s1026" style="position:absolute;margin-left:25.55pt;margin-top:1.35pt;width:16.8pt;height:69.6pt;z-index:25171609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153673">
              <w:rPr>
                <w:rFonts w:ascii="Times New Roman" w:hAnsi="Times New Roman"/>
                <w:sz w:val="24"/>
                <w:szCs w:val="24"/>
              </w:rPr>
              <w:t>378</w:t>
            </w:r>
            <w:r w:rsidR="00B55863"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1A3B78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190DDA" w:rsidRDefault="00B55863" w:rsidP="00190D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B55863">
              <w:rPr>
                <w:rFonts w:ascii="Times New Roman" w:hAnsi="Times New Roman"/>
                <w:sz w:val="24"/>
                <w:szCs w:val="24"/>
              </w:rPr>
              <w:t>5841</w:t>
            </w:r>
            <w:r w:rsidR="00190DDA"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="00190DDA" w:rsidRPr="001A3B78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190DDA" w:rsidRDefault="00B55863" w:rsidP="00190DD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7560</w:t>
            </w:r>
            <w:r w:rsidR="00190DDA"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="00190DDA" w:rsidRPr="001A3B78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190DDA" w:rsidRPr="00153673" w:rsidRDefault="00B55863" w:rsidP="00190DDA">
            <w:pPr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16 209</w:t>
            </w:r>
            <w:r w:rsidR="00190DDA"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="00190DDA" w:rsidRPr="001A3B78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190DDA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90DDA" w:rsidRPr="001B3341" w:rsidRDefault="00190DDA" w:rsidP="00190DD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90DDA" w:rsidRPr="009936ED" w:rsidRDefault="009B5C5D" w:rsidP="00190DDA">
            <w:pPr>
              <w:pStyle w:val="QuestionStyle"/>
            </w:pPr>
            <w:r>
              <w:object w:dxaOrig="1440" w:dyaOrig="1440" w14:anchorId="7C16E799">
                <v:shape id="_x0000_s1254" type="#_x0000_t75" style="position:absolute;margin-left:252pt;margin-top:14.35pt;width:151.1pt;height:140.9pt;z-index:251828736;mso-position-horizontal-relative:text;mso-position-vertical-relative:text">
                  <v:imagedata r:id="rId104" o:title=""/>
                </v:shape>
                <o:OLEObject Type="Embed" ProgID="FXDraw.Graphic" ShapeID="_x0000_s1254" DrawAspect="Content" ObjectID="_1557221625" r:id="rId105"/>
              </w:object>
            </w:r>
            <w:r w:rsidR="00190DDA" w:rsidRPr="009936ED">
              <w:t>A trapezium has the dimensions shown.</w:t>
            </w:r>
          </w:p>
          <w:p w:rsidR="00190DDA" w:rsidRPr="009936ED" w:rsidRDefault="00190DDA" w:rsidP="00190DDA">
            <w:pPr>
              <w:pStyle w:val="QuestionStyle"/>
            </w:pPr>
          </w:p>
          <w:p w:rsidR="00190DDA" w:rsidRPr="009936ED" w:rsidRDefault="00190DDA" w:rsidP="00190DDA">
            <w:pPr>
              <w:pStyle w:val="QuestionStyle"/>
            </w:pPr>
            <w:r w:rsidRPr="009936ED">
              <w:t>What is its area?</w:t>
            </w:r>
          </w:p>
          <w:p w:rsidR="00190DDA" w:rsidRDefault="00190DDA" w:rsidP="00190DDA"/>
          <w:p w:rsidR="00190DDA" w:rsidRDefault="00190DDA" w:rsidP="00190DDA"/>
          <w:p w:rsidR="00190DDA" w:rsidRDefault="00190DDA" w:rsidP="00190DDA"/>
          <w:p w:rsidR="00190DDA" w:rsidRDefault="00CE1F6D" w:rsidP="00190DDA"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3615562D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67945</wp:posOffset>
                      </wp:positionV>
                      <wp:extent cx="1678305" cy="373380"/>
                      <wp:effectExtent l="15875" t="18415" r="10795" b="17780"/>
                      <wp:wrapNone/>
                      <wp:docPr id="22" name="Rectangle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7830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25805" w:rsidRDefault="0072580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15562D" id="Rectangle 56" o:spid="_x0000_s1034" style="position:absolute;margin-left:2.55pt;margin-top:5.35pt;width:132.15pt;height:29.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" filled="f" strokecolor="black [3213]" strokeweight="1.5pt">
                      <v:textbox>
                        <w:txbxContent>
                          <w:p w:rsidR="00725805" w:rsidRDefault="0072580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190DDA" w:rsidRDefault="00190DDA" w:rsidP="00190DDA"/>
          <w:p w:rsidR="00190DDA" w:rsidRPr="009936ED" w:rsidRDefault="00190DDA" w:rsidP="00190DDA"/>
        </w:tc>
      </w:tr>
      <w:tr w:rsidR="00190DDA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190DDA" w:rsidRPr="001B3341" w:rsidRDefault="00190DDA" w:rsidP="00190DD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90DDA" w:rsidRPr="009936ED" w:rsidRDefault="009B5C5D" w:rsidP="00190DDA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2BD5E3AC">
                <v:shape id="_x0000_s1256" type="#_x0000_t75" style="position:absolute;margin-left:257.95pt;margin-top:2.5pt;width:145.4pt;height:145.4pt;z-index:251830784;mso-position-horizontal-relative:text;mso-position-vertical-relative:text">
                  <v:imagedata r:id="rId106" o:title=""/>
                </v:shape>
                <o:OLEObject Type="Embed" ProgID="FXDraw.Graphic" ShapeID="_x0000_s1256" DrawAspect="Content" ObjectID="_1557221626" r:id="rId107"/>
              </w:object>
            </w:r>
            <w:r w:rsidR="00190DDA" w:rsidRPr="009936ED">
              <w:t xml:space="preserve">What </w:t>
            </w:r>
            <w:r w:rsidR="00190DDA">
              <w:t>is the area of the circle</w:t>
            </w:r>
            <w:r w:rsidR="00190DDA" w:rsidRPr="009936ED">
              <w:t xml:space="preserve"> shown?</w:t>
            </w:r>
          </w:p>
          <w:p w:rsidR="00190DDA" w:rsidRPr="009936ED" w:rsidRDefault="00190DDA" w:rsidP="00190DDA">
            <w:pPr>
              <w:pStyle w:val="QuestionStyle"/>
            </w:pPr>
            <w:r>
              <w:t>Answer to the nearest cm</w:t>
            </w:r>
            <w:r w:rsidRPr="00F62F37">
              <w:rPr>
                <w:vertAlign w:val="superscript"/>
              </w:rPr>
              <w:t>2</w:t>
            </w:r>
            <w:r>
              <w:t>.</w:t>
            </w:r>
          </w:p>
          <w:p w:rsidR="00190DDA" w:rsidRPr="009936ED" w:rsidRDefault="00190DDA" w:rsidP="00190DDA">
            <w:pPr>
              <w:pStyle w:val="QuestionStyle"/>
            </w:pPr>
          </w:p>
          <w:p w:rsidR="00190DDA" w:rsidRPr="009936ED" w:rsidRDefault="00190DDA" w:rsidP="00190DDA">
            <w:pPr>
              <w:pStyle w:val="QuestionStyle"/>
            </w:pPr>
          </w:p>
          <w:p w:rsidR="00190DDA" w:rsidRPr="009936ED" w:rsidRDefault="00190DDA" w:rsidP="00190DDA">
            <w:pPr>
              <w:pStyle w:val="QuestionStyle"/>
            </w:pPr>
          </w:p>
          <w:p w:rsidR="00190DDA" w:rsidRPr="009936ED" w:rsidRDefault="00CE1F6D" w:rsidP="00190DDA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29760" behindDoc="0" locked="0" layoutInCell="1" allowOverlap="1" wp14:anchorId="478C1214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1174750" cy="373380"/>
                      <wp:effectExtent l="10160" t="12700" r="15240" b="13970"/>
                      <wp:wrapNone/>
                      <wp:docPr id="21" name="Rectangle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47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25805" w:rsidRDefault="0072580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8C1214" id="Rectangle 55" o:spid="_x0000_s1035" style="position:absolute;margin-left:89.1pt;margin-top:4.6pt;width:92.5pt;height:29.4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" filled="f" strokecolor="black [3213]" strokeweight="1.5pt">
                      <v:textbox>
                        <w:txbxContent>
                          <w:p w:rsidR="00725805" w:rsidRDefault="0072580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90DDA" w:rsidRPr="009936ED">
              <w:t xml:space="preserve">                                   </w:t>
            </w:r>
          </w:p>
          <w:p w:rsidR="00190DDA" w:rsidRPr="009936ED" w:rsidRDefault="00190DDA" w:rsidP="00190DDA">
            <w:pPr>
              <w:pStyle w:val="QuestionStyle"/>
            </w:pPr>
          </w:p>
          <w:p w:rsidR="00190DDA" w:rsidRPr="009936ED" w:rsidRDefault="00190DDA" w:rsidP="00190DDA">
            <w:pPr>
              <w:pStyle w:val="QuestionStyle"/>
            </w:pPr>
          </w:p>
        </w:tc>
      </w:tr>
      <w:tr w:rsidR="0082347A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82347A" w:rsidRPr="001B3341" w:rsidRDefault="0082347A" w:rsidP="0082347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347A" w:rsidRDefault="009B5C5D" w:rsidP="0082347A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7B83F9D1">
                <v:shape id="_x0000_s1284" type="#_x0000_t75" style="position:absolute;margin-left:265.5pt;margin-top:-3.85pt;width:187.9pt;height:179.05pt;z-index:251864576;mso-position-horizontal-relative:text;mso-position-vertical-relative:text">
                  <v:imagedata r:id="rId108" o:title=""/>
                </v:shape>
                <o:OLEObject Type="Embed" ProgID="FXDraw.Graphic" ShapeID="_x0000_s1284" DrawAspect="Content" ObjectID="_1557221627" r:id="rId109"/>
              </w:object>
            </w:r>
            <w:r w:rsidR="0082347A">
              <w:t>The field shown has been divided into two triangles.</w:t>
            </w:r>
          </w:p>
          <w:p w:rsidR="0082347A" w:rsidRPr="009936ED" w:rsidRDefault="0082347A" w:rsidP="0082347A">
            <w:pPr>
              <w:pStyle w:val="QuestionStyle"/>
            </w:pPr>
            <w:r>
              <w:t>What is the area of the field</w:t>
            </w:r>
            <w:r w:rsidRPr="009936ED">
              <w:t>?</w:t>
            </w:r>
          </w:p>
          <w:p w:rsidR="0082347A" w:rsidRDefault="0082347A" w:rsidP="0082347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2347A" w:rsidRPr="009936ED" w:rsidRDefault="0082347A" w:rsidP="0082347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2347A" w:rsidRPr="009936ED" w:rsidRDefault="0082347A" w:rsidP="0082347A">
            <w:pPr>
              <w:rPr>
                <w:rFonts w:ascii="Times New Roman" w:hAnsi="Times New Roman"/>
                <w:sz w:val="24"/>
                <w:szCs w:val="24"/>
              </w:rPr>
            </w:pPr>
            <w:r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82347A" w:rsidRDefault="0082347A" w:rsidP="0082347A">
            <w:pPr>
              <w:pStyle w:val="QuestionStyle"/>
            </w:pPr>
          </w:p>
          <w:p w:rsidR="0082347A" w:rsidRDefault="00CE1F6D" w:rsidP="0082347A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1113B380">
                      <wp:simplePos x="0" y="0"/>
                      <wp:positionH relativeFrom="column">
                        <wp:posOffset>860425</wp:posOffset>
                      </wp:positionH>
                      <wp:positionV relativeFrom="paragraph">
                        <wp:posOffset>139065</wp:posOffset>
                      </wp:positionV>
                      <wp:extent cx="1310005" cy="373380"/>
                      <wp:effectExtent l="15240" t="12065" r="17780" b="14605"/>
                      <wp:wrapNone/>
                      <wp:docPr id="20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1000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25805" w:rsidRDefault="0072580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13B380" id="Rectangle 17" o:spid="_x0000_s1036" style="position:absolute;margin-left:67.75pt;margin-top:10.95pt;width:103.15pt;height:29.4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" filled="f" strokecolor="black [3213]" strokeweight="1.5pt">
                      <v:textbox>
                        <w:txbxContent>
                          <w:p w:rsidR="00725805" w:rsidRDefault="0072580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82347A" w:rsidRDefault="0082347A" w:rsidP="0082347A">
            <w:pPr>
              <w:pStyle w:val="QuestionStyle"/>
            </w:pPr>
          </w:p>
          <w:p w:rsidR="0082347A" w:rsidRPr="009936ED" w:rsidRDefault="0082347A" w:rsidP="0082347A">
            <w:pPr>
              <w:pStyle w:val="QuestionStyle"/>
            </w:pPr>
          </w:p>
        </w:tc>
      </w:tr>
      <w:tr w:rsidR="0082347A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82347A" w:rsidRPr="001B3341" w:rsidRDefault="0082347A" w:rsidP="0082347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347A" w:rsidRDefault="0082347A" w:rsidP="0082347A">
            <w:pPr>
              <w:pStyle w:val="QuestionStyle"/>
            </w:pPr>
            <w:r w:rsidRPr="009936ED">
              <w:t xml:space="preserve">Find the area </w:t>
            </w:r>
            <w:r w:rsidR="00725805">
              <w:t>of this sector</w:t>
            </w:r>
            <w:r w:rsidR="00E71A0F">
              <w:t>, to the nearest square centimetre</w:t>
            </w:r>
            <w:r>
              <w:t>.</w:t>
            </w:r>
          </w:p>
          <w:p w:rsidR="0082347A" w:rsidRPr="009936ED" w:rsidRDefault="009B5C5D" w:rsidP="0082347A">
            <w:pPr>
              <w:pStyle w:val="QuestionStyle"/>
            </w:pPr>
            <w:r>
              <w:object w:dxaOrig="1440" w:dyaOrig="1440" w14:anchorId="446BCF6B">
                <v:shape id="_x0000_s1277" type="#_x0000_t75" style="position:absolute;margin-left:305.25pt;margin-top:5.05pt;width:98.1pt;height:110.65pt;z-index:251856384;mso-position-horizontal-relative:text;mso-position-vertical-relative:text">
                  <v:imagedata r:id="rId110" o:title=""/>
                </v:shape>
                <o:OLEObject Type="Embed" ProgID="FXDraw.Graphic" ShapeID="_x0000_s1277" DrawAspect="Content" ObjectID="_1557221628" r:id="rId111"/>
              </w:object>
            </w:r>
          </w:p>
          <w:p w:rsidR="0082347A" w:rsidRDefault="0082347A" w:rsidP="0082347A">
            <w:pPr>
              <w:pStyle w:val="QuestionStyle"/>
              <w:rPr>
                <w:vertAlign w:val="superscript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55360" behindDoc="0" locked="0" layoutInCell="1" allowOverlap="1" wp14:anchorId="06FA903A" wp14:editId="557BB166">
                      <wp:simplePos x="0" y="0"/>
                      <wp:positionH relativeFrom="column">
                        <wp:posOffset>309113</wp:posOffset>
                      </wp:positionH>
                      <wp:positionV relativeFrom="paragraph">
                        <wp:posOffset>21590</wp:posOffset>
                      </wp:positionV>
                      <wp:extent cx="213360" cy="883920"/>
                      <wp:effectExtent l="0" t="0" r="15240" b="11430"/>
                      <wp:wrapNone/>
                      <wp:docPr id="265" name="Group 2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A23D3D" id="Group 265" o:spid="_x0000_s1026" style="position:absolute;margin-left:24.35pt;margin-top:1.7pt;width:16.8pt;height:69.6pt;z-index:25185536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>
              <w:t xml:space="preserve">                    </w:t>
            </w:r>
            <w:r w:rsidR="00E71A0F">
              <w:t>452</w:t>
            </w:r>
            <w:r>
              <w:t xml:space="preserve"> cm</w:t>
            </w:r>
            <w:r w:rsidRPr="00F62F37">
              <w:rPr>
                <w:vertAlign w:val="superscript"/>
              </w:rPr>
              <w:t>2</w:t>
            </w:r>
          </w:p>
          <w:p w:rsidR="0082347A" w:rsidRDefault="00E71A0F" w:rsidP="0082347A">
            <w:pPr>
              <w:pStyle w:val="QuestionStyle"/>
            </w:pPr>
            <w:r>
              <w:t xml:space="preserve">                    576</w:t>
            </w:r>
            <w:r w:rsidR="0082347A">
              <w:t xml:space="preserve"> cm</w:t>
            </w:r>
            <w:r w:rsidR="0082347A" w:rsidRPr="00CC0F76">
              <w:rPr>
                <w:vertAlign w:val="superscript"/>
              </w:rPr>
              <w:t>2</w:t>
            </w:r>
          </w:p>
          <w:p w:rsidR="0082347A" w:rsidRDefault="00E71A0F" w:rsidP="0082347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905</w:t>
            </w:r>
            <w:r w:rsidR="0082347A"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="0082347A" w:rsidRPr="00F62F3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82347A" w:rsidRDefault="00E71A0F" w:rsidP="0082347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1810</w:t>
            </w:r>
            <w:r w:rsidR="0082347A"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="0082347A" w:rsidRPr="00F62F37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82347A" w:rsidRPr="009936ED" w:rsidRDefault="0082347A" w:rsidP="0082347A"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</w:p>
        </w:tc>
      </w:tr>
      <w:tr w:rsidR="0082347A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82347A" w:rsidRPr="001B3341" w:rsidRDefault="0082347A" w:rsidP="0082347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2347A" w:rsidRPr="009936ED" w:rsidRDefault="0082347A" w:rsidP="0082347A">
            <w:pPr>
              <w:pStyle w:val="QuestionStyle"/>
            </w:pPr>
            <w:r w:rsidRPr="009936ED">
              <w:t xml:space="preserve">What is the </w:t>
            </w:r>
            <w:r w:rsidR="00E71A0F">
              <w:t xml:space="preserve">shaded </w:t>
            </w:r>
            <w:r w:rsidRPr="009936ED">
              <w:t xml:space="preserve">area between the two </w:t>
            </w:r>
            <w:r w:rsidR="00E71A0F">
              <w:t>semi</w:t>
            </w:r>
            <w:r w:rsidRPr="009936ED">
              <w:t>circles?</w:t>
            </w:r>
          </w:p>
          <w:p w:rsidR="0082347A" w:rsidRPr="009936ED" w:rsidRDefault="0082347A" w:rsidP="0082347A">
            <w:pPr>
              <w:pStyle w:val="QuestionStyle"/>
            </w:pPr>
            <w:r>
              <w:t>Answer to the nearest square centimetre.</w:t>
            </w:r>
          </w:p>
          <w:p w:rsidR="0082347A" w:rsidRDefault="009B5C5D" w:rsidP="0082347A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object w:dxaOrig="1440" w:dyaOrig="1440" w14:anchorId="6B961A09">
                <v:shape id="_x0000_s1278" type="#_x0000_t75" style="position:absolute;margin-left:262.9pt;margin-top:3pt;width:146.15pt;height:112.3pt;z-index:251858432;mso-position-horizontal-relative:text;mso-position-vertical-relative:text">
                  <v:imagedata r:id="rId112" o:title=""/>
                </v:shape>
                <o:OLEObject Type="Embed" ProgID="FXDraw.Graphic" ShapeID="_x0000_s1278" DrawAspect="Content" ObjectID="_1557221629" r:id="rId113"/>
              </w:object>
            </w:r>
          </w:p>
          <w:p w:rsidR="0082347A" w:rsidRDefault="0082347A" w:rsidP="0082347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</w:t>
            </w:r>
          </w:p>
          <w:p w:rsidR="0082347A" w:rsidRDefault="0082347A" w:rsidP="0082347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</w:p>
          <w:p w:rsidR="0082347A" w:rsidRDefault="0082347A" w:rsidP="0082347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57408" behindDoc="0" locked="0" layoutInCell="1" allowOverlap="1" wp14:anchorId="055175F8" wp14:editId="21274B64">
                      <wp:simplePos x="0" y="0"/>
                      <wp:positionH relativeFrom="column">
                        <wp:posOffset>686435</wp:posOffset>
                      </wp:positionH>
                      <wp:positionV relativeFrom="paragraph">
                        <wp:posOffset>215872</wp:posOffset>
                      </wp:positionV>
                      <wp:extent cx="1868556" cy="429371"/>
                      <wp:effectExtent l="0" t="0" r="17780" b="2794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8556" cy="4293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935604" id="Rectangle 11" o:spid="_x0000_s1026" style="position:absolute;margin-left:54.05pt;margin-top:17pt;width:147.15pt;height:33.8pt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" fillcolor="white [3212]" strokecolor="black [3213]" strokeweight="2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</w:p>
          <w:p w:rsidR="0082347A" w:rsidRPr="009936ED" w:rsidRDefault="0082347A" w:rsidP="0082347A">
            <w:pPr>
              <w:pStyle w:val="QuestionStyle"/>
            </w:pPr>
          </w:p>
          <w:p w:rsidR="0082347A" w:rsidRPr="009936ED" w:rsidRDefault="0082347A" w:rsidP="0082347A">
            <w:pPr>
              <w:pStyle w:val="QuestionStyle"/>
            </w:pPr>
          </w:p>
          <w:p w:rsidR="0082347A" w:rsidRPr="009936ED" w:rsidRDefault="0082347A" w:rsidP="0082347A">
            <w:pPr>
              <w:pStyle w:val="QuestionStyle"/>
            </w:pPr>
          </w:p>
        </w:tc>
      </w:tr>
      <w:tr w:rsidR="00153673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53673" w:rsidRPr="001B3341" w:rsidRDefault="00153673" w:rsidP="00153673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53673" w:rsidRDefault="00153673" w:rsidP="00153673">
            <w:pPr>
              <w:pStyle w:val="QuestionStyle"/>
            </w:pPr>
            <w:r>
              <w:t>The rhombus shown has an area of 1350 cm</w:t>
            </w:r>
            <w:r w:rsidRPr="002A310D">
              <w:rPr>
                <w:vertAlign w:val="superscript"/>
              </w:rPr>
              <w:t>2</w:t>
            </w:r>
            <w:r>
              <w:t xml:space="preserve">. </w:t>
            </w:r>
          </w:p>
          <w:p w:rsidR="00153673" w:rsidRDefault="009B5C5D" w:rsidP="0015367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ADEE12F">
                <v:shape id="_x0000_s1312" type="#_x0000_t75" style="position:absolute;margin-left:236pt;margin-top:0;width:196.3pt;height:127.2pt;z-index:251867648">
                  <v:imagedata r:id="rId114" o:title=""/>
                </v:shape>
                <o:OLEObject Type="Embed" ProgID="FXDraw.Graphic" ShapeID="_x0000_s1312" DrawAspect="Content" ObjectID="_1557221630" r:id="rId115"/>
              </w:object>
            </w:r>
            <w:r w:rsidR="00153673">
              <w:t xml:space="preserve">One diagonal is 45 cm and the other is </w:t>
            </w:r>
            <w:r w:rsidR="00153673" w:rsidRPr="007770A9">
              <w:rPr>
                <w:i/>
              </w:rPr>
              <w:t>x</w:t>
            </w:r>
            <w:r w:rsidR="00153673">
              <w:t xml:space="preserve"> cm.</w:t>
            </w:r>
          </w:p>
          <w:p w:rsidR="00153673" w:rsidRPr="009936ED" w:rsidRDefault="00153673" w:rsidP="00153673">
            <w:pPr>
              <w:pStyle w:val="QuestionStyle"/>
            </w:pPr>
            <w:r>
              <w:t xml:space="preserve">What is the value of </w:t>
            </w:r>
            <w:r w:rsidRPr="002A310D">
              <w:rPr>
                <w:i/>
              </w:rPr>
              <w:t>x</w:t>
            </w:r>
            <w:r>
              <w:t>?</w:t>
            </w:r>
          </w:p>
          <w:p w:rsidR="00153673" w:rsidRPr="009936ED" w:rsidRDefault="00153673" w:rsidP="0015367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53673" w:rsidRPr="009936ED" w:rsidRDefault="00153673" w:rsidP="00153673">
            <w:pPr>
              <w:rPr>
                <w:rFonts w:ascii="Times New Roman" w:hAnsi="Times New Roman"/>
                <w:sz w:val="24"/>
                <w:szCs w:val="24"/>
              </w:rPr>
            </w:pPr>
            <w:r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153673" w:rsidRDefault="00CE1F6D" w:rsidP="0015367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66624" behindDoc="0" locked="0" layoutInCell="1" allowOverlap="1" wp14:anchorId="3371BFD0">
                      <wp:simplePos x="0" y="0"/>
                      <wp:positionH relativeFrom="column">
                        <wp:posOffset>675640</wp:posOffset>
                      </wp:positionH>
                      <wp:positionV relativeFrom="paragraph">
                        <wp:posOffset>245745</wp:posOffset>
                      </wp:positionV>
                      <wp:extent cx="1833880" cy="373380"/>
                      <wp:effectExtent l="11430" t="9525" r="12065" b="17145"/>
                      <wp:wrapNone/>
                      <wp:docPr id="19" name="Rectangl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38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25805" w:rsidRDefault="0072580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71BFD0" id="Rectangle 149" o:spid="_x0000_s1037" style="position:absolute;margin-left:53.2pt;margin-top:19.35pt;width:144.4pt;height:29.4pt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" filled="f" strokecolor="black [3213]" strokeweight="1.5pt">
                      <v:textbox>
                        <w:txbxContent>
                          <w:p w:rsidR="00725805" w:rsidRDefault="0072580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153673" w:rsidRDefault="00153673" w:rsidP="00153673">
            <w:pPr>
              <w:pStyle w:val="QuestionStyle"/>
            </w:pPr>
          </w:p>
          <w:p w:rsidR="00153673" w:rsidRPr="009936ED" w:rsidRDefault="00153673" w:rsidP="00153673">
            <w:pPr>
              <w:pStyle w:val="QuestionStyle"/>
            </w:pPr>
          </w:p>
        </w:tc>
      </w:tr>
      <w:tr w:rsidR="00153673" w:rsidTr="00FB01C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153673" w:rsidRPr="001B3341" w:rsidRDefault="00153673" w:rsidP="00153673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153673" w:rsidRPr="009936ED" w:rsidRDefault="009B5C5D" w:rsidP="00153673">
            <w:pPr>
              <w:pStyle w:val="QuestionStyle"/>
              <w:ind w:right="5562"/>
            </w:pPr>
            <w:r>
              <w:rPr>
                <w:noProof/>
                <w:lang w:eastAsia="en-AU"/>
              </w:rPr>
              <w:object w:dxaOrig="1440" w:dyaOrig="1440" w14:anchorId="321164AE">
                <v:shape id="_x0000_s1314" type="#_x0000_t75" style="position:absolute;margin-left:197.6pt;margin-top:3.05pt;width:196.45pt;height:144.75pt;z-index:251869696;mso-position-horizontal-relative:text;mso-position-vertical-relative:text">
                  <v:imagedata r:id="rId116" o:title=""/>
                </v:shape>
                <o:OLEObject Type="Embed" ProgID="FXDraw.Graphic" ShapeID="_x0000_s1314" DrawAspect="Content" ObjectID="_1557221631" r:id="rId117"/>
              </w:object>
            </w:r>
            <w:r w:rsidR="00153673" w:rsidRPr="009936ED">
              <w:t xml:space="preserve">A </w:t>
            </w:r>
            <w:r w:rsidR="00FB41DE">
              <w:t>rhombus</w:t>
            </w:r>
            <w:r w:rsidR="00153673">
              <w:t xml:space="preserve"> and a triangle share a common side as shown.</w:t>
            </w:r>
          </w:p>
          <w:p w:rsidR="00153673" w:rsidRPr="009936ED" w:rsidRDefault="00153673" w:rsidP="00153673">
            <w:pPr>
              <w:pStyle w:val="QuestionStyle"/>
              <w:ind w:right="5562"/>
            </w:pPr>
            <w:r>
              <w:t>What is the area of the combined shape</w:t>
            </w:r>
            <w:r w:rsidRPr="009936ED">
              <w:t>?</w:t>
            </w:r>
          </w:p>
          <w:p w:rsidR="00153673" w:rsidRPr="009936ED" w:rsidRDefault="00153673" w:rsidP="00153673">
            <w:pPr>
              <w:pStyle w:val="QuestionStyle"/>
            </w:pPr>
          </w:p>
          <w:p w:rsidR="00153673" w:rsidRPr="009936ED" w:rsidRDefault="00153673" w:rsidP="00153673">
            <w:pPr>
              <w:rPr>
                <w:rFonts w:ascii="Times New Roman" w:hAnsi="Times New Roman"/>
                <w:sz w:val="24"/>
                <w:szCs w:val="24"/>
              </w:rPr>
            </w:pPr>
            <w:r w:rsidRPr="009936ED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</w:p>
          <w:p w:rsidR="00153673" w:rsidRDefault="00153673" w:rsidP="00153673">
            <w:pPr>
              <w:pStyle w:val="QuestionStyle"/>
            </w:pPr>
          </w:p>
          <w:p w:rsidR="00153673" w:rsidRDefault="00CE1F6D" w:rsidP="0015367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605039C8">
                      <wp:simplePos x="0" y="0"/>
                      <wp:positionH relativeFrom="column">
                        <wp:posOffset>567055</wp:posOffset>
                      </wp:positionH>
                      <wp:positionV relativeFrom="paragraph">
                        <wp:posOffset>46990</wp:posOffset>
                      </wp:positionV>
                      <wp:extent cx="1228725" cy="373380"/>
                      <wp:effectExtent l="17145" t="9525" r="11430" b="17145"/>
                      <wp:wrapNone/>
                      <wp:docPr id="17" name="Rectangle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87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25805" w:rsidRDefault="00725805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5039C8" id="Rectangle 136" o:spid="_x0000_s1038" style="position:absolute;margin-left:44.65pt;margin-top:3.7pt;width:96.75pt;height:29.4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" filled="f" strokecolor="black [3213]" strokeweight="1.5pt">
                      <v:textbox>
                        <w:txbxContent>
                          <w:p w:rsidR="00725805" w:rsidRDefault="00725805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53673" w:rsidRPr="009936ED">
              <w:t xml:space="preserve">  </w:t>
            </w:r>
          </w:p>
          <w:p w:rsidR="00153673" w:rsidRDefault="00153673" w:rsidP="00153673">
            <w:pPr>
              <w:pStyle w:val="QuestionStyle"/>
            </w:pPr>
          </w:p>
          <w:p w:rsidR="00153673" w:rsidRPr="009936ED" w:rsidRDefault="00153673" w:rsidP="00153673">
            <w:pPr>
              <w:pStyle w:val="QuestionStyle"/>
            </w:pPr>
          </w:p>
        </w:tc>
      </w:tr>
    </w:tbl>
    <w:p w:rsidR="00D667E2" w:rsidRDefault="00D667E2"/>
    <w:p w:rsidR="00DD6890" w:rsidRDefault="00DD6890" w:rsidP="008F7C86">
      <w:pPr>
        <w:rPr>
          <w:rFonts w:asciiTheme="majorHAnsi" w:hAnsiTheme="majorHAnsi"/>
          <w:sz w:val="24"/>
          <w:szCs w:val="24"/>
        </w:rPr>
        <w:sectPr w:rsidR="00DD6890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8F0196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DCE9DE865CDF4B9BB91603FEF873D853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8F0196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8F0196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9D129BE08A2440F99F1AA3223AFE4D61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8F0196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A974D47C92424D669A5D08B1A47BAB41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DD6890" w:rsidP="008F0196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4E47773B511A445F818514F7137D056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CA0950" w:rsidP="008F0196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Area of Plane Shapes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8F019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Pr="00F233B4" w:rsidRDefault="002935DF" w:rsidP="002935DF">
            <w:pPr>
              <w:rPr>
                <w:rFonts w:asciiTheme="majorHAnsi" w:hAnsiTheme="majorHAnsi"/>
                <w:position w:val="-6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F233B4">
              <w:rPr>
                <w:rFonts w:asciiTheme="majorHAnsi" w:hAnsiTheme="majorHAnsi"/>
                <w:color w:val="FF0000"/>
                <w:position w:val="-64"/>
                <w:sz w:val="24"/>
                <w:szCs w:val="24"/>
              </w:rPr>
              <w:object w:dxaOrig="2614" w:dyaOrig="816" w14:anchorId="70554199">
                <v:shape id="_x0000_i1078" type="#_x0000_t75" style="width:129.75pt;height:42pt" o:ole="">
                  <v:imagedata r:id="rId118" o:title=""/>
                </v:shape>
                <o:OLEObject Type="Embed" ProgID="FXEquation.Equation" ShapeID="_x0000_i1078" DrawAspect="Content" ObjectID="_1557221577" r:id="rId119"/>
              </w:object>
            </w:r>
            <w:r w:rsidRPr="00F233B4">
              <w:rPr>
                <w:rFonts w:asciiTheme="majorHAnsi" w:hAnsiTheme="majorHAnsi"/>
                <w:position w:val="-64"/>
                <w:sz w:val="24"/>
                <w:szCs w:val="24"/>
              </w:rPr>
              <w:t xml:space="preserve"> 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Pr="00DD7F37" w:rsidRDefault="002935DF" w:rsidP="002935DF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DD7F37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044" w:dyaOrig="276" w14:anchorId="6B200322">
                <v:shape id="_x0000_i1079" type="#_x0000_t75" style="width:102pt;height:12.75pt" o:ole="">
                  <v:imagedata r:id="rId120" o:title=""/>
                </v:shape>
                <o:OLEObject Type="Embed" ProgID="FXEquation.Equation" ShapeID="_x0000_i1079" DrawAspect="Content" ObjectID="_1557221578" r:id="rId121"/>
              </w:object>
            </w:r>
            <w:r w:rsidRPr="00DD7F37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  <w:p w:rsidR="002935DF" w:rsidRPr="00DD7F37" w:rsidRDefault="002935DF" w:rsidP="002935DF">
            <w:pPr>
              <w:rPr>
                <w:rFonts w:asciiTheme="majorHAnsi" w:hAnsiTheme="majorHAnsi"/>
                <w:b/>
                <w:position w:val="-2"/>
                <w:sz w:val="24"/>
                <w:szCs w:val="24"/>
              </w:rPr>
            </w:pP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4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th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Default="002935DF" w:rsidP="002935DF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 w:rsidRPr="00040551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4368" w:dyaOrig="532" w14:anchorId="4FF027FE">
                <v:shape id="_x0000_i1080" type="#_x0000_t75" style="width:218.25pt;height:27pt" o:ole="">
                  <v:imagedata r:id="rId122" o:title=""/>
                </v:shape>
                <o:OLEObject Type="Embed" ProgID="FXEquation.Equation" ShapeID="_x0000_i1080" DrawAspect="Content" ObjectID="_1557221579" r:id="rId123"/>
              </w:object>
            </w:r>
          </w:p>
          <w:p w:rsidR="002935DF" w:rsidRPr="00040551" w:rsidRDefault="002935DF" w:rsidP="002935DF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nd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Pr="00F23891" w:rsidRDefault="002935DF" w:rsidP="002935DF">
            <w:pPr>
              <w:rPr>
                <w:rFonts w:asciiTheme="majorHAnsi" w:hAnsiTheme="majorHAnsi"/>
                <w:position w:val="-7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F23891">
              <w:rPr>
                <w:rFonts w:asciiTheme="majorHAnsi" w:hAnsiTheme="majorHAnsi"/>
                <w:color w:val="FF0000"/>
                <w:position w:val="-70"/>
                <w:sz w:val="24"/>
                <w:szCs w:val="24"/>
              </w:rPr>
              <w:object w:dxaOrig="6138" w:dyaOrig="956" w14:anchorId="3F67B5CF">
                <v:shape id="_x0000_i1081" type="#_x0000_t75" style="width:307.5pt;height:47.25pt" o:ole="">
                  <v:imagedata r:id="rId124" o:title=""/>
                </v:shape>
                <o:OLEObject Type="Embed" ProgID="FXEquation.Equation" ShapeID="_x0000_i1081" DrawAspect="Content" ObjectID="_1557221580" r:id="rId125"/>
              </w:object>
            </w:r>
            <w:r w:rsidRPr="00F23891">
              <w:rPr>
                <w:rFonts w:asciiTheme="majorHAnsi" w:hAnsiTheme="majorHAnsi"/>
                <w:position w:val="-70"/>
                <w:sz w:val="24"/>
                <w:szCs w:val="24"/>
              </w:rPr>
              <w:t xml:space="preserve"> 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Default="009B5C5D" w:rsidP="002935D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object w:dxaOrig="1440" w:dyaOrig="1440" w14:anchorId="445AC675">
                <v:shape id="_x0000_s1315" type="#_x0000_t75" style="position:absolute;margin-left:139.55pt;margin-top:-.85pt;width:184.05pt;height:131.1pt;z-index:251871744;mso-position-horizontal-relative:text;mso-position-vertical-relative:text">
                  <v:imagedata r:id="rId126" o:title=""/>
                </v:shape>
                <o:OLEObject Type="Embed" ProgID="FXDraw.Graphic" ShapeID="_x0000_s1315" DrawAspect="Content" ObjectID="_1557221632" r:id="rId127"/>
              </w:object>
            </w:r>
            <w:r w:rsidR="002935DF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2935DF" w:rsidRDefault="002935DF" w:rsidP="002935DF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935DF" w:rsidRPr="00F23891" w:rsidRDefault="002935DF" w:rsidP="002935DF">
            <w:pPr>
              <w:rPr>
                <w:rFonts w:asciiTheme="majorHAnsi" w:hAnsiTheme="majorHAnsi"/>
                <w:position w:val="-66"/>
                <w:sz w:val="24"/>
                <w:szCs w:val="24"/>
              </w:rPr>
            </w:pPr>
            <w:r w:rsidRPr="00F23891">
              <w:rPr>
                <w:rFonts w:asciiTheme="majorHAnsi" w:hAnsiTheme="majorHAnsi"/>
                <w:color w:val="FF0000"/>
                <w:position w:val="-66"/>
                <w:sz w:val="24"/>
                <w:szCs w:val="24"/>
              </w:rPr>
              <w:object w:dxaOrig="2553" w:dyaOrig="832" w14:anchorId="697C49BF">
                <v:shape id="_x0000_i1083" type="#_x0000_t75" style="width:128.25pt;height:42pt" o:ole="">
                  <v:imagedata r:id="rId128" o:title=""/>
                </v:shape>
                <o:OLEObject Type="Embed" ProgID="FXEquation.Equation" ShapeID="_x0000_i1083" DrawAspect="Content" ObjectID="_1557221581" r:id="rId129"/>
              </w:object>
            </w:r>
            <w:r w:rsidRPr="00F23891">
              <w:rPr>
                <w:rFonts w:asciiTheme="majorHAnsi" w:hAnsiTheme="majorHAnsi"/>
                <w:position w:val="-66"/>
                <w:sz w:val="24"/>
                <w:szCs w:val="24"/>
              </w:rPr>
              <w:t xml:space="preserve"> </w:t>
            </w:r>
          </w:p>
          <w:p w:rsidR="002935DF" w:rsidRDefault="002935DF" w:rsidP="002935DF">
            <w:pPr>
              <w:rPr>
                <w:rFonts w:asciiTheme="majorHAnsi" w:hAnsiTheme="majorHAnsi"/>
                <w:b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st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  <w:p w:rsidR="002935DF" w:rsidRPr="00DB0921" w:rsidRDefault="002935DF" w:rsidP="002935DF">
            <w:pPr>
              <w:rPr>
                <w:rFonts w:asciiTheme="majorHAnsi" w:hAnsiTheme="majorHAnsi"/>
                <w:position w:val="-66"/>
                <w:sz w:val="24"/>
                <w:szCs w:val="24"/>
              </w:rPr>
            </w:pP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Default="002935DF" w:rsidP="002935D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Hectares would be too large a unit (used for areas of land 1 ha = 10 000 m</w:t>
            </w:r>
            <w:r w:rsidRPr="00F23891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) , square centimetres and square millimetres are too small a unit, so square metres would be best.</w:t>
            </w:r>
          </w:p>
          <w:p w:rsidR="002935DF" w:rsidRPr="000155AC" w:rsidRDefault="002935DF" w:rsidP="002935DF">
            <w:pPr>
              <w:rPr>
                <w:rFonts w:asciiTheme="majorHAnsi" w:hAnsiTheme="majorHAnsi"/>
                <w:position w:val="-38"/>
                <w:sz w:val="24"/>
                <w:szCs w:val="24"/>
              </w:rPr>
            </w:pP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4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th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Default="002935DF" w:rsidP="002935DF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13536A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866" w:dyaOrig="276" w14:anchorId="453609F7">
                <v:shape id="_x0000_i1084" type="#_x0000_t75" style="width:143.25pt;height:12.75pt" o:ole="">
                  <v:imagedata r:id="rId130" o:title=""/>
                </v:shape>
                <o:OLEObject Type="Embed" ProgID="FXEquation.Equation" ShapeID="_x0000_i1084" DrawAspect="Content" ObjectID="_1557221582" r:id="rId131"/>
              </w:object>
            </w:r>
            <w:r w:rsidRPr="0013536A"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  <w:p w:rsidR="002935DF" w:rsidRPr="0013536A" w:rsidRDefault="002935DF" w:rsidP="002935DF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rd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Pr="00354B5E" w:rsidRDefault="002935DF" w:rsidP="002935DF">
            <w:pPr>
              <w:rPr>
                <w:rFonts w:asciiTheme="majorHAnsi" w:hAnsiTheme="majorHAnsi"/>
                <w:position w:val="-82"/>
                <w:sz w:val="24"/>
                <w:szCs w:val="24"/>
              </w:rPr>
            </w:pPr>
            <w:r w:rsidRPr="00354B5E">
              <w:rPr>
                <w:rFonts w:asciiTheme="majorHAnsi" w:hAnsiTheme="majorHAnsi"/>
                <w:color w:val="FF0000"/>
                <w:position w:val="-82"/>
                <w:sz w:val="24"/>
                <w:szCs w:val="24"/>
              </w:rPr>
              <w:object w:dxaOrig="3540" w:dyaOrig="1176" w14:anchorId="61D34158">
                <v:shape id="_x0000_i1085" type="#_x0000_t75" style="width:177pt;height:59.25pt" o:ole="">
                  <v:imagedata r:id="rId132" o:title=""/>
                </v:shape>
                <o:OLEObject Type="Embed" ProgID="FXEquation.Equation" ShapeID="_x0000_i1085" DrawAspect="Content" ObjectID="_1557221583" r:id="rId133"/>
              </w:object>
            </w:r>
            <w:r w:rsidRPr="00354B5E">
              <w:rPr>
                <w:rFonts w:asciiTheme="majorHAnsi" w:hAnsiTheme="majorHAnsi"/>
                <w:position w:val="-82"/>
                <w:sz w:val="24"/>
                <w:szCs w:val="24"/>
              </w:rPr>
              <w:t xml:space="preserve"> </w:t>
            </w:r>
          </w:p>
          <w:p w:rsidR="002935DF" w:rsidRPr="00354B5E" w:rsidRDefault="002935DF" w:rsidP="002935D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nd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Pr="00F65AFC" w:rsidRDefault="002935DF" w:rsidP="002935DF">
            <w:pPr>
              <w:rPr>
                <w:rFonts w:asciiTheme="majorHAnsi" w:hAnsiTheme="majorHAnsi"/>
                <w:position w:val="-80"/>
                <w:sz w:val="24"/>
                <w:szCs w:val="24"/>
              </w:rPr>
            </w:pPr>
            <w:r w:rsidRPr="00F65AFC">
              <w:rPr>
                <w:rFonts w:asciiTheme="majorHAnsi" w:hAnsiTheme="majorHAnsi"/>
                <w:color w:val="FF0000"/>
                <w:position w:val="-80"/>
                <w:sz w:val="24"/>
                <w:szCs w:val="24"/>
              </w:rPr>
              <w:object w:dxaOrig="2896" w:dyaOrig="1152" w14:anchorId="371CA897">
                <v:shape id="_x0000_i1086" type="#_x0000_t75" style="width:144.75pt;height:57.75pt" o:ole="">
                  <v:imagedata r:id="rId134" o:title=""/>
                </v:shape>
                <o:OLEObject Type="Embed" ProgID="FXEquation.Equation" ShapeID="_x0000_i1086" DrawAspect="Content" ObjectID="_1557221584" r:id="rId135"/>
              </w:objec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Default="002935DF" w:rsidP="002935DF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 w:rsidRPr="00F65AFC">
              <w:rPr>
                <w:rFonts w:asciiTheme="majorHAnsi" w:hAnsiTheme="majorHAnsi"/>
                <w:color w:val="FF0000"/>
                <w:sz w:val="24"/>
                <w:szCs w:val="24"/>
              </w:rPr>
              <w:object w:dxaOrig="2896" w:dyaOrig="1172" w14:anchorId="0131827E">
                <v:shape id="_x0000_i1087" type="#_x0000_t75" style="width:144.75pt;height:59.25pt" o:ole="">
                  <v:imagedata r:id="rId136" o:title=""/>
                </v:shape>
                <o:OLEObject Type="Embed" ProgID="FXEquation.Equation" ShapeID="_x0000_i1087" DrawAspect="Content" ObjectID="_1557221585" r:id="rId137"/>
              </w:object>
            </w:r>
          </w:p>
          <w:p w:rsidR="002935DF" w:rsidRPr="00F65AFC" w:rsidRDefault="002935DF" w:rsidP="002935DF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st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Default="002935DF" w:rsidP="002935DF">
            <w:pPr>
              <w:rPr>
                <w:rFonts w:asciiTheme="majorHAnsi" w:hAnsiTheme="majorHAnsi"/>
                <w:position w:val="-3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F65AFC">
              <w:rPr>
                <w:rFonts w:asciiTheme="majorHAnsi" w:hAnsiTheme="majorHAnsi"/>
                <w:color w:val="FF0000"/>
                <w:position w:val="-36"/>
                <w:sz w:val="24"/>
                <w:szCs w:val="24"/>
              </w:rPr>
              <w:object w:dxaOrig="1710" w:dyaOrig="616" w14:anchorId="1E0D1AE0">
                <v:shape id="_x0000_i1088" type="#_x0000_t75" style="width:86.25pt;height:30pt" o:ole="">
                  <v:imagedata r:id="rId138" o:title=""/>
                </v:shape>
                <o:OLEObject Type="Embed" ProgID="FXEquation.Equation" ShapeID="_x0000_i1088" DrawAspect="Content" ObjectID="_1557221586" r:id="rId139"/>
              </w:object>
            </w:r>
            <w:r w:rsidRPr="00F65AFC">
              <w:rPr>
                <w:rFonts w:asciiTheme="majorHAnsi" w:hAnsiTheme="majorHAnsi"/>
                <w:position w:val="-36"/>
                <w:sz w:val="24"/>
                <w:szCs w:val="24"/>
              </w:rPr>
              <w:t xml:space="preserve"> </w:t>
            </w:r>
          </w:p>
          <w:p w:rsidR="002935DF" w:rsidRPr="00F65AFC" w:rsidRDefault="002935DF" w:rsidP="002935DF">
            <w:pPr>
              <w:rPr>
                <w:rFonts w:asciiTheme="majorHAnsi" w:hAnsiTheme="majorHAnsi"/>
                <w:position w:val="-36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rd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Pr="004B2153" w:rsidRDefault="002935DF" w:rsidP="002935DF">
            <w:pPr>
              <w:rPr>
                <w:rFonts w:asciiTheme="majorHAnsi" w:hAnsiTheme="majorHAnsi"/>
                <w:position w:val="-80"/>
                <w:sz w:val="24"/>
                <w:szCs w:val="24"/>
              </w:rPr>
            </w:pPr>
            <w:r w:rsidRPr="004B2153">
              <w:rPr>
                <w:rFonts w:asciiTheme="majorHAnsi" w:hAnsiTheme="majorHAnsi"/>
                <w:color w:val="FF0000"/>
                <w:position w:val="-80"/>
                <w:sz w:val="24"/>
                <w:szCs w:val="24"/>
              </w:rPr>
              <w:object w:dxaOrig="3000" w:dyaOrig="1152" w14:anchorId="6DEB5F42">
                <v:shape id="_x0000_i1089" type="#_x0000_t75" style="width:150.75pt;height:57.75pt" o:ole="">
                  <v:imagedata r:id="rId140" o:title=""/>
                </v:shape>
                <o:OLEObject Type="Embed" ProgID="FXEquation.Equation" ShapeID="_x0000_i1089" DrawAspect="Content" ObjectID="_1557221587" r:id="rId141"/>
              </w:objec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Default="002935DF" w:rsidP="002935DF">
            <w:pPr>
              <w:rPr>
                <w:rFonts w:asciiTheme="majorHAnsi" w:hAnsiTheme="majorHAnsi"/>
                <w:color w:val="FF0000"/>
                <w:position w:val="-190"/>
                <w:sz w:val="24"/>
                <w:szCs w:val="24"/>
              </w:rPr>
            </w:pPr>
            <w:r w:rsidRPr="005169B3">
              <w:rPr>
                <w:rFonts w:asciiTheme="majorHAnsi" w:hAnsiTheme="majorHAnsi"/>
                <w:color w:val="FF0000"/>
                <w:position w:val="-190"/>
                <w:sz w:val="24"/>
                <w:szCs w:val="24"/>
              </w:rPr>
              <w:object w:dxaOrig="2538" w:dyaOrig="2248" w14:anchorId="4813F0BD">
                <v:shape id="_x0000_i1090" type="#_x0000_t75" style="width:128.25pt;height:112.5pt" o:ole="">
                  <v:imagedata r:id="rId142" o:title=""/>
                </v:shape>
                <o:OLEObject Type="Embed" ProgID="FXEquation.Equation" ShapeID="_x0000_i1090" DrawAspect="Content" ObjectID="_1557221588" r:id="rId143"/>
              </w:object>
            </w:r>
          </w:p>
          <w:p w:rsidR="002935DF" w:rsidRPr="005169B3" w:rsidRDefault="002935DF" w:rsidP="002935DF">
            <w:pPr>
              <w:rPr>
                <w:rFonts w:asciiTheme="majorHAnsi" w:hAnsiTheme="majorHAnsi"/>
                <w:position w:val="-19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rd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Pr="004B2153" w:rsidRDefault="002935DF" w:rsidP="002935DF">
            <w:pPr>
              <w:rPr>
                <w:rFonts w:asciiTheme="majorHAnsi" w:hAnsiTheme="majorHAnsi"/>
                <w:position w:val="-80"/>
                <w:sz w:val="24"/>
                <w:szCs w:val="24"/>
              </w:rPr>
            </w:pPr>
            <w:r w:rsidRPr="004B2153">
              <w:rPr>
                <w:rFonts w:asciiTheme="majorHAnsi" w:hAnsiTheme="majorHAnsi"/>
                <w:color w:val="FF0000"/>
                <w:position w:val="-80"/>
                <w:sz w:val="24"/>
                <w:szCs w:val="24"/>
              </w:rPr>
              <w:object w:dxaOrig="3360" w:dyaOrig="1152" w14:anchorId="10CA05DE">
                <v:shape id="_x0000_i1091" type="#_x0000_t75" style="width:168.75pt;height:57.75pt" o:ole="">
                  <v:imagedata r:id="rId144" o:title=""/>
                </v:shape>
                <o:OLEObject Type="Embed" ProgID="FXEquation.Equation" ShapeID="_x0000_i1091" DrawAspect="Content" ObjectID="_1557221589" r:id="rId145"/>
              </w:objec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2935DF" w:rsidRDefault="002935DF" w:rsidP="002935DF">
            <w:pPr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5169B3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3124" w:dyaOrig="892" w14:anchorId="5FD4C069">
                <v:shape id="_x0000_i1092" type="#_x0000_t75" style="width:156pt;height:45pt" o:ole="">
                  <v:imagedata r:id="rId146" o:title=""/>
                </v:shape>
                <o:OLEObject Type="Embed" ProgID="FXEquation.Equation" ShapeID="_x0000_i1092" DrawAspect="Content" ObjectID="_1557221590" r:id="rId147"/>
              </w:object>
            </w:r>
          </w:p>
          <w:p w:rsidR="002935DF" w:rsidRPr="005169B3" w:rsidRDefault="002935DF" w:rsidP="002935DF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nd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8F0196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8F0196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953861633"/>
              <w:placeholder>
                <w:docPart w:val="E30B2CF18F7F4DDEB548EB3B49633035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8F0196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8F0196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287786267"/>
                <w:placeholder>
                  <w:docPart w:val="6A54B64ADB3345EF838228D79849E191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8F0196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824817181"/>
            <w:placeholder>
              <w:docPart w:val="3E36D971D3714D18B41F5BD0B47244E7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DD6890" w:rsidP="008F0196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396818929"/>
            <w:placeholder>
              <w:docPart w:val="3761B208A8D84C7A9ADD4DBA34832E8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CA0950" w:rsidP="008F0196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Area of Plane Shapes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Default="00DD6890" w:rsidP="008F0196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Default="00DD6890" w:rsidP="008F0196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DD6890" w:rsidRPr="00325745" w:rsidRDefault="00DD6890" w:rsidP="008F019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DD6890" w:rsidRDefault="00DD6890" w:rsidP="00DD6890"/>
    <w:p w:rsidR="00DD6890" w:rsidRP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6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9072"/>
      </w:tblGrid>
      <w:tr w:rsidR="005C0019" w:rsidTr="00BF6FD8">
        <w:trPr>
          <w:cantSplit/>
        </w:trPr>
        <w:tc>
          <w:tcPr>
            <w:tcW w:w="1134" w:type="dxa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9072" w:type="dxa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Pr="00E428AA" w:rsidRDefault="002935DF" w:rsidP="002935DF">
            <w:pPr>
              <w:rPr>
                <w:rFonts w:asciiTheme="majorHAnsi" w:hAnsiTheme="majorHAnsi"/>
                <w:position w:val="-3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E428AA">
              <w:rPr>
                <w:rFonts w:asciiTheme="majorHAnsi" w:hAnsiTheme="majorHAnsi"/>
                <w:color w:val="FF0000"/>
                <w:position w:val="-36"/>
                <w:sz w:val="24"/>
                <w:szCs w:val="24"/>
              </w:rPr>
              <w:object w:dxaOrig="2178" w:dyaOrig="532" w14:anchorId="2012F5D6">
                <v:shape id="_x0000_i1093" type="#_x0000_t75" style="width:109.5pt;height:25.5pt" o:ole="">
                  <v:imagedata r:id="rId148" o:title=""/>
                </v:shape>
                <o:OLEObject Type="Embed" ProgID="FXEquation.Equation" ShapeID="_x0000_i1093" DrawAspect="Content" ObjectID="_1557221591" r:id="rId149"/>
              </w:object>
            </w:r>
            <w:r w:rsidRPr="00E428AA">
              <w:rPr>
                <w:rFonts w:asciiTheme="majorHAnsi" w:hAnsiTheme="majorHAnsi"/>
                <w:position w:val="-36"/>
                <w:sz w:val="24"/>
                <w:szCs w:val="24"/>
              </w:rPr>
              <w:t xml:space="preserve"> 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Default="002935DF" w:rsidP="002935DF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478" w:dyaOrig="276" w14:anchorId="1D286CAB">
                <v:shape id="_x0000_i1094" type="#_x0000_t75" style="width:123.75pt;height:12.75pt" o:ole="">
                  <v:imagedata r:id="rId150" o:title=""/>
                </v:shape>
                <o:OLEObject Type="Embed" ProgID="FXEquation.Equation" ShapeID="_x0000_i1094" DrawAspect="Content" ObjectID="_1557221592" r:id="rId151"/>
              </w:object>
            </w:r>
          </w:p>
          <w:p w:rsidR="002935DF" w:rsidRDefault="002935DF" w:rsidP="002935D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st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Default="002935DF" w:rsidP="002935DF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227" w:dyaOrig="532" w14:anchorId="0E9BBC5A">
                <v:shape id="_x0000_i1095" type="#_x0000_t75" style="width:161.25pt;height:27pt" o:ole="">
                  <v:imagedata r:id="rId152" o:title=""/>
                </v:shape>
                <o:OLEObject Type="Embed" ProgID="FXEquation.Equation" ShapeID="_x0000_i1095" DrawAspect="Content" ObjectID="_1557221593" r:id="rId153"/>
              </w:object>
            </w:r>
          </w:p>
          <w:p w:rsidR="002935DF" w:rsidRPr="003B7B9E" w:rsidRDefault="002935DF" w:rsidP="002935DF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nd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Pr="00DA6940" w:rsidRDefault="002935DF" w:rsidP="002935DF">
            <w:pPr>
              <w:rPr>
                <w:rFonts w:asciiTheme="majorHAnsi" w:hAnsiTheme="majorHAnsi"/>
                <w:position w:val="-64"/>
                <w:sz w:val="24"/>
                <w:szCs w:val="24"/>
              </w:rPr>
            </w:pPr>
            <w:r w:rsidRPr="00DA6940">
              <w:rPr>
                <w:rFonts w:asciiTheme="majorHAnsi" w:hAnsiTheme="majorHAnsi"/>
                <w:color w:val="FF0000"/>
                <w:position w:val="-64"/>
                <w:sz w:val="24"/>
                <w:szCs w:val="24"/>
              </w:rPr>
              <w:object w:dxaOrig="2118" w:dyaOrig="816" w14:anchorId="3D983CFB">
                <v:shape id="_x0000_i1096" type="#_x0000_t75" style="width:105pt;height:39.75pt" o:ole="">
                  <v:imagedata r:id="rId154" o:title=""/>
                </v:shape>
                <o:OLEObject Type="Embed" ProgID="FXEquation.Equation" ShapeID="_x0000_i1096" DrawAspect="Content" ObjectID="_1557221594" r:id="rId155"/>
              </w:objec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Default="002935DF" w:rsidP="002935DF">
            <w:pPr>
              <w:rPr>
                <w:rFonts w:asciiTheme="majorHAnsi" w:hAnsiTheme="majorHAnsi"/>
                <w:color w:val="FF0000"/>
                <w:position w:val="-66"/>
                <w:sz w:val="24"/>
                <w:szCs w:val="24"/>
              </w:rPr>
            </w:pPr>
            <w:r w:rsidRPr="00DA6940">
              <w:rPr>
                <w:rFonts w:asciiTheme="majorHAnsi" w:hAnsiTheme="majorHAnsi"/>
                <w:color w:val="FF0000"/>
                <w:position w:val="-66"/>
                <w:sz w:val="24"/>
                <w:szCs w:val="24"/>
              </w:rPr>
              <w:object w:dxaOrig="3048" w:dyaOrig="832" w14:anchorId="7BEC10DC">
                <v:shape id="_x0000_i1097" type="#_x0000_t75" style="width:152.25pt;height:42pt" o:ole="">
                  <v:imagedata r:id="rId156" o:title=""/>
                </v:shape>
                <o:OLEObject Type="Embed" ProgID="FXEquation.Equation" ShapeID="_x0000_i1097" DrawAspect="Content" ObjectID="_1557221595" r:id="rId157"/>
              </w:object>
            </w:r>
          </w:p>
          <w:p w:rsidR="002935DF" w:rsidRPr="00DA6940" w:rsidRDefault="002935DF" w:rsidP="002935DF">
            <w:pPr>
              <w:rPr>
                <w:rFonts w:asciiTheme="majorHAnsi" w:hAnsiTheme="majorHAnsi"/>
                <w:position w:val="-66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rd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Pr="00007993" w:rsidRDefault="002935DF" w:rsidP="002935DF">
            <w:pPr>
              <w:rPr>
                <w:rFonts w:asciiTheme="majorHAnsi" w:hAnsiTheme="majorHAnsi"/>
                <w:position w:val="-52"/>
                <w:sz w:val="24"/>
                <w:szCs w:val="24"/>
              </w:rPr>
            </w:pPr>
            <w:r w:rsidRPr="00007993">
              <w:rPr>
                <w:rFonts w:asciiTheme="majorHAnsi" w:hAnsiTheme="majorHAnsi"/>
                <w:color w:val="FF0000"/>
                <w:position w:val="-52"/>
                <w:sz w:val="24"/>
                <w:szCs w:val="24"/>
              </w:rPr>
              <w:object w:dxaOrig="3484" w:dyaOrig="872" w14:anchorId="60F2EE4A">
                <v:shape id="_x0000_i1098" type="#_x0000_t75" style="width:174.75pt;height:44.25pt" o:ole="">
                  <v:imagedata r:id="rId158" o:title=""/>
                </v:shape>
                <o:OLEObject Type="Embed" ProgID="FXEquation.Equation" ShapeID="_x0000_i1098" DrawAspect="Content" ObjectID="_1557221596" r:id="rId159"/>
              </w:objec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Pr="00007993" w:rsidRDefault="002935DF" w:rsidP="002935DF">
            <w:pPr>
              <w:rPr>
                <w:rFonts w:asciiTheme="majorHAnsi" w:hAnsiTheme="majorHAnsi"/>
                <w:color w:val="FF0000"/>
                <w:position w:val="-80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sz w:val="24"/>
                <w:szCs w:val="24"/>
              </w:rPr>
              <w:t xml:space="preserve"> </w:t>
            </w:r>
            <w:r w:rsidRPr="00007993">
              <w:rPr>
                <w:rFonts w:asciiTheme="majorHAnsi" w:hAnsiTheme="majorHAnsi"/>
                <w:color w:val="FF0000"/>
                <w:position w:val="-80"/>
                <w:sz w:val="24"/>
                <w:szCs w:val="24"/>
              </w:rPr>
              <w:object w:dxaOrig="2913" w:dyaOrig="1152" w14:anchorId="0EDBAB9E">
                <v:shape id="_x0000_i1099" type="#_x0000_t75" style="width:146.25pt;height:57.75pt" o:ole="">
                  <v:imagedata r:id="rId160" o:title=""/>
                </v:shape>
                <o:OLEObject Type="Embed" ProgID="FXEquation.Equation" ShapeID="_x0000_i1099" DrawAspect="Content" ObjectID="_1557221597" r:id="rId161"/>
              </w:object>
            </w:r>
            <w:r w:rsidRPr="00007993">
              <w:rPr>
                <w:rFonts w:asciiTheme="majorHAnsi" w:hAnsiTheme="majorHAnsi"/>
                <w:color w:val="FF0000"/>
                <w:position w:val="-80"/>
                <w:sz w:val="24"/>
                <w:szCs w:val="24"/>
              </w:rPr>
              <w:t xml:space="preserve"> 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Default="002935DF" w:rsidP="002935DF">
            <w:pPr>
              <w:rPr>
                <w:rFonts w:asciiTheme="majorHAnsi" w:hAnsiTheme="majorHAnsi"/>
                <w:color w:val="FF0000"/>
                <w:position w:val="-110"/>
                <w:sz w:val="24"/>
                <w:szCs w:val="24"/>
              </w:rPr>
            </w:pPr>
            <w:r w:rsidRPr="00F74F36">
              <w:rPr>
                <w:rFonts w:asciiTheme="majorHAnsi" w:hAnsiTheme="majorHAnsi"/>
                <w:color w:val="FF0000"/>
                <w:position w:val="-110"/>
                <w:sz w:val="24"/>
                <w:szCs w:val="24"/>
              </w:rPr>
              <w:object w:dxaOrig="2748" w:dyaOrig="1452" w14:anchorId="4C9C6C2E">
                <v:shape id="_x0000_i1100" type="#_x0000_t75" style="width:136.5pt;height:72.75pt" o:ole="">
                  <v:imagedata r:id="rId162" o:title=""/>
                </v:shape>
                <o:OLEObject Type="Embed" ProgID="FXEquation.Equation" ShapeID="_x0000_i1100" DrawAspect="Content" ObjectID="_1557221598" r:id="rId163"/>
              </w:object>
            </w:r>
          </w:p>
          <w:p w:rsidR="002935DF" w:rsidRPr="00F74F36" w:rsidRDefault="002935DF" w:rsidP="002935DF">
            <w:pPr>
              <w:rPr>
                <w:rFonts w:asciiTheme="majorHAnsi" w:hAnsiTheme="majorHAnsi"/>
                <w:position w:val="-11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st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Pr="00F74F36" w:rsidRDefault="002935DF" w:rsidP="002935DF">
            <w:pPr>
              <w:rPr>
                <w:rFonts w:asciiTheme="majorHAnsi" w:hAnsiTheme="majorHAnsi"/>
                <w:color w:val="FF0000"/>
                <w:position w:val="-138"/>
                <w:sz w:val="24"/>
                <w:szCs w:val="24"/>
              </w:rPr>
            </w:pPr>
            <w:r w:rsidRPr="00F74F36">
              <w:rPr>
                <w:rFonts w:asciiTheme="majorHAnsi" w:hAnsiTheme="majorHAnsi"/>
                <w:color w:val="FF0000"/>
                <w:position w:val="-138"/>
                <w:sz w:val="24"/>
                <w:szCs w:val="24"/>
              </w:rPr>
              <w:object w:dxaOrig="2748" w:dyaOrig="1736" w14:anchorId="729B165F">
                <v:shape id="_x0000_i1101" type="#_x0000_t75" style="width:136.5pt;height:87pt" o:ole="">
                  <v:imagedata r:id="rId164" o:title=""/>
                </v:shape>
                <o:OLEObject Type="Embed" ProgID="FXEquation.Equation" ShapeID="_x0000_i1101" DrawAspect="Content" ObjectID="_1557221599" r:id="rId165"/>
              </w:objec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Pr="00725805" w:rsidRDefault="00725805" w:rsidP="002935DF">
            <w:pPr>
              <w:rPr>
                <w:rFonts w:asciiTheme="majorHAnsi" w:hAnsiTheme="majorHAnsi"/>
                <w:position w:val="-124"/>
                <w:sz w:val="24"/>
                <w:szCs w:val="24"/>
              </w:rPr>
            </w:pPr>
            <w:r w:rsidRPr="00725805">
              <w:rPr>
                <w:rFonts w:asciiTheme="majorHAnsi" w:hAnsiTheme="majorHAnsi"/>
                <w:color w:val="FF0000"/>
                <w:position w:val="-124"/>
                <w:sz w:val="24"/>
                <w:szCs w:val="24"/>
              </w:rPr>
              <w:object w:dxaOrig="3155" w:dyaOrig="1624" w14:anchorId="5F76A429">
                <v:shape id="_x0000_i1102" type="#_x0000_t75" style="width:157.5pt;height:81pt" o:ole="">
                  <v:imagedata r:id="rId166" o:title=""/>
                </v:shape>
                <o:OLEObject Type="Embed" ProgID="FXEquation.Equation" ShapeID="_x0000_i1102" DrawAspect="Content" ObjectID="_1557221600" r:id="rId167"/>
              </w:objec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Pr="002D5B32" w:rsidRDefault="002935DF" w:rsidP="002935DF">
            <w:pPr>
              <w:rPr>
                <w:rFonts w:asciiTheme="majorHAnsi" w:hAnsiTheme="majorHAnsi"/>
                <w:position w:val="-8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2D5B32">
              <w:rPr>
                <w:rFonts w:asciiTheme="majorHAnsi" w:hAnsiTheme="majorHAnsi"/>
                <w:color w:val="FF0000"/>
                <w:position w:val="-80"/>
                <w:sz w:val="24"/>
                <w:szCs w:val="24"/>
              </w:rPr>
              <w:object w:dxaOrig="4474" w:dyaOrig="1152" w14:anchorId="2C738BA6">
                <v:shape id="_x0000_i1103" type="#_x0000_t75" style="width:223.5pt;height:57.75pt" o:ole="">
                  <v:imagedata r:id="rId168" o:title=""/>
                </v:shape>
                <o:OLEObject Type="Embed" ProgID="FXEquation.Equation" ShapeID="_x0000_i1103" DrawAspect="Content" ObjectID="_1557221601" r:id="rId169"/>
              </w:object>
            </w:r>
            <w:r w:rsidRPr="002D5B32">
              <w:rPr>
                <w:rFonts w:asciiTheme="majorHAnsi" w:hAnsiTheme="majorHAnsi"/>
                <w:position w:val="-80"/>
                <w:sz w:val="24"/>
                <w:szCs w:val="24"/>
              </w:rPr>
              <w:t xml:space="preserve"> 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Default="002935DF" w:rsidP="002935DF">
            <w:pPr>
              <w:rPr>
                <w:rFonts w:asciiTheme="majorHAnsi" w:hAnsiTheme="majorHAnsi"/>
                <w:color w:val="FF0000"/>
                <w:position w:val="-58"/>
                <w:sz w:val="24"/>
                <w:szCs w:val="24"/>
              </w:rPr>
            </w:pPr>
            <w:r w:rsidRPr="006C5031">
              <w:rPr>
                <w:rFonts w:asciiTheme="majorHAnsi" w:hAnsiTheme="majorHAnsi"/>
                <w:color w:val="FF0000"/>
                <w:position w:val="-58"/>
                <w:sz w:val="24"/>
                <w:szCs w:val="24"/>
              </w:rPr>
              <w:object w:dxaOrig="3698" w:dyaOrig="1016" w14:anchorId="77A395AD">
                <v:shape id="_x0000_i1104" type="#_x0000_t75" style="width:185.25pt;height:50.25pt" o:ole="">
                  <v:imagedata r:id="rId170" o:title=""/>
                </v:shape>
                <o:OLEObject Type="Embed" ProgID="FXEquation.Equation" ShapeID="_x0000_i1104" DrawAspect="Content" ObjectID="_1557221602" r:id="rId171"/>
              </w:object>
            </w:r>
          </w:p>
          <w:p w:rsidR="002935DF" w:rsidRPr="006C5031" w:rsidRDefault="002935DF" w:rsidP="002935DF">
            <w:pPr>
              <w:rPr>
                <w:rFonts w:asciiTheme="majorHAnsi" w:hAnsiTheme="majorHAnsi"/>
                <w:position w:val="-5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b/>
                <w:position w:val="-2"/>
                <w:sz w:val="24"/>
                <w:szCs w:val="24"/>
                <w:vertAlign w:val="superscript"/>
              </w:rPr>
              <w:t>st</w:t>
            </w:r>
            <w:r w:rsidRPr="00DD7F37">
              <w:rPr>
                <w:rFonts w:asciiTheme="majorHAnsi" w:hAnsiTheme="majorHAnsi"/>
                <w:b/>
                <w:position w:val="-2"/>
                <w:sz w:val="24"/>
                <w:szCs w:val="24"/>
              </w:rPr>
              <w:t xml:space="preserve"> Answer</w: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Pr="00725805" w:rsidRDefault="00725805" w:rsidP="002935DF">
            <w:pPr>
              <w:rPr>
                <w:rFonts w:asciiTheme="majorHAnsi" w:hAnsiTheme="majorHAnsi"/>
                <w:position w:val="-128"/>
                <w:sz w:val="24"/>
                <w:szCs w:val="24"/>
              </w:rPr>
            </w:pPr>
            <w:r w:rsidRPr="00725805">
              <w:rPr>
                <w:rFonts w:asciiTheme="majorHAnsi" w:hAnsiTheme="majorHAnsi"/>
                <w:color w:val="FF0000"/>
                <w:position w:val="-128"/>
                <w:sz w:val="24"/>
                <w:szCs w:val="24"/>
              </w:rPr>
              <w:object w:dxaOrig="4208" w:dyaOrig="1488" w14:anchorId="23703E2D">
                <v:shape id="_x0000_i1105" type="#_x0000_t75" style="width:210.75pt;height:74.25pt" o:ole="">
                  <v:imagedata r:id="rId172" o:title=""/>
                </v:shape>
                <o:OLEObject Type="Embed" ProgID="FXEquation.Equation" ShapeID="_x0000_i1105" DrawAspect="Content" ObjectID="_1557221603" r:id="rId173"/>
              </w:objec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Default="002935DF" w:rsidP="002935DF">
            <w:pPr>
              <w:rPr>
                <w:rFonts w:asciiTheme="majorHAnsi" w:hAnsiTheme="majorHAnsi"/>
                <w:sz w:val="24"/>
                <w:szCs w:val="24"/>
              </w:rPr>
            </w:pPr>
            <w:r w:rsidRPr="003B7B9E"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4306" w:dyaOrig="2532" w14:anchorId="47A6E2CA">
                <v:shape id="_x0000_i1106" type="#_x0000_t75" style="width:214.5pt;height:126pt" o:ole="">
                  <v:imagedata r:id="rId174" o:title=""/>
                </v:shape>
                <o:OLEObject Type="Embed" ProgID="FXEquation.Equation" ShapeID="_x0000_i1106" DrawAspect="Content" ObjectID="_1557221604" r:id="rId175"/>
              </w:object>
            </w:r>
          </w:p>
        </w:tc>
      </w:tr>
      <w:tr w:rsidR="002935DF" w:rsidTr="00725805">
        <w:trPr>
          <w:cantSplit/>
        </w:trPr>
        <w:tc>
          <w:tcPr>
            <w:tcW w:w="1134" w:type="dxa"/>
          </w:tcPr>
          <w:p w:rsidR="002935DF" w:rsidRPr="00750A38" w:rsidRDefault="002935DF" w:rsidP="002935D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935DF" w:rsidRPr="00802519" w:rsidRDefault="002935DF" w:rsidP="002935DF">
            <w:pPr>
              <w:rPr>
                <w:rFonts w:asciiTheme="majorHAnsi" w:hAnsiTheme="majorHAnsi"/>
                <w:sz w:val="24"/>
                <w:szCs w:val="24"/>
              </w:rPr>
            </w:pPr>
            <w:r w:rsidRPr="00AD7FDB">
              <w:rPr>
                <w:rFonts w:asciiTheme="majorHAnsi" w:hAnsiTheme="majorHAnsi"/>
                <w:color w:val="FF0000"/>
                <w:position w:val="-234"/>
                <w:sz w:val="24"/>
                <w:szCs w:val="24"/>
              </w:rPr>
              <w:object w:dxaOrig="4564" w:dyaOrig="2432" w14:anchorId="74A5981A">
                <v:shape id="_x0000_i1107" type="#_x0000_t75" style="width:228.75pt;height:121.5pt" o:ole="">
                  <v:imagedata r:id="rId176" o:title=""/>
                </v:shape>
                <o:OLEObject Type="Embed" ProgID="FXEquation.Equation" ShapeID="_x0000_i1107" DrawAspect="Content" ObjectID="_1557221605" r:id="rId177"/>
              </w:object>
            </w:r>
          </w:p>
        </w:tc>
      </w:tr>
    </w:tbl>
    <w:p w:rsidR="00DD6890" w:rsidRDefault="00DD6890"/>
    <w:sectPr w:rsid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C5D" w:rsidRDefault="009B5C5D" w:rsidP="00C868AD">
      <w:r>
        <w:separator/>
      </w:r>
    </w:p>
  </w:endnote>
  <w:endnote w:type="continuationSeparator" w:id="0">
    <w:p w:rsidR="009B5C5D" w:rsidRDefault="009B5C5D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5805" w:rsidRDefault="007258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08D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25805" w:rsidRDefault="007258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5805" w:rsidRDefault="007258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5C5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25805" w:rsidRDefault="007258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C5D" w:rsidRDefault="009B5C5D" w:rsidP="00C868AD">
      <w:r>
        <w:separator/>
      </w:r>
    </w:p>
  </w:footnote>
  <w:footnote w:type="continuationSeparator" w:id="0">
    <w:p w:rsidR="009B5C5D" w:rsidRDefault="009B5C5D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5805" w:rsidRPr="00C868AD" w:rsidRDefault="009B5C5D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-13780315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725805">
          <w:rPr>
            <w:u w:val="single"/>
          </w:rPr>
          <w:t>School Name</w:t>
        </w:r>
      </w:sdtContent>
    </w:sdt>
    <w:r w:rsidR="00725805">
      <w:rPr>
        <w:u w:val="single"/>
      </w:rPr>
      <w:t xml:space="preserve">                       Mathematics </w:t>
    </w:r>
    <w:r w:rsidR="00725805" w:rsidRPr="00C868AD">
      <w:rPr>
        <w:u w:val="single"/>
      </w:rPr>
      <w:t>Test</w:t>
    </w:r>
    <w:r w:rsidR="00725805"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1775589371"/>
        <w:placeholder>
          <w:docPart w:val="6494593A7AFA4FF9A1D1689833183AB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25805">
          <w:rPr>
            <w:u w:val="single"/>
          </w:rPr>
          <w:t>Area of Plane Shapes</w:t>
        </w:r>
      </w:sdtContent>
    </w:sdt>
    <w:r w:rsidR="004E08D1">
      <w:rPr>
        <w:u w:val="single"/>
      </w:rPr>
      <w:tab/>
    </w:r>
    <w:sdt>
      <w:sdtPr>
        <w:rPr>
          <w:u w:val="single"/>
        </w:rPr>
        <w:alias w:val="Status"/>
        <w:tag w:val=""/>
        <w:id w:val="143868159"/>
        <w:placeholder>
          <w:docPart w:val="DDDF250F6B084A159B16ABB1FA0438C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725805"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1"/>
  </w:num>
  <w:num w:numId="8">
    <w:abstractNumId w:val="13"/>
  </w:num>
  <w:num w:numId="9">
    <w:abstractNumId w:val="3"/>
  </w:num>
  <w:num w:numId="10">
    <w:abstractNumId w:val="5"/>
  </w:num>
  <w:num w:numId="11">
    <w:abstractNumId w:val="7"/>
  </w:num>
  <w:num w:numId="12">
    <w:abstractNumId w:val="12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196"/>
    <w:rsid w:val="000176AA"/>
    <w:rsid w:val="000266E5"/>
    <w:rsid w:val="00095C69"/>
    <w:rsid w:val="00097813"/>
    <w:rsid w:val="000A3DF6"/>
    <w:rsid w:val="000C4CAD"/>
    <w:rsid w:val="000D3B5F"/>
    <w:rsid w:val="000F5C03"/>
    <w:rsid w:val="00110126"/>
    <w:rsid w:val="00130CA3"/>
    <w:rsid w:val="00146302"/>
    <w:rsid w:val="00153673"/>
    <w:rsid w:val="0018287C"/>
    <w:rsid w:val="00190DDA"/>
    <w:rsid w:val="00197427"/>
    <w:rsid w:val="001C73A2"/>
    <w:rsid w:val="001D1C88"/>
    <w:rsid w:val="001D25CA"/>
    <w:rsid w:val="001D51F7"/>
    <w:rsid w:val="00216994"/>
    <w:rsid w:val="002363A2"/>
    <w:rsid w:val="00246314"/>
    <w:rsid w:val="002727ED"/>
    <w:rsid w:val="002935DF"/>
    <w:rsid w:val="002A3CD8"/>
    <w:rsid w:val="002C1F1F"/>
    <w:rsid w:val="002F71E5"/>
    <w:rsid w:val="00325745"/>
    <w:rsid w:val="003570FE"/>
    <w:rsid w:val="00374BC9"/>
    <w:rsid w:val="00396770"/>
    <w:rsid w:val="003D41FF"/>
    <w:rsid w:val="00413DF5"/>
    <w:rsid w:val="00460B7C"/>
    <w:rsid w:val="00474558"/>
    <w:rsid w:val="00477CBE"/>
    <w:rsid w:val="004A64CB"/>
    <w:rsid w:val="004E08D1"/>
    <w:rsid w:val="004E195C"/>
    <w:rsid w:val="004E1D1E"/>
    <w:rsid w:val="00522775"/>
    <w:rsid w:val="005277D4"/>
    <w:rsid w:val="005503D3"/>
    <w:rsid w:val="005615AC"/>
    <w:rsid w:val="00591FD0"/>
    <w:rsid w:val="005B261E"/>
    <w:rsid w:val="005C0019"/>
    <w:rsid w:val="005C44C0"/>
    <w:rsid w:val="005E3EB0"/>
    <w:rsid w:val="005F70B5"/>
    <w:rsid w:val="00612119"/>
    <w:rsid w:val="00624B16"/>
    <w:rsid w:val="00641EA7"/>
    <w:rsid w:val="00667642"/>
    <w:rsid w:val="006718CF"/>
    <w:rsid w:val="006833C2"/>
    <w:rsid w:val="00693507"/>
    <w:rsid w:val="006A1410"/>
    <w:rsid w:val="006F3D36"/>
    <w:rsid w:val="00725805"/>
    <w:rsid w:val="00730DEA"/>
    <w:rsid w:val="007403DD"/>
    <w:rsid w:val="007A7013"/>
    <w:rsid w:val="007B3348"/>
    <w:rsid w:val="007C2664"/>
    <w:rsid w:val="007D39B1"/>
    <w:rsid w:val="0082347A"/>
    <w:rsid w:val="00827D24"/>
    <w:rsid w:val="00845ACB"/>
    <w:rsid w:val="00852E50"/>
    <w:rsid w:val="00853748"/>
    <w:rsid w:val="00860520"/>
    <w:rsid w:val="00885304"/>
    <w:rsid w:val="008959EE"/>
    <w:rsid w:val="008A20B4"/>
    <w:rsid w:val="008B7480"/>
    <w:rsid w:val="008C68D7"/>
    <w:rsid w:val="008F0196"/>
    <w:rsid w:val="008F3E43"/>
    <w:rsid w:val="008F7C86"/>
    <w:rsid w:val="00955159"/>
    <w:rsid w:val="009A5487"/>
    <w:rsid w:val="009B5C5D"/>
    <w:rsid w:val="009D24C3"/>
    <w:rsid w:val="009D5D26"/>
    <w:rsid w:val="009E0C2C"/>
    <w:rsid w:val="00A133A2"/>
    <w:rsid w:val="00A15276"/>
    <w:rsid w:val="00A158D7"/>
    <w:rsid w:val="00A23965"/>
    <w:rsid w:val="00A252B0"/>
    <w:rsid w:val="00A81533"/>
    <w:rsid w:val="00A824D7"/>
    <w:rsid w:val="00AB0C62"/>
    <w:rsid w:val="00AF1110"/>
    <w:rsid w:val="00B0317F"/>
    <w:rsid w:val="00B26BD8"/>
    <w:rsid w:val="00B55863"/>
    <w:rsid w:val="00B850EA"/>
    <w:rsid w:val="00B9780A"/>
    <w:rsid w:val="00BC0959"/>
    <w:rsid w:val="00BE233F"/>
    <w:rsid w:val="00BF6FD8"/>
    <w:rsid w:val="00C17E11"/>
    <w:rsid w:val="00C204E3"/>
    <w:rsid w:val="00C32EFC"/>
    <w:rsid w:val="00C342C2"/>
    <w:rsid w:val="00C56E1E"/>
    <w:rsid w:val="00C71E16"/>
    <w:rsid w:val="00C868AD"/>
    <w:rsid w:val="00CA0950"/>
    <w:rsid w:val="00CA11C9"/>
    <w:rsid w:val="00CA296A"/>
    <w:rsid w:val="00CA40AE"/>
    <w:rsid w:val="00CB13AF"/>
    <w:rsid w:val="00CD209A"/>
    <w:rsid w:val="00CE1F6D"/>
    <w:rsid w:val="00D03A78"/>
    <w:rsid w:val="00D33041"/>
    <w:rsid w:val="00D667E2"/>
    <w:rsid w:val="00D752EC"/>
    <w:rsid w:val="00D95422"/>
    <w:rsid w:val="00DB0E30"/>
    <w:rsid w:val="00DD06F8"/>
    <w:rsid w:val="00DD6890"/>
    <w:rsid w:val="00E371AE"/>
    <w:rsid w:val="00E57EE9"/>
    <w:rsid w:val="00E71A0F"/>
    <w:rsid w:val="00E73210"/>
    <w:rsid w:val="00E97D94"/>
    <w:rsid w:val="00EA0EAF"/>
    <w:rsid w:val="00EA29ED"/>
    <w:rsid w:val="00EB1449"/>
    <w:rsid w:val="00EB3839"/>
    <w:rsid w:val="00ED6A8F"/>
    <w:rsid w:val="00F00764"/>
    <w:rsid w:val="00F76BBF"/>
    <w:rsid w:val="00F942A2"/>
    <w:rsid w:val="00FB01C4"/>
    <w:rsid w:val="00FB0624"/>
    <w:rsid w:val="00FB4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16"/>
    <o:shapelayout v:ext="edit">
      <o:idmap v:ext="edit" data="1"/>
    </o:shapelayout>
  </w:shapeDefaults>
  <w:decimalSymbol w:val="."/>
  <w:listSeparator w:val=","/>
  <w14:docId w14:val="63EE4EDE"/>
  <w15:docId w15:val="{D1CFBCF1-32B1-4DA7-BF90-2F0BD844A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22775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22775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53.bin"/><Relationship Id="rId21" Type="http://schemas.openxmlformats.org/officeDocument/2006/relationships/image" Target="media/image8.png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footer" Target="footer1.xml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0.png"/><Relationship Id="rId112" Type="http://schemas.openxmlformats.org/officeDocument/2006/relationships/image" Target="media/image52.png"/><Relationship Id="rId133" Type="http://schemas.openxmlformats.org/officeDocument/2006/relationships/oleObject" Target="embeddings/oleObject61.bin"/><Relationship Id="rId138" Type="http://schemas.openxmlformats.org/officeDocument/2006/relationships/image" Target="media/image65.png"/><Relationship Id="rId154" Type="http://schemas.openxmlformats.org/officeDocument/2006/relationships/image" Target="media/image73.png"/><Relationship Id="rId159" Type="http://schemas.openxmlformats.org/officeDocument/2006/relationships/oleObject" Target="embeddings/oleObject74.bin"/><Relationship Id="rId175" Type="http://schemas.openxmlformats.org/officeDocument/2006/relationships/oleObject" Target="embeddings/oleObject82.bin"/><Relationship Id="rId170" Type="http://schemas.openxmlformats.org/officeDocument/2006/relationships/image" Target="media/image81.png"/><Relationship Id="rId16" Type="http://schemas.openxmlformats.org/officeDocument/2006/relationships/image" Target="media/image5.png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74" Type="http://schemas.openxmlformats.org/officeDocument/2006/relationships/oleObject" Target="embeddings/oleObject32.bin"/><Relationship Id="rId79" Type="http://schemas.openxmlformats.org/officeDocument/2006/relationships/image" Target="media/image35.png"/><Relationship Id="rId102" Type="http://schemas.openxmlformats.org/officeDocument/2006/relationships/image" Target="media/image47.png"/><Relationship Id="rId123" Type="http://schemas.openxmlformats.org/officeDocument/2006/relationships/oleObject" Target="embeddings/oleObject56.bin"/><Relationship Id="rId128" Type="http://schemas.openxmlformats.org/officeDocument/2006/relationships/image" Target="media/image60.png"/><Relationship Id="rId144" Type="http://schemas.openxmlformats.org/officeDocument/2006/relationships/image" Target="media/image68.png"/><Relationship Id="rId149" Type="http://schemas.openxmlformats.org/officeDocument/2006/relationships/oleObject" Target="embeddings/oleObject69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3.png"/><Relationship Id="rId160" Type="http://schemas.openxmlformats.org/officeDocument/2006/relationships/image" Target="media/image76.png"/><Relationship Id="rId165" Type="http://schemas.openxmlformats.org/officeDocument/2006/relationships/oleObject" Target="embeddings/oleObject77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footer" Target="footer2.xml"/><Relationship Id="rId69" Type="http://schemas.openxmlformats.org/officeDocument/2006/relationships/image" Target="media/image30.png"/><Relationship Id="rId113" Type="http://schemas.openxmlformats.org/officeDocument/2006/relationships/oleObject" Target="embeddings/oleObject51.bin"/><Relationship Id="rId118" Type="http://schemas.openxmlformats.org/officeDocument/2006/relationships/image" Target="media/image55.png"/><Relationship Id="rId134" Type="http://schemas.openxmlformats.org/officeDocument/2006/relationships/image" Target="media/image63.png"/><Relationship Id="rId139" Type="http://schemas.openxmlformats.org/officeDocument/2006/relationships/oleObject" Target="embeddings/oleObject64.bin"/><Relationship Id="rId80" Type="http://schemas.openxmlformats.org/officeDocument/2006/relationships/oleObject" Target="embeddings/oleObject35.bin"/><Relationship Id="rId85" Type="http://schemas.openxmlformats.org/officeDocument/2006/relationships/image" Target="media/image38.png"/><Relationship Id="rId150" Type="http://schemas.openxmlformats.org/officeDocument/2006/relationships/image" Target="media/image71.png"/><Relationship Id="rId155" Type="http://schemas.openxmlformats.org/officeDocument/2006/relationships/oleObject" Target="embeddings/oleObject72.bin"/><Relationship Id="rId171" Type="http://schemas.openxmlformats.org/officeDocument/2006/relationships/oleObject" Target="embeddings/oleObject80.bin"/><Relationship Id="rId176" Type="http://schemas.openxmlformats.org/officeDocument/2006/relationships/image" Target="media/image84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50.png"/><Relationship Id="rId124" Type="http://schemas.openxmlformats.org/officeDocument/2006/relationships/image" Target="media/image58.png"/><Relationship Id="rId129" Type="http://schemas.openxmlformats.org/officeDocument/2006/relationships/oleObject" Target="embeddings/oleObject59.bin"/><Relationship Id="rId54" Type="http://schemas.openxmlformats.org/officeDocument/2006/relationships/image" Target="media/image24.png"/><Relationship Id="rId70" Type="http://schemas.openxmlformats.org/officeDocument/2006/relationships/oleObject" Target="embeddings/oleObject30.bin"/><Relationship Id="rId75" Type="http://schemas.openxmlformats.org/officeDocument/2006/relationships/image" Target="media/image33.png"/><Relationship Id="rId91" Type="http://schemas.openxmlformats.org/officeDocument/2006/relationships/image" Target="media/image41.png"/><Relationship Id="rId96" Type="http://schemas.openxmlformats.org/officeDocument/2006/relationships/oleObject" Target="embeddings/oleObject43.bin"/><Relationship Id="rId140" Type="http://schemas.openxmlformats.org/officeDocument/2006/relationships/image" Target="media/image66.png"/><Relationship Id="rId145" Type="http://schemas.openxmlformats.org/officeDocument/2006/relationships/oleObject" Target="embeddings/oleObject67.bin"/><Relationship Id="rId161" Type="http://schemas.openxmlformats.org/officeDocument/2006/relationships/oleObject" Target="embeddings/oleObject75.bin"/><Relationship Id="rId16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3.png"/><Relationship Id="rId119" Type="http://schemas.openxmlformats.org/officeDocument/2006/relationships/oleObject" Target="embeddings/oleObject54.bin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image" Target="media/image28.png"/><Relationship Id="rId73" Type="http://schemas.openxmlformats.org/officeDocument/2006/relationships/image" Target="media/image32.png"/><Relationship Id="rId78" Type="http://schemas.openxmlformats.org/officeDocument/2006/relationships/oleObject" Target="embeddings/oleObject34.bin"/><Relationship Id="rId81" Type="http://schemas.openxmlformats.org/officeDocument/2006/relationships/image" Target="media/image36.png"/><Relationship Id="rId86" Type="http://schemas.openxmlformats.org/officeDocument/2006/relationships/oleObject" Target="embeddings/oleObject38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image" Target="media/image57.png"/><Relationship Id="rId130" Type="http://schemas.openxmlformats.org/officeDocument/2006/relationships/image" Target="media/image61.png"/><Relationship Id="rId135" Type="http://schemas.openxmlformats.org/officeDocument/2006/relationships/oleObject" Target="embeddings/oleObject62.bin"/><Relationship Id="rId143" Type="http://schemas.openxmlformats.org/officeDocument/2006/relationships/oleObject" Target="embeddings/oleObject66.bin"/><Relationship Id="rId148" Type="http://schemas.openxmlformats.org/officeDocument/2006/relationships/image" Target="media/image70.png"/><Relationship Id="rId151" Type="http://schemas.openxmlformats.org/officeDocument/2006/relationships/oleObject" Target="embeddings/oleObject70.bin"/><Relationship Id="rId156" Type="http://schemas.openxmlformats.org/officeDocument/2006/relationships/image" Target="media/image74.png"/><Relationship Id="rId164" Type="http://schemas.openxmlformats.org/officeDocument/2006/relationships/image" Target="media/image78.png"/><Relationship Id="rId169" Type="http://schemas.openxmlformats.org/officeDocument/2006/relationships/oleObject" Target="embeddings/oleObject79.bin"/><Relationship Id="rId177" Type="http://schemas.openxmlformats.org/officeDocument/2006/relationships/oleObject" Target="embeddings/oleObject8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72" Type="http://schemas.openxmlformats.org/officeDocument/2006/relationships/image" Target="media/image82.png"/><Relationship Id="rId180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3.bin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4.png"/><Relationship Id="rId104" Type="http://schemas.openxmlformats.org/officeDocument/2006/relationships/image" Target="media/image48.png"/><Relationship Id="rId120" Type="http://schemas.openxmlformats.org/officeDocument/2006/relationships/image" Target="media/image56.png"/><Relationship Id="rId125" Type="http://schemas.openxmlformats.org/officeDocument/2006/relationships/oleObject" Target="embeddings/oleObject57.bin"/><Relationship Id="rId141" Type="http://schemas.openxmlformats.org/officeDocument/2006/relationships/oleObject" Target="embeddings/oleObject65.bin"/><Relationship Id="rId146" Type="http://schemas.openxmlformats.org/officeDocument/2006/relationships/image" Target="media/image69.png"/><Relationship Id="rId167" Type="http://schemas.openxmlformats.org/officeDocument/2006/relationships/oleObject" Target="embeddings/oleObject78.bin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oleObject" Target="embeddings/oleObject41.bin"/><Relationship Id="rId16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oleObject" Target="embeddings/oleObject8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28.bin"/><Relationship Id="rId87" Type="http://schemas.openxmlformats.org/officeDocument/2006/relationships/image" Target="media/image39.png"/><Relationship Id="rId110" Type="http://schemas.openxmlformats.org/officeDocument/2006/relationships/image" Target="media/image51.png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image" Target="media/image64.png"/><Relationship Id="rId157" Type="http://schemas.openxmlformats.org/officeDocument/2006/relationships/oleObject" Target="embeddings/oleObject73.bin"/><Relationship Id="rId178" Type="http://schemas.openxmlformats.org/officeDocument/2006/relationships/fontTable" Target="fontTable.xml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6.bin"/><Relationship Id="rId152" Type="http://schemas.openxmlformats.org/officeDocument/2006/relationships/image" Target="media/image72.png"/><Relationship Id="rId173" Type="http://schemas.openxmlformats.org/officeDocument/2006/relationships/oleObject" Target="embeddings/oleObject81.bin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56" Type="http://schemas.openxmlformats.org/officeDocument/2006/relationships/image" Target="media/image25.png"/><Relationship Id="rId77" Type="http://schemas.openxmlformats.org/officeDocument/2006/relationships/image" Target="media/image34.png"/><Relationship Id="rId100" Type="http://schemas.openxmlformats.org/officeDocument/2006/relationships/oleObject" Target="embeddings/oleObject45.bin"/><Relationship Id="rId105" Type="http://schemas.openxmlformats.org/officeDocument/2006/relationships/oleObject" Target="embeddings/oleObject47.bin"/><Relationship Id="rId126" Type="http://schemas.openxmlformats.org/officeDocument/2006/relationships/image" Target="media/image59.png"/><Relationship Id="rId147" Type="http://schemas.openxmlformats.org/officeDocument/2006/relationships/oleObject" Target="embeddings/oleObject68.bin"/><Relationship Id="rId168" Type="http://schemas.openxmlformats.org/officeDocument/2006/relationships/image" Target="media/image80.png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2.png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5.bin"/><Relationship Id="rId142" Type="http://schemas.openxmlformats.org/officeDocument/2006/relationships/image" Target="media/image67.png"/><Relationship Id="rId163" Type="http://schemas.openxmlformats.org/officeDocument/2006/relationships/oleObject" Target="embeddings/oleObject76.bin"/><Relationship Id="rId3" Type="http://schemas.openxmlformats.org/officeDocument/2006/relationships/styles" Target="styles.xml"/><Relationship Id="rId25" Type="http://schemas.openxmlformats.org/officeDocument/2006/relationships/image" Target="media/image10.png"/><Relationship Id="rId46" Type="http://schemas.openxmlformats.org/officeDocument/2006/relationships/image" Target="media/image20.png"/><Relationship Id="rId67" Type="http://schemas.openxmlformats.org/officeDocument/2006/relationships/image" Target="media/image29.png"/><Relationship Id="rId116" Type="http://schemas.openxmlformats.org/officeDocument/2006/relationships/image" Target="media/image54.png"/><Relationship Id="rId137" Type="http://schemas.openxmlformats.org/officeDocument/2006/relationships/oleObject" Target="embeddings/oleObject63.bin"/><Relationship Id="rId158" Type="http://schemas.openxmlformats.org/officeDocument/2006/relationships/image" Target="media/image75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62" Type="http://schemas.openxmlformats.org/officeDocument/2006/relationships/header" Target="header1.xml"/><Relationship Id="rId83" Type="http://schemas.openxmlformats.org/officeDocument/2006/relationships/image" Target="media/image37.png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0.bin"/><Relationship Id="rId132" Type="http://schemas.openxmlformats.org/officeDocument/2006/relationships/image" Target="media/image62.png"/><Relationship Id="rId153" Type="http://schemas.openxmlformats.org/officeDocument/2006/relationships/oleObject" Target="embeddings/oleObject71.bin"/><Relationship Id="rId174" Type="http://schemas.openxmlformats.org/officeDocument/2006/relationships/image" Target="media/image83.png"/><Relationship Id="rId179" Type="http://schemas.openxmlformats.org/officeDocument/2006/relationships/glossaryDocument" Target="glossary/document.xml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106" Type="http://schemas.openxmlformats.org/officeDocument/2006/relationships/image" Target="media/image49.png"/><Relationship Id="rId127" Type="http://schemas.openxmlformats.org/officeDocument/2006/relationships/oleObject" Target="embeddings/oleObject58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\Draft%20products%202016\2016%207%2010%20Assessment%20Bank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DC195FD062F48F1B5CD1B74806B96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54003A-80E9-4D60-9B75-62CB1769605C}"/>
      </w:docPartPr>
      <w:docPartBody>
        <w:p w:rsidR="00B21469" w:rsidRDefault="00343B83">
          <w:pPr>
            <w:pStyle w:val="BDC195FD062F48F1B5CD1B74806B961E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6883960FF7E944A785E5A3E7BCBCAE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242E0A-70BE-4238-8029-7E3CBA59C6C6}"/>
      </w:docPartPr>
      <w:docPartBody>
        <w:p w:rsidR="00B21469" w:rsidRDefault="00343B83">
          <w:pPr>
            <w:pStyle w:val="6883960FF7E944A785E5A3E7BCBCAEBB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3E3A95CD391C40A2B1F94CEDC275D7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97D538-4DD5-49EB-AC8B-071C7C82BA1C}"/>
      </w:docPartPr>
      <w:docPartBody>
        <w:p w:rsidR="00B21469" w:rsidRDefault="00343B83">
          <w:pPr>
            <w:pStyle w:val="3E3A95CD391C40A2B1F94CEDC275D778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256D25F0934F4C66A8593C2D9094B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B1E29-5972-48B8-A258-8DFD098A606D}"/>
      </w:docPartPr>
      <w:docPartBody>
        <w:p w:rsidR="00B21469" w:rsidRDefault="00343B83">
          <w:pPr>
            <w:pStyle w:val="256D25F0934F4C66A8593C2D9094B395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88D90341D5654E4F8144101D865D50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37B328-EE9C-4512-8A84-8A6F09218F96}"/>
      </w:docPartPr>
      <w:docPartBody>
        <w:p w:rsidR="00B21469" w:rsidRDefault="00343B83">
          <w:pPr>
            <w:pStyle w:val="88D90341D5654E4F8144101D865D50C9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A838295273304E5AA45FE7DFEC8EE1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D4156F-6183-4025-8DD7-32E64E8C05A3}"/>
      </w:docPartPr>
      <w:docPartBody>
        <w:p w:rsidR="00B21469" w:rsidRDefault="00343B83">
          <w:pPr>
            <w:pStyle w:val="A838295273304E5AA45FE7DFEC8EE12D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6494593A7AFA4FF9A1D1689833183A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776BB-5126-4E13-BD16-4E0DA3B1D373}"/>
      </w:docPartPr>
      <w:docPartBody>
        <w:p w:rsidR="00B21469" w:rsidRDefault="00343B83">
          <w:pPr>
            <w:pStyle w:val="6494593A7AFA4FF9A1D1689833183ABC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8C15AA7443C740DF8EA7008A455861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1A9B7A-A8C3-4C0A-95DA-E827B8571B51}"/>
      </w:docPartPr>
      <w:docPartBody>
        <w:p w:rsidR="00B21469" w:rsidRDefault="00343B83">
          <w:pPr>
            <w:pStyle w:val="8C15AA7443C740DF8EA7008A45586145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DDDF250F6B084A159B16ABB1FA0438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1043FA-E133-4BBA-9631-ACD59C8C6DB1}"/>
      </w:docPartPr>
      <w:docPartBody>
        <w:p w:rsidR="00B21469" w:rsidRDefault="00343B83">
          <w:pPr>
            <w:pStyle w:val="DDDF250F6B084A159B16ABB1FA0438CF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DCE9DE865CDF4B9BB91603FEF873D8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1E0F5A-3103-48EE-9311-7B28172B351F}"/>
      </w:docPartPr>
      <w:docPartBody>
        <w:p w:rsidR="00B21469" w:rsidRDefault="00343B83">
          <w:pPr>
            <w:pStyle w:val="DCE9DE865CDF4B9BB91603FEF873D853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9D129BE08A2440F99F1AA3223AFE4D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BDAE3-7FFB-42C5-BE02-24D23A46AE33}"/>
      </w:docPartPr>
      <w:docPartBody>
        <w:p w:rsidR="00B21469" w:rsidRDefault="00343B83">
          <w:pPr>
            <w:pStyle w:val="9D129BE08A2440F99F1AA3223AFE4D61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A974D47C92424D669A5D08B1A47BAB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D7054-CA34-45A1-A1BF-D650CA20F804}"/>
      </w:docPartPr>
      <w:docPartBody>
        <w:p w:rsidR="00B21469" w:rsidRDefault="00343B83">
          <w:pPr>
            <w:pStyle w:val="A974D47C92424D669A5D08B1A47BAB41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4E47773B511A445F818514F7137D05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11CB1F-D0CC-4888-A0FC-DE21128B194E}"/>
      </w:docPartPr>
      <w:docPartBody>
        <w:p w:rsidR="00B21469" w:rsidRDefault="00343B83">
          <w:pPr>
            <w:pStyle w:val="4E47773B511A445F818514F7137D056E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E30B2CF18F7F4DDEB548EB3B496330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7A2456-2C78-42B9-8313-43DE69D7DDC0}"/>
      </w:docPartPr>
      <w:docPartBody>
        <w:p w:rsidR="00B21469" w:rsidRDefault="00343B83">
          <w:pPr>
            <w:pStyle w:val="E30B2CF18F7F4DDEB548EB3B49633035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6A54B64ADB3345EF838228D79849E1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7B7798-E61B-4DB7-B2E4-4F94D48F7D86}"/>
      </w:docPartPr>
      <w:docPartBody>
        <w:p w:rsidR="00B21469" w:rsidRDefault="00343B83">
          <w:pPr>
            <w:pStyle w:val="6A54B64ADB3345EF838228D79849E191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3E36D971D3714D18B41F5BD0B47244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C382D8-EC81-4E94-886F-36965421C511}"/>
      </w:docPartPr>
      <w:docPartBody>
        <w:p w:rsidR="00B21469" w:rsidRDefault="00343B83">
          <w:pPr>
            <w:pStyle w:val="3E36D971D3714D18B41F5BD0B47244E7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761B208A8D84C7A9ADD4DBA34832E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2AFDB-BD02-4641-B302-93E7554A40AC}"/>
      </w:docPartPr>
      <w:docPartBody>
        <w:p w:rsidR="00B21469" w:rsidRDefault="00343B83">
          <w:pPr>
            <w:pStyle w:val="3761B208A8D84C7A9ADD4DBA34832E8A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B83"/>
    <w:rsid w:val="00343B83"/>
    <w:rsid w:val="0045511C"/>
    <w:rsid w:val="006E733A"/>
    <w:rsid w:val="00B2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DC195FD062F48F1B5CD1B74806B961E">
    <w:name w:val="BDC195FD062F48F1B5CD1B74806B961E"/>
  </w:style>
  <w:style w:type="paragraph" w:customStyle="1" w:styleId="6883960FF7E944A785E5A3E7BCBCAEBB">
    <w:name w:val="6883960FF7E944A785E5A3E7BCBCAEBB"/>
  </w:style>
  <w:style w:type="paragraph" w:customStyle="1" w:styleId="3E3A95CD391C40A2B1F94CEDC275D778">
    <w:name w:val="3E3A95CD391C40A2B1F94CEDC275D778"/>
  </w:style>
  <w:style w:type="paragraph" w:customStyle="1" w:styleId="256D25F0934F4C66A8593C2D9094B395">
    <w:name w:val="256D25F0934F4C66A8593C2D9094B395"/>
  </w:style>
  <w:style w:type="paragraph" w:customStyle="1" w:styleId="88D90341D5654E4F8144101D865D50C9">
    <w:name w:val="88D90341D5654E4F8144101D865D50C9"/>
  </w:style>
  <w:style w:type="paragraph" w:customStyle="1" w:styleId="A838295273304E5AA45FE7DFEC8EE12D">
    <w:name w:val="A838295273304E5AA45FE7DFEC8EE12D"/>
  </w:style>
  <w:style w:type="paragraph" w:customStyle="1" w:styleId="6494593A7AFA4FF9A1D1689833183ABC">
    <w:name w:val="6494593A7AFA4FF9A1D1689833183ABC"/>
  </w:style>
  <w:style w:type="paragraph" w:customStyle="1" w:styleId="8C15AA7443C740DF8EA7008A45586145">
    <w:name w:val="8C15AA7443C740DF8EA7008A45586145"/>
  </w:style>
  <w:style w:type="paragraph" w:customStyle="1" w:styleId="0E1B45E342A8468BB48507B1E2AE7D86">
    <w:name w:val="0E1B45E342A8468BB48507B1E2AE7D86"/>
  </w:style>
  <w:style w:type="paragraph" w:customStyle="1" w:styleId="DDDF250F6B084A159B16ABB1FA0438CF">
    <w:name w:val="DDDF250F6B084A159B16ABB1FA0438CF"/>
  </w:style>
  <w:style w:type="paragraph" w:customStyle="1" w:styleId="1E5F0F7F57774406A797FFC699D02CE0">
    <w:name w:val="1E5F0F7F57774406A797FFC699D02CE0"/>
  </w:style>
  <w:style w:type="paragraph" w:customStyle="1" w:styleId="87FC9AB4123A49409554C9DE834D06ED">
    <w:name w:val="87FC9AB4123A49409554C9DE834D06ED"/>
  </w:style>
  <w:style w:type="paragraph" w:customStyle="1" w:styleId="DCE9DE865CDF4B9BB91603FEF873D853">
    <w:name w:val="DCE9DE865CDF4B9BB91603FEF873D853"/>
  </w:style>
  <w:style w:type="paragraph" w:customStyle="1" w:styleId="9D129BE08A2440F99F1AA3223AFE4D61">
    <w:name w:val="9D129BE08A2440F99F1AA3223AFE4D61"/>
  </w:style>
  <w:style w:type="paragraph" w:customStyle="1" w:styleId="A974D47C92424D669A5D08B1A47BAB41">
    <w:name w:val="A974D47C92424D669A5D08B1A47BAB41"/>
  </w:style>
  <w:style w:type="paragraph" w:customStyle="1" w:styleId="4E47773B511A445F818514F7137D056E">
    <w:name w:val="4E47773B511A445F818514F7137D056E"/>
  </w:style>
  <w:style w:type="paragraph" w:customStyle="1" w:styleId="E30B2CF18F7F4DDEB548EB3B49633035">
    <w:name w:val="E30B2CF18F7F4DDEB548EB3B49633035"/>
  </w:style>
  <w:style w:type="paragraph" w:customStyle="1" w:styleId="6A54B64ADB3345EF838228D79849E191">
    <w:name w:val="6A54B64ADB3345EF838228D79849E191"/>
  </w:style>
  <w:style w:type="paragraph" w:customStyle="1" w:styleId="3E36D971D3714D18B41F5BD0B47244E7">
    <w:name w:val="3E36D971D3714D18B41F5BD0B47244E7"/>
  </w:style>
  <w:style w:type="paragraph" w:customStyle="1" w:styleId="3761B208A8D84C7A9ADD4DBA34832E8A">
    <w:name w:val="3761B208A8D84C7A9ADD4DBA34832E8A"/>
  </w:style>
  <w:style w:type="paragraph" w:customStyle="1" w:styleId="D282930CC2804E46B7AD716FD319E284">
    <w:name w:val="D282930CC2804E46B7AD716FD319E284"/>
  </w:style>
  <w:style w:type="paragraph" w:customStyle="1" w:styleId="B0F1CDAE8C5B4779907CF8BFA51FFD8C">
    <w:name w:val="B0F1CDAE8C5B4779907CF8BFA51FFD8C"/>
  </w:style>
  <w:style w:type="paragraph" w:customStyle="1" w:styleId="A99FF05F785C4E68A40BF071020733A7">
    <w:name w:val="A99FF05F785C4E68A40BF071020733A7"/>
  </w:style>
  <w:style w:type="paragraph" w:customStyle="1" w:styleId="C2E8F2E474824F5D945594276C8D7613">
    <w:name w:val="C2E8F2E474824F5D945594276C8D7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6644CC-9F62-436C-B850-EB0B8A09A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3</TotalTime>
  <Pages>16</Pages>
  <Words>1210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Area of Plane Shapes</vt:lpstr>
    </vt:vector>
  </TitlesOfParts>
  <Company>Western Mathematics</Company>
  <LinksUpToDate>false</LinksUpToDate>
  <CharactersWithSpaces>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Area of Plane Shapes</dc:title>
  <dc:creator>Garry</dc:creator>
  <dc:description>School Name</dc:description>
  <cp:lastModifiedBy>Garry Thorn</cp:lastModifiedBy>
  <cp:revision>3</cp:revision>
  <dcterms:created xsi:type="dcterms:W3CDTF">2017-05-20T12:35:00Z</dcterms:created>
  <dcterms:modified xsi:type="dcterms:W3CDTF">2017-05-25T02:45:00Z</dcterms:modified>
  <cp:category>Year 7</cp:category>
  <cp:contentStatus>2017</cp:contentStatus>
</cp:coreProperties>
</file>