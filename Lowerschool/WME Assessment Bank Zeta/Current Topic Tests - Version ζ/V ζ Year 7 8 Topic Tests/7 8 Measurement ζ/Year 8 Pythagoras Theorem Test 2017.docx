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DE21F1D91CE7442CB306C1A71B92750F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39C2FF1305FC46068BD986C30C7886B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E5761DB9093C442796E3912F5F6D83F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733F01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284A62B2C7BB4DCE99F48A5BD681A61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733F01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Pythagoras Theorem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733F01" w:rsidRDefault="00733F01" w:rsidP="00733F01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Pr="00325745" w:rsidRDefault="00733F01" w:rsidP="00733F0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733F01" w:rsidTr="00733F01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733F01" w:rsidRDefault="00733F01" w:rsidP="00733F01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33F01" w:rsidRDefault="00733F01" w:rsidP="00733F01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Pythagoras’ theorem and its application to solving simple problems involving right angled triangles (ACMMG222)</w:t>
            </w:r>
          </w:p>
          <w:p w:rsidR="00733F01" w:rsidRPr="00E50531" w:rsidRDefault="00733F01" w:rsidP="00733F01">
            <w:pPr>
              <w:pStyle w:val="ListParagraph"/>
              <w:numPr>
                <w:ilvl w:val="0"/>
                <w:numId w:val="7"/>
              </w:numPr>
              <w:spacing w:after="0"/>
              <w:contextualSpacing w:val="0"/>
              <w:rPr>
                <w:rFonts w:ascii="Times New Roman" w:eastAsiaTheme="minorHAnsi" w:hAnsi="Times New Roman" w:cstheme="minorBidi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the concept of irrational numbers, including π (ACMMG186)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733F01" w:rsidRPr="00325745" w:rsidRDefault="00733F01" w:rsidP="00733F01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786C7B">
              <w:rPr>
                <w:rFonts w:asciiTheme="majorHAnsi" w:hAnsiTheme="majorHAnsi"/>
                <w:sz w:val="24"/>
                <w:szCs w:val="24"/>
              </w:rPr>
              <w:t>Calculators are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  <w:p w:rsidR="00786C7B" w:rsidRDefault="00786C7B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Diagrams are not to scale.</w:t>
            </w:r>
          </w:p>
        </w:tc>
      </w:tr>
      <w:tr w:rsidR="00B830A4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B830A4" w:rsidRPr="001B3341" w:rsidRDefault="00B830A4" w:rsidP="00B830A4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830A4" w:rsidRPr="00BD20C1" w:rsidRDefault="00B830A4" w:rsidP="005B3E56">
            <w:pPr>
              <w:rPr>
                <w:rFonts w:ascii="Times New Roman" w:hAnsi="Times New Roman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Which </w:t>
            </w:r>
            <w:r w:rsidR="00DA3C07">
              <w:rPr>
                <w:rFonts w:ascii="Times New Roman" w:hAnsi="Times New Roman"/>
                <w:sz w:val="24"/>
                <w:szCs w:val="24"/>
              </w:rPr>
              <w:t xml:space="preserve">side is the hypotenuse of </w:t>
            </w:r>
            <w:r w:rsidR="004E39E2">
              <w:rPr>
                <w:rFonts w:ascii="Times New Roman" w:hAnsi="Times New Roman"/>
                <w:sz w:val="24"/>
                <w:szCs w:val="24"/>
              </w:rPr>
              <w:t>the triangle shown below?</w:t>
            </w:r>
          </w:p>
          <w:p w:rsidR="00B830A4" w:rsidRPr="00BD20C1" w:rsidRDefault="001A7479" w:rsidP="005B3E56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</w:rPr>
              <w:object w:dxaOrig="1440" w:dyaOrig="1440" w14:anchorId="71DAD22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95" type="#_x0000_t75" style="position:absolute;margin-left:178.3pt;margin-top:9.85pt;width:215.85pt;height:97.6pt;z-index:251764736;mso-position-horizontal-relative:text;mso-position-vertical-relative:text">
                  <v:imagedata r:id="rId8" o:title=""/>
                </v:shape>
                <o:OLEObject Type="Embed" ProgID="FXDraw.Graphic" ShapeID="_x0000_s1095" DrawAspect="Content" ObjectID="_1556829483" r:id="rId9"/>
              </w:object>
            </w:r>
          </w:p>
          <w:p w:rsidR="00B830A4" w:rsidRPr="00B830A4" w:rsidRDefault="00B830A4" w:rsidP="005B3E56">
            <w:pPr>
              <w:spacing w:after="24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15B951DB" wp14:editId="01860AC4">
                      <wp:simplePos x="0" y="0"/>
                      <wp:positionH relativeFrom="column">
                        <wp:posOffset>538480</wp:posOffset>
                      </wp:positionH>
                      <wp:positionV relativeFrom="paragraph">
                        <wp:posOffset>5715</wp:posOffset>
                      </wp:positionV>
                      <wp:extent cx="254000" cy="1162050"/>
                      <wp:effectExtent l="0" t="0" r="12700" b="1905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000" cy="116205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0B750" id="Group 44" o:spid="_x0000_s1026" style="position:absolute;margin-left:42.4pt;margin-top:.45pt;width:20pt;height:91.5pt;z-index:25176371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P/xAAAANoAAAAPAAAAZHJzL2Rvd25yZXYueG1sRI9Ba8JA&#10;FITvQv/D8gpepG5ax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Pz7I//EAAAA2g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kxAAAANoAAAAPAAAAZHJzL2Rvd25yZXYueG1sRI9Ba8JA&#10;FITvQv/D8gpepG5a0M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JO3hmTEAAAA2g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830A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48" w:dyaOrig="188" w14:anchorId="72BE022E">
                <v:shape id="_x0000_i1026" type="#_x0000_t75" style="width:17.25pt;height:9.75pt" o:ole="">
                  <v:imagedata r:id="rId10" o:title=""/>
                </v:shape>
                <o:OLEObject Type="Embed" ProgID="FXEquation.Equation" ShapeID="_x0000_i1026" DrawAspect="Content" ObjectID="_1556829432" r:id="rId11"/>
              </w:object>
            </w:r>
            <w:r w:rsidRPr="00B830A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B830A4" w:rsidRPr="00B830A4" w:rsidRDefault="00B830A4" w:rsidP="005B3E56">
            <w:pPr>
              <w:spacing w:after="24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830A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34" w:dyaOrig="188" w14:anchorId="7E668609">
                <v:shape id="_x0000_i1027" type="#_x0000_t75" style="width:16.5pt;height:9.75pt" o:ole="">
                  <v:imagedata r:id="rId12" o:title=""/>
                </v:shape>
                <o:OLEObject Type="Embed" ProgID="FXEquation.Equation" ShapeID="_x0000_i1027" DrawAspect="Content" ObjectID="_1556829433" r:id="rId13"/>
              </w:object>
            </w:r>
          </w:p>
          <w:p w:rsidR="00B830A4" w:rsidRPr="00B830A4" w:rsidRDefault="00B830A4" w:rsidP="005B3E56">
            <w:pPr>
              <w:spacing w:after="240"/>
              <w:rPr>
                <w:rFonts w:ascii="Times New Roman" w:hAnsi="Times New Roman"/>
                <w:position w:val="-2"/>
                <w:sz w:val="12"/>
                <w:szCs w:val="12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830A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188" w14:anchorId="3E30F3B1">
                <v:shape id="_x0000_i1028" type="#_x0000_t75" style="width:15.75pt;height:9.75pt" o:ole="">
                  <v:imagedata r:id="rId14" o:title=""/>
                </v:shape>
                <o:OLEObject Type="Embed" ProgID="FXEquation.Equation" ShapeID="_x0000_i1028" DrawAspect="Content" ObjectID="_1556829434" r:id="rId15"/>
              </w:object>
            </w:r>
          </w:p>
          <w:p w:rsidR="00B830A4" w:rsidRPr="00B830A4" w:rsidRDefault="00B830A4" w:rsidP="005B3E56">
            <w:pPr>
              <w:spacing w:after="24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830A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6" w:dyaOrig="188" w14:anchorId="7701A0D8">
                <v:shape id="_x0000_i1029" type="#_x0000_t75" style="width:14.25pt;height:9.75pt" o:ole="">
                  <v:imagedata r:id="rId16" o:title=""/>
                </v:shape>
                <o:OLEObject Type="Embed" ProgID="FXEquation.Equation" ShapeID="_x0000_i1029" DrawAspect="Content" ObjectID="_1556829435" r:id="rId17"/>
              </w:object>
            </w:r>
          </w:p>
          <w:p w:rsidR="00B830A4" w:rsidRPr="00BD20C1" w:rsidRDefault="00B830A4" w:rsidP="00195CD0">
            <w:pPr>
              <w:pStyle w:val="QuestionStyle"/>
            </w:pPr>
            <w:r w:rsidRPr="00BD20C1">
              <w:tab/>
            </w: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pStyle w:val="QuestionStyle"/>
            </w:pPr>
            <w:r w:rsidRPr="00086BBF">
              <w:t>Write a statement of Pythagoras Theorem fo</w:t>
            </w:r>
            <w:r>
              <w:t>r the</w:t>
            </w:r>
            <w:r w:rsidRPr="00086BBF">
              <w:t xml:space="preserve"> triangle shown.</w:t>
            </w:r>
          </w:p>
          <w:p w:rsidR="00C01502" w:rsidRPr="00086BBF" w:rsidRDefault="001A7479" w:rsidP="00C01502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E386378">
                <v:shape id="_x0000_s1222" type="#_x0000_t75" style="position:absolute;margin-left:49.65pt;margin-top:1.85pt;width:150.3pt;height:73.05pt;z-index:252046336;mso-position-horizontal-relative:text;mso-position-vertical-relative:text">
                  <v:imagedata r:id="rId18" o:title=""/>
                </v:shape>
                <o:OLEObject Type="Embed" ProgID="FXDraw.Graphic" ShapeID="_x0000_s1222" DrawAspect="Content" ObjectID="_1556829484" r:id="rId19"/>
              </w:object>
            </w: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0D63D4C2" wp14:editId="49E5C1C9">
                      <wp:simplePos x="0" y="0"/>
                      <wp:positionH relativeFrom="column">
                        <wp:posOffset>3079033</wp:posOffset>
                      </wp:positionH>
                      <wp:positionV relativeFrom="paragraph">
                        <wp:posOffset>23124</wp:posOffset>
                      </wp:positionV>
                      <wp:extent cx="2537460" cy="525780"/>
                      <wp:effectExtent l="15240" t="12065" r="9525" b="14605"/>
                      <wp:wrapNone/>
                      <wp:docPr id="31" name="Rectangle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37460" cy="525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A7479" w:rsidRDefault="001A747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63D4C2" id="Rectangle 86" o:spid="_x0000_s1026" style="position:absolute;margin-left:242.45pt;margin-top:1.8pt;width:199.8pt;height:41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" filled="f" strokecolor="black [3213]" strokeweight="1.5pt">
                      <v:textbox>
                        <w:txbxContent>
                          <w:p w:rsidR="001A7479" w:rsidRDefault="001A7479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BD20C1" w:rsidRDefault="001A7479" w:rsidP="00C0150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object w:dxaOrig="1440" w:dyaOrig="1440" w14:anchorId="212F51C1">
                <v:shape id="_x0000_s1200" type="#_x0000_t75" style="position:absolute;margin-left:224.5pt;margin-top:22.5pt;width:213.05pt;height:86.75pt;z-index:251999232;mso-position-horizontal-relative:text;mso-position-vertical-relative:text">
                  <v:imagedata r:id="rId20" o:title=""/>
                </v:shape>
                <o:OLEObject Type="Embed" ProgID="FXDraw.Graphic" ShapeID="_x0000_s1200" DrawAspect="Content" ObjectID="_1556829485" r:id="rId21"/>
              </w:object>
            </w:r>
            <w:r w:rsidR="00C01502" w:rsidRPr="00BD20C1">
              <w:rPr>
                <w:rFonts w:ascii="Times New Roman" w:hAnsi="Times New Roman"/>
              </w:rPr>
              <w:t xml:space="preserve">Which </w:t>
            </w:r>
            <w:r w:rsidR="00C01502">
              <w:rPr>
                <w:rFonts w:ascii="Times New Roman" w:hAnsi="Times New Roman"/>
              </w:rPr>
              <w:t xml:space="preserve">calculation could be used to find the value of </w:t>
            </w:r>
            <w:r w:rsidR="00C01502" w:rsidRPr="00C873E8">
              <w:rPr>
                <w:rFonts w:ascii="Times New Roman" w:hAnsi="Times New Roman"/>
                <w:i/>
              </w:rPr>
              <w:t>d</w:t>
            </w:r>
            <w:r w:rsidR="00C01502">
              <w:rPr>
                <w:rFonts w:ascii="Times New Roman" w:hAnsi="Times New Roman"/>
              </w:rPr>
              <w:t>?</w:t>
            </w:r>
          </w:p>
          <w:p w:rsidR="00C01502" w:rsidRPr="00BD20C1" w:rsidRDefault="00C01502" w:rsidP="00C0150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01502" w:rsidRPr="00C873E8" w:rsidRDefault="00C01502" w:rsidP="00C0150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96160" behindDoc="0" locked="0" layoutInCell="1" allowOverlap="1" wp14:anchorId="721D9F84" wp14:editId="757D6E4E">
                      <wp:simplePos x="0" y="0"/>
                      <wp:positionH relativeFrom="column">
                        <wp:posOffset>573819</wp:posOffset>
                      </wp:positionH>
                      <wp:positionV relativeFrom="paragraph">
                        <wp:posOffset>55025</wp:posOffset>
                      </wp:positionV>
                      <wp:extent cx="213360" cy="883920"/>
                      <wp:effectExtent l="0" t="0" r="15240" b="1143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8B882B" id="Group 10" o:spid="_x0000_s1026" style="position:absolute;margin-left:45.2pt;margin-top:4.35pt;width:16.8pt;height:69.6pt;z-index:2519961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C873E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78" w:dyaOrig="276" w14:anchorId="65259255">
                <v:shape id="_x0000_i1032" type="#_x0000_t75" style="width:63.75pt;height:14.25pt" o:ole="">
                  <v:imagedata r:id="rId22" o:title=""/>
                </v:shape>
                <o:OLEObject Type="Embed" ProgID="FXEquation.Equation" ShapeID="_x0000_i1032" DrawAspect="Content" ObjectID="_1556829436" r:id="rId23"/>
              </w:object>
            </w:r>
            <w:r w:rsidRPr="00C873E8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C01502" w:rsidRPr="00C873E8" w:rsidRDefault="00C01502" w:rsidP="00C0150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Pr="00C873E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68" w:dyaOrig="276">
                <v:shape id="_x0000_i1033" type="#_x0000_t75" style="width:68.25pt;height:14.25pt" o:ole="">
                  <v:imagedata r:id="rId24" o:title=""/>
                </v:shape>
                <o:OLEObject Type="Embed" ProgID="FXEquation.Equation" ShapeID="_x0000_i1033" DrawAspect="Content" ObjectID="_1556829437" r:id="rId25"/>
              </w:object>
            </w:r>
          </w:p>
          <w:p w:rsidR="00C01502" w:rsidRPr="00C873E8" w:rsidRDefault="00C01502" w:rsidP="00C01502">
            <w:pPr>
              <w:rPr>
                <w:rFonts w:ascii="Times New Roman" w:hAnsi="Times New Roman"/>
                <w:position w:val="-2"/>
                <w:sz w:val="12"/>
                <w:szCs w:val="12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Pr="00C873E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97" w:dyaOrig="276">
                <v:shape id="_x0000_i1034" type="#_x0000_t75" style="width:69.75pt;height:14.25pt" o:ole="">
                  <v:imagedata r:id="rId26" o:title=""/>
                </v:shape>
                <o:OLEObject Type="Embed" ProgID="FXEquation.Equation" ShapeID="_x0000_i1034" DrawAspect="Content" ObjectID="_1556829438" r:id="rId27"/>
              </w:object>
            </w:r>
          </w:p>
          <w:p w:rsidR="00C01502" w:rsidRPr="00C873E8" w:rsidRDefault="00C01502" w:rsidP="00C0150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Pr="00C873E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88" w:dyaOrig="276">
                <v:shape id="_x0000_i1035" type="#_x0000_t75" style="width:74.25pt;height:14.25pt" o:ole="">
                  <v:imagedata r:id="rId28" o:title=""/>
                </v:shape>
                <o:OLEObject Type="Embed" ProgID="FXEquation.Equation" ShapeID="_x0000_i1035" DrawAspect="Content" ObjectID="_1556829439" r:id="rId29"/>
              </w:object>
            </w:r>
          </w:p>
          <w:p w:rsidR="00C01502" w:rsidRPr="00BD20C1" w:rsidRDefault="00C01502" w:rsidP="00C01502">
            <w:pPr>
              <w:rPr>
                <w:rFonts w:ascii="Times New Roman" w:hAnsi="Times New Roman"/>
              </w:rPr>
            </w:pP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BD20C1" w:rsidRDefault="00C01502" w:rsidP="00C01502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BD20C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01502" w:rsidRPr="00BD20C1" w:rsidRDefault="001A7479" w:rsidP="00C0150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42752F9">
                <v:shape id="_x0000_s1202" type="#_x0000_t75" style="position:absolute;margin-left:201pt;margin-top:5.75pt;width:186.85pt;height:88.05pt;z-index:252004352;mso-position-horizontal-relative:text;mso-position-vertical-relative:text">
                  <v:imagedata r:id="rId30" o:title=""/>
                </v:shape>
                <o:OLEObject Type="Embed" ProgID="FXDraw.Graphic" ShapeID="_x0000_s1202" DrawAspect="Content" ObjectID="_1556829486" r:id="rId31"/>
              </w:object>
            </w:r>
          </w:p>
          <w:p w:rsidR="00C01502" w:rsidRPr="00BD20C1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BD20C1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BD20C1" w:rsidRDefault="00C01502" w:rsidP="00C01502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67FDA124" wp14:editId="081BD732">
                      <wp:simplePos x="0" y="0"/>
                      <wp:positionH relativeFrom="column">
                        <wp:posOffset>1159856</wp:posOffset>
                      </wp:positionH>
                      <wp:positionV relativeFrom="paragraph">
                        <wp:posOffset>117780</wp:posOffset>
                      </wp:positionV>
                      <wp:extent cx="942975" cy="447675"/>
                      <wp:effectExtent l="13335" t="13970" r="15240" b="14605"/>
                      <wp:wrapNone/>
                      <wp:docPr id="33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6F177C" id="Rectangle 21" o:spid="_x0000_s1026" style="position:absolute;margin-left:91.35pt;margin-top:9.25pt;width:74.25pt;height:35.2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" strokeweight="1.5pt"/>
                  </w:pict>
                </mc:Fallback>
              </mc:AlternateContent>
            </w: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BD20C1">
              <w:rPr>
                <w:rFonts w:ascii="Times New Roman" w:hAnsi="Times New Roman"/>
                <w:sz w:val="40"/>
                <w:szCs w:val="40"/>
              </w:rPr>
              <w:t xml:space="preserve">                              </w:t>
            </w:r>
          </w:p>
          <w:p w:rsidR="00C01502" w:rsidRPr="00BD20C1" w:rsidRDefault="00C01502" w:rsidP="00C01502">
            <w:pPr>
              <w:rPr>
                <w:rFonts w:ascii="Times New Roman" w:hAnsi="Times New Roman"/>
              </w:rPr>
            </w:pP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BD20C1" w:rsidRDefault="00C01502" w:rsidP="00C01502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BC</w:t>
            </w:r>
            <w:r w:rsidRPr="00BD20C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01502" w:rsidRPr="00BD20C1" w:rsidRDefault="001A7479" w:rsidP="00C01502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w:object w:dxaOrig="1440" w:dyaOrig="1440" w14:anchorId="24EAF77F">
                <v:shape id="_x0000_s1199" type="#_x0000_t75" style="position:absolute;margin-left:214.8pt;margin-top:5.1pt;width:207pt;height:98.15pt;z-index:251997184;mso-position-horizontal-relative:text;mso-position-vertical-relative:text">
                  <v:imagedata r:id="rId32" o:title=""/>
                </v:shape>
                <o:OLEObject Type="Embed" ProgID="FXDraw.Graphic" ShapeID="_x0000_s1199" DrawAspect="Content" ObjectID="_1556829487" r:id="rId33"/>
              </w:object>
            </w:r>
          </w:p>
          <w:p w:rsidR="00C01502" w:rsidRPr="00BD20C1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BD20C1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BD20C1" w:rsidRDefault="00C01502" w:rsidP="00C01502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2F1B48F8" wp14:editId="44CB2796">
                      <wp:simplePos x="0" y="0"/>
                      <wp:positionH relativeFrom="column">
                        <wp:posOffset>1242703</wp:posOffset>
                      </wp:positionH>
                      <wp:positionV relativeFrom="paragraph">
                        <wp:posOffset>125243</wp:posOffset>
                      </wp:positionV>
                      <wp:extent cx="942975" cy="447675"/>
                      <wp:effectExtent l="12065" t="9525" r="16510" b="9525"/>
                      <wp:wrapNone/>
                      <wp:docPr id="3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2010F3" id="Rectangle 22" o:spid="_x0000_s1026" style="position:absolute;margin-left:97.85pt;margin-top:9.85pt;width:74.25pt;height:35.2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" strokeweight="1.5pt"/>
                  </w:pict>
                </mc:Fallback>
              </mc:AlternateContent>
            </w: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C01502" w:rsidRPr="00BD20C1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00256" behindDoc="0" locked="0" layoutInCell="1" allowOverlap="1" wp14:anchorId="40BA88FF" wp14:editId="4F2680DE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8890" t="10795" r="10160" b="8255"/>
                      <wp:wrapNone/>
                      <wp:docPr id="241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24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0EFC4C" id="Group 23" o:spid="_x0000_s1026" style="position:absolute;margin-left:117.5pt;margin-top:590.4pt;width:222pt;height:36pt;z-index:25200025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"/>
                    </v:group>
                  </w:pict>
                </mc:Fallback>
              </mc:AlternateContent>
            </w: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pStyle w:val="QuestionStyle"/>
            </w:pPr>
            <w:r w:rsidRPr="00086BBF">
              <w:t xml:space="preserve">What is the length of </w:t>
            </w:r>
            <w:r w:rsidR="00B8252A">
              <w:rPr>
                <w:i/>
              </w:rPr>
              <w:t>XY</w:t>
            </w:r>
            <w:r w:rsidRPr="00086BBF">
              <w:t>?</w:t>
            </w:r>
          </w:p>
          <w:p w:rsidR="00C01502" w:rsidRPr="00086BBF" w:rsidRDefault="001A7479" w:rsidP="00C01502">
            <w:pPr>
              <w:pStyle w:val="QuestionStyle"/>
            </w:pPr>
            <w:r>
              <w:object w:dxaOrig="1440" w:dyaOrig="1440" w14:anchorId="45A672AC">
                <v:shape id="_x0000_s1201" type="#_x0000_t75" style="position:absolute;margin-left:214.8pt;margin-top:4.45pt;width:171.05pt;height:71.75pt;z-index:252003328;mso-position-horizontal-relative:text;mso-position-vertical-relative:text">
                  <v:imagedata r:id="rId34" o:title=""/>
                </v:shape>
                <o:OLEObject Type="Embed" ProgID="FXDraw.Graphic" ShapeID="_x0000_s1201" DrawAspect="Content" ObjectID="_1556829488" r:id="rId35"/>
              </w:object>
            </w: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132AA383" wp14:editId="65CF8A6A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37465</wp:posOffset>
                      </wp:positionV>
                      <wp:extent cx="1045210" cy="373380"/>
                      <wp:effectExtent l="12065" t="16510" r="9525" b="10160"/>
                      <wp:wrapNone/>
                      <wp:docPr id="240" name="Rectangl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521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A7479" w:rsidRDefault="001A747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2AA383" id="Rectangle 85" o:spid="_x0000_s1027" style="position:absolute;margin-left:1in;margin-top:2.95pt;width:82.3pt;height:29.4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" filled="f" strokecolor="black [3213]" strokeweight="1.5pt">
                      <v:textbox>
                        <w:txbxContent>
                          <w:p w:rsidR="001A7479" w:rsidRDefault="001A7479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01502" w:rsidRPr="00086BBF" w:rsidRDefault="00C01502" w:rsidP="00C01502">
            <w:pPr>
              <w:pStyle w:val="QuestionStyle"/>
            </w:pP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BD20C1" w:rsidRDefault="001A7479" w:rsidP="00C01502">
            <w:pPr>
              <w:pStyle w:val="QuestionStyle"/>
            </w:pPr>
            <w:r>
              <w:object w:dxaOrig="1440" w:dyaOrig="1440" w14:anchorId="121BDAA8">
                <v:shape id="_x0000_s1221" type="#_x0000_t75" style="position:absolute;margin-left:280.75pt;margin-top:2.3pt;width:88.65pt;height:119.2pt;z-index:252044288;mso-position-horizontal-relative:text;mso-position-vertical-relative:text">
                  <v:imagedata r:id="rId36" o:title=""/>
                </v:shape>
                <o:OLEObject Type="Embed" ProgID="FXDraw.Graphic" ShapeID="_x0000_s1221" DrawAspect="Content" ObjectID="_1556829489" r:id="rId37"/>
              </w:object>
            </w:r>
            <w:r w:rsidR="00C01502">
              <w:t xml:space="preserve">Write a statement of Pythagoras Theorem for the right triangle </w:t>
            </w:r>
            <w:r w:rsidR="00C01502" w:rsidRPr="00DA3C07">
              <w:rPr>
                <w:i/>
              </w:rPr>
              <w:t>RST</w:t>
            </w:r>
            <w:r w:rsidR="00C01502" w:rsidRPr="00BD20C1">
              <w:t>.</w:t>
            </w:r>
          </w:p>
          <w:p w:rsidR="00C01502" w:rsidRPr="00BD20C1" w:rsidRDefault="00C01502" w:rsidP="00C01502">
            <w:pPr>
              <w:pStyle w:val="QuestionStyle"/>
            </w:pPr>
            <w:r w:rsidRPr="00BD20C1">
              <w:t xml:space="preserve">                     </w:t>
            </w:r>
          </w:p>
          <w:p w:rsidR="00C01502" w:rsidRPr="00BD20C1" w:rsidRDefault="00C01502" w:rsidP="00C01502">
            <w:pPr>
              <w:pStyle w:val="QuestionStyle"/>
            </w:pPr>
            <w:r w:rsidRPr="00BD20C1">
              <w:t xml:space="preserve">                     </w:t>
            </w:r>
            <w:r w:rsidRPr="00BD20C1">
              <w:tab/>
            </w:r>
          </w:p>
          <w:p w:rsidR="00C01502" w:rsidRPr="00BD20C1" w:rsidRDefault="00C01502" w:rsidP="00C01502">
            <w:pPr>
              <w:pStyle w:val="QuestionStyle"/>
            </w:pPr>
            <w:r w:rsidRPr="00BD20C1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65FDFCB1" wp14:editId="5BD3F9A0">
                      <wp:simplePos x="0" y="0"/>
                      <wp:positionH relativeFrom="column">
                        <wp:posOffset>709295</wp:posOffset>
                      </wp:positionH>
                      <wp:positionV relativeFrom="paragraph">
                        <wp:posOffset>76835</wp:posOffset>
                      </wp:positionV>
                      <wp:extent cx="2371725" cy="373380"/>
                      <wp:effectExtent l="0" t="0" r="28575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17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DA0CBDA" id="Rectangle 74" o:spid="_x0000_s1026" style="position:absolute;margin-left:55.85pt;margin-top:6.05pt;width:186.75pt;height:29.4pt;z-index:25204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 w:rsidRPr="00BD20C1">
              <w:t xml:space="preserve">                     </w:t>
            </w:r>
          </w:p>
          <w:p w:rsidR="00C01502" w:rsidRPr="00BD20C1" w:rsidRDefault="00C01502" w:rsidP="00C01502">
            <w:pPr>
              <w:pStyle w:val="QuestionStyle"/>
            </w:pPr>
            <w:r w:rsidRPr="00BD20C1">
              <w:t xml:space="preserve">                     </w:t>
            </w:r>
          </w:p>
          <w:p w:rsidR="00C01502" w:rsidRPr="00BD20C1" w:rsidRDefault="00C01502" w:rsidP="00C01502">
            <w:pPr>
              <w:pStyle w:val="QuestionStyle"/>
            </w:pP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D342BE" w:rsidRDefault="00C01502" w:rsidP="00C01502"/>
          <w:p w:rsidR="00C01502" w:rsidRPr="00D342BE" w:rsidRDefault="00C01502" w:rsidP="00C01502"/>
          <w:p w:rsidR="00C01502" w:rsidRPr="00D342BE" w:rsidRDefault="00C01502" w:rsidP="00C01502"/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C01502" w:rsidP="00C01502">
            <w:pPr>
              <w:pStyle w:val="QuestionStyle"/>
            </w:pPr>
            <w:r>
              <w:t>Find t</w:t>
            </w:r>
            <w:r w:rsidRPr="00086BBF">
              <w:t xml:space="preserve">he length of </w:t>
            </w:r>
            <w:r>
              <w:rPr>
                <w:i/>
              </w:rPr>
              <w:t>ST</w:t>
            </w:r>
            <w:r w:rsidRPr="00086BBF">
              <w:t xml:space="preserve"> </w:t>
            </w:r>
            <w:r>
              <w:t>(correct to 1 decimal place) in the triangle below.</w:t>
            </w:r>
          </w:p>
          <w:p w:rsidR="00C01502" w:rsidRPr="00086BBF" w:rsidRDefault="001A7479" w:rsidP="00C01502">
            <w:pPr>
              <w:pStyle w:val="QuestionStyle"/>
            </w:pPr>
            <w:r>
              <w:object w:dxaOrig="1440" w:dyaOrig="1440" w14:anchorId="1E76D62D">
                <v:shape id="_x0000_s1203" type="#_x0000_t75" style="position:absolute;margin-left:187.9pt;margin-top:3.5pt;width:221pt;height:125.1pt;z-index:252006400;mso-position-horizontal-relative:text;mso-position-vertical-relative:text">
                  <v:imagedata r:id="rId38" o:title=""/>
                </v:shape>
                <o:OLEObject Type="Embed" ProgID="FXDraw.Graphic" ShapeID="_x0000_s1203" DrawAspect="Content" ObjectID="_1556829490" r:id="rId39"/>
              </w:object>
            </w: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05376" behindDoc="0" locked="0" layoutInCell="1" allowOverlap="1" wp14:anchorId="6E1C5B78" wp14:editId="50EDFD75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36195</wp:posOffset>
                      </wp:positionV>
                      <wp:extent cx="213360" cy="883920"/>
                      <wp:effectExtent l="0" t="0" r="15240" b="11430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8AACD2" id="Group 235" o:spid="_x0000_s1026" style="position:absolute;margin-left:22.5pt;margin-top:2.85pt;width:16.8pt;height:69.6pt;z-index:25200537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" strokecolor="windowText" strokeweight="1pt"/>
                    </v:group>
                  </w:pict>
                </mc:Fallback>
              </mc:AlternateContent>
            </w:r>
            <w:r>
              <w:t xml:space="preserve">                 4.9</w:t>
            </w:r>
            <w:r w:rsidRPr="00086BBF">
              <w:t xml:space="preserve"> cm</w:t>
            </w:r>
          </w:p>
          <w:p w:rsidR="00C01502" w:rsidRPr="00086BBF" w:rsidRDefault="00C01502" w:rsidP="00C01502">
            <w:pPr>
              <w:pStyle w:val="QuestionStyle"/>
            </w:pPr>
            <w:r>
              <w:t xml:space="preserve">                 </w:t>
            </w:r>
            <w:r w:rsidR="00BF2AD7">
              <w:t>24.0</w:t>
            </w:r>
            <w:r w:rsidRPr="00086BBF">
              <w:t xml:space="preserve"> cm</w:t>
            </w:r>
          </w:p>
          <w:p w:rsidR="00C01502" w:rsidRPr="00086BBF" w:rsidRDefault="00C01502" w:rsidP="00C01502">
            <w:pPr>
              <w:pStyle w:val="QuestionStyle"/>
            </w:pPr>
            <w:r>
              <w:t xml:space="preserve">                 </w:t>
            </w:r>
            <w:r w:rsidR="00BF2AD7">
              <w:t>35</w:t>
            </w:r>
            <w:r>
              <w:t>.0</w:t>
            </w:r>
            <w:r w:rsidRPr="00086BBF">
              <w:t xml:space="preserve"> cm </w:t>
            </w:r>
          </w:p>
          <w:p w:rsidR="00C01502" w:rsidRPr="00086BBF" w:rsidRDefault="00C01502" w:rsidP="00C01502">
            <w:pPr>
              <w:pStyle w:val="QuestionStyle"/>
            </w:pPr>
            <w:r>
              <w:t xml:space="preserve">                 </w:t>
            </w:r>
            <w:r w:rsidR="00BF2AD7">
              <w:t>48</w:t>
            </w:r>
            <w:r>
              <w:t>.0</w:t>
            </w:r>
            <w:r w:rsidRPr="00086BBF">
              <w:t xml:space="preserve"> cm</w:t>
            </w:r>
          </w:p>
          <w:p w:rsidR="00C01502" w:rsidRPr="00086BBF" w:rsidRDefault="00C01502" w:rsidP="00C01502">
            <w:pPr>
              <w:pStyle w:val="QuestionStyle"/>
            </w:pPr>
          </w:p>
        </w:tc>
      </w:tr>
      <w:tr w:rsidR="00C01502" w:rsidTr="00D342B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00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pStyle w:val="QuestionStyle"/>
            </w:pPr>
            <w:r w:rsidRPr="00086BBF">
              <w:t xml:space="preserve">Find the distance </w:t>
            </w:r>
            <w:r>
              <w:rPr>
                <w:i/>
              </w:rPr>
              <w:t>CD</w:t>
            </w:r>
            <w:r>
              <w:t xml:space="preserve"> to the nearest tenth of a metre</w:t>
            </w:r>
            <w:r w:rsidRPr="00086BBF">
              <w:t>.</w:t>
            </w:r>
          </w:p>
          <w:p w:rsidR="00C01502" w:rsidRPr="00086BBF" w:rsidRDefault="001A7479" w:rsidP="00C01502">
            <w:pPr>
              <w:pStyle w:val="QuestionStyle"/>
            </w:pPr>
            <w:r>
              <w:object w:dxaOrig="1440" w:dyaOrig="1440" w14:anchorId="2B51F18D">
                <v:shape id="_x0000_s1204" type="#_x0000_t75" style="position:absolute;margin-left:200.15pt;margin-top:.3pt;width:240.2pt;height:115.55pt;z-index:252008448;mso-position-horizontal-relative:text;mso-position-vertical-relative:text">
                  <v:imagedata r:id="rId40" o:title=""/>
                </v:shape>
                <o:OLEObject Type="Embed" ProgID="FXDraw.Graphic" ShapeID="_x0000_s1204" DrawAspect="Content" ObjectID="_1556829491" r:id="rId41"/>
              </w:object>
            </w: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55215CE0" wp14:editId="7BF4E260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55880</wp:posOffset>
                      </wp:positionV>
                      <wp:extent cx="1098550" cy="373380"/>
                      <wp:effectExtent l="17145" t="11430" r="17780" b="15240"/>
                      <wp:wrapNone/>
                      <wp:docPr id="30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85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A7479" w:rsidRDefault="001A747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215CE0" id="Rectangle 18" o:spid="_x0000_s1028" style="position:absolute;margin-left:61.9pt;margin-top:4.4pt;width:86.5pt;height:29.4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" filled="f" strokecolor="black [3213]" strokeweight="1.5pt">
                      <v:textbox>
                        <w:txbxContent>
                          <w:p w:rsidR="001A7479" w:rsidRDefault="001A7479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01502" w:rsidRPr="00086BBF" w:rsidRDefault="00C01502" w:rsidP="00C01502">
            <w:pPr>
              <w:pStyle w:val="QuestionStyle"/>
            </w:pPr>
            <w:r w:rsidRPr="00086BBF">
              <w:t xml:space="preserve">       </w:t>
            </w:r>
          </w:p>
          <w:p w:rsidR="00C01502" w:rsidRPr="00086BBF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pStyle w:val="QuestionStyle"/>
            </w:pPr>
            <w:r>
              <w:object w:dxaOrig="1440" w:dyaOrig="1440" w14:anchorId="7241B8C9">
                <v:shape id="_x0000_s1206" type="#_x0000_t75" style="position:absolute;margin-left:274.35pt;margin-top:36.65pt;width:170.2pt;height:118.7pt;z-index:252013568;mso-position-horizontal-relative:text;mso-position-vertical-relative:text">
                  <v:imagedata r:id="rId42" o:title=""/>
                </v:shape>
                <o:OLEObject Type="Embed" ProgID="FXDraw.Graphic" ShapeID="_x0000_s1206" DrawAspect="Content" ObjectID="_1556829492" r:id="rId43"/>
              </w:object>
            </w:r>
            <w:r w:rsidR="00C01502">
              <w:t xml:space="preserve">A crate which measures 1.6 metres by 1.2 metres, has a supporting brace which goes from </w:t>
            </w:r>
            <w:r w:rsidR="00C01502" w:rsidRPr="0085649A">
              <w:rPr>
                <w:i/>
              </w:rPr>
              <w:t>P</w:t>
            </w:r>
            <w:r w:rsidR="00C01502">
              <w:t xml:space="preserve"> to </w:t>
            </w:r>
            <w:r w:rsidR="00C01502" w:rsidRPr="0085649A">
              <w:rPr>
                <w:i/>
              </w:rPr>
              <w:t>Q</w:t>
            </w:r>
            <w:r w:rsidR="00C01502">
              <w:t xml:space="preserve"> as shown on the diagram.</w:t>
            </w:r>
          </w:p>
          <w:p w:rsidR="00C01502" w:rsidRDefault="00C01502" w:rsidP="00C01502">
            <w:pPr>
              <w:pStyle w:val="QuestionStyle"/>
            </w:pPr>
            <w:r>
              <w:t xml:space="preserve">What is the distance </w:t>
            </w:r>
            <w:r w:rsidRPr="005B3E56">
              <w:rPr>
                <w:i/>
              </w:rPr>
              <w:t>PQ</w:t>
            </w:r>
            <w:r>
              <w:t>?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9D7761" wp14:editId="3FF9C3D7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82550</wp:posOffset>
                      </wp:positionV>
                      <wp:extent cx="1322705" cy="400050"/>
                      <wp:effectExtent l="17145" t="17145" r="12700" b="11430"/>
                      <wp:wrapNone/>
                      <wp:docPr id="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270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947A1D" id="Rectangle 2" o:spid="_x0000_s1026" style="position:absolute;margin-left:88.9pt;margin-top:6.5pt;width:104.15pt;height:31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" strokeweight="1.5pt"/>
                  </w:pict>
                </mc:Fallback>
              </mc:AlternateContent>
            </w:r>
          </w:p>
          <w:p w:rsidR="00C01502" w:rsidRPr="00E73B3A" w:rsidRDefault="00C01502" w:rsidP="00C01502">
            <w:pPr>
              <w:pStyle w:val="QuestionStyle"/>
            </w:pPr>
            <w:r>
              <w:t xml:space="preserve">      </w: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BD20C1" w:rsidRDefault="00C01502" w:rsidP="00C01502">
            <w:pPr>
              <w:pStyle w:val="QuestionStyle"/>
            </w:pPr>
            <w:r>
              <w:t xml:space="preserve">Which of these is a </w:t>
            </w:r>
            <w:r w:rsidRPr="00BD20C1">
              <w:t xml:space="preserve">rational number? </w:t>
            </w:r>
          </w:p>
          <w:p w:rsidR="00C01502" w:rsidRPr="00BD20C1" w:rsidRDefault="00C01502" w:rsidP="00C0150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C01502" w:rsidRPr="00B669E7" w:rsidRDefault="00C01502" w:rsidP="00C01502">
            <w:pPr>
              <w:rPr>
                <w:rFonts w:ascii="Times New Roman" w:hAnsi="Times New Roman"/>
                <w:position w:val="-4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09472" behindDoc="0" locked="0" layoutInCell="1" allowOverlap="1" wp14:anchorId="6BDAF5D4" wp14:editId="4A15C757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46990</wp:posOffset>
                      </wp:positionV>
                      <wp:extent cx="4362450" cy="114300"/>
                      <wp:effectExtent l="15240" t="8890" r="13335" b="10160"/>
                      <wp:wrapNone/>
                      <wp:docPr id="24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3EF350" id="Group 28" o:spid="_x0000_s1026" style="position:absolute;margin-left:16pt;margin-top:3.7pt;width:343.5pt;height:9pt;z-index:2520094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8fhwwAAANs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/GfH4cMAAADbAAAADwAA&#10;AAAAAAAAAAAAAAAHAgAAZHJzL2Rvd25yZXYueG1sUEsFBgAAAAADAAMAtwAAAPcCAAAAAA==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s3kxAAAANs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Czh70v8ATL/BQAA//8DAFBLAQItABQABgAIAAAAIQDb4fbL7gAAAIUBAAATAAAAAAAAAAAA&#10;AAAAAAAAAABbQ29udGVudF9UeXBlc10ueG1sUEsBAi0AFAAGAAgAAAAhAFr0LFu/AAAAFQEAAAsA&#10;AAAAAAAAAAAAAAAAHwEAAF9yZWxzLy5yZWxzUEsBAi0AFAAGAAgAAAAhAH0qzeT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Pr="00BD20C1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D342BE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7DF69C86">
                <v:shape id="_x0000_i1043" type="#_x0000_t75" style="width:26.25pt;height:15.75pt" o:ole="">
                  <v:imagedata r:id="rId44" o:title=""/>
                </v:shape>
                <o:OLEObject Type="Embed" ProgID="FXEquation.Equation" ShapeID="_x0000_i1043" DrawAspect="Content" ObjectID="_1556829440" r:id="rId45"/>
              </w:object>
            </w:r>
            <w:r w:rsidRPr="00BD20C1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</w:t>
            </w:r>
            <w:r w:rsidRPr="00D342BE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78DFADFF">
                <v:shape id="_x0000_i1044" type="#_x0000_t75" style="width:26.25pt;height:15.75pt" o:ole="">
                  <v:imagedata r:id="rId46" o:title=""/>
                </v:shape>
                <o:OLEObject Type="Embed" ProgID="FXEquation.Equation" ShapeID="_x0000_i1044" DrawAspect="Content" ObjectID="_1556829441" r:id="rId47"/>
              </w:object>
            </w:r>
            <w:r w:rsidRPr="00BD20C1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</w:t>
            </w:r>
            <w:r w:rsidRPr="00D342BE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38231070">
                <v:shape id="_x0000_i1045" type="#_x0000_t75" style="width:26.25pt;height:15.75pt" o:ole="">
                  <v:imagedata r:id="rId48" o:title=""/>
                </v:shape>
                <o:OLEObject Type="Embed" ProgID="FXEquation.Equation" ShapeID="_x0000_i1045" DrawAspect="Content" ObjectID="_1556829442" r:id="rId49"/>
              </w:object>
            </w:r>
            <w:r w:rsidRPr="00BD20C1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  </w:t>
            </w:r>
            <w:r w:rsidRPr="00D342BE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526" w:dyaOrig="314" w14:anchorId="343A7BD2">
                <v:shape id="_x0000_i1046" type="#_x0000_t75" style="width:26.25pt;height:15.75pt" o:ole="">
                  <v:imagedata r:id="rId50" o:title=""/>
                </v:shape>
                <o:OLEObject Type="Embed" ProgID="FXEquation.Equation" ShapeID="_x0000_i1046" DrawAspect="Content" ObjectID="_1556829443" r:id="rId51"/>
              </w:object>
            </w:r>
            <w:r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                            </w: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pStyle w:val="QuestionStyle"/>
            </w:pPr>
            <w:r>
              <w:object w:dxaOrig="1440" w:dyaOrig="1440" w14:anchorId="6E7AC2D9">
                <v:shape id="_x0000_s1205" type="#_x0000_t75" style="position:absolute;margin-left:315.6pt;margin-top:1.2pt;width:124.4pt;height:198.55pt;z-index:252011520;mso-position-horizontal-relative:text;mso-position-vertical-relative:text">
                  <v:imagedata r:id="rId52" o:title=""/>
                </v:shape>
                <o:OLEObject Type="Embed" ProgID="FXDraw.Graphic" ShapeID="_x0000_s1205" DrawAspect="Content" ObjectID="_1556829493" r:id="rId53"/>
              </w:object>
            </w:r>
            <w:r w:rsidR="00C01502" w:rsidRPr="009C0AF1">
              <w:t xml:space="preserve">A plane </w:t>
            </w:r>
            <w:r w:rsidR="00C01502" w:rsidRPr="009C0AF1">
              <w:rPr>
                <w:i/>
              </w:rPr>
              <w:t>P</w:t>
            </w:r>
            <w:r w:rsidR="00C01502" w:rsidRPr="009C0AF1">
              <w:t xml:space="preserve"> </w:t>
            </w:r>
            <w:r w:rsidR="00C01502">
              <w:t xml:space="preserve">passes directly above a point </w:t>
            </w:r>
            <w:r w:rsidR="00C01502" w:rsidRPr="00B741D6">
              <w:rPr>
                <w:i/>
              </w:rPr>
              <w:t>M</w:t>
            </w:r>
            <w:r w:rsidR="00C01502">
              <w:rPr>
                <w:i/>
              </w:rPr>
              <w:t>.</w:t>
            </w:r>
          </w:p>
          <w:p w:rsidR="00C01502" w:rsidRDefault="00C01502" w:rsidP="00C01502">
            <w:pPr>
              <w:pStyle w:val="QuestionStyle"/>
              <w:rPr>
                <w:i/>
              </w:rPr>
            </w:pPr>
            <w:r>
              <w:t xml:space="preserve">A radar is located at </w:t>
            </w:r>
            <w:r w:rsidRPr="00B741D6">
              <w:rPr>
                <w:i/>
              </w:rPr>
              <w:t>N</w:t>
            </w:r>
            <w:r>
              <w:rPr>
                <w:i/>
              </w:rPr>
              <w:t>,</w:t>
            </w:r>
            <w:r>
              <w:t xml:space="preserve"> which </w:t>
            </w:r>
            <w:r w:rsidRPr="009C0AF1">
              <w:t xml:space="preserve">is </w:t>
            </w:r>
            <w:r>
              <w:t xml:space="preserve">3.4 km from </w:t>
            </w:r>
            <w:r w:rsidRPr="00745026">
              <w:rPr>
                <w:i/>
              </w:rPr>
              <w:t>M</w:t>
            </w:r>
            <w:r>
              <w:rPr>
                <w:i/>
              </w:rPr>
              <w:t>.</w:t>
            </w:r>
          </w:p>
          <w:p w:rsidR="00C01502" w:rsidRPr="009C0AF1" w:rsidRDefault="00C01502" w:rsidP="00C01502">
            <w:pPr>
              <w:pStyle w:val="QuestionStyle"/>
            </w:pPr>
            <w:r>
              <w:t>The radar records the direct distance to the plane to be 6.5 km</w:t>
            </w:r>
          </w:p>
          <w:p w:rsidR="00C01502" w:rsidRPr="009C0AF1" w:rsidRDefault="00C01502" w:rsidP="00C01502">
            <w:pPr>
              <w:pStyle w:val="QuestionStyle"/>
            </w:pPr>
            <w:r w:rsidRPr="009C0AF1">
              <w:t xml:space="preserve">What is the altitude of the plane, </w:t>
            </w:r>
            <w:r>
              <w:rPr>
                <w:i/>
              </w:rPr>
              <w:t>PM</w:t>
            </w:r>
            <w:r w:rsidRPr="009C0AF1">
              <w:t>?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408D423A" wp14:editId="06327AF3">
                      <wp:simplePos x="0" y="0"/>
                      <wp:positionH relativeFrom="column">
                        <wp:posOffset>699135</wp:posOffset>
                      </wp:positionH>
                      <wp:positionV relativeFrom="paragraph">
                        <wp:posOffset>82550</wp:posOffset>
                      </wp:positionV>
                      <wp:extent cx="1288415" cy="400050"/>
                      <wp:effectExtent l="15875" t="12700" r="10160" b="15875"/>
                      <wp:wrapNone/>
                      <wp:docPr id="9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841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8333DD" id="Rectangle 1" o:spid="_x0000_s1026" style="position:absolute;margin-left:55.05pt;margin-top:6.5pt;width:101.4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" strokeweight="1.5pt"/>
                  </w:pict>
                </mc:Fallback>
              </mc:AlternateContent>
            </w:r>
          </w:p>
          <w:p w:rsidR="00C01502" w:rsidRDefault="00C01502" w:rsidP="00C01502">
            <w:pPr>
              <w:pStyle w:val="QuestionStyle"/>
            </w:pPr>
            <w:r>
              <w:t xml:space="preserve">   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1C2AC31">
                <v:shape id="_x0000_s1209" type="#_x0000_t75" style="position:absolute;margin-left:302.05pt;margin-top:.5pt;width:119.25pt;height:184.3pt;z-index:252020736;mso-position-horizontal-relative:text;mso-position-vertical-relative:text">
                  <v:imagedata r:id="rId54" o:title=""/>
                </v:shape>
                <o:OLEObject Type="Embed" ProgID="FXDraw.Graphic" ShapeID="_x0000_s1209" DrawAspect="Content" ObjectID="_1556829494" r:id="rId55"/>
              </w:object>
            </w:r>
            <w:r w:rsidR="00C01502">
              <w:t xml:space="preserve">A power pole </w:t>
            </w:r>
            <w:r w:rsidR="00C01502" w:rsidRPr="002F7F97">
              <w:rPr>
                <w:i/>
              </w:rPr>
              <w:t>AK</w:t>
            </w:r>
            <w:r w:rsidR="00C01502">
              <w:t xml:space="preserve"> is to be supported by a 20.5 m long wire, which is attached to the pole at </w:t>
            </w:r>
            <w:r w:rsidR="00C01502" w:rsidRPr="002F7F97">
              <w:rPr>
                <w:i/>
              </w:rPr>
              <w:t>J</w:t>
            </w:r>
            <w:r w:rsidR="00C01502">
              <w:t>.</w:t>
            </w:r>
          </w:p>
          <w:p w:rsidR="00C01502" w:rsidRDefault="00C01502" w:rsidP="00C01502">
            <w:pPr>
              <w:pStyle w:val="QuestionStyle"/>
            </w:pPr>
            <w:r>
              <w:t xml:space="preserve">The wire is attached to the ground at C, which is 13.8 m from </w:t>
            </w:r>
            <w:r w:rsidRPr="002F7F97">
              <w:rPr>
                <w:i/>
              </w:rPr>
              <w:t>A</w:t>
            </w:r>
            <w:r>
              <w:t>.</w:t>
            </w:r>
          </w:p>
          <w:p w:rsidR="00C01502" w:rsidRDefault="00C01502" w:rsidP="00C01502">
            <w:pPr>
              <w:pStyle w:val="QuestionStyle"/>
            </w:pPr>
            <w:r>
              <w:t xml:space="preserve">How far </w:t>
            </w:r>
            <w:r w:rsidRPr="002F7F97">
              <w:t>above the ground</w:t>
            </w:r>
            <w:r>
              <w:t xml:space="preserve">, is the point </w:t>
            </w:r>
            <w:r w:rsidRPr="002F7F97">
              <w:rPr>
                <w:i/>
              </w:rPr>
              <w:t>J</w:t>
            </w:r>
            <w:r>
              <w:t>, correct to the nearest 10</w:t>
            </w:r>
            <w:r>
              <w:rPr>
                <w:vertAlign w:val="superscript"/>
              </w:rPr>
              <w:t>th</w:t>
            </w:r>
            <w:r>
              <w:t xml:space="preserve"> of a metre?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59A36184" wp14:editId="6BE0E95B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90170</wp:posOffset>
                      </wp:positionV>
                      <wp:extent cx="1232535" cy="400050"/>
                      <wp:effectExtent l="12065" t="15875" r="12700" b="12700"/>
                      <wp:wrapNone/>
                      <wp:docPr id="20" name="Rectangl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253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FC7929" id="Rectangle 84" o:spid="_x0000_s1026" style="position:absolute;margin-left:78pt;margin-top:7.1pt;width:97.05pt;height:31.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" strokeweight="1.5pt"/>
                  </w:pict>
                </mc:Fallback>
              </mc:AlternateConten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t xml:space="preserve">               </w: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  <w:r w:rsidRPr="00F3792F">
              <w:rPr>
                <w:noProof/>
                <w:lang w:eastAsia="en-AU"/>
              </w:rPr>
              <w:t>Which of the triangles below are right angled?</w:t>
            </w:r>
          </w:p>
          <w:p w:rsidR="00C01502" w:rsidRPr="00F3792F" w:rsidRDefault="001A7479" w:rsidP="00C01502">
            <w:pPr>
              <w:pStyle w:val="QuestionStyle"/>
              <w:rPr>
                <w:noProof/>
                <w:position w:val="-6"/>
                <w:lang w:eastAsia="en-AU"/>
              </w:rPr>
            </w:pPr>
            <w:r>
              <w:object w:dxaOrig="1440" w:dyaOrig="1440" w14:anchorId="70CFCD3C">
                <v:shape id="_x0000_s1207" type="#_x0000_t75" style="position:absolute;margin-left:62.25pt;margin-top:3.5pt;width:380.25pt;height:112.2pt;z-index:252017664;mso-position-horizontal-relative:text;mso-position-vertical-relative:text">
                  <v:imagedata r:id="rId56" o:title=""/>
                  <w10:wrap type="square"/>
                </v:shape>
                <o:OLEObject Type="Embed" ProgID="FXDraw.Graphic" ShapeID="_x0000_s1207" DrawAspect="Content" ObjectID="_1556829495" r:id="rId57"/>
              </w:object>
            </w:r>
          </w:p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</w:p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</w:p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</w:p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</w:p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</w:p>
          <w:p w:rsidR="00C01502" w:rsidRPr="00F3792F" w:rsidRDefault="00C01502" w:rsidP="00C01502">
            <w:pPr>
              <w:pStyle w:val="QuestionStyle"/>
              <w:rPr>
                <w:noProof/>
                <w:lang w:eastAsia="en-AU"/>
              </w:rPr>
            </w:pPr>
          </w:p>
          <w:p w:rsidR="00C01502" w:rsidRPr="00F3792F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14592" behindDoc="0" locked="0" layoutInCell="1" allowOverlap="1" wp14:anchorId="2E65312F" wp14:editId="7B1CABEA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18746</wp:posOffset>
                      </wp:positionV>
                      <wp:extent cx="213360" cy="883920"/>
                      <wp:effectExtent l="0" t="0" r="15240" b="1143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E3940F" id="Group 21" o:spid="_x0000_s1026" style="position:absolute;margin-left:19.2pt;margin-top:1.5pt;width:16.8pt;height:69.6pt;z-index:2520145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aQ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Y8CX8ALn8AwAA//8DAFBLAQItABQABgAIAAAAIQDb4fbL7gAAAIUBAAATAAAAAAAAAAAAAAAA&#10;AAAAAABbQ29udGVudF9UeXBlc10ueG1sUEsBAi0AFAAGAAgAAAAhAFr0LFu/AAAAFQEAAAsAAAAA&#10;AAAAAAAAAAAAHwEAAF9yZWxzLy5yZWxzUEsBAi0AFAAGAAgAAAAhAFysJpD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</w:t>
            </w:r>
            <w:r w:rsidRPr="00F3792F">
              <w:t xml:space="preserve">      Both triangles are right angled.          </w:t>
            </w:r>
          </w:p>
          <w:p w:rsidR="00C01502" w:rsidRPr="00F3792F" w:rsidRDefault="00C01502" w:rsidP="00C01502">
            <w:pPr>
              <w:pStyle w:val="QuestionStyle"/>
            </w:pPr>
            <w:r w:rsidRPr="00F3792F">
              <w:t xml:space="preserve">              Neither triangle is right angled.</w:t>
            </w:r>
          </w:p>
          <w:p w:rsidR="00C01502" w:rsidRPr="00F3792F" w:rsidRDefault="00C01502" w:rsidP="00C01502">
            <w:pPr>
              <w:pStyle w:val="QuestionStyle"/>
            </w:pPr>
            <w:r w:rsidRPr="00F3792F">
              <w:t xml:space="preserve">              Only triangle </w:t>
            </w:r>
            <w:r>
              <w:rPr>
                <w:i/>
              </w:rPr>
              <w:t>A</w:t>
            </w:r>
            <w:r w:rsidRPr="00F3792F">
              <w:rPr>
                <w:i/>
              </w:rPr>
              <w:t xml:space="preserve"> </w:t>
            </w:r>
            <w:r w:rsidRPr="00F3792F">
              <w:t>is right angled.</w:t>
            </w:r>
          </w:p>
          <w:p w:rsidR="00C01502" w:rsidRDefault="00C01502" w:rsidP="00C01502">
            <w:pPr>
              <w:pStyle w:val="QuestionStyle"/>
            </w:pPr>
            <w:r w:rsidRPr="00F3792F">
              <w:t xml:space="preserve">              Only triangle </w:t>
            </w:r>
            <w:r>
              <w:rPr>
                <w:i/>
              </w:rPr>
              <w:t>B</w:t>
            </w:r>
            <w:r w:rsidRPr="00F3792F">
              <w:rPr>
                <w:i/>
              </w:rPr>
              <w:t xml:space="preserve"> </w:t>
            </w:r>
            <w:r w:rsidRPr="00F3792F">
              <w:t>is right angled.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pStyle w:val="QuestionStyle"/>
              <w:ind w:right="0"/>
            </w:pPr>
            <w:r w:rsidRPr="00086BBF">
              <w:t xml:space="preserve">Which of the following are Pythagorean triads? </w:t>
            </w:r>
          </w:p>
          <w:p w:rsidR="00C01502" w:rsidRDefault="00C01502" w:rsidP="00C01502">
            <w:pPr>
              <w:pStyle w:val="QuestionStyle"/>
              <w:ind w:right="0"/>
            </w:pPr>
            <w:r w:rsidRPr="00086BBF">
              <w:t>More than one could be a Pythagorean triad, so mark all that are.</w:t>
            </w:r>
          </w:p>
          <w:p w:rsidR="00C01502" w:rsidRPr="00086BBF" w:rsidRDefault="00C01502" w:rsidP="00C01502">
            <w:pPr>
              <w:pStyle w:val="QuestionStyle"/>
              <w:ind w:right="0"/>
            </w:pPr>
          </w:p>
          <w:p w:rsidR="00C01502" w:rsidRPr="00086BBF" w:rsidRDefault="00C01502" w:rsidP="00C01502">
            <w:pPr>
              <w:pStyle w:val="QuestionStyle"/>
              <w:ind w:right="0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15616" behindDoc="0" locked="0" layoutInCell="1" allowOverlap="1" wp14:anchorId="15FC3A07" wp14:editId="084AE880">
                      <wp:simplePos x="0" y="0"/>
                      <wp:positionH relativeFrom="column">
                        <wp:posOffset>361619</wp:posOffset>
                      </wp:positionH>
                      <wp:positionV relativeFrom="paragraph">
                        <wp:posOffset>30480</wp:posOffset>
                      </wp:positionV>
                      <wp:extent cx="4415790" cy="114300"/>
                      <wp:effectExtent l="0" t="0" r="22860" b="1905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6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6F96B1" id="Group 59" o:spid="_x0000_s1026" style="position:absolute;margin-left:28.45pt;margin-top:2.4pt;width:347.7pt;height:9pt;z-index:25201561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25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69CX9ALm8AQAA//8DAFBLAQItABQABgAIAAAAIQDb4fbL7gAAAIUBAAATAAAAAAAAAAAAAAAA&#10;AAAAAABbQ29udGVudF9UeXBlc10ueG1sUEsBAi0AFAAGAAgAAAAhAFr0LFu/AAAAFQEAAAsAAAAA&#10;AAAAAAAAAAAAHwEAAF9yZWxzLy5yZWxzUEsBAi0AFAAGAAgAAAAhAHp63bn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Pr="00086BBF">
              <w:t xml:space="preserve">     </w:t>
            </w:r>
            <w:r>
              <w:t xml:space="preserve">    </w:t>
            </w:r>
            <w:r w:rsidRPr="00086BBF">
              <w:t xml:space="preserve">       {</w:t>
            </w:r>
            <w:r>
              <w:t>48, 68, 88</w:t>
            </w:r>
            <w:r w:rsidRPr="00086BBF">
              <w:t>}</w:t>
            </w:r>
            <w:r>
              <w:t xml:space="preserve">          </w:t>
            </w:r>
            <w:r w:rsidRPr="00086BBF">
              <w:t xml:space="preserve">       {</w:t>
            </w:r>
            <w:r>
              <w:t>48, 90, 102</w:t>
            </w:r>
            <w:r w:rsidRPr="00086BBF">
              <w:t xml:space="preserve">}      </w:t>
            </w:r>
            <w:r>
              <w:t xml:space="preserve"> </w:t>
            </w:r>
            <w:r w:rsidRPr="00086BBF">
              <w:t xml:space="preserve"> </w:t>
            </w:r>
            <w:r>
              <w:t xml:space="preserve"> </w:t>
            </w:r>
            <w:r w:rsidRPr="00086BBF">
              <w:t xml:space="preserve">       {</w:t>
            </w:r>
            <w:r>
              <w:t>48, 64, 80</w:t>
            </w:r>
            <w:r w:rsidRPr="00086BBF">
              <w:t xml:space="preserve">}  </w:t>
            </w:r>
            <w:r>
              <w:t xml:space="preserve">  </w:t>
            </w:r>
            <w:r w:rsidRPr="00086BBF">
              <w:t xml:space="preserve"> </w:t>
            </w:r>
            <w:r>
              <w:t xml:space="preserve"> </w:t>
            </w:r>
            <w:r w:rsidRPr="00086BBF">
              <w:t xml:space="preserve">         {</w:t>
            </w:r>
            <w:r>
              <w:t>48, 84, 100</w:t>
            </w:r>
            <w:r w:rsidRPr="00086BBF">
              <w:t>}</w: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1A7479" w:rsidP="00C01502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37150C57">
                <v:shape id="_x0000_s1208" type="#_x0000_t75" style="position:absolute;margin-left:241.1pt;margin-top:2.25pt;width:144.6pt;height:133.3pt;z-index:252018688;mso-position-horizontal:absolute;mso-position-horizontal-relative:text;mso-position-vertical-relative:text">
                  <v:imagedata r:id="rId58" o:title=""/>
                </v:shape>
                <o:OLEObject Type="Embed" ProgID="FXDraw.Graphic" ShapeID="_x0000_s1208" DrawAspect="Content" ObjectID="_1556829496" r:id="rId59"/>
              </w:object>
            </w:r>
            <w:r w:rsidR="00C01502" w:rsidRPr="00086BBF">
              <w:rPr>
                <w:rFonts w:ascii="Times New Roman" w:hAnsi="Times New Roman"/>
                <w:sz w:val="24"/>
                <w:szCs w:val="24"/>
              </w:rPr>
              <w:t xml:space="preserve">Find the length of </w:t>
            </w:r>
            <w:r w:rsidR="00C01502">
              <w:rPr>
                <w:rFonts w:ascii="Times New Roman" w:hAnsi="Times New Roman"/>
                <w:i/>
                <w:sz w:val="24"/>
                <w:szCs w:val="24"/>
              </w:rPr>
              <w:t>XY.</w:t>
            </w: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16640" behindDoc="0" locked="0" layoutInCell="1" allowOverlap="1" wp14:anchorId="3CC634B1" wp14:editId="1AE03B00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9221</wp:posOffset>
                      </wp:positionV>
                      <wp:extent cx="213360" cy="883920"/>
                      <wp:effectExtent l="0" t="0" r="15240" b="11430"/>
                      <wp:wrapNone/>
                      <wp:docPr id="246" name="Group 2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824B39" id="Group 246" o:spid="_x0000_s1026" style="position:absolute;margin-left:19.8pt;margin-top:.75pt;width:16.8pt;height:69.6pt;z-index:2520166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" strokecolor="windowText" strokeweight="1pt"/>
                    </v:group>
                  </w:pict>
                </mc:Fallback>
              </mc:AlternateContent>
            </w: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1.8 m</w:t>
            </w: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3.6 m</w:t>
            </w: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5.2 m</w:t>
            </w: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7.2 m</w:t>
            </w:r>
          </w:p>
          <w:p w:rsidR="00C01502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01502" w:rsidTr="00FE06D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pStyle w:val="QuestionStyle"/>
            </w:pPr>
            <w:r w:rsidRPr="00086BBF">
              <w:t xml:space="preserve">Is a triangle with the dimensions below, right angled?  </w:t>
            </w:r>
          </w:p>
          <w:p w:rsidR="00C01502" w:rsidRPr="00086BBF" w:rsidRDefault="00C01502" w:rsidP="00C01502">
            <w:pPr>
              <w:pStyle w:val="QuestionStyle"/>
            </w:pPr>
            <w:r w:rsidRPr="00086BBF">
              <w:t>Explain why.</w:t>
            </w:r>
          </w:p>
          <w:p w:rsidR="00C01502" w:rsidRPr="00086BBF" w:rsidRDefault="001A7479" w:rsidP="00C01502">
            <w:pPr>
              <w:pStyle w:val="QuestionStyle"/>
            </w:pPr>
            <w:r>
              <w:object w:dxaOrig="1440" w:dyaOrig="1440" w14:anchorId="381E8AC6">
                <v:shape id="_x0000_s1217" type="#_x0000_t75" style="position:absolute;margin-left:236.1pt;margin-top:3.4pt;width:204.35pt;height:98.55pt;z-index:252033024;mso-position-horizontal-relative:text;mso-position-vertical-relative:text">
                  <v:imagedata r:id="rId60" o:title=""/>
                </v:shape>
                <o:OLEObject Type="Embed" ProgID="FXDraw.Graphic" ShapeID="_x0000_s1217" DrawAspect="Content" ObjectID="_1556829497" r:id="rId61"/>
              </w:object>
            </w:r>
          </w:p>
          <w:p w:rsidR="00C01502" w:rsidRDefault="00C01502" w:rsidP="00C01502">
            <w:pPr>
              <w:pStyle w:val="QuestionStyle"/>
            </w:pPr>
            <w:r w:rsidRPr="00086BBF">
              <w:t>………………………………………………</w:t>
            </w:r>
          </w:p>
          <w:p w:rsidR="00C01502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  <w:r w:rsidRPr="00086BBF">
              <w:t>……………………………………………….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t>.</w:t>
            </w:r>
            <w:r w:rsidRPr="00086BBF">
              <w:t>………………………………………………</w:t>
            </w:r>
          </w:p>
          <w:p w:rsidR="00C01502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  <w:r w:rsidRPr="00086BBF">
              <w:t>……………………………………………….</w:t>
            </w:r>
          </w:p>
        </w:tc>
      </w:tr>
      <w:tr w:rsidR="00C01502" w:rsidTr="00FE06D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 w:rsidRPr="00086BBF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Pr="00086BB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01502" w:rsidRPr="00086BBF" w:rsidRDefault="001A7479" w:rsidP="00C0150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1737D6BB">
                <v:shape id="_x0000_s1210" type="#_x0000_t75" style="position:absolute;margin-left:186.45pt;margin-top:3.6pt;width:229.15pt;height:112pt;z-index:252023808;mso-position-horizontal-relative:text;mso-position-vertical-relative:text">
                  <v:imagedata r:id="rId62" o:title=""/>
                </v:shape>
                <o:OLEObject Type="Embed" ProgID="FXDraw.Graphic" ShapeID="_x0000_s1210" DrawAspect="Content" ObjectID="_1556829498" r:id="rId63"/>
              </w:object>
            </w:r>
          </w:p>
          <w:p w:rsidR="00C01502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27443A88" wp14:editId="7F862A7A">
                      <wp:simplePos x="0" y="0"/>
                      <wp:positionH relativeFrom="column">
                        <wp:posOffset>796917</wp:posOffset>
                      </wp:positionH>
                      <wp:positionV relativeFrom="paragraph">
                        <wp:posOffset>145819</wp:posOffset>
                      </wp:positionV>
                      <wp:extent cx="1232535" cy="400050"/>
                      <wp:effectExtent l="12065" t="15875" r="12700" b="12700"/>
                      <wp:wrapNone/>
                      <wp:docPr id="35" name="Rectangl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253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37092C" id="Rectangle 84" o:spid="_x0000_s1026" style="position:absolute;margin-left:62.75pt;margin-top:11.5pt;width:97.05pt;height:31.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" strokeweight="1.5pt"/>
                  </w:pict>
                </mc:Fallback>
              </mc:AlternateContent>
            </w:r>
          </w:p>
          <w:p w:rsidR="00C01502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19" type="#_x0000_t75" style="position:absolute;margin-left:289.15pt;margin-top:.3pt;width:166.1pt;height:198.8pt;z-index:252036096;mso-position-horizontal-relative:text;mso-position-vertical-relative:text">
                  <v:imagedata r:id="rId64" o:title=""/>
                </v:shape>
                <o:OLEObject Type="Embed" ProgID="FXDraw.Graphic" ShapeID="_x0000_s1219" DrawAspect="Content" ObjectID="_1556829499" r:id="rId65"/>
              </w:object>
            </w:r>
            <w:r w:rsidR="00C01502">
              <w:t>A fire engine has a ladder which is 48.5 m long and is mounted 1.5 m above ground level.</w:t>
            </w:r>
          </w:p>
          <w:p w:rsidR="00C01502" w:rsidRDefault="00C01502" w:rsidP="00C01502">
            <w:pPr>
              <w:pStyle w:val="QuestionStyle"/>
            </w:pPr>
            <w:r>
              <w:t>For safety reasons the engine must park at least 10.4 m back from a burning building when using its ladder.</w:t>
            </w:r>
          </w:p>
          <w:p w:rsidR="00C01502" w:rsidRDefault="00C01502" w:rsidP="00C01502">
            <w:pPr>
              <w:pStyle w:val="QuestionStyle"/>
            </w:pPr>
            <w:r>
              <w:t>How far above the ground could the ladder reach up the side of a building?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37120" behindDoc="0" locked="0" layoutInCell="1" allowOverlap="1" wp14:anchorId="59187791" wp14:editId="1AAFC939">
                      <wp:simplePos x="0" y="0"/>
                      <wp:positionH relativeFrom="column">
                        <wp:posOffset>1028486</wp:posOffset>
                      </wp:positionH>
                      <wp:positionV relativeFrom="paragraph">
                        <wp:posOffset>59343</wp:posOffset>
                      </wp:positionV>
                      <wp:extent cx="1232535" cy="400050"/>
                      <wp:effectExtent l="12065" t="15875" r="12700" b="12700"/>
                      <wp:wrapNone/>
                      <wp:docPr id="34" name="Rectangl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253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25CCD3" id="Rectangle 84" o:spid="_x0000_s1026" style="position:absolute;margin-left:81pt;margin-top:4.65pt;width:97.05pt;height:31.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" strokeweight="1.5pt"/>
                  </w:pict>
                </mc:Fallback>
              </mc:AlternateContent>
            </w:r>
          </w:p>
          <w:p w:rsidR="00C01502" w:rsidRPr="00086BBF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1A7479" w:rsidP="00C01502">
            <w:pPr>
              <w:pStyle w:val="QuestionStyle"/>
            </w:pPr>
            <w:r>
              <w:object w:dxaOrig="1440" w:dyaOrig="1440">
                <v:shape id="_x0000_s1218" type="#_x0000_t75" style="position:absolute;margin-left:257.7pt;margin-top:-.1pt;width:190.7pt;height:96.05pt;z-index:252035072;mso-position-horizontal-relative:text;mso-position-vertical-relative:text">
                  <v:imagedata r:id="rId66" o:title=""/>
                </v:shape>
                <o:OLEObject Type="Embed" ProgID="FXDraw.Graphic" ShapeID="_x0000_s1218" DrawAspect="Content" ObjectID="_1556829500" r:id="rId67"/>
              </w:object>
            </w:r>
            <w:r w:rsidR="00C01502" w:rsidRPr="00086BBF">
              <w:t xml:space="preserve">What is the value of </w:t>
            </w:r>
            <w:r w:rsidR="00C01502">
              <w:rPr>
                <w:i/>
              </w:rPr>
              <w:t>y</w:t>
            </w:r>
            <w:r w:rsidR="00C01502" w:rsidRPr="00086BBF">
              <w:t xml:space="preserve"> in the triangle shown?</w:t>
            </w:r>
          </w:p>
          <w:p w:rsidR="00C01502" w:rsidRPr="00CE602F" w:rsidRDefault="00C01502" w:rsidP="00C01502">
            <w:pPr>
              <w:pStyle w:val="QuestionStyle"/>
              <w:spacing w:after="160"/>
              <w:rPr>
                <w:position w:val="-8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34048" behindDoc="0" locked="0" layoutInCell="1" allowOverlap="1" wp14:anchorId="64C7577D" wp14:editId="4E7430B3">
                      <wp:simplePos x="0" y="0"/>
                      <wp:positionH relativeFrom="column">
                        <wp:posOffset>217612</wp:posOffset>
                      </wp:positionH>
                      <wp:positionV relativeFrom="paragraph">
                        <wp:posOffset>70982</wp:posOffset>
                      </wp:positionV>
                      <wp:extent cx="198783" cy="1041621"/>
                      <wp:effectExtent l="0" t="0" r="10795" b="2540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783" cy="1041621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E82E3A" id="Group 69" o:spid="_x0000_s1026" style="position:absolute;margin-left:17.15pt;margin-top:5.6pt;width:15.65pt;height:82pt;z-index:2520340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WL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68OX8APk/g8AAP//AwBQSwECLQAUAAYACAAAACEA2+H2y+4AAACFAQAAEwAAAAAAAAAAAAAA&#10;AAAAAAAAW0NvbnRlbnRfVHlwZXNdLnhtbFBLAQItABQABgAIAAAAIQBa9CxbvwAAABUBAAALAAAA&#10;AAAAAAAAAAAAAB8BAABfcmVscy8ucmVsc1BLAQItABQABgAIAAAAIQCxaQWLwgAAANsAAAAPAAAA&#10;AAAAAAAAAAAAAAcCAABkcnMvZG93bnJldi54bWxQSwUGAAAAAAMAAwC3AAAA9g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z5n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7g+SX8ALl8AAAA//8DAFBLAQItABQABgAIAAAAIQDb4fbL7gAAAIUBAAATAAAAAAAAAAAA&#10;AAAAAAAAAABbQ29udGVudF9UeXBlc10ueG1sUEsBAi0AFAAGAAgAAAAhAFr0LFu/AAAAFQEAAAsA&#10;AAAAAAAAAAAAAAAAHwEAAF9yZWxzLy5yZWxzUEsBAi0AFAAGAAgAAAAhAC73Pm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v8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BBu5v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Pr="00086BBF">
              <w:t xml:space="preserve">              </w:t>
            </w:r>
            <w:r w:rsidRPr="00086BBF">
              <w:rPr>
                <w:position w:val="-2"/>
              </w:rPr>
              <w:t xml:space="preserve"> </w:t>
            </w:r>
            <w:r w:rsidRPr="00CE602F">
              <w:rPr>
                <w:noProof/>
                <w:color w:val="FF0000"/>
                <w:position w:val="-8"/>
              </w:rPr>
              <w:object w:dxaOrig="914" w:dyaOrig="354">
                <v:shape id="_x0000_i1055" type="#_x0000_t75" style="width:45pt;height:17.25pt" o:ole="">
                  <v:imagedata r:id="rId68" o:title=""/>
                </v:shape>
                <o:OLEObject Type="Embed" ProgID="FXEquation.Equation" ShapeID="_x0000_i1055" DrawAspect="Content" ObjectID="_1556829444" r:id="rId69"/>
              </w:object>
            </w:r>
            <w:r w:rsidRPr="00CE602F">
              <w:rPr>
                <w:position w:val="-8"/>
              </w:rPr>
              <w:t xml:space="preserve">            </w:t>
            </w:r>
          </w:p>
          <w:p w:rsidR="00C01502" w:rsidRPr="00CE602F" w:rsidRDefault="00C01502" w:rsidP="00C01502">
            <w:pPr>
              <w:pStyle w:val="QuestionStyle"/>
              <w:spacing w:after="160"/>
              <w:rPr>
                <w:position w:val="-8"/>
              </w:rPr>
            </w:pPr>
            <w:r w:rsidRPr="00086BBF">
              <w:t xml:space="preserve">              </w:t>
            </w:r>
            <w:r w:rsidRPr="00CE602F">
              <w:rPr>
                <w:noProof/>
                <w:color w:val="FF0000"/>
                <w:position w:val="-8"/>
              </w:rPr>
              <w:object w:dxaOrig="1034" w:dyaOrig="354">
                <v:shape id="_x0000_i1056" type="#_x0000_t75" style="width:51pt;height:17.25pt" o:ole="">
                  <v:imagedata r:id="rId70" o:title=""/>
                </v:shape>
                <o:OLEObject Type="Embed" ProgID="FXEquation.Equation" ShapeID="_x0000_i1056" DrawAspect="Content" ObjectID="_1556829445" r:id="rId71"/>
              </w:object>
            </w:r>
            <w:r w:rsidRPr="00CE602F">
              <w:rPr>
                <w:position w:val="-8"/>
              </w:rPr>
              <w:t xml:space="preserve"> </w:t>
            </w:r>
          </w:p>
          <w:p w:rsidR="00C01502" w:rsidRPr="00CE602F" w:rsidRDefault="00C01502" w:rsidP="00C01502">
            <w:pPr>
              <w:pStyle w:val="QuestionStyle"/>
              <w:spacing w:after="160"/>
              <w:rPr>
                <w:position w:val="-8"/>
              </w:rPr>
            </w:pPr>
            <w:r>
              <w:t xml:space="preserve"> </w:t>
            </w:r>
            <w:r w:rsidRPr="00086BBF">
              <w:t xml:space="preserve">             </w:t>
            </w:r>
            <w:r w:rsidRPr="00CE602F">
              <w:rPr>
                <w:noProof/>
                <w:color w:val="FF0000"/>
                <w:position w:val="-8"/>
              </w:rPr>
              <w:object w:dxaOrig="774" w:dyaOrig="252">
                <v:shape id="_x0000_i1057" type="#_x0000_t75" style="width:38.25pt;height:12pt" o:ole="">
                  <v:imagedata r:id="rId72" o:title=""/>
                </v:shape>
                <o:OLEObject Type="Embed" ProgID="FXEquation.Equation" ShapeID="_x0000_i1057" DrawAspect="Content" ObjectID="_1556829446" r:id="rId73"/>
              </w:object>
            </w:r>
            <w:r w:rsidRPr="00CE602F">
              <w:rPr>
                <w:position w:val="-8"/>
              </w:rPr>
              <w:t xml:space="preserve">          </w:t>
            </w:r>
          </w:p>
          <w:p w:rsidR="00C01502" w:rsidRPr="00CE602F" w:rsidRDefault="00C01502" w:rsidP="00C01502">
            <w:pPr>
              <w:pStyle w:val="QuestionStyle"/>
              <w:spacing w:after="160"/>
              <w:rPr>
                <w:position w:val="-8"/>
              </w:rPr>
            </w:pPr>
            <w:r>
              <w:t xml:space="preserve">    </w:t>
            </w:r>
            <w:r w:rsidRPr="00086BBF">
              <w:t xml:space="preserve">         </w:t>
            </w:r>
            <w:r w:rsidRPr="00CE602F">
              <w:rPr>
                <w:noProof/>
                <w:color w:val="FF0000"/>
                <w:position w:val="-8"/>
              </w:rPr>
              <w:object w:dxaOrig="893" w:dyaOrig="252">
                <v:shape id="_x0000_i1058" type="#_x0000_t75" style="width:44.25pt;height:12pt" o:ole="">
                  <v:imagedata r:id="rId74" o:title=""/>
                </v:shape>
                <o:OLEObject Type="Embed" ProgID="FXEquation.Equation" ShapeID="_x0000_i1058" DrawAspect="Content" ObjectID="_1556829447" r:id="rId75"/>
              </w:object>
            </w:r>
            <w:r w:rsidRPr="00CE602F">
              <w:rPr>
                <w:position w:val="-8"/>
              </w:rPr>
              <w:t xml:space="preserve">            </w: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pStyle w:val="QuestionStyle"/>
            </w:pPr>
            <w:r>
              <w:object w:dxaOrig="1440" w:dyaOrig="1440" w14:anchorId="08EF8D80">
                <v:shape id="_x0000_s1211" type="#_x0000_t75" style="position:absolute;margin-left:224.4pt;margin-top:5.75pt;width:201.4pt;height:106.15pt;z-index:252024832;mso-position-horizontal-relative:text;mso-position-vertical-relative:text">
                  <v:imagedata r:id="rId76" o:title=""/>
                </v:shape>
                <o:OLEObject Type="Embed" ProgID="FXDraw.Graphic" ShapeID="_x0000_s1211" DrawAspect="Content" ObjectID="_1556829501" r:id="rId77"/>
              </w:object>
            </w:r>
            <w:r w:rsidR="00C01502">
              <w:t xml:space="preserve">What is the perimeter of the triangle </w:t>
            </w:r>
            <w:r w:rsidR="00C01502">
              <w:rPr>
                <w:i/>
              </w:rPr>
              <w:t>PQR</w:t>
            </w:r>
            <w:r w:rsidR="00C01502">
              <w:t>?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5A7D1825" wp14:editId="0C142A79">
                      <wp:simplePos x="0" y="0"/>
                      <wp:positionH relativeFrom="column">
                        <wp:posOffset>544096</wp:posOffset>
                      </wp:positionH>
                      <wp:positionV relativeFrom="paragraph">
                        <wp:posOffset>127371</wp:posOffset>
                      </wp:positionV>
                      <wp:extent cx="1232535" cy="400050"/>
                      <wp:effectExtent l="12065" t="15875" r="12700" b="12700"/>
                      <wp:wrapNone/>
                      <wp:docPr id="36" name="Rectangl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253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D5B52" id="Rectangle 84" o:spid="_x0000_s1026" style="position:absolute;margin-left:42.85pt;margin-top:10.05pt;width:97.05pt;height:31.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" strokeweight="1.5pt"/>
                  </w:pict>
                </mc:Fallback>
              </mc:AlternateConten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220" type="#_x0000_t75" style="position:absolute;margin-left:257.7pt;margin-top:1.75pt;width:180.25pt;height:172.55pt;z-index:252041216;mso-position-horizontal-relative:text;mso-position-vertical-relative:text">
                  <v:imagedata r:id="rId78" o:title=""/>
                </v:shape>
                <o:OLEObject Type="Embed" ProgID="FXDraw.Graphic" ShapeID="_x0000_s1220" DrawAspect="Content" ObjectID="_1556829502" r:id="rId79"/>
              </w:object>
            </w:r>
            <w:r w:rsidR="00C01502">
              <w:rPr>
                <w:rFonts w:ascii="Times New Roman" w:hAnsi="Times New Roman"/>
                <w:sz w:val="24"/>
                <w:szCs w:val="24"/>
              </w:rPr>
              <w:t>A footrace course has four legs as shown in the diagram.</w:t>
            </w:r>
          </w:p>
          <w:p w:rsidR="005E4377" w:rsidRDefault="005E4377" w:rsidP="00C01502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Three of the legs run due East, North and South respectively. </w:t>
            </w:r>
          </w:p>
          <w:p w:rsidR="00C01502" w:rsidRPr="00086BBF" w:rsidRDefault="00C01502" w:rsidP="00C01502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Calculate the total length of the course.</w:t>
            </w:r>
          </w:p>
          <w:p w:rsidR="00C01502" w:rsidRDefault="00C01502" w:rsidP="00C01502"/>
          <w:p w:rsidR="00C01502" w:rsidRDefault="00C01502" w:rsidP="00C01502"/>
          <w:p w:rsidR="00C01502" w:rsidRDefault="00C01502" w:rsidP="00C01502"/>
          <w:p w:rsidR="00C01502" w:rsidRDefault="00C01502" w:rsidP="00C01502"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7CAE0E10" wp14:editId="3C5E7F2A">
                      <wp:simplePos x="0" y="0"/>
                      <wp:positionH relativeFrom="column">
                        <wp:posOffset>992398</wp:posOffset>
                      </wp:positionH>
                      <wp:positionV relativeFrom="paragraph">
                        <wp:posOffset>210696</wp:posOffset>
                      </wp:positionV>
                      <wp:extent cx="1232535" cy="400050"/>
                      <wp:effectExtent l="12065" t="15875" r="12700" b="12700"/>
                      <wp:wrapNone/>
                      <wp:docPr id="38" name="Rectangl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253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6CB6B5" id="Rectangle 84" o:spid="_x0000_s1026" style="position:absolute;margin-left:78.15pt;margin-top:16.6pt;width:97.05pt;height:31.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" strokeweight="1.5pt"/>
                  </w:pict>
                </mc:Fallback>
              </mc:AlternateContent>
            </w:r>
          </w:p>
          <w:p w:rsidR="00C01502" w:rsidRDefault="00C01502" w:rsidP="00C01502"/>
          <w:p w:rsidR="00C01502" w:rsidRPr="00086BBF" w:rsidRDefault="00C01502" w:rsidP="00C01502"/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1A7479" w:rsidP="00C01502">
            <w:pPr>
              <w:pStyle w:val="QuestionStyle"/>
            </w:pPr>
            <w:r>
              <w:object w:dxaOrig="1440" w:dyaOrig="1440" w14:anchorId="0ECD8849">
                <v:shape id="_x0000_s1212" type="#_x0000_t75" style="position:absolute;margin-left:283.2pt;margin-top:3.05pt;width:147.9pt;height:123pt;z-index:252026880;mso-position-horizontal-relative:text;mso-position-vertical-relative:text">
                  <v:imagedata r:id="rId80" o:title=""/>
                </v:shape>
                <o:OLEObject Type="Embed" ProgID="FXDraw.Graphic" ShapeID="_x0000_s1212" DrawAspect="Content" ObjectID="_1556829503" r:id="rId81"/>
              </w:object>
            </w:r>
            <w:r w:rsidR="00C01502" w:rsidRPr="00086BBF">
              <w:t>W</w:t>
            </w:r>
            <w:r w:rsidR="00336C50">
              <w:t>hat is the area of</w:t>
            </w:r>
            <w:r w:rsidR="00C01502">
              <w:t xml:space="preserve"> triangle</w:t>
            </w:r>
            <w:r w:rsidR="00336C50">
              <w:t xml:space="preserve"> </w:t>
            </w:r>
            <w:r w:rsidR="00336C50" w:rsidRPr="00336C50">
              <w:rPr>
                <w:i/>
              </w:rPr>
              <w:t>HIJ</w:t>
            </w:r>
            <w:r w:rsidR="00C01502" w:rsidRPr="00086BBF">
              <w:t>?</w:t>
            </w: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01502" w:rsidRPr="00086BBF" w:rsidRDefault="00336C50" w:rsidP="00C0150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104131C5" wp14:editId="301F1F4B">
                      <wp:simplePos x="0" y="0"/>
                      <wp:positionH relativeFrom="column">
                        <wp:posOffset>2212085</wp:posOffset>
                      </wp:positionH>
                      <wp:positionV relativeFrom="paragraph">
                        <wp:posOffset>210003</wp:posOffset>
                      </wp:positionV>
                      <wp:extent cx="1264722" cy="373380"/>
                      <wp:effectExtent l="0" t="0" r="12065" b="26670"/>
                      <wp:wrapNone/>
                      <wp:docPr id="6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472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A7479" w:rsidRDefault="001A747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4131C5" id="Rectangle 4" o:spid="_x0000_s1029" style="position:absolute;margin-left:174.2pt;margin-top:16.55pt;width:99.6pt;height:29.4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" filled="f" strokecolor="black [3213]" strokeweight="1.5pt">
                      <v:textbox>
                        <w:txbxContent>
                          <w:p w:rsidR="001A7479" w:rsidRDefault="001A7479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01502" w:rsidRPr="00086BB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</w:p>
          <w:p w:rsidR="00C01502" w:rsidRPr="00086BBF" w:rsidRDefault="00C01502" w:rsidP="00C01502">
            <w:pPr>
              <w:pStyle w:val="QuestionStyle"/>
            </w:pPr>
          </w:p>
          <w:p w:rsidR="00C01502" w:rsidRPr="00086BBF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086BBF" w:rsidRDefault="00C01502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086BBF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>Which of the triangles below are right angled?</w:t>
            </w:r>
          </w:p>
          <w:p w:rsidR="00C01502" w:rsidRPr="00086BBF" w:rsidRDefault="001A7479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2B2AAFCA">
                <v:shape id="_x0000_s1213" type="#_x0000_t75" style="position:absolute;margin-left:65.7pt;margin-top:3pt;width:291.05pt;height:107.3pt;z-index:252027904;mso-position-horizontal-relative:text;mso-position-vertical-relative:text">
                  <v:imagedata r:id="rId82" o:title=""/>
                </v:shape>
                <o:OLEObject Type="Embed" ProgID="FXDraw.Graphic" ShapeID="_x0000_s1213" DrawAspect="Content" ObjectID="_1556829504" r:id="rId83"/>
              </w:object>
            </w:r>
          </w:p>
          <w:p w:rsidR="00C01502" w:rsidRPr="00086BBF" w:rsidRDefault="00C01502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01502" w:rsidRPr="00086BBF" w:rsidRDefault="00C01502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01502" w:rsidRDefault="00C01502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01502" w:rsidRDefault="00C01502" w:rsidP="00C01502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</w:p>
          <w:p w:rsidR="00C01502" w:rsidRPr="00FE2DB9" w:rsidRDefault="00C01502" w:rsidP="00C0150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2021760" behindDoc="0" locked="0" layoutInCell="1" allowOverlap="1" wp14:anchorId="35005A16" wp14:editId="698CCFA9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5492</wp:posOffset>
                      </wp:positionV>
                      <wp:extent cx="213360" cy="883920"/>
                      <wp:effectExtent l="0" t="0" r="15240" b="1143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BCDE2F" id="Group 54" o:spid="_x0000_s1026" style="position:absolute;margin-left:17.6pt;margin-top:.45pt;width:16.8pt;height:69.6pt;z-index:2520217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pzxQAAANsAAAAPAAAAZHJzL2Rvd25yZXYueG1sRI9Ba8JA&#10;FITvQv/D8gQv0mwqa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qq/pz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FE2DB9" w:rsidRPr="00FE2DB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637" w:dyaOrig="256">
                <v:shape id="_x0000_i1063" type="#_x0000_t75" style="width:231.75pt;height:12.75pt" o:ole="">
                  <v:imagedata r:id="rId84" o:title=""/>
                </v:shape>
                <o:OLEObject Type="Embed" ProgID="FXEquation.Equation" ShapeID="_x0000_i1063" DrawAspect="Content" ObjectID="_1556829448" r:id="rId85"/>
              </w:object>
            </w:r>
            <w:r w:rsidRPr="00FE2DB9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C01502" w:rsidRPr="00FE2DB9" w:rsidRDefault="00C01502" w:rsidP="00C0150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FE2DB9" w:rsidRPr="00FE2DB9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528" w:dyaOrig="256">
                <v:shape id="_x0000_i1064" type="#_x0000_t75" style="width:176.25pt;height:12.75pt" o:ole="">
                  <v:imagedata r:id="rId86" o:title=""/>
                </v:shape>
                <o:OLEObject Type="Embed" ProgID="FXEquation.Equation" ShapeID="_x0000_i1064" DrawAspect="Content" ObjectID="_1556829449" r:id="rId87"/>
              </w:object>
            </w:r>
          </w:p>
          <w:p w:rsidR="00C01502" w:rsidRPr="00073FA7" w:rsidRDefault="00C01502" w:rsidP="00C0150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73FA7" w:rsidRPr="00073FA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557" w:dyaOrig="256">
                <v:shape id="_x0000_i1065" type="#_x0000_t75" style="width:177.75pt;height:12.75pt" o:ole="">
                  <v:imagedata r:id="rId88" o:title=""/>
                </v:shape>
                <o:OLEObject Type="Embed" ProgID="FXEquation.Equation" ShapeID="_x0000_i1065" DrawAspect="Content" ObjectID="_1556829450" r:id="rId89"/>
              </w:object>
            </w:r>
          </w:p>
          <w:p w:rsidR="00C01502" w:rsidRPr="00073FA7" w:rsidRDefault="00C01502" w:rsidP="00C0150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73FA7" w:rsidRPr="00073FA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882" w:dyaOrig="256">
                <v:shape id="_x0000_i1066" type="#_x0000_t75" style="width:243.75pt;height:12.75pt" o:ole="">
                  <v:imagedata r:id="rId90" o:title=""/>
                </v:shape>
                <o:OLEObject Type="Embed" ProgID="FXEquation.Equation" ShapeID="_x0000_i1066" DrawAspect="Content" ObjectID="_1556829451" r:id="rId91"/>
              </w:object>
            </w: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FE7FC1" w:rsidRDefault="001A7479" w:rsidP="00C01502">
            <w:pPr>
              <w:pStyle w:val="QuestionStyle"/>
            </w:pPr>
            <w:r>
              <w:object w:dxaOrig="1440" w:dyaOrig="1440" w14:anchorId="0259CCDF">
                <v:shape id="_x0000_s1215" type="#_x0000_t75" style="position:absolute;margin-left:225.2pt;margin-top:5.45pt;width:229.3pt;height:113.25pt;z-index:252029952;mso-position-horizontal-relative:text;mso-position-vertical-relative:text">
                  <v:imagedata r:id="rId92" o:title=""/>
                </v:shape>
                <o:OLEObject Type="Embed" ProgID="FXDraw.Graphic" ShapeID="_x0000_s1215" DrawAspect="Content" ObjectID="_1556829505" r:id="rId93"/>
              </w:object>
            </w:r>
            <w:r w:rsidR="00C01502">
              <w:t xml:space="preserve">What is the length of </w:t>
            </w:r>
            <w:r w:rsidR="00073FA7">
              <w:rPr>
                <w:i/>
              </w:rPr>
              <w:t>N</w:t>
            </w:r>
            <w:r w:rsidR="00C01502">
              <w:rPr>
                <w:i/>
              </w:rPr>
              <w:t>P</w:t>
            </w:r>
            <w:r w:rsidR="00C01502" w:rsidRPr="00FE7FC1">
              <w:t>?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5A078625" wp14:editId="6DB22E07">
                      <wp:simplePos x="0" y="0"/>
                      <wp:positionH relativeFrom="column">
                        <wp:posOffset>1541669</wp:posOffset>
                      </wp:positionH>
                      <wp:positionV relativeFrom="paragraph">
                        <wp:posOffset>170870</wp:posOffset>
                      </wp:positionV>
                      <wp:extent cx="754380" cy="373380"/>
                      <wp:effectExtent l="0" t="0" r="26670" b="2667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A7479" w:rsidRDefault="001A7479" w:rsidP="00DA3C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078625" id="Rectangle 93" o:spid="_x0000_s1030" style="position:absolute;margin-left:121.4pt;margin-top:13.45pt;width:59.4pt;height:29.4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" filled="f" strokecolor="black [3213]" strokeweight="1.5pt">
                      <v:textbox>
                        <w:txbxContent>
                          <w:p w:rsidR="001A7479" w:rsidRDefault="001A7479" w:rsidP="00DA3C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Pr="00D771E5" w:rsidRDefault="001A7479" w:rsidP="00C01502">
            <w:pPr>
              <w:pStyle w:val="QuestionStyle"/>
            </w:pPr>
            <w:r>
              <w:object w:dxaOrig="1440" w:dyaOrig="1440" w14:anchorId="4C90C701">
                <v:shape id="_x0000_s1214" type="#_x0000_t75" style="position:absolute;margin-left:291pt;margin-top:.6pt;width:128.4pt;height:130.15pt;z-index:252028928;mso-position-horizontal-relative:text;mso-position-vertical-relative:text">
                  <v:imagedata r:id="rId94" o:title=""/>
                </v:shape>
                <o:OLEObject Type="Embed" ProgID="FXDraw.Graphic" ShapeID="_x0000_s1214" DrawAspect="Content" ObjectID="_1556829506" r:id="rId95"/>
              </w:object>
            </w:r>
            <w:r w:rsidR="00C01502">
              <w:t xml:space="preserve">Calculate the distance </w:t>
            </w:r>
            <w:r w:rsidR="00C01502">
              <w:rPr>
                <w:i/>
              </w:rPr>
              <w:t>EF</w:t>
            </w:r>
            <w:r w:rsidR="00D771E5">
              <w:rPr>
                <w:i/>
              </w:rPr>
              <w:t xml:space="preserve">. </w:t>
            </w:r>
            <w:r w:rsidR="00D771E5" w:rsidRPr="00D771E5">
              <w:t>(Answer to 1 decimal place.)</w:t>
            </w:r>
            <w:r w:rsidR="00C01502" w:rsidRPr="00D771E5">
              <w:t>.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679CB4A8" wp14:editId="01CB8373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212807</wp:posOffset>
                      </wp:positionV>
                      <wp:extent cx="962025" cy="373380"/>
                      <wp:effectExtent l="0" t="0" r="28575" b="26670"/>
                      <wp:wrapNone/>
                      <wp:docPr id="37" name="Rectangl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20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A7479" w:rsidRDefault="001A7479" w:rsidP="0026747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9CB4A8" id="Rectangle 94" o:spid="_x0000_s1031" style="position:absolute;margin-left:75.85pt;margin-top:16.75pt;width:75.75pt;height:29.4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" filled="f" strokecolor="black [3213]" strokeweight="1.5pt">
                      <v:textbox>
                        <w:txbxContent>
                          <w:p w:rsidR="001A7479" w:rsidRDefault="001A7479" w:rsidP="00267479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</w:tc>
      </w:tr>
      <w:tr w:rsidR="00C01502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01502" w:rsidRPr="001B3341" w:rsidRDefault="00C01502" w:rsidP="00C0150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1502" w:rsidRDefault="001A7479" w:rsidP="00C01502">
            <w:pPr>
              <w:pStyle w:val="QuestionStyle"/>
            </w:pPr>
            <w:r>
              <w:object w:dxaOrig="1440" w:dyaOrig="1440" w14:anchorId="4B2B9A1E">
                <v:shape id="_x0000_s1216" type="#_x0000_t75" style="position:absolute;margin-left:210.95pt;margin-top:1.65pt;width:201.75pt;height:153.95pt;z-index:252032000;mso-position-horizontal-relative:text;mso-position-vertical-relative:text">
                  <v:imagedata r:id="rId96" o:title=""/>
                </v:shape>
                <o:OLEObject Type="Embed" ProgID="FXDraw.Graphic" ShapeID="_x0000_s1216" DrawAspect="Content" ObjectID="_1556829507" r:id="rId97"/>
              </w:object>
            </w:r>
            <w:r w:rsidR="00C01502">
              <w:t xml:space="preserve">Find the perimeter of triangle </w:t>
            </w:r>
            <w:r w:rsidR="00C01502" w:rsidRPr="001A4419">
              <w:rPr>
                <w:i/>
              </w:rPr>
              <w:t>ABC</w:t>
            </w:r>
            <w:r w:rsidR="00C01502">
              <w:t xml:space="preserve">. 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  <w:r>
              <w:t xml:space="preserve">              </w:t>
            </w:r>
          </w:p>
          <w:p w:rsidR="00C01502" w:rsidRDefault="00C01502" w:rsidP="00C01502">
            <w:pPr>
              <w:pStyle w:val="QuestionStyle"/>
              <w:rPr>
                <w:sz w:val="32"/>
                <w:szCs w:val="32"/>
              </w:rPr>
            </w:pPr>
          </w:p>
          <w:p w:rsidR="00C01502" w:rsidRDefault="00C01502" w:rsidP="00C01502">
            <w:pPr>
              <w:pStyle w:val="QuestionStyle"/>
              <w:rPr>
                <w:sz w:val="32"/>
                <w:szCs w:val="3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777E9443" wp14:editId="4E0AC51A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172646</wp:posOffset>
                      </wp:positionV>
                      <wp:extent cx="962025" cy="373380"/>
                      <wp:effectExtent l="0" t="0" r="28575" b="26670"/>
                      <wp:wrapNone/>
                      <wp:docPr id="1" name="Rectangl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20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1A7479" w:rsidRDefault="001A747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7E9443" id="_x0000_s1032" style="position:absolute;margin-left:56.35pt;margin-top:13.6pt;width:75.75pt;height:29.4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" filled="f" strokecolor="black [3213]" strokeweight="1.5pt">
                      <v:textbox>
                        <w:txbxContent>
                          <w:p w:rsidR="001A7479" w:rsidRDefault="001A7479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 xml:space="preserve"> </w:t>
            </w:r>
          </w:p>
          <w:p w:rsidR="00C01502" w:rsidRDefault="00C01502" w:rsidP="00C01502">
            <w:pPr>
              <w:pStyle w:val="QuestionStyle"/>
            </w:pPr>
          </w:p>
          <w:p w:rsidR="00C01502" w:rsidRDefault="00C01502" w:rsidP="00C01502">
            <w:pPr>
              <w:pStyle w:val="QuestionStyle"/>
            </w:pPr>
          </w:p>
        </w:tc>
      </w:tr>
    </w:tbl>
    <w:p w:rsidR="00413DF5" w:rsidRDefault="00413DF5">
      <w:pPr>
        <w:sectPr w:rsidR="00413DF5" w:rsidSect="00B850EA">
          <w:headerReference w:type="default" r:id="rId98"/>
          <w:footerReference w:type="default" r:id="rId99"/>
          <w:footerReference w:type="first" r:id="rId10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DA3C07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p w:rsidR="00DD6890" w:rsidRDefault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DA3C07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33929DCE4838409EA238C2E4EBFC30C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DD6890" w:rsidP="00DA3C07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DA3C0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F35BA1044DB143D38426D0E36208B2D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DA3C07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8911CE9CA9384D9389DBAA85AD8AC30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733F01" w:rsidP="00DA3C07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49DC2494D39140459178BD4BD07A460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33F01" w:rsidP="00DA3C07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Pythagoras Theorem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DA3C0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Hypotenuse is </w:t>
            </w:r>
            <w:r w:rsidRPr="00B0727E">
              <w:rPr>
                <w:rFonts w:asciiTheme="majorHAnsi" w:hAnsiTheme="majorHAnsi"/>
                <w:b/>
                <w:sz w:val="24"/>
                <w:szCs w:val="24"/>
              </w:rPr>
              <w:t>YZ</w:t>
            </w:r>
          </w:p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B0727E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B0727E" w:rsidRDefault="00383FC9" w:rsidP="00383FC9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B0727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378" w:dyaOrig="317" w14:anchorId="74AAD126">
                <v:shape id="_x0000_i1070" type="#_x0000_t75" style="width:168.75pt;height:15.75pt" o:ole="">
                  <v:imagedata r:id="rId101" o:title=""/>
                </v:shape>
                <o:OLEObject Type="Embed" ProgID="FXEquation.Equation" ShapeID="_x0000_i1070" DrawAspect="Content" ObjectID="_1556829452" r:id="rId102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</w:pPr>
            <w:r w:rsidRPr="00B6798D"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  <w:object w:dxaOrig="3768" w:dyaOrig="616" w14:anchorId="587BD1D7">
                <v:shape id="_x0000_i1071" type="#_x0000_t75" style="width:188.25pt;height:30.75pt" o:ole="">
                  <v:imagedata r:id="rId103" o:title=""/>
                </v:shape>
                <o:OLEObject Type="Embed" ProgID="FXEquation.Equation" ShapeID="_x0000_i1071" DrawAspect="Content" ObjectID="_1556829453" r:id="rId104"/>
              </w:object>
            </w:r>
          </w:p>
          <w:p w:rsidR="00383FC9" w:rsidRPr="00B6798D" w:rsidRDefault="00383FC9" w:rsidP="00383FC9">
            <w:pPr>
              <w:rPr>
                <w:rFonts w:asciiTheme="majorHAnsi" w:hAnsiTheme="majorHAnsi"/>
                <w:b/>
                <w:position w:val="-36"/>
                <w:sz w:val="24"/>
                <w:szCs w:val="24"/>
              </w:rPr>
            </w:pPr>
            <w:r w:rsidRPr="00B6798D">
              <w:rPr>
                <w:rFonts w:ascii="Times New Roman" w:hAnsi="Times New Roman"/>
                <w:b/>
                <w:position w:val="-36"/>
                <w:sz w:val="24"/>
                <w:szCs w:val="24"/>
              </w:rPr>
              <w:t>4</w:t>
            </w:r>
            <w:r w:rsidRPr="00B6798D">
              <w:rPr>
                <w:rFonts w:ascii="Times New Roman" w:hAnsi="Times New Roman"/>
                <w:b/>
                <w:position w:val="-36"/>
                <w:sz w:val="24"/>
                <w:szCs w:val="24"/>
                <w:vertAlign w:val="superscript"/>
              </w:rPr>
              <w:t>th</w:t>
            </w:r>
            <w:r w:rsidRPr="00B6798D">
              <w:rPr>
                <w:rFonts w:ascii="Times New Roman" w:hAnsi="Times New Roman"/>
                <w:b/>
                <w:position w:val="-36"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12"/>
                <w:szCs w:val="12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383FC9" w:rsidRDefault="00383FC9" w:rsidP="00383FC9">
            <w:pPr>
              <w:rPr>
                <w:rFonts w:asciiTheme="majorHAnsi" w:hAnsiTheme="majorHAnsi"/>
                <w:position w:val="-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4"/>
                <w:sz w:val="24"/>
                <w:szCs w:val="24"/>
              </w:rPr>
              <w:object w:dxaOrig="1818" w:dyaOrig="1236" w14:anchorId="07679988">
                <v:shape id="_x0000_i1072" type="#_x0000_t75" style="width:90.75pt;height:61.5pt" o:ole="">
                  <v:imagedata r:id="rId105" o:title=""/>
                </v:shape>
                <o:OLEObject Type="Embed" ProgID="FXEquation.Equation" ShapeID="_x0000_i1072" DrawAspect="Content" ObjectID="_1556829454" r:id="rId106"/>
              </w:object>
            </w:r>
            <w:r>
              <w:rPr>
                <w:rFonts w:asciiTheme="majorHAnsi" w:hAnsiTheme="majorHAnsi"/>
                <w:position w:val="-94"/>
                <w:sz w:val="24"/>
                <w:szCs w:val="24"/>
              </w:rPr>
              <w:t xml:space="preserve"> 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FF0000"/>
                <w:sz w:val="12"/>
                <w:szCs w:val="24"/>
              </w:rPr>
            </w:pPr>
          </w:p>
          <w:p w:rsidR="00383FC9" w:rsidRPr="00B04BBB" w:rsidRDefault="00383FC9" w:rsidP="00383FC9">
            <w:pPr>
              <w:rPr>
                <w:rFonts w:asciiTheme="majorHAnsi" w:hAnsiTheme="majorHAnsi"/>
                <w:position w:val="-96"/>
                <w:sz w:val="24"/>
                <w:szCs w:val="24"/>
              </w:rPr>
            </w:pPr>
            <w:r w:rsidRPr="00B04BBB">
              <w:rPr>
                <w:rFonts w:asciiTheme="majorHAnsi" w:hAnsiTheme="majorHAnsi"/>
                <w:color w:val="FF0000"/>
                <w:position w:val="-96"/>
                <w:sz w:val="24"/>
                <w:szCs w:val="24"/>
              </w:rPr>
              <w:object w:dxaOrig="2470" w:dyaOrig="1216" w14:anchorId="01E7C945">
                <v:shape id="_x0000_i1073" type="#_x0000_t75" style="width:123.75pt;height:60.75pt" o:ole="">
                  <v:imagedata r:id="rId107" o:title=""/>
                </v:shape>
                <o:OLEObject Type="Embed" ProgID="FXEquation.Equation" ShapeID="_x0000_i1073" DrawAspect="Content" ObjectID="_1556829455" r:id="rId108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383FC9" w:rsidRPr="00B04BBB" w:rsidRDefault="00383FC9" w:rsidP="00383FC9">
            <w:pPr>
              <w:rPr>
                <w:rFonts w:asciiTheme="majorHAnsi" w:hAnsiTheme="majorHAnsi"/>
                <w:position w:val="-96"/>
                <w:sz w:val="24"/>
                <w:szCs w:val="24"/>
              </w:rPr>
            </w:pPr>
            <w:r w:rsidRPr="00B04BBB">
              <w:rPr>
                <w:rFonts w:asciiTheme="majorHAnsi" w:hAnsiTheme="majorHAnsi"/>
                <w:color w:val="FF0000"/>
                <w:position w:val="-96"/>
                <w:sz w:val="24"/>
                <w:szCs w:val="24"/>
              </w:rPr>
              <w:object w:dxaOrig="2658" w:dyaOrig="1216" w14:anchorId="743DC9A6">
                <v:shape id="_x0000_i1074" type="#_x0000_t75" style="width:132.75pt;height:60.75pt" o:ole="">
                  <v:imagedata r:id="rId109" o:title=""/>
                </v:shape>
                <o:OLEObject Type="Embed" ProgID="FXEquation.Equation" ShapeID="_x0000_i1074" DrawAspect="Content" ObjectID="_1556829456" r:id="rId110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B04BBB" w:rsidRDefault="00383FC9" w:rsidP="00383FC9">
            <w:pPr>
              <w:rPr>
                <w:rFonts w:asciiTheme="majorHAnsi" w:hAnsiTheme="majorHAnsi"/>
                <w:position w:val="-64"/>
                <w:sz w:val="24"/>
                <w:szCs w:val="24"/>
              </w:rPr>
            </w:pPr>
            <w:r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  <w:r w:rsidRPr="00B04BBB">
              <w:rPr>
                <w:rFonts w:asciiTheme="majorHAnsi" w:hAnsiTheme="majorHAnsi"/>
                <w:color w:val="FF0000"/>
                <w:position w:val="-64"/>
                <w:sz w:val="24"/>
                <w:szCs w:val="24"/>
              </w:rPr>
              <w:object w:dxaOrig="3162" w:dyaOrig="897" w14:anchorId="4E1A3F17">
                <v:shape id="_x0000_i1075" type="#_x0000_t75" style="width:158.25pt;height:45pt" o:ole="">
                  <v:imagedata r:id="rId111" o:title=""/>
                </v:shape>
                <o:OLEObject Type="Embed" ProgID="FXEquation.Equation" ShapeID="_x0000_i1075" DrawAspect="Content" ObjectID="_1556829457" r:id="rId112"/>
              </w:object>
            </w:r>
            <w:r w:rsidRPr="00B04BBB">
              <w:rPr>
                <w:rFonts w:asciiTheme="majorHAnsi" w:hAnsiTheme="majorHAnsi"/>
                <w:position w:val="-64"/>
                <w:sz w:val="24"/>
                <w:szCs w:val="24"/>
              </w:rPr>
              <w:t xml:space="preserve"> 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  <w:r w:rsidRPr="00B04BBB">
              <w:rPr>
                <w:rFonts w:asciiTheme="majorHAnsi" w:hAnsiTheme="majorHAnsi"/>
                <w:sz w:val="24"/>
                <w:szCs w:val="24"/>
              </w:rPr>
              <w:object w:dxaOrig="2798" w:dyaOrig="1476" w14:anchorId="11660BD2">
                <v:shape id="_x0000_i1076" type="#_x0000_t75" style="width:139.5pt;height:73.5pt" o:ole="">
                  <v:imagedata r:id="rId113" o:title=""/>
                </v:shape>
                <o:OLEObject Type="Embed" ProgID="FXEquation.Equation" ShapeID="_x0000_i1076" DrawAspect="Content" ObjectID="_1556829458" r:id="rId114"/>
              </w:object>
            </w:r>
          </w:p>
          <w:p w:rsidR="00383FC9" w:rsidRPr="00B04BBB" w:rsidRDefault="00383FC9" w:rsidP="00383FC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4BBB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B04BBB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B04BBB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55763F" w:rsidRDefault="00383FC9" w:rsidP="00383FC9">
            <w:pPr>
              <w:rPr>
                <w:rFonts w:asciiTheme="majorHAnsi" w:hAnsiTheme="majorHAnsi"/>
                <w:position w:val="-128"/>
                <w:sz w:val="24"/>
                <w:szCs w:val="24"/>
              </w:rPr>
            </w:pPr>
            <w:r w:rsidRPr="0055763F">
              <w:rPr>
                <w:rFonts w:asciiTheme="majorHAnsi" w:hAnsiTheme="majorHAnsi"/>
                <w:color w:val="FF0000"/>
                <w:position w:val="-128"/>
                <w:sz w:val="24"/>
                <w:szCs w:val="24"/>
              </w:rPr>
              <w:object w:dxaOrig="4538" w:dyaOrig="1536" w14:anchorId="18F0B434">
                <v:shape id="_x0000_i1077" type="#_x0000_t75" style="width:227.25pt;height:76.5pt" o:ole="">
                  <v:imagedata r:id="rId115" o:title=""/>
                </v:shape>
                <o:OLEObject Type="Embed" ProgID="FXEquation.Equation" ShapeID="_x0000_i1077" DrawAspect="Content" ObjectID="_1556829459" r:id="rId116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55763F" w:rsidRDefault="00383FC9" w:rsidP="00383FC9">
            <w:pPr>
              <w:rPr>
                <w:rFonts w:asciiTheme="majorHAnsi" w:hAnsiTheme="majorHAnsi"/>
                <w:color w:val="FF0000"/>
                <w:position w:val="-122"/>
                <w:sz w:val="24"/>
                <w:szCs w:val="24"/>
              </w:rPr>
            </w:pPr>
            <w:r w:rsidRPr="0055763F">
              <w:rPr>
                <w:rFonts w:asciiTheme="majorHAnsi" w:hAnsiTheme="majorHAnsi"/>
                <w:color w:val="FF0000"/>
                <w:position w:val="-122"/>
                <w:sz w:val="24"/>
                <w:szCs w:val="24"/>
              </w:rPr>
              <w:object w:dxaOrig="2238" w:dyaOrig="1476" w14:anchorId="1252DFA0">
                <v:shape id="_x0000_i1078" type="#_x0000_t75" style="width:111.75pt;height:73.5pt" o:ole="">
                  <v:imagedata r:id="rId117" o:title=""/>
                </v:shape>
                <o:OLEObject Type="Embed" ProgID="FXEquation.Equation" ShapeID="_x0000_i1078" DrawAspect="Content" ObjectID="_1556829460" r:id="rId118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Using a calculator,  </w:t>
            </w:r>
            <w:r w:rsidRPr="0055763F">
              <w:rPr>
                <w:rFonts w:asciiTheme="majorHAnsi" w:hAnsiTheme="majorHAnsi"/>
                <w:color w:val="FF0000"/>
                <w:position w:val="-4"/>
                <w:sz w:val="24"/>
                <w:szCs w:val="24"/>
              </w:rPr>
              <w:object w:dxaOrig="1134" w:dyaOrig="314" w14:anchorId="5CC76AE2">
                <v:shape id="_x0000_i1079" type="#_x0000_t75" style="width:56.25pt;height:15.75pt" o:ole="">
                  <v:imagedata r:id="rId119" o:title=""/>
                </v:shape>
                <o:OLEObject Type="Embed" ProgID="FXEquation.Equation" ShapeID="_x0000_i1079" DrawAspect="Content" ObjectID="_1556829461" r:id="rId120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and the others give non recurring or terminating decimals, so </w:t>
            </w:r>
            <w:r w:rsidRPr="0055763F">
              <w:rPr>
                <w:rFonts w:asciiTheme="majorHAnsi" w:hAnsiTheme="majorHAnsi"/>
                <w:color w:val="FF0000"/>
                <w:position w:val="-4"/>
                <w:sz w:val="24"/>
                <w:szCs w:val="24"/>
              </w:rPr>
              <w:object w:dxaOrig="564" w:dyaOrig="314" w14:anchorId="695C3CB6">
                <v:shape id="_x0000_i1080" type="#_x0000_t75" style="width:27.75pt;height:15.75pt" o:ole="">
                  <v:imagedata r:id="rId121" o:title=""/>
                </v:shape>
                <o:OLEObject Type="Embed" ProgID="FXEquation.Equation" ShapeID="_x0000_i1080" DrawAspect="Content" ObjectID="_1556829462" r:id="rId122"/>
              </w:object>
            </w:r>
            <w:r w:rsidRPr="0055763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is rational.</w:t>
            </w:r>
          </w:p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  <w:r w:rsidRPr="0055763F">
              <w:rPr>
                <w:rFonts w:asciiTheme="majorHAnsi" w:hAnsiTheme="majorHAnsi"/>
                <w:b/>
                <w:color w:val="000000" w:themeColor="text1"/>
                <w:sz w:val="24"/>
                <w:szCs w:val="24"/>
              </w:rPr>
              <w:t>2</w:t>
            </w:r>
            <w:r w:rsidRPr="0055763F">
              <w:rPr>
                <w:rFonts w:asciiTheme="majorHAnsi" w:hAnsiTheme="majorHAnsi"/>
                <w:b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55763F">
              <w:rPr>
                <w:rFonts w:asciiTheme="majorHAnsi" w:hAnsiTheme="majorHAnsi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E969B3" w:rsidRDefault="00383FC9" w:rsidP="00383FC9">
            <w:pPr>
              <w:rPr>
                <w:rFonts w:asciiTheme="majorHAnsi" w:hAnsiTheme="majorHAnsi"/>
                <w:position w:val="-128"/>
                <w:sz w:val="24"/>
                <w:szCs w:val="24"/>
              </w:rPr>
            </w:pPr>
            <w:r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  <w:r w:rsidR="001A7479" w:rsidRPr="00E969B3">
              <w:rPr>
                <w:rFonts w:asciiTheme="majorHAnsi" w:hAnsiTheme="majorHAnsi"/>
                <w:color w:val="FF0000"/>
                <w:position w:val="-128"/>
                <w:sz w:val="24"/>
                <w:szCs w:val="24"/>
              </w:rPr>
              <w:object w:dxaOrig="4482" w:dyaOrig="1608" w14:anchorId="79E93CCE">
                <v:shape id="_x0000_i1102" type="#_x0000_t75" style="width:224.25pt;height:80.25pt" o:ole="">
                  <v:imagedata r:id="rId123" o:title=""/>
                </v:shape>
                <o:OLEObject Type="Embed" ProgID="FXEquation.Equation" ShapeID="_x0000_i1102" DrawAspect="Content" ObjectID="_1556829463" r:id="rId124"/>
              </w:object>
            </w:r>
            <w:r w:rsidRPr="00E969B3">
              <w:rPr>
                <w:rFonts w:asciiTheme="majorHAnsi" w:hAnsiTheme="majorHAnsi"/>
                <w:position w:val="-128"/>
                <w:sz w:val="24"/>
                <w:szCs w:val="24"/>
              </w:rPr>
              <w:t xml:space="preserve"> 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FF0000"/>
                <w:sz w:val="12"/>
                <w:szCs w:val="24"/>
              </w:rPr>
            </w:pPr>
          </w:p>
          <w:p w:rsidR="00383FC9" w:rsidRPr="00937A60" w:rsidRDefault="00383FC9" w:rsidP="00383FC9">
            <w:pPr>
              <w:rPr>
                <w:rFonts w:asciiTheme="majorHAnsi" w:hAnsiTheme="majorHAnsi"/>
                <w:position w:val="-150"/>
                <w:sz w:val="24"/>
                <w:szCs w:val="24"/>
              </w:rPr>
            </w:pPr>
            <w:r w:rsidRPr="00937A60">
              <w:rPr>
                <w:rFonts w:asciiTheme="majorHAnsi" w:hAnsiTheme="majorHAnsi"/>
                <w:color w:val="FF0000"/>
                <w:position w:val="-150"/>
                <w:sz w:val="24"/>
                <w:szCs w:val="24"/>
              </w:rPr>
              <w:object w:dxaOrig="2538" w:dyaOrig="1756" w14:anchorId="2BE040A8">
                <v:shape id="_x0000_i1082" type="#_x0000_t75" style="width:126.75pt;height:87.75pt" o:ole="">
                  <v:imagedata r:id="rId125" o:title=""/>
                </v:shape>
                <o:OLEObject Type="Embed" ProgID="FXEquation.Equation" ShapeID="_x0000_i1082" DrawAspect="Content" ObjectID="_1556829464" r:id="rId126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FF0000"/>
                <w:sz w:val="12"/>
                <w:szCs w:val="24"/>
              </w:rPr>
            </w:pPr>
          </w:p>
          <w:p w:rsidR="00383FC9" w:rsidRPr="001A7479" w:rsidRDefault="001A7479" w:rsidP="00383FC9">
            <w:pPr>
              <w:rPr>
                <w:rFonts w:asciiTheme="majorHAnsi" w:hAnsiTheme="majorHAnsi"/>
                <w:color w:val="FF0000"/>
                <w:position w:val="-102"/>
                <w:sz w:val="24"/>
                <w:szCs w:val="24"/>
              </w:rPr>
            </w:pPr>
            <w:r w:rsidRPr="001A7479">
              <w:rPr>
                <w:rFonts w:asciiTheme="majorHAnsi" w:hAnsiTheme="majorHAnsi"/>
                <w:color w:val="FF0000"/>
                <w:position w:val="-102"/>
                <w:sz w:val="24"/>
                <w:szCs w:val="24"/>
              </w:rPr>
              <w:object w:dxaOrig="4072" w:dyaOrig="1308" w14:anchorId="5B24C382">
                <v:shape id="_x0000_i1104" type="#_x0000_t75" style="width:202.5pt;height:65.25pt" o:ole="">
                  <v:imagedata r:id="rId127" o:title=""/>
                </v:shape>
                <o:OLEObject Type="Embed" ProgID="FXEquation.Equation" ShapeID="_x0000_i1104" DrawAspect="Content" ObjectID="_1556829465" r:id="rId128"/>
              </w:object>
            </w:r>
          </w:p>
          <w:p w:rsidR="00383FC9" w:rsidRPr="00C7493C" w:rsidRDefault="00383FC9" w:rsidP="00383FC9">
            <w:pPr>
              <w:rPr>
                <w:rFonts w:ascii="Times New Roman" w:hAnsi="Times New Roman"/>
                <w:sz w:val="24"/>
                <w:szCs w:val="24"/>
              </w:rPr>
            </w:pPr>
            <w:r w:rsidRPr="00C7493C">
              <w:rPr>
                <w:rFonts w:ascii="Times New Roman" w:hAnsi="Times New Roman"/>
                <w:sz w:val="24"/>
                <w:szCs w:val="24"/>
              </w:rPr>
              <w:t>Only A is right angled.</w:t>
            </w:r>
          </w:p>
          <w:p w:rsidR="00383FC9" w:rsidRPr="00D846B1" w:rsidRDefault="00383FC9" w:rsidP="00383FC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846B1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846B1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D846B1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83FC9" w:rsidRDefault="00383FC9" w:rsidP="00383FC9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718" w:dyaOrig="276" w14:anchorId="0D6A4DF5">
                <v:shape id="_x0000_i1084" type="#_x0000_t75" style="width:135.75pt;height:14.25pt" o:ole="">
                  <v:imagedata r:id="rId129" o:title=""/>
                </v:shape>
                <o:OLEObject Type="Embed" ProgID="FXEquation.Equation" ShapeID="_x0000_i1084" DrawAspect="Content" ObjectID="_1556829466" r:id="rId130"/>
              </w:object>
            </w:r>
          </w:p>
          <w:p w:rsidR="00383FC9" w:rsidRPr="00D846B1" w:rsidRDefault="00383FC9" w:rsidP="00383FC9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D846B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37" w:dyaOrig="276" w14:anchorId="423D6B92">
                <v:shape id="_x0000_i1085" type="#_x0000_t75" style="width:141.75pt;height:14.25pt" o:ole="">
                  <v:imagedata r:id="rId131" o:title=""/>
                </v:shape>
                <o:OLEObject Type="Embed" ProgID="FXEquation.Equation" ShapeID="_x0000_i1085" DrawAspect="Content" ObjectID="_1556829467" r:id="rId132"/>
              </w:object>
            </w:r>
          </w:p>
          <w:p w:rsidR="00383FC9" w:rsidRDefault="00383FC9" w:rsidP="00383FC9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98" w:dyaOrig="276" w14:anchorId="4954A963">
                <v:shape id="_x0000_i1086" type="#_x0000_t75" style="width:129.75pt;height:14.25pt" o:ole="">
                  <v:imagedata r:id="rId133" o:title=""/>
                </v:shape>
                <o:OLEObject Type="Embed" ProgID="FXEquation.Equation" ShapeID="_x0000_i1086" DrawAspect="Content" ObjectID="_1556829468" r:id="rId134"/>
              </w:object>
            </w:r>
          </w:p>
          <w:p w:rsidR="00383FC9" w:rsidRDefault="00383FC9" w:rsidP="00383FC9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D81A7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837" w:dyaOrig="276" w14:anchorId="4FF323A4">
                <v:shape id="_x0000_i1087" type="#_x0000_t75" style="width:141.75pt;height:14.25pt" o:ole="">
                  <v:imagedata r:id="rId135" o:title=""/>
                </v:shape>
                <o:OLEObject Type="Embed" ProgID="FXEquation.Equation" ShapeID="_x0000_i1087" DrawAspect="Content" ObjectID="_1556829469" r:id="rId136"/>
              </w:object>
            </w:r>
            <w:bookmarkStart w:id="0" w:name="_GoBack"/>
            <w:bookmarkEnd w:id="0"/>
          </w:p>
          <w:p w:rsidR="00383FC9" w:rsidRPr="00D81A71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  <w:r w:rsidRPr="00D81A7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  <w:r w:rsidRPr="00D81A71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D81A7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 3</w:t>
            </w:r>
            <w:r w:rsidRPr="00D81A71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 w:rsidRPr="00D81A7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Answers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D81A71" w:rsidRDefault="00383FC9" w:rsidP="00383FC9">
            <w:pPr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81A7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object w:dxaOrig="2448" w:dyaOrig="1476" w14:anchorId="5F6C3314">
                <v:shape id="_x0000_i1088" type="#_x0000_t75" style="width:122.25pt;height:73.5pt" o:ole="">
                  <v:imagedata r:id="rId137" o:title=""/>
                </v:shape>
                <o:OLEObject Type="Embed" ProgID="FXEquation.Equation" ShapeID="_x0000_i1088" DrawAspect="Content" ObjectID="_1556829470" r:id="rId138"/>
              </w:object>
            </w:r>
          </w:p>
          <w:p w:rsidR="00383FC9" w:rsidRPr="004F664F" w:rsidRDefault="00383FC9" w:rsidP="00383FC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4F664F">
              <w:rPr>
                <w:rFonts w:asciiTheme="majorHAnsi" w:hAnsiTheme="majorHAnsi"/>
                <w:b/>
                <w:color w:val="000000" w:themeColor="text1"/>
                <w:sz w:val="24"/>
                <w:szCs w:val="24"/>
              </w:rPr>
              <w:t>2</w:t>
            </w:r>
            <w:r w:rsidRPr="004F664F">
              <w:rPr>
                <w:rFonts w:asciiTheme="majorHAnsi" w:hAnsiTheme="majorHAnsi"/>
                <w:b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4F664F">
              <w:rPr>
                <w:rFonts w:asciiTheme="majorHAnsi" w:hAnsiTheme="majorHAnsi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</w:p>
          <w:p w:rsidR="00383FC9" w:rsidRPr="008E65EE" w:rsidRDefault="00383FC9" w:rsidP="00383FC9">
            <w:pPr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</w:pPr>
            <w:r w:rsidRPr="008E65EE"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  <w:object w:dxaOrig="3557" w:dyaOrig="916" w14:anchorId="521D348B">
                <v:shape id="_x0000_i1089" type="#_x0000_t75" style="width:177pt;height:45.75pt" o:ole="">
                  <v:imagedata r:id="rId139" o:title=""/>
                </v:shape>
                <o:OLEObject Type="Embed" ProgID="FXEquation.Equation" ShapeID="_x0000_i1089" DrawAspect="Content" ObjectID="_1556829471" r:id="rId140"/>
              </w:object>
            </w:r>
          </w:p>
          <w:p w:rsidR="00383FC9" w:rsidRPr="008E65EE" w:rsidRDefault="00383FC9" w:rsidP="00383FC9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 w:rsidRPr="008E65EE">
              <w:rPr>
                <w:rFonts w:asciiTheme="majorHAnsi" w:hAnsiTheme="majorHAnsi"/>
                <w:color w:val="FF0000"/>
                <w:position w:val="-36"/>
                <w:sz w:val="24"/>
                <w:szCs w:val="24"/>
              </w:rPr>
              <w:object w:dxaOrig="5014" w:dyaOrig="536" w14:anchorId="4575A3F1">
                <v:shape id="_x0000_i1090" type="#_x0000_t75" style="width:250.5pt;height:27pt" o:ole="">
                  <v:imagedata r:id="rId141" o:title=""/>
                </v:shape>
                <o:OLEObject Type="Embed" ProgID="FXEquation.Equation" ShapeID="_x0000_i1090" DrawAspect="Content" ObjectID="_1556829472" r:id="rId142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383FC9" w:rsidRPr="008E65EE" w:rsidRDefault="00383FC9" w:rsidP="00383FC9">
            <w:pPr>
              <w:rPr>
                <w:rFonts w:asciiTheme="majorHAnsi" w:hAnsiTheme="majorHAnsi"/>
                <w:position w:val="-122"/>
                <w:sz w:val="24"/>
                <w:szCs w:val="24"/>
              </w:rPr>
            </w:pPr>
            <w:r w:rsidRPr="008E65EE">
              <w:rPr>
                <w:rFonts w:asciiTheme="majorHAnsi" w:hAnsiTheme="majorHAnsi"/>
                <w:color w:val="FF0000"/>
                <w:position w:val="-122"/>
                <w:sz w:val="24"/>
                <w:szCs w:val="24"/>
              </w:rPr>
              <w:object w:dxaOrig="1908" w:dyaOrig="1476" w14:anchorId="3E9714A0">
                <v:shape id="_x0000_i1091" type="#_x0000_t75" style="width:95.25pt;height:73.5pt" o:ole="">
                  <v:imagedata r:id="rId143" o:title=""/>
                </v:shape>
                <o:OLEObject Type="Embed" ProgID="FXEquation.Equation" ShapeID="_x0000_i1091" DrawAspect="Content" ObjectID="_1556829473" r:id="rId144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position w:val="-10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20"/>
                <w:sz w:val="24"/>
                <w:szCs w:val="24"/>
              </w:rPr>
              <w:object w:dxaOrig="3882" w:dyaOrig="2616" w14:anchorId="2D217564">
                <v:shape id="_x0000_i1092" type="#_x0000_t75" style="width:195pt;height:131.25pt" o:ole="">
                  <v:imagedata r:id="rId145" o:title=""/>
                </v:shape>
                <o:OLEObject Type="Embed" ProgID="FXEquation.Equation" ShapeID="_x0000_i1092" DrawAspect="Content" ObjectID="_1556829474" r:id="rId146"/>
              </w:object>
            </w:r>
            <w:r>
              <w:rPr>
                <w:rFonts w:asciiTheme="majorHAnsi" w:hAnsiTheme="majorHAnsi"/>
                <w:position w:val="-100"/>
                <w:sz w:val="24"/>
                <w:szCs w:val="24"/>
              </w:rPr>
              <w:t xml:space="preserve"> 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98"/>
                <w:sz w:val="24"/>
                <w:szCs w:val="24"/>
              </w:rPr>
              <w:object w:dxaOrig="1897" w:dyaOrig="1253" w14:anchorId="02608C65">
                <v:shape id="_x0000_i1093" type="#_x0000_t75" style="width:95.25pt;height:63pt" o:ole="">
                  <v:imagedata r:id="rId147" o:title=""/>
                </v:shape>
                <o:OLEObject Type="Embed" ProgID="FXEquation.Equation" ShapeID="_x0000_i1093" DrawAspect="Content" ObjectID="_1556829475" r:id="rId148"/>
              </w:object>
            </w:r>
          </w:p>
          <w:p w:rsidR="00383FC9" w:rsidRPr="005B53C3" w:rsidRDefault="00383FC9" w:rsidP="00383FC9">
            <w:pPr>
              <w:rPr>
                <w:rFonts w:asciiTheme="majorHAnsi" w:hAnsiTheme="majorHAnsi"/>
                <w:b/>
                <w:position w:val="-98"/>
                <w:sz w:val="24"/>
                <w:szCs w:val="24"/>
              </w:rPr>
            </w:pPr>
            <w:r w:rsidRPr="005B53C3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5B53C3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5B53C3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  <w:r w:rsidRPr="005B53C3">
              <w:rPr>
                <w:rFonts w:asciiTheme="majorHAnsi" w:hAnsiTheme="majorHAnsi"/>
                <w:b/>
                <w:position w:val="-98"/>
                <w:sz w:val="24"/>
                <w:szCs w:val="24"/>
              </w:rPr>
              <w:t xml:space="preserve"> 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12"/>
                <w:szCs w:val="12"/>
              </w:rPr>
            </w:pPr>
          </w:p>
          <w:p w:rsidR="00383FC9" w:rsidRPr="003A6D19" w:rsidRDefault="00383FC9" w:rsidP="00383FC9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 w:rsidRPr="003A6D19"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  <w:object w:dxaOrig="3197" w:dyaOrig="1756" w14:anchorId="53C9937A">
                <v:shape id="_x0000_i1094" type="#_x0000_t75" style="width:159.75pt;height:88.5pt" o:ole="">
                  <v:imagedata r:id="rId149" o:title=""/>
                </v:shape>
                <o:OLEObject Type="Embed" ProgID="FXEquation.Equation" ShapeID="_x0000_i1094" DrawAspect="Content" ObjectID="_1556829476" r:id="rId150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20"/>
                <w:sz w:val="24"/>
                <w:szCs w:val="24"/>
              </w:rPr>
              <w:object w:dxaOrig="5202" w:dyaOrig="2596" w14:anchorId="33D06979">
                <v:shape id="_x0000_i1095" type="#_x0000_t75" style="width:261.75pt;height:129.75pt" o:ole="">
                  <v:imagedata r:id="rId151" o:title=""/>
                </v:shape>
                <o:OLEObject Type="Embed" ProgID="FXEquation.Equation" ShapeID="_x0000_i1095" DrawAspect="Content" ObjectID="_1556829477" r:id="rId152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351221" w:rsidRDefault="00383FC9" w:rsidP="00383FC9">
            <w:pPr>
              <w:rPr>
                <w:rFonts w:asciiTheme="majorHAnsi" w:hAnsiTheme="majorHAnsi"/>
                <w:position w:val="-192"/>
                <w:sz w:val="24"/>
                <w:szCs w:val="24"/>
              </w:rPr>
            </w:pPr>
            <w:r w:rsidRPr="00351221">
              <w:rPr>
                <w:rFonts w:asciiTheme="majorHAnsi" w:hAnsiTheme="majorHAnsi"/>
                <w:color w:val="FF0000"/>
                <w:position w:val="-192"/>
                <w:sz w:val="24"/>
                <w:szCs w:val="24"/>
              </w:rPr>
              <w:object w:dxaOrig="2814" w:dyaOrig="2176" w14:anchorId="13784C06">
                <v:shape id="_x0000_i1096" type="#_x0000_t75" style="width:141pt;height:108.75pt" o:ole="">
                  <v:imagedata r:id="rId153" o:title=""/>
                </v:shape>
                <o:OLEObject Type="Embed" ProgID="FXEquation.Equation" ShapeID="_x0000_i1096" DrawAspect="Content" ObjectID="_1556829478" r:id="rId154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08"/>
                <w:sz w:val="24"/>
                <w:szCs w:val="24"/>
              </w:rPr>
              <w:object w:dxaOrig="4700" w:dyaOrig="956" w14:anchorId="41FD3876">
                <v:shape id="_x0000_i1097" type="#_x0000_t75" style="width:235.5pt;height:48pt" o:ole="">
                  <v:imagedata r:id="rId155" o:title=""/>
                </v:shape>
                <o:OLEObject Type="Embed" ProgID="FXEquation.Equation" ShapeID="_x0000_i1097" DrawAspect="Content" ObjectID="_1556829479" r:id="rId156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383FC9" w:rsidRPr="007C3E4C" w:rsidRDefault="00383FC9" w:rsidP="00383FC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C3E4C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7C3E4C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7C3E4C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Pr="00351221" w:rsidRDefault="00383FC9" w:rsidP="00383FC9">
            <w:pPr>
              <w:rPr>
                <w:rFonts w:asciiTheme="majorHAnsi" w:hAnsiTheme="majorHAnsi"/>
                <w:position w:val="-194"/>
                <w:sz w:val="24"/>
                <w:szCs w:val="24"/>
              </w:rPr>
            </w:pPr>
            <w:r w:rsidRPr="00351221">
              <w:rPr>
                <w:rFonts w:asciiTheme="majorHAnsi" w:hAnsiTheme="majorHAnsi"/>
                <w:color w:val="FF0000"/>
                <w:position w:val="-194"/>
                <w:sz w:val="24"/>
                <w:szCs w:val="24"/>
              </w:rPr>
              <w:object w:dxaOrig="3068" w:dyaOrig="2196" w14:anchorId="719ED184">
                <v:shape id="_x0000_i1098" type="#_x0000_t75" style="width:153.75pt;height:109.5pt" o:ole="">
                  <v:imagedata r:id="rId157" o:title=""/>
                </v:shape>
                <o:OLEObject Type="Embed" ProgID="FXEquation.Equation" ShapeID="_x0000_i1098" DrawAspect="Content" ObjectID="_1556829480" r:id="rId158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383FC9" w:rsidRDefault="00383FC9" w:rsidP="00383FC9">
            <w:pPr>
              <w:rPr>
                <w:rFonts w:asciiTheme="majorHAnsi" w:hAnsiTheme="majorHAnsi"/>
                <w:position w:val="-194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194"/>
                <w:sz w:val="24"/>
                <w:szCs w:val="24"/>
              </w:rPr>
              <w:object w:dxaOrig="4794" w:dyaOrig="2216" w14:anchorId="1025B396">
                <v:shape id="_x0000_i1099" type="#_x0000_t75" style="width:240pt;height:111pt" o:ole="">
                  <v:imagedata r:id="rId159" o:title=""/>
                </v:shape>
                <o:OLEObject Type="Embed" ProgID="FXEquation.Equation" ShapeID="_x0000_i1099" DrawAspect="Content" ObjectID="_1556829481" r:id="rId160"/>
              </w:object>
            </w:r>
          </w:p>
        </w:tc>
      </w:tr>
      <w:tr w:rsidR="00383FC9" w:rsidTr="001A7479">
        <w:trPr>
          <w:cantSplit/>
        </w:trPr>
        <w:tc>
          <w:tcPr>
            <w:tcW w:w="1134" w:type="dxa"/>
          </w:tcPr>
          <w:p w:rsidR="00383FC9" w:rsidRPr="00750A38" w:rsidRDefault="00383FC9" w:rsidP="00383FC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83FC9" w:rsidRDefault="00383FC9" w:rsidP="00383FC9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  <w:object w:dxaOrig="4284" w:dyaOrig="2176" w14:anchorId="4F6F5106">
                <v:shape id="_x0000_i1100" type="#_x0000_t75" style="width:214.5pt;height:108.75pt" o:ole="">
                  <v:imagedata r:id="rId161" o:title=""/>
                </v:shape>
                <o:OLEObject Type="Embed" ProgID="FXEquation.Equation" ShapeID="_x0000_i1100" DrawAspect="Content" ObjectID="_1556829482" r:id="rId162"/>
              </w:object>
            </w:r>
            <w:r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DA3C07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sectPr w:rsidR="00DD6890" w:rsidSect="00DD08AF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AC5" w:rsidRDefault="00A50AC5" w:rsidP="00C868AD">
      <w:r>
        <w:separator/>
      </w:r>
    </w:p>
  </w:endnote>
  <w:endnote w:type="continuationSeparator" w:id="0">
    <w:p w:rsidR="00A50AC5" w:rsidRDefault="00A50AC5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78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7479" w:rsidRDefault="001A74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493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A7479" w:rsidRDefault="001A74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5634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7479" w:rsidRDefault="001A74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0AC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A7479" w:rsidRDefault="001A74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AC5" w:rsidRDefault="00A50AC5" w:rsidP="00C868AD">
      <w:r>
        <w:separator/>
      </w:r>
    </w:p>
  </w:footnote>
  <w:footnote w:type="continuationSeparator" w:id="0">
    <w:p w:rsidR="00A50AC5" w:rsidRDefault="00A50AC5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479" w:rsidRPr="00C868AD" w:rsidRDefault="001A7479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2002192231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u w:val="single"/>
          </w:rPr>
          <w:t>School Name</w:t>
        </w:r>
      </w:sdtContent>
    </w:sdt>
    <w:r>
      <w:rPr>
        <w:u w:val="single"/>
      </w:rPr>
      <w:t xml:space="preserve">                       Mathematics </w:t>
    </w:r>
    <w:r w:rsidRPr="00C868AD">
      <w:rPr>
        <w:u w:val="single"/>
      </w:rPr>
      <w:t>Test</w:t>
    </w:r>
    <w:r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885589262"/>
        <w:placeholder>
          <w:docPart w:val="3CB6FD486B604945A1F9A95CF4F4FD3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Pythagoras Theorem</w:t>
        </w:r>
      </w:sdtContent>
    </w:sdt>
    <w:r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-1472046673"/>
        <w:placeholder>
          <w:docPart w:val="CC9056C753164F55ACE42167A53DDB3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F01"/>
    <w:rsid w:val="000176AA"/>
    <w:rsid w:val="000266E5"/>
    <w:rsid w:val="00073FA7"/>
    <w:rsid w:val="00097813"/>
    <w:rsid w:val="000A3DF6"/>
    <w:rsid w:val="000A4168"/>
    <w:rsid w:val="000B02B4"/>
    <w:rsid w:val="000C4CAD"/>
    <w:rsid w:val="00110126"/>
    <w:rsid w:val="00114FC8"/>
    <w:rsid w:val="0018287C"/>
    <w:rsid w:val="00184A34"/>
    <w:rsid w:val="00195CD0"/>
    <w:rsid w:val="00197427"/>
    <w:rsid w:val="001A7479"/>
    <w:rsid w:val="001D1C88"/>
    <w:rsid w:val="001D25CA"/>
    <w:rsid w:val="001D51F7"/>
    <w:rsid w:val="00216994"/>
    <w:rsid w:val="00246314"/>
    <w:rsid w:val="00267479"/>
    <w:rsid w:val="002A3CD8"/>
    <w:rsid w:val="002A460E"/>
    <w:rsid w:val="002C1F1F"/>
    <w:rsid w:val="002F71E5"/>
    <w:rsid w:val="002F7813"/>
    <w:rsid w:val="002F7F97"/>
    <w:rsid w:val="00325745"/>
    <w:rsid w:val="00336C50"/>
    <w:rsid w:val="003570FE"/>
    <w:rsid w:val="00372316"/>
    <w:rsid w:val="00374BC9"/>
    <w:rsid w:val="00383FC9"/>
    <w:rsid w:val="00396770"/>
    <w:rsid w:val="003C1EAF"/>
    <w:rsid w:val="003D41FF"/>
    <w:rsid w:val="003E7490"/>
    <w:rsid w:val="00413DF5"/>
    <w:rsid w:val="00426A6B"/>
    <w:rsid w:val="00460B7C"/>
    <w:rsid w:val="00474558"/>
    <w:rsid w:val="004A64CB"/>
    <w:rsid w:val="004B5763"/>
    <w:rsid w:val="004E1D1E"/>
    <w:rsid w:val="004E39E2"/>
    <w:rsid w:val="00522775"/>
    <w:rsid w:val="005277D4"/>
    <w:rsid w:val="005503D3"/>
    <w:rsid w:val="005615AC"/>
    <w:rsid w:val="0056282F"/>
    <w:rsid w:val="00591FD0"/>
    <w:rsid w:val="005B261E"/>
    <w:rsid w:val="005B3E56"/>
    <w:rsid w:val="005C0019"/>
    <w:rsid w:val="005C44C0"/>
    <w:rsid w:val="005E3EB0"/>
    <w:rsid w:val="005E4377"/>
    <w:rsid w:val="005F70B5"/>
    <w:rsid w:val="005F7A53"/>
    <w:rsid w:val="00624B16"/>
    <w:rsid w:val="00641EA7"/>
    <w:rsid w:val="00667642"/>
    <w:rsid w:val="006718CF"/>
    <w:rsid w:val="006833C2"/>
    <w:rsid w:val="006A1410"/>
    <w:rsid w:val="006F3D36"/>
    <w:rsid w:val="00730DEA"/>
    <w:rsid w:val="00733F01"/>
    <w:rsid w:val="007403DD"/>
    <w:rsid w:val="00745026"/>
    <w:rsid w:val="00786C7B"/>
    <w:rsid w:val="007A7013"/>
    <w:rsid w:val="007B3348"/>
    <w:rsid w:val="007C2664"/>
    <w:rsid w:val="007D39B1"/>
    <w:rsid w:val="00845ACB"/>
    <w:rsid w:val="00853748"/>
    <w:rsid w:val="0085649A"/>
    <w:rsid w:val="00860520"/>
    <w:rsid w:val="00885304"/>
    <w:rsid w:val="008959EE"/>
    <w:rsid w:val="008A20B4"/>
    <w:rsid w:val="008B7480"/>
    <w:rsid w:val="008C68D7"/>
    <w:rsid w:val="008F3E43"/>
    <w:rsid w:val="008F7C86"/>
    <w:rsid w:val="00955159"/>
    <w:rsid w:val="00987830"/>
    <w:rsid w:val="009A5487"/>
    <w:rsid w:val="009B640B"/>
    <w:rsid w:val="009D24C3"/>
    <w:rsid w:val="009D5D26"/>
    <w:rsid w:val="009E0C2C"/>
    <w:rsid w:val="009E1A5D"/>
    <w:rsid w:val="00A133A2"/>
    <w:rsid w:val="00A158D7"/>
    <w:rsid w:val="00A23965"/>
    <w:rsid w:val="00A252B0"/>
    <w:rsid w:val="00A50AC5"/>
    <w:rsid w:val="00A6512C"/>
    <w:rsid w:val="00A81533"/>
    <w:rsid w:val="00A824D7"/>
    <w:rsid w:val="00A87ACB"/>
    <w:rsid w:val="00AB0C62"/>
    <w:rsid w:val="00B0317F"/>
    <w:rsid w:val="00B26BD8"/>
    <w:rsid w:val="00B741D6"/>
    <w:rsid w:val="00B8252A"/>
    <w:rsid w:val="00B830A4"/>
    <w:rsid w:val="00B850EA"/>
    <w:rsid w:val="00B9780A"/>
    <w:rsid w:val="00BC0959"/>
    <w:rsid w:val="00BE233F"/>
    <w:rsid w:val="00BF2AD7"/>
    <w:rsid w:val="00BF6FD8"/>
    <w:rsid w:val="00C01502"/>
    <w:rsid w:val="00C17E11"/>
    <w:rsid w:val="00C204E3"/>
    <w:rsid w:val="00C342C2"/>
    <w:rsid w:val="00C56E1E"/>
    <w:rsid w:val="00C71E16"/>
    <w:rsid w:val="00C7493C"/>
    <w:rsid w:val="00C868AD"/>
    <w:rsid w:val="00C873E8"/>
    <w:rsid w:val="00CA11C9"/>
    <w:rsid w:val="00CA296A"/>
    <w:rsid w:val="00CD209A"/>
    <w:rsid w:val="00CE602F"/>
    <w:rsid w:val="00D03A78"/>
    <w:rsid w:val="00D05890"/>
    <w:rsid w:val="00D33041"/>
    <w:rsid w:val="00D342BE"/>
    <w:rsid w:val="00D41139"/>
    <w:rsid w:val="00D667E2"/>
    <w:rsid w:val="00D752EC"/>
    <w:rsid w:val="00D771E5"/>
    <w:rsid w:val="00D95422"/>
    <w:rsid w:val="00DA3C07"/>
    <w:rsid w:val="00DB0E30"/>
    <w:rsid w:val="00DC52EE"/>
    <w:rsid w:val="00DD06F8"/>
    <w:rsid w:val="00DD08AF"/>
    <w:rsid w:val="00DD6890"/>
    <w:rsid w:val="00DD6C6B"/>
    <w:rsid w:val="00E371AE"/>
    <w:rsid w:val="00E73210"/>
    <w:rsid w:val="00E97D94"/>
    <w:rsid w:val="00EA0EAF"/>
    <w:rsid w:val="00EA29ED"/>
    <w:rsid w:val="00EB1449"/>
    <w:rsid w:val="00EB3839"/>
    <w:rsid w:val="00F0378D"/>
    <w:rsid w:val="00F76BBF"/>
    <w:rsid w:val="00FE06D8"/>
    <w:rsid w:val="00FE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3"/>
    <o:shapelayout v:ext="edit">
      <o:idmap v:ext="edit" data="1"/>
    </o:shapelayout>
  </w:shapeDefaults>
  <w:decimalSymbol w:val="."/>
  <w:listSeparator w:val=","/>
  <w15:docId w15:val="{3CC36797-134C-47A2-809D-41FCDD8E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195CD0"/>
    <w:pPr>
      <w:ind w:right="3402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195CD0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png"/><Relationship Id="rId138" Type="http://schemas.openxmlformats.org/officeDocument/2006/relationships/oleObject" Target="embeddings/oleObject64.bin"/><Relationship Id="rId154" Type="http://schemas.openxmlformats.org/officeDocument/2006/relationships/oleObject" Target="embeddings/oleObject72.bin"/><Relationship Id="rId159" Type="http://schemas.openxmlformats.org/officeDocument/2006/relationships/image" Target="media/image75.png"/><Relationship Id="rId16" Type="http://schemas.openxmlformats.org/officeDocument/2006/relationships/image" Target="media/image5.png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5.bin"/><Relationship Id="rId165" Type="http://schemas.openxmlformats.org/officeDocument/2006/relationships/theme" Target="theme/theme1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image" Target="media/image52.png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5.png"/><Relationship Id="rId80" Type="http://schemas.openxmlformats.org/officeDocument/2006/relationships/image" Target="media/image37.png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0.bin"/><Relationship Id="rId155" Type="http://schemas.openxmlformats.org/officeDocument/2006/relationships/image" Target="media/image73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0.png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5.png"/><Relationship Id="rId140" Type="http://schemas.openxmlformats.org/officeDocument/2006/relationships/oleObject" Target="embeddings/oleObject65.bin"/><Relationship Id="rId145" Type="http://schemas.openxmlformats.org/officeDocument/2006/relationships/image" Target="media/image68.png"/><Relationship Id="rId16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5.png"/><Relationship Id="rId127" Type="http://schemas.openxmlformats.org/officeDocument/2006/relationships/image" Target="media/image59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81" Type="http://schemas.openxmlformats.org/officeDocument/2006/relationships/oleObject" Target="embeddings/oleObject37.bin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99" Type="http://schemas.openxmlformats.org/officeDocument/2006/relationships/footer" Target="footer1.xml"/><Relationship Id="rId101" Type="http://schemas.openxmlformats.org/officeDocument/2006/relationships/image" Target="media/image46.png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3.png"/><Relationship Id="rId143" Type="http://schemas.openxmlformats.org/officeDocument/2006/relationships/image" Target="media/image67.png"/><Relationship Id="rId148" Type="http://schemas.openxmlformats.org/officeDocument/2006/relationships/oleObject" Target="embeddings/oleObject69.bin"/><Relationship Id="rId151" Type="http://schemas.openxmlformats.org/officeDocument/2006/relationships/image" Target="media/image71.png"/><Relationship Id="rId156" Type="http://schemas.openxmlformats.org/officeDocument/2006/relationships/oleObject" Target="embeddings/oleObject73.bin"/><Relationship Id="rId16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0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8.png"/><Relationship Id="rId141" Type="http://schemas.openxmlformats.org/officeDocument/2006/relationships/image" Target="media/image66.png"/><Relationship Id="rId146" Type="http://schemas.openxmlformats.org/officeDocument/2006/relationships/oleObject" Target="embeddings/oleObject68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162" Type="http://schemas.openxmlformats.org/officeDocument/2006/relationships/oleObject" Target="embeddings/oleObject7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3.bin"/><Relationship Id="rId157" Type="http://schemas.openxmlformats.org/officeDocument/2006/relationships/image" Target="media/image74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oleObject" Target="embeddings/oleObject71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footer" Target="footer2.xml"/><Relationship Id="rId105" Type="http://schemas.openxmlformats.org/officeDocument/2006/relationships/image" Target="media/image48.png"/><Relationship Id="rId126" Type="http://schemas.openxmlformats.org/officeDocument/2006/relationships/oleObject" Target="embeddings/oleObject58.bin"/><Relationship Id="rId14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header" Target="header1.xml"/><Relationship Id="rId121" Type="http://schemas.openxmlformats.org/officeDocument/2006/relationships/image" Target="media/image56.png"/><Relationship Id="rId142" Type="http://schemas.openxmlformats.org/officeDocument/2006/relationships/oleObject" Target="embeddings/oleObject66.bin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image" Target="media/image51.png"/><Relationship Id="rId132" Type="http://schemas.openxmlformats.org/officeDocument/2006/relationships/oleObject" Target="embeddings/oleObject61.bin"/><Relationship Id="rId153" Type="http://schemas.openxmlformats.org/officeDocument/2006/relationships/image" Target="media/image7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21F1D91CE7442CB306C1A71B927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433CA-99C0-4606-9B17-3989406773BA}"/>
      </w:docPartPr>
      <w:docPartBody>
        <w:p w:rsidR="000A273E" w:rsidRDefault="00A72042">
          <w:pPr>
            <w:pStyle w:val="DE21F1D91CE7442CB306C1A71B92750F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39C2FF1305FC46068BD986C30C7886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772A1B-D0FC-4FBD-9991-16193F4D9BAC}"/>
      </w:docPartPr>
      <w:docPartBody>
        <w:p w:rsidR="000A273E" w:rsidRDefault="00A72042">
          <w:pPr>
            <w:pStyle w:val="39C2FF1305FC46068BD986C30C7886B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5761DB9093C442796E3912F5F6D83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DA298-FBC3-4711-932A-BC5026C55F95}"/>
      </w:docPartPr>
      <w:docPartBody>
        <w:p w:rsidR="000A273E" w:rsidRDefault="00A72042">
          <w:pPr>
            <w:pStyle w:val="E5761DB9093C442796E3912F5F6D83F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284A62B2C7BB4DCE99F48A5BD681A6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3D373-9AE5-48F6-923F-0B4E21BD85AD}"/>
      </w:docPartPr>
      <w:docPartBody>
        <w:p w:rsidR="000A273E" w:rsidRDefault="00A72042">
          <w:pPr>
            <w:pStyle w:val="284A62B2C7BB4DCE99F48A5BD681A61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3CB6FD486B604945A1F9A95CF4F4FD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A3AE7E-0217-4959-B821-ADD61CDB1D2E}"/>
      </w:docPartPr>
      <w:docPartBody>
        <w:p w:rsidR="000A273E" w:rsidRDefault="00A72042">
          <w:pPr>
            <w:pStyle w:val="3CB6FD486B604945A1F9A95CF4F4FD3F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C9056C753164F55ACE42167A53DDB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FD4EB8-4000-4D9F-A02B-94F83D93F3CD}"/>
      </w:docPartPr>
      <w:docPartBody>
        <w:p w:rsidR="000A273E" w:rsidRDefault="00A72042">
          <w:pPr>
            <w:pStyle w:val="CC9056C753164F55ACE42167A53DDB3E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3929DCE4838409EA238C2E4EBFC3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76294-10FC-4FB5-A67D-53FE0D551825}"/>
      </w:docPartPr>
      <w:docPartBody>
        <w:p w:rsidR="000A273E" w:rsidRDefault="00A72042">
          <w:pPr>
            <w:pStyle w:val="33929DCE4838409EA238C2E4EBFC30CD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F35BA1044DB143D38426D0E36208B2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5F69E-B0A5-4E7A-A8D3-55AB1DC85800}"/>
      </w:docPartPr>
      <w:docPartBody>
        <w:p w:rsidR="000A273E" w:rsidRDefault="00A72042">
          <w:pPr>
            <w:pStyle w:val="F35BA1044DB143D38426D0E36208B2D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8911CE9CA9384D9389DBAA85AD8AC3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A1DF1F-266B-4E8F-A64C-49339E8A8FE5}"/>
      </w:docPartPr>
      <w:docPartBody>
        <w:p w:rsidR="000A273E" w:rsidRDefault="00A72042">
          <w:pPr>
            <w:pStyle w:val="8911CE9CA9384D9389DBAA85AD8AC30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9DC2494D39140459178BD4BD07A46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9C301-A9D0-4A42-B091-716434D76B7F}"/>
      </w:docPartPr>
      <w:docPartBody>
        <w:p w:rsidR="000A273E" w:rsidRDefault="00A72042">
          <w:pPr>
            <w:pStyle w:val="49DC2494D39140459178BD4BD07A4603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042"/>
    <w:rsid w:val="000A273E"/>
    <w:rsid w:val="00A7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E21F1D91CE7442CB306C1A71B92750F">
    <w:name w:val="DE21F1D91CE7442CB306C1A71B92750F"/>
  </w:style>
  <w:style w:type="paragraph" w:customStyle="1" w:styleId="39C2FF1305FC46068BD986C30C7886BD">
    <w:name w:val="39C2FF1305FC46068BD986C30C7886BD"/>
  </w:style>
  <w:style w:type="paragraph" w:customStyle="1" w:styleId="E5761DB9093C442796E3912F5F6D83F1">
    <w:name w:val="E5761DB9093C442796E3912F5F6D83F1"/>
  </w:style>
  <w:style w:type="paragraph" w:customStyle="1" w:styleId="284A62B2C7BB4DCE99F48A5BD681A614">
    <w:name w:val="284A62B2C7BB4DCE99F48A5BD681A614"/>
  </w:style>
  <w:style w:type="paragraph" w:customStyle="1" w:styleId="A3FE8FAA68814EEEB77A210D17CDCBC2">
    <w:name w:val="A3FE8FAA68814EEEB77A210D17CDCBC2"/>
  </w:style>
  <w:style w:type="paragraph" w:customStyle="1" w:styleId="C741F4FA288F4F779FD17A041212285C">
    <w:name w:val="C741F4FA288F4F779FD17A041212285C"/>
  </w:style>
  <w:style w:type="paragraph" w:customStyle="1" w:styleId="3CB6FD486B604945A1F9A95CF4F4FD3F">
    <w:name w:val="3CB6FD486B604945A1F9A95CF4F4FD3F"/>
  </w:style>
  <w:style w:type="paragraph" w:customStyle="1" w:styleId="CA52432667B64B7BBA648119B3D4E708">
    <w:name w:val="CA52432667B64B7BBA648119B3D4E708"/>
  </w:style>
  <w:style w:type="paragraph" w:customStyle="1" w:styleId="F887AEE77491446E88E57FC92BFF6E57">
    <w:name w:val="F887AEE77491446E88E57FC92BFF6E57"/>
  </w:style>
  <w:style w:type="paragraph" w:customStyle="1" w:styleId="CC9056C753164F55ACE42167A53DDB3E">
    <w:name w:val="CC9056C753164F55ACE42167A53DDB3E"/>
  </w:style>
  <w:style w:type="paragraph" w:customStyle="1" w:styleId="958D1FDC0888406CB7E0C7AF75B1B2B9">
    <w:name w:val="958D1FDC0888406CB7E0C7AF75B1B2B9"/>
  </w:style>
  <w:style w:type="paragraph" w:customStyle="1" w:styleId="B8D1C0DE670740608CA58FA0E0AB7778">
    <w:name w:val="B8D1C0DE670740608CA58FA0E0AB7778"/>
  </w:style>
  <w:style w:type="paragraph" w:customStyle="1" w:styleId="33929DCE4838409EA238C2E4EBFC30CD">
    <w:name w:val="33929DCE4838409EA238C2E4EBFC30CD"/>
  </w:style>
  <w:style w:type="paragraph" w:customStyle="1" w:styleId="F35BA1044DB143D38426D0E36208B2D5">
    <w:name w:val="F35BA1044DB143D38426D0E36208B2D5"/>
  </w:style>
  <w:style w:type="paragraph" w:customStyle="1" w:styleId="8911CE9CA9384D9389DBAA85AD8AC30C">
    <w:name w:val="8911CE9CA9384D9389DBAA85AD8AC30C"/>
  </w:style>
  <w:style w:type="paragraph" w:customStyle="1" w:styleId="49DC2494D39140459178BD4BD07A4603">
    <w:name w:val="49DC2494D39140459178BD4BD07A4603"/>
  </w:style>
  <w:style w:type="paragraph" w:customStyle="1" w:styleId="A32E59293F4646148204D95EFFB07063">
    <w:name w:val="A32E59293F4646148204D95EFFB07063"/>
  </w:style>
  <w:style w:type="paragraph" w:customStyle="1" w:styleId="ECEC06BD1F10427AB86009217886CD0F">
    <w:name w:val="ECEC06BD1F10427AB86009217886CD0F"/>
  </w:style>
  <w:style w:type="paragraph" w:customStyle="1" w:styleId="56B80C36F41E4E9BBD5D39CDD870A162">
    <w:name w:val="56B80C36F41E4E9BBD5D39CDD870A162"/>
  </w:style>
  <w:style w:type="paragraph" w:customStyle="1" w:styleId="6A09A2B098EB45FEB55B2CAF4B20F407">
    <w:name w:val="6A09A2B098EB45FEB55B2CAF4B20F407"/>
  </w:style>
  <w:style w:type="paragraph" w:customStyle="1" w:styleId="31CCF094ED9C479988696C3B58D96558">
    <w:name w:val="31CCF094ED9C479988696C3B58D96558"/>
  </w:style>
  <w:style w:type="paragraph" w:customStyle="1" w:styleId="914FACDFD13A4E66B223E123A6B6F82D">
    <w:name w:val="914FACDFD13A4E66B223E123A6B6F82D"/>
  </w:style>
  <w:style w:type="paragraph" w:customStyle="1" w:styleId="07DDE8496BC94140803FD9C78C9A6A8B">
    <w:name w:val="07DDE8496BC94140803FD9C78C9A6A8B"/>
  </w:style>
  <w:style w:type="paragraph" w:customStyle="1" w:styleId="81B675F652094D86AFF509C359DFABC5">
    <w:name w:val="81B675F652094D86AFF509C359DFAB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7B576A-23DD-4337-AD3B-FF9579F65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1</TotalTime>
  <Pages>13</Pages>
  <Words>937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Pythagoras Theorem</vt:lpstr>
    </vt:vector>
  </TitlesOfParts>
  <Company>Western Mathematics</Company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Pythagoras Theorem</dc:title>
  <dc:creator>Garry</dc:creator>
  <dc:description>School Name</dc:description>
  <cp:lastModifiedBy>Garry Thorn</cp:lastModifiedBy>
  <cp:revision>2</cp:revision>
  <dcterms:created xsi:type="dcterms:W3CDTF">2017-05-20T13:49:00Z</dcterms:created>
  <dcterms:modified xsi:type="dcterms:W3CDTF">2017-05-20T13:49:00Z</dcterms:modified>
  <cp:category>Year 8</cp:category>
  <cp:contentStatus>2017</cp:contentStatus>
</cp:coreProperties>
</file>