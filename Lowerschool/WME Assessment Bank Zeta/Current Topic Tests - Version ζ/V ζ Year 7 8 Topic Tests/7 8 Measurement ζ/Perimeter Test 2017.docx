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934C06A426E34888B1A390A3DCD0ECF8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730DEA" w:rsidRPr="005615AC" w:rsidRDefault="00002279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F4951995229B48D9BBC0E23569A740A6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BD1A1CDDC914423491411503B9E13300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44CD24C785CD44F7849A28A23FFB846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3607EA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4521BD"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F207B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F207B" w:rsidRDefault="008F207B" w:rsidP="008F207B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F207B" w:rsidRDefault="008F207B" w:rsidP="008F207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Find perimeters and areas of parallelograms, trapeziums, rhombuses and kites (ACMMG196)</w:t>
            </w:r>
          </w:p>
          <w:p w:rsidR="008F207B" w:rsidRPr="00C56E1E" w:rsidRDefault="008F207B" w:rsidP="008F207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the relationship between features of circles such as circumference, area, radius and diameter. Use formulas to solve problems involving circumference and area (ACMMG197)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F207B" w:rsidRPr="00325745" w:rsidRDefault="008F207B" w:rsidP="008F207B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8F207B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8F207B" w:rsidRPr="00E371AE" w:rsidRDefault="008F207B" w:rsidP="008F207B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8F207B" w:rsidRPr="00E371AE" w:rsidRDefault="008F207B" w:rsidP="008F207B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8F207B" w:rsidRPr="00E371AE" w:rsidRDefault="008F207B" w:rsidP="008F207B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8F207B" w:rsidRPr="00E371AE" w:rsidRDefault="008F207B" w:rsidP="008F207B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8F207B" w:rsidRDefault="008F207B" w:rsidP="008F207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8F207B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70EA8B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16.65pt;margin-top:20.2pt;width:212.65pt;height:89.25pt;z-index:251658240;mso-position-horizontal-relative:text;mso-position-vertical-relative:text">
                  <v:imagedata r:id="rId8" o:title=""/>
                </v:shape>
                <o:OLEObject Type="Embed" ProgID="FXDraw.Graphic" ShapeID="_x0000_s1026" DrawAspect="Content" ObjectID="_1556828534" r:id="rId9"/>
              </w:object>
            </w:r>
            <w:r w:rsidR="008F207B">
              <w:t>What is the perimeter of the triangle shown?</w:t>
            </w:r>
          </w:p>
          <w:p w:rsidR="009B7BD7" w:rsidRDefault="009B7BD7" w:rsidP="009B7BD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B7BD7" w:rsidRDefault="009B7BD7" w:rsidP="009B7BD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B7BD7" w:rsidRDefault="00002279" w:rsidP="009B7BD7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67F5B10D">
                <v:rect id="Rectangle 24" o:spid="_x0000_s1027" style="position:absolute;margin-left:97.1pt;margin-top:9.75pt;width:72.15pt;height:29.4pt;z-index:25166438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" filled="f" strokecolor="black [3213]" strokeweight="1.5pt">
                  <v:textbox style="mso-next-textbox:#Rectangle 24">
                    <w:txbxContent>
                      <w:p w:rsidR="00002279" w:rsidRDefault="00002279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  <w:p w:rsidR="009B7BD7" w:rsidRDefault="009B7BD7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F207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8F207B" w:rsidP="008F207B">
            <w:pPr>
              <w:pStyle w:val="QuestionStyle"/>
            </w:pPr>
            <w:r>
              <w:t>What is the perimeter of this rectangle?</w:t>
            </w:r>
          </w:p>
          <w:p w:rsidR="009B7BD7" w:rsidRDefault="00002279" w:rsidP="009B7BD7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58845675">
                <v:shape id="_x0000_s1028" type="#_x0000_t75" style="position:absolute;margin-left:238.3pt;margin-top:11.75pt;width:162.9pt;height:78.25pt;z-index:251665408;mso-position-horizontal-relative:text;mso-position-vertical-relative:text">
                  <v:imagedata r:id="rId10" o:title=""/>
                </v:shape>
                <o:OLEObject Type="Embed" ProgID="FXDraw.Graphic" ShapeID="_x0000_s1028" DrawAspect="Content" ObjectID="_1556828535" r:id="rId11"/>
              </w:object>
            </w:r>
            <w:r w:rsidR="009B7BD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  <w:p w:rsidR="009B7BD7" w:rsidRPr="00874DB4" w:rsidRDefault="009B7BD7" w:rsidP="009B7BD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32088FAD" wp14:editId="0D7C9E7E">
                      <wp:simplePos x="0" y="0"/>
                      <wp:positionH relativeFrom="column">
                        <wp:posOffset>368410</wp:posOffset>
                      </wp:positionH>
                      <wp:positionV relativeFrom="paragraph">
                        <wp:posOffset>34209</wp:posOffset>
                      </wp:positionV>
                      <wp:extent cx="213360" cy="883920"/>
                      <wp:effectExtent l="0" t="0" r="15240" b="1143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B6FB7E" id="Group 1" o:spid="_x0000_s1026" style="position:absolute;margin-left:29pt;margin-top:2.7pt;width:16.8pt;height:69.6pt;z-index:2517248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="007D1664">
              <w:rPr>
                <w:rFonts w:ascii="Times New Roman" w:hAnsi="Times New Roman"/>
                <w:sz w:val="24"/>
                <w:szCs w:val="24"/>
              </w:rPr>
              <w:t xml:space="preserve">                    55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9B7BD7" w:rsidRDefault="007D1664" w:rsidP="009B7BD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84</w:t>
            </w:r>
            <w:r w:rsidR="009B7BD7"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9B7BD7" w:rsidRDefault="007D1664" w:rsidP="009B7BD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97</w:t>
            </w:r>
            <w:r w:rsidR="009B7BD7"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8F207B" w:rsidRDefault="007D1664" w:rsidP="009B7BD7">
            <w:pPr>
              <w:pStyle w:val="QuestionStyle"/>
            </w:pPr>
            <w:r>
              <w:t xml:space="preserve">                    110</w:t>
            </w:r>
            <w:r w:rsidR="009B7BD7">
              <w:t xml:space="preserve"> cm      </w:t>
            </w:r>
          </w:p>
          <w:p w:rsidR="008F207B" w:rsidRDefault="008F207B" w:rsidP="008F207B">
            <w:pPr>
              <w:pStyle w:val="QuestionStyle"/>
            </w:pPr>
          </w:p>
        </w:tc>
      </w:tr>
      <w:tr w:rsidR="008F207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8F207B" w:rsidP="008F207B">
            <w:pPr>
              <w:pStyle w:val="QuestionStyle"/>
            </w:pPr>
            <w:r>
              <w:t>What is the perimeter of a</w:t>
            </w:r>
            <w:r w:rsidR="001B1EEA">
              <w:t>n equilateral triangle which has sides 32</w:t>
            </w:r>
            <w:r>
              <w:t xml:space="preserve"> cm?</w:t>
            </w:r>
          </w:p>
          <w:p w:rsidR="005A2EEC" w:rsidRDefault="005A2EEC" w:rsidP="005A2EEC">
            <w:pPr>
              <w:pStyle w:val="QuestionStyle"/>
            </w:pPr>
          </w:p>
          <w:p w:rsidR="005A2EEC" w:rsidRDefault="005A2EEC" w:rsidP="005A2EE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6848" behindDoc="0" locked="0" layoutInCell="1" allowOverlap="1" wp14:anchorId="72A1381B" wp14:editId="2DF25627">
                      <wp:simplePos x="0" y="0"/>
                      <wp:positionH relativeFrom="column">
                        <wp:posOffset>481965</wp:posOffset>
                      </wp:positionH>
                      <wp:positionV relativeFrom="paragraph">
                        <wp:posOffset>25718</wp:posOffset>
                      </wp:positionV>
                      <wp:extent cx="213360" cy="883920"/>
                      <wp:effectExtent l="0" t="0" r="15240" b="1143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3C935C" id="Group 9" o:spid="_x0000_s1026" style="position:absolute;margin-left:37.95pt;margin-top:2.05pt;width:16.8pt;height:69.6pt;z-index:25172684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iqW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68CX8ALn8AwAA//8DAFBLAQItABQABgAIAAAAIQDb4fbL7gAAAIUBAAATAAAAAAAAAAAAAAAA&#10;AAAAAABbQ29udGVudF9UeXBlc10ueG1sUEsBAi0AFAAGAAgAAAAhAFr0LFu/AAAAFQEAAAsAAAAA&#10;AAAAAAAAAAAAHwEAAF9yZWxzLy5yZWxzUEsBAi0AFAAGAAgAAAAhAKLaKpb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F6xQAAANs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8P8l/AC5ugIAAP//AwBQSwECLQAUAAYACAAAACEA2+H2y+4AAACFAQAAEwAAAAAAAAAA&#10;AAAAAAAAAAAAW0NvbnRlbnRfVHlwZXNdLnhtbFBLAQItABQABgAIAAAAIQBa9CxbvwAAABUBAAAL&#10;AAAAAAAAAAAAAAAAAB8BAABfcmVscy8ucmVsc1BLAQItABQABgAIAAAAIQA9RBF6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2410FD">
              <w:rPr>
                <w:rFonts w:ascii="Times New Roman" w:hAnsi="Times New Roman"/>
                <w:sz w:val="24"/>
                <w:szCs w:val="24"/>
              </w:rPr>
              <w:t xml:space="preserve">                    64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5A2EEC" w:rsidRDefault="002410FD" w:rsidP="005A2EE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96</w:t>
            </w:r>
            <w:r w:rsidR="005A2EEC"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5A2EEC" w:rsidRDefault="001F4590" w:rsidP="005A2EE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128</w:t>
            </w:r>
            <w:r w:rsidR="005A2EEC"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8F207B" w:rsidRDefault="001F4590" w:rsidP="005A2EEC">
            <w:pPr>
              <w:pStyle w:val="QuestionStyle"/>
            </w:pPr>
            <w:r>
              <w:t xml:space="preserve">                    </w:t>
            </w:r>
            <w:r w:rsidR="00D6523A">
              <w:t>192</w:t>
            </w:r>
            <w:r w:rsidR="005A2EEC">
              <w:t xml:space="preserve"> cm</w:t>
            </w:r>
          </w:p>
        </w:tc>
      </w:tr>
      <w:tr w:rsidR="008F207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506E9712">
                <v:shape id="_x0000_s1029" type="#_x0000_t75" style="position:absolute;margin-left:251.95pt;margin-top:-.9pt;width:158.85pt;height:77.45pt;z-index:251668480;mso-position-horizontal-relative:text;mso-position-vertical-relative:text">
                  <v:imagedata r:id="rId12" o:title=""/>
                </v:shape>
                <o:OLEObject Type="Embed" ProgID="FXDraw.Graphic" ShapeID="_x0000_s1029" DrawAspect="Content" ObjectID="_1556828536" r:id="rId13"/>
              </w:object>
            </w:r>
            <w:r w:rsidR="00A81490">
              <w:t>Find the perimeter of this rect</w:t>
            </w:r>
            <w:r w:rsidR="008F207B">
              <w:t>angle.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121D" w:rsidRDefault="0099121D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121D" w:rsidRDefault="0099121D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22C2BD1" wp14:editId="5399DAE0">
                      <wp:simplePos x="0" y="0"/>
                      <wp:positionH relativeFrom="column">
                        <wp:posOffset>461327</wp:posOffset>
                      </wp:positionH>
                      <wp:positionV relativeFrom="paragraph">
                        <wp:posOffset>190500</wp:posOffset>
                      </wp:positionV>
                      <wp:extent cx="1689100" cy="373380"/>
                      <wp:effectExtent l="0" t="0" r="25400" b="26670"/>
                      <wp:wrapNone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C2BD1" id="Rectangle 8" o:spid="_x0000_s1026" style="position:absolute;margin-left:36.3pt;margin-top:15pt;width:133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9121D" w:rsidRDefault="0099121D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121D" w:rsidRPr="00CF44C5" w:rsidRDefault="0099121D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F207B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41463336">
                <v:shape id="_x0000_s1030" type="#_x0000_t75" style="position:absolute;margin-left:247.35pt;margin-top:.85pt;width:184.5pt;height:119.15pt;z-index:251670528;mso-position-horizontal-relative:text;mso-position-vertical-relative:text">
                  <v:imagedata r:id="rId14" o:title=""/>
                </v:shape>
                <o:OLEObject Type="Embed" ProgID="FXDraw.Graphic" ShapeID="_x0000_s1030" DrawAspect="Content" ObjectID="_1556828537" r:id="rId15"/>
              </w:object>
            </w:r>
            <w:r w:rsidR="008F207B">
              <w:t>What is the perimeter of the parallelogram shown?</w:t>
            </w:r>
          </w:p>
          <w:p w:rsidR="008F207B" w:rsidRDefault="008F207B" w:rsidP="008F207B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4F3B8803" wp14:editId="39DDB168">
                      <wp:simplePos x="0" y="0"/>
                      <wp:positionH relativeFrom="column">
                        <wp:posOffset>464489</wp:posOffset>
                      </wp:positionH>
                      <wp:positionV relativeFrom="paragraph">
                        <wp:posOffset>6350</wp:posOffset>
                      </wp:positionV>
                      <wp:extent cx="213360" cy="883920"/>
                      <wp:effectExtent l="0" t="0" r="15240" b="1143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2E775A" id="Group 10" o:spid="_x0000_s1026" style="position:absolute;margin-left:36.55pt;margin-top:.5pt;width:16.8pt;height:69.6pt;z-index:2516695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kO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LKtiQ7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d5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2h/uX8ANkdgMAAP//AwBQSwECLQAUAAYACAAAACEA2+H2y+4AAACFAQAAEwAAAAAAAAAA&#10;AAAAAAAAAAAAW0NvbnRlbnRfVHlwZXNdLnhtbFBLAQItABQABgAIAAAAIQBa9CxbvwAAABUBAAAL&#10;AAAAAAAAAAAAAAAAAB8BAABfcmVscy8ucmVsc1BLAQItABQABgAIAAAAIQBCfxd5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Li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zh+SX8ALl8AAAA//8DAFBLAQItABQABgAIAAAAIQDb4fbL7gAAAIUBAAATAAAAAAAAAAAA&#10;AAAAAAAAAABbQ29udGVudF9UeXBlc10ueG1sUEsBAi0AFAAGAAgAAAAhAFr0LFu/AAAAFQEAAAsA&#10;AAAAAAAAAAAAAAAAHwEAAF9yZWxzLy5yZWxzUEsBAi0AFAAGAAgAAAAhAC0zsuL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aQ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Y8CX8ALn8AwAA//8DAFBLAQItABQABgAIAAAAIQDb4fbL7gAAAIUBAAATAAAAAAAAAAAAAAAA&#10;AAAAAABbQ29udGVudF9UeXBlc10ueG1sUEsBAi0AFAAGAAgAAAAhAFr0LFu/AAAAFQEAAAsAAAAA&#10;AAAAAAAAAAAAHwEAAF9yZWxzLy5yZWxzUEsBAi0AFAAGAAgAAAAhAFysJpD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04D19">
              <w:rPr>
                <w:rFonts w:ascii="Times New Roman" w:hAnsi="Times New Roman"/>
                <w:sz w:val="24"/>
                <w:szCs w:val="24"/>
              </w:rPr>
              <w:t>66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04D19">
              <w:rPr>
                <w:rFonts w:ascii="Times New Roman" w:hAnsi="Times New Roman"/>
                <w:sz w:val="24"/>
                <w:szCs w:val="24"/>
              </w:rPr>
              <w:t>72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04D19">
              <w:rPr>
                <w:rFonts w:ascii="Times New Roman" w:hAnsi="Times New Roman"/>
                <w:sz w:val="24"/>
                <w:szCs w:val="24"/>
              </w:rPr>
              <w:t>78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84 m</w:t>
            </w:r>
          </w:p>
          <w:p w:rsidR="008F207B" w:rsidRDefault="008F207B" w:rsidP="008F207B">
            <w:pPr>
              <w:pStyle w:val="QuestionStyle"/>
            </w:pP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08EBC637">
                <v:shape id="_x0000_s1031" type="#_x0000_t75" style="position:absolute;margin-left:247.35pt;margin-top:5.25pt;width:189.3pt;height:123.1pt;z-index:251672576;mso-position-horizontal-relative:text;mso-position-vertical-relative:text">
                  <v:imagedata r:id="rId16" o:title=""/>
                </v:shape>
                <o:OLEObject Type="Embed" ProgID="FXDraw.Graphic" ShapeID="_x0000_s1031" DrawAspect="Content" ObjectID="_1556828538" r:id="rId17"/>
              </w:object>
            </w:r>
            <w:r w:rsidR="008F207B">
              <w:t>What is the perimeter of this shape?</w:t>
            </w:r>
          </w:p>
          <w:p w:rsidR="008F207B" w:rsidRDefault="008F207B" w:rsidP="008F207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F207B" w:rsidRDefault="008F207B" w:rsidP="008F207B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5A0D1B12" wp14:editId="43D45AEE">
                      <wp:simplePos x="0" y="0"/>
                      <wp:positionH relativeFrom="column">
                        <wp:posOffset>441629</wp:posOffset>
                      </wp:positionH>
                      <wp:positionV relativeFrom="paragraph">
                        <wp:posOffset>20955</wp:posOffset>
                      </wp:positionV>
                      <wp:extent cx="213360" cy="883920"/>
                      <wp:effectExtent l="0" t="0" r="15240" b="1143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D7201D" id="Group 24" o:spid="_x0000_s1026" style="position:absolute;margin-left:34.75pt;margin-top:1.65pt;width:16.8pt;height:69.6pt;z-index:25167155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L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CcDvEv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nQxQAAANsAAAAPAAAAZHJzL2Rvd25yZXYueG1sRI9Ba8JA&#10;FITvQv/D8gq9SLNRwc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BITxnQ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Yen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Lidh6f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SI8xQAAANsAAAAPAAAAZHJzL2Rvd25yZXYueG1sRI9Ba8JA&#10;FITvQv/D8gQv0myqY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X0SI8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703AD">
              <w:rPr>
                <w:rFonts w:ascii="Times New Roman" w:hAnsi="Times New Roman"/>
                <w:sz w:val="24"/>
                <w:szCs w:val="24"/>
              </w:rPr>
              <w:t>149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703AD">
              <w:rPr>
                <w:rFonts w:ascii="Times New Roman" w:hAnsi="Times New Roman"/>
                <w:sz w:val="24"/>
                <w:szCs w:val="24"/>
              </w:rPr>
              <w:t>154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04D19">
              <w:rPr>
                <w:rFonts w:ascii="Times New Roman" w:hAnsi="Times New Roman"/>
                <w:sz w:val="24"/>
                <w:szCs w:val="24"/>
              </w:rPr>
              <w:t>17</w:t>
            </w:r>
            <w:r>
              <w:rPr>
                <w:rFonts w:ascii="Times New Roman" w:hAnsi="Times New Roman"/>
                <w:sz w:val="24"/>
                <w:szCs w:val="24"/>
              </w:rPr>
              <w:t>8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703AD">
              <w:rPr>
                <w:rFonts w:ascii="Times New Roman" w:hAnsi="Times New Roman"/>
                <w:sz w:val="24"/>
                <w:szCs w:val="24"/>
              </w:rPr>
              <w:t>356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pStyle w:val="QuestionStyle"/>
            </w:pP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03AD" w:rsidRDefault="00002279" w:rsidP="007703AD">
            <w:pPr>
              <w:pStyle w:val="QuestionStyle"/>
            </w:pPr>
            <w:r>
              <w:object w:dxaOrig="1440" w:dyaOrig="1440" w14:anchorId="0A5BE6D9">
                <v:shape id="_x0000_s1073" type="#_x0000_t75" style="position:absolute;margin-left:263pt;margin-top:1.3pt;width:144.5pt;height:108.1pt;z-index:251765760;mso-position-horizontal-relative:text;mso-position-vertical-relative:text">
                  <v:imagedata r:id="rId18" o:title=""/>
                </v:shape>
                <o:OLEObject Type="Embed" ProgID="FXDraw.Graphic" ShapeID="_x0000_s1073" DrawAspect="Content" ObjectID="_1556828539" r:id="rId19"/>
              </w:object>
            </w:r>
            <w:r w:rsidR="007703AD">
              <w:t>What is the perimeter of the kite?</w:t>
            </w:r>
          </w:p>
          <w:p w:rsidR="007703AD" w:rsidRDefault="007703AD" w:rsidP="007703AD">
            <w:pPr>
              <w:rPr>
                <w:rFonts w:ascii="Times New Roman" w:hAnsi="Times New Roman"/>
              </w:rPr>
            </w:pPr>
          </w:p>
          <w:p w:rsidR="007703AD" w:rsidRDefault="007703AD" w:rsidP="007703AD">
            <w:pPr>
              <w:pStyle w:val="QuestionStyle"/>
            </w:pPr>
          </w:p>
          <w:p w:rsidR="007703AD" w:rsidRDefault="007703AD" w:rsidP="007703AD">
            <w:pPr>
              <w:pStyle w:val="QuestionStyle"/>
            </w:pPr>
          </w:p>
          <w:p w:rsidR="007703AD" w:rsidRDefault="007703AD" w:rsidP="007703AD">
            <w:pPr>
              <w:pStyle w:val="QuestionStyle"/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7F0F17A" wp14:editId="716CD72B">
                      <wp:simplePos x="0" y="0"/>
                      <wp:positionH relativeFrom="column">
                        <wp:posOffset>1566407</wp:posOffset>
                      </wp:positionH>
                      <wp:positionV relativeFrom="paragraph">
                        <wp:posOffset>200577</wp:posOffset>
                      </wp:positionV>
                      <wp:extent cx="1689100" cy="373380"/>
                      <wp:effectExtent l="0" t="0" r="25400" b="26670"/>
                      <wp:wrapNone/>
                      <wp:docPr id="34" name="Rectangl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F0F17A" id="Rectangle 34" o:spid="_x0000_s1027" style="position:absolute;margin-left:123.35pt;margin-top:15.8pt;width:133pt;height:29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03AD" w:rsidRDefault="007703AD" w:rsidP="007703AD">
            <w:pPr>
              <w:pStyle w:val="QuestionStyle"/>
            </w:pPr>
          </w:p>
          <w:p w:rsidR="007703AD" w:rsidRDefault="007703AD" w:rsidP="007703AD">
            <w:pPr>
              <w:pStyle w:val="QuestionStyle"/>
            </w:pP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03AD" w:rsidRDefault="00002279" w:rsidP="007703AD">
            <w:pPr>
              <w:pStyle w:val="QuestionStyle"/>
            </w:pPr>
            <w:r>
              <w:object w:dxaOrig="1440" w:dyaOrig="1440" w14:anchorId="30DCA252">
                <v:shape id="_x0000_s1072" type="#_x0000_t75" style="position:absolute;margin-left:259.35pt;margin-top:-1.75pt;width:172.8pt;height:125.25pt;z-index:251763712;mso-position-horizontal-relative:text;mso-position-vertical-relative:text">
                  <v:imagedata r:id="rId20" o:title=""/>
                </v:shape>
                <o:OLEObject Type="Embed" ProgID="FXDraw.Graphic" ShapeID="_x0000_s1072" DrawAspect="Content" ObjectID="_1556828540" r:id="rId21"/>
              </w:object>
            </w:r>
            <w:r w:rsidR="007703AD">
              <w:t>What is the perimeter of the trapezium?</w:t>
            </w:r>
          </w:p>
          <w:p w:rsidR="007703AD" w:rsidRDefault="007703AD" w:rsidP="007703AD">
            <w:pPr>
              <w:rPr>
                <w:rFonts w:ascii="Times New Roman" w:hAnsi="Times New Roman"/>
              </w:rPr>
            </w:pPr>
          </w:p>
          <w:p w:rsidR="007703AD" w:rsidRDefault="007703AD" w:rsidP="007703AD">
            <w:pPr>
              <w:rPr>
                <w:rFonts w:ascii="Times New Roman" w:hAnsi="Times New Roman"/>
              </w:rPr>
            </w:pPr>
          </w:p>
          <w:p w:rsidR="007703AD" w:rsidRDefault="007703AD" w:rsidP="007703AD">
            <w:pPr>
              <w:rPr>
                <w:rFonts w:ascii="Times New Roman" w:hAnsi="Times New Roman"/>
              </w:rPr>
            </w:pPr>
          </w:p>
          <w:p w:rsidR="007703AD" w:rsidRDefault="007703AD" w:rsidP="007703AD">
            <w:pPr>
              <w:pStyle w:val="QuestionStyle"/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0E996CDF" wp14:editId="2EF26534">
                      <wp:simplePos x="0" y="0"/>
                      <wp:positionH relativeFrom="column">
                        <wp:posOffset>1200647</wp:posOffset>
                      </wp:positionH>
                      <wp:positionV relativeFrom="paragraph">
                        <wp:posOffset>105603</wp:posOffset>
                      </wp:positionV>
                      <wp:extent cx="1689100" cy="373380"/>
                      <wp:effectExtent l="0" t="0" r="25400" b="26670"/>
                      <wp:wrapNone/>
                      <wp:docPr id="29" name="Rectangle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996CDF" id="Rectangle 29" o:spid="_x0000_s1028" style="position:absolute;margin-left:94.55pt;margin-top:8.3pt;width:133pt;height:29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03AD" w:rsidRDefault="007703AD" w:rsidP="007703AD">
            <w:pPr>
              <w:pStyle w:val="QuestionStyle"/>
            </w:pPr>
          </w:p>
          <w:p w:rsidR="007703AD" w:rsidRDefault="007703AD" w:rsidP="007703AD">
            <w:pPr>
              <w:pStyle w:val="QuestionStyle"/>
            </w:pP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03AD" w:rsidRDefault="00002279" w:rsidP="007703AD">
            <w:pPr>
              <w:pStyle w:val="QuestionStyle"/>
            </w:pPr>
            <w:r>
              <w:object w:dxaOrig="1440" w:dyaOrig="1440" w14:anchorId="2D32B11D">
                <v:shape id="_x0000_s1065" type="#_x0000_t75" style="position:absolute;margin-left:280.65pt;margin-top:2.5pt;width:121.95pt;height:122.05pt;z-index:251749376;mso-position-horizontal:absolute;mso-position-horizontal-relative:text;mso-position-vertical-relative:text">
                  <v:imagedata r:id="rId22" o:title=""/>
                </v:shape>
                <o:OLEObject Type="Embed" ProgID="FXDraw.Graphic" ShapeID="_x0000_s1065" DrawAspect="Content" ObjectID="_1556828541" r:id="rId23"/>
              </w:object>
            </w:r>
            <w:r w:rsidR="007703AD">
              <w:t>The circle has a radius of 16 m.</w:t>
            </w:r>
          </w:p>
          <w:p w:rsidR="007703AD" w:rsidRDefault="007703AD" w:rsidP="007703AD">
            <w:pPr>
              <w:pStyle w:val="QuestionStyle"/>
            </w:pPr>
            <w:r>
              <w:t>What is its circumference</w:t>
            </w:r>
            <w:r w:rsidR="00002279">
              <w:t xml:space="preserve">, in terms of  </w:t>
            </w:r>
            <w:r w:rsidR="00002279" w:rsidRPr="00002279">
              <w:rPr>
                <w:color w:val="FF0000"/>
                <w:position w:val="-6"/>
              </w:rPr>
              <w:object w:dxaOrig="232" w:dyaOrig="214">
                <v:shape id="_x0000_i1556" type="#_x0000_t75" style="width:11.25pt;height:10.5pt" o:ole="">
                  <v:imagedata r:id="rId24" o:title=""/>
                </v:shape>
                <o:OLEObject Type="Embed" ProgID="FXEquation.Equation" ShapeID="_x0000_i1556" DrawAspect="Content" ObjectID="_1556828492" r:id="rId25"/>
              </w:object>
            </w:r>
            <w:r>
              <w:t>?</w:t>
            </w:r>
          </w:p>
          <w:p w:rsidR="007703AD" w:rsidRDefault="007703AD" w:rsidP="007703AD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7703AD" w:rsidRPr="007703AD" w:rsidRDefault="007703AD" w:rsidP="007703AD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7703AD">
              <w:rPr>
                <w:rFonts w:asciiTheme="minorHAnsi" w:hAnsiTheme="minorHAnsi" w:cstheme="minorBidi"/>
                <w:noProof/>
                <w:color w:val="FF0000"/>
                <w:position w:val="-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8352" behindDoc="0" locked="0" layoutInCell="1" allowOverlap="1" wp14:anchorId="24214C97" wp14:editId="2C840862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0865D5" id="Group 35" o:spid="_x0000_s1026" style="position:absolute;margin-left:24pt;margin-top:3.1pt;width:16.8pt;height:69.6pt;z-index:25174835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RXW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LY5Fdb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c82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H8Fzzb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Pr="007703A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Pr="007703A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54" w:dyaOrig="192" w14:anchorId="0CC1618E">
                <v:shape id="_x0000_i1033" type="#_x0000_t75" style="width:32.25pt;height:9.75pt" o:ole="">
                  <v:imagedata r:id="rId26" o:title=""/>
                </v:shape>
                <o:OLEObject Type="Embed" ProgID="FXEquation.Equation" ShapeID="_x0000_i1033" DrawAspect="Content" ObjectID="_1556828493" r:id="rId27"/>
              </w:object>
            </w:r>
            <w:r w:rsidRPr="007703A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</w:t>
            </w:r>
          </w:p>
          <w:p w:rsidR="007703AD" w:rsidRPr="007703AD" w:rsidRDefault="007703AD" w:rsidP="007703AD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7703A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54" w:dyaOrig="192" w14:anchorId="71C84B04">
                <v:shape id="_x0000_i1034" type="#_x0000_t75" style="width:32.25pt;height:9.75pt" o:ole="">
                  <v:imagedata r:id="rId28" o:title=""/>
                </v:shape>
                <o:OLEObject Type="Embed" ProgID="FXEquation.Equation" ShapeID="_x0000_i1034" DrawAspect="Content" ObjectID="_1556828494" r:id="rId29"/>
              </w:object>
            </w:r>
          </w:p>
          <w:p w:rsidR="007703AD" w:rsidRPr="007703AD" w:rsidRDefault="007703AD" w:rsidP="007703AD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7703A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54" w:dyaOrig="192" w14:anchorId="2BF2CEC4">
                <v:shape id="_x0000_i1035" type="#_x0000_t75" style="width:32.25pt;height:9.75pt" o:ole="">
                  <v:imagedata r:id="rId30" o:title=""/>
                </v:shape>
                <o:OLEObject Type="Embed" ProgID="FXEquation.Equation" ShapeID="_x0000_i1035" DrawAspect="Content" ObjectID="_1556828495" r:id="rId31"/>
              </w:object>
            </w:r>
          </w:p>
          <w:p w:rsidR="007703AD" w:rsidRPr="007703AD" w:rsidRDefault="007703AD" w:rsidP="007703AD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7703A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74" w:dyaOrig="192" w14:anchorId="1CF307DA">
                <v:shape id="_x0000_i1036" type="#_x0000_t75" style="width:38.25pt;height:9.75pt" o:ole="">
                  <v:imagedata r:id="rId32" o:title=""/>
                </v:shape>
                <o:OLEObject Type="Embed" ProgID="FXEquation.Equation" ShapeID="_x0000_i1036" DrawAspect="Content" ObjectID="_1556828496" r:id="rId33"/>
              </w:object>
            </w: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03AD" w:rsidRDefault="00002279" w:rsidP="007703AD">
            <w:pPr>
              <w:pStyle w:val="QuestionStyle"/>
            </w:pPr>
            <w:r>
              <w:object w:dxaOrig="1440" w:dyaOrig="1440" w14:anchorId="3A21ABE6">
                <v:shape id="_x0000_s1066" type="#_x0000_t75" style="position:absolute;margin-left:235.9pt;margin-top:7.15pt;width:223.6pt;height:143.25pt;z-index:251751424;mso-position-horizontal-relative:text;mso-position-vertical-relative:text">
                  <v:imagedata r:id="rId34" o:title=""/>
                </v:shape>
                <o:OLEObject Type="Embed" ProgID="FXDraw.Graphic" ShapeID="_x0000_s1066" DrawAspect="Content" ObjectID="_1556828542" r:id="rId35"/>
              </w:object>
            </w:r>
            <w:r w:rsidR="007703AD">
              <w:t>Find the perimeter of the irregular pentagon.</w:t>
            </w:r>
          </w:p>
          <w:p w:rsidR="007703AD" w:rsidRDefault="007703AD" w:rsidP="007703AD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4A6792" w:rsidRDefault="004A6792" w:rsidP="004A679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A6792" w:rsidRDefault="004A6792" w:rsidP="004A679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A6792" w:rsidRDefault="004A6792" w:rsidP="004A679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703AD" w:rsidRDefault="004A6792" w:rsidP="004A679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F3162B5" wp14:editId="54A4A80C">
                      <wp:simplePos x="0" y="0"/>
                      <wp:positionH relativeFrom="column">
                        <wp:posOffset>645478</wp:posOffset>
                      </wp:positionH>
                      <wp:positionV relativeFrom="paragraph">
                        <wp:posOffset>224472</wp:posOffset>
                      </wp:positionV>
                      <wp:extent cx="1689100" cy="373380"/>
                      <wp:effectExtent l="0" t="0" r="25400" b="26670"/>
                      <wp:wrapNone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4A679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162B5" id="Rectangle 2" o:spid="_x0000_s1029" style="position:absolute;margin-left:50.85pt;margin-top:17.65pt;width:133pt;height:29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" filled="f" strokecolor="black [3213]" strokeweight="2pt">
                      <v:textbox>
                        <w:txbxContent>
                          <w:p w:rsidR="00002279" w:rsidRDefault="00002279" w:rsidP="004A679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03A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7703AD" w:rsidRDefault="007703AD" w:rsidP="007703A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703AD" w:rsidRDefault="007703AD" w:rsidP="007703AD">
            <w:pPr>
              <w:pStyle w:val="QuestionStyle"/>
            </w:pP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03AD" w:rsidRPr="00FE754A" w:rsidRDefault="00002279" w:rsidP="007703AD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object w:dxaOrig="1440" w:dyaOrig="1440" w14:anchorId="020741D0">
                <v:shape id="_x0000_s1067" type="#_x0000_t75" style="position:absolute;margin-left:201.6pt;margin-top:1.5pt;width:238.55pt;height:123.7pt;z-index:251753472;mso-position-horizontal-relative:text;mso-position-vertical-relative:text">
                  <v:imagedata r:id="rId36" o:title=""/>
                </v:shape>
                <o:OLEObject Type="Embed" ProgID="FXDraw.Graphic" ShapeID="_x0000_s1067" DrawAspect="Content" ObjectID="_1556828543" r:id="rId37"/>
              </w:object>
            </w:r>
            <w:r w:rsidR="007703AD" w:rsidRPr="00FE754A">
              <w:rPr>
                <w:rFonts w:ascii="Times New Roman" w:hAnsi="Times New Roman"/>
                <w:sz w:val="24"/>
                <w:szCs w:val="24"/>
              </w:rPr>
              <w:t>What is the perimeter of the polygon shown?</w:t>
            </w:r>
          </w:p>
          <w:p w:rsidR="007703AD" w:rsidRDefault="007703AD" w:rsidP="007703AD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7703AD" w:rsidRDefault="007703AD" w:rsidP="007703A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2448" behindDoc="0" locked="0" layoutInCell="1" allowOverlap="1" wp14:anchorId="7D42E658" wp14:editId="0A8BC49E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835BB4" id="Group 41" o:spid="_x0000_s1026" style="position:absolute;margin-left:24pt;margin-top:3.1pt;width:16.8pt;height:69.6pt;z-index:25175244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FdC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Dw7FdC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Mw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IFzwzD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2A3659">
              <w:rPr>
                <w:rFonts w:ascii="Times New Roman" w:hAnsi="Times New Roman"/>
                <w:sz w:val="24"/>
                <w:szCs w:val="24"/>
              </w:rPr>
              <w:t>191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 </w:t>
            </w:r>
          </w:p>
          <w:p w:rsidR="007703AD" w:rsidRDefault="007703AD" w:rsidP="007703A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2A3659">
              <w:rPr>
                <w:rFonts w:ascii="Times New Roman" w:hAnsi="Times New Roman"/>
                <w:sz w:val="24"/>
                <w:szCs w:val="24"/>
              </w:rPr>
              <w:t>215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7703AD" w:rsidRDefault="007703AD" w:rsidP="007703A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2A3659">
              <w:rPr>
                <w:rFonts w:ascii="Times New Roman" w:hAnsi="Times New Roman"/>
                <w:sz w:val="24"/>
                <w:szCs w:val="24"/>
              </w:rPr>
              <w:t>235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 </w:t>
            </w:r>
          </w:p>
          <w:p w:rsidR="007703AD" w:rsidRPr="00BE780F" w:rsidRDefault="007703AD" w:rsidP="007703A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2A3659">
              <w:rPr>
                <w:rFonts w:ascii="Times New Roman" w:hAnsi="Times New Roman"/>
                <w:sz w:val="24"/>
                <w:szCs w:val="24"/>
              </w:rPr>
              <w:t>259</w:t>
            </w:r>
            <w:r w:rsidR="00BE780F">
              <w:rPr>
                <w:rFonts w:ascii="Times New Roman" w:hAnsi="Times New Roman"/>
                <w:sz w:val="24"/>
                <w:szCs w:val="24"/>
              </w:rPr>
              <w:t xml:space="preserve"> m </w:t>
            </w: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3659" w:rsidRDefault="00002279" w:rsidP="007703AD">
            <w:pPr>
              <w:ind w:right="457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4" type="#_x0000_t75" style="position:absolute;margin-left:230.65pt;margin-top:.9pt;width:209.5pt;height:148.8pt;z-index:251768832;mso-position-horizontal-relative:text;mso-position-vertical-relative:text">
                  <v:imagedata r:id="rId38" o:title=""/>
                </v:shape>
                <o:OLEObject Type="Embed" ProgID="FXDraw.Graphic" ShapeID="_x0000_s1074" DrawAspect="Content" ObjectID="_1556828544" r:id="rId39"/>
              </w:object>
            </w:r>
            <w:r w:rsidR="002A3659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What is the perimeter of the shape shown</w:t>
            </w:r>
            <w:r w:rsidR="007703AD" w:rsidRPr="00FE754A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?</w:t>
            </w:r>
          </w:p>
          <w:p w:rsidR="007703AD" w:rsidRPr="00FE754A" w:rsidRDefault="002A3659" w:rsidP="007703AD">
            <w:pPr>
              <w:ind w:right="457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(All angles are right angles.)</w:t>
            </w:r>
            <w:r w:rsidR="007703AD" w:rsidRPr="00FE754A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</w:t>
            </w:r>
          </w:p>
          <w:p w:rsidR="007703AD" w:rsidRPr="00FE754A" w:rsidRDefault="007703AD" w:rsidP="007703AD">
            <w:pPr>
              <w:ind w:right="4133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703AD" w:rsidRPr="00FE754A" w:rsidRDefault="007703AD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703AD" w:rsidRPr="00FE754A" w:rsidRDefault="00BE780F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F02A49C" wp14:editId="1371CBE4">
                      <wp:simplePos x="0" y="0"/>
                      <wp:positionH relativeFrom="column">
                        <wp:posOffset>1168400</wp:posOffset>
                      </wp:positionH>
                      <wp:positionV relativeFrom="paragraph">
                        <wp:posOffset>247650</wp:posOffset>
                      </wp:positionV>
                      <wp:extent cx="1689100" cy="373380"/>
                      <wp:effectExtent l="0" t="0" r="25400" b="26670"/>
                      <wp:wrapNone/>
                      <wp:docPr id="51" name="Rectangle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02A49C" id="Rectangle 51" o:spid="_x0000_s1030" style="position:absolute;margin-left:92pt;margin-top:19.5pt;width:133pt;height:29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03AD" w:rsidRPr="00FE754A" w:rsidRDefault="007703AD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703AD" w:rsidRDefault="007703AD" w:rsidP="007703AD">
            <w:pPr>
              <w:pStyle w:val="QuestionStyle"/>
            </w:pPr>
          </w:p>
          <w:p w:rsidR="00002279" w:rsidRPr="00FE754A" w:rsidRDefault="00002279" w:rsidP="007703AD">
            <w:pPr>
              <w:pStyle w:val="QuestionStyle"/>
            </w:pP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03AD" w:rsidRDefault="00002279" w:rsidP="007703AD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1C0DC8D">
                <v:shape id="_x0000_s1069" type="#_x0000_t75" style="position:absolute;margin-left:291.7pt;margin-top:0;width:117.35pt;height:114.45pt;z-index:251757568;mso-position-horizontal-relative:text;mso-position-vertical-relative:text">
                  <v:imagedata r:id="rId40" o:title=""/>
                </v:shape>
                <o:OLEObject Type="Embed" ProgID="FXDraw.Graphic" ShapeID="_x0000_s1069" DrawAspect="Content" ObjectID="_1556828545" r:id="rId41"/>
              </w:object>
            </w:r>
            <w:r w:rsidR="00A03B7E">
              <w:t>A sector</w:t>
            </w:r>
            <w:r w:rsidR="007703AD">
              <w:t xml:space="preserve"> of a circle is shown. </w:t>
            </w:r>
          </w:p>
          <w:p w:rsidR="007703AD" w:rsidRDefault="007703AD" w:rsidP="007703AD">
            <w:pPr>
              <w:pStyle w:val="QuestionStyle"/>
            </w:pPr>
            <w:r>
              <w:t xml:space="preserve">What is its perimeter in terms of  </w:t>
            </w:r>
            <w:r>
              <w:object w:dxaOrig="334" w:dyaOrig="194" w14:anchorId="7ED9D42D">
                <v:shape id="_x0000_i1041" type="#_x0000_t75" style="width:17.25pt;height:9.75pt" o:ole="">
                  <v:imagedata r:id="rId42" o:title=""/>
                </v:shape>
                <o:OLEObject Type="Embed" ProgID="FXEquation.Equation" ShapeID="_x0000_i1041" DrawAspect="Content" ObjectID="_1556828497" r:id="rId43"/>
              </w:object>
            </w:r>
            <w:r>
              <w:t xml:space="preserve"> </w:t>
            </w:r>
          </w:p>
          <w:p w:rsidR="007703AD" w:rsidRDefault="007703AD" w:rsidP="007703AD">
            <w:pPr>
              <w:pStyle w:val="QuestionStyle"/>
            </w:pPr>
            <w:r>
              <w:t xml:space="preserve">      </w:t>
            </w:r>
          </w:p>
          <w:p w:rsidR="007703AD" w:rsidRDefault="00BE780F" w:rsidP="007703AD">
            <w:pPr>
              <w:rPr>
                <w:rFonts w:ascii="Times New Roman" w:hAnsi="Times New Roman"/>
              </w:rPr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0FA7ADCB" wp14:editId="2EC2EE8F">
                      <wp:simplePos x="0" y="0"/>
                      <wp:positionH relativeFrom="column">
                        <wp:posOffset>1359535</wp:posOffset>
                      </wp:positionH>
                      <wp:positionV relativeFrom="paragraph">
                        <wp:posOffset>230174</wp:posOffset>
                      </wp:positionV>
                      <wp:extent cx="1689100" cy="373380"/>
                      <wp:effectExtent l="0" t="0" r="25400" b="26670"/>
                      <wp:wrapNone/>
                      <wp:docPr id="53" name="Rectangl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A7ADCB" id="Rectangle 53" o:spid="_x0000_s1031" style="position:absolute;margin-left:107.05pt;margin-top:18.1pt;width:133pt;height:29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03AD" w:rsidRDefault="007703AD" w:rsidP="007703AD">
            <w:pPr>
              <w:pStyle w:val="QuestionStyle"/>
            </w:pPr>
          </w:p>
          <w:p w:rsidR="007703AD" w:rsidRDefault="007703AD" w:rsidP="007703AD">
            <w:pPr>
              <w:pStyle w:val="QuestionStyle"/>
            </w:pP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03AD" w:rsidRDefault="00002279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DAE361A">
                <v:shape id="_x0000_s1070" type="#_x0000_t75" style="position:absolute;margin-left:298.25pt;margin-top:.15pt;width:129.8pt;height:130.85pt;z-index:251759616;mso-position-horizontal-relative:text;mso-position-vertical-relative:text">
                  <v:imagedata r:id="rId44" o:title=""/>
                </v:shape>
                <o:OLEObject Type="Embed" ProgID="FXDraw.Graphic" ShapeID="_x0000_s1070" DrawAspect="Content" ObjectID="_1556828546" r:id="rId45"/>
              </w:object>
            </w:r>
            <w:r w:rsidR="007703A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distance </w:t>
            </w:r>
            <w:r w:rsidR="00A03B7E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AB</w:t>
            </w:r>
            <w:r w:rsidR="00D230B4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is 24</w:t>
            </w:r>
            <w:r w:rsidR="007703A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cm. </w:t>
            </w:r>
          </w:p>
          <w:p w:rsidR="007703AD" w:rsidRDefault="007703AD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Th</w:t>
            </w:r>
            <w:r w:rsidR="00D230B4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e perimeter of this shape is 160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cm.</w:t>
            </w:r>
          </w:p>
          <w:p w:rsidR="007703AD" w:rsidRDefault="00A03B7E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What is the distance </w:t>
            </w:r>
            <w:r w:rsidR="007703AD" w:rsidRPr="00A03B7E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B</w:t>
            </w:r>
            <w:r w:rsidRPr="00A03B7E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C</w:t>
            </w:r>
            <w:r w:rsidR="007703A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?</w:t>
            </w:r>
          </w:p>
          <w:p w:rsidR="007703AD" w:rsidRDefault="007703AD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703AD" w:rsidRDefault="007703AD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703AD" w:rsidRDefault="007703AD" w:rsidP="007703A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746A511" wp14:editId="3C372ABC">
                      <wp:simplePos x="0" y="0"/>
                      <wp:positionH relativeFrom="column">
                        <wp:posOffset>1256307</wp:posOffset>
                      </wp:positionH>
                      <wp:positionV relativeFrom="paragraph">
                        <wp:posOffset>4776</wp:posOffset>
                      </wp:positionV>
                      <wp:extent cx="1689100" cy="373380"/>
                      <wp:effectExtent l="0" t="0" r="25400" b="26670"/>
                      <wp:wrapNone/>
                      <wp:docPr id="54" name="Rectangle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46A511" id="Rectangle 54" o:spid="_x0000_s1032" style="position:absolute;margin-left:98.9pt;margin-top:.4pt;width:133pt;height:29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03AD" w:rsidRDefault="007703AD" w:rsidP="007703AD">
            <w:pPr>
              <w:pStyle w:val="QuestionStyle"/>
            </w:pPr>
          </w:p>
        </w:tc>
      </w:tr>
      <w:tr w:rsidR="007703AD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703AD" w:rsidRPr="001B3341" w:rsidRDefault="007703AD" w:rsidP="007703A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03AD" w:rsidRDefault="00002279" w:rsidP="007703AD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E5C7F0E">
                <v:shape id="_x0000_s1071" type="#_x0000_t75" style="position:absolute;margin-left:221pt;margin-top:-.05pt;width:233.75pt;height:106.8pt;z-index:251761664;mso-position-horizontal-relative:text;mso-position-vertical-relative:text">
                  <v:imagedata r:id="rId46" o:title=""/>
                </v:shape>
                <o:OLEObject Type="Embed" ProgID="FXDraw.Graphic" ShapeID="_x0000_s1071" DrawAspect="Content" ObjectID="_1556828547" r:id="rId47"/>
              </w:object>
            </w:r>
            <w:r w:rsidR="007703A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Find the perimeter of the shape shown below in terms of  </w:t>
            </w:r>
            <w:r w:rsidR="007703A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288" w:dyaOrig="144" w14:anchorId="5D83042A">
                <v:shape id="_x0000_i1044" type="#_x0000_t75" style="width:14.25pt;height:7.5pt" o:ole="">
                  <v:imagedata r:id="rId48" o:title=""/>
                </v:shape>
                <o:OLEObject Type="Embed" ProgID="FXEquation.Equation" ShapeID="_x0000_i1044" DrawAspect="Content" ObjectID="_1556828498" r:id="rId49"/>
              </w:object>
            </w:r>
            <w:r w:rsidR="007703A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7703A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63" w:dyaOrig="29" w14:anchorId="0643B56C">
                <v:shape id="_x0000_i1045" type="#_x0000_t75" style="width:3pt;height:1.5pt" o:ole="">
                  <v:imagedata r:id="rId50" o:title=""/>
                </v:shape>
                <o:OLEObject Type="Embed" ProgID="FXEquation.Equation" ShapeID="_x0000_i1045" DrawAspect="Content" ObjectID="_1556828499" r:id="rId51"/>
              </w:object>
            </w:r>
            <w:r w:rsidR="007703A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7703AD" w:rsidRPr="00BE780F" w:rsidRDefault="007703AD" w:rsidP="007703AD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0640" behindDoc="0" locked="0" layoutInCell="1" allowOverlap="1" wp14:anchorId="2B6F328F" wp14:editId="63F35DA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5F937B" id="Group 55" o:spid="_x0000_s1026" style="position:absolute;margin-left:24pt;margin-top:3.1pt;width:16.8pt;height:69.6pt;z-index:2517606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QE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AaeWQE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B2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Gvm8Hb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E780F" w:rsidRPr="00BE78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04" w:dyaOrig="192" w14:anchorId="6E93B4DE">
                <v:shape id="_x0000_i1046" type="#_x0000_t75" style="width:70.5pt;height:9.75pt" o:ole="">
                  <v:imagedata r:id="rId52" o:title=""/>
                </v:shape>
                <o:OLEObject Type="Embed" ProgID="FXEquation.Equation" ShapeID="_x0000_i1046" DrawAspect="Content" ObjectID="_1556828500" r:id="rId53"/>
              </w:object>
            </w:r>
            <w:r w:rsidRPr="00BE780F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7703AD" w:rsidRPr="00BE780F" w:rsidRDefault="007703AD" w:rsidP="007703AD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E780F" w:rsidRPr="00BE78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04" w:dyaOrig="192" w14:anchorId="338E912D">
                <v:shape id="_x0000_i1047" type="#_x0000_t75" style="width:70.5pt;height:9.75pt" o:ole="">
                  <v:imagedata r:id="rId54" o:title=""/>
                </v:shape>
                <o:OLEObject Type="Embed" ProgID="FXEquation.Equation" ShapeID="_x0000_i1047" DrawAspect="Content" ObjectID="_1556828501" r:id="rId55"/>
              </w:object>
            </w:r>
          </w:p>
          <w:p w:rsidR="007703AD" w:rsidRPr="00BE780F" w:rsidRDefault="007703AD" w:rsidP="007703AD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E780F" w:rsidRPr="00BE78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04" w:dyaOrig="192" w14:anchorId="7F642DCE">
                <v:shape id="_x0000_i1048" type="#_x0000_t75" style="width:70.5pt;height:9.75pt" o:ole="">
                  <v:imagedata r:id="rId56" o:title=""/>
                </v:shape>
                <o:OLEObject Type="Embed" ProgID="FXEquation.Equation" ShapeID="_x0000_i1048" DrawAspect="Content" ObjectID="_1556828502" r:id="rId57"/>
              </w:object>
            </w:r>
          </w:p>
          <w:p w:rsidR="007703AD" w:rsidRPr="00BE780F" w:rsidRDefault="007703AD" w:rsidP="00BE780F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E780F" w:rsidRPr="00BE78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04" w:dyaOrig="192" w14:anchorId="413E3C76">
                <v:shape id="_x0000_i1049" type="#_x0000_t75" style="width:70.5pt;height:9.75pt" o:ole="">
                  <v:imagedata r:id="rId58" o:title=""/>
                </v:shape>
                <o:OLEObject Type="Embed" ProgID="FXEquation.Equation" ShapeID="_x0000_i1049" DrawAspect="Content" ObjectID="_1556828503" r:id="rId59"/>
              </w:object>
            </w:r>
          </w:p>
        </w:tc>
      </w:tr>
    </w:tbl>
    <w:p w:rsidR="00413DF5" w:rsidRDefault="00413DF5">
      <w:pPr>
        <w:sectPr w:rsidR="00413DF5" w:rsidSect="00B850EA">
          <w:headerReference w:type="default" r:id="rId60"/>
          <w:footerReference w:type="default" r:id="rId61"/>
          <w:footerReference w:type="first" r:id="rId62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9B7BD7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F89CF27B69184893BE6A7E6EFE22E7E0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6833C2" w:rsidRPr="005615AC" w:rsidRDefault="00002279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3251F2D480CE4DCFB51017535A45A5D3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36CD55FED19745F7AEF71F56E82C952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E39929413D33484A991F612B88F98D8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3607EA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8F207B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322BDB81">
                <v:shape id="_x0000_s1041" type="#_x0000_t75" style="position:absolute;margin-left:310.85pt;margin-top:12.5pt;width:70.7pt;height:75.8pt;z-index:251693056;mso-position-horizontal-relative:text;mso-position-vertical-relative:text">
                  <v:imagedata r:id="rId63" o:title=""/>
                </v:shape>
                <o:OLEObject Type="Embed" ProgID="FXDraw.Graphic" ShapeID="_x0000_s1041" DrawAspect="Content" ObjectID="_1556828548" r:id="rId64"/>
              </w:object>
            </w:r>
            <w:r w:rsidR="008F207B">
              <w:t>Wha</w:t>
            </w:r>
            <w:r w:rsidR="00527B23">
              <w:t>t is the perimeter of the equilateral triangle</w:t>
            </w:r>
            <w:r w:rsidR="008F207B">
              <w:t xml:space="preserve"> shown? </w:t>
            </w:r>
          </w:p>
          <w:p w:rsidR="008F207B" w:rsidRDefault="008F207B" w:rsidP="008F207B">
            <w:pPr>
              <w:rPr>
                <w:rFonts w:ascii="Times New Roman" w:hAnsi="Times New Roman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</w:rPr>
            </w:pPr>
          </w:p>
          <w:p w:rsidR="008F207B" w:rsidRDefault="008F207B" w:rsidP="008F207B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D3EBC93" wp14:editId="4AD52F90">
                      <wp:simplePos x="0" y="0"/>
                      <wp:positionH relativeFrom="column">
                        <wp:posOffset>1375023</wp:posOffset>
                      </wp:positionH>
                      <wp:positionV relativeFrom="paragraph">
                        <wp:posOffset>41358</wp:posOffset>
                      </wp:positionV>
                      <wp:extent cx="1689100" cy="429260"/>
                      <wp:effectExtent l="0" t="0" r="25400" b="27940"/>
                      <wp:wrapNone/>
                      <wp:docPr id="97" name="Rectangle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3EBC93" id="Rectangle 97" o:spid="_x0000_s1033" style="position:absolute;margin-left:108.25pt;margin-top:3.25pt;width:133pt;height:33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207B" w:rsidRDefault="008F207B" w:rsidP="008F207B">
            <w:pPr>
              <w:pStyle w:val="QuestionStyle"/>
            </w:pPr>
          </w:p>
        </w:tc>
      </w:tr>
      <w:tr w:rsidR="008F20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6F8E912F">
                <v:shape id="_x0000_s1042" type="#_x0000_t75" style="position:absolute;margin-left:281.5pt;margin-top:8.05pt;width:149.4pt;height:93.2pt;z-index:251694080;mso-position-horizontal-relative:text;mso-position-vertical-relative:text">
                  <v:imagedata r:id="rId65" o:title=""/>
                </v:shape>
                <o:OLEObject Type="Embed" ProgID="FXDraw.Graphic" ShapeID="_x0000_s1042" DrawAspect="Content" ObjectID="_1556828549" r:id="rId66"/>
              </w:object>
            </w:r>
            <w:r w:rsidR="008F207B">
              <w:t>Find the perimeter of this rectangle.</w:t>
            </w:r>
          </w:p>
          <w:p w:rsidR="008F207B" w:rsidRDefault="008F207B" w:rsidP="008F207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F207B" w:rsidRDefault="008F207B" w:rsidP="008F207B"/>
          <w:p w:rsidR="008F207B" w:rsidRDefault="008F207B" w:rsidP="008F207B"/>
          <w:p w:rsidR="008F207B" w:rsidRDefault="008F207B" w:rsidP="008F207B">
            <w:r>
              <w:rPr>
                <w:rFonts w:ascii="Times New Roman" w:eastAsiaTheme="minorHAnsi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E88608F" wp14:editId="40ED2B3C">
                      <wp:simplePos x="0" y="0"/>
                      <wp:positionH relativeFrom="column">
                        <wp:posOffset>1415332</wp:posOffset>
                      </wp:positionH>
                      <wp:positionV relativeFrom="paragraph">
                        <wp:posOffset>11016</wp:posOffset>
                      </wp:positionV>
                      <wp:extent cx="1689100" cy="373380"/>
                      <wp:effectExtent l="0" t="0" r="25400" b="26670"/>
                      <wp:wrapNone/>
                      <wp:docPr id="61" name="Rectangle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88608F" id="Rectangle 61" o:spid="_x0000_s1034" style="position:absolute;margin-left:111.45pt;margin-top:.85pt;width:133pt;height:29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207B" w:rsidRDefault="008F207B" w:rsidP="008F207B"/>
        </w:tc>
      </w:tr>
      <w:tr w:rsidR="008F20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8F207B" w:rsidP="008F207B">
            <w:pPr>
              <w:pStyle w:val="QuestionStyle"/>
            </w:pPr>
            <w:r>
              <w:t>What is the perimeter of the triangle?</w:t>
            </w:r>
          </w:p>
          <w:p w:rsidR="008F207B" w:rsidRDefault="00002279" w:rsidP="008F207B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object w:dxaOrig="1440" w:dyaOrig="1440" w14:anchorId="65A07C1B">
                <v:shape id="_x0000_s1043" type="#_x0000_t75" style="position:absolute;margin-left:258.95pt;margin-top:5.2pt;width:194.25pt;height:89.95pt;z-index:251698176;mso-position-horizontal-relative:text;mso-position-vertical-relative:text">
                  <v:imagedata r:id="rId67" o:title=""/>
                </v:shape>
                <o:OLEObject Type="Embed" ProgID="FXDraw.Graphic" ShapeID="_x0000_s1043" DrawAspect="Content" ObjectID="_1556828550" r:id="rId68"/>
              </w:objec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47985505" wp14:editId="3A026D9E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4036E0" id="Group 62" o:spid="_x0000_s1026" style="position:absolute;margin-left:24pt;margin-top:3.1pt;width:16.8pt;height:69.6pt;z-index:25169715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0h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DEYg0h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5VV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BLi5VV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DO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AkxzDO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537BB9">
              <w:rPr>
                <w:rFonts w:ascii="Times New Roman" w:hAnsi="Times New Roman"/>
                <w:sz w:val="24"/>
                <w:szCs w:val="24"/>
              </w:rPr>
              <w:t xml:space="preserve">22.2 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8F207B" w:rsidRDefault="00537BB9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25.8 </w:t>
            </w:r>
            <w:r w:rsidR="008F207B"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8F207B" w:rsidRDefault="00537BB9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36.5 </w:t>
            </w:r>
            <w:r w:rsidR="008F207B"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8F207B" w:rsidRPr="009C0D71" w:rsidRDefault="00537BB9" w:rsidP="009C0D7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123.0</w: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C0D71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</w:tr>
      <w:tr w:rsidR="008F20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0A342736">
                <v:shape id="_x0000_s1044" type="#_x0000_t75" style="position:absolute;margin-left:244.9pt;margin-top:19.4pt;width:212.55pt;height:108.8pt;z-index:251700224;mso-position-horizontal-relative:text;mso-position-vertical-relative:text">
                  <v:imagedata r:id="rId69" o:title=""/>
                </v:shape>
                <o:OLEObject Type="Embed" ProgID="FXDraw.Graphic" ShapeID="_x0000_s1044" DrawAspect="Content" ObjectID="_1556828551" r:id="rId70"/>
              </w:object>
            </w:r>
            <w:r w:rsidR="008F207B">
              <w:t>What is the perimeter of the parallelogram shown?</w:t>
            </w:r>
          </w:p>
          <w:p w:rsidR="008F207B" w:rsidRDefault="008F207B" w:rsidP="008F207B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204F94CA" wp14:editId="280BD30A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2DC5E0" id="Group 67" o:spid="_x0000_s1026" style="position:absolute;margin-left:24pt;margin-top:3.1pt;width:16.8pt;height:69.6pt;z-index:2516992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p9Q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zA2fAk/QK7/AAAA//8DAFBLAQItABQABgAIAAAAIQDb4fbL7gAAAIUBAAATAAAAAAAAAAAAAAAA&#10;AAAAAABbQ29udGVudF9UeXBlc10ueG1sUEsBAi0AFAAGAAgAAAAhAFr0LFu/AAAAFQEAAAsAAAAA&#10;AAAAAAAAAAAAHwEAAF9yZWxzLy5yZWxzUEsBAi0AFAAGAAgAAAAhAMrGn1D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jrL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XQGzy/hB8jlAwAA//8DAFBLAQItABQABgAIAAAAIQDb4fbL7gAAAIUBAAATAAAAAAAAAAAA&#10;AAAAAAAAAABbQ29udGVudF9UeXBlc10ueG1sUEsBAi0AFAAGAAgAAAAhAFr0LFu/AAAAFQEAAAsA&#10;AAAAAAAAAAAAAAAAHwEAAF9yZWxzLy5yZWxzUEsBAi0AFAAGAAgAAAAhAKWKOsv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WL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68OX8APk/g8AAP//AwBQSwECLQAUAAYACAAAACEA2+H2y+4AAACFAQAAEwAAAAAAAAAAAAAA&#10;AAAAAAAAW0NvbnRlbnRfVHlwZXNdLnhtbFBLAQItABQABgAIAAAAIQBa9CxbvwAAABUBAAALAAAA&#10;AAAAAAAAAAAAAB8BAABfcmVscy8ucmVsc1BLAQItABQABgAIAAAAIQCxaQWLwgAAANsAAAAPAAAA&#10;AAAAAAAAAAAAAAcCAABkcnMvZG93bnJldi54bWxQSwUGAAAAAAMAAwC3AAAA9g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537BB9">
              <w:rPr>
                <w:rFonts w:ascii="Times New Roman" w:hAnsi="Times New Roman"/>
                <w:sz w:val="24"/>
                <w:szCs w:val="24"/>
              </w:rPr>
              <w:t xml:space="preserve">                    46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537BB9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62</w: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537BB9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88</w: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537BB9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92</w: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pStyle w:val="QuestionStyle"/>
            </w:pPr>
          </w:p>
        </w:tc>
      </w:tr>
      <w:tr w:rsidR="008F207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69729B4B">
                <v:shape id="_x0000_s1089" type="#_x0000_t75" style="position:absolute;margin-left:292.85pt;margin-top:3.4pt;width:117.35pt;height:131.25pt;z-index:251770880;mso-position-horizontal-relative:text;mso-position-vertical-relative:text">
                  <v:imagedata r:id="rId71" o:title=""/>
                </v:shape>
                <o:OLEObject Type="Embed" ProgID="FXDraw.Graphic" ShapeID="_x0000_s1089" DrawAspect="Content" ObjectID="_1556828552" r:id="rId72"/>
              </w:object>
            </w:r>
            <w:r w:rsidR="008F207B">
              <w:t>What</w:t>
            </w:r>
            <w:r w:rsidR="007F000C">
              <w:t xml:space="preserve"> is the perimeter of the kite</w:t>
            </w:r>
            <w:r w:rsidR="008F207B">
              <w:t>?</w:t>
            </w:r>
          </w:p>
          <w:p w:rsidR="008F207B" w:rsidRDefault="008F207B" w:rsidP="008F207B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7589C82F" wp14:editId="41D1AD95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4033B2" id="Group 72" o:spid="_x0000_s1026" style="position:absolute;margin-left:24pt;margin-top:3.1pt;width:16.8pt;height:69.6pt;z-index:25170124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v8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BBu5v8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OI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DOUgOI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YT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ChHqYT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Dhk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ukEHl/CD5CLOwAAAP//AwBQSwECLQAUAAYACAAAACEA2+H2y+4AAACFAQAAEwAAAAAAAAAA&#10;AAAAAAAAAAAAW0NvbnRlbnRfVHlwZXNdLnhtbFBLAQItABQABgAIAAAAIQBa9CxbvwAAABUBAAAL&#10;AAAAAAAAAAAAAAAAAB8BAABfcmVscy8ucmVsc1BLAQItABQABgAIAAAAIQBRzDhk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6749D">
              <w:rPr>
                <w:rFonts w:ascii="Times New Roman" w:hAnsi="Times New Roman"/>
                <w:sz w:val="24"/>
                <w:szCs w:val="24"/>
              </w:rPr>
              <w:t>96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6749D">
              <w:rPr>
                <w:rFonts w:ascii="Times New Roman" w:hAnsi="Times New Roman"/>
                <w:sz w:val="24"/>
                <w:szCs w:val="24"/>
              </w:rPr>
              <w:t>192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6749D">
              <w:rPr>
                <w:rFonts w:ascii="Times New Roman" w:hAnsi="Times New Roman"/>
                <w:sz w:val="24"/>
                <w:szCs w:val="24"/>
              </w:rPr>
              <w:t>216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6749D">
              <w:rPr>
                <w:rFonts w:ascii="Times New Roman" w:hAnsi="Times New Roman"/>
                <w:sz w:val="24"/>
                <w:szCs w:val="24"/>
              </w:rPr>
              <w:t>2048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8F207B" w:rsidRDefault="008F207B" w:rsidP="008F207B">
            <w:pPr>
              <w:pStyle w:val="QuestionStyle"/>
            </w:pP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23FD065F">
                <v:shape id="_x0000_s1046" type="#_x0000_t75" style="position:absolute;margin-left:247.65pt;margin-top:-.15pt;width:183.9pt;height:169.1pt;z-index:251703296;mso-position-horizontal-relative:text;mso-position-vertical-relative:text">
                  <v:imagedata r:id="rId73" o:title=""/>
                </v:shape>
                <o:OLEObject Type="Embed" ProgID="FXDraw.Graphic" ShapeID="_x0000_s1046" DrawAspect="Content" ObjectID="_1556828553" r:id="rId74"/>
              </w:object>
            </w:r>
            <w:r w:rsidR="008F207B">
              <w:t>A trapezium has the dimensions shown.</w:t>
            </w:r>
          </w:p>
          <w:p w:rsidR="008F207B" w:rsidRDefault="008F207B" w:rsidP="008F207B">
            <w:pPr>
              <w:pStyle w:val="QuestionStyle"/>
            </w:pPr>
            <w:r>
              <w:t>What is its perimeter?</w:t>
            </w:r>
          </w:p>
          <w:p w:rsidR="008F207B" w:rsidRDefault="008F207B" w:rsidP="008F207B">
            <w:pPr>
              <w:pStyle w:val="QuestionStyle"/>
            </w:pPr>
          </w:p>
          <w:p w:rsidR="008F207B" w:rsidRDefault="008F207B" w:rsidP="008F207B">
            <w:pPr>
              <w:pStyle w:val="QuestionStyle"/>
            </w:pPr>
          </w:p>
          <w:p w:rsidR="0063603B" w:rsidRDefault="0063603B" w:rsidP="008F207B">
            <w:pPr>
              <w:pStyle w:val="QuestionStyle"/>
            </w:pPr>
          </w:p>
          <w:p w:rsidR="0063603B" w:rsidRDefault="0063603B" w:rsidP="008F207B">
            <w:pPr>
              <w:pStyle w:val="QuestionStyle"/>
            </w:pPr>
          </w:p>
          <w:p w:rsidR="008F207B" w:rsidRDefault="008F207B" w:rsidP="008F207B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7881C98" wp14:editId="0BBDA14E">
                      <wp:simplePos x="0" y="0"/>
                      <wp:positionH relativeFrom="column">
                        <wp:posOffset>1025166</wp:posOffset>
                      </wp:positionH>
                      <wp:positionV relativeFrom="paragraph">
                        <wp:posOffset>182798</wp:posOffset>
                      </wp:positionV>
                      <wp:extent cx="1689100" cy="429260"/>
                      <wp:effectExtent l="0" t="0" r="25400" b="27940"/>
                      <wp:wrapNone/>
                      <wp:docPr id="98" name="Rectangle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881C98" id="Rectangle 98" o:spid="_x0000_s1035" style="position:absolute;margin-left:80.7pt;margin-top:14.4pt;width:133pt;height:33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207B" w:rsidRDefault="008F207B" w:rsidP="008F207B">
            <w:pPr>
              <w:pStyle w:val="QuestionStyle"/>
            </w:pPr>
          </w:p>
          <w:p w:rsidR="008F207B" w:rsidRDefault="008F207B" w:rsidP="008F207B">
            <w:pPr>
              <w:pStyle w:val="QuestionStyle"/>
            </w:pP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04E1D5A7">
                <v:shape id="_x0000_s1047" type="#_x0000_t75" style="position:absolute;margin-left:238.45pt;margin-top:12.5pt;width:172.5pt;height:85.95pt;z-index:251705344;mso-position-horizontal-relative:text;mso-position-vertical-relative:text">
                  <v:imagedata r:id="rId75" o:title=""/>
                </v:shape>
                <o:OLEObject Type="Embed" ProgID="FXDraw.Graphic" ShapeID="_x0000_s1047" DrawAspect="Content" ObjectID="_1556828554" r:id="rId76"/>
              </w:object>
            </w:r>
            <w:r w:rsidR="008F207B">
              <w:t>What is the perimeter of the triangle?</w:t>
            </w:r>
          </w:p>
          <w:p w:rsidR="008F207B" w:rsidRDefault="008F207B" w:rsidP="008F207B">
            <w:pPr>
              <w:rPr>
                <w:rFonts w:ascii="Times New Roman" w:hAnsi="Times New Roman"/>
              </w:rPr>
            </w:pPr>
          </w:p>
          <w:p w:rsidR="008F207B" w:rsidRDefault="008F207B" w:rsidP="008F207B">
            <w:pPr>
              <w:pStyle w:val="QuestionStyle"/>
            </w:pPr>
          </w:p>
          <w:p w:rsidR="008F207B" w:rsidRDefault="008F207B" w:rsidP="008F207B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A93BA27" wp14:editId="7059456E">
                      <wp:simplePos x="0" y="0"/>
                      <wp:positionH relativeFrom="column">
                        <wp:posOffset>1025608</wp:posOffset>
                      </wp:positionH>
                      <wp:positionV relativeFrom="paragraph">
                        <wp:posOffset>231140</wp:posOffset>
                      </wp:positionV>
                      <wp:extent cx="1689100" cy="429260"/>
                      <wp:effectExtent l="0" t="0" r="25400" b="27940"/>
                      <wp:wrapNone/>
                      <wp:docPr id="99" name="Rectangl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93BA27" id="Rectangle 99" o:spid="_x0000_s1036" style="position:absolute;margin-left:80.75pt;margin-top:18.2pt;width:133pt;height:33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207B" w:rsidRDefault="008F207B" w:rsidP="008F207B">
            <w:pPr>
              <w:pStyle w:val="QuestionStyle"/>
            </w:pPr>
          </w:p>
          <w:p w:rsidR="008F207B" w:rsidRDefault="008F207B" w:rsidP="008F207B">
            <w:pPr>
              <w:pStyle w:val="QuestionStyle"/>
            </w:pP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  <w:ind w:right="4711"/>
            </w:pPr>
            <w:r>
              <w:object w:dxaOrig="1440" w:dyaOrig="1440" w14:anchorId="2BC96FF1">
                <v:shape id="_x0000_s1048" type="#_x0000_t75" style="position:absolute;margin-left:281.4pt;margin-top:.25pt;width:120.9pt;height:120.9pt;z-index:251708416;mso-position-horizontal-relative:text;mso-position-vertical-relative:text">
                  <v:imagedata r:id="rId77" o:title=""/>
                </v:shape>
                <o:OLEObject Type="Embed" ProgID="FXDraw.Graphic" ShapeID="_x0000_s1048" DrawAspect="Content" ObjectID="_1556828555" r:id="rId78"/>
              </w:object>
            </w:r>
            <w:r w:rsidR="008F207B">
              <w:t xml:space="preserve">Find the circumference of this </w:t>
            </w:r>
            <w:r w:rsidR="003B5EFE">
              <w:t>circle, correct to the nearest m</w:t>
            </w:r>
            <w:r w:rsidR="008F207B">
              <w:t>m.</w:t>
            </w:r>
          </w:p>
          <w:p w:rsidR="008F207B" w:rsidRDefault="008F207B" w:rsidP="008F207B">
            <w:pPr>
              <w:pStyle w:val="QuestionStyle"/>
              <w:ind w:right="4711"/>
            </w:pPr>
          </w:p>
          <w:p w:rsidR="008F207B" w:rsidRDefault="00392F34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411FAFB1" wp14:editId="77A3FD8D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18746</wp:posOffset>
                      </wp:positionV>
                      <wp:extent cx="213360" cy="883920"/>
                      <wp:effectExtent l="0" t="0" r="15240" b="1143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BD3C0A" id="Group 77" o:spid="_x0000_s1026" style="position:absolute;margin-left:34pt;margin-top:1.5pt;width:16.8pt;height:69.6pt;z-index:2517073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mN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Y8OX8APk/g8AAP//AwBQSwECLQAUAAYACAAAACEA2+H2y+4AAACFAQAAEwAAAAAAAAAAAAAA&#10;AAAAAAAAW0NvbnRlbnRfVHlwZXNdLnhtbFBLAQItABQABgAIAAAAIQBa9CxbvwAAABUBAAALAAAA&#10;AAAAAAAAAAAAAB8BAABfcmVscy8ucmVsc1BLAQItABQABgAIAAAAIQBPHwmNwgAAANsAAAAPAAAA&#10;AAAAAAAAAAAAAAcCAABkcnMvZG93bnJldi54bWxQSwUGAAAAAAMAAwC3AAAA9g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Ws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sly/yA/T8DwAA//8DAFBLAQItABQABgAIAAAAIQDb4fbL7gAAAIUBAAATAAAAAAAAAAAAAAAA&#10;AAAAAABbQ29udGVudF9UeXBlc10ueG1sUEsBAi0AFAAGAAgAAAAhAFr0LFu/AAAAFQEAAAsAAAAA&#10;AAAAAAAAAAAAHwEAAF9yZWxzLy5yZWxzUEsBAi0AFAAGAAgAAAAhAIS8daz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F000C">
              <w:rPr>
                <w:rFonts w:ascii="Times New Roman" w:hAnsi="Times New Roman"/>
                <w:sz w:val="24"/>
                <w:szCs w:val="24"/>
              </w:rPr>
              <w:t>117.8</w: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392F34">
              <w:rPr>
                <w:rFonts w:ascii="Times New Roman" w:hAnsi="Times New Roman"/>
                <w:sz w:val="24"/>
                <w:szCs w:val="24"/>
              </w:rPr>
              <w:t>235.6 cm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F000C">
              <w:rPr>
                <w:rFonts w:ascii="Times New Roman" w:hAnsi="Times New Roman"/>
                <w:sz w:val="24"/>
                <w:szCs w:val="24"/>
              </w:rPr>
              <w:t>353.4</w:t>
            </w:r>
            <w:r w:rsidR="00392F34"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8F207B" w:rsidRPr="00815952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F000C">
              <w:rPr>
                <w:rFonts w:ascii="Times New Roman" w:hAnsi="Times New Roman"/>
                <w:sz w:val="24"/>
                <w:szCs w:val="24"/>
              </w:rPr>
              <w:t>471.2</w:t>
            </w:r>
            <w:r w:rsidR="00392F34"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pStyle w:val="QuestionStyle"/>
            </w:pPr>
            <w:r>
              <w:object w:dxaOrig="1440" w:dyaOrig="1440" w14:anchorId="69430BC5">
                <v:shape id="_x0000_s1049" type="#_x0000_t75" style="position:absolute;margin-left:248.15pt;margin-top:1.15pt;width:201.2pt;height:152.5pt;z-index:251710464;mso-position-horizontal-relative:text;mso-position-vertical-relative:text">
                  <v:imagedata r:id="rId79" o:title=""/>
                  <o:lock v:ext="edit" aspectratio="f"/>
                </v:shape>
                <o:OLEObject Type="Embed" ProgID="FXDraw.Graphic" ShapeID="_x0000_s1049" DrawAspect="Content" ObjectID="_1556828556" r:id="rId80"/>
              </w:object>
            </w:r>
            <w:r w:rsidR="008F207B">
              <w:t>What is th</w:t>
            </w:r>
            <w:r>
              <w:t>e perimeter of the shape</w:t>
            </w:r>
            <w:r w:rsidR="008F207B">
              <w:t>?</w:t>
            </w:r>
          </w:p>
          <w:p w:rsidR="008F207B" w:rsidRDefault="008F207B" w:rsidP="008F207B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1086A495" wp14:editId="1864ADF7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AB03CB" id="Group 82" o:spid="_x0000_s1026" style="position:absolute;margin-left:24pt;margin-top:3.1pt;width:16.8pt;height:69.6pt;z-index:2517094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uvbxQAAANsAAAAPAAAAZHJzL2Rvd25yZXYueG1sRI9Ba8JA&#10;FITvQv/D8gpepG5awc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B0buvb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OvxQAAANsAAAAPAAAAZHJzL2Rvd25yZXYueG1sRI9Ba8JA&#10;FITvQv/D8gpepG5ax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D7h3Ov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9Y0xQAAANsAAAAPAAAAZHJzL2Rvd25yZXYueG1sRI9Ba8JA&#10;FITvQv/D8gpepG5a0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CUy9Y0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F000C">
              <w:rPr>
                <w:rFonts w:ascii="Times New Roman" w:hAnsi="Times New Roman"/>
                <w:sz w:val="24"/>
                <w:szCs w:val="24"/>
              </w:rPr>
              <w:t>180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F000C">
              <w:rPr>
                <w:rFonts w:ascii="Times New Roman" w:hAnsi="Times New Roman"/>
                <w:sz w:val="24"/>
                <w:szCs w:val="24"/>
              </w:rPr>
              <w:t>212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F000C">
              <w:rPr>
                <w:rFonts w:ascii="Times New Roman" w:hAnsi="Times New Roman"/>
                <w:sz w:val="24"/>
                <w:szCs w:val="24"/>
              </w:rPr>
              <w:t>228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F000C">
              <w:rPr>
                <w:rFonts w:ascii="Times New Roman" w:hAnsi="Times New Roman"/>
                <w:sz w:val="24"/>
                <w:szCs w:val="24"/>
              </w:rPr>
              <w:t>260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8F207B" w:rsidRDefault="008F207B" w:rsidP="008F207B">
            <w:pPr>
              <w:pStyle w:val="QuestionStyle"/>
            </w:pPr>
          </w:p>
          <w:p w:rsidR="008F207B" w:rsidRDefault="008F207B" w:rsidP="008F207B">
            <w:pPr>
              <w:pStyle w:val="QuestionStyle"/>
            </w:pP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8F207B" w:rsidP="008F207B">
            <w:pPr>
              <w:pStyle w:val="QuestionStyle"/>
              <w:ind w:right="4144"/>
            </w:pPr>
            <w:r>
              <w:t>A window is to be made in the shape of a</w:t>
            </w:r>
            <w:r w:rsidR="0086749D">
              <w:t xml:space="preserve"> rhombus </w:t>
            </w:r>
            <w:r>
              <w:t xml:space="preserve">with the dimensions shown. </w:t>
            </w:r>
          </w:p>
          <w:p w:rsidR="008F207B" w:rsidRDefault="00002279" w:rsidP="008F207B">
            <w:pPr>
              <w:pStyle w:val="QuestionStyle"/>
              <w:ind w:right="4144"/>
            </w:pPr>
            <w:r>
              <w:rPr>
                <w:noProof/>
                <w:lang w:eastAsia="en-AU"/>
              </w:rPr>
              <w:object w:dxaOrig="1440" w:dyaOrig="1440" w14:anchorId="68ABEF50">
                <v:shape id="_x0000_s1088" type="#_x0000_t75" style="position:absolute;margin-left:266.8pt;margin-top:7.1pt;width:182.55pt;height:110.6pt;z-index:251769856;mso-position-horizontal-relative:text;mso-position-vertical-relative:text">
                  <v:imagedata r:id="rId81" o:title=""/>
                </v:shape>
                <o:OLEObject Type="Embed" ProgID="FXDraw.Graphic" ShapeID="_x0000_s1088" DrawAspect="Content" ObjectID="_1556828557" r:id="rId82"/>
              </w:object>
            </w:r>
            <w:r w:rsidR="008F207B">
              <w:t>A wooden frame goes around the edge of the window</w:t>
            </w:r>
            <w:r w:rsidR="0086749D">
              <w:t xml:space="preserve"> and across both diagonals</w:t>
            </w:r>
            <w:r w:rsidR="008F207B">
              <w:t xml:space="preserve">. </w:t>
            </w:r>
          </w:p>
          <w:p w:rsidR="008F207B" w:rsidRDefault="008F207B" w:rsidP="008F207B">
            <w:pPr>
              <w:pStyle w:val="QuestionStyle"/>
              <w:ind w:right="4144"/>
            </w:pPr>
          </w:p>
          <w:p w:rsidR="008F207B" w:rsidRDefault="008F207B" w:rsidP="008F207B">
            <w:pPr>
              <w:pStyle w:val="QuestionStyle"/>
              <w:ind w:right="4144"/>
            </w:pPr>
            <w:r>
              <w:t>What is the total length of wood in the frame?</w:t>
            </w:r>
          </w:p>
          <w:p w:rsidR="008F207B" w:rsidRDefault="008F207B" w:rsidP="008F207B">
            <w:pPr>
              <w:rPr>
                <w:rFonts w:ascii="Times New Roman" w:hAnsi="Times New Roman"/>
              </w:rPr>
            </w:pPr>
          </w:p>
          <w:p w:rsidR="008F207B" w:rsidRDefault="008F207B" w:rsidP="008F207B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3AAB1C5" wp14:editId="46727688">
                      <wp:simplePos x="0" y="0"/>
                      <wp:positionH relativeFrom="column">
                        <wp:posOffset>1359673</wp:posOffset>
                      </wp:positionH>
                      <wp:positionV relativeFrom="paragraph">
                        <wp:posOffset>179705</wp:posOffset>
                      </wp:positionV>
                      <wp:extent cx="1689100" cy="429260"/>
                      <wp:effectExtent l="0" t="0" r="25400" b="27940"/>
                      <wp:wrapNone/>
                      <wp:docPr id="100" name="Rectangle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AAB1C5" id="Rectangle 100" o:spid="_x0000_s1037" style="position:absolute;margin-left:107.05pt;margin-top:14.15pt;width:133pt;height:33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207B" w:rsidRDefault="008F207B" w:rsidP="008F207B">
            <w:pPr>
              <w:pStyle w:val="QuestionStyle"/>
            </w:pPr>
          </w:p>
          <w:p w:rsidR="008F207B" w:rsidRDefault="008F207B" w:rsidP="008F207B">
            <w:pPr>
              <w:pStyle w:val="QuestionStyle"/>
            </w:pP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8F207B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303A2071">
                <v:shape id="_x0000_s1051" type="#_x0000_t75" style="position:absolute;margin-left:213.2pt;margin-top:.25pt;width:236.6pt;height:136.1pt;z-index:251714560;mso-position-horizontal-relative:text;mso-position-vertical-relative:text">
                  <v:imagedata r:id="rId83" o:title=""/>
                </v:shape>
                <o:OLEObject Type="Embed" ProgID="FXDraw.Graphic" ShapeID="_x0000_s1051" DrawAspect="Content" ObjectID="_1556828558" r:id="rId84"/>
              </w:object>
            </w:r>
            <w:r w:rsidR="008F207B">
              <w:rPr>
                <w:rFonts w:ascii="Times New Roman" w:hAnsi="Times New Roman"/>
                <w:sz w:val="24"/>
                <w:szCs w:val="24"/>
              </w:rPr>
              <w:t>Th</w:t>
            </w:r>
            <w:r w:rsidR="00730404">
              <w:rPr>
                <w:rFonts w:ascii="Times New Roman" w:hAnsi="Times New Roman"/>
                <w:sz w:val="24"/>
                <w:szCs w:val="24"/>
              </w:rPr>
              <w:t>e perimeter of this shape is 275</w: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cm.</w:t>
            </w:r>
          </w:p>
          <w:p w:rsidR="008F207B" w:rsidRDefault="008F207B" w:rsidP="008F207B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730404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0404" w:rsidRDefault="00730404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0404" w:rsidRDefault="00730404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23E0ED0F" wp14:editId="06F30C01">
                      <wp:simplePos x="0" y="0"/>
                      <wp:positionH relativeFrom="column">
                        <wp:posOffset>496155</wp:posOffset>
                      </wp:positionH>
                      <wp:positionV relativeFrom="paragraph">
                        <wp:posOffset>190721</wp:posOffset>
                      </wp:positionV>
                      <wp:extent cx="1689100" cy="429260"/>
                      <wp:effectExtent l="0" t="0" r="25400" b="2794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73040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0ED0F" id="Rectangle 3" o:spid="_x0000_s1038" style="position:absolute;margin-left:39.05pt;margin-top:15pt;width:133pt;height:33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" filled="f" strokecolor="black [3213]" strokeweight="2pt">
                      <v:textbox>
                        <w:txbxContent>
                          <w:p w:rsidR="00002279" w:rsidRDefault="00002279" w:rsidP="0073040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30404" w:rsidRDefault="00730404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0404" w:rsidRPr="00815952" w:rsidRDefault="00730404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8F207B" w:rsidP="008F207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three shapes below are </w:t>
            </w:r>
            <w:r w:rsidR="009C0D71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each made using four 1 cm equilateral triangles.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statement below is true?</w:t>
            </w:r>
          </w:p>
          <w:p w:rsidR="008F207B" w:rsidRDefault="00002279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3F40115D">
                <v:shape id="_x0000_s1052" type="#_x0000_t75" style="position:absolute;margin-left:69.3pt;margin-top:18.2pt;width:251.5pt;height:79.85pt;z-index:251716608">
                  <v:imagedata r:id="rId85" o:title=""/>
                </v:shape>
                <o:OLEObject Type="Embed" ProgID="FXDraw.Graphic" ShapeID="_x0000_s1052" DrawAspect="Content" ObjectID="_1556828559" r:id="rId86"/>
              </w:objec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                      Shape 1                    Shape 2                          Shape 3         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1DA6F6EB" wp14:editId="295B56A3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30784</wp:posOffset>
                      </wp:positionV>
                      <wp:extent cx="213360" cy="883920"/>
                      <wp:effectExtent l="0" t="0" r="15240" b="1143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CFA7FD" id="Group 92" o:spid="_x0000_s1026" style="position:absolute;margin-left:30.25pt;margin-top:2.4pt;width:16.8pt;height:69.6pt;z-index:25171558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0G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PG3fQb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Dp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BESQOn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6e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WwKzy/hB8jlAwAA//8DAFBLAQItABQABgAIAAAAIQDb4fbL7gAAAIUBAAATAAAAAAAAAAAA&#10;AAAAAAAAAABbQ29udGVudF9UeXBlc10ueG1sUEsBAi0AFAAGAAgAAAAhAFr0LFu/AAAAFQEAAAsA&#10;AAAAAAAAAAAAAAAAHwEAAF9yZWxzLy5yZWxzUEsBAi0AFAAGAAgAAAAhAOHA3p7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All three shapes have the same perimeter.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Only shapes 1 and 2 have the same perimeter.</w:t>
            </w: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Only shapes 1 and 3 have the same perimeter.</w:t>
            </w:r>
          </w:p>
          <w:p w:rsidR="008F207B" w:rsidRPr="00815952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Only shapes 2 and 3 have the same perimeter.</w:t>
            </w: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6D6CA8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0" type="#_x0000_t75" style="position:absolute;margin-left:209.1pt;margin-top:5pt;width:248.15pt;height:163.4pt;z-index:251773952;mso-position-horizontal-relative:text;mso-position-vertical-relative:text">
                  <v:imagedata r:id="rId87" o:title=""/>
                </v:shape>
                <o:OLEObject Type="Embed" ProgID="FXDraw.Graphic" ShapeID="_x0000_s1090" DrawAspect="Content" ObjectID="_1556828560" r:id="rId88"/>
              </w:object>
            </w:r>
            <w:r w:rsidR="006D6CA8">
              <w:rPr>
                <w:rFonts w:ascii="Times New Roman" w:hAnsi="Times New Roman"/>
                <w:sz w:val="24"/>
                <w:szCs w:val="24"/>
              </w:rPr>
              <w:t>Will enters the maze shown at the point </w:t>
            </w:r>
            <w:r w:rsidR="006D6CA8" w:rsidRPr="006D6CA8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6D6CA8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B1282C">
              <w:rPr>
                <w:rFonts w:ascii="Times New Roman" w:hAnsi="Times New Roman"/>
                <w:sz w:val="24"/>
                <w:szCs w:val="24"/>
              </w:rPr>
              <w:t xml:space="preserve">aims to reach point </w:t>
            </w:r>
            <w:r w:rsidR="00B1282C" w:rsidRPr="00B1282C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="00B1282C">
              <w:rPr>
                <w:rFonts w:ascii="Times New Roman" w:hAnsi="Times New Roman"/>
                <w:sz w:val="24"/>
                <w:szCs w:val="24"/>
              </w:rPr>
              <w:t xml:space="preserve">, but instead he </w:t>
            </w:r>
            <w:r w:rsidR="009419DD">
              <w:rPr>
                <w:rFonts w:ascii="Times New Roman" w:hAnsi="Times New Roman"/>
                <w:sz w:val="24"/>
                <w:szCs w:val="24"/>
              </w:rPr>
              <w:t xml:space="preserve">takes a wrong turn at </w:t>
            </w:r>
            <w:r w:rsidR="009419DD" w:rsidRPr="009419DD"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 w:rsidR="009419DD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6D6CA8">
              <w:rPr>
                <w:rFonts w:ascii="Times New Roman" w:hAnsi="Times New Roman"/>
                <w:sz w:val="24"/>
                <w:szCs w:val="24"/>
              </w:rPr>
              <w:t xml:space="preserve">finds himself back at </w:t>
            </w:r>
            <w:r w:rsidR="006D6CA8" w:rsidRPr="00B1282C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6D6CA8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1282C" w:rsidRDefault="00B1282C" w:rsidP="006D6CA8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</w:p>
          <w:p w:rsidR="00B1282C" w:rsidRDefault="00FD2B4E" w:rsidP="006D6CA8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extra</w:t>
            </w:r>
            <w:r w:rsidR="009419DD">
              <w:rPr>
                <w:rFonts w:ascii="Times New Roman" w:hAnsi="Times New Roman"/>
                <w:sz w:val="24"/>
                <w:szCs w:val="24"/>
              </w:rPr>
              <w:t xml:space="preserve"> metres </w:t>
            </w:r>
            <w:r w:rsidR="00B1282C">
              <w:rPr>
                <w:rFonts w:ascii="Times New Roman" w:hAnsi="Times New Roman"/>
                <w:sz w:val="24"/>
                <w:szCs w:val="24"/>
              </w:rPr>
              <w:t>has he walked</w:t>
            </w:r>
            <w:r w:rsidR="009419DD">
              <w:rPr>
                <w:rFonts w:ascii="Times New Roman" w:hAnsi="Times New Roman"/>
                <w:sz w:val="24"/>
                <w:szCs w:val="24"/>
              </w:rPr>
              <w:t xml:space="preserve">, than if he left the maze at </w:t>
            </w:r>
            <w:r w:rsidR="009419DD" w:rsidRPr="009419DD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="00B1282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B1282C" w:rsidRDefault="00B1282C" w:rsidP="006D6CA8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</w:p>
          <w:p w:rsidR="00B1282C" w:rsidRDefault="00B1282C" w:rsidP="008F207B">
            <w:pPr>
              <w:ind w:right="4711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B1282C" w:rsidRDefault="00B1282C" w:rsidP="008F207B">
            <w:pPr>
              <w:ind w:right="4711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D7364E8" wp14:editId="0EF2DFB1">
                      <wp:simplePos x="0" y="0"/>
                      <wp:positionH relativeFrom="column">
                        <wp:posOffset>757472</wp:posOffset>
                      </wp:positionH>
                      <wp:positionV relativeFrom="paragraph">
                        <wp:posOffset>197567</wp:posOffset>
                      </wp:positionV>
                      <wp:extent cx="1689100" cy="429260"/>
                      <wp:effectExtent l="0" t="0" r="25400" b="27940"/>
                      <wp:wrapNone/>
                      <wp:docPr id="101" name="Rectangle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7364E8" id="Rectangle 101" o:spid="_x0000_s1039" style="position:absolute;margin-left:59.65pt;margin-top:15.55pt;width:133pt;height:33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207B" w:rsidRDefault="008F207B" w:rsidP="008F207B">
            <w:pPr>
              <w:ind w:right="4711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F207B" w:rsidRDefault="008F207B" w:rsidP="008F20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0A9C" w:rsidRDefault="00002279" w:rsidP="001D0A9C">
            <w:pPr>
              <w:ind w:right="368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w:object w:dxaOrig="1440" w:dyaOrig="1440">
                <v:shape id="_x0000_s1091" type="#_x0000_t75" style="position:absolute;margin-left:284.85pt;margin-top:14.85pt;width:120.95pt;height:120.95pt;z-index:251774976;mso-position-horizontal-relative:text;mso-position-vertical-relative:text">
                  <v:imagedata r:id="rId89" o:title=""/>
                </v:shape>
                <o:OLEObject Type="Embed" ProgID="FXDraw.Graphic" ShapeID="_x0000_s1091" DrawAspect="Content" ObjectID="_1556828561" r:id="rId90"/>
              </w:object>
            </w:r>
            <w:r w:rsidR="001D0A9C">
              <w:rPr>
                <w:rFonts w:ascii="Times New Roman" w:hAnsi="Times New Roman"/>
                <w:sz w:val="24"/>
                <w:szCs w:val="24"/>
              </w:rPr>
              <w:t>A circle with a radius of r metres has a circumference of 104 metres.</w:t>
            </w:r>
          </w:p>
          <w:p w:rsidR="001D0A9C" w:rsidRDefault="001D0A9C" w:rsidP="001D0A9C">
            <w:pPr>
              <w:ind w:right="3686"/>
              <w:rPr>
                <w:rFonts w:ascii="Times New Roman" w:hAnsi="Times New Roman"/>
                <w:sz w:val="24"/>
                <w:szCs w:val="24"/>
              </w:rPr>
            </w:pPr>
          </w:p>
          <w:p w:rsidR="008F207B" w:rsidRDefault="001D0A9C" w:rsidP="001D0A9C">
            <w:pPr>
              <w:ind w:right="368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Pr="001D0A9C">
              <w:rPr>
                <w:rFonts w:ascii="Times New Roman" w:hAnsi="Times New Roman"/>
                <w:i/>
                <w:sz w:val="24"/>
                <w:szCs w:val="24"/>
              </w:rPr>
              <w:t>r,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the nearest cm</w:t>
            </w:r>
            <w:r w:rsidR="008F207B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1D0A9C" w:rsidRDefault="001D0A9C" w:rsidP="001D0A9C">
            <w:pPr>
              <w:ind w:right="3969"/>
              <w:rPr>
                <w:rFonts w:asciiTheme="minorHAnsi" w:eastAsiaTheme="minorHAnsi" w:hAnsiTheme="minorHAnsi" w:cstheme="minorBidi"/>
              </w:rPr>
            </w:pPr>
          </w:p>
          <w:p w:rsidR="001D0A9C" w:rsidRDefault="001D0A9C" w:rsidP="001D0A9C">
            <w:pPr>
              <w:ind w:right="3969"/>
              <w:rPr>
                <w:rFonts w:asciiTheme="minorHAnsi" w:eastAsiaTheme="minorHAnsi" w:hAnsiTheme="minorHAnsi" w:cstheme="minorBidi"/>
              </w:rPr>
            </w:pPr>
          </w:p>
          <w:p w:rsidR="008F207B" w:rsidRDefault="001D0A9C" w:rsidP="001D0A9C">
            <w:pPr>
              <w:ind w:right="3969"/>
              <w:rPr>
                <w:rFonts w:asciiTheme="minorHAnsi" w:eastAsiaTheme="minorHAnsi" w:hAnsiTheme="minorHAnsi" w:cstheme="minorBidi"/>
              </w:rPr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BA7B212" wp14:editId="2B671E7A">
                      <wp:simplePos x="0" y="0"/>
                      <wp:positionH relativeFrom="column">
                        <wp:posOffset>1438275</wp:posOffset>
                      </wp:positionH>
                      <wp:positionV relativeFrom="paragraph">
                        <wp:posOffset>201461</wp:posOffset>
                      </wp:positionV>
                      <wp:extent cx="1689100" cy="429260"/>
                      <wp:effectExtent l="0" t="0" r="25400" b="27940"/>
                      <wp:wrapNone/>
                      <wp:docPr id="102" name="Rectangle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A7B212" id="Rectangle 102" o:spid="_x0000_s1040" style="position:absolute;margin-left:113.25pt;margin-top:15.85pt;width:133pt;height:33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207B" w:rsidRDefault="008F207B" w:rsidP="008F207B">
            <w:pPr>
              <w:rPr>
                <w:rFonts w:asciiTheme="minorHAnsi" w:eastAsiaTheme="minorHAnsi" w:hAnsiTheme="minorHAnsi" w:cstheme="minorBidi"/>
              </w:rPr>
            </w:pPr>
          </w:p>
          <w:p w:rsidR="008F207B" w:rsidRDefault="008F207B" w:rsidP="008F207B">
            <w:pPr>
              <w:pStyle w:val="QuestionStyle"/>
            </w:pPr>
          </w:p>
        </w:tc>
      </w:tr>
      <w:tr w:rsidR="008F207B" w:rsidTr="008F207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8F207B" w:rsidRPr="001B3341" w:rsidRDefault="008F207B" w:rsidP="008F207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207B" w:rsidRDefault="00002279" w:rsidP="00EA7DB0">
            <w:pPr>
              <w:tabs>
                <w:tab w:val="left" w:pos="2710"/>
              </w:tabs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2" type="#_x0000_t75" style="position:absolute;margin-left:249.15pt;margin-top:3.15pt;width:186.45pt;height:174pt;z-index:251776000;mso-position-horizontal-relative:text;mso-position-vertical-relative:text">
                  <v:imagedata r:id="rId91" o:title=""/>
                </v:shape>
                <o:OLEObject Type="Embed" ProgID="FXDraw.Graphic" ShapeID="_x0000_s1092" DrawAspect="Content" ObjectID="_1556828562" r:id="rId92"/>
              </w:objec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 w:rsidR="00EA7DB0">
              <w:rPr>
                <w:rFonts w:ascii="Times New Roman" w:hAnsi="Times New Roman"/>
                <w:sz w:val="24"/>
                <w:szCs w:val="24"/>
              </w:rPr>
              <w:t>logo for company shown is created by drawing semicircles around a square (shown with broken lines)</w:t>
            </w:r>
            <w:r w:rsidR="008F207B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8F207B" w:rsidRDefault="008F207B" w:rsidP="008F207B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</w:t>
            </w:r>
            <w:r w:rsidR="00EA7DB0">
              <w:rPr>
                <w:rFonts w:ascii="Times New Roman" w:hAnsi="Times New Roman"/>
                <w:sz w:val="24"/>
                <w:szCs w:val="24"/>
              </w:rPr>
              <w:t>perimeter of the logo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F207B" w:rsidRDefault="008F207B" w:rsidP="008F207B">
            <w:pPr>
              <w:rPr>
                <w:rFonts w:asciiTheme="minorHAnsi" w:eastAsiaTheme="minorHAnsi" w:hAnsiTheme="minorHAnsi" w:cstheme="minorBidi"/>
              </w:rPr>
            </w:pPr>
          </w:p>
          <w:p w:rsidR="008F207B" w:rsidRDefault="008F207B" w:rsidP="008F207B">
            <w:pPr>
              <w:rPr>
                <w:rFonts w:asciiTheme="minorHAnsi" w:eastAsiaTheme="minorHAnsi" w:hAnsiTheme="minorHAnsi" w:cstheme="minorBidi"/>
              </w:rPr>
            </w:pPr>
          </w:p>
          <w:p w:rsidR="008F207B" w:rsidRDefault="008F207B" w:rsidP="008F207B">
            <w:pPr>
              <w:rPr>
                <w:rFonts w:asciiTheme="minorHAnsi" w:eastAsiaTheme="minorHAnsi" w:hAnsiTheme="minorHAnsi" w:cstheme="minorBidi"/>
              </w:rPr>
            </w:pPr>
          </w:p>
          <w:p w:rsidR="008F207B" w:rsidRDefault="008F207B" w:rsidP="008F207B">
            <w:pPr>
              <w:rPr>
                <w:rFonts w:asciiTheme="minorHAnsi" w:eastAsiaTheme="minorHAnsi" w:hAnsiTheme="minorHAnsi" w:cstheme="minorBidi"/>
              </w:rPr>
            </w:pPr>
          </w:p>
          <w:p w:rsidR="008F207B" w:rsidRDefault="008F207B" w:rsidP="008F207B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7F17AA5" wp14:editId="65FAF6F0">
                      <wp:simplePos x="0" y="0"/>
                      <wp:positionH relativeFrom="column">
                        <wp:posOffset>921413</wp:posOffset>
                      </wp:positionH>
                      <wp:positionV relativeFrom="paragraph">
                        <wp:posOffset>28243</wp:posOffset>
                      </wp:positionV>
                      <wp:extent cx="1689100" cy="429260"/>
                      <wp:effectExtent l="0" t="0" r="25400" b="27940"/>
                      <wp:wrapNone/>
                      <wp:docPr id="103" name="Rectangle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02279" w:rsidRDefault="00002279" w:rsidP="009B7BD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F17AA5" id="Rectangle 103" o:spid="_x0000_s1041" style="position:absolute;margin-left:72.55pt;margin-top:2.2pt;width:133pt;height:33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" filled="f" strokecolor="black [3213]" strokeweight="2pt">
                      <v:textbox>
                        <w:txbxContent>
                          <w:p w:rsidR="00002279" w:rsidRDefault="00002279" w:rsidP="009B7BD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207B" w:rsidRDefault="008F207B" w:rsidP="008F207B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9B7BD7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:rsidR="00DD6890" w:rsidRPr="005615AC" w:rsidRDefault="00EA7DB0" w:rsidP="009B7BD7">
            <w:pPr>
              <w:pStyle w:val="Header"/>
              <w:jc w:val="center"/>
              <w:rPr>
                <w:rFonts w:ascii="Baskerville Old Face" w:hAnsi="Baskerville Old Face"/>
                <w:i/>
                <w:sz w:val="52"/>
                <w:szCs w:val="52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Comments"/>
                <w:tag w:val=""/>
                <w:id w:val="1366720173"/>
                <w:placeholder>
                  <w:docPart w:val="6200B4BF65324D03A61F707E0A9FEF67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Content>
                <w:r w:rsidR="00002279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sdtContent>
            </w:sdt>
          </w:p>
          <w:p w:rsidR="00DD6890" w:rsidRPr="00325745" w:rsidRDefault="00DD6890" w:rsidP="009B7BD7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52F4BE0C887A4F0A99B868AA8401B74C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9B7BD7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645795B89853499A8E6DB76F37FF6FD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9B7BD7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C17DCFA6744642AC84A84CCA7CDEB01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3607EA" w:rsidP="009B7BD7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9B7BD7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74" w:dyaOrig="192" w14:anchorId="06E7688B">
                <v:shape id="_x0000_i1065" type="#_x0000_t75" style="width:129pt;height:9.75pt" o:ole="">
                  <v:imagedata r:id="rId93" o:title=""/>
                </v:shape>
                <o:OLEObject Type="Embed" ProgID="FXEquation.Equation" ShapeID="_x0000_i1065" DrawAspect="Content" ObjectID="_1556828504" r:id="rId94"/>
              </w:objec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56" w:dyaOrig="238" w14:anchorId="4CC5EAE9">
                <v:shape id="_x0000_i1066" type="#_x0000_t75" style="width:192.75pt;height:12pt" o:ole="">
                  <v:imagedata r:id="rId95" o:title=""/>
                </v:shape>
                <o:OLEObject Type="Embed" ProgID="FXEquation.Equation" ShapeID="_x0000_i1066" DrawAspect="Content" ObjectID="_1556828505" r:id="rId96"/>
              </w:object>
            </w:r>
          </w:p>
          <w:p w:rsidR="00F160AF" w:rsidRPr="00DD11F2" w:rsidRDefault="00F160AF" w:rsidP="00F160AF">
            <w:pPr>
              <w:rPr>
                <w:rFonts w:asciiTheme="majorHAnsi" w:hAnsiTheme="majorHAnsi"/>
                <w:b/>
                <w:position w:val="-6"/>
                <w:sz w:val="24"/>
                <w:szCs w:val="24"/>
              </w:rPr>
            </w:pP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DD11F2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Pr="00002279" w:rsidRDefault="00002279" w:rsidP="00F160AF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00227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60" w:dyaOrig="264" w14:anchorId="168DA807">
                <v:shape id="_x0000_i1560" type="#_x0000_t75" style="width:103.5pt;height:13.5pt" o:ole="">
                  <v:imagedata r:id="rId97" o:title=""/>
                </v:shape>
                <o:OLEObject Type="Embed" ProgID="FXEquation.Equation" ShapeID="_x0000_i1560" DrawAspect="Content" ObjectID="_1556828506" r:id="rId98"/>
              </w:object>
            </w:r>
          </w:p>
          <w:p w:rsidR="00F160AF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744" w:dyaOrig="238" w14:anchorId="7BAB33A9">
                <v:shape id="_x0000_i1068" type="#_x0000_t75" style="width:187.5pt;height:12pt" o:ole="">
                  <v:imagedata r:id="rId99" o:title=""/>
                </v:shape>
                <o:OLEObject Type="Embed" ProgID="FXEquation.Equation" ShapeID="_x0000_i1068" DrawAspect="Content" ObjectID="_1556828507" r:id="rId100"/>
              </w:objec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36"/>
                <w:sz w:val="24"/>
                <w:szCs w:val="24"/>
              </w:rPr>
              <w:object w:dxaOrig="4014" w:dyaOrig="552" w14:anchorId="3231FFD1">
                <v:shape id="_x0000_i1069" type="#_x0000_t75" style="width:200.25pt;height:27pt" o:ole="">
                  <v:imagedata r:id="rId101" o:title=""/>
                </v:shape>
                <o:OLEObject Type="Embed" ProgID="FXEquation.Equation" ShapeID="_x0000_i1069" DrawAspect="Content" ObjectID="_1556828508" r:id="rId102"/>
              </w:object>
            </w:r>
          </w:p>
          <w:p w:rsidR="00F160AF" w:rsidRDefault="00F160AF" w:rsidP="00F160AF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DD11F2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color w:val="FF0000"/>
                <w:position w:val="-36"/>
              </w:rPr>
              <w:object w:dxaOrig="3720" w:dyaOrig="192" w14:anchorId="3A07D560">
                <v:shape id="_x0000_i1070" type="#_x0000_t75" style="width:186pt;height:9.75pt" o:ole="">
                  <v:imagedata r:id="rId103" o:title=""/>
                </v:shape>
                <o:OLEObject Type="Embed" ProgID="FXEquation.Equation" ShapeID="_x0000_i1070" DrawAspect="Content" ObjectID="_1556828509" r:id="rId104"/>
              </w:object>
            </w:r>
          </w:p>
          <w:p w:rsidR="00F160AF" w:rsidRDefault="00F160AF" w:rsidP="00F160AF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Pr="00BF3592" w:rsidRDefault="00F160AF" w:rsidP="00F160AF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BF359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64" w:dyaOrig="238" w14:anchorId="16B3AEA2">
                <v:shape id="_x0000_i1071" type="#_x0000_t75" style="width:193.5pt;height:12pt" o:ole="">
                  <v:imagedata r:id="rId105" o:title=""/>
                </v:shape>
                <o:OLEObject Type="Embed" ProgID="FXEquation.Equation" ShapeID="_x0000_i1071" DrawAspect="Content" ObjectID="_1556828510" r:id="rId106"/>
              </w:objec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Pr="00CA5DE6" w:rsidRDefault="00F160AF" w:rsidP="00F160AF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 w:rsidRPr="00CA5DE6">
              <w:rPr>
                <w:rFonts w:ascii="Times New Roman" w:hAnsi="Times New Roman"/>
                <w:color w:val="FF0000"/>
                <w:position w:val="-30"/>
              </w:rPr>
              <w:object w:dxaOrig="2364" w:dyaOrig="472" w14:anchorId="42AF06DC">
                <v:shape id="_x0000_i1072" type="#_x0000_t75" style="width:118.5pt;height:23.25pt" o:ole="">
                  <v:imagedata r:id="rId107" o:title=""/>
                </v:shape>
                <o:OLEObject Type="Embed" ProgID="FXEquation.Equation" ShapeID="_x0000_i1072" DrawAspect="Content" ObjectID="_1556828511" r:id="rId108"/>
              </w:objec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A5DE6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4774" w:dyaOrig="196" w14:anchorId="5258C869">
                <v:shape id="_x0000_i1073" type="#_x0000_t75" style="width:238.5pt;height:9.75pt" o:ole="">
                  <v:imagedata r:id="rId109" o:title=""/>
                </v:shape>
                <o:OLEObject Type="Embed" ProgID="FXEquation.Equation" ShapeID="_x0000_i1073" DrawAspect="Content" ObjectID="_1556828512" r:id="rId110"/>
              </w:object>
            </w:r>
            <w:r w:rsidRPr="00CA5DE6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  <w:p w:rsidR="00F160AF" w:rsidRPr="00CA5DE6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Pr="008E5E3E" w:rsidRDefault="00F160AF" w:rsidP="00F160AF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 w:rsidRPr="008E5E3E"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3234" w:dyaOrig="772" w14:anchorId="17C39526">
                <v:shape id="_x0000_i1074" type="#_x0000_t75" style="width:162pt;height:38.25pt" o:ole="">
                  <v:imagedata r:id="rId111" o:title=""/>
                </v:shape>
                <o:OLEObject Type="Embed" ProgID="FXEquation.Equation" ShapeID="_x0000_i1074" DrawAspect="Content" ObjectID="_1556828513" r:id="rId112"/>
              </w:objec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2484" w:dyaOrig="772" w14:anchorId="66635229">
                <v:shape id="_x0000_i1075" type="#_x0000_t75" style="width:124.5pt;height:38.25pt" o:ole="">
                  <v:imagedata r:id="rId113" o:title=""/>
                </v:shape>
                <o:OLEObject Type="Embed" ProgID="FXEquation.Equation" ShapeID="_x0000_i1075" DrawAspect="Content" ObjectID="_1556828514" r:id="rId114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  <w:p w:rsidR="00F160AF" w:rsidRDefault="00F160AF" w:rsidP="00F160AF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Pr="00B54DCB" w:rsidRDefault="00002279" w:rsidP="00F160AF">
            <w:pPr>
              <w:rPr>
                <w:rFonts w:ascii="Times New Roman" w:hAnsi="Times New Roman"/>
                <w:color w:val="FF0000"/>
                <w:position w:val="-144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lang w:eastAsia="en-AU"/>
              </w:rPr>
              <w:object w:dxaOrig="1440" w:dyaOrig="1440" w14:anchorId="73F7F989">
                <v:shape id="_x0000_s1093" type="#_x0000_t75" style="position:absolute;margin-left:163.35pt;margin-top:40.25pt;width:157pt;height:122.65pt;z-index:251778048;mso-position-horizontal-relative:text;mso-position-vertical-relative:text">
                  <v:imagedata r:id="rId115" o:title=""/>
                </v:shape>
                <o:OLEObject Type="Embed" ProgID="FXDraw.Graphic" ShapeID="_x0000_s1093" DrawAspect="Content" ObjectID="_1556828563" r:id="rId116"/>
              </w:object>
            </w:r>
            <w:r w:rsidR="00F160AF" w:rsidRPr="00B54DCB">
              <w:rPr>
                <w:rFonts w:ascii="Times New Roman" w:hAnsi="Times New Roman"/>
                <w:color w:val="FF0000"/>
                <w:position w:val="-144"/>
                <w:sz w:val="24"/>
                <w:szCs w:val="24"/>
              </w:rPr>
              <w:object w:dxaOrig="3504" w:dyaOrig="1612" w14:anchorId="0B2D018C">
                <v:shape id="_x0000_i1077" type="#_x0000_t75" style="width:175.5pt;height:80.25pt" o:ole="">
                  <v:imagedata r:id="rId117" o:title=""/>
                </v:shape>
                <o:OLEObject Type="Embed" ProgID="FXEquation.Equation" ShapeID="_x0000_i1077" DrawAspect="Content" ObjectID="_1556828515" r:id="rId118"/>
              </w:object>
            </w:r>
          </w:p>
          <w:p w:rsidR="00F160AF" w:rsidRDefault="00F160AF" w:rsidP="00F160AF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160AF" w:rsidRDefault="00F160AF" w:rsidP="00F160AF">
            <w:pPr>
              <w:rPr>
                <w:rFonts w:asciiTheme="majorHAnsi" w:hAnsiTheme="majorHAnsi"/>
                <w:position w:val="-118"/>
                <w:sz w:val="24"/>
                <w:szCs w:val="24"/>
              </w:rPr>
            </w:pP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Pr="00695170" w:rsidRDefault="00F160AF" w:rsidP="00F160AF">
            <w:pPr>
              <w:rPr>
                <w:rFonts w:asciiTheme="majorHAnsi" w:hAnsiTheme="majorHAnsi"/>
                <w:position w:val="-8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0F276D" w:rsidRPr="00695170">
              <w:rPr>
                <w:rFonts w:asciiTheme="majorHAnsi" w:hAnsiTheme="majorHAnsi"/>
                <w:color w:val="FF0000"/>
                <w:position w:val="-88"/>
                <w:sz w:val="24"/>
                <w:szCs w:val="24"/>
              </w:rPr>
              <w:object w:dxaOrig="6098" w:dyaOrig="1488" w14:anchorId="66EDF924">
                <v:shape id="_x0000_i1564" type="#_x0000_t75" style="width:305.25pt;height:74.25pt" o:ole="">
                  <v:imagedata r:id="rId119" o:title=""/>
                </v:shape>
                <o:OLEObject Type="Embed" ProgID="FXEquation.Equation" ShapeID="_x0000_i1564" DrawAspect="Content" ObjectID="_1556828516" r:id="rId120"/>
              </w:object>
            </w:r>
            <w:r w:rsidRPr="00695170">
              <w:rPr>
                <w:rFonts w:asciiTheme="majorHAnsi" w:hAnsiTheme="majorHAnsi"/>
                <w:position w:val="-88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60" w:dyaOrig="30" w14:anchorId="6F1F4B20">
                <v:shape id="_x0000_i1079" type="#_x0000_t75" style="width:3pt;height:1.5pt" o:ole="">
                  <v:imagedata r:id="rId50" o:title=""/>
                </v:shape>
                <o:OLEObject Type="Embed" ProgID="FXEquation.Equation" ShapeID="_x0000_i1079" DrawAspect="Content" ObjectID="_1556828517" r:id="rId121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Theme="majorHAnsi" w:hAnsiTheme="majorHAnsi"/>
                <w:color w:val="FF0000"/>
                <w:position w:val="-144"/>
                <w:sz w:val="24"/>
                <w:szCs w:val="24"/>
              </w:rPr>
              <w:object w:dxaOrig="4804" w:dyaOrig="1616" w14:anchorId="1E92073C">
                <v:shape id="_x0000_i1080" type="#_x0000_t75" style="width:240pt;height:81pt" o:ole="">
                  <v:imagedata r:id="rId122" o:title=""/>
                </v:shape>
                <o:OLEObject Type="Embed" ProgID="FXEquation.Equation" ShapeID="_x0000_i1080" DrawAspect="Content" ObjectID="_1556828518" r:id="rId123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position w:val="-8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88"/>
                <w:sz w:val="24"/>
                <w:szCs w:val="24"/>
              </w:rPr>
              <w:object w:dxaOrig="5418" w:dyaOrig="1075" w14:anchorId="33789672">
                <v:shape id="_x0000_i1081" type="#_x0000_t75" style="width:271.5pt;height:54pt" o:ole="">
                  <v:imagedata r:id="rId124" o:title=""/>
                </v:shape>
                <o:OLEObject Type="Embed" ProgID="FXEquation.Equation" ShapeID="_x0000_i1081" DrawAspect="Content" ObjectID="_1556828519" r:id="rId125"/>
              </w:object>
            </w:r>
            <w:r>
              <w:rPr>
                <w:rFonts w:asciiTheme="majorHAnsi" w:hAnsiTheme="majorHAnsi"/>
                <w:position w:val="-88"/>
                <w:sz w:val="24"/>
                <w:szCs w:val="24"/>
              </w:rPr>
              <w:t xml:space="preserve"> </w:t>
            </w:r>
          </w:p>
          <w:p w:rsidR="00F160AF" w:rsidRDefault="00F160AF" w:rsidP="00F160AF">
            <w:pPr>
              <w:rPr>
                <w:rFonts w:asciiTheme="majorHAnsi" w:hAnsiTheme="majorHAnsi"/>
                <w:position w:val="-88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9B7BD7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9B7BD7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D9306DFE984D4B5D95023A9A0336488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DD6890" w:rsidRPr="005615AC" w:rsidRDefault="00002279" w:rsidP="009B7BD7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9B7BD7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9D1B55838F574F2F9A208C4071BFCB34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9B7BD7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E57FC051FC16425DBE4E8FE3F917DDCD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9B7BD7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3DBB210496164C04B3E0F24B6ADA496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3607EA" w:rsidP="009B7BD7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9B7BD7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9B7BD7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9B7BD7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Pr="00424DAC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424DAC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244" w:dyaOrig="192" w14:anchorId="27C55B4B">
                <v:shape id="_x0000_i1082" type="#_x0000_t75" style="width:111.75pt;height:9.75pt" o:ole="">
                  <v:imagedata r:id="rId126" o:title=""/>
                </v:shape>
                <o:OLEObject Type="Embed" ProgID="FXEquation.Equation" ShapeID="_x0000_i1082" DrawAspect="Content" ObjectID="_1556828520" r:id="rId127"/>
              </w:object>
            </w:r>
            <w:r w:rsidRPr="00424DAC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2244" w:dyaOrig="778" w14:anchorId="54368706">
                <v:shape id="_x0000_i1083" type="#_x0000_t75" style="width:111.75pt;height:39pt" o:ole="">
                  <v:imagedata r:id="rId128" o:title=""/>
                </v:shape>
                <o:OLEObject Type="Embed" ProgID="FXEquation.Equation" ShapeID="_x0000_i1083" DrawAspect="Content" ObjectID="_1556828521" r:id="rId129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2514" w:dyaOrig="472" w14:anchorId="14B95CF7">
                <v:shape id="_x0000_i1084" type="#_x0000_t75" style="width:126pt;height:24pt" o:ole="">
                  <v:imagedata r:id="rId130" o:title=""/>
                </v:shape>
                <o:OLEObject Type="Embed" ProgID="FXEquation.Equation" ShapeID="_x0000_i1084" DrawAspect="Content" ObjectID="_1556828522" r:id="rId131"/>
              </w:object>
            </w:r>
          </w:p>
          <w:p w:rsidR="00F160AF" w:rsidRDefault="00F160AF" w:rsidP="00F160AF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58"/>
                <w:sz w:val="24"/>
                <w:szCs w:val="24"/>
              </w:rPr>
              <w:object w:dxaOrig="2064" w:dyaOrig="778" w14:anchorId="666E197F">
                <v:shape id="_x0000_i1085" type="#_x0000_t75" style="width:103.5pt;height:39pt" o:ole="">
                  <v:imagedata r:id="rId132" o:title=""/>
                </v:shape>
                <o:OLEObject Type="Embed" ProgID="FXEquation.Equation" ShapeID="_x0000_i1085" DrawAspect="Content" ObjectID="_1556828523" r:id="rId133"/>
              </w:object>
            </w:r>
          </w:p>
          <w:p w:rsidR="00F160AF" w:rsidRDefault="00F160AF" w:rsidP="00F160AF">
            <w:pPr>
              <w:rPr>
                <w:rFonts w:asciiTheme="majorHAnsi" w:hAnsiTheme="majorHAnsi"/>
                <w:position w:val="-58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064" w:dyaOrig="778" w14:anchorId="4D445F34">
                <v:shape id="_x0000_i1086" type="#_x0000_t75" style="width:103.5pt;height:39pt" o:ole="">
                  <v:imagedata r:id="rId134" o:title=""/>
                </v:shape>
                <o:OLEObject Type="Embed" ProgID="FXEquation.Equation" ShapeID="_x0000_i1086" DrawAspect="Content" ObjectID="_1556828524" r:id="rId135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  <w:p w:rsidR="00F160AF" w:rsidRDefault="00F160AF" w:rsidP="00F160A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Pr="006012C0" w:rsidRDefault="00F160AF" w:rsidP="00F160AF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6012C0"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3084" w:dyaOrig="472" w14:anchorId="6543CED0">
                <v:shape id="_x0000_i1087" type="#_x0000_t75" style="width:153.75pt;height:24pt" o:ole="">
                  <v:imagedata r:id="rId136" o:title=""/>
                </v:shape>
                <o:OLEObject Type="Embed" ProgID="FXEquation.Equation" ShapeID="_x0000_i1087" DrawAspect="Content" ObjectID="_1556828525" r:id="rId137"/>
              </w:object>
            </w:r>
            <w:r w:rsidRPr="006012C0"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Pr="000F276D" w:rsidRDefault="00F160AF" w:rsidP="00F160AF">
            <w:pPr>
              <w:rPr>
                <w:rFonts w:asciiTheme="majorHAnsi" w:hAnsiTheme="majorHAnsi"/>
                <w:position w:val="-6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0F276D" w:rsidRPr="000F276D"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  <w:object w:dxaOrig="2098" w:dyaOrig="824" w14:anchorId="4966AAD8">
                <v:shape id="_x0000_i1566" type="#_x0000_t75" style="width:105pt;height:41.25pt" o:ole="">
                  <v:imagedata r:id="rId138" o:title=""/>
                </v:shape>
                <o:OLEObject Type="Embed" ProgID="FXEquation.Equation" ShapeID="_x0000_i1566" DrawAspect="Content" ObjectID="_1556828526" r:id="rId139"/>
              </w:object>
            </w:r>
            <w:r w:rsidRPr="000F276D">
              <w:rPr>
                <w:rFonts w:asciiTheme="majorHAnsi" w:hAnsiTheme="majorHAnsi"/>
                <w:position w:val="-62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2"/>
                <w:sz w:val="24"/>
                <w:szCs w:val="24"/>
              </w:rPr>
              <w:object w:dxaOrig="2854" w:dyaOrig="1096" w14:anchorId="7443F6BF">
                <v:shape id="_x0000_i1089" type="#_x0000_t75" style="width:142.5pt;height:54.75pt" o:ole="">
                  <v:imagedata r:id="rId140" o:title=""/>
                </v:shape>
                <o:OLEObject Type="Embed" ProgID="FXEquation.Equation" ShapeID="_x0000_i1089" DrawAspect="Content" ObjectID="_1556828527" r:id="rId141"/>
              </w:object>
            </w:r>
          </w:p>
          <w:p w:rsidR="00F160AF" w:rsidRDefault="00F160AF" w:rsidP="00F160AF">
            <w:pPr>
              <w:rPr>
                <w:rFonts w:asciiTheme="majorHAnsi" w:hAnsiTheme="majorHAnsi"/>
                <w:position w:val="-92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3444" w:dyaOrig="472" w14:anchorId="3D3478E6">
                <v:shape id="_x0000_i1090" type="#_x0000_t75" style="width:172.5pt;height:24pt" o:ole="">
                  <v:imagedata r:id="rId142" o:title=""/>
                </v:shape>
                <o:OLEObject Type="Embed" ProgID="FXEquation.Equation" ShapeID="_x0000_i1090" DrawAspect="Content" ObjectID="_1556828528" r:id="rId143"/>
              </w:object>
            </w:r>
          </w:p>
          <w:p w:rsidR="00F160AF" w:rsidRDefault="00F160AF" w:rsidP="00F160AF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  <w:r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Pr="000F276D" w:rsidRDefault="00F160AF" w:rsidP="00F160AF">
            <w:pPr>
              <w:rPr>
                <w:rFonts w:asciiTheme="majorHAnsi" w:hAnsiTheme="majorHAnsi"/>
                <w:position w:val="-6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0F276D" w:rsidRPr="000F276D"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  <w:object w:dxaOrig="2548" w:dyaOrig="824" w14:anchorId="666C9737">
                <v:shape id="_x0000_i1569" type="#_x0000_t75" style="width:127.5pt;height:41.25pt" o:ole="">
                  <v:imagedata r:id="rId144" o:title=""/>
                </v:shape>
                <o:OLEObject Type="Embed" ProgID="FXEquation.Equation" ShapeID="_x0000_i1569" DrawAspect="Content" ObjectID="_1556828529" r:id="rId145"/>
              </w:object>
            </w:r>
            <w:r w:rsidRPr="000F276D">
              <w:rPr>
                <w:rFonts w:asciiTheme="majorHAnsi" w:hAnsiTheme="majorHAnsi"/>
                <w:position w:val="-62"/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Pr="0012449D" w:rsidRDefault="00F160AF" w:rsidP="00F160AF">
            <w:pPr>
              <w:rPr>
                <w:rFonts w:asciiTheme="majorHAnsi" w:hAnsiTheme="majorHAnsi"/>
                <w:position w:val="-9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12449D">
              <w:rPr>
                <w:rFonts w:asciiTheme="majorHAnsi" w:hAnsiTheme="majorHAnsi"/>
                <w:color w:val="FF0000"/>
                <w:position w:val="-92"/>
                <w:sz w:val="24"/>
                <w:szCs w:val="24"/>
              </w:rPr>
              <w:object w:dxaOrig="2837" w:dyaOrig="1092" w14:anchorId="571384E3">
                <v:shape id="_x0000_i1092" type="#_x0000_t75" style="width:142.5pt;height:54.75pt" o:ole="">
                  <v:imagedata r:id="rId146" o:title=""/>
                </v:shape>
                <o:OLEObject Type="Embed" ProgID="FXEquation.Equation" ShapeID="_x0000_i1092" DrawAspect="Content" ObjectID="_1556828530" r:id="rId147"/>
              </w:object>
            </w:r>
            <w:r w:rsidRPr="0012449D">
              <w:rPr>
                <w:rFonts w:asciiTheme="majorHAnsi" w:hAnsiTheme="majorHAnsi"/>
                <w:position w:val="-92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Default="00F160AF" w:rsidP="00F160A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Shape 1 has a perimeter of 6 cm</w:t>
            </w:r>
          </w:p>
          <w:p w:rsidR="00F160AF" w:rsidRDefault="00F160AF" w:rsidP="00F160A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Shape 2 has a perimeter of 6 cm</w:t>
            </w:r>
          </w:p>
          <w:p w:rsidR="00F160AF" w:rsidRDefault="00F160AF" w:rsidP="00F160A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Shape 3 has a perimeter of 6 cm</w:t>
            </w:r>
          </w:p>
          <w:p w:rsidR="00F160AF" w:rsidRDefault="00F160AF" w:rsidP="00F160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All three shapes have the same perimeter.</w:t>
            </w:r>
          </w:p>
          <w:p w:rsidR="00F160AF" w:rsidRDefault="00F160AF" w:rsidP="00F160A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DD11F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Pr="005F35E3" w:rsidRDefault="00F160AF" w:rsidP="00F160A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6978" w:dyaOrig="1336" w14:anchorId="4C57E936">
                <v:shape id="_x0000_i1093" type="#_x0000_t75" style="width:348.75pt;height:66.75pt" o:ole="">
                  <v:imagedata r:id="rId148" o:title=""/>
                </v:shape>
                <o:OLEObject Type="Embed" ProgID="FXEquation.Equation" ShapeID="_x0000_i1093" DrawAspect="Content" ObjectID="_1556828531" r:id="rId149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Pr="00B80DF7" w:rsidRDefault="00F160AF" w:rsidP="00F160AF">
            <w:pPr>
              <w:rPr>
                <w:rFonts w:asciiTheme="majorHAnsi" w:hAnsiTheme="majorHAnsi"/>
                <w:position w:val="-20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t xml:space="preserve"> </w:t>
            </w:r>
            <w:r w:rsidRPr="00B80DF7">
              <w:rPr>
                <w:rFonts w:asciiTheme="majorHAnsi" w:hAnsiTheme="majorHAnsi"/>
                <w:color w:val="FF0000"/>
                <w:position w:val="-206"/>
                <w:sz w:val="24"/>
                <w:szCs w:val="24"/>
              </w:rPr>
              <w:object w:dxaOrig="3218" w:dyaOrig="2236" w14:anchorId="3FCC72AC">
                <v:shape id="_x0000_i1094" type="#_x0000_t75" style="width:161.25pt;height:111.75pt" o:ole="">
                  <v:imagedata r:id="rId150" o:title=""/>
                </v:shape>
                <o:OLEObject Type="Embed" ProgID="FXEquation.Equation" ShapeID="_x0000_i1094" DrawAspect="Content" ObjectID="_1556828532" r:id="rId151"/>
              </w:object>
            </w:r>
            <w:r w:rsidRPr="00B80DF7">
              <w:rPr>
                <w:rFonts w:asciiTheme="majorHAnsi" w:hAnsiTheme="majorHAnsi"/>
                <w:color w:val="FF0000"/>
                <w:position w:val="-206"/>
                <w:sz w:val="24"/>
                <w:szCs w:val="24"/>
              </w:rPr>
              <w:t xml:space="preserve"> </w:t>
            </w:r>
          </w:p>
        </w:tc>
      </w:tr>
      <w:tr w:rsidR="00F160AF" w:rsidTr="00002279">
        <w:trPr>
          <w:cantSplit/>
        </w:trPr>
        <w:tc>
          <w:tcPr>
            <w:tcW w:w="1134" w:type="dxa"/>
          </w:tcPr>
          <w:p w:rsidR="00F160AF" w:rsidRPr="00750A38" w:rsidRDefault="00F160AF" w:rsidP="00F160A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160AF" w:rsidRPr="00F160AF" w:rsidRDefault="00F160AF" w:rsidP="00F160AF">
            <w:pPr>
              <w:rPr>
                <w:rFonts w:asciiTheme="majorHAnsi" w:hAnsiTheme="majorHAnsi"/>
                <w:position w:val="-1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sz w:val="24"/>
                <w:szCs w:val="24"/>
              </w:rPr>
              <w:t xml:space="preserve"> </w:t>
            </w:r>
            <w:r w:rsidRPr="00F160AF">
              <w:rPr>
                <w:rFonts w:asciiTheme="majorHAnsi" w:hAnsiTheme="majorHAnsi"/>
                <w:color w:val="FF0000"/>
                <w:position w:val="-120"/>
                <w:sz w:val="24"/>
                <w:szCs w:val="24"/>
              </w:rPr>
              <w:object w:dxaOrig="5524" w:dyaOrig="1376" w14:anchorId="489F6EB0">
                <v:shape id="_x0000_i1095" type="#_x0000_t75" style="width:276pt;height:69pt" o:ole="">
                  <v:imagedata r:id="rId152" o:title=""/>
                </v:shape>
                <o:OLEObject Type="Embed" ProgID="FXEquation.Equation" ShapeID="_x0000_i1095" DrawAspect="Content" ObjectID="_1556828533" r:id="rId153"/>
              </w:object>
            </w:r>
            <w:r w:rsidRPr="00F160AF">
              <w:rPr>
                <w:rFonts w:asciiTheme="majorHAnsi" w:hAnsiTheme="majorHAnsi"/>
                <w:color w:val="FF0000"/>
                <w:position w:val="-120"/>
                <w:sz w:val="24"/>
                <w:szCs w:val="24"/>
              </w:rPr>
              <w:t xml:space="preserve"> </w:t>
            </w:r>
          </w:p>
        </w:tc>
      </w:tr>
    </w:tbl>
    <w:p w:rsidR="00DD6890" w:rsidRPr="00DD6890" w:rsidRDefault="00DD6890" w:rsidP="00F160AF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A52" w:rsidRDefault="003B0A52" w:rsidP="00C868AD">
      <w:r>
        <w:separator/>
      </w:r>
    </w:p>
  </w:endnote>
  <w:endnote w:type="continuationSeparator" w:id="0">
    <w:p w:rsidR="003B0A52" w:rsidRDefault="003B0A52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2279" w:rsidRDefault="000022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0D2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002279" w:rsidRDefault="000022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2279" w:rsidRDefault="000022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A5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02279" w:rsidRDefault="000022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A52" w:rsidRDefault="003B0A52" w:rsidP="00C868AD">
      <w:r>
        <w:separator/>
      </w:r>
    </w:p>
  </w:footnote>
  <w:footnote w:type="continuationSeparator" w:id="0">
    <w:p w:rsidR="003B0A52" w:rsidRDefault="003B0A52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2279" w:rsidRPr="00C868AD" w:rsidRDefault="00002279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u w:val="single"/>
          </w:rPr>
          <w:t>School Name</w:t>
        </w:r>
      </w:sdtContent>
    </w:sdt>
    <w:r>
      <w:rPr>
        <w:u w:val="single"/>
      </w:rPr>
      <w:t xml:space="preserve">                       Mathematics </w:t>
    </w:r>
    <w:r w:rsidRPr="00C868AD">
      <w:rPr>
        <w:u w:val="single"/>
      </w:rPr>
      <w:t>Test</w:t>
    </w:r>
    <w:r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36CD55FED19745F7AEF71F56E82C952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Perimeter</w:t>
        </w:r>
      </w:sdtContent>
    </w:sdt>
    <w:r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C46D4AC4CA864F8E9067EB2F6E0E5F22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7EA"/>
    <w:rsid w:val="00002279"/>
    <w:rsid w:val="000176AA"/>
    <w:rsid w:val="000266E5"/>
    <w:rsid w:val="00097813"/>
    <w:rsid w:val="000A3DF6"/>
    <w:rsid w:val="000C4CAD"/>
    <w:rsid w:val="000F276D"/>
    <w:rsid w:val="00102FE8"/>
    <w:rsid w:val="00104D19"/>
    <w:rsid w:val="00110126"/>
    <w:rsid w:val="00182340"/>
    <w:rsid w:val="0018287C"/>
    <w:rsid w:val="00197427"/>
    <w:rsid w:val="001B1EEA"/>
    <w:rsid w:val="001D0A9C"/>
    <w:rsid w:val="001D1C88"/>
    <w:rsid w:val="001D25CA"/>
    <w:rsid w:val="001D51F7"/>
    <w:rsid w:val="001E4226"/>
    <w:rsid w:val="001F4590"/>
    <w:rsid w:val="00216994"/>
    <w:rsid w:val="002410FD"/>
    <w:rsid w:val="00246314"/>
    <w:rsid w:val="002A3659"/>
    <w:rsid w:val="002A3CD8"/>
    <w:rsid w:val="002C1F1F"/>
    <w:rsid w:val="002F71E5"/>
    <w:rsid w:val="00325745"/>
    <w:rsid w:val="003570FE"/>
    <w:rsid w:val="003607EA"/>
    <w:rsid w:val="00374BC9"/>
    <w:rsid w:val="00392F34"/>
    <w:rsid w:val="00396770"/>
    <w:rsid w:val="003A1C0B"/>
    <w:rsid w:val="003B0A52"/>
    <w:rsid w:val="003B5EFE"/>
    <w:rsid w:val="003D41FF"/>
    <w:rsid w:val="00413DF5"/>
    <w:rsid w:val="00450668"/>
    <w:rsid w:val="00460B7C"/>
    <w:rsid w:val="00474558"/>
    <w:rsid w:val="004A64CB"/>
    <w:rsid w:val="004A6792"/>
    <w:rsid w:val="004E1D1E"/>
    <w:rsid w:val="00522775"/>
    <w:rsid w:val="005277D4"/>
    <w:rsid w:val="00527B23"/>
    <w:rsid w:val="00537BB9"/>
    <w:rsid w:val="005503D3"/>
    <w:rsid w:val="005615AC"/>
    <w:rsid w:val="00591FD0"/>
    <w:rsid w:val="005A2EEC"/>
    <w:rsid w:val="005B261E"/>
    <w:rsid w:val="005C0019"/>
    <w:rsid w:val="005C44C0"/>
    <w:rsid w:val="005E3EB0"/>
    <w:rsid w:val="005F70B5"/>
    <w:rsid w:val="00624B16"/>
    <w:rsid w:val="0063603B"/>
    <w:rsid w:val="00641EA7"/>
    <w:rsid w:val="00666B1C"/>
    <w:rsid w:val="00667642"/>
    <w:rsid w:val="006718CF"/>
    <w:rsid w:val="006833C2"/>
    <w:rsid w:val="006A1410"/>
    <w:rsid w:val="006D6CA8"/>
    <w:rsid w:val="006F3D36"/>
    <w:rsid w:val="00730404"/>
    <w:rsid w:val="00730DEA"/>
    <w:rsid w:val="007403DD"/>
    <w:rsid w:val="00743F66"/>
    <w:rsid w:val="007703AD"/>
    <w:rsid w:val="007A7013"/>
    <w:rsid w:val="007B3348"/>
    <w:rsid w:val="007C2664"/>
    <w:rsid w:val="007D1664"/>
    <w:rsid w:val="007D39B1"/>
    <w:rsid w:val="007F000C"/>
    <w:rsid w:val="00845ACB"/>
    <w:rsid w:val="00853748"/>
    <w:rsid w:val="00860520"/>
    <w:rsid w:val="0086749D"/>
    <w:rsid w:val="00885304"/>
    <w:rsid w:val="008959EE"/>
    <w:rsid w:val="008A20B4"/>
    <w:rsid w:val="008B7480"/>
    <w:rsid w:val="008C68D7"/>
    <w:rsid w:val="008F207B"/>
    <w:rsid w:val="008F3E43"/>
    <w:rsid w:val="008F7C86"/>
    <w:rsid w:val="009419DD"/>
    <w:rsid w:val="00955159"/>
    <w:rsid w:val="0099121D"/>
    <w:rsid w:val="009A5487"/>
    <w:rsid w:val="009B7BD7"/>
    <w:rsid w:val="009C0D71"/>
    <w:rsid w:val="009D24C3"/>
    <w:rsid w:val="009D5D26"/>
    <w:rsid w:val="009E0C2C"/>
    <w:rsid w:val="009F0D23"/>
    <w:rsid w:val="00A03B7E"/>
    <w:rsid w:val="00A133A2"/>
    <w:rsid w:val="00A158D7"/>
    <w:rsid w:val="00A176EE"/>
    <w:rsid w:val="00A23965"/>
    <w:rsid w:val="00A252B0"/>
    <w:rsid w:val="00A81490"/>
    <w:rsid w:val="00A81533"/>
    <w:rsid w:val="00A824D7"/>
    <w:rsid w:val="00AB0C62"/>
    <w:rsid w:val="00AB4F10"/>
    <w:rsid w:val="00B005C4"/>
    <w:rsid w:val="00B0317F"/>
    <w:rsid w:val="00B1282C"/>
    <w:rsid w:val="00B26BD8"/>
    <w:rsid w:val="00B3547E"/>
    <w:rsid w:val="00B850EA"/>
    <w:rsid w:val="00B90156"/>
    <w:rsid w:val="00B9780A"/>
    <w:rsid w:val="00BC0959"/>
    <w:rsid w:val="00BE233F"/>
    <w:rsid w:val="00BE780F"/>
    <w:rsid w:val="00BF6FD8"/>
    <w:rsid w:val="00C17E11"/>
    <w:rsid w:val="00C204E3"/>
    <w:rsid w:val="00C342C2"/>
    <w:rsid w:val="00C56E1E"/>
    <w:rsid w:val="00C71E16"/>
    <w:rsid w:val="00C868AD"/>
    <w:rsid w:val="00CA11C9"/>
    <w:rsid w:val="00CA296A"/>
    <w:rsid w:val="00CA386C"/>
    <w:rsid w:val="00CD209A"/>
    <w:rsid w:val="00D03A78"/>
    <w:rsid w:val="00D12B4E"/>
    <w:rsid w:val="00D230B4"/>
    <w:rsid w:val="00D33041"/>
    <w:rsid w:val="00D6523A"/>
    <w:rsid w:val="00D667E2"/>
    <w:rsid w:val="00D752EC"/>
    <w:rsid w:val="00D95422"/>
    <w:rsid w:val="00DB0E30"/>
    <w:rsid w:val="00DD06F8"/>
    <w:rsid w:val="00DD6890"/>
    <w:rsid w:val="00E371AE"/>
    <w:rsid w:val="00E73210"/>
    <w:rsid w:val="00E97D94"/>
    <w:rsid w:val="00EA0EAF"/>
    <w:rsid w:val="00EA29ED"/>
    <w:rsid w:val="00EA7DB0"/>
    <w:rsid w:val="00EB1449"/>
    <w:rsid w:val="00EB3839"/>
    <w:rsid w:val="00F160AF"/>
    <w:rsid w:val="00F76BBF"/>
    <w:rsid w:val="00FD2B4E"/>
    <w:rsid w:val="00FF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."/>
  <w:listSeparator w:val=","/>
  <w14:docId w14:val="3A84E843"/>
  <w15:docId w15:val="{80BC8763-637A-4451-8F11-0CC345E0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54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image" Target="media/image27.png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38" Type="http://schemas.openxmlformats.org/officeDocument/2006/relationships/image" Target="media/image64.png"/><Relationship Id="rId154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image" Target="media/image4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oleObject" Target="embeddings/oleObject32.bin"/><Relationship Id="rId79" Type="http://schemas.openxmlformats.org/officeDocument/2006/relationships/image" Target="media/image35.png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28" Type="http://schemas.openxmlformats.org/officeDocument/2006/relationships/image" Target="media/image59.png"/><Relationship Id="rId144" Type="http://schemas.openxmlformats.org/officeDocument/2006/relationships/image" Target="media/image67.png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3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oleObject" Target="embeddings/oleObject27.bin"/><Relationship Id="rId69" Type="http://schemas.openxmlformats.org/officeDocument/2006/relationships/image" Target="media/image30.png"/><Relationship Id="rId113" Type="http://schemas.openxmlformats.org/officeDocument/2006/relationships/image" Target="media/image52.png"/><Relationship Id="rId118" Type="http://schemas.openxmlformats.org/officeDocument/2006/relationships/oleObject" Target="embeddings/oleObject54.bin"/><Relationship Id="rId134" Type="http://schemas.openxmlformats.org/officeDocument/2006/relationships/image" Target="media/image62.png"/><Relationship Id="rId139" Type="http://schemas.openxmlformats.org/officeDocument/2006/relationships/oleObject" Target="embeddings/oleObject65.bin"/><Relationship Id="rId80" Type="http://schemas.openxmlformats.org/officeDocument/2006/relationships/oleObject" Target="embeddings/oleObject35.bin"/><Relationship Id="rId85" Type="http://schemas.openxmlformats.org/officeDocument/2006/relationships/image" Target="media/image38.png"/><Relationship Id="rId150" Type="http://schemas.openxmlformats.org/officeDocument/2006/relationships/image" Target="media/image70.png"/><Relationship Id="rId155" Type="http://schemas.openxmlformats.org/officeDocument/2006/relationships/glossaryDocument" Target="glossary/document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image" Target="media/image29.png"/><Relationship Id="rId103" Type="http://schemas.openxmlformats.org/officeDocument/2006/relationships/image" Target="media/image47.png"/><Relationship Id="rId108" Type="http://schemas.openxmlformats.org/officeDocument/2006/relationships/oleObject" Target="embeddings/oleObject49.bin"/><Relationship Id="rId116" Type="http://schemas.openxmlformats.org/officeDocument/2006/relationships/oleObject" Target="embeddings/oleObject53.bin"/><Relationship Id="rId124" Type="http://schemas.openxmlformats.org/officeDocument/2006/relationships/image" Target="media/image57.png"/><Relationship Id="rId129" Type="http://schemas.openxmlformats.org/officeDocument/2006/relationships/oleObject" Target="embeddings/oleObject60.bin"/><Relationship Id="rId137" Type="http://schemas.openxmlformats.org/officeDocument/2006/relationships/oleObject" Target="embeddings/oleObject64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footer" Target="footer2.xml"/><Relationship Id="rId70" Type="http://schemas.openxmlformats.org/officeDocument/2006/relationships/oleObject" Target="embeddings/oleObject30.bin"/><Relationship Id="rId75" Type="http://schemas.openxmlformats.org/officeDocument/2006/relationships/image" Target="media/image33.png"/><Relationship Id="rId83" Type="http://schemas.openxmlformats.org/officeDocument/2006/relationships/image" Target="media/image37.png"/><Relationship Id="rId88" Type="http://schemas.openxmlformats.org/officeDocument/2006/relationships/oleObject" Target="embeddings/oleObject39.bin"/><Relationship Id="rId91" Type="http://schemas.openxmlformats.org/officeDocument/2006/relationships/image" Target="media/image41.png"/><Relationship Id="rId96" Type="http://schemas.openxmlformats.org/officeDocument/2006/relationships/oleObject" Target="embeddings/oleObject43.bin"/><Relationship Id="rId111" Type="http://schemas.openxmlformats.org/officeDocument/2006/relationships/image" Target="media/image51.png"/><Relationship Id="rId132" Type="http://schemas.openxmlformats.org/officeDocument/2006/relationships/image" Target="media/image61.png"/><Relationship Id="rId140" Type="http://schemas.openxmlformats.org/officeDocument/2006/relationships/image" Target="media/image65.png"/><Relationship Id="rId145" Type="http://schemas.openxmlformats.org/officeDocument/2006/relationships/oleObject" Target="embeddings/oleObject68.bin"/><Relationship Id="rId153" Type="http://schemas.openxmlformats.org/officeDocument/2006/relationships/oleObject" Target="embeddings/oleObject7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5.png"/><Relationship Id="rId127" Type="http://schemas.openxmlformats.org/officeDocument/2006/relationships/oleObject" Target="embeddings/oleObject59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header" Target="header1.xml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oleObject" Target="embeddings/oleObject34.bin"/><Relationship Id="rId81" Type="http://schemas.openxmlformats.org/officeDocument/2006/relationships/image" Target="media/image36.png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image" Target="media/image56.png"/><Relationship Id="rId130" Type="http://schemas.openxmlformats.org/officeDocument/2006/relationships/image" Target="media/image60.png"/><Relationship Id="rId135" Type="http://schemas.openxmlformats.org/officeDocument/2006/relationships/oleObject" Target="embeddings/oleObject63.bin"/><Relationship Id="rId143" Type="http://schemas.openxmlformats.org/officeDocument/2006/relationships/oleObject" Target="embeddings/oleObject67.bin"/><Relationship Id="rId148" Type="http://schemas.openxmlformats.org/officeDocument/2006/relationships/image" Target="media/image69.png"/><Relationship Id="rId151" Type="http://schemas.openxmlformats.org/officeDocument/2006/relationships/oleObject" Target="embeddings/oleObject71.bin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50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4.png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6.bin"/><Relationship Id="rId14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8.bin"/><Relationship Id="rId87" Type="http://schemas.openxmlformats.org/officeDocument/2006/relationships/image" Target="media/image39.png"/><Relationship Id="rId110" Type="http://schemas.openxmlformats.org/officeDocument/2006/relationships/oleObject" Target="embeddings/oleObject50.bin"/><Relationship Id="rId115" Type="http://schemas.openxmlformats.org/officeDocument/2006/relationships/image" Target="media/image53.png"/><Relationship Id="rId131" Type="http://schemas.openxmlformats.org/officeDocument/2006/relationships/oleObject" Target="embeddings/oleObject61.bin"/><Relationship Id="rId136" Type="http://schemas.openxmlformats.org/officeDocument/2006/relationships/image" Target="media/image63.png"/><Relationship Id="rId61" Type="http://schemas.openxmlformats.org/officeDocument/2006/relationships/footer" Target="footer1.xml"/><Relationship Id="rId82" Type="http://schemas.openxmlformats.org/officeDocument/2006/relationships/oleObject" Target="embeddings/oleObject36.bin"/><Relationship Id="rId152" Type="http://schemas.openxmlformats.org/officeDocument/2006/relationships/image" Target="media/image71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image" Target="media/image34.png"/><Relationship Id="rId100" Type="http://schemas.openxmlformats.org/officeDocument/2006/relationships/oleObject" Target="embeddings/oleObject45.bin"/><Relationship Id="rId105" Type="http://schemas.openxmlformats.org/officeDocument/2006/relationships/image" Target="media/image48.png"/><Relationship Id="rId126" Type="http://schemas.openxmlformats.org/officeDocument/2006/relationships/image" Target="media/image58.png"/><Relationship Id="rId147" Type="http://schemas.openxmlformats.org/officeDocument/2006/relationships/oleObject" Target="embeddings/oleObject69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2.png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66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34C06A426E34888B1A390A3DCD0EC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CF5414-6452-4332-B087-AC385F99C263}"/>
      </w:docPartPr>
      <w:docPartBody>
        <w:p w:rsidR="008C7F19" w:rsidRDefault="003D4788">
          <w:pPr>
            <w:pStyle w:val="934C06A426E34888B1A390A3DCD0ECF8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F4951995229B48D9BBC0E23569A740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0C342A-76DE-4356-8738-E2D6F7396218}"/>
      </w:docPartPr>
      <w:docPartBody>
        <w:p w:rsidR="008C7F19" w:rsidRDefault="003D4788">
          <w:pPr>
            <w:pStyle w:val="F4951995229B48D9BBC0E23569A740A6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BD1A1CDDC914423491411503B9E133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26ADC8-289A-4B34-9182-364C5AA94590}"/>
      </w:docPartPr>
      <w:docPartBody>
        <w:p w:rsidR="008C7F19" w:rsidRDefault="003D4788">
          <w:pPr>
            <w:pStyle w:val="BD1A1CDDC914423491411503B9E13300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4CD24C785CD44F7849A28A23FFB84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C0FFF-B3BB-4816-997D-F0EB7A638679}"/>
      </w:docPartPr>
      <w:docPartBody>
        <w:p w:rsidR="008C7F19" w:rsidRDefault="003D4788">
          <w:pPr>
            <w:pStyle w:val="44CD24C785CD44F7849A28A23FFB8469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F89CF27B69184893BE6A7E6EFE22E7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7DF631-A0E5-4956-A63D-CAA29859C4A3}"/>
      </w:docPartPr>
      <w:docPartBody>
        <w:p w:rsidR="008C7F19" w:rsidRDefault="003D4788">
          <w:pPr>
            <w:pStyle w:val="F89CF27B69184893BE6A7E6EFE22E7E0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3251F2D480CE4DCFB51017535A45A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0022B-586F-403F-BB50-FD9A322444D9}"/>
      </w:docPartPr>
      <w:docPartBody>
        <w:p w:rsidR="008C7F19" w:rsidRDefault="003D4788">
          <w:pPr>
            <w:pStyle w:val="3251F2D480CE4DCFB51017535A45A5D3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6CD55FED19745F7AEF71F56E82C9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017A63-0008-4824-A398-48C8EB31CF73}"/>
      </w:docPartPr>
      <w:docPartBody>
        <w:p w:rsidR="008C7F19" w:rsidRDefault="003D4788">
          <w:pPr>
            <w:pStyle w:val="36CD55FED19745F7AEF71F56E82C952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39929413D33484A991F612B88F98D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308F0-F00A-4FDF-928D-B867D2908D64}"/>
      </w:docPartPr>
      <w:docPartBody>
        <w:p w:rsidR="008C7F19" w:rsidRDefault="003D4788">
          <w:pPr>
            <w:pStyle w:val="E39929413D33484A991F612B88F98D8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C46D4AC4CA864F8E9067EB2F6E0E5F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0A22F0-16A6-43A5-88C7-5B58131C7FF0}"/>
      </w:docPartPr>
      <w:docPartBody>
        <w:p w:rsidR="008C7F19" w:rsidRDefault="003D4788">
          <w:pPr>
            <w:pStyle w:val="C46D4AC4CA864F8E9067EB2F6E0E5F22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200B4BF65324D03A61F707E0A9FE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1108E-8E0E-4B76-8160-38A2CFA8F1B0}"/>
      </w:docPartPr>
      <w:docPartBody>
        <w:p w:rsidR="008C7F19" w:rsidRDefault="003D4788">
          <w:pPr>
            <w:pStyle w:val="6200B4BF65324D03A61F707E0A9FEF67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2F4BE0C887A4F0A99B868AA8401B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915EEC-BCCB-469D-AD54-3AF4B2C7E518}"/>
      </w:docPartPr>
      <w:docPartBody>
        <w:p w:rsidR="008C7F19" w:rsidRDefault="003D4788">
          <w:pPr>
            <w:pStyle w:val="52F4BE0C887A4F0A99B868AA8401B74C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45795B89853499A8E6DB76F37FF6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26F34A-F417-4A76-9C7C-4E350FFEB609}"/>
      </w:docPartPr>
      <w:docPartBody>
        <w:p w:rsidR="008C7F19" w:rsidRDefault="003D4788">
          <w:pPr>
            <w:pStyle w:val="645795B89853499A8E6DB76F37FF6FD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17DCFA6744642AC84A84CCA7CDEB0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ED5093-8F6C-4B71-A66D-BD1849DA88AF}"/>
      </w:docPartPr>
      <w:docPartBody>
        <w:p w:rsidR="008C7F19" w:rsidRDefault="003D4788">
          <w:pPr>
            <w:pStyle w:val="C17DCFA6744642AC84A84CCA7CDEB014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D9306DFE984D4B5D95023A9A033648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A76A70-B7B7-492E-91DE-797F1D45448B}"/>
      </w:docPartPr>
      <w:docPartBody>
        <w:p w:rsidR="008C7F19" w:rsidRDefault="003D4788">
          <w:pPr>
            <w:pStyle w:val="D9306DFE984D4B5D95023A9A03364881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9D1B55838F574F2F9A208C4071BFC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4906B-4DC0-41FB-A5BC-4E21EF30787B}"/>
      </w:docPartPr>
      <w:docPartBody>
        <w:p w:rsidR="008C7F19" w:rsidRDefault="003D4788">
          <w:pPr>
            <w:pStyle w:val="9D1B55838F574F2F9A208C4071BFCB34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E57FC051FC16425DBE4E8FE3F917D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15F7C-C975-46E0-A202-5DA1839DA067}"/>
      </w:docPartPr>
      <w:docPartBody>
        <w:p w:rsidR="008C7F19" w:rsidRDefault="003D4788">
          <w:pPr>
            <w:pStyle w:val="E57FC051FC16425DBE4E8FE3F917DDC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DBB210496164C04B3E0F24B6ADA4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B8A38-8548-43BF-A6A2-438C148B52D7}"/>
      </w:docPartPr>
      <w:docPartBody>
        <w:p w:rsidR="008C7F19" w:rsidRDefault="003D4788">
          <w:pPr>
            <w:pStyle w:val="3DBB210496164C04B3E0F24B6ADA4968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788"/>
    <w:rsid w:val="003D4788"/>
    <w:rsid w:val="008C7F19"/>
    <w:rsid w:val="00B5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34C06A426E34888B1A390A3DCD0ECF8">
    <w:name w:val="934C06A426E34888B1A390A3DCD0ECF8"/>
  </w:style>
  <w:style w:type="paragraph" w:customStyle="1" w:styleId="F4951995229B48D9BBC0E23569A740A6">
    <w:name w:val="F4951995229B48D9BBC0E23569A740A6"/>
  </w:style>
  <w:style w:type="paragraph" w:customStyle="1" w:styleId="BD1A1CDDC914423491411503B9E13300">
    <w:name w:val="BD1A1CDDC914423491411503B9E13300"/>
  </w:style>
  <w:style w:type="paragraph" w:customStyle="1" w:styleId="44CD24C785CD44F7849A28A23FFB8469">
    <w:name w:val="44CD24C785CD44F7849A28A23FFB8469"/>
  </w:style>
  <w:style w:type="paragraph" w:customStyle="1" w:styleId="F89CF27B69184893BE6A7E6EFE22E7E0">
    <w:name w:val="F89CF27B69184893BE6A7E6EFE22E7E0"/>
  </w:style>
  <w:style w:type="paragraph" w:customStyle="1" w:styleId="3251F2D480CE4DCFB51017535A45A5D3">
    <w:name w:val="3251F2D480CE4DCFB51017535A45A5D3"/>
  </w:style>
  <w:style w:type="paragraph" w:customStyle="1" w:styleId="36CD55FED19745F7AEF71F56E82C952C">
    <w:name w:val="36CD55FED19745F7AEF71F56E82C952C"/>
  </w:style>
  <w:style w:type="paragraph" w:customStyle="1" w:styleId="E39929413D33484A991F612B88F98D86">
    <w:name w:val="E39929413D33484A991F612B88F98D86"/>
  </w:style>
  <w:style w:type="paragraph" w:customStyle="1" w:styleId="B76D72B0660246F0BD9E2D0818DF169E">
    <w:name w:val="B76D72B0660246F0BD9E2D0818DF169E"/>
  </w:style>
  <w:style w:type="paragraph" w:customStyle="1" w:styleId="C46D4AC4CA864F8E9067EB2F6E0E5F22">
    <w:name w:val="C46D4AC4CA864F8E9067EB2F6E0E5F22"/>
  </w:style>
  <w:style w:type="paragraph" w:customStyle="1" w:styleId="76D077AE3495413A9DF5211C6A51E160">
    <w:name w:val="76D077AE3495413A9DF5211C6A51E160"/>
  </w:style>
  <w:style w:type="paragraph" w:customStyle="1" w:styleId="9D50C3F18B644384B6D31A357B3C0A4E">
    <w:name w:val="9D50C3F18B644384B6D31A357B3C0A4E"/>
  </w:style>
  <w:style w:type="paragraph" w:customStyle="1" w:styleId="6200B4BF65324D03A61F707E0A9FEF67">
    <w:name w:val="6200B4BF65324D03A61F707E0A9FEF67"/>
  </w:style>
  <w:style w:type="paragraph" w:customStyle="1" w:styleId="52F4BE0C887A4F0A99B868AA8401B74C">
    <w:name w:val="52F4BE0C887A4F0A99B868AA8401B74C"/>
  </w:style>
  <w:style w:type="paragraph" w:customStyle="1" w:styleId="645795B89853499A8E6DB76F37FF6FDA">
    <w:name w:val="645795B89853499A8E6DB76F37FF6FDA"/>
  </w:style>
  <w:style w:type="paragraph" w:customStyle="1" w:styleId="C17DCFA6744642AC84A84CCA7CDEB014">
    <w:name w:val="C17DCFA6744642AC84A84CCA7CDEB014"/>
  </w:style>
  <w:style w:type="paragraph" w:customStyle="1" w:styleId="D9306DFE984D4B5D95023A9A03364881">
    <w:name w:val="D9306DFE984D4B5D95023A9A03364881"/>
  </w:style>
  <w:style w:type="paragraph" w:customStyle="1" w:styleId="9D1B55838F574F2F9A208C4071BFCB34">
    <w:name w:val="9D1B55838F574F2F9A208C4071BFCB34"/>
  </w:style>
  <w:style w:type="paragraph" w:customStyle="1" w:styleId="E57FC051FC16425DBE4E8FE3F917DDCD">
    <w:name w:val="E57FC051FC16425DBE4E8FE3F917DDCD"/>
  </w:style>
  <w:style w:type="paragraph" w:customStyle="1" w:styleId="3DBB210496164C04B3E0F24B6ADA4968">
    <w:name w:val="3DBB210496164C04B3E0F24B6ADA4968"/>
  </w:style>
  <w:style w:type="paragraph" w:customStyle="1" w:styleId="CBD25EF5B42B48CCA477A0FCA6558EC6">
    <w:name w:val="CBD25EF5B42B48CCA477A0FCA6558EC6"/>
  </w:style>
  <w:style w:type="paragraph" w:customStyle="1" w:styleId="3D064D2D85564B698DBC8CCBF831A98F">
    <w:name w:val="3D064D2D85564B698DBC8CCBF831A98F"/>
  </w:style>
  <w:style w:type="paragraph" w:customStyle="1" w:styleId="CCEFD0089D68485C9020DC430B1407A7">
    <w:name w:val="CCEFD0089D68485C9020DC430B1407A7"/>
  </w:style>
  <w:style w:type="paragraph" w:customStyle="1" w:styleId="F66CB9A30A8B4019B481BDE348AF87ED">
    <w:name w:val="F66CB9A30A8B4019B481BDE348AF87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D58E4-1A27-409A-9926-8C792DA02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0</TotalTime>
  <Pages>15</Pages>
  <Words>1044</Words>
  <Characters>5956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Perimeter</vt:lpstr>
    </vt:vector>
  </TitlesOfParts>
  <Company>Western Mathematics</Company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Perimeter</dc:title>
  <dc:creator>Garry</dc:creator>
  <dc:description>School Name</dc:description>
  <cp:lastModifiedBy>Garry Thorn</cp:lastModifiedBy>
  <cp:revision>2</cp:revision>
  <dcterms:created xsi:type="dcterms:W3CDTF">2017-05-20T13:33:00Z</dcterms:created>
  <dcterms:modified xsi:type="dcterms:W3CDTF">2017-05-20T13:33:00Z</dcterms:modified>
  <cp:category>Year 7</cp:category>
  <cp:contentStatus>2017</cp:contentStatus>
</cp:coreProperties>
</file>