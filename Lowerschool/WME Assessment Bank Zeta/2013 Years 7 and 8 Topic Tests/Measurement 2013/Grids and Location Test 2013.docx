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325745" w:rsidTr="00A824D7">
        <w:trPr>
          <w:cantSplit/>
          <w:trHeight w:val="851"/>
        </w:trPr>
        <w:tc>
          <w:tcPr>
            <w:tcW w:w="1986" w:type="dxa"/>
            <w:gridSpan w:val="2"/>
            <w:vAlign w:val="center"/>
          </w:tcPr>
          <w:p w:rsidR="00325745" w:rsidRDefault="00325745" w:rsidP="0032574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C868AD" w:rsidRPr="00325745" w:rsidRDefault="00113C94" w:rsidP="00113C9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7</w:t>
            </w:r>
          </w:p>
        </w:tc>
        <w:tc>
          <w:tcPr>
            <w:tcW w:w="4676" w:type="dxa"/>
          </w:tcPr>
          <w:p w:rsidR="001D51F7" w:rsidRPr="005C44C0" w:rsidRDefault="00113C94" w:rsidP="007403DD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>Grids and Location</w:t>
            </w:r>
          </w:p>
        </w:tc>
        <w:tc>
          <w:tcPr>
            <w:tcW w:w="3545" w:type="dxa"/>
            <w:shd w:val="clear" w:color="auto" w:fill="0D0D0D" w:themeFill="text1" w:themeFillTint="F2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A824D7">
        <w:trPr>
          <w:cantSplit/>
          <w:trHeight w:val="851"/>
        </w:trPr>
        <w:tc>
          <w:tcPr>
            <w:tcW w:w="6662" w:type="dxa"/>
            <w:gridSpan w:val="3"/>
          </w:tcPr>
          <w:p w:rsidR="00C56E1E" w:rsidRPr="00C56E1E" w:rsidRDefault="00C56E1E" w:rsidP="00C56E1E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DC41D4" w:rsidRDefault="00DC41D4" w:rsidP="00DC41D4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DC41D4">
              <w:rPr>
                <w:rFonts w:ascii="Times New Roman" w:hAnsi="Times New Roman"/>
                <w:sz w:val="16"/>
                <w:szCs w:val="16"/>
              </w:rPr>
              <w:t>Use a grid reference system to describe locations. </w:t>
            </w:r>
            <w:r>
              <w:rPr>
                <w:rFonts w:ascii="Times New Roman" w:hAnsi="Times New Roman"/>
                <w:sz w:val="16"/>
                <w:szCs w:val="16"/>
              </w:rPr>
              <w:t>D</w:t>
            </w:r>
            <w:r w:rsidRPr="00DC41D4">
              <w:rPr>
                <w:rFonts w:ascii="Times New Roman" w:hAnsi="Times New Roman"/>
                <w:sz w:val="16"/>
                <w:szCs w:val="16"/>
              </w:rPr>
              <w:t>escr</w:t>
            </w:r>
            <w:r>
              <w:rPr>
                <w:rFonts w:ascii="Times New Roman" w:hAnsi="Times New Roman"/>
                <w:sz w:val="16"/>
                <w:szCs w:val="16"/>
              </w:rPr>
              <w:t>ibe routes using landmarks and </w:t>
            </w:r>
          </w:p>
          <w:p w:rsidR="00853748" w:rsidRPr="00C56E1E" w:rsidRDefault="00DC41D4" w:rsidP="00DC41D4">
            <w:pPr>
              <w:pStyle w:val="ListParagraph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d</w:t>
            </w:r>
            <w:r w:rsidRPr="00DC41D4">
              <w:rPr>
                <w:rFonts w:ascii="Times New Roman" w:hAnsi="Times New Roman"/>
                <w:sz w:val="16"/>
                <w:szCs w:val="16"/>
              </w:rPr>
              <w:t>irectional language (ACMMG113)</w:t>
            </w:r>
          </w:p>
        </w:tc>
        <w:tc>
          <w:tcPr>
            <w:tcW w:w="3545" w:type="dxa"/>
          </w:tcPr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667642" w:rsidRPr="00667642" w:rsidRDefault="00667642" w:rsidP="00667642">
            <w:pPr>
              <w:ind w:firstLine="567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Answer all questions in the spaces provided on this test paper by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</w:p>
          <w:p w:rsidR="00667642" w:rsidRPr="00667642" w:rsidRDefault="00667642" w:rsidP="00667642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>Writing the answer in the box provided.</w:t>
            </w:r>
          </w:p>
          <w:p w:rsidR="00667642" w:rsidRPr="00667642" w:rsidRDefault="00667642" w:rsidP="00667642">
            <w:pPr>
              <w:ind w:firstLine="1418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or</w:t>
            </w:r>
          </w:p>
          <w:p w:rsidR="00667642" w:rsidRPr="00667642" w:rsidRDefault="00667642" w:rsidP="00667642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667642">
            <w:pPr>
              <w:rPr>
                <w:rFonts w:ascii="Times New Roman" w:hAnsi="Times New Roman"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 w:rsidR="00D20BE8" w:rsidRPr="00D20BE8">
              <w:rPr>
                <w:rFonts w:ascii="Cambria" w:hAnsi="Cambria"/>
                <w:b/>
                <w:i/>
                <w:sz w:val="24"/>
                <w:szCs w:val="24"/>
              </w:rPr>
              <w:t>A ruler and protractor are needed.</w:t>
            </w: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D44A44" w:rsidRDefault="00D44A44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 ship is sailing in a south-west direction. Another ship is sailing in the opposite direction. What direction is the second ship sailing?</w:t>
            </w:r>
          </w:p>
          <w:p w:rsidR="00D44A44" w:rsidRDefault="00D44A44" w:rsidP="00D44A44">
            <w:pPr>
              <w:rPr>
                <w:rFonts w:ascii="Times New Roman" w:hAnsi="Times New Roman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FA5A927" wp14:editId="51572432">
                      <wp:simplePos x="0" y="0"/>
                      <wp:positionH relativeFrom="column">
                        <wp:posOffset>2140585</wp:posOffset>
                      </wp:positionH>
                      <wp:positionV relativeFrom="paragraph">
                        <wp:posOffset>94615</wp:posOffset>
                      </wp:positionV>
                      <wp:extent cx="992505" cy="373380"/>
                      <wp:effectExtent l="0" t="0" r="17145" b="26670"/>
                      <wp:wrapNone/>
                      <wp:docPr id="69" name="Rectangle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250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9" o:spid="_x0000_s1026" style="position:absolute;margin-left:168.55pt;margin-top:7.45pt;width:78.15pt;height:29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" filled="f" strokecolor="black [3213]" strokeweight="1.5pt"/>
                  </w:pict>
                </mc:Fallback>
              </mc:AlternateContent>
            </w:r>
          </w:p>
          <w:p w:rsidR="00D44A44" w:rsidRDefault="00D44A44" w:rsidP="00D44A44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                                                     </w:t>
            </w:r>
          </w:p>
          <w:p w:rsidR="00325745" w:rsidRDefault="00D44A44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44A44" w:rsidRDefault="00D44A44" w:rsidP="00D44A4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scale on a map is </w:t>
            </w:r>
            <w:r w:rsidR="00977FA9">
              <w:rPr>
                <w:rFonts w:ascii="Times New Roman" w:hAnsi="Times New Roman"/>
                <w:sz w:val="24"/>
                <w:szCs w:val="24"/>
              </w:rPr>
              <w:t>6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cm :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100 km. Jack knows that two town are 450km apart. How far apart would they be on the map?</w:t>
            </w:r>
          </w:p>
          <w:p w:rsidR="00D44A44" w:rsidRDefault="00D44A44" w:rsidP="00D44A4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D44A44" w:rsidRDefault="00D44A44" w:rsidP="00D44A4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71462A4" wp14:editId="0418E434">
                      <wp:simplePos x="0" y="0"/>
                      <wp:positionH relativeFrom="column">
                        <wp:posOffset>333375</wp:posOffset>
                      </wp:positionH>
                      <wp:positionV relativeFrom="paragraph">
                        <wp:posOffset>17145</wp:posOffset>
                      </wp:positionV>
                      <wp:extent cx="1019175" cy="403860"/>
                      <wp:effectExtent l="9525" t="7620" r="9525" b="7620"/>
                      <wp:wrapNone/>
                      <wp:docPr id="70" name="Rectangle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19175" cy="403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0" o:spid="_x0000_s1026" style="position:absolute;margin-left:26.25pt;margin-top:1.35pt;width:80.25pt;height:31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"/>
                  </w:pict>
                </mc:Fallback>
              </mc:AlternateContent>
            </w:r>
          </w:p>
          <w:p w:rsidR="00D44A44" w:rsidRDefault="00D44A44" w:rsidP="00D44A44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</w:t>
            </w:r>
            <w:r>
              <w:rPr>
                <w:rFonts w:ascii="Times New Roman" w:hAnsi="Times New Roman"/>
                <w:sz w:val="32"/>
                <w:szCs w:val="32"/>
              </w:rPr>
              <w:t>cm</w:t>
            </w:r>
          </w:p>
          <w:p w:rsidR="003D41FF" w:rsidRDefault="003D41F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E6762" w:rsidRDefault="009E6762" w:rsidP="009E676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car is travelling south-east along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Denby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Rd and is about to turn left into Smith St. </w:t>
            </w:r>
          </w:p>
          <w:p w:rsidR="00325745" w:rsidRDefault="005F3028" w:rsidP="009E676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9F76253" wp14:editId="3283F646">
                      <wp:simplePos x="0" y="0"/>
                      <wp:positionH relativeFrom="column">
                        <wp:posOffset>3277235</wp:posOffset>
                      </wp:positionH>
                      <wp:positionV relativeFrom="paragraph">
                        <wp:posOffset>887095</wp:posOffset>
                      </wp:positionV>
                      <wp:extent cx="2510790" cy="0"/>
                      <wp:effectExtent l="0" t="0" r="0" b="19050"/>
                      <wp:wrapNone/>
                      <wp:docPr id="73" name="Straight Connector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079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Straight Connector 73" o:spid="_x0000_s1026" style="position:absolute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8.05pt,69.85pt" to="455.75pt,6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" strokecolor="#0d0d0d [3069]" strokeweight="1pt">
                      <v:stroke dashstyle="dash"/>
                    </v:lin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0B8BB965" wp14:editId="0A5402A1">
                      <wp:simplePos x="0" y="0"/>
                      <wp:positionH relativeFrom="column">
                        <wp:posOffset>4702810</wp:posOffset>
                      </wp:positionH>
                      <wp:positionV relativeFrom="paragraph">
                        <wp:posOffset>48895</wp:posOffset>
                      </wp:positionV>
                      <wp:extent cx="609600" cy="617220"/>
                      <wp:effectExtent l="0" t="3810" r="15240" b="15240"/>
                      <wp:wrapNone/>
                      <wp:docPr id="77" name="Bent Arrow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 flipH="1">
                                <a:off x="0" y="0"/>
                                <a:ext cx="609600" cy="617220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Bent Arrow 77" o:spid="_x0000_s1026" style="position:absolute;margin-left:370.3pt;margin-top:3.85pt;width:48pt;height:48.6pt;rotation:-90;flip:x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609600,617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" path="m,617220l,342900c,195606,119406,76200,266700,76200r190500,l457200,,609600,152400,457200,304800r,-76200l266700,228600v-63126,,-114300,51174,-114300,114300l152400,617220,,617220xe" fillcolor="#4f81bd [3204]" strokecolor="#243f60 [1604]" strokeweight="2pt">
                      <v:path arrowok="t" o:connecttype="custom" o:connectlocs="0,617220;0,342900;266700,76200;457200,76200;457200,0;609600,152400;457200,304800;457200,228600;266700,228600;152400,342900;152400,617220;0,617220" o:connectangles="0,0,0,0,0,0,0,0,0,0,0,0"/>
                    </v:shape>
                  </w:pict>
                </mc:Fallback>
              </mc:AlternateContent>
            </w:r>
            <w:r w:rsidR="00873A37">
              <w:rPr>
                <w:rFonts w:asciiTheme="minorHAnsi" w:eastAsiaTheme="minorHAnsi" w:hAnsiTheme="minorHAnsi" w:cstheme="minorBidi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3F59109" wp14:editId="0EC9E91A">
                      <wp:simplePos x="0" y="0"/>
                      <wp:positionH relativeFrom="column">
                        <wp:posOffset>5445760</wp:posOffset>
                      </wp:positionH>
                      <wp:positionV relativeFrom="paragraph">
                        <wp:posOffset>10795</wp:posOffset>
                      </wp:positionV>
                      <wp:extent cx="0" cy="1543050"/>
                      <wp:effectExtent l="0" t="0" r="19050" b="19050"/>
                      <wp:wrapNone/>
                      <wp:docPr id="76" name="Straight Connector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4305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85000"/>
                                    <a:lumOff val="15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Straight Connector 76" o:spid="_x0000_s1026" style="position:absolute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28.8pt,.85pt" to="428.8pt,1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" strokecolor="#272727 [2749]">
                      <v:stroke dashstyle="dash"/>
                    </v:line>
                  </w:pict>
                </mc:Fallback>
              </mc:AlternateContent>
            </w:r>
            <w:r w:rsidR="00873A37">
              <w:rPr>
                <w:rFonts w:asciiTheme="minorHAnsi" w:eastAsiaTheme="minorHAnsi" w:hAnsiTheme="minorHAnsi" w:cstheme="minorBidi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9231" behindDoc="0" locked="0" layoutInCell="1" allowOverlap="1" wp14:anchorId="73005452" wp14:editId="6EAFD1BC">
                      <wp:simplePos x="0" y="0"/>
                      <wp:positionH relativeFrom="column">
                        <wp:posOffset>4931410</wp:posOffset>
                      </wp:positionH>
                      <wp:positionV relativeFrom="paragraph">
                        <wp:posOffset>10795</wp:posOffset>
                      </wp:positionV>
                      <wp:extent cx="857250" cy="1543050"/>
                      <wp:effectExtent l="0" t="0" r="0" b="0"/>
                      <wp:wrapNone/>
                      <wp:docPr id="75" name="Rectangle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0" cy="1543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5" o:spid="_x0000_s1026" style="position:absolute;margin-left:388.3pt;margin-top:.85pt;width:67.5pt;height:121.5pt;z-index:2516792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" fillcolor="#d8d8d8 [2732]" stroked="f" strokeweight="2pt"/>
                  </w:pict>
                </mc:Fallback>
              </mc:AlternateContent>
            </w:r>
            <w:r w:rsidR="009E6762">
              <w:rPr>
                <w:rFonts w:ascii="Times New Roman" w:hAnsi="Times New Roman"/>
                <w:sz w:val="24"/>
                <w:szCs w:val="24"/>
              </w:rPr>
              <w:t>What direction will it be travelling</w:t>
            </w:r>
            <w:r w:rsidR="00873A37">
              <w:rPr>
                <w:rFonts w:ascii="Times New Roman" w:hAnsi="Times New Roman"/>
                <w:sz w:val="24"/>
                <w:szCs w:val="24"/>
              </w:rPr>
              <w:t xml:space="preserve"> after it has turned left</w:t>
            </w:r>
            <w:r w:rsidR="009E6762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3904EC" w:rsidRDefault="003904EC" w:rsidP="003904E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904EC" w:rsidRDefault="00977FA9" w:rsidP="003904E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A0E148D" wp14:editId="39375DC8">
                      <wp:simplePos x="0" y="0"/>
                      <wp:positionH relativeFrom="column">
                        <wp:posOffset>1750060</wp:posOffset>
                      </wp:positionH>
                      <wp:positionV relativeFrom="paragraph">
                        <wp:posOffset>71755</wp:posOffset>
                      </wp:positionV>
                      <wp:extent cx="3181350" cy="0"/>
                      <wp:effectExtent l="0" t="0" r="19050" b="19050"/>
                      <wp:wrapNone/>
                      <wp:docPr id="79" name="Straight Connector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1813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79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8pt,5.65pt" to="388.3pt,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" strokecolor="#4579b8 [3044]"/>
                  </w:pict>
                </mc:Fallback>
              </mc:AlternateContent>
            </w:r>
            <w:r w:rsidR="00873A37">
              <w:rPr>
                <w:rFonts w:asciiTheme="minorHAnsi" w:eastAsiaTheme="minorHAnsi" w:hAnsiTheme="minorHAnsi" w:cstheme="minorBidi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8207" behindDoc="0" locked="0" layoutInCell="1" allowOverlap="1" wp14:anchorId="1C15A577" wp14:editId="0579779D">
                      <wp:simplePos x="0" y="0"/>
                      <wp:positionH relativeFrom="column">
                        <wp:posOffset>1750060</wp:posOffset>
                      </wp:positionH>
                      <wp:positionV relativeFrom="paragraph">
                        <wp:posOffset>71755</wp:posOffset>
                      </wp:positionV>
                      <wp:extent cx="3181350" cy="990600"/>
                      <wp:effectExtent l="0" t="0" r="0" b="0"/>
                      <wp:wrapNone/>
                      <wp:docPr id="72" name="Rectangle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81350" cy="990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2" o:spid="_x0000_s1026" style="position:absolute;margin-left:137.8pt;margin-top:5.65pt;width:250.5pt;height:78pt;z-index:25167820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" fillcolor="#d8d8d8 [2732]" stroked="f" strokeweight="2pt"/>
                  </w:pict>
                </mc:Fallback>
              </mc:AlternateContent>
            </w:r>
            <w:r w:rsidR="003904EC">
              <w:rPr>
                <w:rFonts w:asciiTheme="minorHAnsi" w:eastAsia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7696" behindDoc="0" locked="0" layoutInCell="1" allowOverlap="1" wp14:anchorId="1FEE6A0D" wp14:editId="1867280D">
                      <wp:simplePos x="0" y="0"/>
                      <wp:positionH relativeFrom="column">
                        <wp:posOffset>239395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45697" w:rsidRDefault="00845697" w:rsidP="003904EC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45697" w:rsidRDefault="00845697" w:rsidP="003904EC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45697" w:rsidRDefault="00845697" w:rsidP="003904EC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45697" w:rsidRDefault="00845697" w:rsidP="003904EC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44" o:spid="_x0000_s1026" style="position:absolute;margin-left:18.85pt;margin-top:.9pt;width:13.5pt;height:74.4pt;z-index:251677696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lqrcUA&#10;AADbAAAADwAAAGRycy9kb3ducmV2LnhtbESPQWvCQBSE70L/w/IKvUizUcT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SWqtxQAAANsAAAAPAAAAAAAAAAAAAAAAAJgCAABkcnMv&#10;ZG93bnJldi54bWxQSwUGAAAAAAQABAD1AAAAigMAAAAA&#10;" strokecolor="windowText" strokeweight="1pt">
                        <v:textbox>
                          <w:txbxContent>
                            <w:p w:rsidR="00845697" w:rsidRDefault="00845697" w:rsidP="003904EC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v02sQA&#10;AADbAAAADwAAAGRycy9kb3ducmV2LnhtbESPQWvCQBSE7wX/w/IEL0U3Sqkxuoq0KPUiVEWvj+wz&#10;CWbfhuyaxP76rlDocZiZb5jFqjOlaKh2hWUF41EEgji1uuBMwem4GcYgnEfWWFomBQ9ysFr2XhaY&#10;aNvyNzUHn4kAYZeggtz7KpHSpTkZdCNbEQfvamuDPsg6k7rGNsBNKSdR9C4NFhwWcqzoI6f0drgb&#10;BfEjNufmvN9eaMft589eT9evM6UG/W49B+Gp8//hv/aXVvA2ge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b9NrEAAAA2wAAAA8AAAAAAAAAAAAAAAAAmAIAAGRycy9k&#10;b3ducmV2LnhtbFBLBQYAAAAABAAEAPUAAACJAwAAAAA=&#10;" strokecolor="windowText" strokeweight="1pt">
                        <v:textbox>
                          <w:txbxContent>
                            <w:p w:rsidR="00845697" w:rsidRDefault="00845697" w:rsidP="003904EC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dRQcUA&#10;AADbAAAADwAAAGRycy9kb3ducmV2LnhtbESPQWvCQBSE70L/w/IKvUjdVEubpq4iiqIXoVHs9ZF9&#10;TUKzb0N2m0R/vSsUPA4z8w0znfemEi01rrSs4GUUgSDOrC45V3A8rJ9jEM4ja6wsk4IzOZjPHgZT&#10;TLTt+Iva1OciQNglqKDwvk6kdFlBBt3I1sTB+7GNQR9kk0vdYBfgppLjKHqTBksOCwXWtCwo+03/&#10;jIL4HJtTe9pvvmnH3eqy1++L4YdST4/94hOEp97fw//trVbwOoH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11FBxQAAANsAAAAPAAAAAAAAAAAAAAAAAJgCAABkcnMv&#10;ZG93bnJldi54bWxQSwUGAAAAAAQABAD1AAAAigMAAAAA&#10;" strokecolor="windowText" strokeweight="1pt">
                        <v:textbox>
                          <w:txbxContent>
                            <w:p w:rsidR="00845697" w:rsidRDefault="00845697" w:rsidP="003904EC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JsrsUA&#10;AADbAAAADwAAAGRycy9kb3ducmV2LnhtbESPQWvCQBSE70L/w/IKvUjdVGybpq4iiqIXoVHs9ZF9&#10;TUKzb0N2m0R/vSsUPA4z8w0znfemEi01rrSs4GUUgSDOrC45V3A8rJ9jEM4ja6wsk4IzOZjPHgZT&#10;TLTt+Iva1OciQNglqKDwvk6kdFlBBt3I1sTB+7GNQR9kk0vdYBfgppLjKHqTBksOCwXWtCwo+03/&#10;jIL4HJtTe9pvvmnH3eqy1++L4YdST4/94hOEp97fw//trVYweYX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myuxQAAANsAAAAPAAAAAAAAAAAAAAAAAJgCAABkcnMv&#10;ZG93bnJldi54bWxQSwUGAAAAAAQABAD1AAAAigMAAAAA&#10;" strokecolor="windowText" strokeweight="1pt">
                        <v:textbox>
                          <w:txbxContent>
                            <w:p w:rsidR="00845697" w:rsidRDefault="00845697" w:rsidP="003904EC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="003904EC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5F3028">
              <w:rPr>
                <w:rFonts w:ascii="Times New Roman" w:hAnsi="Times New Roman"/>
                <w:sz w:val="24"/>
                <w:szCs w:val="24"/>
              </w:rPr>
              <w:t xml:space="preserve">  north-east</w:t>
            </w:r>
          </w:p>
          <w:p w:rsidR="003904EC" w:rsidRDefault="005F3028" w:rsidP="003904EC">
            <w:pPr>
              <w:rPr>
                <w:rFonts w:ascii="Times New Roman" w:hAnsi="Times New Roman"/>
                <w:sz w:val="12"/>
                <w:szCs w:val="12"/>
              </w:rPr>
            </w:pPr>
            <w:r w:rsidRPr="00873A37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48783E75" wp14:editId="4800F023">
                      <wp:simplePos x="0" y="0"/>
                      <wp:positionH relativeFrom="column">
                        <wp:posOffset>4846003</wp:posOffset>
                      </wp:positionH>
                      <wp:positionV relativeFrom="paragraph">
                        <wp:posOffset>40957</wp:posOffset>
                      </wp:positionV>
                      <wp:extent cx="1619250" cy="447675"/>
                      <wp:effectExtent l="0" t="0" r="0" b="0"/>
                      <wp:wrapNone/>
                      <wp:docPr id="7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1619250" cy="447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45697" w:rsidRPr="00873A37" w:rsidRDefault="00845697" w:rsidP="00873A37">
                                  <w:pPr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Smith St.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31" type="#_x0000_t202" style="position:absolute;margin-left:381.6pt;margin-top:3.2pt;width:127.5pt;height:35.25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" filled="f" stroked="f">
                      <v:textbox>
                        <w:txbxContent>
                          <w:p w:rsidR="00845697" w:rsidRPr="00873A37" w:rsidRDefault="00845697" w:rsidP="00873A37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Smith St.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060E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40" type="#_x0000_t75" style="position:absolute;margin-left:274.5pt;margin-top:-.8pt;width:69.35pt;height:30.6pt;z-index:251678720;mso-position-horizontal-relative:text;mso-position-vertical-relative:text">
                  <v:imagedata r:id="rId9" o:title=""/>
                </v:shape>
                <o:OLEObject Type="Embed" ProgID="FXDraw3.Document" ShapeID="_x0000_s1040" DrawAspect="Content" ObjectID="_1423030659" r:id="rId10"/>
              </w:pict>
            </w:r>
          </w:p>
          <w:p w:rsidR="003904EC" w:rsidRDefault="003904EC" w:rsidP="003904E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5F3028">
              <w:rPr>
                <w:rFonts w:ascii="Times New Roman" w:hAnsi="Times New Roman"/>
                <w:sz w:val="24"/>
                <w:szCs w:val="24"/>
              </w:rPr>
              <w:t xml:space="preserve">     north-west</w:t>
            </w:r>
          </w:p>
          <w:p w:rsidR="003904EC" w:rsidRDefault="003904EC" w:rsidP="003904E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904EC" w:rsidRDefault="00873A37" w:rsidP="003904EC">
            <w:pPr>
              <w:rPr>
                <w:rFonts w:ascii="Times New Roman" w:hAnsi="Times New Roman"/>
                <w:sz w:val="24"/>
                <w:szCs w:val="24"/>
              </w:rPr>
            </w:pPr>
            <w:r w:rsidRPr="00873A37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7093C30" wp14:editId="6856F698">
                      <wp:simplePos x="0" y="0"/>
                      <wp:positionH relativeFrom="column">
                        <wp:posOffset>2026285</wp:posOffset>
                      </wp:positionH>
                      <wp:positionV relativeFrom="paragraph">
                        <wp:posOffset>98425</wp:posOffset>
                      </wp:positionV>
                      <wp:extent cx="1685925" cy="335280"/>
                      <wp:effectExtent l="0" t="0" r="0" b="0"/>
                      <wp:wrapNone/>
                      <wp:docPr id="3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5925" cy="3352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45697" w:rsidRPr="00873A37" w:rsidRDefault="00845697">
                                  <w:pPr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 w:rsidRPr="00873A37">
                                    <w:rPr>
                                      <w:sz w:val="32"/>
                                    </w:rPr>
                                    <w:t>Denby</w:t>
                                  </w:r>
                                  <w:proofErr w:type="spellEnd"/>
                                  <w:r w:rsidRPr="00873A37">
                                    <w:rPr>
                                      <w:sz w:val="32"/>
                                    </w:rPr>
                                    <w:t xml:space="preserve"> Rd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2" type="#_x0000_t202" style="position:absolute;margin-left:159.55pt;margin-top:7.75pt;width:132.75pt;height:26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" filled="f" stroked="f">
                      <v:textbox>
                        <w:txbxContent>
                          <w:p w:rsidR="00845697" w:rsidRPr="00873A37" w:rsidRDefault="00845697">
                            <w:pPr>
                              <w:rPr>
                                <w:sz w:val="32"/>
                              </w:rPr>
                            </w:pPr>
                            <w:proofErr w:type="spellStart"/>
                            <w:r w:rsidRPr="00873A37">
                              <w:rPr>
                                <w:sz w:val="32"/>
                              </w:rPr>
                              <w:t>Denby</w:t>
                            </w:r>
                            <w:proofErr w:type="spellEnd"/>
                            <w:r w:rsidRPr="00873A37">
                              <w:rPr>
                                <w:sz w:val="32"/>
                              </w:rPr>
                              <w:t xml:space="preserve"> Rd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904EC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5F3028">
              <w:rPr>
                <w:rFonts w:ascii="Times New Roman" w:hAnsi="Times New Roman"/>
                <w:sz w:val="24"/>
                <w:szCs w:val="24"/>
              </w:rPr>
              <w:t xml:space="preserve">     south-east</w:t>
            </w:r>
          </w:p>
          <w:p w:rsidR="003904EC" w:rsidRDefault="003904EC" w:rsidP="003904E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E6762" w:rsidRDefault="003904EC" w:rsidP="009E676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5F3028">
              <w:rPr>
                <w:rFonts w:ascii="Times New Roman" w:hAnsi="Times New Roman"/>
                <w:sz w:val="24"/>
                <w:szCs w:val="24"/>
              </w:rPr>
              <w:t xml:space="preserve">     south-west</w:t>
            </w:r>
          </w:p>
          <w:p w:rsidR="00873A37" w:rsidRDefault="00873A37" w:rsidP="009E676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F3028" w:rsidRDefault="005F3028" w:rsidP="009E676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8F3E43" w:rsidP="00977FA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1072" behindDoc="0" locked="0" layoutInCell="1" allowOverlap="1" wp14:anchorId="6B3F1A67" wp14:editId="6EE4E4EA">
                      <wp:simplePos x="0" y="0"/>
                      <wp:positionH relativeFrom="column">
                        <wp:posOffset>1492250</wp:posOffset>
                      </wp:positionH>
                      <wp:positionV relativeFrom="paragraph">
                        <wp:posOffset>7498080</wp:posOffset>
                      </wp:positionV>
                      <wp:extent cx="2819400" cy="457200"/>
                      <wp:effectExtent l="6350" t="8890" r="12700" b="10160"/>
                      <wp:wrapNone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9400" cy="457200"/>
                                <a:chOff x="3530" y="6840"/>
                                <a:chExt cx="3900" cy="720"/>
                              </a:xfrm>
                            </wpg:grpSpPr>
                            <wps:wsp>
                              <wps:cNvPr id="12" name="AutoShap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" name="AutoShap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AutoShap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AutoShap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1" o:spid="_x0000_s1026" style="position:absolute;margin-left:117.5pt;margin-top:590.4pt;width:222pt;height:36pt;z-index:251651072" coordorigin="3530,6840" coordsize="39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">
                      <v:roundrect id="AutoShape 13" o:spid="_x0000_s1027" style="position:absolute;left:353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5NhsEA&#10;AADbAAAADwAAAGRycy9kb3ducmV2LnhtbERPTWsCMRC9C/6HMEJvmihY6tYoRVC8FbcePI6b6e7S&#10;zWRNsuu2v94UCr3N433OejvYRvTkQ+1Yw3ymQBAXztRcajh/7KcvIEJENtg4Jg3fFGC7GY/WmBl3&#10;5xP1eSxFCuGQoYYqxjaTMhQVWQwz1xIn7tN5izFBX0rj8Z7CbSMXSj1LizWnhgpb2lVUfOWd1VAY&#10;1Sl/6d9X12XMf/ruxvJw0/ppMry9gog0xH/xn/to0vwF/P6SDpC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OTYbBAAAA2wAAAA8AAAAAAAAAAAAAAAAAmAIAAGRycy9kb3du&#10;cmV2LnhtbFBLBQYAAAAABAAEAPUAAACGAwAAAAA=&#10;"/>
                      <v:roundrect id="AutoShape 14" o:spid="_x0000_s1028" style="position:absolute;left:353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LoHcEA&#10;AADbAAAADwAAAGRycy9kb3ducmV2LnhtbERPTWsCMRC9C/6HMEJvmqhU7NYoIii9lW578DjdTHcX&#10;N5M1ya7b/vqmUPA2j/c5m91gG9GTD7VjDfOZAkFcOFNzqeHj/ThdgwgR2WDjmDR8U4DddjzaYGbc&#10;jd+oz2MpUgiHDDVUMbaZlKGoyGKYuZY4cV/OW4wJ+lIaj7cUbhu5UGolLdacGips6VBRcck7q6Ew&#10;qlP+3L8+fT7G/KfvrixPV60fJsP+GUSkId7F/+4Xk+Yv4e+XdID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C6B3BAAAA2wAAAA8AAAAAAAAAAAAAAAAAmAIAAGRycy9kb3du&#10;cmV2LnhtbFBLBQYAAAAABAAEAPUAAACGAwAAAAA=&#10;"/>
                      <v:roundrect id="AutoShape 15" o:spid="_x0000_s1029" style="position:absolute;left:716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twacEA&#10;AADbAAAADwAAAGRycy9kb3ducmV2LnhtbERPTWsCMRC9C/6HMEJvmihW7NYoIii9lW578DjdTHcX&#10;N5M1ya7b/vqmUPA2j/c5m91gG9GTD7VjDfOZAkFcOFNzqeHj/ThdgwgR2WDjmDR8U4DddjzaYGbc&#10;jd+oz2MpUgiHDDVUMbaZlKGoyGKYuZY4cV/OW4wJ+lIaj7cUbhu5UGolLdacGips6VBRcck7q6Ew&#10;qlP+3L8+fT7G/KfvrixPV60fJsP+GUSkId7F/+4Xk+Yv4e+XdID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NrcGnBAAAA2wAAAA8AAAAAAAAAAAAAAAAAmAIAAGRycy9kb3du&#10;cmV2LnhtbFBLBQYAAAAABAAEAPUAAACGAwAAAAA=&#10;"/>
                      <v:roundrect id="AutoShape 16" o:spid="_x0000_s1030" style="position:absolute;left:716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V8sEA&#10;AADbAAAADwAAAGRycy9kb3ducmV2LnhtbERPTWsCMRC9C/6HMII3TSxY6tYoRah4K249eBw3092l&#10;m8maZNe1v94UCr3N433OejvYRvTkQ+1Yw2KuQBAXztRcajh9vs9eQISIbLBxTBruFGC7GY/WmBl3&#10;4yP1eSxFCuGQoYYqxjaTMhQVWQxz1xIn7st5izFBX0rj8ZbCbSOflHqWFmtODRW2tKuo+M47q6Ew&#10;qlP+3H+sLsuY//TdleX+qvV0Mry9gog0xH/xn/tg0vwl/P6SDpC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n1fLBAAAA2wAAAA8AAAAAAAAAAAAAAAAAmAIAAGRycy9kb3du&#10;cmV2LnhtbFBLBQYAAAAABAAEAPUAAACGAwAAAAA=&#10;"/>
                    </v:group>
                  </w:pict>
                </mc:Fallback>
              </mc:AlternateContent>
            </w:r>
            <w:r w:rsidR="005F3028">
              <w:rPr>
                <w:rFonts w:ascii="Times New Roman" w:hAnsi="Times New Roman"/>
                <w:sz w:val="24"/>
                <w:szCs w:val="24"/>
              </w:rPr>
              <w:t>On a map, the distance from Leith to Jonas is</w:t>
            </w:r>
            <w:r w:rsidR="00977FA9">
              <w:rPr>
                <w:rFonts w:ascii="Times New Roman" w:hAnsi="Times New Roman"/>
                <w:sz w:val="24"/>
                <w:szCs w:val="24"/>
              </w:rPr>
              <w:t xml:space="preserve"> 12</w:t>
            </w:r>
            <w:r w:rsidR="005F3028">
              <w:rPr>
                <w:rFonts w:ascii="Times New Roman" w:hAnsi="Times New Roman"/>
                <w:sz w:val="24"/>
                <w:szCs w:val="24"/>
              </w:rPr>
              <w:t xml:space="preserve"> cm.  </w:t>
            </w:r>
            <w:r w:rsidR="00977FA9">
              <w:rPr>
                <w:rFonts w:ascii="Times New Roman" w:hAnsi="Times New Roman"/>
                <w:sz w:val="24"/>
                <w:szCs w:val="24"/>
              </w:rPr>
              <w:t>The real distance between the towns is 720 km. What is the scale on the map?</w:t>
            </w:r>
          </w:p>
          <w:p w:rsidR="00977FA9" w:rsidRDefault="00977FA9" w:rsidP="00977FA9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977FA9" w:rsidRDefault="00977FA9" w:rsidP="00977FA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5E2EDCD1" wp14:editId="46DA28D9">
                      <wp:simplePos x="0" y="0"/>
                      <wp:positionH relativeFrom="column">
                        <wp:posOffset>136525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81" name="Group 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5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45697" w:rsidRDefault="00845697" w:rsidP="00977FA9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45697" w:rsidRDefault="00845697" w:rsidP="00977FA9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45697" w:rsidRDefault="00845697" w:rsidP="00977FA9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45697" w:rsidRDefault="00845697" w:rsidP="00977FA9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81" o:spid="_x0000_s1033" style="position:absolute;margin-left:10.75pt;margin-top:.5pt;width:343.5pt;height:9pt;z-index:25168896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">
                      <v:roundrect id="AutoShape 3" o:spid="_x0000_s1034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lkBMUA&#10;AADbAAAADwAAAGRycy9kb3ducmV2LnhtbESPQWvCQBSE70L/w/IEL9JsKtT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eWQExQAAANsAAAAPAAAAAAAAAAAAAAAAAJgCAABkcnMv&#10;ZG93bnJldi54bWxQSwUGAAAAAAQABAD1AAAAigMAAAAA&#10;" strokecolor="windowText" strokeweight="1pt">
                        <v:textbox>
                          <w:txbxContent>
                            <w:p w:rsidR="00845697" w:rsidRDefault="00845697" w:rsidP="00977FA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35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XBn8UA&#10;AADbAAAADwAAAGRycy9kb3ducmV2LnhtbESPQWvCQBSE70L/w/IEL9JsKlR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NcGfxQAAANsAAAAPAAAAAAAAAAAAAAAAAJgCAABkcnMv&#10;ZG93bnJldi54bWxQSwUGAAAAAAQABAD1AAAAigMAAAAA&#10;" strokecolor="windowText" strokeweight="1pt">
                        <v:textbox>
                          <w:txbxContent>
                            <w:p w:rsidR="00845697" w:rsidRDefault="00845697" w:rsidP="00977FA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36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pV7cEA&#10;AADbAAAADwAAAGRycy9kb3ducmV2LnhtbERPTWvCQBC9C/6HZQQvUjcK1j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SqVe3BAAAA2wAAAA8AAAAAAAAAAAAAAAAAmAIAAGRycy9kb3du&#10;cmV2LnhtbFBLBQYAAAAABAAEAPUAAACGAwAAAAA=&#10;" strokecolor="windowText" strokeweight="1pt">
                        <v:textbox>
                          <w:txbxContent>
                            <w:p w:rsidR="00845697" w:rsidRDefault="00845697" w:rsidP="00977FA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37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bwdsQA&#10;AADbAAAADwAAAGRycy9kb3ducmV2LnhtbESPQWvCQBSE7wX/w/IEL6KbFtQYXUVaWuxFqIpeH9ln&#10;Esy+Ddk1if56t1DocZiZb5jlujOlaKh2hWUFr+MIBHFqdcGZguPhcxSDcB5ZY2mZFNzJwXrVe1li&#10;om3LP9TsfSYChF2CCnLvq0RKl+Zk0I1tRRy8i60N+iDrTOoa2wA3pXyLoqk0WHBYyLGi95zS6/5m&#10;FMT32Jya0+7rTN/cfjx2erYZzpUa9LvNAoSnzv+H/9pbrWAyh9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m8HbEAAAA2wAAAA8AAAAAAAAAAAAAAAAAmAIAAGRycy9k&#10;b3ducmV2LnhtbFBLBQYAAAAABAAEAPUAAACJAwAAAAA=&#10;" strokecolor="windowText" strokeweight="1pt">
                        <v:textbox>
                          <w:txbxContent>
                            <w:p w:rsidR="00845697" w:rsidRDefault="00845697" w:rsidP="00977FA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A203DB">
              <w:rPr>
                <w:rFonts w:ascii="Times New Roman" w:hAnsi="Times New Roman"/>
                <w:sz w:val="24"/>
                <w:szCs w:val="24"/>
              </w:rPr>
              <w:t>1 cm : 60 km             1 cm : 600 km              1 cm : 1 000 km           1 cm : 10 000 km</w:t>
            </w:r>
          </w:p>
          <w:p w:rsidR="00977FA9" w:rsidRDefault="00977FA9" w:rsidP="00977FA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746D68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46D68" w:rsidRDefault="00746D68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Questions 5 –</w:t>
            </w:r>
            <w:r w:rsidR="00757C0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44A44">
              <w:rPr>
                <w:rFonts w:ascii="Times New Roman" w:hAnsi="Times New Roman"/>
                <w:sz w:val="24"/>
                <w:szCs w:val="24"/>
              </w:rPr>
              <w:t>10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refer to the map of the Indian subcontinent shown below.</w:t>
            </w:r>
          </w:p>
          <w:p w:rsidR="00422E87" w:rsidRDefault="002060EB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>
                <v:shape id="_x0000_s1026" type="#_x0000_t75" style="position:absolute;margin-left:3.9pt;margin-top:6.15pt;width:301.7pt;height:298.45pt;z-index:251658240;mso-position-horizontal-relative:text;mso-position-vertical-relative:text">
                  <v:imagedata r:id="rId11" o:title=""/>
                </v:shape>
                <o:OLEObject Type="Embed" ProgID="FXDraw3.Document" ShapeID="_x0000_s1026" DrawAspect="Content" ObjectID="_1423030660" r:id="rId12"/>
              </w:pict>
            </w:r>
          </w:p>
          <w:p w:rsidR="00746D68" w:rsidRDefault="00746D68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46D68" w:rsidRDefault="00746D68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46D68" w:rsidRDefault="008E2E3B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3A5DEE64" wp14:editId="408F38D6">
                      <wp:simplePos x="0" y="0"/>
                      <wp:positionH relativeFrom="column">
                        <wp:posOffset>4084955</wp:posOffset>
                      </wp:positionH>
                      <wp:positionV relativeFrom="paragraph">
                        <wp:posOffset>143452</wp:posOffset>
                      </wp:positionV>
                      <wp:extent cx="1439545" cy="182880"/>
                      <wp:effectExtent l="0" t="0" r="27305" b="26670"/>
                      <wp:wrapNone/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39545" cy="182880"/>
                                <a:chOff x="0" y="0"/>
                                <a:chExt cx="1439545" cy="182880"/>
                              </a:xfrm>
                            </wpg:grpSpPr>
                            <wps:wsp>
                              <wps:cNvPr id="1" name="Rectangle 1"/>
                              <wps:cNvSpPr/>
                              <wps:spPr>
                                <a:xfrm>
                                  <a:off x="0" y="0"/>
                                  <a:ext cx="719455" cy="9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8" name="Group 8"/>
                              <wpg:cNvGrpSpPr/>
                              <wpg:grpSpPr>
                                <a:xfrm>
                                  <a:off x="0" y="0"/>
                                  <a:ext cx="1439545" cy="182880"/>
                                  <a:chOff x="0" y="0"/>
                                  <a:chExt cx="1440065" cy="182880"/>
                                </a:xfrm>
                              </wpg:grpSpPr>
                              <wps:wsp>
                                <wps:cNvPr id="3" name="Rectangle 3"/>
                                <wps:cNvSpPr/>
                                <wps:spPr>
                                  <a:xfrm>
                                    <a:off x="0" y="91440"/>
                                    <a:ext cx="1439545" cy="914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7" name="Group 7"/>
                                <wpg:cNvGrpSpPr/>
                                <wpg:grpSpPr>
                                  <a:xfrm>
                                    <a:off x="0" y="0"/>
                                    <a:ext cx="1440065" cy="180975"/>
                                    <a:chOff x="0" y="0"/>
                                    <a:chExt cx="1440065" cy="180975"/>
                                  </a:xfrm>
                                </wpg:grpSpPr>
                                <wps:wsp>
                                  <wps:cNvPr id="2" name="Rectangle 2"/>
                                  <wps:cNvSpPr/>
                                  <wps:spPr>
                                    <a:xfrm>
                                      <a:off x="0" y="0"/>
                                      <a:ext cx="1439545" cy="91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" name="Rectangle 4"/>
                                  <wps:cNvSpPr/>
                                  <wps:spPr>
                                    <a:xfrm>
                                      <a:off x="714895" y="91440"/>
                                      <a:ext cx="719455" cy="8953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tx1">
                                        <a:lumMod val="50000"/>
                                        <a:lumOff val="50000"/>
                                      </a:schemeClr>
                                    </a:solidFill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" name="Rectangle 5"/>
                                  <wps:cNvSpPr/>
                                  <wps:spPr>
                                    <a:xfrm>
                                      <a:off x="0" y="0"/>
                                      <a:ext cx="359410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" name="Rectangle 6"/>
                                  <wps:cNvSpPr/>
                                  <wps:spPr>
                                    <a:xfrm>
                                      <a:off x="1080655" y="0"/>
                                      <a:ext cx="359410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9" o:spid="_x0000_s1026" style="position:absolute;margin-left:321.65pt;margin-top:11.3pt;width:113.35pt;height:14.4pt;z-index:251659264" coordsize="14395,1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">
                      <v:rect id="Rectangle 1" o:spid="_x0000_s1027" style="position:absolute;width:7194;height:9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NDwsAA&#10;AADaAAAADwAAAGRycy9kb3ducmV2LnhtbERPTWsCMRC9F/wPYYTealLBVrZGkVah0FOjB3sbNuMm&#10;djNZNlG3/74RCj0Nj/c5i9UQWnGhPvnIGh4nCgRxHa3nRsN+t32Yg0gZ2WIbmTT8UILVcnS3wMrG&#10;K3/SxeRGlBBOFWpwOXeVlKl2FDBNYkdcuGPsA+YC+0baHq8lPLRyqtSTDOi5NDjs6NVR/W3OQYNh&#10;/2ztx5t3p4MxM3XYfG3WSuv78bB+AZFpyP/iP/e7LfPh9srtyuU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ZNDwsAAAADaAAAADwAAAAAAAAAAAAAAAACYAgAAZHJzL2Rvd25y&#10;ZXYueG1sUEsFBgAAAAAEAAQA9QAAAIUDAAAAAA==&#10;" fillcolor="gray [1629]" strokecolor="black [3213]" strokeweight="1pt"/>
                      <v:group id="Group 8" o:spid="_x0000_s1028" style="position:absolute;width:14395;height:1828" coordsize="14400,18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    <v:rect id="Rectangle 3" o:spid="_x0000_s1029" style="position:absolute;top:914;width:14395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ZvgMMA&#10;AADaAAAADwAAAGRycy9kb3ducmV2LnhtbESPQWuDQBSE74H+h+UFektW2xKCdRUpLfQQsEnM/eG+&#10;qsR9K+6amP76bqGQ4zAz3zBpPpteXGh0nWUF8ToCQVxb3XGjoDp+rLYgnEfW2FsmBTdykGcPixQT&#10;ba+8p8vBNyJA2CWooPV+SKR0dUsG3doOxMH7tqNBH+TYSD3iNcBNL5+iaCMNdhwWWhzoraX6fJiM&#10;gk1Zlras6q+4eN91L9L21fRzUupxORevIDzN/h7+b39qBc/wdyXcAJn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ZvgMMAAADaAAAADwAAAAAAAAAAAAAAAACYAgAAZHJzL2Rv&#10;d25yZXYueG1sUEsFBgAAAAAEAAQA9QAAAIgDAAAAAA==&#10;" filled="f" strokecolor="black [3213]" strokeweight="1.25pt"/>
                        <v:group id="Group 7" o:spid="_x0000_s1030" style="position:absolute;width:14400;height:1809" coordsize="14400,18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  <v:rect id="Rectangle 2" o:spid="_x0000_s1031" style="position:absolute;width:14395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rKG8MA&#10;AADaAAAADwAAAGRycy9kb3ducmV2LnhtbESPQWuDQBSE74H+h+UFekvWhCLFuIqEBnIo2Cbm/nBf&#10;Veq+FXcTbX59tlDocZiZb5g0n00vbjS6zrKCzToCQVxb3XGjoDofVq8gnEfW2FsmBT/kIM+eFikm&#10;2k78SbeTb0SAsEtQQev9kEjp6pYMurUdiIP3ZUeDPsixkXrEKcBNL7dRFEuDHYeFFgfat1R/n65G&#10;QVyWpS2r+mNTvL13L9L21fV+Uep5ORc7EJ5m/x/+ax+1gi38Xgk3QGY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rKG8MAAADaAAAADwAAAAAAAAAAAAAAAACYAgAAZHJzL2Rv&#10;d25yZXYueG1sUEsFBgAAAAAEAAQA9QAAAIgDAAAAAA==&#10;" filled="f" strokecolor="black [3213]" strokeweight="1.25pt"/>
                          <v:rect id="Rectangle 4" o:spid="_x0000_s1032" style="position:absolute;left:7148;top:914;width:7195;height: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TgWsIA&#10;AADaAAAADwAAAGRycy9kb3ducmV2LnhtbESPQUsDMRSE74L/ITyhN5soVcu2aSlaQejJ2EN7e2xe&#10;N6mbl2UT2/XfN4LQ4zAz3zDz5RBacaI++cgaHsYKBHEdredGw/br/X4KImVki21k0vBLCZaL25s5&#10;Vjae+ZNOJjeiQDhVqMHl3FVSptpRwDSOHXHxDrEPmIvsG2l7PBd4aOWjUs8yoOey4LCjV0f1t/kJ&#10;Ggz7F2s3b94dd8Y8qd16v14prUd3w2oGItOQr+H/9ofVMIG/K+UGyMU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5OBawgAAANoAAAAPAAAAAAAAAAAAAAAAAJgCAABkcnMvZG93&#10;bnJldi54bWxQSwUGAAAAAAQABAD1AAAAhwMAAAAA&#10;" fillcolor="gray [1629]" strokecolor="black [3213]" strokeweight="1pt"/>
                          <v:rect id="Rectangle 5" o:spid="_x0000_s1033" style="position:absolute;width:3594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NSb8MA&#10;AADaAAAADwAAAGRycy9kb3ducmV2LnhtbESPQWuDQBSE74H+h+UFektWSxuCdRUpLfQQsEnM/eG+&#10;qsR9K+6amP76bqGQ4zAz3zBpPpteXGh0nWUF8ToCQVxb3XGjoDp+rLYgnEfW2FsmBTdykGcPixQT&#10;ba+8p8vBNyJA2CWooPV+SKR0dUsG3doOxMH7tqNBH+TYSD3iNcBNL5+iaCMNdhwWWhzoraX6fJiM&#10;gk1Zlras6q+4eN91z9L21fRzUupxORevIDzN/h7+b39qBS/wdyXcAJn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NSb8MAAADaAAAADwAAAAAAAAAAAAAAAACYAgAAZHJzL2Rv&#10;d25yZXYueG1sUEsFBgAAAAAEAAQA9QAAAIgDAAAAAA==&#10;" filled="f" strokecolor="black [3213]" strokeweight="1.25pt"/>
                          <v:rect id="Rectangle 6" o:spid="_x0000_s1034" style="position:absolute;left:10806;width:3594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HMGMIA&#10;AADaAAAADwAAAGRycy9kb3ducmV2LnhtbESPQWvCQBSE74L/YXlCb7pRJEjMRkQUPAhp0/T+yD6T&#10;YPZtyK6a9td3CwWPw8w3w6S70XTiQYNrLStYLiIQxJXVLdcKys/TfAPCeWSNnWVS8E0Odtl0kmKi&#10;7ZM/6FH4WoQSdgkqaLzvEyld1ZBBt7A9cfCudjDogxxqqQd8hnLTyVUUxdJgy2GhwZ4ODVW34m4U&#10;xHme27ys3pf746VdS9uV958vpd5m434LwtPoX+F/+qwDB39Xwg2Q2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scwYwgAAANoAAAAPAAAAAAAAAAAAAAAAAJgCAABkcnMvZG93&#10;bnJldi54bWxQSwUGAAAAAAQABAD1AAAAhwMAAAAA&#10;" filled="f" strokecolor="black [3213]" strokeweight="1.25pt"/>
                        </v:group>
                      </v:group>
                    </v:group>
                  </w:pict>
                </mc:Fallback>
              </mc:AlternateContent>
            </w:r>
          </w:p>
          <w:p w:rsidR="00746D68" w:rsidRDefault="00746D68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46D68" w:rsidRDefault="008E2E3B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 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0        400          800       1200      1600 </w:t>
            </w:r>
          </w:p>
          <w:p w:rsidR="00746D68" w:rsidRPr="00422E87" w:rsidRDefault="008E2E3B" w:rsidP="00B850EA">
            <w:pPr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             </w:t>
            </w:r>
            <w:r w:rsidR="00422E87" w:rsidRPr="00422E87">
              <w:rPr>
                <w:rFonts w:ascii="Times New Roman" w:hAnsi="Times New Roman"/>
                <w:sz w:val="20"/>
                <w:szCs w:val="20"/>
              </w:rPr>
              <w:t>Scale   km</w:t>
            </w:r>
            <w:r w:rsidRPr="00422E87">
              <w:rPr>
                <w:rFonts w:ascii="Times New Roman" w:hAnsi="Times New Roman"/>
                <w:sz w:val="20"/>
                <w:szCs w:val="20"/>
              </w:rPr>
              <w:t xml:space="preserve">                                                        </w:t>
            </w:r>
          </w:p>
          <w:p w:rsidR="00746D68" w:rsidRDefault="00746D68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46D68" w:rsidRDefault="00746D68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46D68" w:rsidRDefault="00746D68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46D68" w:rsidRDefault="00746D68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46D68" w:rsidRDefault="00746D68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46D68" w:rsidRDefault="00746D68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46D68" w:rsidRDefault="00746D68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46D68" w:rsidRDefault="00746D68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46D68" w:rsidRDefault="00746D68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46D68" w:rsidRDefault="00746D68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46D68" w:rsidRDefault="00746D68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46D68" w:rsidRDefault="00746D68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46D68" w:rsidRDefault="00746D68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050D1" w:rsidRDefault="00D050D1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050D1" w:rsidRDefault="00D050D1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25745" w:rsidRDefault="00325745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757C02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grid reference of Hyderabad?</w:t>
            </w:r>
          </w:p>
          <w:p w:rsidR="00757C02" w:rsidRDefault="00757C02" w:rsidP="00757C02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757C02" w:rsidRDefault="00757C02" w:rsidP="00757C0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518440A9" wp14:editId="59B161D8">
                      <wp:simplePos x="0" y="0"/>
                      <wp:positionH relativeFrom="column">
                        <wp:posOffset>136525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45697" w:rsidRDefault="00845697" w:rsidP="00757C0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45697" w:rsidRDefault="00845697" w:rsidP="00757C0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45697" w:rsidRDefault="00845697" w:rsidP="00757C0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45697" w:rsidRDefault="00845697" w:rsidP="00757C0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8" o:spid="_x0000_s1038" style="position:absolute;margin-left:10.75pt;margin-top:.5pt;width:343.5pt;height:9pt;z-index:25166131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">
                      <v:roundrect id="AutoShape 3" o:spid="_x0000_s1039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PdxMMA&#10;AADbAAAADwAAAGRycy9kb3ducmV2LnhtbERPTWvCQBC9C/0PyxS8iG7qwcaYjUhLRS9Creh1yI5J&#10;aHY2ZLdJ7K/vCgVv83ifk64HU4uOWldZVvAyi0AQ51ZXXCg4fX1MYxDOI2usLZOCGzlYZ0+jFBNt&#10;e/6k7ugLEULYJaig9L5JpHR5SQbdzDbEgbva1qAPsC2kbrEP4aaW8yhaSIMVh4YSG3orKf8+/hgF&#10;8S025+582F5oz/3770G/biZLpcbPw2YFwtPgH+J/906H+Qu4/xIO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PdxMMAAADbAAAADwAAAAAAAAAAAAAAAACYAgAAZHJzL2Rv&#10;d25yZXYueG1sUEsFBgAAAAAEAAQA9QAAAIgDAAAAAA==&#10;" strokecolor="windowText" strokeweight="1pt">
                        <v:textbox>
                          <w:txbxContent>
                            <w:p w:rsidR="00845697" w:rsidRDefault="00845697" w:rsidP="00757C0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40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94X8MA&#10;AADbAAAADwAAAGRycy9kb3ducmV2LnhtbERPTWvCQBC9C/0PyxS8iG70oGmajUilYi9C06LXITtN&#10;QrOzIbtNor++Wyh4m8f7nHQ7mkb01LnasoLlIgJBXFhdc6ng8+N1HoNwHlljY5kUXMnBNnuYpJho&#10;O/A79bkvRQhhl6CCyvs2kdIVFRl0C9sSB+7LdgZ9gF0pdYdDCDeNXEXRWhqsOTRU2NJLRcV3/mMU&#10;xNfYnPvz6XChNx72t5Pe7GZPSk0fx90zCE+jv4v/3Ucd5m/g75dwgM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94X8MAAADbAAAADwAAAAAAAAAAAAAAAACYAgAAZHJzL2Rv&#10;d25yZXYueG1sUEsFBgAAAAAEAAQA9QAAAIgDAAAAAA==&#10;" strokecolor="windowText" strokeweight="1pt">
                        <v:textbox>
                          <w:txbxContent>
                            <w:p w:rsidR="00845697" w:rsidRDefault="00845697" w:rsidP="00757C0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41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DsLcUA&#10;AADb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fIGVX2QA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wOwtxQAAANsAAAAPAAAAAAAAAAAAAAAAAJgCAABkcnMv&#10;ZG93bnJldi54bWxQSwUGAAAAAAQABAD1AAAAigMAAAAA&#10;" strokecolor="windowText" strokeweight="1pt">
                        <v:textbox>
                          <w:txbxContent>
                            <w:p w:rsidR="00845697" w:rsidRDefault="00845697" w:rsidP="00757C0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42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xJtsMA&#10;AADbAAAADwAAAGRycy9kb3ducmV2LnhtbERPTWvCQBC9F/oflin0UsymPWiMWUVaWvQiNBW9Dtkx&#10;CWZnQ3abxP76riB4m8f7nGw1mkb01LnasoLXKAZBXFhdc6lg//M5SUA4j6yxsUwKLuRgtXx8yDDV&#10;duBv6nNfihDCLkUFlfdtKqUrKjLoItsSB+5kO4M+wK6UusMhhJtGvsXxVBqsOTRU2NJ7RcU5/zUK&#10;kktiDv1h93WkLQ8ffzs9W7/MlXp+GtcLEJ5Gfxff3Bsd5s/h+ks4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YxJtsMAAADbAAAADwAAAAAAAAAAAAAAAACYAgAAZHJzL2Rv&#10;d25yZXYueG1sUEsFBgAAAAAEAAQA9QAAAIgDAAAAAA==&#10;" strokecolor="windowText" strokeweight="1pt">
                        <v:textbox>
                          <w:txbxContent>
                            <w:p w:rsidR="00845697" w:rsidRDefault="00845697" w:rsidP="00757C0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D5                                E4                                  E5            </w:t>
            </w:r>
            <w:r w:rsidR="0042450B">
              <w:rPr>
                <w:rFonts w:ascii="Times New Roman" w:hAnsi="Times New Roman"/>
                <w:sz w:val="24"/>
                <w:szCs w:val="24"/>
              </w:rPr>
              <w:t xml:space="preserve">                  E6</w:t>
            </w:r>
          </w:p>
          <w:p w:rsidR="00757C02" w:rsidRDefault="00757C02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757C02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city is located at grid reference F3?</w:t>
            </w:r>
          </w:p>
          <w:p w:rsidR="00757C02" w:rsidRDefault="00757C02" w:rsidP="00757C02">
            <w:pPr>
              <w:rPr>
                <w:rFonts w:ascii="Times New Roman" w:hAnsi="Times New Roman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5037C21" wp14:editId="71BDBD9A">
                      <wp:simplePos x="0" y="0"/>
                      <wp:positionH relativeFrom="column">
                        <wp:posOffset>2382173</wp:posOffset>
                      </wp:positionH>
                      <wp:positionV relativeFrom="paragraph">
                        <wp:posOffset>99349</wp:posOffset>
                      </wp:positionV>
                      <wp:extent cx="1704109" cy="373380"/>
                      <wp:effectExtent l="0" t="0" r="10795" b="26670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04109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4" o:spid="_x0000_s1026" style="position:absolute;margin-left:187.55pt;margin-top:7.8pt;width:134.2pt;height:29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" filled="f" strokecolor="black [3213]" strokeweight="1.5pt"/>
                  </w:pict>
                </mc:Fallback>
              </mc:AlternateContent>
            </w:r>
          </w:p>
          <w:p w:rsidR="00757C02" w:rsidRDefault="00757C02" w:rsidP="00757C02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                                                      </w:t>
            </w:r>
          </w:p>
          <w:p w:rsidR="00757C02" w:rsidRDefault="00757C02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42450B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city is south west of Kathmandu and South of Islamabad?</w:t>
            </w:r>
          </w:p>
          <w:p w:rsidR="0042450B" w:rsidRDefault="0042450B" w:rsidP="0042450B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42450B" w:rsidRDefault="0042450B" w:rsidP="0042450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171F9EF4" wp14:editId="3321C099">
                      <wp:simplePos x="0" y="0"/>
                      <wp:positionH relativeFrom="column">
                        <wp:posOffset>136525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10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45697" w:rsidRDefault="00845697" w:rsidP="0042450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45697" w:rsidRDefault="00845697" w:rsidP="0042450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45697" w:rsidRDefault="00845697" w:rsidP="0042450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45697" w:rsidRDefault="00845697" w:rsidP="0042450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0" o:spid="_x0000_s1043" style="position:absolute;margin-left:10.75pt;margin-top:.5pt;width:343.5pt;height:9pt;z-index:25166540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">
                      <v:roundrect id="AutoShape 3" o:spid="_x0000_s1044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oqlsEA&#10;AADbAAAADwAAAGRycy9kb3ducmV2LnhtbERPy4rCMBTdD/gP4QpuBk114dRqFHFQnI3gA91emmtb&#10;bG5Kk2mrXz9ZDLg8nPdi1ZlSNFS7wrKC8SgCQZxaXXCm4HLeDmMQziNrLC2Tgic5WC17HwtMtG35&#10;SM3JZyKEsEtQQe59lUjp0pwMupGtiAN3t7VBH2CdSV1jG8JNKSdRNJUGCw4NOVa0ySl9nH6NgvgZ&#10;m2tzPexu9MPt9+ugv9afM6UG/W49B+Gp82/xv3uvFUzC+vAl/AC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aKpbBAAAA2wAAAA8AAAAAAAAAAAAAAAAAmAIAAGRycy9kb3du&#10;cmV2LnhtbFBLBQYAAAAABAAEAPUAAACGAwAAAAA=&#10;" strokecolor="windowText" strokeweight="1pt">
                        <v:textbox>
                          <w:txbxContent>
                            <w:p w:rsidR="00845697" w:rsidRDefault="00845697" w:rsidP="0042450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45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aPDcQA&#10;AADbAAAADwAAAGRycy9kb3ducmV2LnhtbESPQWvCQBSE70L/w/IKXkQ3etCYuoq0KHoRaou9PrLP&#10;JJh9G7JrEv31riD0OMzMN8xi1ZlSNFS7wrKC8SgCQZxaXXCm4PdnM4xBOI+ssbRMCm7kYLV86y0w&#10;0bblb2qOPhMBwi5BBbn3VSKlS3My6Ea2Ig7e2dYGfZB1JnWNbYCbUk6iaCoNFhwWcqzoM6f0crwa&#10;BfEtNqfmdNj+0Z7br/tBz9aDuVL99279AcJT5//Dr/ZOK5iM4fkl/A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Wjw3EAAAA2wAAAA8AAAAAAAAAAAAAAAAAmAIAAGRycy9k&#10;b3ducmV2LnhtbFBLBQYAAAAABAAEAPUAAACJAwAAAAA=&#10;" strokecolor="windowText" strokeweight="1pt">
                        <v:textbox>
                          <w:txbxContent>
                            <w:p w:rsidR="00845697" w:rsidRDefault="00845697" w:rsidP="0042450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46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QResUA&#10;AADbAAAADwAAAGRycy9kb3ducmV2LnhtbESPQWvCQBSE70L/w/KEXqTZmENNY1aRSkt7EWqLvT6y&#10;zySYfRuy2yT6692C4HGYmW+YfD2aRvTUudqygnkUgyAurK65VPDz/faUgnAeWWNjmRScycF69TDJ&#10;MdN24C/q974UAcIuQwWV920mpSsqMugi2xIH72g7gz7IrpS6wyHATSOTOH6WBmsOCxW29FpRcdr/&#10;GQXpOTWH/rB7/6VPHraXnV5sZi9KPU7HzRKEp9Hfw7f2h1aQJPD/JfwAub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RBF6xQAAANsAAAAPAAAAAAAAAAAAAAAAAJgCAABkcnMv&#10;ZG93bnJldi54bWxQSwUGAAAAAAQABAD1AAAAigMAAAAA&#10;" strokecolor="windowText" strokeweight="1pt">
                        <v:textbox>
                          <w:txbxContent>
                            <w:p w:rsidR="00845697" w:rsidRDefault="00845697" w:rsidP="0042450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47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i04cQA&#10;AADbAAAADwAAAGRycy9kb3ducmV2LnhtbESPQWvCQBSE7wX/w/IEL0U3Wqgxuoq0KPUiVEWvj+wz&#10;CWbfhuyaxP76rlDocZiZb5jFqjOlaKh2hWUF41EEgji1uuBMwem4GcYgnEfWWFomBQ9ysFr2XhaY&#10;aNvyNzUHn4kAYZeggtz7KpHSpTkZdCNbEQfvamuDPsg6k7rGNsBNKSdR9C4NFhwWcqzoI6f0drgb&#10;BfEjNufmvN9eaMft589eT9evM6UG/W49B+Gp8//hv/aXVjB5g+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ItOHEAAAA2wAAAA8AAAAAAAAAAAAAAAAAmAIAAGRycy9k&#10;b3ducmV2LnhtbFBLBQYAAAAABAAEAPUAAACJAwAAAAA=&#10;" strokecolor="windowText" strokeweight="1pt">
                        <v:textbox>
                          <w:txbxContent>
                            <w:p w:rsidR="00845697" w:rsidRDefault="00845697" w:rsidP="0042450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Bangalore                   Dhaka                          Hyderabad                    Mumbai            </w:t>
            </w:r>
          </w:p>
          <w:p w:rsidR="0042450B" w:rsidRDefault="0042450B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050D1" w:rsidRDefault="00D20BE8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</w:t>
            </w:r>
            <w:r w:rsidR="00D050D1">
              <w:rPr>
                <w:rFonts w:ascii="Times New Roman" w:hAnsi="Times New Roman"/>
                <w:sz w:val="24"/>
                <w:szCs w:val="24"/>
              </w:rPr>
              <w:t>hat is the distance from Kabul to Kolkata, correct to the nearest 200 km?</w:t>
            </w:r>
          </w:p>
          <w:p w:rsidR="00D050D1" w:rsidRDefault="00D050D1" w:rsidP="00D050D1">
            <w:pPr>
              <w:rPr>
                <w:rFonts w:ascii="Times New Roman" w:hAnsi="Times New Roman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0E66BC6" wp14:editId="12C15BA1">
                      <wp:simplePos x="0" y="0"/>
                      <wp:positionH relativeFrom="column">
                        <wp:posOffset>2140585</wp:posOffset>
                      </wp:positionH>
                      <wp:positionV relativeFrom="paragraph">
                        <wp:posOffset>94615</wp:posOffset>
                      </wp:positionV>
                      <wp:extent cx="992505" cy="373380"/>
                      <wp:effectExtent l="0" t="0" r="17145" b="26670"/>
                      <wp:wrapNone/>
                      <wp:docPr id="24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250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4" o:spid="_x0000_s1026" style="position:absolute;margin-left:168.55pt;margin-top:7.45pt;width:78.15pt;height:29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" filled="f" strokecolor="black [3213]" strokeweight="1.5pt"/>
                  </w:pict>
                </mc:Fallback>
              </mc:AlternateContent>
            </w:r>
          </w:p>
          <w:p w:rsidR="00D050D1" w:rsidRDefault="00D050D1" w:rsidP="00D050D1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                                                      km</w:t>
            </w:r>
          </w:p>
          <w:p w:rsidR="00D050D1" w:rsidRDefault="00D050D1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D050D1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city is about 1 000 km NW of Delhi?</w:t>
            </w:r>
          </w:p>
          <w:p w:rsidR="00D050D1" w:rsidRDefault="00D050D1" w:rsidP="00D050D1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D050D1" w:rsidRDefault="00D050D1" w:rsidP="00D050D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1EE4FB05" wp14:editId="517EA5E3">
                      <wp:simplePos x="0" y="0"/>
                      <wp:positionH relativeFrom="column">
                        <wp:posOffset>136525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31" name="Group 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6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45697" w:rsidRDefault="00845697" w:rsidP="00D050D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45697" w:rsidRDefault="00845697" w:rsidP="00D050D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45697" w:rsidRDefault="00845697" w:rsidP="00D050D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45697" w:rsidRDefault="00845697" w:rsidP="00D050D1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31" o:spid="_x0000_s1048" style="position:absolute;margin-left:10.75pt;margin-top:.5pt;width:343.5pt;height:9pt;z-index:25166950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">
                      <v:roundrect id="AutoShape 3" o:spid="_x0000_s1049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uVVcUA&#10;AADbAAAADwAAAGRycy9kb3ducmV2LnhtbESPQWvCQBSE70L/w/IEL9JsKsXGNKtIi6VeBG3R6yP7&#10;mgSzb0N2TWJ/fbcgeBxm5hsmWw2mFh21rrKs4CmKQRDnVldcKPj+2jwmIJxH1lhbJgVXcrBaPowy&#10;TLXteU/dwRciQNilqKD0vkmldHlJBl1kG+Lg/djWoA+yLaRusQ9wU8tZHM+lwYrDQokNvZWUnw8X&#10;oyC5JubYHXcfJ9py//670y/r6UKpyXhYv4LwNPh7+Nb+1Armz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i5VVxQAAANsAAAAPAAAAAAAAAAAAAAAAAJgCAABkcnMv&#10;ZG93bnJldi54bWxQSwUGAAAAAAQABAD1AAAAigMAAAAA&#10;" strokecolor="windowText" strokeweight="1pt">
                        <v:textbox>
                          <w:txbxContent>
                            <w:p w:rsidR="00845697" w:rsidRDefault="00845697" w:rsidP="00D050D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50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cwzsUA&#10;AADbAAAADwAAAGRycy9kb3ducmV2LnhtbESPQWvCQBSE70L/w/IEL9JsKtTGNKtIi6VeBG3R6yP7&#10;mgSzb0N2TWJ/fbcgeBxm5hsmWw2mFh21rrKs4CmKQRDnVldcKPj+2jwmIJxH1lhbJgVXcrBaPowy&#10;TLXteU/dwRciQNilqKD0vkmldHlJBl1kG+Lg/djWoA+yLaRusQ9wU8tZHM+lwYrDQokNvZWUnw8X&#10;oyC5JubYHXcfJ9py//670y/r6UKpyXhYv4LwNPh7+Nb+1Armz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xzDOxQAAANsAAAAPAAAAAAAAAAAAAAAAAJgCAABkcnMv&#10;ZG93bnJldi54bWxQSwUGAAAAAAQABAD1AAAAigMAAAAA&#10;" strokecolor="windowText" strokeweight="1pt">
                        <v:textbox>
                          <w:txbxContent>
                            <w:p w:rsidR="00845697" w:rsidRDefault="00845697" w:rsidP="00D050D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51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WuucUA&#10;AADbAAAADwAAAGRycy9kb3ducmV2LnhtbESPQWvCQBSE74X+h+UJvRSzsYc0xqwilZZ6EWpFr4/s&#10;Mwlm34bsNon99V2h4HGYmW+YfDWaRvTUudqyglkUgyAurK65VHD4fp+mIJxH1thYJgVXcrBaPj7k&#10;mGk78Bf1e1+KAGGXoYLK+zaT0hUVGXSRbYmDd7adQR9kV0rd4RDgppEvcZxIgzWHhQpbequouOx/&#10;jIL0mppjf9x9nGjLw+Z3p1/Xz3OlnibjegHC0+jv4f/2p1aQJHD7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a65xQAAANsAAAAPAAAAAAAAAAAAAAAAAJgCAABkcnMv&#10;ZG93bnJldi54bWxQSwUGAAAAAAQABAD1AAAAigMAAAAA&#10;" strokecolor="windowText" strokeweight="1pt">
                        <v:textbox>
                          <w:txbxContent>
                            <w:p w:rsidR="00845697" w:rsidRDefault="00845697" w:rsidP="00D050D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52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kLIsUA&#10;AADbAAAADwAAAGRycy9kb3ducmV2LnhtbESPT2vCQBTE7wW/w/KEXopu9KAxdRVRLPUi+Ad7fWRf&#10;k9Ds25Bdk9hP7wqCx2FmfsPMl50pRUO1KywrGA0jEMSp1QVnCs6n7SAG4TyyxtIyKbiRg+Wi9zbH&#10;RNuWD9QcfSYChF2CCnLvq0RKl+Zk0A1tRRy8X1sb9EHWmdQ1tgFuSjmOook0WHBYyLGidU7p3/Fq&#10;FMS32Fyay/7rh3bcbv73err6mCn13u9WnyA8df4Vfra/tYLJFB5fwg+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WQsixQAAANsAAAAPAAAAAAAAAAAAAAAAAJgCAABkcnMv&#10;ZG93bnJldi54bWxQSwUGAAAAAAQABAD1AAAAigMAAAAA&#10;" strokecolor="windowText" strokeweight="1pt">
                        <v:textbox>
                          <w:txbxContent>
                            <w:p w:rsidR="00845697" w:rsidRDefault="00845697" w:rsidP="00D050D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Kabul                         Karachi                        Kathmandu                    Kolkata            </w:t>
            </w:r>
          </w:p>
          <w:p w:rsidR="00D050D1" w:rsidRDefault="00D050D1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41784F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Lhasa is</w:t>
            </w:r>
            <w:r w:rsidR="00D44A44">
              <w:rPr>
                <w:rFonts w:ascii="Times New Roman" w:hAnsi="Times New Roman"/>
                <w:sz w:val="24"/>
                <w:szCs w:val="24"/>
              </w:rPr>
              <w:t xml:space="preserve"> NE of Hyderabad and around 800 km form Dhaka. What would be its grid reference?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D44A44" w:rsidRDefault="00D44A44" w:rsidP="00D44A44">
            <w:pPr>
              <w:rPr>
                <w:rFonts w:ascii="Times New Roman" w:hAnsi="Times New Roman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2AEE2B7" wp14:editId="0A3C3384">
                      <wp:simplePos x="0" y="0"/>
                      <wp:positionH relativeFrom="column">
                        <wp:posOffset>2140585</wp:posOffset>
                      </wp:positionH>
                      <wp:positionV relativeFrom="paragraph">
                        <wp:posOffset>94615</wp:posOffset>
                      </wp:positionV>
                      <wp:extent cx="992505" cy="373380"/>
                      <wp:effectExtent l="0" t="0" r="17145" b="26670"/>
                      <wp:wrapNone/>
                      <wp:docPr id="68" name="Rectangl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250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8" o:spid="_x0000_s1026" style="position:absolute;margin-left:168.55pt;margin-top:7.45pt;width:78.15pt;height:29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" filled="f" strokecolor="black [3213]" strokeweight="1.5pt"/>
                  </w:pict>
                </mc:Fallback>
              </mc:AlternateContent>
            </w:r>
          </w:p>
          <w:p w:rsidR="00D44A44" w:rsidRDefault="00D44A44" w:rsidP="00D44A44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                                                     </w:t>
            </w:r>
          </w:p>
          <w:p w:rsidR="00D44A44" w:rsidRDefault="00D44A44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E157A4" w:rsidRDefault="00325745" w:rsidP="00E157A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157A4" w:rsidRDefault="004B7A8F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Questions 11 – 15 refer to the map of Auto Island Shown below.</w:t>
            </w:r>
          </w:p>
          <w:p w:rsidR="00E157A4" w:rsidRDefault="002060EB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46" type="#_x0000_t75" style="position:absolute;margin-left:7.5pt;margin-top:11.9pt;width:422.25pt;height:430.4pt;z-index:251689984;mso-position-horizontal-relative:text;mso-position-vertical-relative:text">
                  <v:imagedata r:id="rId13" o:title=""/>
                </v:shape>
                <o:OLEObject Type="Embed" ProgID="FXDraw3.Document" ShapeID="_x0000_s1046" DrawAspect="Content" ObjectID="_1423030661" r:id="rId14"/>
              </w:pict>
            </w:r>
          </w:p>
          <w:p w:rsidR="004B7A8F" w:rsidRDefault="004B7A8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B7A8F" w:rsidRDefault="004B7A8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B7A8F" w:rsidRDefault="004B7A8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B7A8F" w:rsidRDefault="004B7A8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B7A8F" w:rsidRDefault="004B7A8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B7A8F" w:rsidRDefault="004B7A8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B7A8F" w:rsidRDefault="004B7A8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B7A8F" w:rsidRDefault="004B7A8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B7A8F" w:rsidRDefault="004B7A8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B7A8F" w:rsidRDefault="004B7A8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B7A8F" w:rsidRDefault="004B7A8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B7A8F" w:rsidRDefault="004B7A8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B7A8F" w:rsidRDefault="004B7A8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B7A8F" w:rsidRDefault="004B7A8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B7A8F" w:rsidRDefault="004B7A8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B7A8F" w:rsidRDefault="004B7A8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B7A8F" w:rsidRDefault="004B7A8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B7A8F" w:rsidRDefault="004B7A8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B7A8F" w:rsidRDefault="004B7A8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B7A8F" w:rsidRDefault="004B7A8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B7A8F" w:rsidRDefault="004B7A8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B7A8F" w:rsidRDefault="004B7A8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B7A8F" w:rsidRDefault="004B7A8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B7A8F" w:rsidRDefault="004B7A8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B7A8F" w:rsidRDefault="004B7A8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B7A8F" w:rsidRDefault="004B7A8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B7A8F" w:rsidRDefault="004B7A8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B7A8F" w:rsidRDefault="004B7A8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B7A8F" w:rsidRDefault="004B7A8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B7A8F" w:rsidRDefault="004B7A8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157A4" w:rsidRDefault="00E157A4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B26E5E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How far in a straight line is it from Hummer to </w:t>
            </w:r>
            <w:r w:rsidR="00D20BE8">
              <w:rPr>
                <w:rFonts w:ascii="Times New Roman" w:hAnsi="Times New Roman"/>
                <w:sz w:val="24"/>
                <w:szCs w:val="24"/>
              </w:rPr>
              <w:t>Falcon Bay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B26E5E" w:rsidRDefault="00B26E5E" w:rsidP="00B26E5E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B26E5E" w:rsidRDefault="00B26E5E" w:rsidP="00B26E5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4080" behindDoc="0" locked="0" layoutInCell="1" allowOverlap="1" wp14:anchorId="429108CD" wp14:editId="510B73A2">
                      <wp:simplePos x="0" y="0"/>
                      <wp:positionH relativeFrom="column">
                        <wp:posOffset>136525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83" name="Group 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6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45697" w:rsidRDefault="00845697" w:rsidP="00B26E5E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45697" w:rsidRDefault="00845697" w:rsidP="00B26E5E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45697" w:rsidRDefault="00845697" w:rsidP="00B26E5E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45697" w:rsidRDefault="00845697" w:rsidP="00B26E5E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83" o:spid="_x0000_s1053" style="position:absolute;margin-left:10.75pt;margin-top:.5pt;width:343.5pt;height:9pt;z-index:25169408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">
                      <v:roundrect id="AutoShape 3" o:spid="_x0000_s1054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6ousUA&#10;AADbAAAADwAAAGRycy9kb3ducmV2LnhtbESPQWvCQBSE74X+h+UVeim6qQcbYzYilZZ6EZoWvT6y&#10;zySYfRuyaxL99a5Q6HGYmW+YdDWaRvTUudqygtdpBIK4sLrmUsHvz8ckBuE8ssbGMim4kINV9viQ&#10;YqLtwN/U574UAcIuQQWV920ipSsqMuimtiUO3tF2Bn2QXSl1h0OAm0bOomguDdYcFips6b2i4pSf&#10;jYL4Ept9v999HmjLw+a602/rl4VSz0/jegnC0+j/w3/tL61gPoP7l/ADZH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Lqi6xQAAANsAAAAPAAAAAAAAAAAAAAAAAJgCAABkcnMv&#10;ZG93bnJldi54bWxQSwUGAAAAAAQABAD1AAAAigMAAAAA&#10;" strokecolor="windowText" strokeweight="1pt">
                        <v:textbox>
                          <w:txbxContent>
                            <w:p w:rsidR="00845697" w:rsidRDefault="00845697" w:rsidP="00B26E5E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55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INIcUA&#10;AADbAAAADwAAAGRycy9kb3ducmV2LnhtbESPQWvCQBSE70L/w/IEL9JsasHGNKtIi6VeBG3R6yP7&#10;mgSzb0N2TWJ/fbcgeBxm5hsmWw2mFh21rrKs4CmKQRDnVldcKPj+2jwmIJxH1lhbJgVXcrBaPowy&#10;TLXteU/dwRciQNilqKD0vkmldHlJBl1kG+Lg/djWoA+yLaRusQ9wU8tZHM+lwYrDQokNvZWUnw8X&#10;oyC5JubYHXcfJ9py//670y/r6UKpyXhYv4LwNPh7+Nb+1Armz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Yg0hxQAAANsAAAAPAAAAAAAAAAAAAAAAAJgCAABkcnMv&#10;ZG93bnJldi54bWxQSwUGAAAAAAQABAD1AAAAigMAAAAA&#10;" strokecolor="windowText" strokeweight="1pt">
                        <v:textbox>
                          <w:txbxContent>
                            <w:p w:rsidR="00845697" w:rsidRDefault="00845697" w:rsidP="00B26E5E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56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dzr8UA&#10;AADbAAAADwAAAGRycy9kb3ducmV2LnhtbESPQWvCQBSE70L/w/IKXqRuWsTG1E2QFsVehFqx10f2&#10;NQnNvg3ZNYn+ercgeBxmvhlmmQ2mFh21rrKs4HkagSDOra64UHD4Xj/FIJxH1lhbJgVncpClD6Ml&#10;Jtr2/EXd3hcilLBLUEHpfZNI6fKSDLqpbYiD92tbgz7ItpC6xT6Um1q+RNFcGqw4LJTY0HtJ+d/+&#10;ZBTE59gcu+Nu80Of3H9cdvp1NVkoNX4cVm8gPA3+Hr7RWx24Gfx/CT9Ap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h3OvxQAAANsAAAAPAAAAAAAAAAAAAAAAAJgCAABkcnMv&#10;ZG93bnJldi54bWxQSwUGAAAAAAQABAD1AAAAigMAAAAA&#10;" strokecolor="windowText" strokeweight="1pt">
                        <v:textbox>
                          <w:txbxContent>
                            <w:p w:rsidR="00845697" w:rsidRDefault="00845697" w:rsidP="00B26E5E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57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vWNMUA&#10;AADbAAAADwAAAGRycy9kb3ducmV2LnhtbESPQWvCQBSE70L/w/IKXqRuWtDG1E2QFsVehFqx10f2&#10;NQnNvg3ZNYn+ercgeBxmvhlmmQ2mFh21rrKs4HkagSDOra64UHD4Xj/FIJxH1lhbJgVncpClD6Ml&#10;Jtr2/EXd3hcilLBLUEHpfZNI6fKSDLqpbYiD92tbgz7ItpC6xT6Um1q+RNFcGqw4LJTY0HtJ+d/+&#10;ZBTE59gcu+Nu80Of3H9cdvp1NVkoNX4cVm8gPA3+Hr7RWx24Gfx/CT9Ap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y9Y0xQAAANsAAAAPAAAAAAAAAAAAAAAAAJgCAABkcnMv&#10;ZG93bnJldi54bWxQSwUGAAAAAAQABAD1AAAAigMAAAAA&#10;" strokecolor="windowText" strokeweight="1pt">
                        <v:textbox>
                          <w:txbxContent>
                            <w:p w:rsidR="00845697" w:rsidRDefault="00845697" w:rsidP="00B26E5E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3.5 km                         20 km                          25 km                           35 km           </w:t>
            </w:r>
          </w:p>
          <w:p w:rsidR="00B26E5E" w:rsidRPr="00B26E5E" w:rsidRDefault="00B26E5E" w:rsidP="00B850EA">
            <w:pPr>
              <w:rPr>
                <w:rFonts w:ascii="Times New Roman" w:hAnsi="Times New Roman"/>
                <w:sz w:val="14"/>
                <w:szCs w:val="24"/>
              </w:rPr>
            </w:pPr>
          </w:p>
        </w:tc>
      </w:tr>
      <w:tr w:rsidR="00B26E5E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B26E5E" w:rsidRPr="001B3341" w:rsidRDefault="00B26E5E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26E5E" w:rsidRDefault="00B26E5E" w:rsidP="0084569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town is south-west of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Jeap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and 35 km from Isuzu Point?</w:t>
            </w:r>
          </w:p>
          <w:p w:rsidR="00B26E5E" w:rsidRDefault="00B26E5E" w:rsidP="00845697"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3F5FF03C" wp14:editId="5E8FF43A">
                      <wp:simplePos x="0" y="0"/>
                      <wp:positionH relativeFrom="column">
                        <wp:posOffset>2378075</wp:posOffset>
                      </wp:positionH>
                      <wp:positionV relativeFrom="paragraph">
                        <wp:posOffset>142875</wp:posOffset>
                      </wp:positionV>
                      <wp:extent cx="1895475" cy="373380"/>
                      <wp:effectExtent l="0" t="0" r="28575" b="26670"/>
                      <wp:wrapNone/>
                      <wp:docPr id="82" name="Rectangle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9547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82" o:spid="_x0000_s1026" style="position:absolute;margin-left:187.25pt;margin-top:11.25pt;width:149.25pt;height:29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" filled="f" strokecolor="black [3213]" strokeweight="1.5pt"/>
                  </w:pict>
                </mc:Fallback>
              </mc:AlternateContent>
            </w:r>
          </w:p>
          <w:p w:rsidR="00B26E5E" w:rsidRDefault="00B26E5E" w:rsidP="00845697">
            <w:pPr>
              <w:rPr>
                <w:rFonts w:ascii="Times New Roman" w:hAnsi="Times New Roman"/>
              </w:rPr>
            </w:pPr>
          </w:p>
          <w:p w:rsidR="00B26E5E" w:rsidRDefault="00B26E5E" w:rsidP="00845697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                                                      </w:t>
            </w:r>
          </w:p>
          <w:p w:rsidR="00B26E5E" w:rsidRPr="00B26E5E" w:rsidRDefault="00B26E5E" w:rsidP="00845697">
            <w:pPr>
              <w:rPr>
                <w:rFonts w:ascii="Times New Roman" w:hAnsi="Times New Roman"/>
                <w:sz w:val="16"/>
                <w:szCs w:val="24"/>
              </w:rPr>
            </w:pPr>
          </w:p>
        </w:tc>
      </w:tr>
      <w:tr w:rsidR="00B26E5E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B26E5E" w:rsidRPr="001B3341" w:rsidRDefault="00B26E5E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26E5E" w:rsidRDefault="00B26E5E" w:rsidP="00B850EA">
            <w:pPr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 xml:space="preserve">How far apart </w:t>
            </w:r>
            <w:proofErr w:type="gramStart"/>
            <w:r>
              <w:rPr>
                <w:rFonts w:ascii="Times New Roman" w:hAnsi="Times New Roman"/>
                <w:szCs w:val="24"/>
              </w:rPr>
              <w:t>are the two towns</w:t>
            </w:r>
            <w:r w:rsidR="00A03EC6">
              <w:rPr>
                <w:rFonts w:ascii="Times New Roman" w:hAnsi="Times New Roman"/>
                <w:szCs w:val="24"/>
              </w:rPr>
              <w:t xml:space="preserve"> which have</w:t>
            </w:r>
            <w:r>
              <w:rPr>
                <w:rFonts w:ascii="Times New Roman" w:hAnsi="Times New Roman"/>
                <w:szCs w:val="24"/>
              </w:rPr>
              <w:t xml:space="preserve"> grid</w:t>
            </w:r>
            <w:proofErr w:type="gramEnd"/>
            <w:r>
              <w:rPr>
                <w:rFonts w:ascii="Times New Roman" w:hAnsi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4"/>
              </w:rPr>
              <w:t>refences</w:t>
            </w:r>
            <w:proofErr w:type="spellEnd"/>
            <w:r>
              <w:rPr>
                <w:rFonts w:ascii="Times New Roman" w:hAnsi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Cs w:val="24"/>
              </w:rPr>
              <w:t>Cw</w:t>
            </w:r>
            <w:proofErr w:type="spellEnd"/>
            <w:r>
              <w:rPr>
                <w:rFonts w:ascii="Times New Roman" w:hAnsi="Times New Roman"/>
                <w:szCs w:val="24"/>
              </w:rPr>
              <w:t xml:space="preserve"> and </w:t>
            </w:r>
            <w:proofErr w:type="spellStart"/>
            <w:r>
              <w:rPr>
                <w:rFonts w:ascii="Times New Roman" w:hAnsi="Times New Roman"/>
                <w:szCs w:val="24"/>
              </w:rPr>
              <w:t>Bx</w:t>
            </w:r>
            <w:proofErr w:type="spellEnd"/>
            <w:r w:rsidR="00845697">
              <w:rPr>
                <w:rFonts w:ascii="Times New Roman" w:hAnsi="Times New Roman"/>
                <w:szCs w:val="24"/>
              </w:rPr>
              <w:t>? (Answer to the nearest 5 km.)</w:t>
            </w:r>
          </w:p>
          <w:p w:rsidR="00A03EC6" w:rsidRDefault="00A03EC6" w:rsidP="00A03EC6"/>
          <w:p w:rsidR="00A03EC6" w:rsidRDefault="00A03EC6" w:rsidP="00A03EC6">
            <w:pPr>
              <w:rPr>
                <w:rFonts w:ascii="Times New Roman" w:hAnsi="Times New Roman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3994B62" wp14:editId="3AEDC12C">
                      <wp:simplePos x="0" y="0"/>
                      <wp:positionH relativeFrom="column">
                        <wp:posOffset>2381250</wp:posOffset>
                      </wp:positionH>
                      <wp:positionV relativeFrom="paragraph">
                        <wp:posOffset>97155</wp:posOffset>
                      </wp:positionV>
                      <wp:extent cx="754380" cy="373380"/>
                      <wp:effectExtent l="0" t="0" r="26670" b="26670"/>
                      <wp:wrapNone/>
                      <wp:docPr id="86" name="Rectangle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86" o:spid="_x0000_s1026" style="position:absolute;margin-left:187.5pt;margin-top:7.65pt;width:59.4pt;height:29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" filled="f" strokecolor="black [3213]" strokeweight="1.5pt"/>
                  </w:pict>
                </mc:Fallback>
              </mc:AlternateContent>
            </w:r>
          </w:p>
          <w:p w:rsidR="00A03EC6" w:rsidRDefault="00A03EC6" w:rsidP="00A03EC6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                                                      km</w:t>
            </w:r>
          </w:p>
          <w:p w:rsidR="00A03EC6" w:rsidRPr="00B26E5E" w:rsidRDefault="00A03EC6" w:rsidP="00B850EA">
            <w:pPr>
              <w:rPr>
                <w:rFonts w:ascii="Times New Roman" w:hAnsi="Times New Roman"/>
                <w:szCs w:val="24"/>
              </w:rPr>
            </w:pPr>
          </w:p>
        </w:tc>
      </w:tr>
      <w:tr w:rsidR="00B26E5E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B26E5E" w:rsidRPr="001B3341" w:rsidRDefault="00B26E5E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26E5E" w:rsidRDefault="00A03EC6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would be the shortest route to get from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Beema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to Dodge?</w:t>
            </w:r>
          </w:p>
          <w:p w:rsidR="00A03EC6" w:rsidRDefault="00A03EC6" w:rsidP="00A03EC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03EC6" w:rsidRDefault="00A03EC6" w:rsidP="00A03EC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0224" behindDoc="0" locked="0" layoutInCell="1" allowOverlap="1" wp14:anchorId="4E189544" wp14:editId="20233B34">
                      <wp:simplePos x="0" y="0"/>
                      <wp:positionH relativeFrom="column">
                        <wp:posOffset>239395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87" name="Group 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8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45697" w:rsidRDefault="00845697" w:rsidP="00A03EC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45697" w:rsidRDefault="00845697" w:rsidP="00A03EC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45697" w:rsidRDefault="00845697" w:rsidP="00A03EC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45697" w:rsidRDefault="00845697" w:rsidP="00A03EC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87" o:spid="_x0000_s1058" style="position:absolute;margin-left:18.85pt;margin-top:.9pt;width:13.5pt;height:74.4pt;z-index:251700224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">
                      <v:roundrect id="AutoShape 3" o:spid="_x0000_s1059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p5qsEA&#10;AADbAAAADwAAAGRycy9kb3ducmV2LnhtbERPTWvCQBC9F/wPywi9lLppD20aXUUsir0IarHXITsm&#10;wexsyK5J7K/vHAoeH+97thhcrTpqQ+XZwMskAUWce1txYeD7uH5OQYWIbLH2TAZuFGAxHz3MMLO+&#10;5z11h1goCeGQoYEyxibTOuQlOQwT3xALd/atwyiwLbRtsZdwV+vXJHnTDiuWhhIbWpWUXw5XZyC9&#10;pe7UnXabH/ri/vN3Z9+XTx/GPI6H5RRUpCHexf/urRWfjJUv8gP0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rKearBAAAA2wAAAA8AAAAAAAAAAAAAAAAAmAIAAGRycy9kb3du&#10;cmV2LnhtbFBLBQYAAAAABAAEAPUAAACGAwAAAAA=&#10;" strokecolor="windowText" strokeweight="1pt">
                        <v:textbox>
                          <w:txbxContent>
                            <w:p w:rsidR="00845697" w:rsidRDefault="00845697" w:rsidP="00A03EC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60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bcMcUA&#10;AADbAAAADwAAAGRycy9kb3ducmV2LnhtbESPQWvCQBSE74X+h+UVeilm0x40xqwiLS16EZqKXh/Z&#10;ZxLMvg3ZbRL767uC4HGY+WaYbDWaRvTUudqygtcoBkFcWF1zqWD/8zlJQDiPrLGxTAou5GC1fHzI&#10;MNV24G/qc1+KUMIuRQWV920qpSsqMugi2xIH72Q7gz7IrpS6wyGUm0a+xfFUGqw5LFTY0ntFxTn/&#10;NQqSS2IO/WH3daQtDx9/Oz1bv8yVen4a1wsQnkZ/D9/ojQ7cHK5fwg+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htwxxQAAANsAAAAPAAAAAAAAAAAAAAAAAJgCAABkcnMv&#10;ZG93bnJldi54bWxQSwUGAAAAAAQABAD1AAAAigMAAAAA&#10;" strokecolor="windowText" strokeweight="1pt">
                        <v:textbox>
                          <w:txbxContent>
                            <w:p w:rsidR="00845697" w:rsidRDefault="00845697" w:rsidP="00A03EC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61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XjccEA&#10;AADbAAAADwAAAGRycy9kb3ducmV2LnhtbERPTYvCMBC9C/6HMIIXWVM9rLVrFFEUvQir4l6HZrYt&#10;NpPSxLburzcHYY+P971YdaYUDdWusKxgMo5AEKdWF5wpuF52HzEI55E1lpZJwZMcrJb93gITbVv+&#10;pubsMxFC2CWoIPe+SqR0aU4G3dhWxIH7tbVBH2CdSV1jG8JNKadR9CkNFhwacqxok1N6Pz+MgvgZ&#10;m1tzO+1/6Mjt9u+kZ+vRXKnhoFt/gfDU+X/x233QCuZhffgSfoB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Fl43HBAAAA2wAAAA8AAAAAAAAAAAAAAAAAmAIAAGRycy9kb3du&#10;cmV2LnhtbFBLBQYAAAAABAAEAPUAAACGAwAAAAA=&#10;" strokecolor="windowText" strokeweight="1pt">
                        <v:textbox>
                          <w:txbxContent>
                            <w:p w:rsidR="00845697" w:rsidRDefault="00845697" w:rsidP="00A03EC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62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lG6sUA&#10;AADbAAAADwAAAGRycy9kb3ducmV2LnhtbESPQWvCQBSE7wX/w/IEL8Vs9NDGmFXEorQXoSp6fWSf&#10;STD7NmS3Seyv7xYKPQ4z8w2TrQdTi45aV1lWMItiEMS51RUXCs6n3TQB4TyyxtoyKXiQg/Vq9JRh&#10;qm3Pn9QdfSEChF2KCkrvm1RKl5dk0EW2IQ7ezbYGfZBtIXWLfYCbWs7j+EUarDgslNjQtqT8fvwy&#10;CpJHYi7d5bC/0gf3b98H/bp5Xig1GQ+bJQhPg/8P/7XftYLFDH6/hB8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KUbqxQAAANsAAAAPAAAAAAAAAAAAAAAAAJgCAABkcnMv&#10;ZG93bnJldi54bWxQSwUGAAAAAAQABAD1AAAAigMAAAAA&#10;" strokecolor="windowText" strokeweight="1pt">
                        <v:textbox>
                          <w:txbxContent>
                            <w:p w:rsidR="00845697" w:rsidRDefault="00845697" w:rsidP="00A03EC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845697">
              <w:rPr>
                <w:rFonts w:ascii="Times New Roman" w:hAnsi="Times New Roman"/>
                <w:sz w:val="24"/>
                <w:szCs w:val="24"/>
              </w:rPr>
              <w:t>Directly t</w:t>
            </w:r>
            <w:r>
              <w:rPr>
                <w:rFonts w:ascii="Times New Roman" w:hAnsi="Times New Roman"/>
                <w:sz w:val="24"/>
                <w:szCs w:val="24"/>
              </w:rPr>
              <w:t>hrough Audi Town.</w:t>
            </w:r>
          </w:p>
          <w:p w:rsidR="00845697" w:rsidRDefault="00845697" w:rsidP="0084569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845697" w:rsidRDefault="00845697" w:rsidP="0084569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Directly through Caddy.</w:t>
            </w:r>
          </w:p>
          <w:p w:rsidR="00A03EC6" w:rsidRDefault="00A03EC6" w:rsidP="00A03EC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03EC6" w:rsidRDefault="00A03EC6" w:rsidP="00A03EC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845697">
              <w:rPr>
                <w:rFonts w:ascii="Times New Roman" w:hAnsi="Times New Roman"/>
                <w:sz w:val="24"/>
                <w:szCs w:val="24"/>
              </w:rPr>
              <w:t xml:space="preserve">   Through Audi Town then Kea.</w:t>
            </w:r>
          </w:p>
          <w:p w:rsidR="00A03EC6" w:rsidRDefault="00A03EC6" w:rsidP="00A03EC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03EC6" w:rsidRDefault="00A03EC6" w:rsidP="00A03EC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845697">
              <w:rPr>
                <w:rFonts w:ascii="Times New Roman" w:hAnsi="Times New Roman"/>
                <w:sz w:val="24"/>
                <w:szCs w:val="24"/>
              </w:rPr>
              <w:t xml:space="preserve">    Through </w:t>
            </w:r>
            <w:proofErr w:type="spellStart"/>
            <w:r w:rsidR="00845697">
              <w:rPr>
                <w:rFonts w:ascii="Times New Roman" w:hAnsi="Times New Roman"/>
                <w:sz w:val="24"/>
                <w:szCs w:val="24"/>
              </w:rPr>
              <w:t>Goggo</w:t>
            </w:r>
            <w:proofErr w:type="spellEnd"/>
            <w:r w:rsidR="00845697">
              <w:rPr>
                <w:rFonts w:ascii="Times New Roman" w:hAnsi="Times New Roman"/>
                <w:sz w:val="24"/>
                <w:szCs w:val="24"/>
              </w:rPr>
              <w:t xml:space="preserve"> then Caddy.</w:t>
            </w:r>
          </w:p>
          <w:p w:rsidR="00A03EC6" w:rsidRPr="00845697" w:rsidRDefault="00A03EC6" w:rsidP="00B850EA">
            <w:pPr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B26E5E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B26E5E" w:rsidRPr="001B3341" w:rsidRDefault="00B26E5E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26E5E" w:rsidRDefault="00845697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ship the SS Lincoln is at sea, due south of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Goggo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and South-west of Falcon Bay. What would be its grid reference?</w:t>
            </w:r>
          </w:p>
          <w:p w:rsidR="00845697" w:rsidRDefault="00845697" w:rsidP="00845697"/>
          <w:p w:rsidR="00845697" w:rsidRDefault="00845697" w:rsidP="00845697">
            <w:pPr>
              <w:rPr>
                <w:rFonts w:ascii="Times New Roman" w:hAnsi="Times New Roman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02A30A25" wp14:editId="43C8CF29">
                      <wp:simplePos x="0" y="0"/>
                      <wp:positionH relativeFrom="column">
                        <wp:posOffset>2378709</wp:posOffset>
                      </wp:positionH>
                      <wp:positionV relativeFrom="paragraph">
                        <wp:posOffset>93980</wp:posOffset>
                      </wp:positionV>
                      <wp:extent cx="1019175" cy="373380"/>
                      <wp:effectExtent l="0" t="0" r="28575" b="26670"/>
                      <wp:wrapNone/>
                      <wp:docPr id="92" name="Rectangle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917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92" o:spid="_x0000_s1026" style="position:absolute;margin-left:187.3pt;margin-top:7.4pt;width:80.25pt;height:29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" filled="f" strokecolor="black [3213]" strokeweight="1.5pt"/>
                  </w:pict>
                </mc:Fallback>
              </mc:AlternateContent>
            </w:r>
          </w:p>
          <w:p w:rsidR="00845697" w:rsidRDefault="00845697" w:rsidP="00845697">
            <w:pPr>
              <w:rPr>
                <w:rFonts w:ascii="Times New Roman" w:hAnsi="Times New Roman"/>
                <w:sz w:val="32"/>
                <w:szCs w:val="32"/>
              </w:rPr>
            </w:pPr>
          </w:p>
          <w:p w:rsidR="00845697" w:rsidRDefault="00845697" w:rsidP="0084569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                                      </w:t>
            </w:r>
          </w:p>
        </w:tc>
      </w:tr>
    </w:tbl>
    <w:p w:rsidR="00325745" w:rsidRDefault="00325745"/>
    <w:p w:rsidR="00413DF5" w:rsidRDefault="00413DF5">
      <w:pPr>
        <w:sectPr w:rsidR="00413DF5" w:rsidSect="00D050D1">
          <w:headerReference w:type="default" r:id="rId15"/>
          <w:footerReference w:type="default" r:id="rId16"/>
          <w:headerReference w:type="first" r:id="rId17"/>
          <w:pgSz w:w="11906" w:h="16838"/>
          <w:pgMar w:top="567" w:right="1440" w:bottom="567" w:left="1440" w:header="709" w:footer="709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113C94" w:rsidTr="00113C94">
        <w:trPr>
          <w:cantSplit/>
          <w:trHeight w:val="851"/>
        </w:trPr>
        <w:tc>
          <w:tcPr>
            <w:tcW w:w="1419" w:type="dxa"/>
            <w:gridSpan w:val="2"/>
            <w:vAlign w:val="center"/>
          </w:tcPr>
          <w:p w:rsidR="00113C94" w:rsidRDefault="00113C94" w:rsidP="00113C9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lastRenderedPageBreak/>
              <w:t>Year</w:t>
            </w:r>
          </w:p>
          <w:p w:rsidR="00113C94" w:rsidRPr="00325745" w:rsidRDefault="00113C94" w:rsidP="00113C9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7</w:t>
            </w:r>
          </w:p>
        </w:tc>
        <w:tc>
          <w:tcPr>
            <w:tcW w:w="5243" w:type="dxa"/>
            <w:tcBorders>
              <w:right w:val="single" w:sz="4" w:space="0" w:color="auto"/>
            </w:tcBorders>
            <w:vAlign w:val="center"/>
          </w:tcPr>
          <w:p w:rsidR="00113C94" w:rsidRPr="005C44C0" w:rsidRDefault="00113C94" w:rsidP="00113C94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>Grids and Location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D0D0D" w:themeFill="text1" w:themeFillTint="F2"/>
          </w:tcPr>
          <w:p w:rsidR="00113C94" w:rsidRDefault="00113C94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113C94" w:rsidRDefault="00113C94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113C94" w:rsidRPr="00325745" w:rsidRDefault="00113C94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A824D7">
        <w:trPr>
          <w:cantSplit/>
          <w:trHeight w:val="851"/>
        </w:trPr>
        <w:tc>
          <w:tcPr>
            <w:tcW w:w="6662" w:type="dxa"/>
            <w:gridSpan w:val="3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A81533" w:rsidRPr="00667642" w:rsidRDefault="00A81533" w:rsidP="00A81533">
            <w:pPr>
              <w:ind w:firstLine="567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Answer all questions in the spaces provided on this test paper by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</w:p>
          <w:p w:rsidR="00A81533" w:rsidRPr="00667642" w:rsidRDefault="00A81533" w:rsidP="00A81533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>Writing the answer in the box provided.</w:t>
            </w:r>
          </w:p>
          <w:p w:rsidR="00A81533" w:rsidRPr="00667642" w:rsidRDefault="00A81533" w:rsidP="00A81533">
            <w:pPr>
              <w:ind w:firstLine="1418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or</w:t>
            </w:r>
          </w:p>
          <w:p w:rsidR="00A81533" w:rsidRPr="00667642" w:rsidRDefault="00A81533" w:rsidP="00A81533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A81533" w:rsidP="00A81533">
            <w:pPr>
              <w:rPr>
                <w:rFonts w:ascii="Times New Roman" w:hAnsi="Times New Roman"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         Show any working out on the test paper</w:t>
            </w:r>
            <w:r w:rsidRPr="0080449A">
              <w:rPr>
                <w:rFonts w:asciiTheme="majorHAnsi" w:hAnsiTheme="majorHAnsi"/>
                <w:b/>
                <w:sz w:val="24"/>
                <w:szCs w:val="24"/>
              </w:rPr>
              <w:t>.  Calculators are allowed.</w:t>
            </w: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</w:tcPr>
          <w:p w:rsidR="00325745" w:rsidRPr="001B3341" w:rsidRDefault="00325745" w:rsidP="001D51F7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1D51F7" w:rsidRDefault="007058CD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Michelle was driving south</w:t>
            </w:r>
            <w:r w:rsidR="00BD4DCC">
              <w:rPr>
                <w:rFonts w:ascii="Times New Roman" w:hAnsi="Times New Roman"/>
                <w:sz w:val="24"/>
                <w:szCs w:val="24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we</w:t>
            </w:r>
            <w:r w:rsidR="00BD4DCC">
              <w:rPr>
                <w:rFonts w:ascii="Times New Roman" w:hAnsi="Times New Roman"/>
                <w:sz w:val="24"/>
                <w:szCs w:val="24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>, when she made three left</w:t>
            </w:r>
            <w:r w:rsidR="00BD4DCC">
              <w:rPr>
                <w:rFonts w:ascii="Times New Roman" w:hAnsi="Times New Roman"/>
                <w:sz w:val="24"/>
                <w:szCs w:val="24"/>
              </w:rPr>
              <w:t xml:space="preserve"> hand 90</w:t>
            </w:r>
            <w:r w:rsidR="00BD4DCC" w:rsidRPr="00BD4DCC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="00BD4DCC">
              <w:rPr>
                <w:rFonts w:ascii="Times New Roman" w:hAnsi="Times New Roman"/>
                <w:sz w:val="24"/>
                <w:szCs w:val="24"/>
              </w:rPr>
              <w:t xml:space="preserve"> turns. What direction was she travelling then?</w:t>
            </w:r>
          </w:p>
          <w:p w:rsidR="00BD4DCC" w:rsidRDefault="00BD4DCC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08700F26" wp14:editId="4E01D38F">
                      <wp:simplePos x="0" y="0"/>
                      <wp:positionH relativeFrom="column">
                        <wp:posOffset>2788285</wp:posOffset>
                      </wp:positionH>
                      <wp:positionV relativeFrom="paragraph">
                        <wp:posOffset>8890</wp:posOffset>
                      </wp:positionV>
                      <wp:extent cx="2057400" cy="373380"/>
                      <wp:effectExtent l="0" t="0" r="19050" b="26670"/>
                      <wp:wrapNone/>
                      <wp:docPr id="116" name="Rectangle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Rectangle 116" o:spid="_x0000_s1026" style="position:absolute;margin-left:219.55pt;margin-top:.7pt;width:162pt;height:29.4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" filled="f" strokecolor="black [3213]" strokeweight="1.5pt"/>
                  </w:pict>
                </mc:Fallback>
              </mc:AlternateContent>
            </w:r>
          </w:p>
          <w:p w:rsidR="00BD4DCC" w:rsidRDefault="00BD4DCC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D4DCC" w:rsidRDefault="00BD4DCC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A43D4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BA43D4" w:rsidRPr="001B3341" w:rsidRDefault="00BA43D4" w:rsidP="00BA43D4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A43D4" w:rsidRDefault="002060EB" w:rsidP="00BA43D4">
            <w:pPr>
              <w:ind w:right="6412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37" type="#_x0000_t75" style="position:absolute;margin-left:223.5pt;margin-top:-.7pt;width:150.65pt;height:125.4pt;z-index:251737088;mso-position-horizontal-relative:text;mso-position-vertical-relative:text">
                  <v:imagedata r:id="rId18" o:title=""/>
                </v:shape>
                <o:OLEObject Type="Embed" ProgID="FXDraw3.Document" ShapeID="_x0000_s1137" DrawAspect="Content" ObjectID="_1423030662" r:id="rId19"/>
              </w:pict>
            </w:r>
            <w:r w:rsidR="00BA43D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Questions 2 – 4 refer to the grid shown. </w:t>
            </w:r>
          </w:p>
          <w:p w:rsidR="00BA43D4" w:rsidRDefault="00BA43D4" w:rsidP="007B40D9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BA43D4" w:rsidRDefault="00BA43D4" w:rsidP="007B40D9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BA43D4" w:rsidRDefault="00BA43D4" w:rsidP="007B40D9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BA43D4" w:rsidRDefault="00BA43D4" w:rsidP="007B40D9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BA43D4" w:rsidRDefault="00BA43D4" w:rsidP="007B40D9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BA43D4" w:rsidRDefault="00BA43D4" w:rsidP="007B40D9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BA43D4" w:rsidRDefault="00BA43D4" w:rsidP="007B40D9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BA43D4" w:rsidRDefault="00BA43D4" w:rsidP="007B40D9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B40D9" w:rsidRDefault="007B40D9" w:rsidP="007B40D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point is located at (3, 2)?</w:t>
            </w:r>
          </w:p>
          <w:p w:rsidR="007B40D9" w:rsidRPr="007B40D9" w:rsidRDefault="007B40D9" w:rsidP="007B40D9">
            <w:pPr>
              <w:rPr>
                <w:rFonts w:ascii="Times New Roman" w:hAnsi="Times New Roman"/>
                <w:sz w:val="14"/>
                <w:szCs w:val="24"/>
              </w:rPr>
            </w:pPr>
          </w:p>
          <w:p w:rsidR="007B40D9" w:rsidRDefault="00BA43D4" w:rsidP="007B40D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39136" behindDoc="0" locked="0" layoutInCell="1" allowOverlap="1" wp14:anchorId="48D88B86" wp14:editId="0C53B301">
                      <wp:simplePos x="0" y="0"/>
                      <wp:positionH relativeFrom="column">
                        <wp:posOffset>292735</wp:posOffset>
                      </wp:positionH>
                      <wp:positionV relativeFrom="paragraph">
                        <wp:posOffset>29845</wp:posOffset>
                      </wp:positionV>
                      <wp:extent cx="4362450" cy="114300"/>
                      <wp:effectExtent l="0" t="0" r="19050" b="19050"/>
                      <wp:wrapNone/>
                      <wp:docPr id="109" name="Group 1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1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A43D4" w:rsidRDefault="00BA43D4" w:rsidP="00BA43D4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A43D4" w:rsidRDefault="00BA43D4" w:rsidP="00BA43D4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A43D4" w:rsidRDefault="00BA43D4" w:rsidP="00BA43D4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A43D4" w:rsidRDefault="00BA43D4" w:rsidP="00BA43D4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09" o:spid="_x0000_s1063" style="position:absolute;margin-left:23.05pt;margin-top:2.35pt;width:343.5pt;height:9pt;z-index:25173913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">
                      <v:roundrect id="AutoShape 3" o:spid="_x0000_s1064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yCG8YA&#10;AADcAAAADwAAAGRycy9kb3ducmV2LnhtbESPQWvCQBCF7wX/wzJCL0U39mBj6iqitLQXQVvsdciO&#10;STA7G7LbJPrrO4eCtxnem/e+Wa4HV6uO2lB5NjCbJqCIc28rLgx8f71NUlAhIlusPZOBKwVYr0YP&#10;S8ys7/lA3TEWSkI4ZGigjLHJtA55SQ7D1DfEop196zDK2hbatthLuKv1c5LMtcOKpaHEhrYl5Zfj&#10;rzOQXlN36k779x/65H5329uXzdPCmMfxsHkFFWmId/P/9YcV/JngyzMygV7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4yCG8YAAADcAAAADwAAAAAAAAAAAAAAAACYAgAAZHJz&#10;L2Rvd25yZXYueG1sUEsFBgAAAAAEAAQA9QAAAIsDAAAAAA==&#10;" strokecolor="windowText" strokeweight="1pt">
                        <v:textbox>
                          <w:txbxContent>
                            <w:p w:rsidR="00BA43D4" w:rsidRDefault="00BA43D4" w:rsidP="00BA43D4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65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AngMMA&#10;AADcAAAADwAAAGRycy9kb3ducmV2LnhtbERPS2vCQBC+F/wPyxS8FN3Eg42pq4hF0YvgA70O2WkS&#10;mp0N2W0S++u7QsHbfHzPmS97U4mWGldaVhCPIxDEmdUl5wou580oAeE8ssbKMim4k4PlYvAyx1Tb&#10;jo/UnnwuQgi7FBUU3teplC4ryKAb25o4cF+2MegDbHKpG+xCuKnkJIqm0mDJoaHAmtYFZd+nH6Mg&#10;uSfm2l4P2xvtufv8Pej31dtMqeFrv/oA4an3T/G/e6fD/DiGxzPhAr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AngMMAAADcAAAADwAAAAAAAAAAAAAAAACYAgAAZHJzL2Rv&#10;d25yZXYueG1sUEsFBgAAAAAEAAQA9QAAAIgDAAAAAA==&#10;" strokecolor="windowText" strokeweight="1pt">
                        <v:textbox>
                          <w:txbxContent>
                            <w:p w:rsidR="00BA43D4" w:rsidRDefault="00BA43D4" w:rsidP="00BA43D4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66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K598QA&#10;AADcAAAADwAAAGRycy9kb3ducmV2LnhtbERPTWvCQBC9F/wPywi9FN3ooY0xGxGlpb0IRtHrkJ0m&#10;odnZkN0msb++Wyh4m8f7nHQzmkb01LnasoLFPAJBXFhdc6ngfHqdxSCcR9bYWCYFN3KwySYPKSba&#10;DnykPvelCCHsElRQed8mUrqiIoNublviwH3azqAPsCul7nAI4aaRyyh6lgZrDg0VtrSrqPjKv42C&#10;+BabS385vF3pg4f9z0G/bJ9WSj1Ox+0ahKfR38X/7ncd5i+W8PdMuE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SuffEAAAA3AAAAA8AAAAAAAAAAAAAAAAAmAIAAGRycy9k&#10;b3ducmV2LnhtbFBLBQYAAAAABAAEAPUAAACJAwAAAAA=&#10;" strokecolor="windowText" strokeweight="1pt">
                        <v:textbox>
                          <w:txbxContent>
                            <w:p w:rsidR="00BA43D4" w:rsidRDefault="00BA43D4" w:rsidP="00BA43D4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67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4cbMMA&#10;AADcAAAADwAAAGRycy9kb3ducmV2LnhtbERPTWvCQBC9F/wPywheim5socboKmJR6kWoil6H7JgE&#10;s7Mhuyaxv74rFHqbx/uc+bIzpWiodoVlBeNRBII4tbrgTMHpuBnGIJxH1lhaJgUPcrBc9F7mmGjb&#10;8jc1B5+JEMIuQQW591UipUtzMuhGtiIO3NXWBn2AdSZ1jW0IN6V8i6IPabDg0JBjReuc0tvhbhTE&#10;j9icm/N+e6Edt58/ez1ZvU6VGvS71QyEp87/i//cXzrMH7/D85lwgV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14cbMMAAADcAAAADwAAAAAAAAAAAAAAAACYAgAAZHJzL2Rv&#10;d25yZXYueG1sUEsFBgAAAAAEAAQA9QAAAIgDAAAAAA==&#10;" strokecolor="windowText" strokeweight="1pt">
                        <v:textbox>
                          <w:txbxContent>
                            <w:p w:rsidR="00BA43D4" w:rsidRDefault="00BA43D4" w:rsidP="00BA43D4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="007B40D9"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34016" behindDoc="0" locked="0" layoutInCell="1" allowOverlap="1" wp14:anchorId="4D0160E8" wp14:editId="48EF7820">
                      <wp:simplePos x="0" y="0"/>
                      <wp:positionH relativeFrom="column">
                        <wp:posOffset>2076450</wp:posOffset>
                      </wp:positionH>
                      <wp:positionV relativeFrom="paragraph">
                        <wp:posOffset>5193030</wp:posOffset>
                      </wp:positionV>
                      <wp:extent cx="171450" cy="876300"/>
                      <wp:effectExtent l="9525" t="11430" r="9525" b="7620"/>
                      <wp:wrapNone/>
                      <wp:docPr id="312" name="Group 3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1450" cy="876300"/>
                                <a:chOff x="3420" y="8403"/>
                                <a:chExt cx="270" cy="1380"/>
                              </a:xfrm>
                            </wpg:grpSpPr>
                            <wps:wsp>
                              <wps:cNvPr id="313" name="AutoShape 1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4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4" name="AutoShape 1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778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5" name="AutoShape 1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1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6" name="AutoShape 10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6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312" o:spid="_x0000_s1026" style="position:absolute;margin-left:163.5pt;margin-top:408.9pt;width:13.5pt;height:69pt;z-index:251734016" coordorigin="3420,8403" coordsize="270,1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">
                      <v:roundrect id="AutoShape 103" o:spid="_x0000_s1027" style="position:absolute;left:3420;top:84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9SRsQA&#10;AADcAAAADwAAAGRycy9kb3ducmV2LnhtbESPQWsCMRSE74X+h/AK3mpixdKuRikFxZu4eujxdfPc&#10;Xbp5WZPsuvrrTaHQ4zAz3zCL1WAb0ZMPtWMNk7ECQVw4U3Op4XhYP7+BCBHZYOOYNFwpwGr5+LDA&#10;zLgL76nPYykShEOGGqoY20zKUFRkMYxdS5y8k/MWY5K+lMbjJcFtI1+UepUWa04LFbb0WVHxk3dW&#10;Q2FUp/xXv3v/nsX81ndnlpuz1qOn4WMOItIQ/8N/7a3RMJ1M4fdMOgJ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/UkbEAAAA3AAAAA8AAAAAAAAAAAAAAAAAmAIAAGRycy9k&#10;b3ducmV2LnhtbFBLBQYAAAAABAAEAPUAAACJAwAAAAA=&#10;"/>
                      <v:roundrect id="AutoShape 104" o:spid="_x0000_s1028" style="position:absolute;left:3420;top:8778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bKMsUA&#10;AADcAAAADwAAAGRycy9kb3ducmV2LnhtbESPQWsCMRSE74X+h/AEbzWxaqlbo5SC0pt020OPz83r&#10;7uLmZU2y69ZfbwpCj8PMfMOsNoNtRE8+1I41TCcKBHHhTM2lhq/P7cMziBCRDTaOScMvBdis7+9W&#10;mBl35g/q81iKBOGQoYYqxjaTMhQVWQwT1xIn78d5izFJX0rj8ZzgtpGPSj1JizWnhQpbequoOOad&#10;1VAY1Sn/3e+Xh0XML313Yrk7aT0eDa8vICIN8T98a78bDbPpHP7OpCMg1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VsoyxQAAANwAAAAPAAAAAAAAAAAAAAAAAJgCAABkcnMv&#10;ZG93bnJldi54bWxQSwUGAAAAAAQABAD1AAAAigMAAAAA&#10;"/>
                      <v:roundrect id="AutoShape 105" o:spid="_x0000_s1029" style="position:absolute;left:3420;top:91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pvqcQA&#10;AADcAAAADwAAAGRycy9kb3ducmV2LnhtbESPQWsCMRSE74X+h/AK3mpixdKuRikFxZu47aHH181z&#10;d+nmZU2y6+qvN4LQ4zAz3zCL1WAb0ZMPtWMNk7ECQVw4U3Op4ftr/fwGIkRkg41j0nCmAKvl48MC&#10;M+NOvKc+j6VIEA4ZaqhibDMpQ1GRxTB2LXHyDs5bjEn6UhqPpwS3jXxR6lVarDktVNjSZ0XFX95Z&#10;DYVRnfI//e79dxbzS98dWW6OWo+eho85iEhD/A/f21ujYTqZwe1MOgJy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ab6nEAAAA3AAAAA8AAAAAAAAAAAAAAAAAmAIAAGRycy9k&#10;b3ducmV2LnhtbFBLBQYAAAAABAAEAPUAAACJAwAAAAA=&#10;"/>
                      <v:roundrect id="AutoShape 106" o:spid="_x0000_s1030" style="position:absolute;left:3420;top:96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jx3sQA&#10;AADcAAAADwAAAGRycy9kb3ducmV2LnhtbESPQWsCMRSE70L/Q3gFb5pYqbSrUUpB6U26eujxdfPc&#10;Xbp5WZPsuvXXNwXB4zAz3zCrzWAb0ZMPtWMNs6kCQVw4U3Op4XjYTl5AhIhssHFMGn4pwGb9MFph&#10;ZtyFP6nPYykShEOGGqoY20zKUFRkMUxdS5y8k/MWY5K+lMbjJcFtI5+UWkiLNaeFClt6r6j4yTur&#10;oTCqU/6r379+P8f82ndnlruz1uPH4W0JItIQ7+Fb+8NomM8W8H8mHQ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I8d7EAAAA3AAAAA8AAAAAAAAAAAAAAAAAmAIAAGRycy9k&#10;b3ducmV2LnhtbFBLBQYAAAAABAAEAPUAAACJAwAAAAA=&#10;"/>
                    </v:group>
                  </w:pict>
                </mc:Fallback>
              </mc:AlternateContent>
            </w:r>
            <w:r w:rsidR="007B40D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7B40D9">
              <w:rPr>
                <w:rFonts w:ascii="Times New Roman" w:hAnsi="Times New Roman"/>
                <w:sz w:val="24"/>
                <w:szCs w:val="24"/>
              </w:rPr>
              <w:t xml:space="preserve">A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7B40D9">
              <w:rPr>
                <w:rFonts w:ascii="Times New Roman" w:hAnsi="Times New Roman"/>
                <w:sz w:val="24"/>
                <w:szCs w:val="24"/>
              </w:rPr>
              <w:t xml:space="preserve">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B40D9">
              <w:rPr>
                <w:rFonts w:ascii="Times New Roman" w:hAnsi="Times New Roman"/>
                <w:sz w:val="24"/>
                <w:szCs w:val="24"/>
              </w:rPr>
              <w:t xml:space="preserve">B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="007B40D9">
              <w:rPr>
                <w:rFonts w:ascii="Times New Roman" w:hAnsi="Times New Roman"/>
                <w:sz w:val="24"/>
                <w:szCs w:val="24"/>
              </w:rPr>
              <w:t xml:space="preserve">           C                                    D</w:t>
            </w:r>
          </w:p>
          <w:p w:rsidR="007B40D9" w:rsidRPr="007B40D9" w:rsidRDefault="007B40D9" w:rsidP="00BA43D4">
            <w:pPr>
              <w:rPr>
                <w:rFonts w:ascii="Times New Roman" w:hAnsi="Times New Roman"/>
                <w:sz w:val="16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BA43D4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are the coordinates of point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E ?</w:t>
            </w:r>
            <w:proofErr w:type="gramEnd"/>
          </w:p>
          <w:p w:rsidR="00BA43D4" w:rsidRDefault="00BA43D4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2B77510E" wp14:editId="1B6D5BBC">
                      <wp:simplePos x="0" y="0"/>
                      <wp:positionH relativeFrom="column">
                        <wp:posOffset>3283585</wp:posOffset>
                      </wp:positionH>
                      <wp:positionV relativeFrom="paragraph">
                        <wp:posOffset>40005</wp:posOffset>
                      </wp:positionV>
                      <wp:extent cx="933450" cy="373380"/>
                      <wp:effectExtent l="0" t="0" r="19050" b="26670"/>
                      <wp:wrapNone/>
                      <wp:docPr id="114" name="Rectangle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345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Rectangle 114" o:spid="_x0000_s1026" style="position:absolute;margin-left:258.55pt;margin-top:3.15pt;width:73.5pt;height:29.4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" filled="f" strokecolor="black [3213]" strokeweight="1.5pt"/>
                  </w:pict>
                </mc:Fallback>
              </mc:AlternateContent>
            </w:r>
          </w:p>
          <w:p w:rsidR="00BA43D4" w:rsidRDefault="00BA43D4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A43D4" w:rsidRDefault="00BA43D4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A43D4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BA43D4" w:rsidRPr="001B3341" w:rsidRDefault="00BA43D4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A43D4" w:rsidRDefault="00BD4DCC" w:rsidP="00BD4DC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</w:t>
            </w:r>
            <w:r w:rsidR="00D20BE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and E are the first two corners of a square. Which coordinates could describe the other two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corners ?</w:t>
            </w:r>
            <w:proofErr w:type="gramEnd"/>
          </w:p>
          <w:p w:rsidR="00BD4DCC" w:rsidRDefault="00BD4DCC" w:rsidP="00BD4DC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BD4DCC" w:rsidRDefault="00BD4DCC" w:rsidP="00BD4DC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43232" behindDoc="0" locked="0" layoutInCell="1" allowOverlap="1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29210</wp:posOffset>
                      </wp:positionV>
                      <wp:extent cx="1573530" cy="388620"/>
                      <wp:effectExtent l="0" t="0" r="26670" b="11430"/>
                      <wp:wrapNone/>
                      <wp:docPr id="115" name="Group 1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14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D4DCC" w:rsidRDefault="00BD4DCC" w:rsidP="00BD4DCC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D4DCC" w:rsidRDefault="00BD4DCC" w:rsidP="00BD4DCC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D4DCC" w:rsidRDefault="00BD4DCC" w:rsidP="00BD4DCC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D4DCC" w:rsidRDefault="00BD4DCC" w:rsidP="00BD4DCC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15" o:spid="_x0000_s1068" style="position:absolute;margin-left:17.3pt;margin-top:2.3pt;width:123.9pt;height:30.6pt;z-index:251743232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">
                      <v:roundrect id="AutoShape 3" o:spid="_x0000_s1069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mhAMYA&#10;AADcAAAADwAAAGRycy9kb3ducmV2LnhtbESPQUvDQBCF70L/wzIFL2I3FdEYsylFUfRSaJR6HbJj&#10;EpqdDdk1Sf31zkHobYb35r1v8s3sOjXSEFrPBtarBBRx5W3LtYHPj5frFFSIyBY7z2TgRAE2xeIi&#10;x8z6ifc0lrFWEsIhQwNNjH2mdagachhWvicW7dsPDqOsQ63tgJOEu07fJMmddtiyNDTY01ND1bH8&#10;cQbSU+oO42H3+kXvPD3/7uz99urBmMvlvH0EFWmOZ/P/9ZsV/FuhlWdkAl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kmhAMYAAADcAAAADwAAAAAAAAAAAAAAAACYAgAAZHJz&#10;L2Rvd25yZXYueG1sUEsFBgAAAAAEAAQA9QAAAIsDAAAAAA==&#10;" strokecolor="windowText" strokeweight="1pt">
                        <v:textbox>
                          <w:txbxContent>
                            <w:p w:rsidR="00BD4DCC" w:rsidRDefault="00BD4DCC" w:rsidP="00BD4DCC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70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UEm8QA&#10;AADcAAAADwAAAGRycy9kb3ducmV2LnhtbERPTWvCQBC9C/0PyxR6Kc1GKW2MriKKUi+CtsTrkJ0m&#10;odnZkN0msb++Kwje5vE+Z74cTC06al1lWcE4ikEQ51ZXXCj4+ty+JCCcR9ZYWyYFF3KwXDyM5phq&#10;2/ORupMvRAhhl6KC0vsmldLlJRl0kW2IA/dtW4M+wLaQusU+hJtaTuL4TRqsODSU2NC6pPzn9GsU&#10;JJfEZF122J1pz/3m76DfV89TpZ4eh9UMhKfB38U394cO81+ncH0mXC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FBJvEAAAA3AAAAA8AAAAAAAAAAAAAAAAAmAIAAGRycy9k&#10;b3ducmV2LnhtbFBLBQYAAAAABAAEAPUAAACJAwAAAAA=&#10;" strokecolor="windowText" strokeweight="1pt">
                        <v:textbox>
                          <w:txbxContent>
                            <w:p w:rsidR="00BD4DCC" w:rsidRDefault="00BD4DCC" w:rsidP="00BD4DCC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71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Y728YA&#10;AADcAAAADwAAAGRycy9kb3ducmV2LnhtbESPQUvDQBCF70L/wzIFL2I3FdQYsylFUfRSaJR6HbJj&#10;EpqdDdk1Sf31zkHobYb35r1v8s3sOjXSEFrPBtarBBRx5W3LtYHPj5frFFSIyBY7z2TgRAE2xeIi&#10;x8z6ifc0lrFWEsIhQwNNjH2mdagachhWvicW7dsPDqOsQ63tgJOEu07fJMmddtiyNDTY01ND1bH8&#10;cQbSU+oO42H3+kXvPD3/7uz99urBmMvlvH0EFWmOZ/P/9ZsV/FvBl2dkAl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eY728YAAADcAAAADwAAAAAAAAAAAAAAAACYAgAAZHJz&#10;L2Rvd25yZXYueG1sUEsFBgAAAAAEAAQA9QAAAIsDAAAAAA==&#10;" strokecolor="windowText" strokeweight="1pt">
                        <v:textbox>
                          <w:txbxContent>
                            <w:p w:rsidR="00BD4DCC" w:rsidRDefault="00BD4DCC" w:rsidP="00BD4DCC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72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qeQMMA&#10;AADcAAAADwAAAGRycy9kb3ducmV2LnhtbERPTWvCQBC9F/wPywheim4stMboKmJR6kWoil6H7JgE&#10;s7Mhuyaxv74rFHqbx/uc+bIzpWiodoVlBeNRBII4tbrgTMHpuBnGIJxH1lhaJgUPcrBc9F7mmGjb&#10;8jc1B5+JEMIuQQW591UipUtzMuhGtiIO3NXWBn2AdSZ1jW0IN6V8i6IPabDg0JBjReuc0tvhbhTE&#10;j9icm/N+e6Edt58/ez1ZvU6VGvS71QyEp87/i//cXzrMfx/D85lwgV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qeQMMAAADcAAAADwAAAAAAAAAAAAAAAACYAgAAZHJzL2Rv&#10;d25yZXYueG1sUEsFBgAAAAAEAAQA9QAAAIgDAAAAAA==&#10;" strokecolor="windowText" strokeweight="1pt">
                        <v:textbox>
                          <w:txbxContent>
                            <w:p w:rsidR="00BD4DCC" w:rsidRDefault="00BD4DCC" w:rsidP="00BD4DCC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noProof/>
                <w:lang w:eastAsia="en-AU"/>
              </w:rPr>
              <w:t>`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(3, 4) and (6, 4)             (4, 3) and (7, 3)            </w:t>
            </w:r>
          </w:p>
          <w:p w:rsidR="00BD4DCC" w:rsidRDefault="00BD4DCC" w:rsidP="00BD4DC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BD4DCC" w:rsidRDefault="00BD4DCC" w:rsidP="00BD4DC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(4, 4) and (7, 4)             (4, 3) and (4, 7)              </w:t>
            </w:r>
          </w:p>
          <w:p w:rsidR="00BD4DCC" w:rsidRDefault="00BD4DCC" w:rsidP="00BD4DC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674091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74091" w:rsidRDefault="00674091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Questions 5 – 10 </w:t>
            </w:r>
            <w:r w:rsidR="001B34E0">
              <w:rPr>
                <w:rFonts w:ascii="Times New Roman" w:hAnsi="Times New Roman"/>
                <w:sz w:val="24"/>
                <w:szCs w:val="24"/>
              </w:rPr>
              <w:t>refer to the map of Beechworth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city centre.</w:t>
            </w:r>
          </w:p>
          <w:p w:rsidR="00674091" w:rsidRDefault="0067409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74091" w:rsidRDefault="002060EB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>
                <v:shape id="_x0000_s1060" type="#_x0000_t75" style="position:absolute;margin-left:1.05pt;margin-top:.75pt;width:452.25pt;height:515.95pt;z-index:251704320">
                  <v:imagedata r:id="rId20" o:title=""/>
                </v:shape>
                <o:OLEObject Type="Embed" ProgID="FXDraw3.Document" ShapeID="_x0000_s1060" DrawAspect="Content" ObjectID="_1423030663" r:id="rId21"/>
              </w:pict>
            </w:r>
          </w:p>
          <w:p w:rsidR="00674091" w:rsidRDefault="0067409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74091" w:rsidRDefault="0067409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74091" w:rsidRDefault="0067409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74091" w:rsidRDefault="0067409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74091" w:rsidRDefault="0067409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74091" w:rsidRDefault="0067409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74091" w:rsidRDefault="0067409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74091" w:rsidRDefault="0067409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74091" w:rsidRDefault="0067409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74091" w:rsidRDefault="0067409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74091" w:rsidRDefault="0067409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74091" w:rsidRDefault="0067409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74091" w:rsidRDefault="0067409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74091" w:rsidRDefault="0067409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74091" w:rsidRDefault="0067409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74091" w:rsidRDefault="0067409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74091" w:rsidRDefault="0067409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74091" w:rsidRDefault="0067409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74091" w:rsidRDefault="0067409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74091" w:rsidRDefault="0067409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74091" w:rsidRDefault="0067409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74091" w:rsidRDefault="0067409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74091" w:rsidRDefault="0067409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74091" w:rsidRDefault="0067409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74091" w:rsidRDefault="0067409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74091" w:rsidRDefault="0067409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74091" w:rsidRDefault="0067409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74091" w:rsidRDefault="0067409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B34E0" w:rsidRDefault="001B34E0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B34E0" w:rsidRDefault="001B34E0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B34E0" w:rsidRDefault="001B34E0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B34E0" w:rsidRDefault="001B34E0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B34E0" w:rsidRDefault="001B34E0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74091" w:rsidRDefault="0067409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74091" w:rsidRDefault="0067409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74091" w:rsidRDefault="00674091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25745" w:rsidRDefault="00325745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A5566" w:rsidRDefault="002A5566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Scale 1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cm :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6022AB">
              <w:rPr>
                <w:rFonts w:ascii="Times New Roman" w:hAnsi="Times New Roman"/>
                <w:sz w:val="24"/>
                <w:szCs w:val="24"/>
              </w:rPr>
              <w:t>5</w:t>
            </w:r>
            <w:r>
              <w:rPr>
                <w:rFonts w:ascii="Times New Roman" w:hAnsi="Times New Roman"/>
                <w:sz w:val="24"/>
                <w:szCs w:val="24"/>
              </w:rPr>
              <w:t>0 m.</w:t>
            </w:r>
          </w:p>
          <w:p w:rsidR="002A5566" w:rsidRDefault="002A5566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A5566" w:rsidRDefault="002A5566" w:rsidP="006E68F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homes of five friends, Keith, Luke, Meg, Natalie and Owen are shown</w:t>
            </w:r>
            <w:r w:rsidR="006E68FC">
              <w:rPr>
                <w:rFonts w:ascii="Times New Roman" w:hAnsi="Times New Roman"/>
                <w:sz w:val="24"/>
                <w:szCs w:val="24"/>
              </w:rPr>
              <w:t xml:space="preserve"> on this map by the letters K, L, M, N and O. S</w:t>
            </w:r>
            <w:r>
              <w:rPr>
                <w:rFonts w:ascii="Times New Roman" w:hAnsi="Times New Roman"/>
                <w:sz w:val="24"/>
                <w:szCs w:val="24"/>
              </w:rPr>
              <w:t>ome other landmarks in the town</w:t>
            </w:r>
            <w:r w:rsidR="006E68FC">
              <w:rPr>
                <w:rFonts w:ascii="Times New Roman" w:hAnsi="Times New Roman"/>
                <w:sz w:val="24"/>
                <w:szCs w:val="24"/>
              </w:rPr>
              <w:t xml:space="preserve"> are also shown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ED4F76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street runs at right angles to Open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Cl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ED4F76" w:rsidRDefault="00ED4F76" w:rsidP="00ED4F7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D4F76" w:rsidRDefault="00ED4F76" w:rsidP="00ED4F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6368" behindDoc="0" locked="0" layoutInCell="1" allowOverlap="1" wp14:anchorId="336F775F" wp14:editId="5643553F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29210</wp:posOffset>
                      </wp:positionV>
                      <wp:extent cx="1573530" cy="388620"/>
                      <wp:effectExtent l="0" t="0" r="26670" b="11430"/>
                      <wp:wrapNone/>
                      <wp:docPr id="93" name="Group 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9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D4F76" w:rsidRDefault="00ED4F76" w:rsidP="00ED4F7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D4F76" w:rsidRDefault="00ED4F76" w:rsidP="00ED4F7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D4F76" w:rsidRDefault="00ED4F76" w:rsidP="00ED4F7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D4F76" w:rsidRDefault="00ED4F76" w:rsidP="00ED4F76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93" o:spid="_x0000_s1073" style="position:absolute;margin-left:17.3pt;margin-top:2.3pt;width:123.9pt;height:30.6pt;z-index:251706368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">
                      <v:roundrect id="AutoShape 3" o:spid="_x0000_s1074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7lcsQA&#10;AADbAAAADwAAAGRycy9kb3ducmV2LnhtbESPQWvCQBSE7wX/w/IEL6KbFtEYXUVaWuxFqIpeH9ln&#10;Esy+Ddk1if56t1DocZiZb5jlujOlaKh2hWUFr+MIBHFqdcGZguPhcxSDcB5ZY2mZFNzJwXrVe1li&#10;om3LP9TsfSYChF2CCnLvq0RKl+Zk0I1tRRy8i60N+iDrTOoa2wA3pXyLoqk0WHBYyLGi95zS6/5m&#10;FMT32Jya0+7rTN/cfjx2erYZzpUa9LvNAoSnzv+H/9pbrWA+gd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e5XLEAAAA2wAAAA8AAAAAAAAAAAAAAAAAmAIAAGRycy9k&#10;b3ducmV2LnhtbFBLBQYAAAAABAAEAPUAAACJAwAAAAA=&#10;" strokecolor="windowText" strokeweight="1pt">
                        <v:textbox>
                          <w:txbxContent>
                            <w:p w:rsidR="00ED4F76" w:rsidRDefault="00ED4F76" w:rsidP="00ED4F7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75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JA6cQA&#10;AADbAAAADwAAAGRycy9kb3ducmV2LnhtbESPQWvCQBSE7wX/w/IEL6KbFtQYXUVaWuxFqIpeH9ln&#10;Esy+Ddk1if56t1DocZiZb5jlujOlaKh2hWUFr+MIBHFqdcGZguPhcxSDcB5ZY2mZFNzJwXrVe1li&#10;om3LP9TsfSYChF2CCnLvq0RKl+Zk0I1tRRy8i60N+iDrTOoa2wA3pXyLoqk0WHBYyLGi95zS6/5m&#10;FMT32Jya0+7rTN/cfjx2erYZzpUa9LvNAoSnzv+H/9pbrWA+gd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SQOnEAAAA2wAAAA8AAAAAAAAAAAAAAAAAmAIAAGRycy9k&#10;b3ducmV2LnhtbFBLBQYAAAAABAAEAPUAAACJAwAAAAA=&#10;" strokecolor="windowText" strokeweight="1pt">
                        <v:textbox>
                          <w:txbxContent>
                            <w:p w:rsidR="00ED4F76" w:rsidRDefault="00ED4F76" w:rsidP="00ED4F7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76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DensQA&#10;AADbAAAADwAAAGRycy9kb3ducmV2LnhtbESPQWvCQBSE7wX/w/KEXopu7MHG6CqitNSL0Ch6fWSf&#10;STD7NmS3SfTXu0Khx2FmvmEWq95UoqXGlZYVTMYRCOLM6pJzBcfD5ygG4TyyxsoyKbiRg9Vy8LLA&#10;RNuOf6hNfS4ChF2CCgrv60RKlxVk0I1tTRy8i20M+iCbXOoGuwA3lXyPoqk0WHJYKLCmTUHZNf01&#10;CuJbbE7taf91ph132/tef6zfZkq9Dvv1HISn3v+H/9rfWsFsCs8v4Qf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A3p7EAAAA2wAAAA8AAAAAAAAAAAAAAAAAmAIAAGRycy9k&#10;b3ducmV2LnhtbFBLBQYAAAAABAAEAPUAAACJAwAAAAA=&#10;" strokecolor="windowText" strokeweight="1pt">
                        <v:textbox>
                          <w:txbxContent>
                            <w:p w:rsidR="00ED4F76" w:rsidRDefault="00ED4F76" w:rsidP="00ED4F7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77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x7BcQA&#10;AADbAAAADwAAAGRycy9kb3ducmV2LnhtbESPQWvCQBSE70L/w/IKXkQ39aAxdRVpUfQiaIteH9nX&#10;JDT7NmTXJPrrXUHwOMzMN8x82ZlSNFS7wrKCj1EEgji1uuBMwe/PehiDcB5ZY2mZFFzJwXLx1ptj&#10;om3LB2qOPhMBwi5BBbn3VSKlS3My6Ea2Ig7en60N+iDrTOoa2wA3pRxH0UQaLDgs5FjRV07p//Fi&#10;FMTX2Jya035zph2337e9nq4GM6X6793qE4Snzr/Cz/ZWK5hN4fEl/A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MewXEAAAA2wAAAA8AAAAAAAAAAAAAAAAAmAIAAGRycy9k&#10;b3ducmV2LnhtbFBLBQYAAAAABAAEAPUAAACJAwAAAAA=&#10;" strokecolor="windowText" strokeweight="1pt">
                        <v:textbox>
                          <w:txbxContent>
                            <w:p w:rsidR="00ED4F76" w:rsidRDefault="00ED4F76" w:rsidP="00ED4F76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noProof/>
                <w:lang w:eastAsia="en-AU"/>
              </w:rPr>
              <w:t>`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Burrow Rd.                    Christian St.</w:t>
            </w:r>
          </w:p>
          <w:p w:rsidR="00ED4F76" w:rsidRDefault="00ED4F76" w:rsidP="00ED4F7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D4F76" w:rsidRDefault="00ED4F76" w:rsidP="00ED4F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Fernando Pl.                  Tobin Td.</w:t>
            </w:r>
          </w:p>
          <w:p w:rsidR="00ED4F76" w:rsidRPr="002A5566" w:rsidRDefault="00ED4F76" w:rsidP="001D51F7">
            <w:pPr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2A5566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Meg is travelling west on Dawson Rd and turns right into Riverside Rd. What direction is she travelling now?</w:t>
            </w:r>
          </w:p>
          <w:p w:rsidR="002A5566" w:rsidRDefault="002A5566" w:rsidP="002A5566"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702A34A4" wp14:editId="1E3260DB">
                      <wp:simplePos x="0" y="0"/>
                      <wp:positionH relativeFrom="column">
                        <wp:posOffset>2378710</wp:posOffset>
                      </wp:positionH>
                      <wp:positionV relativeFrom="paragraph">
                        <wp:posOffset>104775</wp:posOffset>
                      </wp:positionV>
                      <wp:extent cx="1409700" cy="373380"/>
                      <wp:effectExtent l="0" t="0" r="19050" b="26670"/>
                      <wp:wrapNone/>
                      <wp:docPr id="32" name="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97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2" o:spid="_x0000_s1026" style="position:absolute;margin-left:187.3pt;margin-top:8.25pt;width:111pt;height:29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" filled="f" strokecolor="black [3213]" strokeweight="1.5pt"/>
                  </w:pict>
                </mc:Fallback>
              </mc:AlternateContent>
            </w:r>
          </w:p>
          <w:p w:rsidR="002A5566" w:rsidRDefault="002A5566" w:rsidP="002A5566">
            <w:pPr>
              <w:rPr>
                <w:rFonts w:ascii="Times New Roman" w:hAnsi="Times New Roman"/>
              </w:rPr>
            </w:pPr>
          </w:p>
          <w:p w:rsidR="002A5566" w:rsidRDefault="002A5566" w:rsidP="002A556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                                                     </w:t>
            </w: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2A5566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is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the distance (in a straight line) and the direction of Keith’s house from Meg’s house?</w:t>
            </w:r>
          </w:p>
          <w:p w:rsidR="002A5566" w:rsidRDefault="002A5566" w:rsidP="002A5566">
            <w:pPr>
              <w:rPr>
                <w:rFonts w:ascii="Times New Roman" w:hAnsi="Times New Roman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0DBA6CFB" wp14:editId="43F38E3C">
                      <wp:simplePos x="0" y="0"/>
                      <wp:positionH relativeFrom="column">
                        <wp:posOffset>3178809</wp:posOffset>
                      </wp:positionH>
                      <wp:positionV relativeFrom="paragraph">
                        <wp:posOffset>111125</wp:posOffset>
                      </wp:positionV>
                      <wp:extent cx="1381125" cy="373380"/>
                      <wp:effectExtent l="0" t="0" r="28575" b="26670"/>
                      <wp:wrapNone/>
                      <wp:docPr id="33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8112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3" o:spid="_x0000_s1026" style="position:absolute;margin-left:250.3pt;margin-top:8.75pt;width:108.75pt;height:29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" filled="f" strokecolor="black [3213]" strokeweight="1.5pt"/>
                  </w:pict>
                </mc:Fallback>
              </mc:AlternateContent>
            </w: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71A45E59" wp14:editId="49C47245">
                      <wp:simplePos x="0" y="0"/>
                      <wp:positionH relativeFrom="column">
                        <wp:posOffset>1419225</wp:posOffset>
                      </wp:positionH>
                      <wp:positionV relativeFrom="paragraph">
                        <wp:posOffset>114300</wp:posOffset>
                      </wp:positionV>
                      <wp:extent cx="754380" cy="373380"/>
                      <wp:effectExtent l="0" t="0" r="26670" b="26670"/>
                      <wp:wrapNone/>
                      <wp:docPr id="34" name="Rectangl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4" o:spid="_x0000_s1026" style="position:absolute;margin-left:111.75pt;margin-top:9pt;width:59.4pt;height:29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2A5566" w:rsidRDefault="002A5566" w:rsidP="002A5566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Distance is                 metres in a                               direction.</w:t>
            </w:r>
          </w:p>
          <w:p w:rsidR="002A5566" w:rsidRDefault="002A5566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6022AB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far must Keith walk to get to his nearest (in distance) friend’s house?</w:t>
            </w:r>
            <w:r w:rsidR="00A62E85">
              <w:rPr>
                <w:noProof/>
                <w:lang w:eastAsia="en-AU"/>
              </w:rPr>
              <w:t xml:space="preserve"> </w:t>
            </w:r>
          </w:p>
          <w:p w:rsidR="006022AB" w:rsidRDefault="006022AB" w:rsidP="006022AB">
            <w:pPr>
              <w:rPr>
                <w:rFonts w:ascii="Times New Roman" w:hAnsi="Times New Roman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1060972A" wp14:editId="6493CE6B">
                      <wp:simplePos x="0" y="0"/>
                      <wp:positionH relativeFrom="column">
                        <wp:posOffset>1419225</wp:posOffset>
                      </wp:positionH>
                      <wp:positionV relativeFrom="paragraph">
                        <wp:posOffset>114300</wp:posOffset>
                      </wp:positionV>
                      <wp:extent cx="754380" cy="373380"/>
                      <wp:effectExtent l="0" t="0" r="26670" b="26670"/>
                      <wp:wrapNone/>
                      <wp:docPr id="36" name="Rectangl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6" o:spid="_x0000_s1026" style="position:absolute;margin-left:111.75pt;margin-top:9pt;width:59.4pt;height:29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6022AB" w:rsidRDefault="006022AB" w:rsidP="006022AB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                                   metres</w:t>
            </w:r>
          </w:p>
          <w:p w:rsidR="006022AB" w:rsidRDefault="006022AB" w:rsidP="006022A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735872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Natalia walks </w:t>
            </w:r>
            <w:r w:rsidR="00A62E85">
              <w:rPr>
                <w:rFonts w:ascii="Times New Roman" w:hAnsi="Times New Roman"/>
                <w:sz w:val="24"/>
                <w:szCs w:val="24"/>
              </w:rPr>
              <w:t xml:space="preserve">from her house </w:t>
            </w:r>
            <w:r>
              <w:rPr>
                <w:rFonts w:ascii="Times New Roman" w:hAnsi="Times New Roman"/>
                <w:sz w:val="24"/>
                <w:szCs w:val="24"/>
              </w:rPr>
              <w:t>along Burrow Rd to Owens House. What town landmark does she pass on her left?</w:t>
            </w:r>
          </w:p>
          <w:p w:rsidR="00735872" w:rsidRDefault="00735872" w:rsidP="00735872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735872" w:rsidRDefault="00735872" w:rsidP="0073587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5584" behindDoc="0" locked="0" layoutInCell="1" allowOverlap="1" wp14:anchorId="1562C680" wp14:editId="0965D7FF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29210</wp:posOffset>
                      </wp:positionV>
                      <wp:extent cx="1573530" cy="388620"/>
                      <wp:effectExtent l="0" t="0" r="26670" b="11430"/>
                      <wp:wrapNone/>
                      <wp:docPr id="37" name="Group 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9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735872" w:rsidRDefault="00735872" w:rsidP="0073587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735872" w:rsidRDefault="00735872" w:rsidP="0073587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735872" w:rsidRDefault="00735872" w:rsidP="0073587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735872" w:rsidRDefault="00735872" w:rsidP="0073587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37" o:spid="_x0000_s1078" style="position:absolute;margin-left:17.3pt;margin-top:2.3pt;width:123.9pt;height:30.6pt;z-index:251715584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">
                      <v:roundrect id="AutoShape 3" o:spid="_x0000_s1079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Pvd8EA&#10;AADbAAAADwAAAGRycy9kb3ducmV2LnhtbERPTYvCMBC9C/6HMIIXWVM9rLVrFFEUvQir4l6HZrYt&#10;NpPSxLburzcHYY+P971YdaYUDdWusKxgMo5AEKdWF5wpuF52HzEI55E1lpZJwZMcrJb93gITbVv+&#10;pubsMxFC2CWoIPe+SqR0aU4G3dhWxIH7tbVBH2CdSV1jG8JNKadR9CkNFhwacqxok1N6Pz+MgvgZ&#10;m1tzO+1/6Mjt9u+kZ+vRXKnhoFt/gfDU+X/x233QCuZhbPgSfoB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8T73fBAAAA2wAAAA8AAAAAAAAAAAAAAAAAmAIAAGRycy9kb3du&#10;cmV2LnhtbFBLBQYAAAAABAAEAPUAAACGAwAAAAA=&#10;" strokecolor="windowText" strokeweight="1pt">
                        <v:textbox>
                          <w:txbxContent>
                            <w:p w:rsidR="00735872" w:rsidRDefault="00735872" w:rsidP="0073587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80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9K7MUA&#10;AADbAAAADwAAAGRycy9kb3ducmV2LnhtbESPT2vCQBTE70K/w/IKvYhu9FCT6CqiWNqL4B/0+si+&#10;JqHZtyG7JrGfvlsQPA4z8xtmsepNJVpqXGlZwWQcgSDOrC45V3A+7UYxCOeRNVaWScGdHKyWL4MF&#10;ptp2fKD26HMRIOxSVFB4X6dSuqwgg25sa+LgfdvGoA+yyaVusAtwU8lpFL1LgyWHhQJr2hSU/Rxv&#10;RkF8j82lvew/rvTF3fZ3r2frYaLU22u/noPw1Ptn+NH+1AqSBP6/hB8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X0rsxQAAANsAAAAPAAAAAAAAAAAAAAAAAJgCAABkcnMv&#10;ZG93bnJldi54bWxQSwUGAAAAAAQABAD1AAAAigMAAAAA&#10;" strokecolor="windowText" strokeweight="1pt">
                        <v:textbox>
                          <w:txbxContent>
                            <w:p w:rsidR="00735872" w:rsidRDefault="00735872" w:rsidP="0073587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81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UUxsYA&#10;AADc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/ETw5RmZQM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UUxsYAAADcAAAADwAAAAAAAAAAAAAAAACYAgAAZHJz&#10;L2Rvd25yZXYueG1sUEsFBgAAAAAEAAQA9QAAAIsDAAAAAA==&#10;" strokecolor="windowText" strokeweight="1pt">
                        <v:textbox>
                          <w:txbxContent>
                            <w:p w:rsidR="00735872" w:rsidRDefault="00735872" w:rsidP="0073587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82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mxXcMA&#10;AADcAAAADwAAAGRycy9kb3ducmV2LnhtbERPTWvCQBC9F/oflil4KbqxBxtjNiItFb0ItaLXITsm&#10;odnZkN0m0V/vCgVv83ifky4HU4uOWldZVjCdRCCIc6srLhQcfr7GMQjnkTXWlknBhRwss+enFBNt&#10;e/6mbu8LEULYJaig9L5JpHR5SQbdxDbEgTvb1qAPsC2kbrEP4aaWb1E0kwYrDg0lNvRRUv67/zMK&#10;4ktsjt1xtz7RlvvP606/r17nSo1ehtUChKfBP8T/7o0O86Mp3J8JF8j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mxXcMAAADcAAAADwAAAAAAAAAAAAAAAACYAgAAZHJzL2Rv&#10;d25yZXYueG1sUEsFBgAAAAAEAAQA9QAAAIgDAAAAAA==&#10;" strokecolor="windowText" strokeweight="1pt">
                        <v:textbox>
                          <w:txbxContent>
                            <w:p w:rsidR="00735872" w:rsidRDefault="00735872" w:rsidP="0073587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noProof/>
                <w:lang w:eastAsia="en-AU"/>
              </w:rPr>
              <w:t>`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The Courthouse            The Grand Hotel              </w:t>
            </w:r>
          </w:p>
          <w:p w:rsidR="00735872" w:rsidRDefault="00735872" w:rsidP="00735872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735872" w:rsidRDefault="00735872" w:rsidP="0073587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St Pauls Church             St Peters Church</w:t>
            </w:r>
          </w:p>
          <w:p w:rsidR="00735872" w:rsidRDefault="00735872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735872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Meg leaves her house and walks north-west on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Ewens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Rd then turns a sharp right at the first intersection. She walks 400 m along this street before turning left</w:t>
            </w:r>
            <w:r w:rsidR="00A62E85">
              <w:rPr>
                <w:rFonts w:ascii="Times New Roman" w:hAnsi="Times New Roman"/>
                <w:sz w:val="24"/>
                <w:szCs w:val="24"/>
              </w:rPr>
              <w:t xml:space="preserve"> at an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intersection and walking </w:t>
            </w:r>
            <w:r w:rsidR="00A62E85">
              <w:rPr>
                <w:rFonts w:ascii="Times New Roman" w:hAnsi="Times New Roman"/>
                <w:sz w:val="24"/>
                <w:szCs w:val="24"/>
              </w:rPr>
              <w:t>a further 250 metres along this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street.</w:t>
            </w:r>
            <w:r w:rsidR="00A62E85">
              <w:rPr>
                <w:rFonts w:ascii="Times New Roman" w:hAnsi="Times New Roman"/>
                <w:sz w:val="24"/>
                <w:szCs w:val="24"/>
              </w:rPr>
              <w:t xml:space="preserve"> What landmark would be nearest on her left?</w:t>
            </w:r>
          </w:p>
          <w:p w:rsidR="00A62E85" w:rsidRDefault="00A62E85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231C0DA8" wp14:editId="0644AC78">
                      <wp:simplePos x="0" y="0"/>
                      <wp:positionH relativeFrom="column">
                        <wp:posOffset>2035810</wp:posOffset>
                      </wp:positionH>
                      <wp:positionV relativeFrom="paragraph">
                        <wp:posOffset>113665</wp:posOffset>
                      </wp:positionV>
                      <wp:extent cx="1838325" cy="373380"/>
                      <wp:effectExtent l="0" t="0" r="28575" b="26670"/>
                      <wp:wrapNone/>
                      <wp:docPr id="38" name="Rectangle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3832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8" o:spid="_x0000_s1026" style="position:absolute;margin-left:160.3pt;margin-top:8.95pt;width:144.75pt;height:29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" filled="f" strokecolor="black [3213]" strokeweight="1.5pt"/>
                  </w:pict>
                </mc:Fallback>
              </mc:AlternateContent>
            </w:r>
          </w:p>
          <w:p w:rsidR="00A62E85" w:rsidRDefault="00A62E85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62E85" w:rsidRDefault="00A62E85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4057C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A4057C" w:rsidRPr="001B3341" w:rsidRDefault="00A4057C" w:rsidP="00A4057C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4057C" w:rsidRDefault="002060EB">
            <w:pPr>
              <w:ind w:right="434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theme="minorBidi"/>
              </w:rPr>
              <w:pict w14:anchorId="042F66DD">
                <v:shape id="_x0000_s1097" type="#_x0000_t75" style="position:absolute;margin-left:191.4pt;margin-top:2.9pt;width:253.95pt;height:249.5pt;z-index:251719680;mso-position-horizontal-relative:text;mso-position-vertical-relative:text">
                  <v:imagedata r:id="rId22" o:title=""/>
                </v:shape>
                <o:OLEObject Type="Embed" ProgID="FXDraw3.Document" ShapeID="_x0000_s1097" DrawAspect="Content" ObjectID="_1423030664" r:id="rId23"/>
              </w:pict>
            </w:r>
          </w:p>
          <w:p w:rsidR="00A4057C" w:rsidRDefault="005B3E3A">
            <w:pPr>
              <w:ind w:right="548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positions of 5 markers </w:t>
            </w:r>
            <w:r w:rsidRPr="005B3E3A">
              <w:rPr>
                <w:rFonts w:ascii="Times New Roman" w:hAnsi="Times New Roman"/>
                <w:i/>
                <w:sz w:val="24"/>
                <w:szCs w:val="24"/>
              </w:rPr>
              <w:t>U, V, W, X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, Y</w:t>
            </w:r>
            <w:r w:rsidRPr="005B3E3A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 w:rsidRPr="005B3E3A">
              <w:rPr>
                <w:rFonts w:ascii="Times New Roman" w:hAnsi="Times New Roman"/>
                <w:sz w:val="24"/>
                <w:szCs w:val="24"/>
              </w:rPr>
              <w:t>and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 Z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are shown on the grid for a game. </w:t>
            </w:r>
          </w:p>
          <w:p w:rsidR="00A4057C" w:rsidRDefault="00A4057C">
            <w:pPr>
              <w:ind w:right="5482"/>
              <w:rPr>
                <w:rFonts w:ascii="Times New Roman" w:hAnsi="Times New Roman"/>
                <w:sz w:val="24"/>
                <w:szCs w:val="24"/>
              </w:rPr>
            </w:pPr>
          </w:p>
          <w:p w:rsidR="005B3E3A" w:rsidRDefault="005B3E3A">
            <w:pPr>
              <w:ind w:right="548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rules say it is only possible to move vertically and horizontally on the grid.</w:t>
            </w:r>
          </w:p>
          <w:p w:rsidR="005B3E3A" w:rsidRDefault="005B3E3A">
            <w:pPr>
              <w:ind w:right="5482"/>
              <w:rPr>
                <w:rFonts w:ascii="Times New Roman" w:hAnsi="Times New Roman"/>
                <w:sz w:val="24"/>
                <w:szCs w:val="24"/>
              </w:rPr>
            </w:pPr>
          </w:p>
          <w:p w:rsidR="00A4057C" w:rsidRDefault="005B3E3A">
            <w:pPr>
              <w:ind w:right="548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When playing the game, Jacquie records her moves. When moving from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W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to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Z </w:t>
            </w:r>
            <w:r w:rsidRPr="005B3E3A">
              <w:rPr>
                <w:rFonts w:ascii="Times New Roman" w:hAnsi="Times New Roman"/>
                <w:sz w:val="24"/>
                <w:szCs w:val="24"/>
              </w:rPr>
              <w:t>she records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3W, 4N</w:t>
            </w:r>
            <w:r w:rsidR="00A4057C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A4057C" w:rsidRDefault="00A4057C">
            <w:pPr>
              <w:ind w:right="5482"/>
              <w:rPr>
                <w:rFonts w:ascii="Times New Roman" w:hAnsi="Times New Roman"/>
                <w:sz w:val="24"/>
                <w:szCs w:val="24"/>
              </w:rPr>
            </w:pPr>
          </w:p>
          <w:p w:rsidR="00A4057C" w:rsidRDefault="00A4057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4057C" w:rsidRDefault="00A4057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4057C" w:rsidRDefault="00A4057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4057C" w:rsidRDefault="00A4057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4057C" w:rsidRDefault="00A4057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4057C" w:rsidRDefault="00A4057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4057C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A4057C" w:rsidRPr="001B3341" w:rsidRDefault="00A4057C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4057C" w:rsidRDefault="005B3E3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of these moves would get Jacquie</w:t>
            </w:r>
            <w:r w:rsidR="00A4057C">
              <w:rPr>
                <w:rFonts w:ascii="Times New Roman" w:hAnsi="Times New Roman"/>
                <w:sz w:val="24"/>
                <w:szCs w:val="24"/>
              </w:rPr>
              <w:t xml:space="preserve"> back from </w:t>
            </w:r>
            <w:r w:rsidRPr="005B3E3A">
              <w:rPr>
                <w:rFonts w:ascii="Times New Roman" w:hAnsi="Times New Roman"/>
                <w:i/>
                <w:sz w:val="24"/>
                <w:szCs w:val="24"/>
              </w:rPr>
              <w:t>Z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to </w:t>
            </w:r>
            <w:proofErr w:type="gramStart"/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W </w:t>
            </w:r>
            <w:r w:rsidRPr="005B3E3A">
              <w:rPr>
                <w:rFonts w:ascii="Times New Roman" w:hAnsi="Times New Roman"/>
                <w:sz w:val="24"/>
                <w:szCs w:val="24"/>
              </w:rPr>
              <w:t>?</w:t>
            </w:r>
            <w:proofErr w:type="gramEnd"/>
          </w:p>
          <w:p w:rsidR="0079225D" w:rsidRPr="0079225D" w:rsidRDefault="0079225D">
            <w:pPr>
              <w:rPr>
                <w:rFonts w:ascii="Times New Roman" w:hAnsi="Times New Roman"/>
                <w:i/>
                <w:sz w:val="16"/>
                <w:szCs w:val="24"/>
              </w:rPr>
            </w:pPr>
          </w:p>
          <w:p w:rsidR="00A4057C" w:rsidRDefault="0079225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7872" behindDoc="0" locked="0" layoutInCell="1" allowOverlap="1" wp14:anchorId="1399212F" wp14:editId="749AB447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13335</wp:posOffset>
                      </wp:positionV>
                      <wp:extent cx="1573530" cy="388620"/>
                      <wp:effectExtent l="0" t="0" r="26670" b="11430"/>
                      <wp:wrapNone/>
                      <wp:docPr id="296" name="Group 2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29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79225D" w:rsidRDefault="0079225D" w:rsidP="0079225D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79225D" w:rsidRDefault="0079225D" w:rsidP="0079225D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79225D" w:rsidRDefault="0079225D" w:rsidP="0079225D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79225D" w:rsidRDefault="0079225D" w:rsidP="0079225D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296" o:spid="_x0000_s1083" style="position:absolute;margin-left:57.55pt;margin-top:1.05pt;width:123.9pt;height:30.6pt;z-index:251727872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">
                      <v:roundrect id="AutoShape 3" o:spid="_x0000_s1084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N4ScYA&#10;AADcAAAADwAAAGRycy9kb3ducmV2LnhtbESPQWvCQBSE7wX/w/KEXorZ1EONMatIpaVehFrR6yP7&#10;TILZtyG7JrG/3i0UPA4z8w2TrQZTi45aV1lW8BrFIIhzqysuFBx+PiYJCOeRNdaWScGNHKyWo6cM&#10;U217/qZu7wsRIOxSVFB636RSurwkgy6yDXHwzrY16INsC6lb7APc1HIax2/SYMVhocSG3kvKL/ur&#10;UZDcEnPsjrvPE2253/zu9Gz9MlfqeTysFyA8Df4R/m9/aQXT+Qz+zoQjIJ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pN4ScYAAADcAAAADwAAAAAAAAAAAAAAAACYAgAAZHJz&#10;L2Rvd25yZXYueG1sUEsFBgAAAAAEAAQA9QAAAIsDAAAAAA==&#10;" strokecolor="windowText" strokeweight="1pt">
                        <v:textbox>
                          <w:txbxContent>
                            <w:p w:rsidR="0079225D" w:rsidRDefault="0079225D" w:rsidP="0079225D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85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zsO8IA&#10;AADcAAAADwAAAGRycy9kb3ducmV2LnhtbERPTYvCMBC9C/sfwizsRTRdD1qrUWRlRS/CuqLXoRnb&#10;YjMpTWyrv94cBI+P9z1fdqYUDdWusKzgexiBIE6tLjhTcPz/HcQgnEfWWFomBXdysFx89OaYaNvy&#10;HzUHn4kQwi5BBbn3VSKlS3My6Ia2Ig7cxdYGfYB1JnWNbQg3pRxF0VgaLDg05FjRT07p9XAzCuJ7&#10;bE7Nab85047b9WOvJ6v+VKmvz241A+Gp82/xy73VCkbTsDa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DOw7wgAAANwAAAAPAAAAAAAAAAAAAAAAAJgCAABkcnMvZG93&#10;bnJldi54bWxQSwUGAAAAAAQABAD1AAAAhwMAAAAA&#10;" strokecolor="windowText" strokeweight="1pt">
                        <v:textbox>
                          <w:txbxContent>
                            <w:p w:rsidR="0079225D" w:rsidRDefault="0079225D" w:rsidP="0079225D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86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BJoMYA&#10;AADcAAAADwAAAGRycy9kb3ducmV2LnhtbESPQWvCQBSE7wX/w/KEXorZ1EObxKwiFkt7Eaqi10f2&#10;mQSzb0N2TWJ/fbdQ6HGYmW+YfDWaRvTUudqygucoBkFcWF1zqeB42M4SEM4ja2wsk4I7OVgtJw85&#10;ZtoO/EX93pciQNhlqKDyvs2kdEVFBl1kW+LgXWxn0AfZlVJ3OAS4aeQ8jl+kwZrDQoUtbSoqrvub&#10;UZDcE3PqT7v3M33y8Pa906/rp1Spx+m4XoDwNPr/8F/7QyuYpyn8nglHQC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EBJoMYAAADcAAAADwAAAAAAAAAAAAAAAACYAgAAZHJz&#10;L2Rvd25yZXYueG1sUEsFBgAAAAAEAAQA9QAAAIsDAAAAAA==&#10;" strokecolor="windowText" strokeweight="1pt">
                        <v:textbox>
                          <w:txbxContent>
                            <w:p w:rsidR="0079225D" w:rsidRDefault="0079225D" w:rsidP="0079225D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87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F6J8IA&#10;AADcAAAADwAAAGRycy9kb3ducmV2LnhtbERPTWvCQBC9C/6HZYReRDdWsDF1FVEqehFqRa9DdpoE&#10;s7Mhu02iv949CD0+3vdi1ZlSNFS7wrKCyTgCQZxaXXCm4PzzNYpBOI+ssbRMCu7kYLXs9xaYaNvy&#10;NzUnn4kQwi5BBbn3VSKlS3My6Ma2Ig7cr60N+gDrTOoa2xBuSvkeRTNpsODQkGNFm5zS2+nPKIjv&#10;sbk0l+PuSgdut4+j/lgP50q9Dbr1JwhPnf8Xv9x7rWAahfnhTDgC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kXonwgAAANwAAAAPAAAAAAAAAAAAAAAAAJgCAABkcnMvZG93&#10;bnJldi54bWxQSwUGAAAAAAQABAD1AAAAhwMAAAAA&#10;" strokecolor="windowText" strokeweight="1pt">
                        <v:textbox>
                          <w:txbxContent>
                            <w:p w:rsidR="0079225D" w:rsidRDefault="0079225D" w:rsidP="0079225D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="00A4057C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5B3E3A">
              <w:rPr>
                <w:rFonts w:ascii="Times New Roman" w:hAnsi="Times New Roman"/>
                <w:sz w:val="24"/>
                <w:szCs w:val="24"/>
              </w:rPr>
              <w:t xml:space="preserve">                        3E, 4N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A4057C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5B3E3A">
              <w:rPr>
                <w:rFonts w:ascii="Times New Roman" w:hAnsi="Times New Roman"/>
                <w:sz w:val="24"/>
                <w:szCs w:val="24"/>
              </w:rPr>
              <w:t>3E, 4S.</w:t>
            </w:r>
          </w:p>
          <w:p w:rsidR="00A4057C" w:rsidRDefault="005B3E3A">
            <w:pPr>
              <w:spacing w:before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3W, 4S</w:t>
            </w:r>
            <w:r w:rsidR="0079225D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A4057C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>3W, 4N</w:t>
            </w:r>
            <w:r w:rsidR="00A4057C"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</w:p>
          <w:p w:rsidR="00A4057C" w:rsidRPr="0079225D" w:rsidRDefault="00A4057C">
            <w:pPr>
              <w:rPr>
                <w:rFonts w:ascii="Times New Roman" w:hAnsi="Times New Roman"/>
                <w:sz w:val="16"/>
                <w:szCs w:val="24"/>
              </w:rPr>
            </w:pPr>
          </w:p>
        </w:tc>
      </w:tr>
      <w:tr w:rsidR="00A4057C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A4057C" w:rsidRPr="001B3341" w:rsidRDefault="00A4057C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4057C" w:rsidRDefault="0079225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Krystal starts at </w:t>
            </w:r>
            <w:r w:rsidRPr="0079225D">
              <w:rPr>
                <w:rFonts w:ascii="Times New Roman" w:hAnsi="Times New Roman"/>
                <w:i/>
                <w:sz w:val="24"/>
                <w:szCs w:val="24"/>
              </w:rPr>
              <w:t>U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travels 8W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,2S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 w:rsidR="00A4057C">
              <w:rPr>
                <w:rFonts w:ascii="Times New Roman" w:hAnsi="Times New Roman"/>
                <w:sz w:val="24"/>
                <w:szCs w:val="24"/>
              </w:rPr>
              <w:t xml:space="preserve">Where would </w:t>
            </w:r>
            <w:r>
              <w:rPr>
                <w:rFonts w:ascii="Times New Roman" w:hAnsi="Times New Roman"/>
                <w:sz w:val="24"/>
                <w:szCs w:val="24"/>
              </w:rPr>
              <w:t>she place her marker when she finishes the move</w:t>
            </w:r>
            <w:r w:rsidR="00A4057C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A4057C" w:rsidRPr="0079225D" w:rsidRDefault="00A4057C">
            <w:pPr>
              <w:rPr>
                <w:rFonts w:ascii="Times New Roman" w:hAnsi="Times New Roman"/>
                <w:sz w:val="18"/>
                <w:szCs w:val="24"/>
              </w:rPr>
            </w:pPr>
          </w:p>
          <w:p w:rsidR="00A4057C" w:rsidRDefault="002060EB" w:rsidP="0079225D">
            <w:pPr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Theme="minorHAnsi" w:hAnsiTheme="minorHAnsi" w:cstheme="minorBidi"/>
              </w:rPr>
              <w:pict w14:anchorId="284D43DF">
                <v:group id="_x0000_s1103" style="position:absolute;margin-left:34pt;margin-top:2.2pt;width:343.5pt;height:9pt;z-index:251721728" coordorigin="2430,3420" coordsize="6870,180">
                  <v:roundrect id="_x0000_s1104" style="position:absolute;left:9030;top:3420;width:270;height:180" arcsize="10923f"/>
                  <v:roundrect id="_x0000_s1105" style="position:absolute;left:2430;top:3420;width:270;height:180" arcsize="10923f"/>
                  <v:roundrect id="_x0000_s1106" style="position:absolute;left:4580;top:3420;width:270;height:180" arcsize="10923f"/>
                  <v:roundrect id="_x0000_s1107" style="position:absolute;left:6780;top:3420;width:270;height:180" arcsize="10923f"/>
                </v:group>
              </w:pict>
            </w:r>
            <w:r w:rsidR="00A4057C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="0079225D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="0079225D">
              <w:rPr>
                <w:rFonts w:ascii="Times New Roman" w:hAnsi="Times New Roman"/>
                <w:i/>
                <w:sz w:val="24"/>
                <w:szCs w:val="24"/>
              </w:rPr>
              <w:t>V                                    W                                  X                               Y</w:t>
            </w:r>
          </w:p>
          <w:p w:rsidR="0079225D" w:rsidRPr="0079225D" w:rsidRDefault="0079225D" w:rsidP="0079225D">
            <w:pPr>
              <w:rPr>
                <w:rFonts w:ascii="Times New Roman" w:hAnsi="Times New Roman"/>
                <w:sz w:val="14"/>
                <w:szCs w:val="24"/>
              </w:rPr>
            </w:pPr>
          </w:p>
        </w:tc>
      </w:tr>
      <w:tr w:rsidR="00A4057C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A4057C" w:rsidRPr="001B3341" w:rsidRDefault="00A4057C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4057C" w:rsidRDefault="0079225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of these </w:t>
            </w:r>
            <w:r w:rsidR="00D20BE8">
              <w:rPr>
                <w:rFonts w:ascii="Times New Roman" w:hAnsi="Times New Roman"/>
                <w:sz w:val="24"/>
                <w:szCs w:val="24"/>
              </w:rPr>
              <w:t xml:space="preserve">three part </w:t>
            </w:r>
            <w:r>
              <w:rPr>
                <w:rFonts w:ascii="Times New Roman" w:hAnsi="Times New Roman"/>
                <w:sz w:val="24"/>
                <w:szCs w:val="24"/>
              </w:rPr>
              <w:t>moves would get from</w:t>
            </w:r>
            <w:r w:rsidR="00A4057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A4057C">
              <w:rPr>
                <w:rFonts w:ascii="Times New Roman" w:hAnsi="Times New Roman"/>
                <w:sz w:val="24"/>
                <w:szCs w:val="24"/>
              </w:rPr>
              <w:t>from</w:t>
            </w:r>
            <w:proofErr w:type="spellEnd"/>
            <w:r w:rsidR="00A4057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W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to </w:t>
            </w:r>
            <w:proofErr w:type="gramStart"/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Y 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  <w:proofErr w:type="gramEnd"/>
          </w:p>
          <w:p w:rsidR="0079225D" w:rsidRPr="0079225D" w:rsidRDefault="0079225D">
            <w:pPr>
              <w:rPr>
                <w:rFonts w:ascii="Times New Roman" w:hAnsi="Times New Roman"/>
                <w:i/>
                <w:sz w:val="14"/>
                <w:szCs w:val="24"/>
              </w:rPr>
            </w:pPr>
          </w:p>
          <w:p w:rsidR="00A4057C" w:rsidRDefault="0079225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9920" behindDoc="0" locked="0" layoutInCell="1" allowOverlap="1" wp14:anchorId="6E030E70" wp14:editId="064DC844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4445</wp:posOffset>
                      </wp:positionV>
                      <wp:extent cx="1573530" cy="388620"/>
                      <wp:effectExtent l="0" t="0" r="26670" b="11430"/>
                      <wp:wrapNone/>
                      <wp:docPr id="301" name="Group 3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30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79225D" w:rsidRDefault="0079225D" w:rsidP="0079225D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79225D" w:rsidRDefault="0079225D" w:rsidP="0079225D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79225D" w:rsidRDefault="0079225D" w:rsidP="0079225D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79225D" w:rsidRDefault="0079225D" w:rsidP="0079225D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01" o:spid="_x0000_s1088" style="position:absolute;margin-left:57.55pt;margin-top:.35pt;width:123.9pt;height:30.6pt;z-index:251729920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">
                      <v:roundrect id="AutoShape 3" o:spid="_x0000_s1089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9By8YA&#10;AADcAAAADwAAAGRycy9kb3ducmV2LnhtbESPQWvCQBSE70L/w/IKvUizqQUb06wiilIvgrbo9ZF9&#10;TUKzb0N2m8T++q4geBxm5hsmWwymFh21rrKs4CWKQRDnVldcKPj63DwnIJxH1lhbJgUXcrCYP4wy&#10;TLXt+UDd0RciQNilqKD0vkmldHlJBl1kG+LgfdvWoA+yLaRusQ9wU8tJHE+lwYrDQokNrUrKf46/&#10;RkFyScypO+23Z9pxv/7b67fleKbU0+OwfAfhafD38K39oRW8xhO4nglHQM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A9By8YAAADcAAAADwAAAAAAAAAAAAAAAACYAgAAZHJz&#10;L2Rvd25yZXYueG1sUEsFBgAAAAAEAAQA9QAAAIsDAAAAAA==&#10;" strokecolor="windowText" strokeweight="1pt">
                        <v:textbox>
                          <w:txbxContent>
                            <w:p w:rsidR="0079225D" w:rsidRDefault="0079225D" w:rsidP="0079225D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90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PkUMUA&#10;AADcAAAADwAAAGRycy9kb3ducmV2LnhtbESPQWvCQBSE7wX/w/IEL0U3KtQYXUVaWvQiVEWvj+wz&#10;CWbfhuw2if31rlDocZiZb5jlujOlaKh2hWUF41EEgji1uuBMwen4OYxBOI+ssbRMCu7kYL3qvSwx&#10;0bblb2oOPhMBwi5BBbn3VSKlS3My6Ea2Ig7e1dYGfZB1JnWNbYCbUk6i6E0aLDgs5FjRe07p7fBj&#10;FMT32Jyb8/7rQjtuP373erZ5nSs16HebBQhPnf8P/7W3WsE0msLzTDg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Q+RQxQAAANwAAAAPAAAAAAAAAAAAAAAAAJgCAABkcnMv&#10;ZG93bnJldi54bWxQSwUGAAAAAAQABAD1AAAAigMAAAAA&#10;" strokecolor="windowText" strokeweight="1pt">
                        <v:textbox>
                          <w:txbxContent>
                            <w:p w:rsidR="0079225D" w:rsidRDefault="0079225D" w:rsidP="0079225D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91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p8JMYA&#10;AADcAAAADwAAAGRycy9kb3ducmV2LnhtbESPQWvCQBSE74L/YXlCL1I3tsWm0VWkpUUvglHs9ZF9&#10;JsHs25DdJrG/visUPA4z8w2zWPWmEi01rrSsYDqJQBBnVpecKzgePh9jEM4ja6wsk4IrOVgth4MF&#10;Jtp2vKc29bkIEHYJKii8rxMpXVaQQTexNXHwzrYx6INscqkb7ALcVPIpimbSYMlhocCa3gvKLumP&#10;URBfY3NqT7uvb9py9/G706/r8ZtSD6N+PQfhqff38H97oxU8Ry9wOxOO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Kp8JMYAAADcAAAADwAAAAAAAAAAAAAAAACYAgAAZHJz&#10;L2Rvd25yZXYueG1sUEsFBgAAAAAEAAQA9QAAAIsDAAAAAA==&#10;" strokecolor="windowText" strokeweight="1pt">
                        <v:textbox>
                          <w:txbxContent>
                            <w:p w:rsidR="0079225D" w:rsidRDefault="0079225D" w:rsidP="0079225D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92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bZv8YA&#10;AADcAAAADwAAAGRycy9kb3ducmV2LnhtbESPQWvCQBSE74L/YXlCL1I3ttSm0VWkpUUvglHs9ZF9&#10;JsHs25DdJrG/visUPA4z8w2zWPWmEi01rrSsYDqJQBBnVpecKzgePh9jEM4ja6wsk4IrOVgth4MF&#10;Jtp2vKc29bkIEHYJKii8rxMpXVaQQTexNXHwzrYx6INscqkb7ALcVPIpimbSYMlhocCa3gvKLumP&#10;URBfY3NqT7uvb9py9/G706/r8ZtSD6N+PQfhqff38H97oxU8Ry9wOxOO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+bZv8YAAADcAAAADwAAAAAAAAAAAAAAAACYAgAAZHJz&#10;L2Rvd25yZXYueG1sUEsFBgAAAAAEAAQA9QAAAIsDAAAAAA==&#10;" strokecolor="windowText" strokeweight="1pt">
                        <v:textbox>
                          <w:txbxContent>
                            <w:p w:rsidR="0079225D" w:rsidRDefault="0079225D" w:rsidP="0079225D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4E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,2S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>, 4E.</w:t>
            </w:r>
            <w:r w:rsidR="00A4057C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4E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,2N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>, 4E.</w:t>
            </w:r>
          </w:p>
          <w:p w:rsidR="00A4057C" w:rsidRDefault="00A4057C">
            <w:pPr>
              <w:spacing w:before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</w:t>
            </w:r>
            <w:r w:rsidR="0079225D">
              <w:rPr>
                <w:rFonts w:ascii="Times New Roman" w:hAnsi="Times New Roman"/>
                <w:sz w:val="24"/>
                <w:szCs w:val="24"/>
              </w:rPr>
              <w:t>4S</w:t>
            </w:r>
            <w:proofErr w:type="gramStart"/>
            <w:r w:rsidR="0079225D">
              <w:rPr>
                <w:rFonts w:ascii="Times New Roman" w:hAnsi="Times New Roman"/>
                <w:sz w:val="24"/>
                <w:szCs w:val="24"/>
              </w:rPr>
              <w:t>,2E</w:t>
            </w:r>
            <w:proofErr w:type="gramEnd"/>
            <w:r w:rsidR="0079225D">
              <w:rPr>
                <w:rFonts w:ascii="Times New Roman" w:hAnsi="Times New Roman"/>
                <w:sz w:val="24"/>
                <w:szCs w:val="24"/>
              </w:rPr>
              <w:t>, 4N.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79225D">
              <w:rPr>
                <w:rFonts w:ascii="Times New Roman" w:hAnsi="Times New Roman"/>
                <w:sz w:val="24"/>
                <w:szCs w:val="24"/>
              </w:rPr>
              <w:t>4W</w:t>
            </w:r>
            <w:proofErr w:type="gramStart"/>
            <w:r w:rsidR="0079225D">
              <w:rPr>
                <w:rFonts w:ascii="Times New Roman" w:hAnsi="Times New Roman"/>
                <w:sz w:val="24"/>
                <w:szCs w:val="24"/>
              </w:rPr>
              <w:t>,2S</w:t>
            </w:r>
            <w:proofErr w:type="gramEnd"/>
            <w:r w:rsidR="0079225D">
              <w:rPr>
                <w:rFonts w:ascii="Times New Roman" w:hAnsi="Times New Roman"/>
                <w:sz w:val="24"/>
                <w:szCs w:val="24"/>
              </w:rPr>
              <w:t>, 4W.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</w:p>
          <w:p w:rsidR="00A4057C" w:rsidRPr="0079225D" w:rsidRDefault="00A4057C">
            <w:pPr>
              <w:rPr>
                <w:rFonts w:ascii="Times New Roman" w:hAnsi="Times New Roman"/>
                <w:sz w:val="10"/>
                <w:szCs w:val="24"/>
              </w:rPr>
            </w:pPr>
          </w:p>
        </w:tc>
      </w:tr>
      <w:tr w:rsidR="00A4057C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A4057C" w:rsidRPr="001B3341" w:rsidRDefault="00A4057C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4057C" w:rsidRDefault="0079225D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Tayla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starts at </w:t>
            </w:r>
            <w:r w:rsidRPr="0079225D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travels 8E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,</w:t>
            </w:r>
            <w:r w:rsidR="001355AE">
              <w:rPr>
                <w:rFonts w:ascii="Times New Roman" w:hAnsi="Times New Roman"/>
                <w:sz w:val="24"/>
                <w:szCs w:val="24"/>
              </w:rPr>
              <w:t>10N,5W,3</w:t>
            </w:r>
            <w:r w:rsidR="00A4057C">
              <w:rPr>
                <w:rFonts w:ascii="Times New Roman" w:hAnsi="Times New Roman"/>
                <w:sz w:val="24"/>
                <w:szCs w:val="24"/>
              </w:rPr>
              <w:t>S</w:t>
            </w:r>
            <w:proofErr w:type="gramEnd"/>
            <w:r w:rsidR="00A4057C">
              <w:rPr>
                <w:rFonts w:ascii="Times New Roman" w:hAnsi="Times New Roman"/>
                <w:sz w:val="24"/>
                <w:szCs w:val="24"/>
              </w:rPr>
              <w:t>. Wh</w:t>
            </w:r>
            <w:r w:rsidR="001355AE">
              <w:rPr>
                <w:rFonts w:ascii="Times New Roman" w:hAnsi="Times New Roman"/>
                <w:sz w:val="24"/>
                <w:szCs w:val="24"/>
              </w:rPr>
              <w:t>ere would she finish her move</w:t>
            </w:r>
            <w:r w:rsidR="00A4057C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1355AE" w:rsidRPr="0079225D" w:rsidRDefault="001355AE" w:rsidP="001355AE">
            <w:pPr>
              <w:rPr>
                <w:rFonts w:ascii="Times New Roman" w:hAnsi="Times New Roman"/>
                <w:sz w:val="18"/>
                <w:szCs w:val="24"/>
              </w:rPr>
            </w:pPr>
          </w:p>
          <w:p w:rsidR="001355AE" w:rsidRDefault="001355AE" w:rsidP="001355AE">
            <w:pPr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31968" behindDoc="0" locked="0" layoutInCell="1" allowOverlap="1" wp14:anchorId="710889A1" wp14:editId="6F94D6C7">
                      <wp:simplePos x="0" y="0"/>
                      <wp:positionH relativeFrom="column">
                        <wp:posOffset>431800</wp:posOffset>
                      </wp:positionH>
                      <wp:positionV relativeFrom="paragraph">
                        <wp:posOffset>27940</wp:posOffset>
                      </wp:positionV>
                      <wp:extent cx="4362450" cy="114300"/>
                      <wp:effectExtent l="5715" t="12700" r="13335" b="6350"/>
                      <wp:wrapNone/>
                      <wp:docPr id="306" name="Group 3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2430" y="3420"/>
                                <a:chExt cx="6870" cy="180"/>
                              </a:xfrm>
                            </wpg:grpSpPr>
                            <wps:wsp>
                              <wps:cNvPr id="308" name="AutoShape 9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9" name="AutoShape 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0" name="AutoShape 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1" name="AutoShape 10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306" o:spid="_x0000_s1026" style="position:absolute;margin-left:34pt;margin-top:2.2pt;width:343.5pt;height:9pt;z-index:251731968" coordorigin="2430,3420" coordsize="68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">
                      <v:roundrect id="AutoShape 97" o:spid="_x0000_s1027" style="position:absolute;left:90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JW6sEA&#10;AADcAAAADwAAAGRycy9kb3ducmV2LnhtbERPz2vCMBS+C/4P4Qm72UTHRDujiLCx21j14PGteWvL&#10;mpeapLXbX78cBh4/vt/b/WhbMZAPjWMNi0yBIC6dabjScD69zNcgQkQ22DomDT8UYL+bTraYG3fj&#10;DxqKWIkUwiFHDXWMXS5lKGuyGDLXESfuy3mLMUFfSePxlsJtK5dKraTFhlNDjR0dayq/i95qKI3q&#10;lb8M75vPp1j8Dv2V5etV64fZeHgGEWmMd/G/+81oeFRpbTqTjoD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/CVurBAAAA3AAAAA8AAAAAAAAAAAAAAAAAmAIAAGRycy9kb3du&#10;cmV2LnhtbFBLBQYAAAAABAAEAPUAAACGAwAAAAA=&#10;"/>
                      <v:roundrect id="AutoShape 98" o:spid="_x0000_s1028" style="position:absolute;left:24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7zccQA&#10;AADcAAAADwAAAGRycy9kb3ducmV2LnhtbESPQWsCMRSE7wX/Q3hCbzWx0qKrUUSo9Fa6evD43Dx3&#10;Fzcva5Jdt/31TaHQ4zAz3zCrzWAb0ZMPtWMN04kCQVw4U3Op4Xh4e5qDCBHZYOOYNHxRgM169LDC&#10;zLg7f1Kfx1IkCIcMNVQxtpmUoajIYpi4ljh5F+ctxiR9KY3He4LbRj4r9Sot1pwWKmxpV1FxzTur&#10;oTCqU/7UfyzOLzH/7rsby/1N68fxsF2CiDTE//Bf+91omKkF/J5JR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O83HEAAAA3AAAAA8AAAAAAAAAAAAAAAAAmAIAAGRycy9k&#10;b3ducmV2LnhtbFBLBQYAAAAABAAEAPUAAACJAwAAAAA=&#10;"/>
                      <v:roundrect id="AutoShape 99" o:spid="_x0000_s1029" style="position:absolute;left:45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3MMcEA&#10;AADcAAAADwAAAGRycy9kb3ducmV2LnhtbERPz2vCMBS+D/Y/hDfYbU10OGY1yhA2dhOrhx2fzbMt&#10;a15qktbOv94chB0/vt/L9WhbMZAPjWMNk0yBIC6dabjScNh/vryDCBHZYOuYNPxRgPXq8WGJuXEX&#10;3tFQxEqkEA45aqhj7HIpQ1mTxZC5jjhxJ+ctxgR9JY3HSwq3rZwq9SYtNpwaauxoU1P5W/RWQ2lU&#10;r/zPsJ0fZ7G4Dv2Z5ddZ6+en8WMBItIY/8V397fR8DpJ89OZdATk6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tzDHBAAAA3AAAAA8AAAAAAAAAAAAAAAAAmAIAAGRycy9kb3du&#10;cmV2LnhtbFBLBQYAAAAABAAEAPUAAACGAwAAAAA=&#10;"/>
                      <v:roundrect id="AutoShape 100" o:spid="_x0000_s1030" style="position:absolute;left:67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FpqsQA&#10;AADcAAAADwAAAGRycy9kb3ducmV2LnhtbESPQWvCQBSE74X+h+UVequ7abHY6CoitPQmRg89PrPP&#10;JJh9G3c3Me2vdwuFHoeZ+YZZrEbbioF8aBxryCYKBHHpTMOVhsP+/WkGIkRkg61j0vBNAVbL+7sF&#10;5sZdeUdDESuRIBxy1FDH2OVShrImi2HiOuLknZy3GJP0lTQerwluW/ms1Ku02HBaqLGjTU3lueit&#10;htKoXvmvYft2nMbiZ+gvLD8uWj8+jOs5iEhj/A//tT+Nhpcsg98z6Qj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haarEAAAA3AAAAA8AAAAAAAAAAAAAAAAAmAIAAGRycy9k&#10;b3ducmV2LnhtbFBLBQYAAAAABAAEAPUAAACJAwAAAAA=&#10;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U                                 V                                    W                                   Y</w:t>
            </w:r>
          </w:p>
          <w:p w:rsidR="00A4057C" w:rsidRDefault="00A4057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A4057C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A4057C" w:rsidRPr="001B3341" w:rsidRDefault="00A4057C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4057C" w:rsidRDefault="001355A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Tran</w:t>
            </w:r>
            <w:r w:rsidR="00A4057C">
              <w:rPr>
                <w:rFonts w:ascii="Times New Roman" w:hAnsi="Times New Roman"/>
                <w:sz w:val="24"/>
                <w:szCs w:val="24"/>
              </w:rPr>
              <w:t xml:space="preserve"> w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ants to go from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V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to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Y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in a move</w:t>
            </w:r>
            <w:r w:rsidR="00A4057C">
              <w:rPr>
                <w:rFonts w:ascii="Times New Roman" w:hAnsi="Times New Roman"/>
                <w:sz w:val="24"/>
                <w:szCs w:val="24"/>
              </w:rPr>
              <w:t xml:space="preserve"> with five legs.</w:t>
            </w:r>
          </w:p>
          <w:p w:rsidR="00A4057C" w:rsidRDefault="00A4057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first three legs are given below. Complete the last two legs.</w:t>
            </w:r>
          </w:p>
          <w:p w:rsidR="00A4057C" w:rsidRDefault="002060E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</w:rPr>
              <w:pict w14:anchorId="3A3E2149">
                <v:rect id="_x0000_s1118" style="position:absolute;margin-left:140pt;margin-top:10.45pt;width:32.25pt;height:21pt;z-index:251724800"/>
              </w:pict>
            </w:r>
            <w:r>
              <w:rPr>
                <w:rFonts w:asciiTheme="minorHAnsi" w:hAnsiTheme="minorHAnsi" w:cstheme="minorBidi"/>
              </w:rPr>
              <w:pict w14:anchorId="7C8FCE8C">
                <v:rect id="_x0000_s1119" style="position:absolute;margin-left:182pt;margin-top:10.45pt;width:32.25pt;height:21pt;z-index:251725824"/>
              </w:pict>
            </w:r>
          </w:p>
          <w:p w:rsidR="00A4057C" w:rsidRDefault="00A4057C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1355AE">
              <w:rPr>
                <w:rFonts w:ascii="Times New Roman" w:hAnsi="Times New Roman"/>
                <w:sz w:val="32"/>
                <w:szCs w:val="32"/>
              </w:rPr>
              <w:t xml:space="preserve"> 7E, 4S, 5W</w:t>
            </w:r>
            <w:r>
              <w:rPr>
                <w:rFonts w:ascii="Times New Roman" w:hAnsi="Times New Roman"/>
                <w:sz w:val="32"/>
                <w:szCs w:val="32"/>
              </w:rPr>
              <w:t>,          ,</w:t>
            </w:r>
          </w:p>
          <w:p w:rsidR="00A4057C" w:rsidRDefault="00A4057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4057C" w:rsidRDefault="00A4057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A252B0" w:rsidRDefault="00A252B0"/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2174"/>
        <w:gridCol w:w="8033"/>
      </w:tblGrid>
      <w:tr w:rsidR="00113C94" w:rsidRPr="005C44C0" w:rsidTr="007B40D9">
        <w:trPr>
          <w:cantSplit/>
          <w:trHeight w:val="851"/>
        </w:trPr>
        <w:tc>
          <w:tcPr>
            <w:tcW w:w="2174" w:type="dxa"/>
            <w:vAlign w:val="center"/>
          </w:tcPr>
          <w:p w:rsidR="00113C94" w:rsidRDefault="00113C94" w:rsidP="00845697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proofErr w:type="spellStart"/>
            <w:r w:rsidRPr="00325745">
              <w:rPr>
                <w:rFonts w:ascii="Times New Roman" w:hAnsi="Times New Roman"/>
                <w:sz w:val="36"/>
                <w:szCs w:val="36"/>
              </w:rPr>
              <w:t>ar</w:t>
            </w:r>
            <w:proofErr w:type="spellEnd"/>
          </w:p>
          <w:p w:rsidR="00113C94" w:rsidRPr="00325745" w:rsidRDefault="00113C94" w:rsidP="00845697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7</w:t>
            </w:r>
          </w:p>
        </w:tc>
        <w:tc>
          <w:tcPr>
            <w:tcW w:w="8033" w:type="dxa"/>
            <w:tcBorders>
              <w:right w:val="single" w:sz="4" w:space="0" w:color="auto"/>
            </w:tcBorders>
            <w:vAlign w:val="center"/>
          </w:tcPr>
          <w:p w:rsidR="00113C94" w:rsidRPr="005C44C0" w:rsidRDefault="00113C94" w:rsidP="00845697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>Grids and Location</w:t>
            </w:r>
          </w:p>
        </w:tc>
      </w:tr>
    </w:tbl>
    <w:p w:rsidR="00C71E16" w:rsidRDefault="00C71E16" w:rsidP="00CA296A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71E16" w:rsidTr="00845697">
        <w:tc>
          <w:tcPr>
            <w:tcW w:w="9242" w:type="dxa"/>
          </w:tcPr>
          <w:p w:rsidR="00C71E16" w:rsidRDefault="00853748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Non Calculator Section</w:t>
            </w:r>
          </w:p>
        </w:tc>
      </w:tr>
    </w:tbl>
    <w:p w:rsidR="00A252B0" w:rsidRDefault="00A252B0" w:rsidP="004A64CB"/>
    <w:p w:rsidR="00A252B0" w:rsidRDefault="00A252B0" w:rsidP="004A64CB">
      <w:pPr>
        <w:sectPr w:rsidR="00A252B0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8"/>
        <w:gridCol w:w="3726"/>
      </w:tblGrid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977FA9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north-east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977FA9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26 cm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A203DB" w:rsidP="00D20BE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north-</w:t>
            </w:r>
            <w:r w:rsidR="00D20BE8">
              <w:rPr>
                <w:rFonts w:asciiTheme="majorHAnsi" w:hAnsiTheme="majorHAnsi"/>
                <w:sz w:val="24"/>
                <w:szCs w:val="24"/>
              </w:rPr>
              <w:t>east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B26E5E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cm : 60 km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757C02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E5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757C02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Kathmandu 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D050D1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Mumbai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D050D1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2 200 km (nearest 200 km)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D44A44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Kabul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D44A44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G2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845697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35 km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845697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Falcon Bay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D20BE8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25</w:t>
            </w:r>
            <w:r w:rsidR="00845697">
              <w:rPr>
                <w:rFonts w:asciiTheme="majorHAnsi" w:hAnsiTheme="majorHAnsi"/>
                <w:sz w:val="24"/>
                <w:szCs w:val="24"/>
              </w:rPr>
              <w:t>km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(using centres of dots)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845697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Directly through Audi Town.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915257" w:rsidP="004A64C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Bz</w:t>
            </w:r>
            <w:proofErr w:type="spellEnd"/>
          </w:p>
        </w:tc>
      </w:tr>
    </w:tbl>
    <w:p w:rsidR="00C71E16" w:rsidRDefault="00C71E16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  <w:sectPr w:rsidR="00A252B0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C71E16" w:rsidRDefault="00C71E16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252B0" w:rsidTr="00845697">
        <w:tc>
          <w:tcPr>
            <w:tcW w:w="9242" w:type="dxa"/>
          </w:tcPr>
          <w:p w:rsidR="00A252B0" w:rsidRDefault="00A252B0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Calculator Allowed  Section</w:t>
            </w:r>
          </w:p>
        </w:tc>
      </w:tr>
    </w:tbl>
    <w:p w:rsidR="00A252B0" w:rsidRDefault="00A252B0" w:rsidP="004A64CB"/>
    <w:p w:rsidR="00A252B0" w:rsidRDefault="00A252B0" w:rsidP="004A64CB">
      <w:pPr>
        <w:sectPr w:rsidR="00A252B0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8"/>
        <w:gridCol w:w="3726"/>
      </w:tblGrid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7058CD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North-west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Pr="00BD4DCC" w:rsidRDefault="00BD4DCC" w:rsidP="004A64CB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BD4DCC">
              <w:rPr>
                <w:rFonts w:asciiTheme="majorHAnsi" w:hAnsiTheme="majorHAnsi"/>
                <w:i/>
                <w:sz w:val="24"/>
                <w:szCs w:val="24"/>
              </w:rPr>
              <w:t>D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BD4DCC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(7, 7)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BD4DCC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(4, 4) and (7, 4)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A62E85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Christian St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A62E85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North-east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D20BE8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Around 550</w:t>
            </w:r>
            <w:bookmarkStart w:id="0" w:name="_GoBack"/>
            <w:bookmarkEnd w:id="0"/>
            <w:r w:rsidR="00A62E85">
              <w:rPr>
                <w:rFonts w:asciiTheme="majorHAnsi" w:hAnsiTheme="majorHAnsi"/>
                <w:sz w:val="24"/>
                <w:szCs w:val="24"/>
              </w:rPr>
              <w:t xml:space="preserve"> m in a north-east direction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A62E85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Around 400 m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A62E85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St Peters Church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A62E85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Police Station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1355AE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3E, 4S.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Pr="001355AE" w:rsidRDefault="001355AE" w:rsidP="004A64CB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1355AE">
              <w:rPr>
                <w:rFonts w:asciiTheme="majorHAnsi" w:hAnsiTheme="majorHAnsi"/>
                <w:i/>
                <w:sz w:val="24"/>
                <w:szCs w:val="24"/>
              </w:rPr>
              <w:t>X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7B40D9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4E,2S, 4E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Pr="001355AE" w:rsidRDefault="001355AE" w:rsidP="004A64CB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>
              <w:rPr>
                <w:rFonts w:asciiTheme="majorHAnsi" w:hAnsiTheme="majorHAnsi"/>
                <w:i/>
                <w:sz w:val="24"/>
                <w:szCs w:val="24"/>
              </w:rPr>
              <w:t>W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1355AE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1S, 3E</w:t>
            </w:r>
          </w:p>
        </w:tc>
      </w:tr>
    </w:tbl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  <w:sectPr w:rsidR="00A252B0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p w:rsidR="00C71E16" w:rsidRPr="00C71E16" w:rsidRDefault="00C71E16" w:rsidP="00C71E16">
      <w:pPr>
        <w:jc w:val="center"/>
        <w:rPr>
          <w:rFonts w:asciiTheme="majorHAnsi" w:hAnsiTheme="majorHAnsi"/>
          <w:sz w:val="24"/>
          <w:szCs w:val="24"/>
        </w:rPr>
      </w:pPr>
    </w:p>
    <w:sectPr w:rsidR="00C71E16" w:rsidRPr="00C71E16" w:rsidSect="00A252B0">
      <w:type w:val="continuous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60EB" w:rsidRDefault="002060EB" w:rsidP="00C868AD">
      <w:pPr>
        <w:spacing w:after="0" w:line="240" w:lineRule="auto"/>
      </w:pPr>
      <w:r>
        <w:separator/>
      </w:r>
    </w:p>
  </w:endnote>
  <w:endnote w:type="continuationSeparator" w:id="0">
    <w:p w:rsidR="002060EB" w:rsidRDefault="002060EB" w:rsidP="00C868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45697" w:rsidRDefault="0084569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20BE8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845697" w:rsidRDefault="0084569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60EB" w:rsidRDefault="002060EB" w:rsidP="00C868AD">
      <w:pPr>
        <w:spacing w:after="0" w:line="240" w:lineRule="auto"/>
      </w:pPr>
      <w:r>
        <w:separator/>
      </w:r>
    </w:p>
  </w:footnote>
  <w:footnote w:type="continuationSeparator" w:id="0">
    <w:p w:rsidR="002060EB" w:rsidRDefault="002060EB" w:rsidP="00C868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5697" w:rsidRPr="00C868AD" w:rsidRDefault="00845697">
    <w:pPr>
      <w:pStyle w:val="Header"/>
      <w:rPr>
        <w:u w:val="single"/>
      </w:rPr>
    </w:pPr>
    <w:r>
      <w:rPr>
        <w:u w:val="single"/>
      </w:rPr>
      <w:t>Grids and Location</w:t>
    </w:r>
    <w:r>
      <w:rPr>
        <w:u w:val="single"/>
      </w:rPr>
      <w:tab/>
      <w:t xml:space="preserve">Topic </w:t>
    </w:r>
    <w:r w:rsidRPr="00C868AD">
      <w:rPr>
        <w:u w:val="single"/>
      </w:rPr>
      <w:t>Test</w:t>
    </w:r>
    <w:r w:rsidRPr="00C868AD">
      <w:rPr>
        <w:u w:val="single"/>
      </w:rPr>
      <w:tab/>
    </w:r>
    <w:r w:rsidRPr="00C868AD">
      <w:rPr>
        <w:u w:val="single"/>
      </w:rPr>
      <w:tab/>
      <w:t>2013</w:t>
    </w:r>
    <w:r w:rsidRPr="00C868AD">
      <w:rPr>
        <w:u w:val="single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5697" w:rsidRDefault="00845697" w:rsidP="005C44C0">
    <w:pPr>
      <w:pStyle w:val="Header"/>
      <w:jc w:val="center"/>
      <w:rPr>
        <w:rFonts w:asciiTheme="majorHAnsi" w:hAnsiTheme="majorHAnsi"/>
        <w:i/>
        <w:sz w:val="52"/>
        <w:szCs w:val="52"/>
      </w:rPr>
    </w:pPr>
    <w:r w:rsidRPr="00C71E16">
      <w:rPr>
        <w:rFonts w:asciiTheme="majorHAnsi" w:hAnsiTheme="majorHAnsi"/>
        <w:i/>
        <w:sz w:val="52"/>
        <w:szCs w:val="52"/>
      </w:rPr>
      <w:t>High School</w:t>
    </w:r>
  </w:p>
  <w:p w:rsidR="00845697" w:rsidRPr="00C71E16" w:rsidRDefault="00845697" w:rsidP="00C71E16">
    <w:pPr>
      <w:pStyle w:val="Header"/>
      <w:jc w:val="center"/>
      <w:rPr>
        <w:rFonts w:asciiTheme="majorHAnsi" w:hAnsiTheme="majorHAnsi"/>
        <w:i/>
        <w:sz w:val="52"/>
        <w:szCs w:val="52"/>
      </w:rPr>
    </w:pPr>
    <w:r>
      <w:rPr>
        <w:rFonts w:asciiTheme="majorHAnsi" w:hAnsiTheme="majorHAnsi"/>
        <w:i/>
        <w:sz w:val="52"/>
        <w:szCs w:val="52"/>
      </w:rPr>
      <w:t>Mathematics Test 2013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0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3C94"/>
    <w:rsid w:val="000176AA"/>
    <w:rsid w:val="00037E53"/>
    <w:rsid w:val="000C4CAD"/>
    <w:rsid w:val="00113C94"/>
    <w:rsid w:val="001355AE"/>
    <w:rsid w:val="0018287C"/>
    <w:rsid w:val="001A10EF"/>
    <w:rsid w:val="001B34E0"/>
    <w:rsid w:val="001D51F7"/>
    <w:rsid w:val="002060EB"/>
    <w:rsid w:val="00216994"/>
    <w:rsid w:val="00246314"/>
    <w:rsid w:val="002563FA"/>
    <w:rsid w:val="002A5566"/>
    <w:rsid w:val="002C1F1F"/>
    <w:rsid w:val="002F71E5"/>
    <w:rsid w:val="00325745"/>
    <w:rsid w:val="003904EC"/>
    <w:rsid w:val="003D41FF"/>
    <w:rsid w:val="00413DF5"/>
    <w:rsid w:val="0041784F"/>
    <w:rsid w:val="00422E87"/>
    <w:rsid w:val="0042450B"/>
    <w:rsid w:val="00460B7C"/>
    <w:rsid w:val="004A64CB"/>
    <w:rsid w:val="004B7A8F"/>
    <w:rsid w:val="004E1D1E"/>
    <w:rsid w:val="005B3E3A"/>
    <w:rsid w:val="005C44C0"/>
    <w:rsid w:val="005F3028"/>
    <w:rsid w:val="006022AB"/>
    <w:rsid w:val="00611EC2"/>
    <w:rsid w:val="00641EA7"/>
    <w:rsid w:val="00667642"/>
    <w:rsid w:val="006718CF"/>
    <w:rsid w:val="00674091"/>
    <w:rsid w:val="006E68FC"/>
    <w:rsid w:val="007058CD"/>
    <w:rsid w:val="00735872"/>
    <w:rsid w:val="007403DD"/>
    <w:rsid w:val="00746D68"/>
    <w:rsid w:val="00757C02"/>
    <w:rsid w:val="0079225D"/>
    <w:rsid w:val="007B40D9"/>
    <w:rsid w:val="007D39B1"/>
    <w:rsid w:val="00845697"/>
    <w:rsid w:val="00845ACB"/>
    <w:rsid w:val="00853748"/>
    <w:rsid w:val="00857C5E"/>
    <w:rsid w:val="00873A37"/>
    <w:rsid w:val="00877C21"/>
    <w:rsid w:val="008B7480"/>
    <w:rsid w:val="008C68D7"/>
    <w:rsid w:val="008E2E3B"/>
    <w:rsid w:val="008F3E43"/>
    <w:rsid w:val="00915257"/>
    <w:rsid w:val="00977FA9"/>
    <w:rsid w:val="009A1744"/>
    <w:rsid w:val="009A5487"/>
    <w:rsid w:val="009A6A7F"/>
    <w:rsid w:val="009E6762"/>
    <w:rsid w:val="00A03EC6"/>
    <w:rsid w:val="00A203DB"/>
    <w:rsid w:val="00A23965"/>
    <w:rsid w:val="00A252B0"/>
    <w:rsid w:val="00A4057C"/>
    <w:rsid w:val="00A62E85"/>
    <w:rsid w:val="00A81533"/>
    <w:rsid w:val="00A824D7"/>
    <w:rsid w:val="00AB0C62"/>
    <w:rsid w:val="00AF2A8B"/>
    <w:rsid w:val="00B0317F"/>
    <w:rsid w:val="00B26BD8"/>
    <w:rsid w:val="00B26E5E"/>
    <w:rsid w:val="00B850EA"/>
    <w:rsid w:val="00BA43D4"/>
    <w:rsid w:val="00BD4DCC"/>
    <w:rsid w:val="00BE233F"/>
    <w:rsid w:val="00C17E11"/>
    <w:rsid w:val="00C56E1E"/>
    <w:rsid w:val="00C71E16"/>
    <w:rsid w:val="00C868AD"/>
    <w:rsid w:val="00CA11C9"/>
    <w:rsid w:val="00CA296A"/>
    <w:rsid w:val="00CB7B37"/>
    <w:rsid w:val="00D03A78"/>
    <w:rsid w:val="00D050D1"/>
    <w:rsid w:val="00D20BE8"/>
    <w:rsid w:val="00D44A44"/>
    <w:rsid w:val="00D667E2"/>
    <w:rsid w:val="00D95422"/>
    <w:rsid w:val="00DC41D4"/>
    <w:rsid w:val="00E157A4"/>
    <w:rsid w:val="00EB1449"/>
    <w:rsid w:val="00ED4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header" Target="header2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23" Type="http://schemas.openxmlformats.org/officeDocument/2006/relationships/oleObject" Target="embeddings/oleObject6.bin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4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Garrys%20data\BACKUP\WME%20Pty%20Ltd\Assessment%20Bank%202013\Year%207%208%20TT%20Template%2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FCAF69-69F3-4950-B506-D2D82F7307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TT Template 1</Template>
  <TotalTime>1</TotalTime>
  <Pages>9</Pages>
  <Words>1200</Words>
  <Characters>6846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Grids and Location</vt:lpstr>
    </vt:vector>
  </TitlesOfParts>
  <Company>Toshiba</Company>
  <LinksUpToDate>false</LinksUpToDate>
  <CharactersWithSpaces>8030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Grids and Location</dc:title>
  <dc:creator>Garry</dc:creator>
  <cp:lastModifiedBy>Hans Stroeve</cp:lastModifiedBy>
  <cp:revision>2</cp:revision>
  <cp:lastPrinted>2013-02-09T23:28:00Z</cp:lastPrinted>
  <dcterms:created xsi:type="dcterms:W3CDTF">2013-02-21T22:30:00Z</dcterms:created>
  <dcterms:modified xsi:type="dcterms:W3CDTF">2013-02-21T22:30:00Z</dcterms:modified>
</cp:coreProperties>
</file>