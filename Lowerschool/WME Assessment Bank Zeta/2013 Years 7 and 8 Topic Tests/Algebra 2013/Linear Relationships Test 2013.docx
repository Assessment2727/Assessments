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1034"/>
        <w:gridCol w:w="4676"/>
        <w:gridCol w:w="3545"/>
      </w:tblGrid>
      <w:tr w:rsidR="00325745" w:rsidTr="00876C4F">
        <w:trPr>
          <w:cantSplit/>
          <w:trHeight w:hRule="exact" w:val="1077"/>
        </w:trPr>
        <w:tc>
          <w:tcPr>
            <w:tcW w:w="1986" w:type="dxa"/>
            <w:gridSpan w:val="2"/>
            <w:vAlign w:val="center"/>
          </w:tcPr>
          <w:p w:rsidR="00325745" w:rsidRDefault="00325745" w:rsidP="00061451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t>Year</w:t>
            </w:r>
          </w:p>
          <w:p w:rsidR="00061451" w:rsidRDefault="00061451" w:rsidP="00061451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8</w:t>
            </w:r>
          </w:p>
          <w:p w:rsidR="00C868AD" w:rsidRPr="00325745" w:rsidRDefault="00C868AD" w:rsidP="00061451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</w:p>
        </w:tc>
        <w:tc>
          <w:tcPr>
            <w:tcW w:w="4676" w:type="dxa"/>
            <w:vAlign w:val="center"/>
          </w:tcPr>
          <w:p w:rsidR="001D51F7" w:rsidRPr="005C44C0" w:rsidRDefault="00061451" w:rsidP="00061451">
            <w:pPr>
              <w:tabs>
                <w:tab w:val="left" w:pos="1152"/>
                <w:tab w:val="center" w:pos="2230"/>
              </w:tabs>
              <w:jc w:val="center"/>
              <w:rPr>
                <w:rFonts w:asciiTheme="majorHAnsi" w:hAnsiTheme="majorHAnsi"/>
                <w:i/>
                <w:sz w:val="52"/>
                <w:szCs w:val="52"/>
              </w:rPr>
            </w:pPr>
            <w:r>
              <w:rPr>
                <w:rFonts w:asciiTheme="majorHAnsi" w:hAnsiTheme="majorHAnsi"/>
                <w:i/>
                <w:sz w:val="52"/>
                <w:szCs w:val="52"/>
              </w:rPr>
              <w:t>Linear Relationships</w:t>
            </w:r>
          </w:p>
        </w:tc>
        <w:tc>
          <w:tcPr>
            <w:tcW w:w="3545" w:type="dxa"/>
            <w:shd w:val="clear" w:color="auto" w:fill="0D0D0D" w:themeFill="text1" w:themeFillTint="F2"/>
            <w:vAlign w:val="center"/>
          </w:tcPr>
          <w:p w:rsidR="00325745" w:rsidRDefault="00325745" w:rsidP="00061451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061451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A824D7">
        <w:trPr>
          <w:cantSplit/>
          <w:trHeight w:val="851"/>
        </w:trPr>
        <w:tc>
          <w:tcPr>
            <w:tcW w:w="6662" w:type="dxa"/>
            <w:gridSpan w:val="3"/>
          </w:tcPr>
          <w:p w:rsidR="00C56E1E" w:rsidRPr="00C56E1E" w:rsidRDefault="00C56E1E" w:rsidP="00C56E1E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 w:rsidRPr="005A5683"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853748" w:rsidRDefault="002D7FB4" w:rsidP="002D7FB4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 w:rsidRPr="002D7FB4">
              <w:rPr>
                <w:rFonts w:ascii="Times New Roman" w:hAnsi="Times New Roman"/>
                <w:sz w:val="16"/>
                <w:szCs w:val="16"/>
              </w:rPr>
              <w:t>Given  coordinates, plot  points  on the  Cartesian plane,  and  find  coordinates  for  a  given  point (ACMNA178)</w:t>
            </w:r>
          </w:p>
          <w:p w:rsidR="002D7FB4" w:rsidRDefault="002D7FB4" w:rsidP="001A0B10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Plot  linear relationships o</w:t>
            </w:r>
            <w:r w:rsidRPr="002D7FB4">
              <w:rPr>
                <w:rFonts w:ascii="Times New Roman" w:hAnsi="Times New Roman"/>
                <w:sz w:val="16"/>
                <w:szCs w:val="16"/>
              </w:rPr>
              <w:t>n the Cartesian p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lane with and without the use </w:t>
            </w:r>
            <w:r w:rsidRPr="002D7FB4">
              <w:rPr>
                <w:rFonts w:ascii="Times New Roman" w:hAnsi="Times New Roman"/>
                <w:sz w:val="16"/>
                <w:szCs w:val="16"/>
              </w:rPr>
              <w:t>of digital  technologies (ACMNA193)</w:t>
            </w:r>
          </w:p>
          <w:p w:rsidR="001A0B10" w:rsidRDefault="001A0B10" w:rsidP="001A0B10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 w:rsidRPr="001A0B10">
              <w:rPr>
                <w:rFonts w:ascii="Times New Roman" w:hAnsi="Times New Roman"/>
                <w:sz w:val="16"/>
                <w:szCs w:val="16"/>
              </w:rPr>
              <w:t>Create algebra</w:t>
            </w:r>
            <w:r>
              <w:rPr>
                <w:rFonts w:ascii="Times New Roman" w:hAnsi="Times New Roman"/>
                <w:sz w:val="16"/>
                <w:szCs w:val="16"/>
              </w:rPr>
              <w:t>ic expressions and evaluate them by</w:t>
            </w:r>
            <w:r w:rsidRPr="001A0B10">
              <w:rPr>
                <w:rFonts w:ascii="Times New Roman" w:hAnsi="Times New Roman"/>
                <w:sz w:val="16"/>
                <w:szCs w:val="16"/>
              </w:rPr>
              <w:t> substituting a given value for </w:t>
            </w:r>
          </w:p>
          <w:p w:rsidR="001A0B10" w:rsidRPr="001A0B10" w:rsidRDefault="001A0B10" w:rsidP="001A0B10">
            <w:pPr>
              <w:pStyle w:val="ListParagraph"/>
              <w:rPr>
                <w:rFonts w:ascii="Times New Roman" w:hAnsi="Times New Roman"/>
                <w:sz w:val="16"/>
                <w:szCs w:val="16"/>
              </w:rPr>
            </w:pPr>
            <w:r w:rsidRPr="001A0B10">
              <w:rPr>
                <w:rFonts w:ascii="Times New Roman" w:hAnsi="Times New Roman"/>
                <w:sz w:val="16"/>
                <w:szCs w:val="16"/>
              </w:rPr>
              <w:t>each variable (ACMNA176)</w:t>
            </w:r>
          </w:p>
        </w:tc>
        <w:tc>
          <w:tcPr>
            <w:tcW w:w="3545" w:type="dxa"/>
          </w:tcPr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A824D7">
        <w:trPr>
          <w:cantSplit/>
          <w:trHeight w:val="851"/>
        </w:trPr>
        <w:tc>
          <w:tcPr>
            <w:tcW w:w="10207" w:type="dxa"/>
            <w:gridSpan w:val="4"/>
          </w:tcPr>
          <w:p w:rsidR="00667642" w:rsidRPr="00667642" w:rsidRDefault="00667642" w:rsidP="00667642">
            <w:pPr>
              <w:ind w:firstLine="567"/>
              <w:rPr>
                <w:rFonts w:asciiTheme="majorHAnsi" w:hAnsiTheme="majorHAnsi"/>
                <w:b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>Answer all questions in the spaces provided on this test paper by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</w:p>
          <w:p w:rsidR="00667642" w:rsidRPr="00667642" w:rsidRDefault="00667642" w:rsidP="00667642">
            <w:pPr>
              <w:ind w:firstLine="993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i/>
                <w:sz w:val="24"/>
                <w:szCs w:val="24"/>
              </w:rPr>
              <w:t>Writing the answer in the box provided.</w:t>
            </w:r>
          </w:p>
          <w:p w:rsidR="00667642" w:rsidRPr="00667642" w:rsidRDefault="00667642" w:rsidP="00667642">
            <w:pPr>
              <w:ind w:firstLine="1418"/>
              <w:rPr>
                <w:rFonts w:asciiTheme="majorHAnsi" w:hAnsiTheme="majorHAnsi"/>
                <w:b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>or</w:t>
            </w:r>
          </w:p>
          <w:p w:rsidR="00667642" w:rsidRPr="00667642" w:rsidRDefault="00667642" w:rsidP="00667642">
            <w:pPr>
              <w:ind w:firstLine="993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667642" w:rsidP="00667642">
            <w:pPr>
              <w:rPr>
                <w:rFonts w:ascii="Times New Roman" w:hAnsi="Times New Roman"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 xml:space="preserve">          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</w:p>
        </w:tc>
      </w:tr>
      <w:tr w:rsidR="000F4193" w:rsidTr="00A824D7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</w:tcPr>
          <w:p w:rsidR="000F4193" w:rsidRPr="001B3341" w:rsidRDefault="000F4193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0F4193" w:rsidRDefault="00BB1125" w:rsidP="001A0B1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1B09E78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74" type="#_x0000_t75" style="position:absolute;margin-left:290.75pt;margin-top:2.25pt;width:160.05pt;height:147.9pt;z-index:251692032;mso-position-horizontal-relative:text;mso-position-vertical-relative:text">
                  <v:imagedata r:id="rId9" o:title=""/>
                </v:shape>
                <o:OLEObject Type="Embed" ProgID="FXDraw3.Document" ShapeID="_x0000_s1074" DrawAspect="Content" ObjectID="_1425926840" r:id="rId10"/>
              </w:pict>
            </w:r>
            <w:r w:rsidR="000F4193">
              <w:rPr>
                <w:rFonts w:ascii="Times New Roman" w:hAnsi="Times New Roman"/>
                <w:sz w:val="24"/>
                <w:szCs w:val="24"/>
              </w:rPr>
              <w:t>Which statement is true of the number plane below?</w:t>
            </w:r>
          </w:p>
          <w:p w:rsidR="000F4193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4193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4193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4193" w:rsidRDefault="000F4193" w:rsidP="001A0B10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97152" behindDoc="0" locked="0" layoutInCell="1" allowOverlap="1" wp14:anchorId="3E5B2039" wp14:editId="48F012A2">
                      <wp:simplePos x="0" y="0"/>
                      <wp:positionH relativeFrom="column">
                        <wp:posOffset>29672</wp:posOffset>
                      </wp:positionH>
                      <wp:positionV relativeFrom="paragraph">
                        <wp:posOffset>17260</wp:posOffset>
                      </wp:positionV>
                      <wp:extent cx="171450" cy="897775"/>
                      <wp:effectExtent l="0" t="0" r="19050" b="17145"/>
                      <wp:wrapNone/>
                      <wp:docPr id="35" name="Group 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897775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35" o:spid="_x0000_s1026" style="position:absolute;margin-left:2.35pt;margin-top:1.35pt;width:13.5pt;height:70.7pt;z-index:251697152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KklMAA&#10;AADbAAAADwAAAGRycy9kb3ducmV2LnhtbERPTWsCMRC9C/6HMII3zVqp6GoULVSKN231PCTjZnEz&#10;WTapu+2vN4WCt3m8z1ltOleJOzWh9KxgMs5AEGtvSi4UfH2+j+YgQkQ2WHkmBT8UYLPu91aYG9/y&#10;ke6nWIgUwiFHBTbGOpcyaEsOw9jXxIm7+sZhTLAppGmwTeGuki9ZNpMOS04NFmt6s6Rvp2+n4KDt&#10;6/y3219MO7tOt8fd5az9XqnhoNsuQUTq4lP87/4waf4C/n5JB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MKklMAAAADbAAAADwAAAAAAAAAAAAAAAACYAgAAZHJzL2Rvd25y&#10;ZXYueG1sUEsFBgAAAAAEAAQA9QAAAIUD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THtMEA&#10;AADbAAAADwAAAGRycy9kb3ducmV2LnhtbERPz2vCMBS+D/Y/hDfYbaY6FKmmpRsow5tuen4kr02x&#10;eSlNtN3++uUw2PHj+70tJ9eJOw2h9axgPstAEGtvWm4UfH3uXtYgQkQ22HkmBd8UoCweH7aYGz/y&#10;ke6n2IgUwiFHBTbGPpcyaEsOw8z3xImr/eAwJjg00gw4pnDXyUWWraTDllODxZ7eLenr6eYUHLRd&#10;rn+m/cWMq/q1Or5dztrvlXp+mqoNiEhT/Bf/uT+MgkVan76kHyCL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uUx7TBAAAA2wAAAA8AAAAAAAAAAAAAAAAAmAIAAGRycy9kb3du&#10;cmV2LnhtbFBLBQYAAAAABAAEAPUAAACGAwAAAAA=&#10;" strokecolor="black [3213]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hiL8IA&#10;AADbAAAADwAAAGRycy9kb3ducmV2LnhtbESPQWsCMRSE74L/ITyhN82qKLIaRQuK9Katnh/Jc7O4&#10;eVk2qbv11zdCocdhZr5hVpvOVeJBTSg9KxiPMhDE2puSCwVfn/vhAkSIyAYrz6TghwJs1v3eCnPj&#10;Wz7R4xwLkSAcclRgY6xzKYO25DCMfE2cvJtvHMYkm0KaBtsEd5WcZNlcOiw5LVis6d2Svp+/nYIP&#10;bWeLZ3e4mnZ+m25Pu+tF+4NSb4NuuwQRqYv/4b/20SiYjOH1Jf0A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2GIvwgAAANsAAAAPAAAAAAAAAAAAAAAAAJgCAABkcnMvZG93&#10;bnJldi54bWxQSwUGAAAAAAQABAD1AAAAhwMAAAAA&#10;" strokecolor="black [3213]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r8WMMA&#10;AADbAAAADwAAAGRycy9kb3ducmV2LnhtbESPzWrDMBCE74W+g9hCb7Vch4bgWglpIKHklt/zIm0s&#10;U2tlLCV2+/RRodDjMDPfMNVidK24UR8azwpesxwEsfam4VrB8bB+mYEIEdlg65kUfFOAxfzxocLS&#10;+IF3dNvHWiQIhxIV2Bi7UsqgLTkMme+Ik3fxvcOYZF9L0+OQ4K6VRZ5PpcOG04LFjlaW9Nf+6hRs&#10;tX2b/Yybsxmml8ly93E+ab9R6vlpXL6DiDTG//Bf+9MoKAr4/ZJ+gJ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r8WMMAAADbAAAADwAAAAAAAAAAAAAAAACYAgAAZHJzL2Rv&#10;d25yZXYueG1sUEsFBgAAAAAEAAQA9QAAAIgDAAAAAA=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P</w:t>
            </w:r>
            <w:r w:rsidRPr="00F74CBD"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lies in the </w:t>
            </w:r>
            <w:r w:rsidR="000B6FF0">
              <w:rPr>
                <w:rFonts w:ascii="Times New Roman" w:hAnsi="Times New Roman"/>
                <w:sz w:val="24"/>
                <w:szCs w:val="24"/>
              </w:rPr>
              <w:t>1</w:t>
            </w:r>
            <w:r w:rsidR="000B6FF0" w:rsidRPr="000B6FF0">
              <w:rPr>
                <w:rFonts w:ascii="Times New Roman" w:hAnsi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quadrant and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Q</w:t>
            </w:r>
            <w:r w:rsidRPr="00F74CBD"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  <w:r w:rsidR="000B6FF0">
              <w:rPr>
                <w:rFonts w:ascii="Times New Roman" w:hAnsi="Times New Roman"/>
                <w:sz w:val="24"/>
                <w:szCs w:val="24"/>
              </w:rPr>
              <w:t>lies in the 3</w:t>
            </w:r>
            <w:r w:rsidR="000B6FF0"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quadrant.</w:t>
            </w:r>
          </w:p>
          <w:p w:rsidR="000F4193" w:rsidRDefault="000F4193" w:rsidP="001A0B10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P</w:t>
            </w:r>
            <w:r w:rsidRPr="00F74CBD"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  <w:r w:rsidR="000B6FF0">
              <w:rPr>
                <w:rFonts w:ascii="Times New Roman" w:hAnsi="Times New Roman"/>
                <w:sz w:val="24"/>
                <w:szCs w:val="24"/>
              </w:rPr>
              <w:t>lies in the 2</w:t>
            </w:r>
            <w:r w:rsidR="000B6FF0"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quadrant and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Q</w:t>
            </w:r>
            <w:r w:rsidRPr="00F74CBD"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  <w:r w:rsidR="000B6FF0">
              <w:rPr>
                <w:rFonts w:ascii="Times New Roman" w:hAnsi="Times New Roman"/>
                <w:sz w:val="24"/>
                <w:szCs w:val="24"/>
              </w:rPr>
              <w:t>lies in the 3</w:t>
            </w:r>
            <w:r w:rsidR="000B6FF0"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quadrant.</w:t>
            </w:r>
          </w:p>
          <w:p w:rsidR="000F4193" w:rsidRDefault="000F4193" w:rsidP="001A0B10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P</w:t>
            </w:r>
            <w:r w:rsidRPr="00F74CBD"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  <w:r w:rsidR="000B6FF0">
              <w:rPr>
                <w:rFonts w:ascii="Times New Roman" w:hAnsi="Times New Roman"/>
                <w:sz w:val="24"/>
                <w:szCs w:val="24"/>
              </w:rPr>
              <w:t>lies in the 2</w:t>
            </w:r>
            <w:r w:rsidR="000B6FF0"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quadrant and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Q</w:t>
            </w:r>
            <w:r w:rsidRPr="00F74CBD"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  <w:r w:rsidR="000B6FF0">
              <w:rPr>
                <w:rFonts w:ascii="Times New Roman" w:hAnsi="Times New Roman"/>
                <w:sz w:val="24"/>
                <w:szCs w:val="24"/>
              </w:rPr>
              <w:t>lies in the 4</w:t>
            </w:r>
            <w:r w:rsidR="000B6FF0"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quadrant.</w:t>
            </w:r>
          </w:p>
          <w:p w:rsidR="000F4193" w:rsidRDefault="000F4193" w:rsidP="000F4193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P</w:t>
            </w:r>
            <w:r w:rsidRPr="00F74CBD"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lies in the 3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r</w:t>
            </w:r>
            <w:r w:rsidRPr="000F6F4A">
              <w:rPr>
                <w:rFonts w:ascii="Times New Roman" w:hAnsi="Times New Roman"/>
                <w:sz w:val="24"/>
                <w:szCs w:val="24"/>
                <w:vertAlign w:val="superscript"/>
              </w:rPr>
              <w:t>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quadrant and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Q</w:t>
            </w:r>
            <w:r w:rsidRPr="00F74CBD"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  <w:r w:rsidR="000B6FF0">
              <w:rPr>
                <w:rFonts w:ascii="Times New Roman" w:hAnsi="Times New Roman"/>
                <w:sz w:val="24"/>
                <w:szCs w:val="24"/>
              </w:rPr>
              <w:t>lies in the 1</w:t>
            </w:r>
            <w:r w:rsidR="000B6FF0">
              <w:rPr>
                <w:rFonts w:ascii="Times New Roman" w:hAnsi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quadrant.</w:t>
            </w:r>
          </w:p>
          <w:p w:rsidR="000F4193" w:rsidRPr="00F97437" w:rsidRDefault="000F4193" w:rsidP="000F4193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F4193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0F4193" w:rsidRPr="001B3341" w:rsidRDefault="000F4193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F4193" w:rsidRDefault="00BB1125" w:rsidP="001A0B1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194F8D04">
                <v:shape id="_x0000_s1080" type="#_x0000_t75" style="position:absolute;margin-left:240pt;margin-top:-3.5pt;width:171.4pt;height:143.6pt;z-index:251694080;mso-position-horizontal-relative:text;mso-position-vertical-relative:text">
                  <v:imagedata r:id="rId11" o:title="" croptop="3285f" cropbottom="3285f"/>
                </v:shape>
                <o:OLEObject Type="Embed" ProgID="FXDraw3.Document" ShapeID="_x0000_s1080" DrawAspect="Content" ObjectID="_1425926841" r:id="rId12"/>
              </w:pict>
            </w:r>
            <w:r w:rsidR="000F4193">
              <w:rPr>
                <w:rFonts w:ascii="Times New Roman" w:hAnsi="Times New Roman"/>
                <w:sz w:val="24"/>
                <w:szCs w:val="24"/>
              </w:rPr>
              <w:t>Mark and label the points T (</w:t>
            </w:r>
            <w:r w:rsidR="000B6FF0">
              <w:rPr>
                <w:rFonts w:ascii="Times New Roman" w:hAnsi="Times New Roman"/>
                <w:sz w:val="24"/>
                <w:szCs w:val="24"/>
              </w:rPr>
              <w:t>2</w:t>
            </w:r>
            <w:r w:rsidR="000F4193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0B6FF0">
              <w:rPr>
                <w:rFonts w:ascii="Times New Roman" w:hAnsi="Times New Roman"/>
                <w:sz w:val="24"/>
                <w:szCs w:val="24"/>
              </w:rPr>
              <w:t>-</w:t>
            </w:r>
            <w:r w:rsidR="000F4193">
              <w:rPr>
                <w:rFonts w:ascii="Times New Roman" w:hAnsi="Times New Roman"/>
                <w:sz w:val="24"/>
                <w:szCs w:val="24"/>
              </w:rPr>
              <w:t>4) and</w:t>
            </w:r>
          </w:p>
          <w:p w:rsidR="000F4193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 (-4, </w:t>
            </w:r>
            <w:r w:rsidR="000B6FF0"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</w:rPr>
              <w:t>) on the number plane.</w:t>
            </w:r>
          </w:p>
          <w:p w:rsidR="000F4193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4193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4193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4193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4193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4193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4193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4193" w:rsidRPr="00F97437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F4193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0F4193" w:rsidRPr="001B3341" w:rsidRDefault="000F4193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B6FF0" w:rsidRPr="000B6FF0" w:rsidRDefault="00BB1125" w:rsidP="000B6FF0">
            <w:pPr>
              <w:ind w:right="584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082" type="#_x0000_t75" style="position:absolute;margin-left:258.6pt;margin-top:-2.25pt;width:129.5pt;height:131.95pt;z-index:251698176;mso-position-horizontal:absolute;mso-position-horizontal-relative:text;mso-position-vertical:absolute;mso-position-vertical-relative:text">
                  <v:imagedata r:id="rId13" o:title=""/>
                </v:shape>
                <o:OLEObject Type="Embed" ProgID="FXDraw3.Document" ShapeID="_x0000_s1082" DrawAspect="Content" ObjectID="_1425926842" r:id="rId14"/>
              </w:pict>
            </w:r>
            <w:r w:rsidR="000B6FF0" w:rsidRPr="000B6FF0">
              <w:rPr>
                <w:rFonts w:ascii="Times New Roman" w:hAnsi="Times New Roman"/>
                <w:sz w:val="24"/>
                <w:szCs w:val="24"/>
              </w:rPr>
              <w:t xml:space="preserve">Write down the ordered pairs that describe the position of the points </w:t>
            </w:r>
            <w:r w:rsidR="000B6FF0" w:rsidRPr="000B6FF0">
              <w:rPr>
                <w:rFonts w:ascii="Times New Roman" w:hAnsi="Times New Roman"/>
                <w:i/>
                <w:sz w:val="24"/>
                <w:szCs w:val="24"/>
              </w:rPr>
              <w:t>E</w:t>
            </w:r>
            <w:r w:rsidR="000B6FF0" w:rsidRPr="000B6FF0"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="000B6FF0" w:rsidRPr="000B6FF0">
              <w:rPr>
                <w:rFonts w:ascii="Times New Roman" w:hAnsi="Times New Roman"/>
                <w:i/>
                <w:sz w:val="24"/>
                <w:szCs w:val="24"/>
              </w:rPr>
              <w:t>F.</w:t>
            </w:r>
            <w:r w:rsidR="000B6FF0" w:rsidRPr="000B6FF0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0B6FF0" w:rsidRDefault="000B6FF0" w:rsidP="000B6FF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07DD11EE" wp14:editId="47058FCF">
                      <wp:simplePos x="0" y="0"/>
                      <wp:positionH relativeFrom="column">
                        <wp:posOffset>260350</wp:posOffset>
                      </wp:positionH>
                      <wp:positionV relativeFrom="paragraph">
                        <wp:posOffset>105410</wp:posOffset>
                      </wp:positionV>
                      <wp:extent cx="1143000" cy="419100"/>
                      <wp:effectExtent l="0" t="0" r="19050" b="19050"/>
                      <wp:wrapNone/>
                      <wp:docPr id="24" name="Rectangle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0" cy="419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E1ADD" w:rsidRPr="001E3818" w:rsidRDefault="00EE1ADD" w:rsidP="000B6FF0">
                                  <w:pPr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1E3818">
                                    <w:rPr>
                                      <w:sz w:val="44"/>
                                      <w:szCs w:val="44"/>
                                    </w:rPr>
                                    <w:t>(      ,     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4" o:spid="_x0000_s1026" style="position:absolute;margin-left:20.5pt;margin-top:8.3pt;width:90pt;height:33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">
                      <v:textbox>
                        <w:txbxContent>
                          <w:p w:rsidR="00EE1ADD" w:rsidRPr="001E3818" w:rsidRDefault="00EE1ADD" w:rsidP="000B6FF0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1E3818">
                              <w:rPr>
                                <w:sz w:val="44"/>
                                <w:szCs w:val="44"/>
                              </w:rPr>
                              <w:t>(      ,     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0B6FF0" w:rsidRDefault="000B6FF0" w:rsidP="000B6FF0">
            <w:pPr>
              <w:rPr>
                <w:rFonts w:ascii="Times New Roman" w:hAnsi="Times New Roman"/>
                <w:i/>
                <w:sz w:val="36"/>
                <w:szCs w:val="36"/>
              </w:rPr>
            </w:pPr>
            <w:r w:rsidRPr="000B6FF0">
              <w:rPr>
                <w:rFonts w:ascii="Times New Roman" w:hAnsi="Times New Roman"/>
                <w:i/>
                <w:sz w:val="36"/>
                <w:szCs w:val="36"/>
              </w:rPr>
              <w:t xml:space="preserve"> E                           </w:t>
            </w:r>
          </w:p>
          <w:p w:rsidR="000B6FF0" w:rsidRDefault="000B6FF0" w:rsidP="000B6FF0">
            <w:pPr>
              <w:rPr>
                <w:rFonts w:ascii="Times New Roman" w:hAnsi="Times New Roman"/>
                <w:i/>
                <w:sz w:val="36"/>
                <w:szCs w:val="36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0E593E15" wp14:editId="10AF6793">
                      <wp:simplePos x="0" y="0"/>
                      <wp:positionH relativeFrom="column">
                        <wp:posOffset>261620</wp:posOffset>
                      </wp:positionH>
                      <wp:positionV relativeFrom="paragraph">
                        <wp:posOffset>200025</wp:posOffset>
                      </wp:positionV>
                      <wp:extent cx="1143000" cy="419100"/>
                      <wp:effectExtent l="0" t="0" r="19050" b="19050"/>
                      <wp:wrapNone/>
                      <wp:docPr id="25" name="Rectangle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0" cy="419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E1ADD" w:rsidRPr="001E3818" w:rsidRDefault="00EE1ADD" w:rsidP="000B6FF0">
                                  <w:pPr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1E3818">
                                    <w:rPr>
                                      <w:sz w:val="44"/>
                                      <w:szCs w:val="44"/>
                                    </w:rPr>
                                    <w:t>(      ,     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5" o:spid="_x0000_s1027" style="position:absolute;margin-left:20.6pt;margin-top:15.75pt;width:90pt;height:3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">
                      <v:textbox>
                        <w:txbxContent>
                          <w:p w:rsidR="00EE1ADD" w:rsidRPr="001E3818" w:rsidRDefault="00EE1ADD" w:rsidP="000B6FF0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1E3818">
                              <w:rPr>
                                <w:sz w:val="44"/>
                                <w:szCs w:val="44"/>
                              </w:rPr>
                              <w:t>(      ,     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0B6FF0" w:rsidRDefault="000B6FF0" w:rsidP="008C6FC8">
            <w:pPr>
              <w:tabs>
                <w:tab w:val="left" w:pos="3142"/>
              </w:tabs>
              <w:rPr>
                <w:rFonts w:ascii="Times New Roman" w:hAnsi="Times New Roman"/>
                <w:i/>
                <w:sz w:val="36"/>
                <w:szCs w:val="36"/>
              </w:rPr>
            </w:pPr>
            <w:r w:rsidRPr="000B6FF0">
              <w:rPr>
                <w:rFonts w:ascii="Times New Roman" w:hAnsi="Times New Roman"/>
                <w:i/>
                <w:sz w:val="36"/>
                <w:szCs w:val="36"/>
              </w:rPr>
              <w:t xml:space="preserve"> F</w:t>
            </w:r>
            <w:r w:rsidR="008C6FC8">
              <w:rPr>
                <w:rFonts w:ascii="Times New Roman" w:hAnsi="Times New Roman"/>
                <w:i/>
                <w:sz w:val="36"/>
                <w:szCs w:val="36"/>
              </w:rPr>
              <w:tab/>
            </w:r>
          </w:p>
          <w:p w:rsidR="000B6FF0" w:rsidRDefault="000B6FF0" w:rsidP="000B6FF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F4193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0F4193" w:rsidRPr="001B3341" w:rsidRDefault="000F4193" w:rsidP="00154F2E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F4193" w:rsidRPr="00C614FC" w:rsidRDefault="00895786" w:rsidP="001A0B10">
            <w:pPr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Questions  4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>– 8</w:t>
            </w:r>
            <w:r w:rsidR="000F4193">
              <w:rPr>
                <w:rFonts w:ascii="Times New Roman" w:hAnsi="Times New Roman"/>
                <w:sz w:val="24"/>
                <w:szCs w:val="24"/>
              </w:rPr>
              <w:t xml:space="preserve"> refer to the diagram below, of a repeated patterns of Shapes</w:t>
            </w:r>
            <w:r w:rsidR="000F4193" w:rsidRPr="00C614FC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0F4193" w:rsidRDefault="00BB1125" w:rsidP="001A0B1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414FAC00">
                <v:shape id="_x0000_s1073" type="#_x0000_t75" style="position:absolute;margin-left:4.95pt;margin-top:7.95pt;width:446.75pt;height:75.1pt;z-index:251691008">
                  <v:imagedata r:id="rId15" o:title=""/>
                </v:shape>
                <o:OLEObject Type="Embed" ProgID="FXDraw3.Document" ShapeID="_x0000_s1073" DrawAspect="Content" ObjectID="_1425926843" r:id="rId16"/>
              </w:pict>
            </w:r>
          </w:p>
          <w:p w:rsidR="000F4193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4193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4193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4193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4193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4193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F4193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0F4193" w:rsidRPr="001B3341" w:rsidRDefault="000F4193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F4193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How many sides would be needed to make the next stage of the pattern with 4 Shapes?</w:t>
            </w:r>
          </w:p>
          <w:p w:rsidR="000F4193" w:rsidRDefault="001A69AC" w:rsidP="001A0B1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0C5EF5B2" wp14:editId="32046E41">
                      <wp:simplePos x="0" y="0"/>
                      <wp:positionH relativeFrom="column">
                        <wp:posOffset>2985885</wp:posOffset>
                      </wp:positionH>
                      <wp:positionV relativeFrom="paragraph">
                        <wp:posOffset>112395</wp:posOffset>
                      </wp:positionV>
                      <wp:extent cx="754380" cy="373380"/>
                      <wp:effectExtent l="0" t="0" r="26670" b="26670"/>
                      <wp:wrapNone/>
                      <wp:docPr id="38" name="Rectangle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8" o:spid="_x0000_s1026" style="position:absolute;margin-left:235.1pt;margin-top:8.85pt;width:59.4pt;height:29.4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" filled="f" strokecolor="black [3213]" strokeweight="1.5pt"/>
                  </w:pict>
                </mc:Fallback>
              </mc:AlternateContent>
            </w:r>
          </w:p>
          <w:p w:rsidR="000F4193" w:rsidRPr="00C614FC" w:rsidRDefault="000F4193" w:rsidP="001A0B10">
            <w:pPr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 xml:space="preserve">                                                                   </w:t>
            </w:r>
            <w:proofErr w:type="gramStart"/>
            <w:r>
              <w:rPr>
                <w:rFonts w:ascii="Times New Roman" w:hAnsi="Times New Roman"/>
                <w:sz w:val="36"/>
                <w:szCs w:val="36"/>
              </w:rPr>
              <w:t>sides</w:t>
            </w:r>
            <w:proofErr w:type="gramEnd"/>
            <w:r>
              <w:rPr>
                <w:rFonts w:ascii="Times New Roman" w:hAnsi="Times New Roman"/>
                <w:sz w:val="36"/>
                <w:szCs w:val="36"/>
              </w:rPr>
              <w:t>.</w:t>
            </w:r>
          </w:p>
          <w:p w:rsidR="000F4193" w:rsidRPr="00F97437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F4193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0F4193" w:rsidRPr="001B3341" w:rsidRDefault="000F4193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F4193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How many sides would be needed to make this pattern with 9 Shapes?</w:t>
            </w:r>
          </w:p>
          <w:p w:rsidR="000F4193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4193" w:rsidRDefault="001A69AC" w:rsidP="001A0B10">
            <w:pPr>
              <w:rPr>
                <w:rFonts w:ascii="Times New Roman" w:hAnsi="Times New Roman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24800" behindDoc="0" locked="0" layoutInCell="1" allowOverlap="1" wp14:anchorId="3E56940B" wp14:editId="1A7A2CD6">
                      <wp:simplePos x="0" y="0"/>
                      <wp:positionH relativeFrom="column">
                        <wp:posOffset>55880</wp:posOffset>
                      </wp:positionH>
                      <wp:positionV relativeFrom="paragraph">
                        <wp:posOffset>27305</wp:posOffset>
                      </wp:positionV>
                      <wp:extent cx="4362450" cy="114300"/>
                      <wp:effectExtent l="0" t="0" r="19050" b="19050"/>
                      <wp:wrapNone/>
                      <wp:docPr id="32" name="Group 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3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32" o:spid="_x0000_s1026" style="position:absolute;margin-left:4.4pt;margin-top:2.15pt;width:343.5pt;height:9pt;z-index:25172480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/PHsMA&#10;AADbAAAADwAAAGRycy9kb3ducmV2LnhtbESPT2sCMRTE74LfIbyCN822iyJbo2hBKb359/xInpul&#10;m5dlE921n74RCj0OM/MbZrHqXS3u1IbKs4LXSQaCWHtTcangdNyO5yBCRDZYeyYFDwqwWg4HCyyM&#10;73hP90MsRYJwKFCBjbEppAzaksMw8Q1x8q6+dRiTbEtpWuwS3NXyLctm0mHFacFiQx+W9Pfh5hR8&#10;aTud//S7i+lm13y931zO2u+UGr3063cQkfr4H/5rfxoFeQ7PL+kH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p/PHsMAAADbAAAADwAAAAAAAAAAAAAAAACYAgAAZHJzL2Rv&#10;d25yZXYueG1sUEsFBgAAAAAEAAQA9QAAAIgD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ZXasMA&#10;AADbAAAADwAAAGRycy9kb3ducmV2LnhtbESPT2sCMRTE74LfIbyCN81Wq8jWKCpUSm/+PT+S52bp&#10;5mXZpO7aT98UBI/DzPyGWaw6V4kbNaH0rOB1lIEg1t6UXCg4HT+GcxAhIhusPJOCOwVYLfu9BebG&#10;t7yn2yEWIkE45KjAxljnUgZtyWEY+Zo4eVffOIxJNoU0DbYJ7io5zrKZdFhyWrBY09aS/j78OAVf&#10;2k7nv93uYtrZdbLeby5n7XdKDV669TuISF18hh/tT6Ng8gb/X9IP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XZXasMAAADbAAAADwAAAAAAAAAAAAAAAACYAgAAZHJzL2Rv&#10;d25yZXYueG1sUEsFBgAAAAAEAAQA9QAAAIgD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hshsMA&#10;AADbAAAADwAAAGRycy9kb3ducmV2LnhtbESPzWrDMBCE74W+g9hCbrXchpjgWglpIaH0lt/zIm0s&#10;U2tlLCV2+vRVoNDjMDPfMNVydK24Uh8azwpeshwEsfam4VrBYb9+noMIEdlg65kU3CjAcvH4UGFp&#10;/MBbuu5iLRKEQ4kKbIxdKWXQlhyGzHfEyTv73mFMsq+l6XFIcNfK1zwvpMOG04LFjj4s6e/dxSn4&#10;0nY2/xk3JzMU5+lq+346ar9RavI0rt5ARBrjf/iv/WkUTAu4f0k/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uhshsMAAADbAAAADwAAAAAAAAAAAAAAAACYAgAAZHJzL2Rv&#10;d25yZXYueG1sUEsFBgAAAAAEAAQA9QAAAIgD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TJHcMA&#10;AADbAAAADwAAAGRycy9kb3ducmV2LnhtbESPQWsCMRSE7wX/Q3hCbzWropXVKFqoSG9q9fxInpvF&#10;zcuySd1tf30jCB6HmfmGWaw6V4kbNaH0rGA4yEAQa29KLhR8Hz/fZiBCRDZYeSYFvxRgtey9LDA3&#10;vuU93Q6xEAnCIUcFNsY6lzJoSw7DwNfEybv4xmFMsimkabBNcFfJUZZNpcOS04LFmj4s6evhxyn4&#10;0nYy++u2Z9NOL+P1fnM+ab9V6rXfrecgInXxGX60d0bB+B3uX9IP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aTJHcMAAADbAAAADwAAAAAAAAAAAAAAAACYAgAAZHJzL2Rv&#10;d25yZXYueG1sUEsFBgAAAAAEAAQA9QAAAIgDAAAAAA==&#10;" strokecolor="black [3213]" strokeweight="1pt"/>
                    </v:group>
                  </w:pict>
                </mc:Fallback>
              </mc:AlternateContent>
            </w:r>
            <w:r w:rsidR="000F4193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0F4193">
              <w:rPr>
                <w:rFonts w:ascii="Times New Roman" w:hAnsi="Times New Roman"/>
                <w:sz w:val="24"/>
                <w:szCs w:val="24"/>
              </w:rPr>
              <w:t xml:space="preserve">44 sides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0F4193">
              <w:rPr>
                <w:rFonts w:ascii="Times New Roman" w:hAnsi="Times New Roman"/>
                <w:sz w:val="24"/>
                <w:szCs w:val="24"/>
              </w:rPr>
              <w:t xml:space="preserve">         45 sides                        46 sides                         47 sides</w:t>
            </w:r>
          </w:p>
          <w:p w:rsidR="000F4193" w:rsidRPr="001A69AC" w:rsidRDefault="000F4193" w:rsidP="001A0B10">
            <w:pPr>
              <w:rPr>
                <w:rFonts w:ascii="Times New Roman" w:hAnsi="Times New Roman"/>
                <w:sz w:val="8"/>
                <w:szCs w:val="8"/>
              </w:rPr>
            </w:pPr>
          </w:p>
        </w:tc>
      </w:tr>
      <w:tr w:rsidR="000F4193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0F4193" w:rsidRPr="001B3341" w:rsidRDefault="000F4193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F4193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Complete the statement below.</w:t>
            </w:r>
          </w:p>
          <w:p w:rsidR="000F4193" w:rsidRDefault="001A69AC" w:rsidP="001A0B1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692A537F" wp14:editId="17D20D40">
                      <wp:simplePos x="0" y="0"/>
                      <wp:positionH relativeFrom="column">
                        <wp:posOffset>4664075</wp:posOffset>
                      </wp:positionH>
                      <wp:positionV relativeFrom="paragraph">
                        <wp:posOffset>123190</wp:posOffset>
                      </wp:positionV>
                      <wp:extent cx="506730" cy="373380"/>
                      <wp:effectExtent l="0" t="0" r="26670" b="26670"/>
                      <wp:wrapNone/>
                      <wp:docPr id="31" name="Rectangl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673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1" o:spid="_x0000_s1026" style="position:absolute;margin-left:367.25pt;margin-top:9.7pt;width:39.9pt;height:29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" filled="f" strokecolor="black [3213]" strokeweight="1.5pt"/>
                  </w:pict>
                </mc:Fallback>
              </mc:AlternateContent>
            </w: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7053091E" wp14:editId="3C91BEEE">
                      <wp:simplePos x="0" y="0"/>
                      <wp:positionH relativeFrom="column">
                        <wp:posOffset>1885315</wp:posOffset>
                      </wp:positionH>
                      <wp:positionV relativeFrom="paragraph">
                        <wp:posOffset>79375</wp:posOffset>
                      </wp:positionV>
                      <wp:extent cx="506730" cy="373380"/>
                      <wp:effectExtent l="0" t="0" r="26670" b="26670"/>
                      <wp:wrapNone/>
                      <wp:docPr id="30" name="Rectangl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673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0" o:spid="_x0000_s1026" style="position:absolute;margin-left:148.45pt;margin-top:6.25pt;width:39.9pt;height:29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" filled="f" strokecolor="black [3213]" strokeweight="1.5pt"/>
                  </w:pict>
                </mc:Fallback>
              </mc:AlternateContent>
            </w:r>
          </w:p>
          <w:p w:rsidR="000F4193" w:rsidRPr="00605D1F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The number of sides =            × the number of Shapes  +  </w:t>
            </w:r>
          </w:p>
          <w:p w:rsidR="000F4193" w:rsidRPr="00F97437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F4193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0F4193" w:rsidRPr="001B3341" w:rsidRDefault="000F4193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F4193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Fill in the two missing values in the table below.</w:t>
            </w:r>
          </w:p>
          <w:p w:rsidR="000F4193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864"/>
              <w:gridCol w:w="907"/>
              <w:gridCol w:w="907"/>
              <w:gridCol w:w="907"/>
              <w:gridCol w:w="907"/>
              <w:gridCol w:w="908"/>
            </w:tblGrid>
            <w:tr w:rsidR="000F4193" w:rsidTr="001A0B10">
              <w:tc>
                <w:tcPr>
                  <w:tcW w:w="2864" w:type="dxa"/>
                </w:tcPr>
                <w:p w:rsidR="000F4193" w:rsidRDefault="000F4193" w:rsidP="001A0B10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Number of Shapes (N)</w:t>
                  </w:r>
                </w:p>
              </w:tc>
              <w:tc>
                <w:tcPr>
                  <w:tcW w:w="907" w:type="dxa"/>
                  <w:vAlign w:val="center"/>
                </w:tcPr>
                <w:p w:rsidR="000F4193" w:rsidRDefault="000F4193" w:rsidP="001A0B10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907" w:type="dxa"/>
                  <w:vAlign w:val="center"/>
                </w:tcPr>
                <w:p w:rsidR="000F4193" w:rsidRDefault="000F4193" w:rsidP="001A0B10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907" w:type="dxa"/>
                  <w:vAlign w:val="center"/>
                </w:tcPr>
                <w:p w:rsidR="000F4193" w:rsidRDefault="000F4193" w:rsidP="001A0B10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907" w:type="dxa"/>
                  <w:vAlign w:val="center"/>
                </w:tcPr>
                <w:p w:rsidR="000F4193" w:rsidRDefault="000F4193" w:rsidP="001A0B10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908" w:type="dxa"/>
                  <w:vAlign w:val="center"/>
                </w:tcPr>
                <w:p w:rsidR="000F4193" w:rsidRDefault="000F4193" w:rsidP="001A0B10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5</w:t>
                  </w:r>
                </w:p>
              </w:tc>
            </w:tr>
            <w:tr w:rsidR="000F4193" w:rsidTr="001A0B10">
              <w:tc>
                <w:tcPr>
                  <w:tcW w:w="2864" w:type="dxa"/>
                </w:tcPr>
                <w:p w:rsidR="000F4193" w:rsidRDefault="000F4193" w:rsidP="001A0B10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Number of Sides (s)</w:t>
                  </w:r>
                </w:p>
              </w:tc>
              <w:tc>
                <w:tcPr>
                  <w:tcW w:w="907" w:type="dxa"/>
                  <w:vAlign w:val="center"/>
                </w:tcPr>
                <w:p w:rsidR="000F4193" w:rsidRDefault="00904B68" w:rsidP="001A0B10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907" w:type="dxa"/>
                  <w:vAlign w:val="center"/>
                </w:tcPr>
                <w:p w:rsidR="000F4193" w:rsidRDefault="00904B68" w:rsidP="001A0B10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907" w:type="dxa"/>
                  <w:vAlign w:val="center"/>
                </w:tcPr>
                <w:p w:rsidR="000F4193" w:rsidRDefault="00904B68" w:rsidP="001A0B10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16</w:t>
                  </w:r>
                </w:p>
              </w:tc>
              <w:tc>
                <w:tcPr>
                  <w:tcW w:w="907" w:type="dxa"/>
                  <w:vAlign w:val="center"/>
                </w:tcPr>
                <w:p w:rsidR="000F4193" w:rsidRDefault="000F4193" w:rsidP="001A0B10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908" w:type="dxa"/>
                  <w:vAlign w:val="center"/>
                </w:tcPr>
                <w:p w:rsidR="000F4193" w:rsidRDefault="000F4193" w:rsidP="001A0B10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</w:tbl>
          <w:p w:rsidR="000F4193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4193" w:rsidRDefault="000F4193" w:rsidP="001A0B10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F4193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0F4193" w:rsidRPr="001B3341" w:rsidRDefault="000F4193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F4193" w:rsidRDefault="00BB1125" w:rsidP="001A0B10">
            <w:pPr>
              <w:ind w:right="5278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1D797416">
                <v:shape id="_x0000_s1069" type="#_x0000_t75" style="position:absolute;margin-left:197.1pt;margin-top:-3pt;width:252.75pt;height:194.6pt;z-index:251686912;mso-position-horizontal-relative:text;mso-position-vertical-relative:text">
                  <v:imagedata r:id="rId17" o:title=""/>
                </v:shape>
                <o:OLEObject Type="Embed" ProgID="FXDraw3.Document" ShapeID="_x0000_s1069" DrawAspect="Content" ObjectID="_1425926845" r:id="rId18"/>
              </w:pict>
            </w:r>
            <w:r w:rsidR="000F4193">
              <w:rPr>
                <w:rFonts w:ascii="Times New Roman" w:hAnsi="Times New Roman"/>
                <w:sz w:val="24"/>
                <w:szCs w:val="24"/>
              </w:rPr>
              <w:t>Use the grid to plot the values from the table in question 8.</w:t>
            </w:r>
          </w:p>
          <w:p w:rsidR="000F4193" w:rsidRDefault="00BB1125" w:rsidP="001A0B10">
            <w:pPr>
              <w:ind w:right="5278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</w:rPr>
              <w:pict w14:anchorId="57673F31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70" type="#_x0000_t202" style="position:absolute;margin-left:135.5pt;margin-top:3.75pt;width:31.2pt;height:105.45pt;z-index:251687936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" stroked="f">
                  <v:textbox style="layout-flow:vertical;mso-layout-flow-alt:bottom-to-top;mso-next-textbox:#Text Box 2">
                    <w:txbxContent>
                      <w:p w:rsidR="00EE1ADD" w:rsidRDefault="00EE1ADD" w:rsidP="001A0B10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Number of sides</w:t>
                        </w:r>
                      </w:p>
                      <w:p w:rsidR="00EE1ADD" w:rsidRDefault="00EE1ADD"/>
                    </w:txbxContent>
                  </v:textbox>
                </v:shape>
              </w:pict>
            </w:r>
          </w:p>
          <w:p w:rsidR="000F4193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4193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4193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4193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4193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4193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4193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4193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4193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4193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4193" w:rsidRDefault="00BB1125" w:rsidP="001A0B1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2EF0146B">
                <v:shape id="_x0000_s1071" type="#_x0000_t202" style="position:absolute;margin-left:220.25pt;margin-top:1.5pt;width:153.25pt;height:21pt;z-index:251688960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" stroked="f">
                  <v:fill opacity="0"/>
                  <v:textbox style="mso-next-textbox:#_x0000_s1071">
                    <w:txbxContent>
                      <w:p w:rsidR="00EE1ADD" w:rsidRDefault="00EE1ADD" w:rsidP="001A0B10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Number of Shapes</w:t>
                        </w:r>
                      </w:p>
                      <w:p w:rsidR="00EE1ADD" w:rsidRDefault="00EE1ADD" w:rsidP="001A0B10"/>
                    </w:txbxContent>
                  </v:textbox>
                </v:shape>
              </w:pict>
            </w:r>
          </w:p>
          <w:p w:rsidR="000F4193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F4193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0F4193" w:rsidRPr="001B3341" w:rsidRDefault="000F4193" w:rsidP="00904B68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F4193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Questions </w:t>
            </w:r>
            <w:r w:rsidR="00904B68">
              <w:rPr>
                <w:rFonts w:ascii="Times New Roman" w:hAnsi="Times New Roman"/>
                <w:sz w:val="24"/>
                <w:szCs w:val="24"/>
              </w:rPr>
              <w:t>9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– 1</w:t>
            </w:r>
            <w:r w:rsidR="009D4CE2">
              <w:rPr>
                <w:rFonts w:ascii="Times New Roman" w:hAnsi="Times New Roman"/>
                <w:sz w:val="24"/>
                <w:szCs w:val="24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refer to the pattern of numbers below</w:t>
            </w:r>
            <w:r w:rsidRPr="00C614FC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0F4193" w:rsidRDefault="00BB1125" w:rsidP="001A0B1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2BD2E529">
                <v:shape id="_x0000_s1072" type="#_x0000_t75" style="position:absolute;margin-left:67.5pt;margin-top:1.1pt;width:225.3pt;height:104.2pt;z-index:251689984">
                  <v:imagedata r:id="rId19" o:title=""/>
                </v:shape>
                <o:OLEObject Type="Embed" ProgID="FXDraw3.Document" ShapeID="_x0000_s1072" DrawAspect="Content" ObjectID="_1425926846" r:id="rId20"/>
              </w:pict>
            </w:r>
          </w:p>
          <w:p w:rsidR="000F4193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4193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4193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4193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4193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4193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4193" w:rsidRPr="00C614FC" w:rsidRDefault="000F4193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4193" w:rsidRPr="00876C4F" w:rsidRDefault="000F4193" w:rsidP="001A0B10">
            <w:pPr>
              <w:rPr>
                <w:rFonts w:ascii="Times New Roman" w:hAnsi="Times New Roman"/>
                <w:sz w:val="8"/>
                <w:szCs w:val="8"/>
              </w:rPr>
            </w:pPr>
          </w:p>
        </w:tc>
      </w:tr>
      <w:tr w:rsidR="007948CC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7948CC" w:rsidRPr="001B3341" w:rsidRDefault="007948CC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948CC" w:rsidRDefault="001A69AC" w:rsidP="001A0B1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437D2751" wp14:editId="335A2139">
                      <wp:simplePos x="0" y="0"/>
                      <wp:positionH relativeFrom="column">
                        <wp:posOffset>4852266</wp:posOffset>
                      </wp:positionH>
                      <wp:positionV relativeFrom="paragraph">
                        <wp:posOffset>61595</wp:posOffset>
                      </wp:positionV>
                      <wp:extent cx="754380" cy="373380"/>
                      <wp:effectExtent l="0" t="0" r="26670" b="26670"/>
                      <wp:wrapNone/>
                      <wp:docPr id="6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6" o:spid="_x0000_s1026" style="position:absolute;margin-left:382.05pt;margin-top:4.85pt;width:59.4pt;height:29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" filled="f" strokecolor="black [3213]" strokeweight="1.5pt"/>
                  </w:pict>
                </mc:Fallback>
              </mc:AlternateContent>
            </w:r>
            <w:r w:rsidR="007948CC">
              <w:rPr>
                <w:rFonts w:ascii="Times New Roman" w:hAnsi="Times New Roman"/>
                <w:sz w:val="24"/>
                <w:szCs w:val="24"/>
              </w:rPr>
              <w:t>What number would be at position 4 in the pattern?</w:t>
            </w:r>
          </w:p>
          <w:p w:rsidR="007948CC" w:rsidRDefault="007948CC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948CC" w:rsidRPr="00F97437" w:rsidRDefault="007948CC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948CC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7948CC" w:rsidRPr="001B3341" w:rsidRDefault="007948CC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948CC" w:rsidRDefault="001A69AC" w:rsidP="001A0B1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3B63186B" wp14:editId="63AC8C06">
                      <wp:simplePos x="0" y="0"/>
                      <wp:positionH relativeFrom="column">
                        <wp:posOffset>4935566</wp:posOffset>
                      </wp:positionH>
                      <wp:positionV relativeFrom="paragraph">
                        <wp:posOffset>80472</wp:posOffset>
                      </wp:positionV>
                      <wp:extent cx="754380" cy="373380"/>
                      <wp:effectExtent l="0" t="0" r="26670" b="26670"/>
                      <wp:wrapNone/>
                      <wp:docPr id="26" name="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6" o:spid="_x0000_s1026" style="position:absolute;margin-left:388.65pt;margin-top:6.35pt;width:59.4pt;height:29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" filled="f" strokecolor="black [3213]" strokeweight="1.5pt"/>
                  </w:pict>
                </mc:Fallback>
              </mc:AlternateContent>
            </w:r>
            <w:r w:rsidR="007948CC">
              <w:rPr>
                <w:rFonts w:ascii="Times New Roman" w:hAnsi="Times New Roman"/>
                <w:sz w:val="24"/>
                <w:szCs w:val="24"/>
              </w:rPr>
              <w:t xml:space="preserve">What number would be at position </w:t>
            </w:r>
            <w:r>
              <w:rPr>
                <w:rFonts w:ascii="Times New Roman" w:hAnsi="Times New Roman"/>
                <w:sz w:val="24"/>
                <w:szCs w:val="24"/>
              </w:rPr>
              <w:t>9</w:t>
            </w:r>
            <w:r w:rsidR="007948CC">
              <w:rPr>
                <w:rFonts w:ascii="Times New Roman" w:hAnsi="Times New Roman"/>
                <w:sz w:val="24"/>
                <w:szCs w:val="24"/>
              </w:rPr>
              <w:t xml:space="preserve"> in the pattern?</w:t>
            </w:r>
          </w:p>
          <w:p w:rsidR="007948CC" w:rsidRDefault="007948CC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948CC" w:rsidRPr="00F97437" w:rsidRDefault="007948CC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948CC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7948CC" w:rsidRPr="001B3341" w:rsidRDefault="007948CC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948CC" w:rsidRDefault="007948CC" w:rsidP="001A0B1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Complete the statement below.</w:t>
            </w:r>
          </w:p>
          <w:p w:rsidR="007948CC" w:rsidRDefault="001A69AC" w:rsidP="001A0B1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73AF1050" wp14:editId="1E11C1F4">
                      <wp:simplePos x="0" y="0"/>
                      <wp:positionH relativeFrom="column">
                        <wp:posOffset>3880485</wp:posOffset>
                      </wp:positionH>
                      <wp:positionV relativeFrom="paragraph">
                        <wp:posOffset>88900</wp:posOffset>
                      </wp:positionV>
                      <wp:extent cx="506730" cy="373380"/>
                      <wp:effectExtent l="0" t="0" r="26670" b="26670"/>
                      <wp:wrapNone/>
                      <wp:docPr id="28" name="Rectang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673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8" o:spid="_x0000_s1026" style="position:absolute;margin-left:305.55pt;margin-top:7pt;width:39.9pt;height:29.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" filled="f" strokecolor="black [3213]" strokeweight="1.5pt"/>
                  </w:pict>
                </mc:Fallback>
              </mc:AlternateContent>
            </w: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2A4A6EE8" wp14:editId="048D75C7">
                      <wp:simplePos x="0" y="0"/>
                      <wp:positionH relativeFrom="column">
                        <wp:posOffset>893503</wp:posOffset>
                      </wp:positionH>
                      <wp:positionV relativeFrom="paragraph">
                        <wp:posOffset>86360</wp:posOffset>
                      </wp:positionV>
                      <wp:extent cx="507076" cy="373380"/>
                      <wp:effectExtent l="0" t="0" r="26670" b="26670"/>
                      <wp:wrapNone/>
                      <wp:docPr id="27" name="Rectangl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7076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7" o:spid="_x0000_s1026" style="position:absolute;margin-left:70.35pt;margin-top:6.8pt;width:39.95pt;height:29.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" filled="f" strokecolor="black [3213]" strokeweight="1.5pt"/>
                  </w:pict>
                </mc:Fallback>
              </mc:AlternateContent>
            </w:r>
          </w:p>
          <w:p w:rsidR="007948CC" w:rsidRDefault="007948CC" w:rsidP="007948CC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Number =            × the position in the pattern +</w:t>
            </w:r>
          </w:p>
          <w:p w:rsidR="007948CC" w:rsidRPr="00F97437" w:rsidRDefault="007948CC" w:rsidP="007948C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948CC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7948CC" w:rsidRPr="001B3341" w:rsidRDefault="007948CC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948CC" w:rsidRDefault="001A69AC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684EA5A0" wp14:editId="2C34CB8F">
                      <wp:simplePos x="0" y="0"/>
                      <wp:positionH relativeFrom="column">
                        <wp:posOffset>4937760</wp:posOffset>
                      </wp:positionH>
                      <wp:positionV relativeFrom="paragraph">
                        <wp:posOffset>100330</wp:posOffset>
                      </wp:positionV>
                      <wp:extent cx="754380" cy="373380"/>
                      <wp:effectExtent l="0" t="0" r="26670" b="26670"/>
                      <wp:wrapNone/>
                      <wp:docPr id="29" name="Rectangl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9" o:spid="_x0000_s1026" style="position:absolute;margin-left:388.8pt;margin-top:7.9pt;width:59.4pt;height:29.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" filled="f" strokecolor="black [3213]" strokeweight="1.5pt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>What position in the pattern would have a value of 124?</w:t>
            </w:r>
            <w:r>
              <w:rPr>
                <w:noProof/>
                <w:lang w:eastAsia="en-AU"/>
              </w:rPr>
              <w:t xml:space="preserve"> </w:t>
            </w:r>
          </w:p>
        </w:tc>
      </w:tr>
      <w:tr w:rsidR="00876C4F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876C4F" w:rsidRPr="001B3341" w:rsidRDefault="00876C4F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76C4F" w:rsidRDefault="00876C4F" w:rsidP="00EE1AD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One value of </w:t>
            </w:r>
            <w:r w:rsidRPr="00876C4F">
              <w:rPr>
                <w:rFonts w:ascii="Times New Roman" w:hAnsi="Times New Roman"/>
                <w:i/>
                <w:sz w:val="28"/>
                <w:szCs w:val="28"/>
              </w:rPr>
              <w:t>y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has been completed in the table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 xml:space="preserve">for </w:t>
            </w:r>
            <w:proofErr w:type="gramEnd"/>
            <w:r w:rsidRPr="00876C4F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234" w:dyaOrig="329">
                <v:shape id="_x0000_i1025" type="#_x0000_t75" style="width:61.55pt;height:16.35pt" o:ole="">
                  <v:imagedata r:id="rId21" o:title=""/>
                </v:shape>
                <o:OLEObject Type="Embed" ProgID="FXE300.Equation" ShapeID="_x0000_i1025" DrawAspect="Content" ObjectID="_1425926798" r:id="rId2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>. Complete the other values.</w:t>
            </w:r>
          </w:p>
          <w:p w:rsidR="00876C4F" w:rsidRPr="00876C4F" w:rsidRDefault="00876C4F" w:rsidP="00EE1ADD">
            <w:pPr>
              <w:rPr>
                <w:rFonts w:ascii="Times New Roman" w:hAnsi="Times New Roman"/>
                <w:sz w:val="8"/>
                <w:szCs w:val="8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18"/>
              <w:gridCol w:w="737"/>
              <w:gridCol w:w="737"/>
              <w:gridCol w:w="737"/>
            </w:tblGrid>
            <w:tr w:rsidR="00876C4F" w:rsidTr="00876C4F">
              <w:trPr>
                <w:trHeight w:hRule="exact" w:val="397"/>
              </w:trPr>
              <w:tc>
                <w:tcPr>
                  <w:tcW w:w="1418" w:type="dxa"/>
                  <w:vAlign w:val="center"/>
                </w:tcPr>
                <w:p w:rsidR="00876C4F" w:rsidRPr="00F63A96" w:rsidRDefault="00876C4F" w:rsidP="00EE1ADD">
                  <w:pPr>
                    <w:jc w:val="center"/>
                    <w:rPr>
                      <w:rFonts w:ascii="Times New Roman" w:hAnsi="Times New Roman"/>
                      <w:i/>
                    </w:rPr>
                  </w:pPr>
                  <w:r>
                    <w:object w:dxaOrig="170" w:dyaOrig="273">
                      <v:shape id="_x0000_i1026" type="#_x0000_t75" style="width:12.45pt;height:19.65pt" o:ole="">
                        <v:imagedata r:id="rId23" o:title=""/>
                      </v:shape>
                      <o:OLEObject Type="Embed" ProgID="FXE300.Equation" ShapeID="_x0000_i1026" DrawAspect="Content" ObjectID="_1425926799" r:id="rId24"/>
                    </w:object>
                  </w:r>
                </w:p>
              </w:tc>
              <w:tc>
                <w:tcPr>
                  <w:tcW w:w="737" w:type="dxa"/>
                  <w:vAlign w:val="center"/>
                </w:tcPr>
                <w:p w:rsidR="00876C4F" w:rsidRPr="001855DD" w:rsidRDefault="00876C4F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7" w:type="dxa"/>
                  <w:vAlign w:val="center"/>
                </w:tcPr>
                <w:p w:rsidR="00876C4F" w:rsidRPr="001855DD" w:rsidRDefault="00876C4F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7" w:type="dxa"/>
                  <w:vAlign w:val="center"/>
                </w:tcPr>
                <w:p w:rsidR="00876C4F" w:rsidRPr="001855DD" w:rsidRDefault="00876C4F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2</w:t>
                  </w:r>
                </w:p>
              </w:tc>
            </w:tr>
            <w:tr w:rsidR="00876C4F" w:rsidTr="00876C4F">
              <w:trPr>
                <w:trHeight w:hRule="exact" w:val="397"/>
              </w:trPr>
              <w:tc>
                <w:tcPr>
                  <w:tcW w:w="1418" w:type="dxa"/>
                  <w:vAlign w:val="center"/>
                </w:tcPr>
                <w:p w:rsidR="00876C4F" w:rsidRPr="00994767" w:rsidRDefault="00876C4F" w:rsidP="00EE1ADD">
                  <w:pPr>
                    <w:jc w:val="center"/>
                    <w:rPr>
                      <w:rFonts w:ascii="Times New Roman" w:hAnsi="Times New Roman"/>
                      <w:i/>
                      <w:sz w:val="32"/>
                      <w:szCs w:val="32"/>
                    </w:rPr>
                  </w:pPr>
                  <w:r>
                    <w:rPr>
                      <w:rFonts w:ascii="Times New Roman" w:hAnsi="Times New Roman"/>
                      <w:i/>
                      <w:sz w:val="32"/>
                      <w:szCs w:val="32"/>
                    </w:rPr>
                    <w:t>y</w:t>
                  </w:r>
                </w:p>
              </w:tc>
              <w:tc>
                <w:tcPr>
                  <w:tcW w:w="737" w:type="dxa"/>
                  <w:vAlign w:val="center"/>
                </w:tcPr>
                <w:p w:rsidR="00876C4F" w:rsidRPr="001855DD" w:rsidRDefault="00876C4F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737" w:type="dxa"/>
                  <w:vAlign w:val="center"/>
                </w:tcPr>
                <w:p w:rsidR="00876C4F" w:rsidRPr="001855DD" w:rsidRDefault="00876C4F" w:rsidP="00EE1ADD">
                  <w:pPr>
                    <w:jc w:val="center"/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737" w:type="dxa"/>
                  <w:vAlign w:val="center"/>
                </w:tcPr>
                <w:p w:rsidR="00876C4F" w:rsidRPr="001855DD" w:rsidRDefault="00876C4F" w:rsidP="00EE1ADD">
                  <w:pPr>
                    <w:jc w:val="center"/>
                    <w:rPr>
                      <w:sz w:val="28"/>
                      <w:szCs w:val="28"/>
                    </w:rPr>
                  </w:pPr>
                </w:p>
              </w:tc>
            </w:tr>
          </w:tbl>
          <w:p w:rsidR="00876C4F" w:rsidRDefault="00876C4F" w:rsidP="00EE1AD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76C4F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876C4F" w:rsidRPr="001B3341" w:rsidRDefault="00876C4F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76C4F" w:rsidRPr="00F97437" w:rsidRDefault="00876C4F" w:rsidP="00EE1AD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The equation </w:t>
            </w:r>
            <w:r w:rsidR="009D4CE2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="009D4CE2" w:rsidRPr="009D4CE2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234" w:dyaOrig="329">
                <v:shape id="_x0000_i1027" type="#_x0000_t75" style="width:61.55pt;height:16.35pt" o:ole="">
                  <v:imagedata r:id="rId25" o:title=""/>
                </v:shape>
                <o:OLEObject Type="Embed" ProgID="FXE300.Equation" ShapeID="_x0000_i1027" DrawAspect="Content" ObjectID="_1425926800" r:id="rId26"/>
              </w:object>
            </w:r>
            <w:r w:rsidR="009D4CE2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is used to produce the table of ordered pairs below.</w:t>
            </w:r>
          </w:p>
          <w:p w:rsidR="00876C4F" w:rsidRDefault="00BB1125" w:rsidP="00EE1AD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4AD10127">
                <v:shape id="_x0000_s1093" type="#_x0000_t75" style="position:absolute;margin-left:260.35pt;margin-top:-.45pt;width:161.4pt;height:140.95pt;z-index:251728896;mso-position-horizontal-relative:text;mso-position-vertical-relative:text">
                  <v:imagedata r:id="rId27" o:title=""/>
                </v:shape>
                <o:OLEObject Type="Embed" ProgID="FXDraw3.Document" ShapeID="_x0000_s1093" DrawAspect="Content" ObjectID="_1425926847" r:id="rId28"/>
              </w:pict>
            </w:r>
            <w:r w:rsidR="00876C4F">
              <w:rPr>
                <w:rFonts w:ascii="Times New Roman" w:hAnsi="Times New Roman"/>
                <w:sz w:val="24"/>
                <w:szCs w:val="24"/>
              </w:rPr>
              <w:t>Graph the ordered pairs on the number plane.</w:t>
            </w:r>
          </w:p>
          <w:p w:rsidR="00876C4F" w:rsidRDefault="00876C4F" w:rsidP="00EE1ADD">
            <w:pPr>
              <w:rPr>
                <w:rFonts w:ascii="Times New Roman" w:hAnsi="Times New Roman"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18"/>
              <w:gridCol w:w="737"/>
              <w:gridCol w:w="737"/>
              <w:gridCol w:w="737"/>
            </w:tblGrid>
            <w:tr w:rsidR="00876C4F" w:rsidTr="00EE1ADD">
              <w:trPr>
                <w:trHeight w:hRule="exact" w:val="510"/>
              </w:trPr>
              <w:tc>
                <w:tcPr>
                  <w:tcW w:w="1418" w:type="dxa"/>
                  <w:vAlign w:val="center"/>
                </w:tcPr>
                <w:p w:rsidR="00876C4F" w:rsidRPr="00F63A96" w:rsidRDefault="00876C4F" w:rsidP="00EE1ADD">
                  <w:pPr>
                    <w:jc w:val="center"/>
                    <w:rPr>
                      <w:rFonts w:ascii="Times New Roman" w:hAnsi="Times New Roman"/>
                      <w:i/>
                    </w:rPr>
                  </w:pPr>
                  <w:r>
                    <w:object w:dxaOrig="170" w:dyaOrig="273" w14:anchorId="01377B9F">
                      <v:shape id="_x0000_i1028" type="#_x0000_t75" style="width:12.45pt;height:19.65pt" o:ole="">
                        <v:imagedata r:id="rId23" o:title=""/>
                      </v:shape>
                      <o:OLEObject Type="Embed" ProgID="FXE300.Equation" ShapeID="_x0000_i1028" DrawAspect="Content" ObjectID="_1425926801" r:id="rId29"/>
                    </w:object>
                  </w:r>
                </w:p>
              </w:tc>
              <w:tc>
                <w:tcPr>
                  <w:tcW w:w="737" w:type="dxa"/>
                  <w:vAlign w:val="center"/>
                </w:tcPr>
                <w:p w:rsidR="00876C4F" w:rsidRPr="001855DD" w:rsidRDefault="009D4CE2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-2</w:t>
                  </w:r>
                </w:p>
              </w:tc>
              <w:tc>
                <w:tcPr>
                  <w:tcW w:w="737" w:type="dxa"/>
                  <w:vAlign w:val="center"/>
                </w:tcPr>
                <w:p w:rsidR="00876C4F" w:rsidRPr="001855DD" w:rsidRDefault="009D4CE2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7" w:type="dxa"/>
                  <w:vAlign w:val="center"/>
                </w:tcPr>
                <w:p w:rsidR="00876C4F" w:rsidRPr="001855DD" w:rsidRDefault="00876C4F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2</w:t>
                  </w:r>
                </w:p>
              </w:tc>
            </w:tr>
            <w:tr w:rsidR="00876C4F" w:rsidTr="00EE1ADD">
              <w:trPr>
                <w:trHeight w:hRule="exact" w:val="510"/>
              </w:trPr>
              <w:tc>
                <w:tcPr>
                  <w:tcW w:w="1418" w:type="dxa"/>
                  <w:vAlign w:val="center"/>
                </w:tcPr>
                <w:p w:rsidR="00876C4F" w:rsidRPr="00994767" w:rsidRDefault="00876C4F" w:rsidP="00EE1ADD">
                  <w:pPr>
                    <w:jc w:val="center"/>
                    <w:rPr>
                      <w:rFonts w:ascii="Times New Roman" w:hAnsi="Times New Roman"/>
                      <w:i/>
                      <w:sz w:val="32"/>
                      <w:szCs w:val="32"/>
                    </w:rPr>
                  </w:pPr>
                  <w:r>
                    <w:rPr>
                      <w:rFonts w:ascii="Times New Roman" w:hAnsi="Times New Roman"/>
                      <w:i/>
                      <w:sz w:val="32"/>
                      <w:szCs w:val="32"/>
                    </w:rPr>
                    <w:t>y</w:t>
                  </w:r>
                </w:p>
              </w:tc>
              <w:tc>
                <w:tcPr>
                  <w:tcW w:w="737" w:type="dxa"/>
                  <w:vAlign w:val="center"/>
                </w:tcPr>
                <w:p w:rsidR="00876C4F" w:rsidRPr="001855DD" w:rsidRDefault="00876C4F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-3</w:t>
                  </w:r>
                </w:p>
              </w:tc>
              <w:tc>
                <w:tcPr>
                  <w:tcW w:w="737" w:type="dxa"/>
                  <w:vAlign w:val="center"/>
                </w:tcPr>
                <w:p w:rsidR="00876C4F" w:rsidRPr="001855DD" w:rsidRDefault="00876C4F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7" w:type="dxa"/>
                  <w:vAlign w:val="center"/>
                </w:tcPr>
                <w:p w:rsidR="00876C4F" w:rsidRPr="001855DD" w:rsidRDefault="00876C4F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5</w:t>
                  </w:r>
                </w:p>
              </w:tc>
            </w:tr>
          </w:tbl>
          <w:p w:rsidR="00876C4F" w:rsidRDefault="00876C4F" w:rsidP="00EE1AD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</w:p>
          <w:p w:rsidR="00876C4F" w:rsidRDefault="00876C4F" w:rsidP="00EE1A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76C4F" w:rsidRDefault="00876C4F" w:rsidP="00EE1A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76C4F" w:rsidRDefault="00876C4F" w:rsidP="00EE1A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76C4F" w:rsidRPr="00F97437" w:rsidRDefault="00876C4F" w:rsidP="00EE1AD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76C4F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876C4F" w:rsidRPr="001B3341" w:rsidRDefault="00876C4F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76C4F" w:rsidRDefault="008B283E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equation</w:t>
            </w:r>
            <w:r w:rsidR="00876C4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describes the ordered pairs in </w:t>
            </w:r>
            <w:r w:rsidR="00876C4F">
              <w:rPr>
                <w:rFonts w:ascii="Times New Roman" w:hAnsi="Times New Roman"/>
                <w:sz w:val="24"/>
                <w:szCs w:val="24"/>
              </w:rPr>
              <w:t>the table shown?</w:t>
            </w:r>
          </w:p>
          <w:p w:rsidR="00876C4F" w:rsidRPr="009D4CE2" w:rsidRDefault="00876C4F" w:rsidP="00B850EA">
            <w:pPr>
              <w:rPr>
                <w:rFonts w:ascii="Times New Roman" w:hAnsi="Times New Roman"/>
                <w:sz w:val="8"/>
                <w:szCs w:val="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18"/>
              <w:gridCol w:w="737"/>
              <w:gridCol w:w="737"/>
              <w:gridCol w:w="737"/>
            </w:tblGrid>
            <w:tr w:rsidR="00876C4F" w:rsidTr="00EE1ADD">
              <w:trPr>
                <w:trHeight w:hRule="exact" w:val="510"/>
              </w:trPr>
              <w:tc>
                <w:tcPr>
                  <w:tcW w:w="1418" w:type="dxa"/>
                  <w:vAlign w:val="center"/>
                </w:tcPr>
                <w:p w:rsidR="00876C4F" w:rsidRPr="00F63A96" w:rsidRDefault="00876C4F" w:rsidP="00EE1ADD">
                  <w:pPr>
                    <w:jc w:val="center"/>
                    <w:rPr>
                      <w:rFonts w:ascii="Times New Roman" w:hAnsi="Times New Roman"/>
                      <w:i/>
                    </w:rPr>
                  </w:pPr>
                  <w:r>
                    <w:object w:dxaOrig="170" w:dyaOrig="273">
                      <v:shape id="_x0000_i1029" type="#_x0000_t75" style="width:12.45pt;height:19.65pt" o:ole="">
                        <v:imagedata r:id="rId23" o:title=""/>
                      </v:shape>
                      <o:OLEObject Type="Embed" ProgID="FXE300.Equation" ShapeID="_x0000_i1029" DrawAspect="Content" ObjectID="_1425926802" r:id="rId30"/>
                    </w:object>
                  </w:r>
                </w:p>
              </w:tc>
              <w:tc>
                <w:tcPr>
                  <w:tcW w:w="737" w:type="dxa"/>
                  <w:vAlign w:val="center"/>
                </w:tcPr>
                <w:p w:rsidR="00876C4F" w:rsidRPr="001855DD" w:rsidRDefault="009D4CE2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-1</w:t>
                  </w:r>
                </w:p>
              </w:tc>
              <w:tc>
                <w:tcPr>
                  <w:tcW w:w="737" w:type="dxa"/>
                  <w:vAlign w:val="center"/>
                </w:tcPr>
                <w:p w:rsidR="00876C4F" w:rsidRPr="001855DD" w:rsidRDefault="009D4CE2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7" w:type="dxa"/>
                  <w:vAlign w:val="center"/>
                </w:tcPr>
                <w:p w:rsidR="00876C4F" w:rsidRPr="001855DD" w:rsidRDefault="009D4CE2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</w:t>
                  </w:r>
                </w:p>
              </w:tc>
            </w:tr>
            <w:tr w:rsidR="00876C4F" w:rsidTr="00EE1ADD">
              <w:trPr>
                <w:trHeight w:hRule="exact" w:val="510"/>
              </w:trPr>
              <w:tc>
                <w:tcPr>
                  <w:tcW w:w="1418" w:type="dxa"/>
                  <w:vAlign w:val="center"/>
                </w:tcPr>
                <w:p w:rsidR="00876C4F" w:rsidRPr="00994767" w:rsidRDefault="00876C4F" w:rsidP="00EE1ADD">
                  <w:pPr>
                    <w:jc w:val="center"/>
                    <w:rPr>
                      <w:rFonts w:ascii="Times New Roman" w:hAnsi="Times New Roman"/>
                      <w:i/>
                      <w:sz w:val="32"/>
                      <w:szCs w:val="32"/>
                    </w:rPr>
                  </w:pPr>
                  <w:r>
                    <w:rPr>
                      <w:rFonts w:ascii="Times New Roman" w:hAnsi="Times New Roman"/>
                      <w:i/>
                      <w:sz w:val="32"/>
                      <w:szCs w:val="32"/>
                    </w:rPr>
                    <w:t>y</w:t>
                  </w:r>
                </w:p>
              </w:tc>
              <w:tc>
                <w:tcPr>
                  <w:tcW w:w="737" w:type="dxa"/>
                  <w:vAlign w:val="center"/>
                </w:tcPr>
                <w:p w:rsidR="00876C4F" w:rsidRPr="001855DD" w:rsidRDefault="00876C4F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-3</w:t>
                  </w:r>
                </w:p>
              </w:tc>
              <w:tc>
                <w:tcPr>
                  <w:tcW w:w="737" w:type="dxa"/>
                  <w:vAlign w:val="center"/>
                </w:tcPr>
                <w:p w:rsidR="00876C4F" w:rsidRPr="001855DD" w:rsidRDefault="00876C4F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7" w:type="dxa"/>
                  <w:vAlign w:val="center"/>
                </w:tcPr>
                <w:p w:rsidR="00876C4F" w:rsidRPr="001855DD" w:rsidRDefault="00876C4F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5</w:t>
                  </w:r>
                </w:p>
              </w:tc>
            </w:tr>
          </w:tbl>
          <w:p w:rsidR="00876C4F" w:rsidRPr="009D4CE2" w:rsidRDefault="00876C4F" w:rsidP="00B850EA">
            <w:pPr>
              <w:rPr>
                <w:rFonts w:ascii="Times New Roman" w:hAnsi="Times New Roman"/>
                <w:sz w:val="8"/>
                <w:szCs w:val="8"/>
              </w:rPr>
            </w:pPr>
          </w:p>
          <w:p w:rsidR="00876C4F" w:rsidRPr="009D4CE2" w:rsidRDefault="009D4CE2" w:rsidP="00B850EA">
            <w:pPr>
              <w:rPr>
                <w:rFonts w:ascii="Times New Roman" w:hAnsi="Times New Roman"/>
                <w:position w:val="-8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30944" behindDoc="0" locked="0" layoutInCell="1" allowOverlap="1" wp14:anchorId="7D70A19D" wp14:editId="64F4EC8F">
                      <wp:simplePos x="0" y="0"/>
                      <wp:positionH relativeFrom="column">
                        <wp:posOffset>88900</wp:posOffset>
                      </wp:positionH>
                      <wp:positionV relativeFrom="paragraph">
                        <wp:posOffset>54610</wp:posOffset>
                      </wp:positionV>
                      <wp:extent cx="4362450" cy="114300"/>
                      <wp:effectExtent l="0" t="0" r="19050" b="19050"/>
                      <wp:wrapNone/>
                      <wp:docPr id="39" name="Group 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4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39" o:spid="_x0000_s1026" style="position:absolute;margin-left:7pt;margin-top:4.3pt;width:343.5pt;height:9pt;z-index:25173094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siFMAA&#10;AADbAAAADwAAAGRycy9kb3ducmV2LnhtbERPy2oCMRTdF/yHcAV3NaO2IqNRtKCU7hwf60tynQxO&#10;boZJ6oz9+mZR6PJw3qtN72rxoDZUnhVMxhkIYu1NxaWC82n/ugARIrLB2jMpeFKAzXrwssLc+I6P&#10;9ChiKVIIhxwV2BibXMqgLTkMY98QJ+7mW4cxwbaUpsUuhbtaTrNsLh1WnBosNvRhSd+Lb6fgS9v3&#10;xU9/uJpufpttj7vrRfuDUqNhv12CiNTHf/Gf+9MoeEvr05f0A+T6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ksiFMAAAADbAAAADwAAAAAAAAAAAAAAAACYAgAAZHJzL2Rvd25y&#10;ZXYueG1sUEsFBgAAAAAEAAQA9QAAAIUD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eHj8MA&#10;AADbAAAADwAAAGRycy9kb3ducmV2LnhtbESPQWsCMRSE70L/Q3iF3jSrVpHVKFpQije19fxInpvF&#10;zcuySd1tf30jCB6HmfmGWaw6V4kbNaH0rGA4yEAQa29KLhR8nbb9GYgQkQ1WnknBLwVYLV96C8yN&#10;b/lAt2MsRIJwyFGBjbHOpQzaksMw8DVx8i6+cRiTbAppGmwT3FVylGVT6bDktGCxpg9L+nr8cQr2&#10;2k5mf93ubNrpZbw+bM7f2u+Uenvt1nMQkbr4DD/an0bB+xDuX9IP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QeHj8MAAADbAAAADwAAAAAAAAAAAAAAAACYAgAAZHJzL2Rv&#10;d25yZXYueG1sUEsFBgAAAAAEAAQA9QAAAIgD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UZ+MQA&#10;AADbAAAADwAAAGRycy9kb3ducmV2LnhtbESPQWsCMRSE74L/IbxCb5qttiLrRtGCUnpTW8+P5O1m&#10;cfOybFJ321/fFAoeh5n5hik2g2vEjbpQe1bwNM1AEGtvaq4UfJz3kyWIEJENNp5JwTcF2KzHowJz&#10;43s+0u0UK5EgHHJUYGNscymDtuQwTH1LnLzSdw5jkl0lTYd9grtGzrJsIR3WnBYstvRqSV9PX07B&#10;u7Yvy5/hcDH9opxvj7vLp/YHpR4fhu0KRKQh3sP/7Tej4HkGf1/SD5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VGfjEAAAA2wAAAA8AAAAAAAAAAAAAAAAAmAIAAGRycy9k&#10;b3ducmV2LnhtbFBLBQYAAAAABAAEAPUAAACJAwAAAAA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m8Y8MA&#10;AADbAAAADwAAAGRycy9kb3ducmV2LnhtbESPT2sCMRTE74LfIbyCN81Wq8jWKCpUSm/+PT+S52bp&#10;5mXZpO7aT98UBI/DzPyGWaw6V4kbNaH0rOB1lIEg1t6UXCg4HT+GcxAhIhusPJOCOwVYLfu9BebG&#10;t7yn2yEWIkE45KjAxljnUgZtyWEY+Zo4eVffOIxJNoU0DbYJ7io5zrKZdFhyWrBY09aS/j78OAVf&#10;2k7nv93uYtrZdbLeby5n7XdKDV669TuISF18hh/tT6PgbQL/X9IP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m8Y8MAAADbAAAADwAAAAAAAAAAAAAAAACYAgAAZHJzL2Rv&#10;d25yZXYueG1sUEsFBgAAAAAEAAQA9QAAAIgDAAAAAA=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Pr="009D4CE2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094" w:dyaOrig="329">
                <v:shape id="_x0000_i1030" type="#_x0000_t75" style="width:55pt;height:16.35pt" o:ole="">
                  <v:imagedata r:id="rId31" o:title=""/>
                </v:shape>
                <o:OLEObject Type="Embed" ProgID="FXE300.Equation" ShapeID="_x0000_i1030" DrawAspect="Content" ObjectID="_1425926803" r:id="rId32"/>
              </w:object>
            </w:r>
            <w:r w:rsidRPr="009D4CE2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         </w:t>
            </w:r>
            <w:r w:rsidRPr="009D4CE2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198" w:dyaOrig="329">
                <v:shape id="_x0000_i1031" type="#_x0000_t75" style="width:60.2pt;height:16.35pt" o:ole="">
                  <v:imagedata r:id="rId33" o:title=""/>
                </v:shape>
                <o:OLEObject Type="Embed" ProgID="FXE300.Equation" ShapeID="_x0000_i1031" DrawAspect="Content" ObjectID="_1425926804" r:id="rId34"/>
              </w:objec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          </w:t>
            </w:r>
            <w:r w:rsidRPr="009D4CE2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234" w:dyaOrig="329">
                <v:shape id="_x0000_i1032" type="#_x0000_t75" style="width:61.55pt;height:16.35pt" o:ole="">
                  <v:imagedata r:id="rId35" o:title=""/>
                </v:shape>
                <o:OLEObject Type="Embed" ProgID="FXE300.Equation" ShapeID="_x0000_i1032" DrawAspect="Content" ObjectID="_1425926805" r:id="rId36"/>
              </w:objec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 </w:t>
            </w:r>
            <w:r w:rsidR="00C7109C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 </w:t>
            </w:r>
            <w:r w:rsidRPr="009D4CE2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234" w:dyaOrig="329">
                <v:shape id="_x0000_i1033" type="#_x0000_t75" style="width:61.55pt;height:16.35pt" o:ole="">
                  <v:imagedata r:id="rId37" o:title=""/>
                </v:shape>
                <o:OLEObject Type="Embed" ProgID="FXE300.Equation" ShapeID="_x0000_i1033" DrawAspect="Content" ObjectID="_1425926806" r:id="rId38"/>
              </w:objec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</w:p>
          <w:p w:rsidR="00876C4F" w:rsidRPr="009D4CE2" w:rsidRDefault="00876C4F" w:rsidP="00B850EA">
            <w:pPr>
              <w:rPr>
                <w:rFonts w:ascii="Times New Roman" w:hAnsi="Times New Roman"/>
                <w:sz w:val="8"/>
                <w:szCs w:val="8"/>
              </w:rPr>
            </w:pPr>
          </w:p>
        </w:tc>
      </w:tr>
      <w:tr w:rsidR="00876C4F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876C4F" w:rsidRPr="001B3341" w:rsidRDefault="00876C4F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76C4F" w:rsidRDefault="00BB1125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4AD10127">
                <v:shape id="_x0000_s1094" type="#_x0000_t75" style="position:absolute;margin-left:260.5pt;margin-top:-2.6pt;width:178.7pt;height:156.3pt;z-index:251731968;mso-position-horizontal-relative:text;mso-position-vertical-relative:text">
                  <v:imagedata r:id="rId27" o:title=""/>
                </v:shape>
                <o:OLEObject Type="Embed" ProgID="FXDraw3.Document" ShapeID="_x0000_s1094" DrawAspect="Content" ObjectID="_1425926848" r:id="rId39"/>
              </w:pict>
            </w:r>
            <w:r w:rsidR="008B283E">
              <w:rPr>
                <w:rFonts w:ascii="Times New Roman" w:hAnsi="Times New Roman"/>
                <w:sz w:val="24"/>
                <w:szCs w:val="24"/>
              </w:rPr>
              <w:t xml:space="preserve">Draw the line represented by  </w:t>
            </w:r>
            <w:r w:rsidR="008B283E" w:rsidRPr="008B283E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654" w:dyaOrig="329">
                <v:shape id="_x0000_i1034" type="#_x0000_t75" style="width:32.75pt;height:16.35pt" o:ole="">
                  <v:imagedata r:id="rId40" o:title=""/>
                </v:shape>
                <o:OLEObject Type="Embed" ProgID="FXE300.Equation" ShapeID="_x0000_i1034" DrawAspect="Content" ObjectID="_1425926807" r:id="rId41"/>
              </w:object>
            </w:r>
            <w:r w:rsidR="008B283E">
              <w:rPr>
                <w:rFonts w:ascii="Times New Roman" w:hAnsi="Times New Roman"/>
                <w:sz w:val="24"/>
                <w:szCs w:val="24"/>
              </w:rPr>
              <w:t xml:space="preserve"> on the graph.</w:t>
            </w:r>
          </w:p>
          <w:p w:rsidR="008B283E" w:rsidRDefault="008B283E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B283E" w:rsidRDefault="008B283E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B283E" w:rsidRDefault="008B283E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B283E" w:rsidRDefault="008B283E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B283E" w:rsidRDefault="00C7109C" w:rsidP="00C7109C">
            <w:pPr>
              <w:tabs>
                <w:tab w:val="left" w:pos="1911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ab/>
            </w:r>
          </w:p>
          <w:p w:rsidR="008B283E" w:rsidRDefault="008B283E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B283E" w:rsidRDefault="008B283E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B283E" w:rsidRDefault="008B283E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B283E" w:rsidRDefault="008B283E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B283E" w:rsidRDefault="008B283E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325745" w:rsidRDefault="00325745"/>
    <w:p w:rsidR="00413DF5" w:rsidRDefault="00413DF5">
      <w:pPr>
        <w:sectPr w:rsidR="00413DF5" w:rsidSect="008C6FC8">
          <w:headerReference w:type="default" r:id="rId42"/>
          <w:footerReference w:type="default" r:id="rId43"/>
          <w:headerReference w:type="first" r:id="rId44"/>
          <w:footerReference w:type="first" r:id="rId45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4961"/>
        <w:gridCol w:w="3827"/>
      </w:tblGrid>
      <w:tr w:rsidR="00061451" w:rsidTr="000566BE">
        <w:trPr>
          <w:cantSplit/>
          <w:trHeight w:hRule="exact" w:val="1020"/>
        </w:trPr>
        <w:tc>
          <w:tcPr>
            <w:tcW w:w="1419" w:type="dxa"/>
            <w:gridSpan w:val="2"/>
          </w:tcPr>
          <w:p w:rsidR="00061451" w:rsidRDefault="00061451" w:rsidP="000566BE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lastRenderedPageBreak/>
              <w:t>Year</w:t>
            </w:r>
          </w:p>
          <w:p w:rsidR="00061451" w:rsidRDefault="00061451" w:rsidP="000566BE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8</w:t>
            </w:r>
          </w:p>
          <w:p w:rsidR="00061451" w:rsidRPr="00325745" w:rsidRDefault="00061451" w:rsidP="000566BE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</w:p>
        </w:tc>
        <w:tc>
          <w:tcPr>
            <w:tcW w:w="4961" w:type="dxa"/>
            <w:tcBorders>
              <w:right w:val="single" w:sz="4" w:space="0" w:color="auto"/>
            </w:tcBorders>
          </w:tcPr>
          <w:p w:rsidR="00061451" w:rsidRPr="005C44C0" w:rsidRDefault="00061451" w:rsidP="000566BE">
            <w:pPr>
              <w:tabs>
                <w:tab w:val="left" w:pos="1152"/>
                <w:tab w:val="center" w:pos="2230"/>
              </w:tabs>
              <w:jc w:val="center"/>
              <w:rPr>
                <w:rFonts w:asciiTheme="majorHAnsi" w:hAnsiTheme="majorHAnsi"/>
                <w:i/>
                <w:sz w:val="52"/>
                <w:szCs w:val="52"/>
              </w:rPr>
            </w:pPr>
            <w:r>
              <w:rPr>
                <w:rFonts w:asciiTheme="majorHAnsi" w:hAnsiTheme="majorHAnsi"/>
                <w:i/>
                <w:sz w:val="52"/>
                <w:szCs w:val="52"/>
              </w:rPr>
              <w:t>Linear Relationships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D0D0D" w:themeFill="text1" w:themeFillTint="F2"/>
          </w:tcPr>
          <w:p w:rsidR="00061451" w:rsidRDefault="00061451" w:rsidP="000566BE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061451" w:rsidRPr="00325745" w:rsidRDefault="00061451" w:rsidP="000566BE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Short Answer Section</w:t>
            </w:r>
          </w:p>
        </w:tc>
      </w:tr>
      <w:tr w:rsidR="00853748" w:rsidTr="000566BE">
        <w:trPr>
          <w:cantSplit/>
          <w:trHeight w:hRule="exact" w:val="794"/>
        </w:trPr>
        <w:tc>
          <w:tcPr>
            <w:tcW w:w="6380" w:type="dxa"/>
            <w:gridSpan w:val="3"/>
          </w:tcPr>
          <w:p w:rsidR="00853748" w:rsidRPr="00325745" w:rsidRDefault="00853748" w:rsidP="00413DF5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827" w:type="dxa"/>
            <w:tcBorders>
              <w:top w:val="single" w:sz="4" w:space="0" w:color="auto"/>
            </w:tcBorders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A824D7">
        <w:trPr>
          <w:cantSplit/>
          <w:trHeight w:val="851"/>
        </w:trPr>
        <w:tc>
          <w:tcPr>
            <w:tcW w:w="10207" w:type="dxa"/>
            <w:gridSpan w:val="4"/>
          </w:tcPr>
          <w:p w:rsidR="00A81533" w:rsidRPr="00667642" w:rsidRDefault="00A81533" w:rsidP="00A81533">
            <w:pPr>
              <w:ind w:firstLine="567"/>
              <w:rPr>
                <w:rFonts w:asciiTheme="majorHAnsi" w:hAnsiTheme="majorHAnsi"/>
                <w:b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>Answer all questions in the spaces provided on this test paper by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</w:p>
          <w:p w:rsidR="00A81533" w:rsidRPr="00667642" w:rsidRDefault="00A81533" w:rsidP="00A81533">
            <w:pPr>
              <w:ind w:firstLine="993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i/>
                <w:sz w:val="24"/>
                <w:szCs w:val="24"/>
              </w:rPr>
              <w:t>Writing the answer in the box provided.</w:t>
            </w:r>
          </w:p>
          <w:p w:rsidR="00A81533" w:rsidRPr="00667642" w:rsidRDefault="00A81533" w:rsidP="00A81533">
            <w:pPr>
              <w:ind w:firstLine="1418"/>
              <w:rPr>
                <w:rFonts w:asciiTheme="majorHAnsi" w:hAnsiTheme="majorHAnsi"/>
                <w:b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>or</w:t>
            </w:r>
          </w:p>
          <w:p w:rsidR="00A81533" w:rsidRPr="00667642" w:rsidRDefault="00A81533" w:rsidP="00A81533">
            <w:pPr>
              <w:ind w:firstLine="993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A81533" w:rsidP="00A81533">
            <w:pPr>
              <w:rPr>
                <w:rFonts w:ascii="Times New Roman" w:hAnsi="Times New Roman"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 xml:space="preserve">          Show any working out on the test paper</w:t>
            </w:r>
            <w:r w:rsidRPr="0080449A">
              <w:rPr>
                <w:rFonts w:asciiTheme="majorHAnsi" w:hAnsiTheme="majorHAnsi"/>
                <w:b/>
                <w:sz w:val="24"/>
                <w:szCs w:val="24"/>
              </w:rPr>
              <w:t>.  Calculators are allowed.</w:t>
            </w:r>
          </w:p>
        </w:tc>
      </w:tr>
      <w:tr w:rsidR="000566BE" w:rsidTr="00A824D7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</w:tcPr>
          <w:p w:rsidR="000566BE" w:rsidRPr="001B3341" w:rsidRDefault="000566BE" w:rsidP="000566BE">
            <w:pPr>
              <w:pStyle w:val="ListParagraph"/>
              <w:ind w:left="460" w:right="-149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0566BE" w:rsidRPr="00C614FC" w:rsidRDefault="00BB1125" w:rsidP="001A0B1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7E2F16A1">
                <v:shape id="_x0000_s1043" type="#_x0000_t75" style="position:absolute;margin-left:42.25pt;margin-top:26.35pt;width:37.3pt;height:58.9pt;z-index:251662336;mso-position-horizontal-relative:text;mso-position-vertical-relative:text">
                  <v:imagedata r:id="rId46" o:title=""/>
                </v:shape>
                <o:OLEObject Type="Embed" ProgID="FXDraw3.Document" ShapeID="_x0000_s1043" DrawAspect="Content" ObjectID="_1425926849" r:id="rId47"/>
              </w:pic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6F84256F">
                <v:shape id="_x0000_s1041" type="#_x0000_t75" style="position:absolute;margin-left:115.1pt;margin-top:23.7pt;width:71.65pt;height:58.8pt;z-index:251664384;mso-position-horizontal-relative:text;mso-position-vertical-relative:text">
                  <v:imagedata r:id="rId48" o:title=""/>
                </v:shape>
                <o:OLEObject Type="Embed" ProgID="FXDraw3.Document" ShapeID="_x0000_s1041" DrawAspect="Content" ObjectID="_1425926850" r:id="rId49"/>
              </w:pic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3B9D0956">
                <v:shape id="_x0000_s1042" type="#_x0000_t75" style="position:absolute;margin-left:222.5pt;margin-top:25.2pt;width:103.95pt;height:57.35pt;z-index:251663360;mso-position-horizontal-relative:text;mso-position-vertical-relative:text">
                  <v:imagedata r:id="rId50" o:title=""/>
                </v:shape>
                <o:OLEObject Type="Embed" ProgID="FXDraw3.Document" ShapeID="_x0000_s1042" DrawAspect="Content" ObjectID="_1425926851" r:id="rId51"/>
              </w:pict>
            </w:r>
            <w:r w:rsidR="000566BE">
              <w:rPr>
                <w:rFonts w:ascii="Times New Roman" w:hAnsi="Times New Roman"/>
                <w:sz w:val="24"/>
                <w:szCs w:val="24"/>
              </w:rPr>
              <w:t>Questions 1 – 5 refer to the diagram below, where m</w:t>
            </w:r>
            <w:r w:rsidR="000566BE" w:rsidRPr="00C614FC">
              <w:rPr>
                <w:rFonts w:ascii="Times New Roman" w:hAnsi="Times New Roman"/>
                <w:sz w:val="24"/>
                <w:szCs w:val="24"/>
              </w:rPr>
              <w:t>atchsticks are used to make</w:t>
            </w:r>
            <w:r w:rsidR="000566BE">
              <w:rPr>
                <w:rFonts w:ascii="Times New Roman" w:hAnsi="Times New Roman"/>
                <w:sz w:val="24"/>
                <w:szCs w:val="24"/>
              </w:rPr>
              <w:t xml:space="preserve"> the first 3 steps in a pattern</w:t>
            </w:r>
            <w:r w:rsidR="000566BE" w:rsidRPr="00C614FC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0566BE" w:rsidRPr="00C614FC" w:rsidRDefault="000566BE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566BE" w:rsidRPr="00C614FC" w:rsidRDefault="000566BE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566BE" w:rsidRPr="00C614FC" w:rsidRDefault="000566BE" w:rsidP="001A0B10">
            <w:pPr>
              <w:rPr>
                <w:rFonts w:ascii="Times New Roman" w:hAnsi="Times New Roman"/>
                <w:sz w:val="24"/>
                <w:szCs w:val="24"/>
              </w:rPr>
            </w:pPr>
            <w:r w:rsidRPr="00C614FC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0566BE" w:rsidRPr="00C614FC" w:rsidRDefault="000566BE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566BE" w:rsidRPr="000566BE" w:rsidRDefault="000566BE" w:rsidP="00154F2E">
            <w:pPr>
              <w:tabs>
                <w:tab w:val="center" w:pos="4519"/>
              </w:tabs>
              <w:rPr>
                <w:rFonts w:ascii="Times New Roman" w:hAnsi="Times New Roman"/>
                <w:sz w:val="8"/>
                <w:szCs w:val="8"/>
              </w:rPr>
            </w:pPr>
            <w:r w:rsidRPr="00C614F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54F2E">
              <w:rPr>
                <w:rFonts w:ascii="Times New Roman" w:hAnsi="Times New Roman"/>
                <w:sz w:val="24"/>
                <w:szCs w:val="24"/>
              </w:rPr>
              <w:tab/>
            </w:r>
          </w:p>
          <w:p w:rsidR="000566BE" w:rsidRDefault="000566BE" w:rsidP="001A0B10">
            <w:pPr>
              <w:rPr>
                <w:rFonts w:ascii="Times New Roman" w:hAnsi="Times New Roman"/>
                <w:sz w:val="24"/>
                <w:szCs w:val="24"/>
              </w:rPr>
            </w:pPr>
            <w:r w:rsidRPr="00CF2E1D">
              <w:rPr>
                <w:rFonts w:ascii="Times New Roman" w:hAnsi="Times New Roman"/>
                <w:i/>
                <w:sz w:val="24"/>
                <w:szCs w:val="24"/>
              </w:rPr>
              <w:t xml:space="preserve">              Step 1                  Step 2</w:t>
            </w:r>
            <w:r w:rsidRPr="00C614FC">
              <w:rPr>
                <w:rFonts w:ascii="Times New Roman" w:hAnsi="Times New Roman"/>
                <w:sz w:val="24"/>
                <w:szCs w:val="24"/>
              </w:rPr>
              <w:t xml:space="preserve">                             </w:t>
            </w:r>
            <w:r w:rsidRPr="00CF2E1D">
              <w:rPr>
                <w:rFonts w:ascii="Times New Roman" w:hAnsi="Times New Roman"/>
                <w:i/>
                <w:sz w:val="24"/>
                <w:szCs w:val="24"/>
              </w:rPr>
              <w:t>Step  3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0566BE" w:rsidRPr="00C614FC" w:rsidRDefault="000566BE" w:rsidP="001A0B1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5 matches            9 matches                     13 matches</w:t>
            </w:r>
          </w:p>
        </w:tc>
      </w:tr>
      <w:tr w:rsidR="000566BE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0566BE" w:rsidRPr="001B3341" w:rsidRDefault="000566BE" w:rsidP="001D51F7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566BE" w:rsidRPr="00C614FC" w:rsidRDefault="000566BE" w:rsidP="001A0B10">
            <w:pPr>
              <w:rPr>
                <w:rFonts w:ascii="Times New Roman" w:hAnsi="Times New Roman"/>
                <w:sz w:val="24"/>
                <w:szCs w:val="24"/>
              </w:rPr>
            </w:pPr>
            <w:r w:rsidRPr="00C614FC">
              <w:rPr>
                <w:rFonts w:ascii="Times New Roman" w:hAnsi="Times New Roman"/>
                <w:sz w:val="24"/>
                <w:szCs w:val="24"/>
              </w:rPr>
              <w:t xml:space="preserve">How many matches are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needed to produce </w:t>
            </w:r>
            <w:r w:rsidRPr="00CF2E1D">
              <w:rPr>
                <w:rFonts w:ascii="Times New Roman" w:hAnsi="Times New Roman"/>
                <w:i/>
                <w:sz w:val="24"/>
                <w:szCs w:val="24"/>
              </w:rPr>
              <w:t>Step 4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of the pattern? </w:t>
            </w:r>
          </w:p>
          <w:p w:rsidR="000566BE" w:rsidRPr="00C614FC" w:rsidRDefault="000566BE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566BE" w:rsidRDefault="000566BE" w:rsidP="001A0B10">
            <w:pPr>
              <w:rPr>
                <w:rFonts w:ascii="Times New Roman" w:hAnsi="Times New Roman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07F62379" wp14:editId="08BB810C">
                      <wp:simplePos x="0" y="0"/>
                      <wp:positionH relativeFrom="column">
                        <wp:posOffset>142240</wp:posOffset>
                      </wp:positionH>
                      <wp:positionV relativeFrom="paragraph">
                        <wp:posOffset>28633</wp:posOffset>
                      </wp:positionV>
                      <wp:extent cx="4362450" cy="114300"/>
                      <wp:effectExtent l="0" t="0" r="19050" b="19050"/>
                      <wp:wrapNone/>
                      <wp:docPr id="17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7" o:spid="_x0000_s1026" style="position:absolute;margin-left:11.2pt;margin-top:2.25pt;width:343.5pt;height:9pt;z-index:25166540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5G/8EA&#10;AADaAAAADwAAAGRycy9kb3ducmV2LnhtbESPT2sCMRTE7wW/Q3hCbzWrUpHVKFpQpDf/nh/Jc7O4&#10;eVk2qbv10zcFweMwM79h5svOVeJOTSg9KxgOMhDE2puSCwWn4+ZjCiJEZIOVZ1LwSwGWi97bHHPj&#10;W97T/RALkSAcclRgY6xzKYO25DAMfE2cvKtvHMYkm0KaBtsEd5UcZdlEOiw5LVis6cuSvh1+nIJv&#10;bT+nj257Me3kOl7t15ez9lul3vvdagYiUhdf4Wd7ZxSM4P9KugFy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rORv/BAAAA2gAAAA8AAAAAAAAAAAAAAAAAmAIAAGRycy9kb3du&#10;cmV2LnhtbFBLBQYAAAAABAAEAPUAAACGAw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LjZMEA&#10;AADaAAAADwAAAGRycy9kb3ducmV2LnhtbESPT2sCMRTE7wW/Q3iCt5q1UpHVKFpQpDf/nh/Jc7O4&#10;eVk20V399E2h0OMwM79h5svOVeJBTSg9KxgNMxDE2puSCwWn4+Z9CiJEZIOVZ1LwpADLRe9tjrnx&#10;Le/pcYiFSBAOOSqwMda5lEFbchiGviZO3tU3DmOSTSFNg22Cu0p+ZNlEOiw5LVis6cuSvh3uTsG3&#10;tp/TV7e9mHZyHa/268tZ+61Sg363moGI1MX/8F97ZxSM4fdKugFy8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C42TBAAAA2gAAAA8AAAAAAAAAAAAAAAAAmAIAAGRycy9kb3du&#10;cmV2LnhtbFBLBQYAAAAABAAEAPUAAACGAwAAAAA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t7EMMA&#10;AADaAAAADwAAAGRycy9kb3ducmV2LnhtbESPzWrDMBCE74G8g9hAb4mctgnBtRLSQkPpLT/NeZHW&#10;lom1MpYau336qhDIcZiZb5hiM7hGXKkLtWcF81kGglh7U3Ol4HR8n65AhIhssPFMCn4owGY9HhWY&#10;G9/znq6HWIkE4ZCjAhtjm0sZtCWHYeZb4uSVvnMYk+wqaTrsE9w18jHLltJhzWnBYktvlvTl8O0U&#10;fGq7WP0Ou7Ppl+XTdv96/tJ+p9TDZNi+gIg0xHv41v4wCp7h/0q6AX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t7EMMAAADaAAAADwAAAAAAAAAAAAAAAACYAgAAZHJzL2Rv&#10;d25yZXYueG1sUEsFBgAAAAAEAAQA9QAAAIgD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fei8EA&#10;AADaAAAADwAAAGRycy9kb3ducmV2LnhtbESPT2sCMRTE74V+h/AEbzWrosjWKFZQpDf/nh/Jc7N0&#10;87Jsorv20zcFweMwM79h5svOVeJOTSg9KxgOMhDE2puSCwWn4+ZjBiJEZIOVZ1LwoADLxfvbHHPj&#10;W97T/RALkSAcclRgY6xzKYO25DAMfE2cvKtvHMYkm0KaBtsEd5UcZdlUOiw5LVisaW1J/xxuTsG3&#10;tpPZb7e9mHZ6Ha/2X5ez9lul+r1u9QkiUhdf4Wd7ZxRM4P9KugFy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Un3ovBAAAA2gAAAA8AAAAAAAAAAAAAAAAAmAIAAGRycy9kb3du&#10;cmV2LnhtbFBLBQYAAAAABAAEAPUAAACGAwAAAAA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15</w:t>
            </w:r>
            <w:r w:rsidRPr="00C614FC">
              <w:rPr>
                <w:rFonts w:ascii="Times New Roman" w:hAnsi="Times New Roman"/>
                <w:sz w:val="24"/>
                <w:szCs w:val="24"/>
              </w:rPr>
              <w:t xml:space="preserve">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16</w:t>
            </w:r>
            <w:r w:rsidRPr="00C614FC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17</w:t>
            </w:r>
            <w:r w:rsidRPr="00C614FC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18</w:t>
            </w:r>
          </w:p>
          <w:p w:rsidR="000566BE" w:rsidRPr="000566BE" w:rsidRDefault="000566BE" w:rsidP="001A0B10">
            <w:pPr>
              <w:rPr>
                <w:rFonts w:ascii="Times New Roman" w:hAnsi="Times New Roman"/>
                <w:sz w:val="8"/>
                <w:szCs w:val="8"/>
              </w:rPr>
            </w:pPr>
          </w:p>
        </w:tc>
      </w:tr>
      <w:tr w:rsidR="000566BE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0566BE" w:rsidRPr="001B3341" w:rsidRDefault="000566BE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566BE" w:rsidRDefault="000566BE" w:rsidP="001A0B1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Draw the extra matches that would be needed to make </w:t>
            </w:r>
            <w:r w:rsidRPr="00CF2E1D">
              <w:rPr>
                <w:rFonts w:ascii="Times New Roman" w:hAnsi="Times New Roman"/>
                <w:i/>
                <w:sz w:val="24"/>
                <w:szCs w:val="24"/>
              </w:rPr>
              <w:t>S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tep 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of the pattern.</w:t>
            </w:r>
          </w:p>
          <w:p w:rsidR="000566BE" w:rsidRDefault="00BB1125" w:rsidP="001A0B1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1C5263A8">
                <v:shape id="_x0000_s1044" type="#_x0000_t75" style="position:absolute;margin-left:59.95pt;margin-top:9pt;width:93.6pt;height:51.75pt;z-index:251666432">
                  <v:imagedata r:id="rId50" o:title=""/>
                </v:shape>
                <o:OLEObject Type="Embed" ProgID="FXDraw3.Document" ShapeID="_x0000_s1044" DrawAspect="Content" ObjectID="_1425926852" r:id="rId52"/>
              </w:pict>
            </w:r>
          </w:p>
          <w:p w:rsidR="000566BE" w:rsidRDefault="000566BE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566BE" w:rsidRDefault="000566BE" w:rsidP="001A0B10">
            <w:pPr>
              <w:rPr>
                <w:rFonts w:ascii="Times New Roman" w:hAnsi="Times New Roman"/>
                <w:sz w:val="36"/>
                <w:szCs w:val="36"/>
              </w:rPr>
            </w:pPr>
          </w:p>
          <w:p w:rsidR="000566BE" w:rsidRPr="00F97437" w:rsidRDefault="000566BE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566BE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0566BE" w:rsidRPr="001B3341" w:rsidRDefault="000566BE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566BE" w:rsidRPr="000566BE" w:rsidRDefault="000566BE" w:rsidP="001A0B10">
            <w:pPr>
              <w:rPr>
                <w:rFonts w:ascii="Times New Roman" w:hAnsi="Times New Roman"/>
                <w:sz w:val="24"/>
                <w:szCs w:val="24"/>
              </w:rPr>
            </w:pPr>
            <w:r w:rsidRPr="000566BE">
              <w:rPr>
                <w:rFonts w:ascii="Times New Roman" w:hAnsi="Times New Roman"/>
                <w:sz w:val="24"/>
                <w:szCs w:val="24"/>
              </w:rPr>
              <w:t xml:space="preserve">How many matches would be needed to make </w:t>
            </w:r>
            <w:r w:rsidRPr="000566BE">
              <w:rPr>
                <w:rFonts w:ascii="Times New Roman" w:hAnsi="Times New Roman"/>
                <w:i/>
                <w:sz w:val="24"/>
                <w:szCs w:val="24"/>
              </w:rPr>
              <w:t>S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tep 8</w:t>
            </w:r>
            <w:r w:rsidRPr="000566BE">
              <w:rPr>
                <w:rFonts w:ascii="Times New Roman" w:hAnsi="Times New Roman"/>
                <w:sz w:val="24"/>
                <w:szCs w:val="24"/>
              </w:rPr>
              <w:t xml:space="preserve"> of the pattern?</w:t>
            </w:r>
          </w:p>
          <w:p w:rsidR="000566BE" w:rsidRPr="000566BE" w:rsidRDefault="000566BE" w:rsidP="001A0B1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A634ED6" wp14:editId="2ED44E65">
                      <wp:simplePos x="0" y="0"/>
                      <wp:positionH relativeFrom="column">
                        <wp:posOffset>3028950</wp:posOffset>
                      </wp:positionH>
                      <wp:positionV relativeFrom="paragraph">
                        <wp:posOffset>122555</wp:posOffset>
                      </wp:positionV>
                      <wp:extent cx="695325" cy="342900"/>
                      <wp:effectExtent l="9525" t="8255" r="9525" b="10795"/>
                      <wp:wrapNone/>
                      <wp:docPr id="16" name="Rectangl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5325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" o:spid="_x0000_s1026" style="position:absolute;margin-left:238.5pt;margin-top:9.65pt;width:54.75pt;height:2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"/>
                  </w:pict>
                </mc:Fallback>
              </mc:AlternateContent>
            </w:r>
          </w:p>
          <w:p w:rsidR="000566BE" w:rsidRPr="000566BE" w:rsidRDefault="000566BE" w:rsidP="001A0B10">
            <w:pPr>
              <w:rPr>
                <w:rFonts w:ascii="Times New Roman" w:hAnsi="Times New Roman"/>
                <w:sz w:val="36"/>
                <w:szCs w:val="36"/>
              </w:rPr>
            </w:pPr>
            <w:r w:rsidRPr="000566BE">
              <w:rPr>
                <w:rFonts w:ascii="Times New Roman" w:hAnsi="Times New Roman"/>
                <w:sz w:val="36"/>
                <w:szCs w:val="36"/>
              </w:rPr>
              <w:t xml:space="preserve">                                                                   </w:t>
            </w:r>
            <w:proofErr w:type="gramStart"/>
            <w:r w:rsidRPr="000566BE">
              <w:rPr>
                <w:rFonts w:ascii="Times New Roman" w:hAnsi="Times New Roman"/>
                <w:sz w:val="36"/>
                <w:szCs w:val="36"/>
              </w:rPr>
              <w:t>matches</w:t>
            </w:r>
            <w:proofErr w:type="gramEnd"/>
            <w:r w:rsidRPr="000566BE">
              <w:rPr>
                <w:rFonts w:ascii="Times New Roman" w:hAnsi="Times New Roman"/>
                <w:sz w:val="36"/>
                <w:szCs w:val="36"/>
              </w:rPr>
              <w:t>.</w:t>
            </w:r>
          </w:p>
          <w:p w:rsidR="000566BE" w:rsidRPr="000566BE" w:rsidRDefault="000566BE" w:rsidP="001A0B10">
            <w:pPr>
              <w:rPr>
                <w:rFonts w:ascii="Times New Roman" w:hAnsi="Times New Roman"/>
                <w:sz w:val="8"/>
                <w:szCs w:val="8"/>
              </w:rPr>
            </w:pPr>
          </w:p>
        </w:tc>
      </w:tr>
      <w:tr w:rsidR="000566BE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0566BE" w:rsidRPr="001B3341" w:rsidRDefault="000566BE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566BE" w:rsidRDefault="000566BE" w:rsidP="001A0B1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Describe in words the pattern that gives the number of matches.</w:t>
            </w:r>
          </w:p>
          <w:p w:rsidR="000566BE" w:rsidRDefault="000566BE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566BE" w:rsidRDefault="000566BE" w:rsidP="001A0B1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__________________________________________________________________</w:t>
            </w:r>
          </w:p>
          <w:p w:rsidR="000566BE" w:rsidRDefault="000566BE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566BE" w:rsidRPr="00F97437" w:rsidRDefault="000566BE" w:rsidP="001A0B1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__________________________________________________________________</w:t>
            </w:r>
          </w:p>
        </w:tc>
      </w:tr>
      <w:tr w:rsidR="000566BE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0566BE" w:rsidRPr="001B3341" w:rsidRDefault="000566BE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566BE" w:rsidRDefault="000566BE" w:rsidP="001A0B1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</w:t>
            </w:r>
            <w:r w:rsidR="00C414F7">
              <w:rPr>
                <w:rFonts w:ascii="Times New Roman" w:hAnsi="Times New Roman"/>
                <w:sz w:val="24"/>
                <w:szCs w:val="24"/>
              </w:rPr>
              <w:t>step in the pattern would use 45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matches?</w:t>
            </w:r>
          </w:p>
          <w:p w:rsidR="000566BE" w:rsidRDefault="00BB1125" w:rsidP="001A0B1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7C8F0B7A">
                <v:rect id="_x0000_s1045" style="position:absolute;margin-left:250.5pt;margin-top:8.75pt;width:54.75pt;height:27pt;z-index:251668480"/>
              </w:pict>
            </w:r>
          </w:p>
          <w:p w:rsidR="000566BE" w:rsidRPr="00F97437" w:rsidRDefault="000566BE" w:rsidP="001A0B1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 xml:space="preserve">                                               </w:t>
            </w:r>
            <w:r w:rsidRPr="00CF2E1D">
              <w:rPr>
                <w:rFonts w:ascii="Times New Roman" w:hAnsi="Times New Roman"/>
                <w:i/>
                <w:sz w:val="36"/>
                <w:szCs w:val="36"/>
              </w:rPr>
              <w:t xml:space="preserve">Step </w:t>
            </w:r>
            <w:r>
              <w:rPr>
                <w:rFonts w:ascii="Times New Roman" w:hAnsi="Times New Roman"/>
                <w:sz w:val="36"/>
                <w:szCs w:val="36"/>
              </w:rPr>
              <w:t xml:space="preserve">             .</w:t>
            </w:r>
          </w:p>
        </w:tc>
      </w:tr>
      <w:tr w:rsidR="00E43D98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E43D98" w:rsidRPr="001B3341" w:rsidRDefault="00E43D98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A3BBA" w:rsidRDefault="00BB1125" w:rsidP="00DA3BBA">
            <w:pPr>
              <w:ind w:right="6412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62AC561F">
                <v:shape id="_x0000_s1110" type="#_x0000_t75" style="position:absolute;margin-left:150.05pt;margin-top:11.2pt;width:302.3pt;height:161.35pt;z-index:251748352;mso-position-horizontal-relative:text;mso-position-vertical-relative:text">
                  <v:imagedata r:id="rId53" o:title=""/>
                </v:shape>
                <o:OLEObject Type="Embed" ProgID="FXDraw3.Document" ShapeID="_x0000_s1110" DrawAspect="Content" ObjectID="_1425926853" r:id="rId54"/>
              </w:pict>
            </w:r>
            <w:r w:rsidR="00DA3B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One feature on the number plane has been labelled and indicated by an arrow.</w:t>
            </w:r>
          </w:p>
          <w:p w:rsidR="00DA3BBA" w:rsidRDefault="00DA3BBA" w:rsidP="00DA3BBA">
            <w:pPr>
              <w:ind w:right="6412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Draw arrows on the graph</w:t>
            </w:r>
            <w:r w:rsidR="00E43D98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to show the position of the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other  two features indicated.</w:t>
            </w:r>
          </w:p>
          <w:p w:rsidR="00DA3BBA" w:rsidRDefault="00DA3BBA" w:rsidP="00EE1ADD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DA3BBA" w:rsidRDefault="00DA3BBA" w:rsidP="00EE1ADD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DA3BBA" w:rsidRDefault="00DA3BBA" w:rsidP="00EE1ADD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DA3BBA" w:rsidRDefault="00DA3BBA" w:rsidP="00EE1ADD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DA3BBA" w:rsidRDefault="00DA3BBA" w:rsidP="00EE1ADD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DA3BBA" w:rsidRDefault="00DA3BBA" w:rsidP="00EE1ADD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2C0CE1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2C0CE1" w:rsidRPr="001B3341" w:rsidRDefault="002C0CE1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C0CE1" w:rsidRDefault="00BB1125" w:rsidP="00EE1AD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790F8028">
                <v:shape id="_x0000_s1102" type="#_x0000_t75" style="position:absolute;margin-left:236.15pt;margin-top:4.3pt;width:176.85pt;height:166.3pt;z-index:251741184;mso-position-horizontal-relative:text;mso-position-vertical-relative:text">
                  <v:imagedata r:id="rId55" o:title=""/>
                </v:shape>
                <o:OLEObject Type="Embed" ProgID="FXDraw3.Document" ShapeID="_x0000_s1102" DrawAspect="Content" ObjectID="_1425926854" r:id="rId56"/>
              </w:pict>
            </w:r>
            <w:r w:rsidR="002C0CE1">
              <w:rPr>
                <w:rFonts w:ascii="Times New Roman" w:hAnsi="Times New Roman"/>
                <w:sz w:val="24"/>
                <w:szCs w:val="24"/>
              </w:rPr>
              <w:t xml:space="preserve">Mark and label the points </w:t>
            </w:r>
            <w:r w:rsidR="002C0CE1" w:rsidRPr="002C0CE1">
              <w:rPr>
                <w:rFonts w:ascii="Times New Roman" w:hAnsi="Times New Roman"/>
                <w:i/>
                <w:sz w:val="24"/>
                <w:szCs w:val="24"/>
              </w:rPr>
              <w:t>K</w:t>
            </w:r>
            <w:r w:rsidR="002C0CE1">
              <w:rPr>
                <w:rFonts w:ascii="Times New Roman" w:hAnsi="Times New Roman"/>
                <w:sz w:val="24"/>
                <w:szCs w:val="24"/>
              </w:rPr>
              <w:t xml:space="preserve"> (-4.5, 3.5) and</w:t>
            </w:r>
          </w:p>
          <w:p w:rsidR="002C0CE1" w:rsidRDefault="002C0CE1" w:rsidP="00EE1ADD">
            <w:pPr>
              <w:rPr>
                <w:rFonts w:ascii="Times New Roman" w:hAnsi="Times New Roman"/>
                <w:sz w:val="24"/>
                <w:szCs w:val="24"/>
              </w:rPr>
            </w:pPr>
            <w:r w:rsidRPr="002C0CE1">
              <w:rPr>
                <w:rFonts w:ascii="Times New Roman" w:hAnsi="Times New Roman"/>
                <w:i/>
                <w:sz w:val="24"/>
                <w:szCs w:val="24"/>
              </w:rPr>
              <w:t>L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(0, -2.5) on the number plane.</w:t>
            </w:r>
          </w:p>
          <w:p w:rsidR="002C0CE1" w:rsidRDefault="002C0CE1" w:rsidP="00EE1A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CE1" w:rsidRDefault="002C0CE1" w:rsidP="00EE1A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CE1" w:rsidRDefault="002C0CE1" w:rsidP="00EE1A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CE1" w:rsidRDefault="002C0CE1" w:rsidP="00EE1A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CE1" w:rsidRDefault="002C0CE1" w:rsidP="00EE1A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CE1" w:rsidRDefault="002C0CE1" w:rsidP="00EE1A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CE1" w:rsidRDefault="002C0CE1" w:rsidP="00EE1A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CE1" w:rsidRDefault="002C0CE1" w:rsidP="00EE1A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CE1" w:rsidRDefault="002C0CE1" w:rsidP="00EE1A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CE1" w:rsidRDefault="002C0CE1" w:rsidP="00EE1A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CE1" w:rsidRPr="00F97437" w:rsidRDefault="002C0CE1" w:rsidP="00EE1AD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C0CE1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2C0CE1" w:rsidRPr="001B3341" w:rsidRDefault="002C0CE1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C0CE1" w:rsidRDefault="002C0CE1" w:rsidP="00EE1ADD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Give the ordered pairs that describe the points </w:t>
            </w:r>
            <w:r w:rsidRPr="002C0CE1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A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and </w:t>
            </w:r>
            <w:r w:rsidRPr="002C0CE1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B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below.</w:t>
            </w:r>
          </w:p>
          <w:p w:rsidR="002C0CE1" w:rsidRDefault="00BB1125" w:rsidP="00EE1ADD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790F8028">
                <v:shape id="_x0000_s1104" type="#_x0000_t75" style="position:absolute;margin-left:236.15pt;margin-top:5.1pt;width:176.85pt;height:166.15pt;z-index:251743232;mso-position-horizontal-relative:text;mso-position-vertical-relative:text">
                  <v:imagedata r:id="rId57" o:title=""/>
                </v:shape>
                <o:OLEObject Type="Embed" ProgID="FXDraw3.Document" ShapeID="_x0000_s1104" DrawAspect="Content" ObjectID="_1425926855" r:id="rId58"/>
              </w:pict>
            </w:r>
          </w:p>
          <w:p w:rsidR="002C0CE1" w:rsidRDefault="002C0CE1" w:rsidP="00EE1ADD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2C0CE1" w:rsidRDefault="002C0CE1" w:rsidP="00EE1ADD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2C0CE1" w:rsidRDefault="002C0CE1" w:rsidP="00EE1ADD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E43D98" w:rsidRPr="00E43D98" w:rsidRDefault="00E43D98" w:rsidP="00E43D9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43D98" w:rsidRPr="00E43D98" w:rsidRDefault="00E43D98" w:rsidP="00E43D9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79E46376" wp14:editId="49C8937D">
                      <wp:simplePos x="0" y="0"/>
                      <wp:positionH relativeFrom="column">
                        <wp:posOffset>409575</wp:posOffset>
                      </wp:positionH>
                      <wp:positionV relativeFrom="paragraph">
                        <wp:posOffset>96520</wp:posOffset>
                      </wp:positionV>
                      <wp:extent cx="1143000" cy="419100"/>
                      <wp:effectExtent l="0" t="0" r="19050" b="19050"/>
                      <wp:wrapNone/>
                      <wp:docPr id="46" name="Rectangle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0" cy="419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E1ADD" w:rsidRPr="001E3818" w:rsidRDefault="00EE1ADD" w:rsidP="00E43D98">
                                  <w:pPr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1E3818">
                                    <w:rPr>
                                      <w:sz w:val="44"/>
                                      <w:szCs w:val="44"/>
                                    </w:rPr>
                                    <w:t>(      ,     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6" o:spid="_x0000_s1028" style="position:absolute;margin-left:32.25pt;margin-top:7.6pt;width:90pt;height:33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">
                      <v:textbox>
                        <w:txbxContent>
                          <w:p w:rsidR="00EE1ADD" w:rsidRPr="001E3818" w:rsidRDefault="00EE1ADD" w:rsidP="00E43D98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1E3818">
                              <w:rPr>
                                <w:sz w:val="44"/>
                                <w:szCs w:val="44"/>
                              </w:rPr>
                              <w:t>(      ,     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E43D98" w:rsidRDefault="00E43D98" w:rsidP="00E43D98">
            <w:pPr>
              <w:rPr>
                <w:rFonts w:ascii="Times New Roman" w:hAnsi="Times New Roman"/>
                <w:i/>
                <w:sz w:val="36"/>
                <w:szCs w:val="36"/>
              </w:rPr>
            </w:pPr>
            <w:r w:rsidRPr="00E43D98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i/>
                <w:sz w:val="36"/>
                <w:szCs w:val="36"/>
              </w:rPr>
              <w:t xml:space="preserve"> A</w:t>
            </w:r>
            <w:r w:rsidRPr="00E43D98">
              <w:rPr>
                <w:rFonts w:ascii="Times New Roman" w:hAnsi="Times New Roman"/>
                <w:i/>
                <w:sz w:val="36"/>
                <w:szCs w:val="36"/>
              </w:rPr>
              <w:t xml:space="preserve">             </w:t>
            </w:r>
          </w:p>
          <w:p w:rsidR="00E43D98" w:rsidRDefault="00E43D98" w:rsidP="00E43D98">
            <w:pPr>
              <w:rPr>
                <w:rFonts w:ascii="Times New Roman" w:hAnsi="Times New Roman"/>
                <w:i/>
                <w:sz w:val="36"/>
                <w:szCs w:val="36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018A961D" wp14:editId="3CAD74CF">
                      <wp:simplePos x="0" y="0"/>
                      <wp:positionH relativeFrom="column">
                        <wp:posOffset>412115</wp:posOffset>
                      </wp:positionH>
                      <wp:positionV relativeFrom="paragraph">
                        <wp:posOffset>149860</wp:posOffset>
                      </wp:positionV>
                      <wp:extent cx="1143000" cy="419100"/>
                      <wp:effectExtent l="0" t="0" r="19050" b="19050"/>
                      <wp:wrapNone/>
                      <wp:docPr id="47" name="Rectangle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0" cy="419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E1ADD" w:rsidRPr="001E3818" w:rsidRDefault="00EE1ADD" w:rsidP="00E43D98">
                                  <w:pPr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1E3818">
                                    <w:rPr>
                                      <w:sz w:val="44"/>
                                      <w:szCs w:val="44"/>
                                    </w:rPr>
                                    <w:t>(      ,     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7" o:spid="_x0000_s1029" style="position:absolute;margin-left:32.45pt;margin-top:11.8pt;width:90pt;height:33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">
                      <v:textbox>
                        <w:txbxContent>
                          <w:p w:rsidR="00EE1ADD" w:rsidRPr="001E3818" w:rsidRDefault="00EE1ADD" w:rsidP="00E43D98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1E3818">
                              <w:rPr>
                                <w:sz w:val="44"/>
                                <w:szCs w:val="44"/>
                              </w:rPr>
                              <w:t>(      ,     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E43D98" w:rsidRPr="00E43D98" w:rsidRDefault="00E43D98" w:rsidP="00E43D98">
            <w:pPr>
              <w:rPr>
                <w:rFonts w:ascii="Times New Roman" w:hAnsi="Times New Roman"/>
                <w:i/>
                <w:sz w:val="36"/>
                <w:szCs w:val="36"/>
              </w:rPr>
            </w:pPr>
            <w:r>
              <w:rPr>
                <w:rFonts w:ascii="Times New Roman" w:hAnsi="Times New Roman"/>
                <w:i/>
                <w:sz w:val="36"/>
                <w:szCs w:val="36"/>
              </w:rPr>
              <w:t xml:space="preserve">  B</w:t>
            </w:r>
          </w:p>
          <w:p w:rsidR="002C0CE1" w:rsidRDefault="002C0CE1" w:rsidP="00EE1ADD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2C0CE1" w:rsidRDefault="002C0CE1" w:rsidP="00EE1ADD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2C0CE1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2C0CE1" w:rsidRPr="001B3341" w:rsidRDefault="002C0CE1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C0CE1" w:rsidRDefault="002C0CE1" w:rsidP="008B283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Complete the table for the equation  </w:t>
            </w:r>
            <w:r w:rsidRPr="008B283E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408" w:dyaOrig="329">
                <v:shape id="_x0000_i1035" type="#_x0000_t75" style="width:70.7pt;height:16.35pt" o:ole="">
                  <v:imagedata r:id="rId59" o:title=""/>
                </v:shape>
                <o:OLEObject Type="Embed" ProgID="FXE300.Equation" ShapeID="_x0000_i1035" DrawAspect="Content" ObjectID="_1425926808" r:id="rId60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2C0CE1" w:rsidRDefault="002C0CE1" w:rsidP="008B283E">
            <w:pPr>
              <w:rPr>
                <w:rFonts w:ascii="Times New Roman" w:hAnsi="Times New Roman"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Ind w:w="495" w:type="dxa"/>
              <w:tblLayout w:type="fixed"/>
              <w:tblLook w:val="04A0" w:firstRow="1" w:lastRow="0" w:firstColumn="1" w:lastColumn="0" w:noHBand="0" w:noVBand="1"/>
            </w:tblPr>
            <w:tblGrid>
              <w:gridCol w:w="923"/>
              <w:gridCol w:w="737"/>
              <w:gridCol w:w="737"/>
              <w:gridCol w:w="737"/>
            </w:tblGrid>
            <w:tr w:rsidR="002C0CE1" w:rsidTr="001A1541">
              <w:trPr>
                <w:trHeight w:hRule="exact" w:val="510"/>
              </w:trPr>
              <w:tc>
                <w:tcPr>
                  <w:tcW w:w="923" w:type="dxa"/>
                  <w:vAlign w:val="center"/>
                </w:tcPr>
                <w:p w:rsidR="002C0CE1" w:rsidRPr="00F63A96" w:rsidRDefault="002C0CE1" w:rsidP="00EE1ADD">
                  <w:pPr>
                    <w:jc w:val="center"/>
                    <w:rPr>
                      <w:rFonts w:ascii="Times New Roman" w:hAnsi="Times New Roman"/>
                      <w:i/>
                    </w:rPr>
                  </w:pPr>
                  <w:r>
                    <w:object w:dxaOrig="170" w:dyaOrig="273">
                      <v:shape id="_x0000_i1036" type="#_x0000_t75" style="width:12.45pt;height:19.65pt" o:ole="">
                        <v:imagedata r:id="rId23" o:title=""/>
                      </v:shape>
                      <o:OLEObject Type="Embed" ProgID="FXE300.Equation" ShapeID="_x0000_i1036" DrawAspect="Content" ObjectID="_1425926809" r:id="rId61"/>
                    </w:object>
                  </w:r>
                </w:p>
              </w:tc>
              <w:tc>
                <w:tcPr>
                  <w:tcW w:w="737" w:type="dxa"/>
                  <w:vAlign w:val="center"/>
                </w:tcPr>
                <w:p w:rsidR="002C0CE1" w:rsidRPr="001855DD" w:rsidRDefault="002C0CE1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7" w:type="dxa"/>
                  <w:vAlign w:val="center"/>
                </w:tcPr>
                <w:p w:rsidR="002C0CE1" w:rsidRPr="001855DD" w:rsidRDefault="002C0CE1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0.5</w:t>
                  </w:r>
                </w:p>
              </w:tc>
              <w:tc>
                <w:tcPr>
                  <w:tcW w:w="737" w:type="dxa"/>
                  <w:vAlign w:val="center"/>
                </w:tcPr>
                <w:p w:rsidR="002C0CE1" w:rsidRPr="001855DD" w:rsidRDefault="002C0CE1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</w:t>
                  </w:r>
                </w:p>
              </w:tc>
            </w:tr>
            <w:tr w:rsidR="002C0CE1" w:rsidTr="001A1541">
              <w:trPr>
                <w:trHeight w:hRule="exact" w:val="510"/>
              </w:trPr>
              <w:tc>
                <w:tcPr>
                  <w:tcW w:w="923" w:type="dxa"/>
                  <w:vAlign w:val="center"/>
                </w:tcPr>
                <w:p w:rsidR="002C0CE1" w:rsidRPr="00994767" w:rsidRDefault="002C0CE1" w:rsidP="00EE1ADD">
                  <w:pPr>
                    <w:jc w:val="center"/>
                    <w:rPr>
                      <w:rFonts w:ascii="Times New Roman" w:hAnsi="Times New Roman"/>
                      <w:i/>
                      <w:sz w:val="32"/>
                      <w:szCs w:val="32"/>
                    </w:rPr>
                  </w:pPr>
                  <w:r>
                    <w:rPr>
                      <w:rFonts w:ascii="Times New Roman" w:hAnsi="Times New Roman"/>
                      <w:i/>
                      <w:sz w:val="32"/>
                      <w:szCs w:val="32"/>
                    </w:rPr>
                    <w:t>y</w:t>
                  </w:r>
                </w:p>
              </w:tc>
              <w:tc>
                <w:tcPr>
                  <w:tcW w:w="737" w:type="dxa"/>
                  <w:vAlign w:val="center"/>
                </w:tcPr>
                <w:p w:rsidR="002C0CE1" w:rsidRPr="001855DD" w:rsidRDefault="002C0CE1" w:rsidP="00EE1ADD">
                  <w:pPr>
                    <w:jc w:val="center"/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737" w:type="dxa"/>
                  <w:vAlign w:val="center"/>
                </w:tcPr>
                <w:p w:rsidR="002C0CE1" w:rsidRPr="001855DD" w:rsidRDefault="002C0CE1" w:rsidP="00EE1ADD">
                  <w:pPr>
                    <w:jc w:val="center"/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737" w:type="dxa"/>
                  <w:vAlign w:val="center"/>
                </w:tcPr>
                <w:p w:rsidR="002C0CE1" w:rsidRPr="001855DD" w:rsidRDefault="002C0CE1" w:rsidP="00EE1ADD">
                  <w:pPr>
                    <w:jc w:val="center"/>
                    <w:rPr>
                      <w:sz w:val="28"/>
                      <w:szCs w:val="28"/>
                    </w:rPr>
                  </w:pPr>
                </w:p>
              </w:tc>
            </w:tr>
          </w:tbl>
          <w:p w:rsidR="002C0CE1" w:rsidRDefault="002C0CE1" w:rsidP="008B283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C0CE1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2C0CE1" w:rsidRPr="001B3341" w:rsidRDefault="002C0CE1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C0CE1" w:rsidRDefault="002C0CE1" w:rsidP="008B283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Plot the ordered pairs from the table on the graph provided.</w:t>
            </w:r>
          </w:p>
          <w:p w:rsidR="002C0CE1" w:rsidRDefault="00BB1125" w:rsidP="008B283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194F8D04">
                <v:shape id="_x0000_s1100" type="#_x0000_t75" style="position:absolute;margin-left:289.05pt;margin-top:.4pt;width:109.6pt;height:160.85pt;z-index:251739136">
                  <v:imagedata r:id="rId62" o:title=""/>
                </v:shape>
                <o:OLEObject Type="Embed" ProgID="FXDraw3.Document" ShapeID="_x0000_s1100" DrawAspect="Content" ObjectID="_1425926856" r:id="rId63"/>
              </w:pict>
            </w:r>
          </w:p>
          <w:tbl>
            <w:tblPr>
              <w:tblStyle w:val="TableGrid"/>
              <w:tblW w:w="0" w:type="auto"/>
              <w:tblInd w:w="495" w:type="dxa"/>
              <w:tblLayout w:type="fixed"/>
              <w:tblLook w:val="04A0" w:firstRow="1" w:lastRow="0" w:firstColumn="1" w:lastColumn="0" w:noHBand="0" w:noVBand="1"/>
            </w:tblPr>
            <w:tblGrid>
              <w:gridCol w:w="923"/>
              <w:gridCol w:w="737"/>
              <w:gridCol w:w="737"/>
              <w:gridCol w:w="737"/>
            </w:tblGrid>
            <w:tr w:rsidR="002C0CE1" w:rsidTr="001A1541">
              <w:trPr>
                <w:trHeight w:hRule="exact" w:val="510"/>
              </w:trPr>
              <w:tc>
                <w:tcPr>
                  <w:tcW w:w="923" w:type="dxa"/>
                  <w:vAlign w:val="center"/>
                </w:tcPr>
                <w:p w:rsidR="002C0CE1" w:rsidRPr="00F63A96" w:rsidRDefault="002C0CE1" w:rsidP="00EE1ADD">
                  <w:pPr>
                    <w:jc w:val="center"/>
                    <w:rPr>
                      <w:rFonts w:ascii="Times New Roman" w:hAnsi="Times New Roman"/>
                      <w:i/>
                    </w:rPr>
                  </w:pPr>
                  <w:r>
                    <w:object w:dxaOrig="170" w:dyaOrig="273">
                      <v:shape id="_x0000_i1037" type="#_x0000_t75" style="width:12.45pt;height:19.65pt" o:ole="">
                        <v:imagedata r:id="rId23" o:title=""/>
                      </v:shape>
                      <o:OLEObject Type="Embed" ProgID="FXE300.Equation" ShapeID="_x0000_i1037" DrawAspect="Content" ObjectID="_1425926810" r:id="rId64"/>
                    </w:object>
                  </w:r>
                </w:p>
              </w:tc>
              <w:tc>
                <w:tcPr>
                  <w:tcW w:w="737" w:type="dxa"/>
                  <w:vAlign w:val="center"/>
                </w:tcPr>
                <w:p w:rsidR="002C0CE1" w:rsidRPr="001855DD" w:rsidRDefault="002C0CE1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0.5</w:t>
                  </w:r>
                </w:p>
              </w:tc>
              <w:tc>
                <w:tcPr>
                  <w:tcW w:w="737" w:type="dxa"/>
                  <w:vAlign w:val="center"/>
                </w:tcPr>
                <w:p w:rsidR="002C0CE1" w:rsidRPr="001855DD" w:rsidRDefault="002C0CE1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1.5</w:t>
                  </w:r>
                </w:p>
              </w:tc>
              <w:tc>
                <w:tcPr>
                  <w:tcW w:w="737" w:type="dxa"/>
                  <w:vAlign w:val="center"/>
                </w:tcPr>
                <w:p w:rsidR="002C0CE1" w:rsidRPr="001855DD" w:rsidRDefault="002C0CE1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2.5</w:t>
                  </w:r>
                </w:p>
              </w:tc>
            </w:tr>
            <w:tr w:rsidR="002C0CE1" w:rsidTr="001A1541">
              <w:trPr>
                <w:trHeight w:hRule="exact" w:val="510"/>
              </w:trPr>
              <w:tc>
                <w:tcPr>
                  <w:tcW w:w="923" w:type="dxa"/>
                  <w:vAlign w:val="center"/>
                </w:tcPr>
                <w:p w:rsidR="002C0CE1" w:rsidRPr="00994767" w:rsidRDefault="002C0CE1" w:rsidP="00EE1ADD">
                  <w:pPr>
                    <w:jc w:val="center"/>
                    <w:rPr>
                      <w:rFonts w:ascii="Times New Roman" w:hAnsi="Times New Roman"/>
                      <w:i/>
                      <w:sz w:val="32"/>
                      <w:szCs w:val="32"/>
                    </w:rPr>
                  </w:pPr>
                  <w:r>
                    <w:rPr>
                      <w:rFonts w:ascii="Times New Roman" w:hAnsi="Times New Roman"/>
                      <w:i/>
                      <w:sz w:val="32"/>
                      <w:szCs w:val="32"/>
                    </w:rPr>
                    <w:t>y</w:t>
                  </w:r>
                </w:p>
              </w:tc>
              <w:tc>
                <w:tcPr>
                  <w:tcW w:w="737" w:type="dxa"/>
                  <w:vAlign w:val="center"/>
                </w:tcPr>
                <w:p w:rsidR="002C0CE1" w:rsidRPr="001855DD" w:rsidRDefault="002C0CE1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-0.5</w:t>
                  </w:r>
                </w:p>
              </w:tc>
              <w:tc>
                <w:tcPr>
                  <w:tcW w:w="737" w:type="dxa"/>
                  <w:vAlign w:val="center"/>
                </w:tcPr>
                <w:p w:rsidR="002C0CE1" w:rsidRPr="001855DD" w:rsidRDefault="002C0CE1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1.5</w:t>
                  </w:r>
                </w:p>
              </w:tc>
              <w:tc>
                <w:tcPr>
                  <w:tcW w:w="737" w:type="dxa"/>
                  <w:vAlign w:val="center"/>
                </w:tcPr>
                <w:p w:rsidR="002C0CE1" w:rsidRPr="001855DD" w:rsidRDefault="002C0CE1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3.5</w:t>
                  </w:r>
                </w:p>
              </w:tc>
            </w:tr>
          </w:tbl>
          <w:p w:rsidR="002C0CE1" w:rsidRDefault="002C0CE1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2C0CE1" w:rsidRDefault="002C0CE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CE1" w:rsidRDefault="002C0CE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CE1" w:rsidRDefault="002C0CE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CE1" w:rsidRDefault="002C0CE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CE1" w:rsidRDefault="002C0CE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CE1" w:rsidRDefault="002C0CE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C0CE1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2C0CE1" w:rsidRPr="001B3341" w:rsidRDefault="002C0CE1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C0CE1" w:rsidRDefault="00BB1125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194F8D04">
                <v:shape id="_x0000_s1101" type="#_x0000_t75" style="position:absolute;margin-left:323.95pt;margin-top:10.95pt;width:98.5pt;height:144.55pt;z-index:251740160;mso-position-horizontal-relative:text;mso-position-vertical-relative:text">
                  <v:imagedata r:id="rId62" o:title=""/>
                </v:shape>
                <o:OLEObject Type="Embed" ProgID="FXDraw3.Document" ShapeID="_x0000_s1101" DrawAspect="Content" ObjectID="_1425926857" r:id="rId65"/>
              </w:pict>
            </w:r>
            <w:r w:rsidR="002C0CE1">
              <w:rPr>
                <w:rFonts w:ascii="Times New Roman" w:hAnsi="Times New Roman"/>
                <w:sz w:val="24"/>
                <w:szCs w:val="24"/>
              </w:rPr>
              <w:t xml:space="preserve">Draw the line which represents the equation  </w:t>
            </w:r>
            <w:r w:rsidR="002C0CE1" w:rsidRPr="002C0CE1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625" w:dyaOrig="329">
                <v:shape id="_x0000_i1038" type="#_x0000_t75" style="width:81.15pt;height:16.35pt" o:ole="">
                  <v:imagedata r:id="rId66" o:title=""/>
                </v:shape>
                <o:OLEObject Type="Embed" ProgID="FXE300.Equation" ShapeID="_x0000_i1038" DrawAspect="Content" ObjectID="_1425926811" r:id="rId67"/>
              </w:object>
            </w:r>
            <w:r w:rsidR="002C0CE1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2C0CE1" w:rsidRDefault="002C0CE1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Three ordered pairs have been calculated in the table.</w:t>
            </w:r>
          </w:p>
          <w:p w:rsidR="002C0CE1" w:rsidRDefault="002C0CE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Ind w:w="495" w:type="dxa"/>
              <w:tblLayout w:type="fixed"/>
              <w:tblLook w:val="04A0" w:firstRow="1" w:lastRow="0" w:firstColumn="1" w:lastColumn="0" w:noHBand="0" w:noVBand="1"/>
            </w:tblPr>
            <w:tblGrid>
              <w:gridCol w:w="923"/>
              <w:gridCol w:w="737"/>
              <w:gridCol w:w="737"/>
              <w:gridCol w:w="737"/>
            </w:tblGrid>
            <w:tr w:rsidR="00E43D98" w:rsidTr="00EE1ADD">
              <w:trPr>
                <w:trHeight w:hRule="exact" w:val="510"/>
              </w:trPr>
              <w:tc>
                <w:tcPr>
                  <w:tcW w:w="923" w:type="dxa"/>
                  <w:vAlign w:val="center"/>
                </w:tcPr>
                <w:p w:rsidR="00E43D98" w:rsidRPr="00F63A96" w:rsidRDefault="00E43D98" w:rsidP="00EE1ADD">
                  <w:pPr>
                    <w:jc w:val="center"/>
                    <w:rPr>
                      <w:rFonts w:ascii="Times New Roman" w:hAnsi="Times New Roman"/>
                      <w:i/>
                    </w:rPr>
                  </w:pPr>
                  <w:r>
                    <w:object w:dxaOrig="170" w:dyaOrig="273">
                      <v:shape id="_x0000_i1039" type="#_x0000_t75" style="width:12.45pt;height:19.65pt" o:ole="">
                        <v:imagedata r:id="rId23" o:title=""/>
                      </v:shape>
                      <o:OLEObject Type="Embed" ProgID="FXE300.Equation" ShapeID="_x0000_i1039" DrawAspect="Content" ObjectID="_1425926812" r:id="rId68"/>
                    </w:object>
                  </w:r>
                </w:p>
              </w:tc>
              <w:tc>
                <w:tcPr>
                  <w:tcW w:w="737" w:type="dxa"/>
                  <w:vAlign w:val="center"/>
                </w:tcPr>
                <w:p w:rsidR="00E43D98" w:rsidRPr="001855DD" w:rsidRDefault="00E43D98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7" w:type="dxa"/>
                  <w:vAlign w:val="center"/>
                </w:tcPr>
                <w:p w:rsidR="00E43D98" w:rsidRPr="001855DD" w:rsidRDefault="00E43D98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7" w:type="dxa"/>
                  <w:vAlign w:val="center"/>
                </w:tcPr>
                <w:p w:rsidR="00E43D98" w:rsidRPr="001855DD" w:rsidRDefault="00E43D98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2</w:t>
                  </w:r>
                </w:p>
              </w:tc>
            </w:tr>
            <w:tr w:rsidR="00E43D98" w:rsidTr="00EE1ADD">
              <w:trPr>
                <w:trHeight w:hRule="exact" w:val="510"/>
              </w:trPr>
              <w:tc>
                <w:tcPr>
                  <w:tcW w:w="923" w:type="dxa"/>
                  <w:vAlign w:val="center"/>
                </w:tcPr>
                <w:p w:rsidR="00E43D98" w:rsidRPr="00994767" w:rsidRDefault="00E43D98" w:rsidP="00EE1ADD">
                  <w:pPr>
                    <w:jc w:val="center"/>
                    <w:rPr>
                      <w:rFonts w:ascii="Times New Roman" w:hAnsi="Times New Roman"/>
                      <w:i/>
                      <w:sz w:val="32"/>
                      <w:szCs w:val="32"/>
                    </w:rPr>
                  </w:pPr>
                  <w:r>
                    <w:rPr>
                      <w:rFonts w:ascii="Times New Roman" w:hAnsi="Times New Roman"/>
                      <w:i/>
                      <w:sz w:val="32"/>
                      <w:szCs w:val="32"/>
                    </w:rPr>
                    <w:t>y</w:t>
                  </w:r>
                </w:p>
              </w:tc>
              <w:tc>
                <w:tcPr>
                  <w:tcW w:w="737" w:type="dxa"/>
                  <w:vAlign w:val="center"/>
                </w:tcPr>
                <w:p w:rsidR="00E43D98" w:rsidRPr="001855DD" w:rsidRDefault="00E43D98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737" w:type="dxa"/>
                  <w:vAlign w:val="center"/>
                </w:tcPr>
                <w:p w:rsidR="00E43D98" w:rsidRPr="001855DD" w:rsidRDefault="00E43D98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2.5</w:t>
                  </w:r>
                </w:p>
              </w:tc>
              <w:tc>
                <w:tcPr>
                  <w:tcW w:w="737" w:type="dxa"/>
                  <w:vAlign w:val="center"/>
                </w:tcPr>
                <w:p w:rsidR="00E43D98" w:rsidRPr="001855DD" w:rsidRDefault="00E43D98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3</w:t>
                  </w:r>
                </w:p>
              </w:tc>
            </w:tr>
          </w:tbl>
          <w:p w:rsidR="00E43D98" w:rsidRDefault="00E43D98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CE1" w:rsidRDefault="002C0CE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CE1" w:rsidRDefault="002C0CE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CE1" w:rsidRDefault="002C0CE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CE1" w:rsidRDefault="002C0CE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B0F49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AB0F49" w:rsidRPr="001B3341" w:rsidRDefault="00AB0F49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B0F49" w:rsidRDefault="00AB0F49" w:rsidP="00EE1AD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equation describes the ordered pairs in the table shown?</w:t>
            </w:r>
          </w:p>
          <w:p w:rsidR="00AB0F49" w:rsidRPr="009D4CE2" w:rsidRDefault="00AB0F49" w:rsidP="00EE1ADD">
            <w:pPr>
              <w:rPr>
                <w:rFonts w:ascii="Times New Roman" w:hAnsi="Times New Roman"/>
                <w:sz w:val="8"/>
                <w:szCs w:val="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18"/>
              <w:gridCol w:w="737"/>
              <w:gridCol w:w="737"/>
              <w:gridCol w:w="737"/>
            </w:tblGrid>
            <w:tr w:rsidR="00AB0F49" w:rsidTr="00EE1ADD">
              <w:trPr>
                <w:trHeight w:hRule="exact" w:val="510"/>
              </w:trPr>
              <w:tc>
                <w:tcPr>
                  <w:tcW w:w="1418" w:type="dxa"/>
                  <w:vAlign w:val="center"/>
                </w:tcPr>
                <w:p w:rsidR="00AB0F49" w:rsidRPr="00F63A96" w:rsidRDefault="00AB0F49" w:rsidP="00EE1ADD">
                  <w:pPr>
                    <w:jc w:val="center"/>
                    <w:rPr>
                      <w:rFonts w:ascii="Times New Roman" w:hAnsi="Times New Roman"/>
                      <w:i/>
                    </w:rPr>
                  </w:pPr>
                  <w:r>
                    <w:object w:dxaOrig="170" w:dyaOrig="273" w14:anchorId="2A81FE75">
                      <v:shape id="_x0000_i1040" type="#_x0000_t75" style="width:12.45pt;height:19.65pt" o:ole="">
                        <v:imagedata r:id="rId23" o:title=""/>
                      </v:shape>
                      <o:OLEObject Type="Embed" ProgID="FXE300.Equation" ShapeID="_x0000_i1040" DrawAspect="Content" ObjectID="_1425926813" r:id="rId69"/>
                    </w:object>
                  </w:r>
                </w:p>
              </w:tc>
              <w:tc>
                <w:tcPr>
                  <w:tcW w:w="737" w:type="dxa"/>
                  <w:vAlign w:val="center"/>
                </w:tcPr>
                <w:p w:rsidR="00AB0F49" w:rsidRPr="001855DD" w:rsidRDefault="00AB0F49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0.5</w:t>
                  </w:r>
                </w:p>
              </w:tc>
              <w:tc>
                <w:tcPr>
                  <w:tcW w:w="737" w:type="dxa"/>
                  <w:vAlign w:val="center"/>
                </w:tcPr>
                <w:p w:rsidR="00AB0F49" w:rsidRPr="001855DD" w:rsidRDefault="00AB0F49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7" w:type="dxa"/>
                  <w:vAlign w:val="center"/>
                </w:tcPr>
                <w:p w:rsidR="00AB0F49" w:rsidRPr="001855DD" w:rsidRDefault="00AB0F49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1.5</w:t>
                  </w:r>
                </w:p>
              </w:tc>
            </w:tr>
            <w:tr w:rsidR="00AB0F49" w:rsidTr="00EE1ADD">
              <w:trPr>
                <w:trHeight w:hRule="exact" w:val="510"/>
              </w:trPr>
              <w:tc>
                <w:tcPr>
                  <w:tcW w:w="1418" w:type="dxa"/>
                  <w:vAlign w:val="center"/>
                </w:tcPr>
                <w:p w:rsidR="00AB0F49" w:rsidRPr="00994767" w:rsidRDefault="00AB0F49" w:rsidP="00EE1ADD">
                  <w:pPr>
                    <w:jc w:val="center"/>
                    <w:rPr>
                      <w:rFonts w:ascii="Times New Roman" w:hAnsi="Times New Roman"/>
                      <w:i/>
                      <w:sz w:val="32"/>
                      <w:szCs w:val="32"/>
                    </w:rPr>
                  </w:pPr>
                  <w:r>
                    <w:rPr>
                      <w:rFonts w:ascii="Times New Roman" w:hAnsi="Times New Roman"/>
                      <w:i/>
                      <w:sz w:val="32"/>
                      <w:szCs w:val="32"/>
                    </w:rPr>
                    <w:t>y</w:t>
                  </w:r>
                </w:p>
              </w:tc>
              <w:tc>
                <w:tcPr>
                  <w:tcW w:w="737" w:type="dxa"/>
                  <w:vAlign w:val="center"/>
                </w:tcPr>
                <w:p w:rsidR="00AB0F49" w:rsidRPr="001855DD" w:rsidRDefault="00AB0F49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737" w:type="dxa"/>
                  <w:vAlign w:val="center"/>
                </w:tcPr>
                <w:p w:rsidR="00AB0F49" w:rsidRPr="001855DD" w:rsidRDefault="00AB0F49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737" w:type="dxa"/>
                  <w:vAlign w:val="center"/>
                </w:tcPr>
                <w:p w:rsidR="00AB0F49" w:rsidRPr="001855DD" w:rsidRDefault="00AB0F49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AB0F49" w:rsidRPr="009D4CE2" w:rsidRDefault="00AB0F49" w:rsidP="00EE1ADD">
            <w:pPr>
              <w:rPr>
                <w:rFonts w:ascii="Times New Roman" w:hAnsi="Times New Roman"/>
                <w:sz w:val="8"/>
                <w:szCs w:val="8"/>
              </w:rPr>
            </w:pPr>
          </w:p>
          <w:p w:rsidR="00AB0F49" w:rsidRPr="009D4CE2" w:rsidRDefault="00AB0F49" w:rsidP="00EE1ADD">
            <w:pPr>
              <w:rPr>
                <w:rFonts w:ascii="Times New Roman" w:hAnsi="Times New Roman"/>
                <w:position w:val="-8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52448" behindDoc="0" locked="0" layoutInCell="1" allowOverlap="1" wp14:anchorId="481D30E5" wp14:editId="22E99530">
                      <wp:simplePos x="0" y="0"/>
                      <wp:positionH relativeFrom="column">
                        <wp:posOffset>88900</wp:posOffset>
                      </wp:positionH>
                      <wp:positionV relativeFrom="paragraph">
                        <wp:posOffset>54610</wp:posOffset>
                      </wp:positionV>
                      <wp:extent cx="4362450" cy="114300"/>
                      <wp:effectExtent l="0" t="0" r="19050" b="19050"/>
                      <wp:wrapNone/>
                      <wp:docPr id="48" name="Group 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4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48" o:spid="_x0000_s1026" style="position:absolute;margin-left:7pt;margin-top:4.3pt;width:343.5pt;height:9pt;z-index:25175244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GLicMA&#10;AADbAAAADwAAAGRycy9kb3ducmV2LnhtbESPT2sCMRTE74LfIbxCb5qtbUW3RrGFivTm3/MjeW6W&#10;bl6WTepu/fRGEDwOM/MbZrboXCXO1ITSs4KXYQaCWHtTcqFgv/seTECEiGyw8kwK/inAYt7vzTA3&#10;vuUNnbexEAnCIUcFNsY6lzJoSw7D0NfEyTv5xmFMsimkabBNcFfJUZaNpcOS04LFmr4s6d/tn1Pw&#10;o+375NKtjqYdn16Xm8/jQfuVUs9P3fIDRKQuPsL39tooeJvC7Uv6AXJ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3GLicMAAADbAAAADwAAAAAAAAAAAAAAAACYAgAAZHJzL2Rv&#10;d25yZXYueG1sUEsFBgAAAAAEAAQA9QAAAIgD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K0yb8A&#10;AADbAAAADwAAAGRycy9kb3ducmV2LnhtbERPTYvCMBC9C/sfwizsTVMVRapRVFBkb7qr5yEZm2Iz&#10;KU20XX/95iB4fLzvxapzlXhQE0rPCoaDDASx9qbkQsHvz64/AxEissHKMyn4owCr5UdvgbnxLR/p&#10;cYqFSCEcclRgY6xzKYO25DAMfE2cuKtvHMYEm0KaBtsU7io5yrKpdFhyarBY09aSvp3uTsG3tpPZ&#10;s9tfTDu9jtfHzeWs/V6pr89uPQcRqYtv8ct9MAomaX36kn6AXP4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krTJvwAAANsAAAAPAAAAAAAAAAAAAAAAAJgCAABkcnMvZG93bnJl&#10;di54bWxQSwUGAAAAAAQABAD1AAAAhAMAAAAA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4RUsIA&#10;AADbAAAADwAAAGRycy9kb3ducmV2LnhtbESPQWsCMRSE7wX/Q3iCt5q1oshqFC0oxZu2en4kz83i&#10;5mXZRHfbX98IgsdhZr5hFqvOVeJOTSg9KxgNMxDE2puSCwU/39v3GYgQkQ1WnknBLwVYLXtvC8yN&#10;b/lA92MsRIJwyFGBjbHOpQzaksMw9DVx8i6+cRiTbAppGmwT3FXyI8um0mHJacFiTZ+W9PV4cwr2&#10;2k5mf93ubNrpZbw+bM4n7XdKDfrdeg4iUhdf4Wf7yyiYjODxJf0Auf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3hFSwgAAANsAAAAPAAAAAAAAAAAAAAAAAJgCAABkcnMvZG93&#10;bnJldi54bWxQSwUGAAAAAAQABAD1AAAAhwMAAAAA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yPJcIA&#10;AADbAAAADwAAAGRycy9kb3ducmV2LnhtbESPQWsCMRSE74L/ITzBm2ZVFFmNokJFetNWz4/kuVnc&#10;vCyb1F3765tCocdhZr5h1tvOVeJJTSg9K5iMMxDE2puSCwWfH2+jJYgQkQ1WnknBiwJsN/3eGnPj&#10;Wz7T8xILkSAcclRgY6xzKYO25DCMfU2cvLtvHMYkm0KaBtsEd5WcZtlCOiw5LVis6WBJPy5fTsG7&#10;tvPld3e8mXZxn+3O+9tV+6NSw0G3W4GI1MX/8F/7ZBTMp/D7Jf0A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DI8lwgAAANsAAAAPAAAAAAAAAAAAAAAAAJgCAABkcnMvZG93&#10;bnJldi54bWxQSwUGAAAAAAQABAD1AAAAhwMAAAAA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F627A3" w:rsidRPr="009D4CE2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198" w:dyaOrig="329">
                <v:shape id="_x0000_i1041" type="#_x0000_t75" style="width:60.2pt;height:16.35pt" o:ole="">
                  <v:imagedata r:id="rId70" o:title=""/>
                </v:shape>
                <o:OLEObject Type="Embed" ProgID="FXE300.Equation" ShapeID="_x0000_i1041" DrawAspect="Content" ObjectID="_1425926814" r:id="rId71"/>
              </w:object>
            </w:r>
            <w:r w:rsidRPr="009D4CE2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         </w:t>
            </w:r>
            <w:r w:rsidR="00F627A3" w:rsidRPr="009D4CE2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198" w:dyaOrig="329" w14:anchorId="4EEA904F">
                <v:shape id="_x0000_i1042" type="#_x0000_t75" style="width:60.2pt;height:16.35pt" o:ole="">
                  <v:imagedata r:id="rId72" o:title=""/>
                </v:shape>
                <o:OLEObject Type="Embed" ProgID="FXE300.Equation" ShapeID="_x0000_i1042" DrawAspect="Content" ObjectID="_1425926815" r:id="rId73"/>
              </w:objec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          </w:t>
            </w:r>
            <w:r w:rsidRPr="009D4CE2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198" w:dyaOrig="329" w14:anchorId="17AF04A9">
                <v:shape id="_x0000_i1043" type="#_x0000_t75" style="width:60.2pt;height:16.35pt" o:ole="">
                  <v:imagedata r:id="rId74" o:title=""/>
                </v:shape>
                <o:OLEObject Type="Embed" ProgID="FXE300.Equation" ShapeID="_x0000_i1043" DrawAspect="Content" ObjectID="_1425926816" r:id="rId75"/>
              </w:objec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           </w:t>
            </w:r>
            <w:r w:rsidR="00F627A3" w:rsidRPr="009D4CE2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198" w:dyaOrig="329">
                <v:shape id="_x0000_i1044" type="#_x0000_t75" style="width:60.2pt;height:16.35pt" o:ole="">
                  <v:imagedata r:id="rId76" o:title=""/>
                </v:shape>
                <o:OLEObject Type="Embed" ProgID="FXE300.Equation" ShapeID="_x0000_i1044" DrawAspect="Content" ObjectID="_1425926817" r:id="rId77"/>
              </w:object>
            </w:r>
          </w:p>
          <w:p w:rsidR="00AB0F49" w:rsidRPr="009D4CE2" w:rsidRDefault="00AB0F49" w:rsidP="00EE1ADD">
            <w:pPr>
              <w:rPr>
                <w:rFonts w:ascii="Times New Roman" w:hAnsi="Times New Roman"/>
                <w:sz w:val="8"/>
                <w:szCs w:val="8"/>
              </w:rPr>
            </w:pPr>
          </w:p>
        </w:tc>
      </w:tr>
      <w:tr w:rsidR="00AB0F49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AB0F49" w:rsidRPr="001B3341" w:rsidRDefault="00AB0F49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627A3" w:rsidRDefault="00BB1125" w:rsidP="00EE1AD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7037EAAE">
                <v:shape id="_x0000_s1112" type="#_x0000_t75" style="position:absolute;margin-left:292.9pt;margin-top:-.9pt;width:105.8pt;height:121.9pt;z-index:251751424;mso-position-horizontal-relative:text;mso-position-vertical-relative:text">
                  <v:imagedata r:id="rId78" o:title=""/>
                </v:shape>
                <o:OLEObject Type="Embed" ProgID="FXDraw3.Document" ShapeID="_x0000_s1112" DrawAspect="Content" ObjectID="_1425926858" r:id="rId79"/>
              </w:pict>
            </w:r>
            <w:r w:rsidR="00F627A3">
              <w:rPr>
                <w:rFonts w:ascii="Times New Roman" w:hAnsi="Times New Roman"/>
                <w:sz w:val="24"/>
                <w:szCs w:val="24"/>
              </w:rPr>
              <w:t>Which line represents the equation</w:t>
            </w:r>
          </w:p>
          <w:p w:rsidR="00AB0F49" w:rsidRDefault="00F627A3" w:rsidP="00EE1AD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F627A3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392" w:dyaOrig="329">
                <v:shape id="_x0000_i1045" type="#_x0000_t75" style="width:69.4pt;height:16.35pt" o:ole="">
                  <v:imagedata r:id="rId80" o:title=""/>
                </v:shape>
                <o:OLEObject Type="Embed" ProgID="FXE300.Equation" ShapeID="_x0000_i1045" DrawAspect="Content" ObjectID="_1425926818" r:id="rId81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AB0F49" w:rsidRDefault="00AB0F49" w:rsidP="00EE1A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B0F49" w:rsidRDefault="00AB0F49" w:rsidP="00EE1A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B0F49" w:rsidRDefault="00F627A3" w:rsidP="00EE1AD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57568" behindDoc="0" locked="0" layoutInCell="1" allowOverlap="1" wp14:anchorId="417CD31F" wp14:editId="6CBC1CF5">
                      <wp:simplePos x="0" y="0"/>
                      <wp:positionH relativeFrom="column">
                        <wp:posOffset>77412</wp:posOffset>
                      </wp:positionH>
                      <wp:positionV relativeFrom="paragraph">
                        <wp:posOffset>9525</wp:posOffset>
                      </wp:positionV>
                      <wp:extent cx="1791970" cy="388620"/>
                      <wp:effectExtent l="0" t="0" r="17780" b="11430"/>
                      <wp:wrapNone/>
                      <wp:docPr id="58" name="Group 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91970" cy="388620"/>
                                <a:chOff x="0" y="0"/>
                                <a:chExt cx="1792432" cy="388620"/>
                              </a:xfrm>
                            </wpg:grpSpPr>
                            <wps:wsp>
                              <wps:cNvPr id="5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620982" y="224444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620982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58" o:spid="_x0000_s1026" style="position:absolute;margin-left:6.1pt;margin-top:.75pt;width:141.1pt;height:30.6pt;z-index:251757568" coordsize="17924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">
                      <v:roundrect id="AutoShape 3" o:spid="_x0000_s1027" style="position:absolute;left:16209;top:2244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myysQA&#10;AADbAAAADwAAAGRycy9kb3ducmV2LnhtbESPT2sCMRTE74LfIbxCb5rtH0W2G0ULSulNq54fydvN&#10;0s3Lsonutp++EYQeh5n5DVOsBteIK3Wh9qzgaZqBINbe1FwpOH5tJwsQISIbbDyTgh8KsFqORwXm&#10;xve8p+shViJBOOSowMbY5lIGbclhmPqWOHml7xzGJLtKmg77BHeNfM6yuXRYc1qw2NK7Jf19uDgF&#10;n9rOFr/D7mz6efmy3m/OJ+13Sj0+DOs3EJGG+B++tz+Mgtkr3L6kH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pssrEAAAA2wAAAA8AAAAAAAAAAAAAAAAAmAIAAGRycy9k&#10;b3ducmV2LnhtbFBLBQYAAAAABAAEAPUAAACJAw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UXUcMA&#10;AADbAAAADwAAAGRycy9kb3ducmV2LnhtbESPT2sCMRTE74LfIbyCN822siJbo2hBKb359/xInpul&#10;m5dlE91tP31TEDwOM/MbZrHqXS3u1IbKs4LXSQaCWHtTcangdNyO5yBCRDZYeyYFPxRgtRwOFlgY&#10;3/Ge7odYigThUKACG2NTSBm0JYdh4hvi5F196zAm2ZbStNgluKvlW5bNpMOK04LFhj4s6e/DzSn4&#10;0jaf//a7i+lm1+l6v7mctd8pNXrp1+8gIvXxGX60P42CPIf/L+kHy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+UXUcMAAADbAAAADwAAAAAAAAAAAAAAAACYAgAAZHJzL2Rv&#10;d25yZXYueG1sUEsFBgAAAAAEAAQA9QAAAIgDAAAAAA==&#10;" strokecolor="black [3213]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eJJsMA&#10;AADbAAAADwAAAGRycy9kb3ducmV2LnhtbESPzWrDMBCE74G8g9hCb4nclJjgRg5JoKH0lt/zIq0t&#10;U2tlLDV2+/RVodDjMDPfMOvN6Fpxpz40nhU8zTMQxNqbhmsFl/PrbAUiRGSDrWdS8EUBNuV0ssbC&#10;+IGPdD/FWiQIhwIV2Bi7QsqgLTkMc98RJ6/yvcOYZF9L0+OQ4K6ViyzLpcOG04LFjvaW9Mfp0yl4&#10;13a5+h4PNzPk1fP2uLtdtT8o9fgwbl9ARBrjf/iv/WYULHP4/ZJ+gC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eJJsMAAADbAAAADwAAAAAAAAAAAAAAAACYAgAAZHJzL2Rv&#10;d25yZXYueG1sUEsFBgAAAAAEAAQA9QAAAIgDAAAAAA==&#10;" strokecolor="black [3213]" strokeweight="1pt"/>
                      <v:roundrect id="AutoShape 6" o:spid="_x0000_s1030" style="position:absolute;left:1620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ssvcMA&#10;AADbAAAADwAAAGRycy9kb3ducmV2LnhtbESPT2sCMRTE70K/Q3iF3jSrxT+sRlGhIr1p1fMjeW4W&#10;Ny/LJrpbP31TKPQ4zMxvmMWqc5V4UBNKzwqGgwwEsfam5ELB6eujPwMRIrLByjMp+KYAq+VLb4G5&#10;8S0f6HGMhUgQDjkqsDHWuZRBW3IYBr4mTt7VNw5jkk0hTYNtgrtKjrJsIh2WnBYs1rS1pG/Hu1Pw&#10;qe149ux2F9NOru/rw+Zy1n6n1Ntrt56DiNTF//Bfe28UjKfw+yX9AL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ssvcMAAADbAAAADwAAAAAAAAAAAAAAAACYAgAAZHJzL2Rv&#10;d25yZXYueG1sUEsFBgAAAAAEAAQA9QAAAIgDAAAAAA=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Line A                                 Line B</w:t>
            </w:r>
          </w:p>
          <w:p w:rsidR="00F627A3" w:rsidRPr="00F627A3" w:rsidRDefault="00F627A3" w:rsidP="00EE1ADD">
            <w:pPr>
              <w:rPr>
                <w:rFonts w:ascii="Times New Roman" w:hAnsi="Times New Roman"/>
                <w:sz w:val="8"/>
                <w:szCs w:val="8"/>
              </w:rPr>
            </w:pPr>
          </w:p>
          <w:p w:rsidR="00F627A3" w:rsidRDefault="00F627A3" w:rsidP="00F627A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Line C                                 Line D</w:t>
            </w:r>
          </w:p>
          <w:p w:rsidR="00AB0F49" w:rsidRDefault="00AB0F49" w:rsidP="00EE1ADD">
            <w:pPr>
              <w:tabs>
                <w:tab w:val="left" w:pos="1911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ab/>
            </w:r>
          </w:p>
          <w:p w:rsidR="00AB0F49" w:rsidRDefault="00AB0F49" w:rsidP="00EE1A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B0F49" w:rsidRDefault="00AB0F49" w:rsidP="00EE1AD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C0CE1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2C0CE1" w:rsidRPr="001B3341" w:rsidRDefault="002C0CE1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C0CE1" w:rsidRDefault="00617880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The lines with equation  </w:t>
            </w:r>
            <w:r w:rsidRPr="00617880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724" w:dyaOrig="329">
                <v:shape id="_x0000_i1046" type="#_x0000_t75" style="width:36pt;height:16.35pt" o:ole="">
                  <v:imagedata r:id="rId82" o:title=""/>
                </v:shape>
                <o:OLEObject Type="Embed" ProgID="FXE300.Equation" ShapeID="_x0000_i1046" DrawAspect="Content" ObjectID="_1425926819" r:id="rId83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Pr="00617880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794" w:dyaOrig="329">
                <v:shape id="_x0000_i1047" type="#_x0000_t75" style="width:39.95pt;height:16.35pt" o:ole="">
                  <v:imagedata r:id="rId84" o:title=""/>
                </v:shape>
                <o:OLEObject Type="Embed" ProgID="FXE300.Equation" ShapeID="_x0000_i1047" DrawAspect="Content" ObjectID="_1425926820" r:id="rId85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are</w:t>
            </w:r>
          </w:p>
          <w:p w:rsidR="00617880" w:rsidRPr="00617880" w:rsidRDefault="00617880" w:rsidP="001D51F7">
            <w:pPr>
              <w:rPr>
                <w:rFonts w:ascii="Times New Roman" w:hAnsi="Times New Roman"/>
                <w:sz w:val="8"/>
                <w:szCs w:val="8"/>
              </w:rPr>
            </w:pPr>
          </w:p>
          <w:p w:rsidR="00617880" w:rsidRDefault="00617880" w:rsidP="001D51F7">
            <w:pPr>
              <w:rPr>
                <w:rFonts w:ascii="Times New Roman" w:hAnsi="Times New Roman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59616" behindDoc="0" locked="0" layoutInCell="1" allowOverlap="1" wp14:anchorId="17D3AFA7" wp14:editId="2F0663A0">
                      <wp:simplePos x="0" y="0"/>
                      <wp:positionH relativeFrom="column">
                        <wp:posOffset>145415</wp:posOffset>
                      </wp:positionH>
                      <wp:positionV relativeFrom="paragraph">
                        <wp:posOffset>27247</wp:posOffset>
                      </wp:positionV>
                      <wp:extent cx="2929890" cy="388620"/>
                      <wp:effectExtent l="0" t="0" r="22860" b="11430"/>
                      <wp:wrapNone/>
                      <wp:docPr id="59" name="Group 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29890" cy="388620"/>
                                <a:chOff x="0" y="0"/>
                                <a:chExt cx="2929890" cy="388620"/>
                              </a:xfrm>
                            </wpg:grpSpPr>
                            <wps:wsp>
                              <wps:cNvPr id="6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59" o:spid="_x0000_s1026" style="position:absolute;margin-left:11.45pt;margin-top:2.15pt;width:230.7pt;height:30.6pt;z-index:251759616" coordsize="29298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">
                      <v:roundrect id="AutoShape 3" o:spid="_x0000_s1027" style="position:absolute;left:27584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5+dL8A&#10;AADbAAAADwAAAGRycy9kb3ducmV2LnhtbERPy4rCMBTdD/gP4QruxtQRi1Sj6MDI4M7n+pJcm2Jz&#10;U5qM7czXTxaCy8N5L9e9q8WD2lB5VjAZZyCItTcVlwrOp6/3OYgQkQ3WnknBLwVYrwZvSyyM7/hA&#10;j2MsRQrhUKACG2NTSBm0JYdh7BvixN186zAm2JbStNilcFfLjyzLpcOKU4PFhj4t6fvxxynYazub&#10;//W7q+ny23Rz2F4v2u+UGg37zQJEpD6+xE/3t1GQp/XpS/oB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/n50vwAAANsAAAAPAAAAAAAAAAAAAAAAAJgCAABkcnMvZG93bnJl&#10;di54bWxQSwUGAAAAAAQABAD1AAAAhAMAAAAA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Lb78MA&#10;AADbAAAADwAAAGRycy9kb3ducmV2LnhtbESPT2sCMRTE74V+h/AK3mrWiotsjaKCUnrz7/mRPDdL&#10;Ny/LJnXXfvpGEDwOM/MbZrboXS2u1IbKs4LRMANBrL2puFRwPGzepyBCRDZYeyYFNwqwmL++zLAw&#10;vuMdXfexFAnCoUAFNsamkDJoSw7D0DfEybv41mFMsi2labFLcFfLjyzLpcOK04LFhtaW9M/+1yn4&#10;1nYy/eu3Z9Pll/FytzqftN8qNXjrl58gIvXxGX60v4yCfAT3L+kH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rLb78MAAADbAAAADwAAAAAAAAAAAAAAAACYAgAAZHJzL2Rv&#10;d25yZXYueG1sUEsFBgAAAAAEAAQA9QAAAIgDAAAAAA==&#10;" strokecolor="black [3213]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BFmMMA&#10;AADbAAAADwAAAGRycy9kb3ducmV2LnhtbESPT2sCMRTE7wW/Q3gFbzVbxUW2RtGCIr359/xInpul&#10;m5dlk7qrn74RCj0OM/MbZr7sXS1u1IbKs4L3UQaCWHtTcangdNy8zUCEiGyw9kwK7hRguRi8zLEw&#10;vuM93Q6xFAnCoUAFNsamkDJoSw7DyDfEybv61mFMsi2labFLcFfLcZbl0mHFacFiQ5+W9Pfhxyn4&#10;0nY6e/Tbi+ny62S1X1/O2m+VGr72qw8Qkfr4H/5r74yCfAzPL+kHy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mBFmMMAAADbAAAADwAAAAAAAAAAAAAAAACYAgAAZHJzL2Rv&#10;d25yZXYueG1sUEsFBgAAAAAEAAQA9QAAAIgD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zgA8MA&#10;AADbAAAADwAAAGRycy9kb3ducmV2LnhtbESPzWrDMBCE74W+g9hCbrXchpjgWglpIaH0lt/zIm0s&#10;U2tlLCV2+vRVoNDjMDPfMNVydK24Uh8azwpeshwEsfam4VrBYb9+noMIEdlg65kU3CjAcvH4UGFp&#10;/MBbuu5iLRKEQ4kKbIxdKWXQlhyGzHfEyTv73mFMsq+l6XFIcNfK1zwvpMOG04LFjj4s6e/dxSn4&#10;0nY2/xk3JzMU5+lq+346ar9RavI0rt5ARBrjf/iv/WkUFFO4f0k/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SzgA8MAAADbAAAADwAAAAAAAAAAAAAAAACYAgAAZHJzL2Rv&#10;d25yZXYueG1sUEsFBgAAAAAEAAQA9QAAAIgDAAAAAA=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both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horizontal lines.                                     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horizontal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and vertical lines respectively.</w:t>
            </w:r>
          </w:p>
          <w:p w:rsidR="00617880" w:rsidRPr="00617880" w:rsidRDefault="00617880" w:rsidP="001D51F7">
            <w:pPr>
              <w:rPr>
                <w:rFonts w:ascii="Times New Roman" w:hAnsi="Times New Roman"/>
                <w:sz w:val="8"/>
                <w:szCs w:val="8"/>
              </w:rPr>
            </w:pPr>
          </w:p>
          <w:p w:rsidR="00617880" w:rsidRDefault="00617880" w:rsidP="0061788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both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vertical lines.                                         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vertical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and horizontal lines respectively.</w:t>
            </w:r>
          </w:p>
          <w:p w:rsidR="00617880" w:rsidRPr="00617880" w:rsidRDefault="00617880" w:rsidP="001D51F7">
            <w:pPr>
              <w:rPr>
                <w:rFonts w:ascii="Times New Roman" w:hAnsi="Times New Roman"/>
                <w:sz w:val="8"/>
                <w:szCs w:val="8"/>
              </w:rPr>
            </w:pPr>
          </w:p>
        </w:tc>
      </w:tr>
    </w:tbl>
    <w:p w:rsidR="00D667E2" w:rsidRDefault="00D667E2">
      <w:pPr>
        <w:sectPr w:rsidR="00D667E2" w:rsidSect="008C6FC8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419"/>
        <w:gridCol w:w="5103"/>
        <w:gridCol w:w="3685"/>
      </w:tblGrid>
      <w:tr w:rsidR="00061451" w:rsidTr="006E56BE">
        <w:trPr>
          <w:cantSplit/>
          <w:trHeight w:hRule="exact" w:val="1304"/>
        </w:trPr>
        <w:tc>
          <w:tcPr>
            <w:tcW w:w="1419" w:type="dxa"/>
            <w:vAlign w:val="center"/>
          </w:tcPr>
          <w:p w:rsidR="00061451" w:rsidRDefault="00061451" w:rsidP="001A0B10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lastRenderedPageBreak/>
              <w:t>Year</w:t>
            </w:r>
          </w:p>
          <w:p w:rsidR="00061451" w:rsidRDefault="00061451" w:rsidP="001A0B10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8</w:t>
            </w:r>
          </w:p>
          <w:p w:rsidR="00061451" w:rsidRPr="00325745" w:rsidRDefault="00061451" w:rsidP="001A0B10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</w:p>
        </w:tc>
        <w:tc>
          <w:tcPr>
            <w:tcW w:w="5103" w:type="dxa"/>
            <w:vAlign w:val="center"/>
          </w:tcPr>
          <w:p w:rsidR="00061451" w:rsidRPr="005C44C0" w:rsidRDefault="00061451" w:rsidP="001A0B10">
            <w:pPr>
              <w:tabs>
                <w:tab w:val="left" w:pos="1152"/>
                <w:tab w:val="center" w:pos="2230"/>
              </w:tabs>
              <w:jc w:val="center"/>
              <w:rPr>
                <w:rFonts w:asciiTheme="majorHAnsi" w:hAnsiTheme="majorHAnsi"/>
                <w:i/>
                <w:sz w:val="52"/>
                <w:szCs w:val="52"/>
              </w:rPr>
            </w:pPr>
            <w:r>
              <w:rPr>
                <w:rFonts w:asciiTheme="majorHAnsi" w:hAnsiTheme="majorHAnsi"/>
                <w:i/>
                <w:sz w:val="52"/>
                <w:szCs w:val="52"/>
              </w:rPr>
              <w:t>Linear Relationships</w:t>
            </w:r>
          </w:p>
        </w:tc>
        <w:tc>
          <w:tcPr>
            <w:tcW w:w="3685" w:type="dxa"/>
            <w:shd w:val="clear" w:color="auto" w:fill="0D0D0D" w:themeFill="text1" w:themeFillTint="F2"/>
          </w:tcPr>
          <w:p w:rsidR="00061451" w:rsidRDefault="00061451" w:rsidP="00853748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061451" w:rsidRDefault="00061451" w:rsidP="00853748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Longer Answer </w:t>
            </w:r>
          </w:p>
          <w:p w:rsidR="00061451" w:rsidRPr="00325745" w:rsidRDefault="00061451" w:rsidP="00853748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6E56BE">
        <w:trPr>
          <w:cantSplit/>
          <w:trHeight w:val="509"/>
        </w:trPr>
        <w:tc>
          <w:tcPr>
            <w:tcW w:w="6522" w:type="dxa"/>
            <w:gridSpan w:val="2"/>
          </w:tcPr>
          <w:p w:rsidR="00853748" w:rsidRPr="00325745" w:rsidRDefault="00853748" w:rsidP="001A0B10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685" w:type="dxa"/>
            <w:vAlign w:val="bottom"/>
          </w:tcPr>
          <w:p w:rsidR="00853748" w:rsidRPr="00325745" w:rsidRDefault="00853748" w:rsidP="006E56BE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D667E2" w:rsidTr="00A824D7">
        <w:trPr>
          <w:cantSplit/>
          <w:trHeight w:val="340"/>
        </w:trPr>
        <w:tc>
          <w:tcPr>
            <w:tcW w:w="10207" w:type="dxa"/>
            <w:gridSpan w:val="3"/>
          </w:tcPr>
          <w:p w:rsidR="00D667E2" w:rsidRDefault="00D667E2" w:rsidP="00A252B0">
            <w:pPr>
              <w:jc w:val="center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A81533">
              <w:rPr>
                <w:rFonts w:asciiTheme="majorHAnsi" w:hAnsiTheme="majorHAnsi"/>
                <w:b/>
                <w:i/>
                <w:sz w:val="24"/>
                <w:szCs w:val="24"/>
              </w:rPr>
              <w:t>Write all working and answers in the spaces provided on this test paper.</w:t>
            </w:r>
          </w:p>
          <w:p w:rsidR="00A81533" w:rsidRPr="00A81533" w:rsidRDefault="00A81533" w:rsidP="00A252B0">
            <w:pPr>
              <w:jc w:val="center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i/>
                <w:sz w:val="24"/>
                <w:szCs w:val="24"/>
              </w:rPr>
              <w:t>Marks may not be awarded if working out and/or answers are not clear.</w:t>
            </w:r>
          </w:p>
          <w:p w:rsidR="00A81533" w:rsidRDefault="00A81533" w:rsidP="00A252B0">
            <w:pPr>
              <w:jc w:val="center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i/>
                <w:sz w:val="24"/>
                <w:szCs w:val="24"/>
              </w:rPr>
              <w:t>Marks allocated are shown beside each question.</w:t>
            </w:r>
          </w:p>
          <w:p w:rsidR="00A81533" w:rsidRDefault="00A81533" w:rsidP="00A252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81533">
              <w:rPr>
                <w:rFonts w:asciiTheme="majorHAnsi" w:hAnsiTheme="majorHAnsi"/>
                <w:b/>
                <w:i/>
                <w:sz w:val="24"/>
                <w:szCs w:val="24"/>
              </w:rPr>
              <w:t>Calculators are allowed.</w:t>
            </w:r>
          </w:p>
        </w:tc>
      </w:tr>
    </w:tbl>
    <w:p w:rsidR="00A252B0" w:rsidRPr="006E56BE" w:rsidRDefault="00A252B0">
      <w:pPr>
        <w:rPr>
          <w:sz w:val="4"/>
          <w:szCs w:val="4"/>
        </w:r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8263"/>
        <w:gridCol w:w="992"/>
      </w:tblGrid>
      <w:tr w:rsidR="00A252B0" w:rsidTr="00A824D7">
        <w:trPr>
          <w:cantSplit/>
          <w:trHeight w:val="227"/>
          <w:tblHeader/>
        </w:trPr>
        <w:tc>
          <w:tcPr>
            <w:tcW w:w="9215" w:type="dxa"/>
            <w:gridSpan w:val="2"/>
          </w:tcPr>
          <w:p w:rsidR="00A252B0" w:rsidRDefault="00A252B0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A252B0" w:rsidRPr="00A252B0" w:rsidRDefault="00A252B0" w:rsidP="00A252B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252B0">
              <w:rPr>
                <w:rFonts w:ascii="Times New Roman" w:hAnsi="Times New Roman"/>
                <w:b/>
                <w:sz w:val="24"/>
                <w:szCs w:val="24"/>
              </w:rPr>
              <w:t>Marks</w:t>
            </w:r>
          </w:p>
        </w:tc>
      </w:tr>
      <w:tr w:rsidR="00EE1ADD" w:rsidTr="00A824D7">
        <w:trPr>
          <w:cantSplit/>
          <w:trHeight w:val="851"/>
        </w:trPr>
        <w:tc>
          <w:tcPr>
            <w:tcW w:w="952" w:type="dxa"/>
          </w:tcPr>
          <w:p w:rsidR="00EE1ADD" w:rsidRPr="001B3341" w:rsidRDefault="00EE1ADD" w:rsidP="00D667E2">
            <w:pPr>
              <w:pStyle w:val="ListParagraph"/>
              <w:numPr>
                <w:ilvl w:val="0"/>
                <w:numId w:val="3"/>
              </w:numPr>
              <w:ind w:right="-149" w:hanging="68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D22105" w:rsidRDefault="00D22105" w:rsidP="00D2210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Ellen makes pottery vases. She takes note</w:t>
            </w:r>
            <w:r w:rsidR="008C5118">
              <w:rPr>
                <w:rFonts w:ascii="Times New Roman" w:hAnsi="Times New Roman"/>
                <w:sz w:val="24"/>
                <w:szCs w:val="24"/>
              </w:rPr>
              <w:t xml:space="preserve"> of how long it takes</w:t>
            </w:r>
            <w:r w:rsidR="006F399A">
              <w:rPr>
                <w:rFonts w:ascii="Times New Roman" w:hAnsi="Times New Roman"/>
                <w:sz w:val="24"/>
                <w:szCs w:val="24"/>
              </w:rPr>
              <w:t xml:space="preserve"> her, in hours, </w:t>
            </w:r>
            <w:r w:rsidR="008C5118">
              <w:rPr>
                <w:rFonts w:ascii="Times New Roman" w:hAnsi="Times New Roman"/>
                <w:sz w:val="24"/>
                <w:szCs w:val="24"/>
              </w:rPr>
              <w:t>to mak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e a given number of vases in a day. The graph below shows the time needed for various numbers of vases in a day. </w:t>
            </w:r>
          </w:p>
          <w:p w:rsidR="00EE1ADD" w:rsidRDefault="00BB1125" w:rsidP="00EE1ADD">
            <w:pPr>
              <w:tabs>
                <w:tab w:val="left" w:pos="2134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23" type="#_x0000_t75" style="position:absolute;margin-left:148.25pt;margin-top:2.55pt;width:252.65pt;height:158.8pt;z-index:251760640;mso-position-horizontal-relative:text;mso-position-vertical-relative:text">
                  <v:imagedata r:id="rId86" o:title=""/>
                </v:shape>
                <o:OLEObject Type="Embed" ProgID="FXDraw3.Document" ShapeID="_x0000_s1123" DrawAspect="Content" ObjectID="_1425926859" r:id="rId87"/>
              </w:pict>
            </w:r>
            <w:r w:rsidR="00EE1ADD">
              <w:rPr>
                <w:rFonts w:ascii="Times New Roman" w:hAnsi="Times New Roman"/>
                <w:sz w:val="24"/>
                <w:szCs w:val="24"/>
              </w:rPr>
              <w:tab/>
            </w:r>
          </w:p>
          <w:p w:rsidR="00EE1ADD" w:rsidRDefault="00EE1ADD" w:rsidP="00E522E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E1ADD" w:rsidRDefault="00EE1ADD" w:rsidP="00E522E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E1ADD" w:rsidRDefault="00EE1ADD" w:rsidP="00E522E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E1ADD" w:rsidRDefault="00EE1ADD" w:rsidP="00E522E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E1ADD" w:rsidRDefault="00EE1ADD" w:rsidP="00EE1A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E1ADD" w:rsidRDefault="00EE1ADD" w:rsidP="00EE1A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E1ADD" w:rsidRDefault="00EE1ADD" w:rsidP="00EE1A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E1ADD" w:rsidRDefault="00EE1ADD" w:rsidP="00EE1A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E1ADD" w:rsidRDefault="00EE1ADD" w:rsidP="00EE1A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E1ADD" w:rsidRPr="00F97437" w:rsidRDefault="00EE1ADD" w:rsidP="00EE1AD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EE1ADD" w:rsidRPr="00A252B0" w:rsidRDefault="00EE1ADD" w:rsidP="00A252B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EE1ADD" w:rsidTr="00A824D7">
        <w:trPr>
          <w:cantSplit/>
          <w:trHeight w:val="851"/>
        </w:trPr>
        <w:tc>
          <w:tcPr>
            <w:tcW w:w="952" w:type="dxa"/>
          </w:tcPr>
          <w:p w:rsidR="00EE1ADD" w:rsidRPr="001B3341" w:rsidRDefault="00EE1ADD" w:rsidP="00B26BD8">
            <w:pPr>
              <w:pStyle w:val="ListParagraph"/>
              <w:ind w:right="-149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EE1ADD" w:rsidRPr="00EE1ADD" w:rsidRDefault="00D22105" w:rsidP="00EE1ADD">
            <w:pPr>
              <w:pStyle w:val="ListParagraph"/>
              <w:numPr>
                <w:ilvl w:val="0"/>
                <w:numId w:val="9"/>
              </w:numPr>
              <w:ind w:left="359" w:hanging="359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How long</w:t>
            </w:r>
            <w:r w:rsidR="00EE1ADD" w:rsidRPr="00EE1AD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did Ellen 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take to make 4 vases</w:t>
            </w:r>
            <w:r w:rsidR="00EE1ADD" w:rsidRPr="00EE1AD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?</w:t>
            </w:r>
          </w:p>
          <w:p w:rsidR="00EE1ADD" w:rsidRDefault="00EE1ADD" w:rsidP="00EE1A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E1ADD" w:rsidRDefault="00EE1ADD" w:rsidP="00EE1ADD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</w:tc>
        <w:tc>
          <w:tcPr>
            <w:tcW w:w="992" w:type="dxa"/>
          </w:tcPr>
          <w:p w:rsidR="00EE1ADD" w:rsidRPr="00A252B0" w:rsidRDefault="00D22105" w:rsidP="00A252B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EE1ADD" w:rsidTr="00A824D7">
        <w:trPr>
          <w:cantSplit/>
          <w:trHeight w:val="851"/>
        </w:trPr>
        <w:tc>
          <w:tcPr>
            <w:tcW w:w="952" w:type="dxa"/>
          </w:tcPr>
          <w:p w:rsidR="00EE1ADD" w:rsidRPr="001B3341" w:rsidRDefault="00EE1ADD" w:rsidP="00D667E2">
            <w:pPr>
              <w:pStyle w:val="ListParagraph"/>
              <w:ind w:left="34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EE1ADD" w:rsidRPr="00EE1ADD" w:rsidRDefault="00D22105" w:rsidP="00EE1ADD">
            <w:pPr>
              <w:pStyle w:val="ListParagraph"/>
              <w:numPr>
                <w:ilvl w:val="0"/>
                <w:numId w:val="9"/>
              </w:numPr>
              <w:ind w:left="500" w:hanging="5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How long</w:t>
            </w:r>
            <w:r w:rsidRPr="00EE1AD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would</w:t>
            </w:r>
            <w:r w:rsidRPr="00EE1AD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Ellen </w:t>
            </w:r>
            <w:r w:rsidR="008C5118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take to make 6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vases</w:t>
            </w:r>
            <w:r w:rsidRPr="00EE1AD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EE1ADD" w:rsidRPr="00EE1ADD">
              <w:rPr>
                <w:rFonts w:ascii="Times New Roman" w:hAnsi="Times New Roman"/>
                <w:sz w:val="24"/>
                <w:szCs w:val="24"/>
              </w:rPr>
              <w:t>if she maintains this pattern of production?</w:t>
            </w:r>
          </w:p>
          <w:p w:rsidR="00EE1ADD" w:rsidRDefault="00EE1ADD" w:rsidP="00EE1A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E1ADD" w:rsidRDefault="00EE1ADD" w:rsidP="00EE1ADD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</w:tc>
        <w:tc>
          <w:tcPr>
            <w:tcW w:w="992" w:type="dxa"/>
          </w:tcPr>
          <w:p w:rsidR="00EE1ADD" w:rsidRPr="00A252B0" w:rsidRDefault="00D22105" w:rsidP="00A252B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EE1ADD" w:rsidTr="006E56BE">
        <w:trPr>
          <w:cantSplit/>
          <w:trHeight w:hRule="exact" w:val="680"/>
        </w:trPr>
        <w:tc>
          <w:tcPr>
            <w:tcW w:w="952" w:type="dxa"/>
          </w:tcPr>
          <w:p w:rsidR="00EE1ADD" w:rsidRPr="001B3341" w:rsidRDefault="00EE1ADD" w:rsidP="00D667E2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EE1ADD" w:rsidRPr="00EE1ADD" w:rsidRDefault="00EE1ADD" w:rsidP="00EE1ADD">
            <w:pPr>
              <w:pStyle w:val="ListParagraph"/>
              <w:numPr>
                <w:ilvl w:val="0"/>
                <w:numId w:val="9"/>
              </w:numPr>
              <w:ind w:left="359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E1AD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On the graph mark the</w:t>
            </w:r>
            <w:r w:rsidR="008C5118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time taken to make 7 vases and 8</w:t>
            </w:r>
            <w:r w:rsidR="00D22105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vases </w:t>
            </w:r>
            <w:r w:rsidRPr="00EE1ADD">
              <w:rPr>
                <w:rFonts w:ascii="Times New Roman" w:hAnsi="Times New Roman"/>
                <w:sz w:val="24"/>
                <w:szCs w:val="24"/>
              </w:rPr>
              <w:t>if she maintains this pattern.</w:t>
            </w:r>
            <w:r w:rsidRPr="00EE1AD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  <w:p w:rsidR="00EE1ADD" w:rsidRDefault="00EE1ADD" w:rsidP="00EE1ADD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EE1ADD" w:rsidRDefault="00EE1ADD" w:rsidP="00EE1ADD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  <w:tc>
          <w:tcPr>
            <w:tcW w:w="992" w:type="dxa"/>
          </w:tcPr>
          <w:p w:rsidR="00EE1ADD" w:rsidRPr="00A252B0" w:rsidRDefault="00D22105" w:rsidP="00A252B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EE1ADD" w:rsidTr="00A824D7">
        <w:trPr>
          <w:cantSplit/>
          <w:trHeight w:val="851"/>
        </w:trPr>
        <w:tc>
          <w:tcPr>
            <w:tcW w:w="952" w:type="dxa"/>
          </w:tcPr>
          <w:p w:rsidR="00EE1ADD" w:rsidRPr="001B3341" w:rsidRDefault="00EE1ADD" w:rsidP="00D22105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EE1ADD" w:rsidRPr="00EE1ADD" w:rsidRDefault="008C5118" w:rsidP="00EE1ADD">
            <w:pPr>
              <w:pStyle w:val="ListParagraph"/>
              <w:numPr>
                <w:ilvl w:val="0"/>
                <w:numId w:val="9"/>
              </w:numPr>
              <w:ind w:left="359" w:hanging="359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What is the largest number of vases that she could make in a</w:t>
            </w:r>
            <w:r w:rsidR="00E40838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day if she works a maximum of  </w:t>
            </w:r>
            <w:r w:rsidR="00E40838" w:rsidRPr="00E40838">
              <w:rPr>
                <w:rFonts w:ascii="Times New Roman" w:hAnsi="Times New Roman"/>
                <w:noProof/>
                <w:color w:val="FF0000"/>
                <w:position w:val="-16"/>
                <w:sz w:val="24"/>
                <w:szCs w:val="24"/>
                <w:lang w:eastAsia="en-AU"/>
              </w:rPr>
              <w:object w:dxaOrig="268" w:dyaOrig="383">
                <v:shape id="_x0000_i1048" type="#_x0000_t75" style="width:13.1pt;height:19pt" o:ole="">
                  <v:imagedata r:id="rId88" o:title=""/>
                </v:shape>
                <o:OLEObject Type="Embed" ProgID="FXE300.Equation" ShapeID="_x0000_i1048" DrawAspect="Content" ObjectID="_1425926821" r:id="rId89"/>
              </w:object>
            </w:r>
            <w:r w:rsidR="00E40838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hours?  Explain your answer.</w:t>
            </w:r>
          </w:p>
          <w:p w:rsidR="00EE1ADD" w:rsidRDefault="00EE1ADD" w:rsidP="00EE1A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E1ADD" w:rsidRDefault="00EE1ADD" w:rsidP="00EE1AD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  <w:p w:rsidR="00EE1ADD" w:rsidRDefault="00EE1ADD" w:rsidP="00EE1A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E1ADD" w:rsidRDefault="00EE1ADD" w:rsidP="00EE1ADD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</w:tc>
        <w:tc>
          <w:tcPr>
            <w:tcW w:w="992" w:type="dxa"/>
          </w:tcPr>
          <w:p w:rsidR="00EE1ADD" w:rsidRPr="00A252B0" w:rsidRDefault="00D22105" w:rsidP="00A252B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EE1ADD" w:rsidTr="00A824D7">
        <w:trPr>
          <w:cantSplit/>
          <w:trHeight w:val="851"/>
        </w:trPr>
        <w:tc>
          <w:tcPr>
            <w:tcW w:w="952" w:type="dxa"/>
          </w:tcPr>
          <w:p w:rsidR="00EE1ADD" w:rsidRDefault="00D22105" w:rsidP="00D667E2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2.</w:t>
            </w:r>
          </w:p>
          <w:p w:rsidR="00D22105" w:rsidRPr="001B3341" w:rsidRDefault="00D22105" w:rsidP="00D667E2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tbl>
            <w:tblPr>
              <w:tblStyle w:val="TableGrid"/>
              <w:tblpPr w:leftFromText="180" w:rightFromText="180" w:vertAnchor="text" w:horzAnchor="page" w:tblpX="3156" w:tblpY="161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34"/>
              <w:gridCol w:w="1134"/>
              <w:gridCol w:w="1134"/>
              <w:gridCol w:w="1134"/>
            </w:tblGrid>
            <w:tr w:rsidR="00D22105" w:rsidTr="00D22105">
              <w:trPr>
                <w:trHeight w:hRule="exact" w:val="510"/>
              </w:trPr>
              <w:tc>
                <w:tcPr>
                  <w:tcW w:w="1134" w:type="dxa"/>
                  <w:vAlign w:val="center"/>
                </w:tcPr>
                <w:p w:rsidR="00D22105" w:rsidRDefault="00D22105" w:rsidP="00D22105">
                  <w:pPr>
                    <w:jc w:val="center"/>
                  </w:pPr>
                  <w:r>
                    <w:object w:dxaOrig="170" w:dyaOrig="273">
                      <v:shape id="_x0000_i1049" type="#_x0000_t75" style="width:12.45pt;height:19.65pt" o:ole="">
                        <v:imagedata r:id="rId23" o:title=""/>
                      </v:shape>
                      <o:OLEObject Type="Embed" ProgID="FXE300.Equation" ShapeID="_x0000_i1049" DrawAspect="Content" ObjectID="_1425926822" r:id="rId90"/>
                    </w:object>
                  </w:r>
                  <w:r>
                    <w:t xml:space="preserve"> </w:t>
                  </w:r>
                </w:p>
              </w:tc>
              <w:tc>
                <w:tcPr>
                  <w:tcW w:w="1134" w:type="dxa"/>
                  <w:vAlign w:val="center"/>
                </w:tcPr>
                <w:p w:rsidR="00D22105" w:rsidRPr="00F63A96" w:rsidRDefault="00D22105" w:rsidP="00D22105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134" w:type="dxa"/>
                  <w:vAlign w:val="center"/>
                </w:tcPr>
                <w:p w:rsidR="00D22105" w:rsidRPr="00F63A96" w:rsidRDefault="00D22105" w:rsidP="00D22105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134" w:type="dxa"/>
                  <w:vAlign w:val="center"/>
                </w:tcPr>
                <w:p w:rsidR="00D22105" w:rsidRPr="00F63A96" w:rsidRDefault="00D22105" w:rsidP="00D22105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2</w:t>
                  </w:r>
                </w:p>
              </w:tc>
            </w:tr>
            <w:tr w:rsidR="00D22105" w:rsidTr="00D22105">
              <w:trPr>
                <w:trHeight w:hRule="exact" w:val="510"/>
              </w:trPr>
              <w:tc>
                <w:tcPr>
                  <w:tcW w:w="1134" w:type="dxa"/>
                  <w:vAlign w:val="center"/>
                </w:tcPr>
                <w:p w:rsidR="00D22105" w:rsidRDefault="00D22105" w:rsidP="00D22105">
                  <w:pPr>
                    <w:jc w:val="center"/>
                  </w:pPr>
                  <w:r>
                    <w:t xml:space="preserve"> </w:t>
                  </w:r>
                  <w:r>
                    <w:object w:dxaOrig="170" w:dyaOrig="273">
                      <v:shape id="_x0000_i1050" type="#_x0000_t75" style="width:11.8pt;height:19pt" o:ole="">
                        <v:imagedata r:id="rId91" o:title=""/>
                      </v:shape>
                      <o:OLEObject Type="Embed" ProgID="FXE300.Equation" ShapeID="_x0000_i1050" DrawAspect="Content" ObjectID="_1425926823" r:id="rId92"/>
                    </w:object>
                  </w:r>
                  <w:r>
                    <w:t xml:space="preserve"> </w:t>
                  </w:r>
                </w:p>
              </w:tc>
              <w:tc>
                <w:tcPr>
                  <w:tcW w:w="1134" w:type="dxa"/>
                  <w:vAlign w:val="center"/>
                </w:tcPr>
                <w:p w:rsidR="00D22105" w:rsidRDefault="00D22105" w:rsidP="00D22105">
                  <w:pPr>
                    <w:jc w:val="center"/>
                  </w:pPr>
                </w:p>
              </w:tc>
              <w:tc>
                <w:tcPr>
                  <w:tcW w:w="1134" w:type="dxa"/>
                  <w:vAlign w:val="center"/>
                </w:tcPr>
                <w:p w:rsidR="00D22105" w:rsidRDefault="00D22105" w:rsidP="00D22105">
                  <w:pPr>
                    <w:jc w:val="center"/>
                  </w:pPr>
                </w:p>
              </w:tc>
              <w:tc>
                <w:tcPr>
                  <w:tcW w:w="1134" w:type="dxa"/>
                  <w:vAlign w:val="center"/>
                </w:tcPr>
                <w:p w:rsidR="00D22105" w:rsidRDefault="00D22105" w:rsidP="00D22105">
                  <w:pPr>
                    <w:jc w:val="center"/>
                  </w:pPr>
                </w:p>
              </w:tc>
            </w:tr>
          </w:tbl>
          <w:p w:rsidR="00D22105" w:rsidRPr="00D22105" w:rsidRDefault="00D22105" w:rsidP="00D22105">
            <w:pPr>
              <w:pStyle w:val="ListParagraph"/>
              <w:numPr>
                <w:ilvl w:val="0"/>
                <w:numId w:val="10"/>
              </w:numPr>
              <w:ind w:right="4853"/>
              <w:rPr>
                <w:rFonts w:ascii="Times New Roman" w:hAnsi="Times New Roman"/>
                <w:sz w:val="24"/>
                <w:szCs w:val="24"/>
              </w:rPr>
            </w:pPr>
            <w:r w:rsidRPr="00D22105">
              <w:rPr>
                <w:rFonts w:ascii="Times New Roman" w:hAnsi="Times New Roman"/>
                <w:sz w:val="24"/>
                <w:szCs w:val="24"/>
              </w:rPr>
              <w:t xml:space="preserve">Complete the </w:t>
            </w:r>
            <w:proofErr w:type="gramStart"/>
            <w:r w:rsidRPr="00D22105">
              <w:rPr>
                <w:rFonts w:ascii="Times New Roman" w:hAnsi="Times New Roman"/>
                <w:sz w:val="24"/>
                <w:szCs w:val="24"/>
              </w:rPr>
              <w:t>table  for</w:t>
            </w:r>
            <w:proofErr w:type="gramEnd"/>
            <w:r w:rsidRPr="00D22105">
              <w:rPr>
                <w:rFonts w:ascii="Times New Roman" w:hAnsi="Times New Roman"/>
                <w:sz w:val="24"/>
                <w:szCs w:val="24"/>
              </w:rPr>
              <w:t xml:space="preserve"> the equation  </w:t>
            </w:r>
            <w:r w:rsidRPr="00D22105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="00E40838" w:rsidRPr="00D22105">
              <w:rPr>
                <w:color w:val="FF0000"/>
                <w:position w:val="-8"/>
              </w:rPr>
              <w:object w:dxaOrig="1198" w:dyaOrig="329">
                <v:shape id="_x0000_i1051" type="#_x0000_t75" style="width:60.2pt;height:16.35pt" o:ole="">
                  <v:imagedata r:id="rId93" o:title=""/>
                </v:shape>
                <o:OLEObject Type="Embed" ProgID="FXE300.Equation" ShapeID="_x0000_i1051" DrawAspect="Content" ObjectID="_1425926824" r:id="rId94"/>
              </w:object>
            </w:r>
            <w:r w:rsidRPr="00D22105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Pr="00D22105">
              <w:rPr>
                <w:rFonts w:ascii="Times New Roman" w:hAnsi="Times New Roman"/>
                <w:sz w:val="24"/>
                <w:szCs w:val="24"/>
              </w:rPr>
              <w:t xml:space="preserve"> . </w:t>
            </w:r>
          </w:p>
          <w:p w:rsidR="00EE1ADD" w:rsidRDefault="00EE1ADD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E1ADD" w:rsidRDefault="00EE1ADD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EE1ADD" w:rsidRPr="00A252B0" w:rsidRDefault="00D22105" w:rsidP="00A252B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EE1ADD" w:rsidTr="00A824D7">
        <w:trPr>
          <w:cantSplit/>
          <w:trHeight w:val="851"/>
        </w:trPr>
        <w:tc>
          <w:tcPr>
            <w:tcW w:w="952" w:type="dxa"/>
          </w:tcPr>
          <w:p w:rsidR="00EE1ADD" w:rsidRPr="001B3341" w:rsidRDefault="00EE1ADD" w:rsidP="00D667E2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D22105" w:rsidRDefault="00D22105" w:rsidP="00D22105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/>
                <w:sz w:val="24"/>
                <w:szCs w:val="24"/>
              </w:rPr>
            </w:pPr>
            <w:r w:rsidRPr="00D22105">
              <w:rPr>
                <w:rFonts w:ascii="Times New Roman" w:hAnsi="Times New Roman"/>
                <w:sz w:val="24"/>
                <w:szCs w:val="24"/>
              </w:rPr>
              <w:t xml:space="preserve">The line represented by the equation  </w: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Pr="00D22105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374" w:dyaOrig="329">
                <v:shape id="_x0000_i1052" type="#_x0000_t75" style="width:68.75pt;height:16.35pt" o:ole="">
                  <v:imagedata r:id="rId95" o:title=""/>
                </v:shape>
                <o:OLEObject Type="Embed" ProgID="FXE300.Equation" ShapeID="_x0000_i1052" DrawAspect="Content" ObjectID="_1425926825" r:id="rId96"/>
              </w:objec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Pr="00D22105">
              <w:rPr>
                <w:rFonts w:ascii="Times New Roman" w:hAnsi="Times New Roman"/>
                <w:sz w:val="24"/>
                <w:szCs w:val="24"/>
              </w:rPr>
              <w:t xml:space="preserve"> is drawn on the graph below.</w:t>
            </w:r>
          </w:p>
          <w:p w:rsidR="00D22105" w:rsidRPr="00D22105" w:rsidRDefault="006F399A" w:rsidP="00D22105">
            <w:pPr>
              <w:pStyle w:val="ListParagrap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From (a) above, d</w:t>
            </w:r>
            <w:r w:rsidR="00D22105" w:rsidRPr="00D22105">
              <w:rPr>
                <w:rFonts w:ascii="Times New Roman" w:hAnsi="Times New Roman"/>
                <w:sz w:val="24"/>
                <w:szCs w:val="24"/>
              </w:rPr>
              <w:t xml:space="preserve">raw the line represented by  </w:t>
            </w:r>
            <w:r w:rsidR="00E40838" w:rsidRPr="00D22105">
              <w:rPr>
                <w:color w:val="FF0000"/>
                <w:position w:val="-8"/>
              </w:rPr>
              <w:object w:dxaOrig="1198" w:dyaOrig="329">
                <v:shape id="_x0000_i1053" type="#_x0000_t75" style="width:60.2pt;height:16.35pt" o:ole="">
                  <v:imagedata r:id="rId97" o:title=""/>
                </v:shape>
                <o:OLEObject Type="Embed" ProgID="FXE300.Equation" ShapeID="_x0000_i1053" DrawAspect="Content" ObjectID="_1425926826" r:id="rId98"/>
              </w:object>
            </w:r>
            <w:r w:rsidR="00D22105" w:rsidRPr="00D22105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</w:t>
            </w:r>
            <w:r w:rsidR="00D22105" w:rsidRPr="00D22105">
              <w:rPr>
                <w:rFonts w:ascii="Times New Roman" w:hAnsi="Times New Roman"/>
                <w:sz w:val="24"/>
                <w:szCs w:val="24"/>
              </w:rPr>
              <w:t>on the same graph.</w:t>
            </w:r>
          </w:p>
          <w:p w:rsidR="00D22105" w:rsidRPr="00D22105" w:rsidRDefault="00BB1125" w:rsidP="00D2210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25" type="#_x0000_t75" style="position:absolute;margin-left:124.5pt;margin-top:13.15pt;width:219.6pt;height:243.75pt;z-index:251762688;mso-position-horizontal-relative:text;mso-position-vertical-relative:text">
                  <v:imagedata r:id="rId99" o:title=""/>
                </v:shape>
                <o:OLEObject Type="Embed" ProgID="FXDraw3.Document" ShapeID="_x0000_s1125" DrawAspect="Content" ObjectID="_1425926860" r:id="rId100"/>
              </w:pict>
            </w:r>
          </w:p>
          <w:p w:rsidR="00EE1ADD" w:rsidRDefault="00EE1ADD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22105" w:rsidRDefault="00D22105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22105" w:rsidRDefault="00D22105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22105" w:rsidRDefault="00D22105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22105" w:rsidRDefault="00D22105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22105" w:rsidRDefault="00D22105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22105" w:rsidRDefault="00D22105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22105" w:rsidRDefault="00D22105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22105" w:rsidRDefault="00D22105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22105" w:rsidRDefault="00D22105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22105" w:rsidRDefault="00D22105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22105" w:rsidRDefault="00D22105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22105" w:rsidRDefault="00D22105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22105" w:rsidRDefault="00D22105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22105" w:rsidRDefault="00D22105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22105" w:rsidRDefault="00D22105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22105" w:rsidRDefault="00D22105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22105" w:rsidRDefault="00D22105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22105" w:rsidRDefault="00D22105" w:rsidP="001A0B1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EE1ADD" w:rsidRPr="00A252B0" w:rsidRDefault="006E56BE" w:rsidP="00A252B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EE1ADD" w:rsidTr="00A824D7">
        <w:trPr>
          <w:cantSplit/>
          <w:trHeight w:val="851"/>
        </w:trPr>
        <w:tc>
          <w:tcPr>
            <w:tcW w:w="952" w:type="dxa"/>
          </w:tcPr>
          <w:p w:rsidR="00EE1ADD" w:rsidRPr="00B26BD8" w:rsidRDefault="00EE1ADD" w:rsidP="00B26BD8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EE1ADD" w:rsidRPr="006E56BE" w:rsidRDefault="006E56BE" w:rsidP="001A0B10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On the same graph draw the graph of  </w:t>
            </w:r>
            <w:r w:rsidRPr="006E56BE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907" w:dyaOrig="329">
                <v:shape id="_x0000_i1054" type="#_x0000_t75" style="width:45.15pt;height:16.35pt" o:ole="">
                  <v:imagedata r:id="rId101" o:title=""/>
                </v:shape>
                <o:OLEObject Type="Embed" ProgID="FXE300.Equation" ShapeID="_x0000_i1054" DrawAspect="Content" ObjectID="_1425926827" r:id="rId102"/>
              </w:object>
            </w:r>
          </w:p>
        </w:tc>
        <w:tc>
          <w:tcPr>
            <w:tcW w:w="992" w:type="dxa"/>
          </w:tcPr>
          <w:p w:rsidR="00EE1ADD" w:rsidRPr="00A252B0" w:rsidRDefault="006E56BE" w:rsidP="00A252B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6E56BE" w:rsidTr="00A824D7">
        <w:trPr>
          <w:cantSplit/>
          <w:trHeight w:val="851"/>
        </w:trPr>
        <w:tc>
          <w:tcPr>
            <w:tcW w:w="952" w:type="dxa"/>
          </w:tcPr>
          <w:p w:rsidR="006E56BE" w:rsidRPr="00B26BD8" w:rsidRDefault="006E56BE" w:rsidP="00B26BD8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6E56BE" w:rsidRPr="008C5118" w:rsidRDefault="006E56BE" w:rsidP="006E56BE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is the point of intersection of </w:t>
            </w:r>
            <w:r w:rsidRPr="006E56BE">
              <w:rPr>
                <w:position w:val="-8"/>
              </w:rPr>
              <w:object w:dxaOrig="1374" w:dyaOrig="329">
                <v:shape id="_x0000_i1055" type="#_x0000_t75" style="width:68.75pt;height:16.35pt" o:ole="">
                  <v:imagedata r:id="rId95" o:title=""/>
                </v:shape>
                <o:OLEObject Type="Embed" ProgID="FXE300.Equation" ShapeID="_x0000_i1055" DrawAspect="Content" ObjectID="_1425926828" r:id="rId103"/>
              </w:object>
            </w:r>
            <w:r w:rsidRPr="006E56BE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Pr="006E56B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and</w:t>
            </w:r>
            <w:r w:rsidRPr="00D22105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E40838" w:rsidRPr="00D22105">
              <w:rPr>
                <w:color w:val="FF0000"/>
                <w:position w:val="-8"/>
              </w:rPr>
              <w:object w:dxaOrig="1392" w:dyaOrig="329">
                <v:shape id="_x0000_i1056" type="#_x0000_t75" style="width:69.4pt;height:16.35pt" o:ole="">
                  <v:imagedata r:id="rId104" o:title=""/>
                </v:shape>
                <o:OLEObject Type="Embed" ProgID="FXE300.Equation" ShapeID="_x0000_i1056" DrawAspect="Content" ObjectID="_1425926829" r:id="rId105"/>
              </w:object>
            </w:r>
          </w:p>
          <w:p w:rsidR="008C5118" w:rsidRDefault="008C5118" w:rsidP="008C511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C5118" w:rsidRPr="008C5118" w:rsidRDefault="008C5118" w:rsidP="008C511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</w:tc>
        <w:tc>
          <w:tcPr>
            <w:tcW w:w="992" w:type="dxa"/>
          </w:tcPr>
          <w:p w:rsidR="006E56BE" w:rsidRPr="00A252B0" w:rsidRDefault="006E56BE" w:rsidP="00A252B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6E56BE" w:rsidTr="00A824D7">
        <w:trPr>
          <w:cantSplit/>
          <w:trHeight w:val="851"/>
        </w:trPr>
        <w:tc>
          <w:tcPr>
            <w:tcW w:w="952" w:type="dxa"/>
          </w:tcPr>
          <w:p w:rsidR="006E56BE" w:rsidRPr="00B26BD8" w:rsidRDefault="006E56BE" w:rsidP="00B26BD8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6E56BE" w:rsidRPr="008C5118" w:rsidRDefault="006E56BE" w:rsidP="006E56BE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is the point of intersection of </w:t>
            </w:r>
            <w:r w:rsidR="00252790" w:rsidRPr="00D22105">
              <w:rPr>
                <w:color w:val="FF0000"/>
                <w:position w:val="-8"/>
              </w:rPr>
              <w:object w:dxaOrig="1392" w:dyaOrig="329">
                <v:shape id="_x0000_i1057" type="#_x0000_t75" style="width:69.4pt;height:16.35pt" o:ole="">
                  <v:imagedata r:id="rId104" o:title=""/>
                </v:shape>
                <o:OLEObject Type="Embed" ProgID="FXE300.Equation" ShapeID="_x0000_i1057" DrawAspect="Content" ObjectID="_1425926830" r:id="rId106"/>
              </w:object>
            </w:r>
            <w:r w:rsidRPr="006E56BE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Pr="006E56B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and</w:t>
            </w:r>
            <w:r w:rsidRPr="00D22105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D22105">
              <w:rPr>
                <w:color w:val="FF0000"/>
                <w:position w:val="-8"/>
              </w:rPr>
              <w:object w:dxaOrig="988" w:dyaOrig="329">
                <v:shape id="_x0000_i1058" type="#_x0000_t75" style="width:49.1pt;height:16.35pt" o:ole="">
                  <v:imagedata r:id="rId107" o:title=""/>
                </v:shape>
                <o:OLEObject Type="Embed" ProgID="FXE300.Equation" ShapeID="_x0000_i1058" DrawAspect="Content" ObjectID="_1425926831" r:id="rId108"/>
              </w:object>
            </w:r>
          </w:p>
          <w:p w:rsidR="008C5118" w:rsidRDefault="008C5118" w:rsidP="008C511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C5118" w:rsidRPr="008C5118" w:rsidRDefault="008C5118" w:rsidP="008C511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</w:tc>
        <w:tc>
          <w:tcPr>
            <w:tcW w:w="992" w:type="dxa"/>
          </w:tcPr>
          <w:p w:rsidR="006E56BE" w:rsidRDefault="006E56BE" w:rsidP="00A252B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</w:tbl>
    <w:p w:rsidR="00216994" w:rsidRDefault="00216994"/>
    <w:p w:rsidR="00C71E16" w:rsidRDefault="00C71E16"/>
    <w:p w:rsidR="00C71E16" w:rsidRDefault="00C71E16"/>
    <w:p w:rsidR="00C71E16" w:rsidRDefault="00C71E16">
      <w:pPr>
        <w:sectPr w:rsidR="00C71E16" w:rsidSect="008C6FC8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3043"/>
        <w:gridCol w:w="7164"/>
      </w:tblGrid>
      <w:tr w:rsidR="00061451" w:rsidRPr="005C44C0" w:rsidTr="001A0B10">
        <w:trPr>
          <w:cantSplit/>
          <w:trHeight w:val="851"/>
        </w:trPr>
        <w:tc>
          <w:tcPr>
            <w:tcW w:w="1986" w:type="dxa"/>
            <w:vAlign w:val="center"/>
          </w:tcPr>
          <w:p w:rsidR="00061451" w:rsidRDefault="00061451" w:rsidP="001A0B10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lastRenderedPageBreak/>
              <w:t>Year</w:t>
            </w:r>
          </w:p>
          <w:p w:rsidR="00061451" w:rsidRDefault="00061451" w:rsidP="001A0B10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8</w:t>
            </w:r>
          </w:p>
          <w:p w:rsidR="00061451" w:rsidRPr="00325745" w:rsidRDefault="00061451" w:rsidP="001A0B10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</w:p>
        </w:tc>
        <w:tc>
          <w:tcPr>
            <w:tcW w:w="4676" w:type="dxa"/>
            <w:vAlign w:val="center"/>
          </w:tcPr>
          <w:p w:rsidR="00061451" w:rsidRPr="005C44C0" w:rsidRDefault="00061451" w:rsidP="001A0B10">
            <w:pPr>
              <w:tabs>
                <w:tab w:val="left" w:pos="1152"/>
                <w:tab w:val="center" w:pos="2230"/>
              </w:tabs>
              <w:jc w:val="center"/>
              <w:rPr>
                <w:rFonts w:asciiTheme="majorHAnsi" w:hAnsiTheme="majorHAnsi"/>
                <w:i/>
                <w:sz w:val="52"/>
                <w:szCs w:val="52"/>
              </w:rPr>
            </w:pPr>
            <w:r>
              <w:rPr>
                <w:rFonts w:asciiTheme="majorHAnsi" w:hAnsiTheme="majorHAnsi"/>
                <w:i/>
                <w:sz w:val="52"/>
                <w:szCs w:val="52"/>
              </w:rPr>
              <w:t>Linear Relationships</w:t>
            </w:r>
          </w:p>
        </w:tc>
      </w:tr>
    </w:tbl>
    <w:p w:rsidR="00C71E16" w:rsidRDefault="00C71E16" w:rsidP="00061451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71E16" w:rsidTr="001A0B10">
        <w:tc>
          <w:tcPr>
            <w:tcW w:w="9242" w:type="dxa"/>
          </w:tcPr>
          <w:p w:rsidR="00C71E16" w:rsidRDefault="00853748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Non Calculator Section</w:t>
            </w:r>
          </w:p>
        </w:tc>
      </w:tr>
    </w:tbl>
    <w:p w:rsidR="00A252B0" w:rsidRDefault="00A252B0" w:rsidP="004A64CB"/>
    <w:p w:rsidR="00A252B0" w:rsidRDefault="00A252B0" w:rsidP="004A64CB">
      <w:pPr>
        <w:sectPr w:rsidR="00A252B0" w:rsidSect="008C6FC8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8"/>
        <w:gridCol w:w="3726"/>
      </w:tblGrid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895786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P</w:t>
            </w:r>
            <w:r w:rsidRPr="00F74CBD"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lies in the 2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quadrant and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Q</w:t>
            </w:r>
            <w:r w:rsidRPr="00F74CBD"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lies in the 4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quadrant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BB1125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pict w14:anchorId="194F8D04">
                <v:shape id="_x0000_s1087" type="#_x0000_t75" style="position:absolute;margin-left:3.85pt;margin-top:3.75pt;width:142.5pt;height:147.95pt;z-index:251702272;mso-position-horizontal-relative:text;mso-position-vertical-relative:text">
                  <v:imagedata r:id="rId109" o:title="" croptop="3285f" cropbottom="3285f"/>
                </v:shape>
                <o:OLEObject Type="Embed" ProgID="FXDraw3.Document" ShapeID="_x0000_s1087" DrawAspect="Content" ObjectID="_1425926861" r:id="rId110"/>
              </w:pict>
            </w:r>
          </w:p>
          <w:p w:rsidR="004B22F6" w:rsidRDefault="004B22F6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B22F6" w:rsidRDefault="004B22F6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B22F6" w:rsidRDefault="004B22F6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895786" w:rsidRDefault="00895786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895786" w:rsidRDefault="00895786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895786" w:rsidRDefault="00895786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895786" w:rsidRDefault="00895786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895786" w:rsidRDefault="00895786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895786" w:rsidRDefault="00895786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B22F6" w:rsidRDefault="004B22F6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895786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E (4, 0)  F (-4, -6)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895786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21 sides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904B68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46 sides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904B68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5 </w:t>
            </w:r>
            <w:r>
              <w:rPr>
                <w:rFonts w:ascii="Cambria" w:hAnsi="Cambria"/>
                <w:sz w:val="24"/>
                <w:szCs w:val="24"/>
              </w:rPr>
              <w:t>×</w:t>
            </w:r>
            <w:r>
              <w:rPr>
                <w:rFonts w:asciiTheme="majorHAnsi" w:hAnsiTheme="majorHAnsi"/>
                <w:sz w:val="24"/>
                <w:szCs w:val="24"/>
              </w:rPr>
              <w:t>the number of Shapes + 1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A252B0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07"/>
              <w:gridCol w:w="908"/>
            </w:tblGrid>
            <w:tr w:rsidR="00904B68" w:rsidTr="001A0B10">
              <w:tc>
                <w:tcPr>
                  <w:tcW w:w="907" w:type="dxa"/>
                  <w:vAlign w:val="center"/>
                </w:tcPr>
                <w:p w:rsidR="00904B68" w:rsidRDefault="00904B68" w:rsidP="001A0B10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908" w:type="dxa"/>
                  <w:vAlign w:val="center"/>
                </w:tcPr>
                <w:p w:rsidR="00904B68" w:rsidRDefault="00904B68" w:rsidP="001A0B10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5</w:t>
                  </w:r>
                </w:p>
              </w:tc>
            </w:tr>
            <w:tr w:rsidR="00904B68" w:rsidTr="001A0B10">
              <w:tc>
                <w:tcPr>
                  <w:tcW w:w="907" w:type="dxa"/>
                  <w:vAlign w:val="center"/>
                </w:tcPr>
                <w:p w:rsidR="00904B68" w:rsidRDefault="00904B68" w:rsidP="001A0B10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21</w:t>
                  </w:r>
                </w:p>
              </w:tc>
              <w:tc>
                <w:tcPr>
                  <w:tcW w:w="908" w:type="dxa"/>
                  <w:vAlign w:val="center"/>
                </w:tcPr>
                <w:p w:rsidR="00904B68" w:rsidRDefault="00904B68" w:rsidP="001A0B10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26</w:t>
                  </w:r>
                </w:p>
              </w:tc>
            </w:tr>
          </w:tbl>
          <w:p w:rsidR="00904B68" w:rsidRDefault="00904B68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BB1125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pict w14:anchorId="1D797416">
                <v:shape id="_x0000_s1088" type="#_x0000_t75" style="position:absolute;margin-left:3.85pt;margin-top:7.65pt;width:167.15pt;height:125.05pt;z-index:251703296;mso-position-horizontal-relative:text;mso-position-vertical-relative:text">
                  <v:imagedata r:id="rId111" o:title=""/>
                </v:shape>
                <o:OLEObject Type="Embed" ProgID="FXDraw3.Document" ShapeID="_x0000_s1088" DrawAspect="Content" ObjectID="_1425926862" r:id="rId112"/>
              </w:pict>
            </w:r>
          </w:p>
          <w:p w:rsidR="00904B68" w:rsidRDefault="00904B68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904B68" w:rsidRDefault="00904B68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904B68" w:rsidRDefault="00904B68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904B68" w:rsidRDefault="00904B68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904B68" w:rsidRDefault="00904B68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904B68" w:rsidRDefault="00904B68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904B68" w:rsidRDefault="00904B68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904B68" w:rsidRDefault="00904B68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904B68" w:rsidRDefault="00904B68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1A69AC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44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1A69AC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84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1A69AC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8 </w:t>
            </w:r>
            <w:r>
              <w:rPr>
                <w:rFonts w:ascii="Cambria" w:hAnsi="Cambria"/>
                <w:sz w:val="24"/>
                <w:szCs w:val="24"/>
              </w:rPr>
              <w:t>×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the position in the pattern +12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1A69AC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Position 14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A252B0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55"/>
              <w:gridCol w:w="712"/>
              <w:gridCol w:w="712"/>
              <w:gridCol w:w="721"/>
            </w:tblGrid>
            <w:tr w:rsidR="00C7109C" w:rsidTr="00EE1ADD">
              <w:trPr>
                <w:trHeight w:hRule="exact" w:val="397"/>
              </w:trPr>
              <w:tc>
                <w:tcPr>
                  <w:tcW w:w="1418" w:type="dxa"/>
                  <w:vAlign w:val="center"/>
                </w:tcPr>
                <w:p w:rsidR="00C7109C" w:rsidRPr="00F63A96" w:rsidRDefault="00C7109C" w:rsidP="00EE1ADD">
                  <w:pPr>
                    <w:jc w:val="center"/>
                    <w:rPr>
                      <w:rFonts w:ascii="Times New Roman" w:hAnsi="Times New Roman"/>
                      <w:i/>
                    </w:rPr>
                  </w:pPr>
                  <w:r>
                    <w:object w:dxaOrig="170" w:dyaOrig="273">
                      <v:shape id="_x0000_i1059" type="#_x0000_t75" style="width:12.45pt;height:19.65pt" o:ole="">
                        <v:imagedata r:id="rId23" o:title=""/>
                      </v:shape>
                      <o:OLEObject Type="Embed" ProgID="FXE300.Equation" ShapeID="_x0000_i1059" DrawAspect="Content" ObjectID="_1425926832" r:id="rId113"/>
                    </w:object>
                  </w:r>
                </w:p>
              </w:tc>
              <w:tc>
                <w:tcPr>
                  <w:tcW w:w="737" w:type="dxa"/>
                  <w:vAlign w:val="center"/>
                </w:tcPr>
                <w:p w:rsidR="00C7109C" w:rsidRPr="001855DD" w:rsidRDefault="00C7109C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7" w:type="dxa"/>
                  <w:vAlign w:val="center"/>
                </w:tcPr>
                <w:p w:rsidR="00C7109C" w:rsidRPr="001855DD" w:rsidRDefault="00C7109C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7" w:type="dxa"/>
                  <w:vAlign w:val="center"/>
                </w:tcPr>
                <w:p w:rsidR="00C7109C" w:rsidRPr="001855DD" w:rsidRDefault="00C7109C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2</w:t>
                  </w:r>
                </w:p>
              </w:tc>
            </w:tr>
            <w:tr w:rsidR="00C7109C" w:rsidTr="00EE1ADD">
              <w:trPr>
                <w:trHeight w:hRule="exact" w:val="397"/>
              </w:trPr>
              <w:tc>
                <w:tcPr>
                  <w:tcW w:w="1418" w:type="dxa"/>
                  <w:vAlign w:val="center"/>
                </w:tcPr>
                <w:p w:rsidR="00C7109C" w:rsidRPr="00994767" w:rsidRDefault="00C7109C" w:rsidP="00EE1ADD">
                  <w:pPr>
                    <w:jc w:val="center"/>
                    <w:rPr>
                      <w:rFonts w:ascii="Times New Roman" w:hAnsi="Times New Roman"/>
                      <w:i/>
                      <w:sz w:val="32"/>
                      <w:szCs w:val="32"/>
                    </w:rPr>
                  </w:pPr>
                  <w:r>
                    <w:rPr>
                      <w:rFonts w:ascii="Times New Roman" w:hAnsi="Times New Roman"/>
                      <w:i/>
                      <w:sz w:val="32"/>
                      <w:szCs w:val="32"/>
                    </w:rPr>
                    <w:t>y</w:t>
                  </w:r>
                </w:p>
              </w:tc>
              <w:tc>
                <w:tcPr>
                  <w:tcW w:w="737" w:type="dxa"/>
                  <w:vAlign w:val="center"/>
                </w:tcPr>
                <w:p w:rsidR="00C7109C" w:rsidRPr="001855DD" w:rsidRDefault="00C7109C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737" w:type="dxa"/>
                  <w:vAlign w:val="center"/>
                </w:tcPr>
                <w:p w:rsidR="00C7109C" w:rsidRPr="001855DD" w:rsidRDefault="00C7109C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9</w:t>
                  </w:r>
                </w:p>
              </w:tc>
              <w:tc>
                <w:tcPr>
                  <w:tcW w:w="737" w:type="dxa"/>
                  <w:vAlign w:val="center"/>
                </w:tcPr>
                <w:p w:rsidR="00C7109C" w:rsidRPr="001855DD" w:rsidRDefault="00C7109C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11</w:t>
                  </w:r>
                </w:p>
              </w:tc>
            </w:tr>
          </w:tbl>
          <w:p w:rsidR="00C7109C" w:rsidRDefault="00C7109C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BB1125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pict w14:anchorId="4AD10127">
                <v:shape id="_x0000_s1096" type="#_x0000_t75" style="position:absolute;margin-left:4.7pt;margin-top:4.05pt;width:161.25pt;height:140.95pt;z-index:251734016;mso-position-horizontal-relative:text;mso-position-vertical-relative:text">
                  <v:imagedata r:id="rId114" o:title=""/>
                </v:shape>
                <o:OLEObject Type="Embed" ProgID="FXDraw3.Document" ShapeID="_x0000_s1096" DrawAspect="Content" ObjectID="_1425926863" r:id="rId115"/>
              </w:pict>
            </w:r>
          </w:p>
          <w:p w:rsidR="00C7109C" w:rsidRDefault="00C7109C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7109C" w:rsidRDefault="00C7109C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7109C" w:rsidRDefault="00C7109C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7109C" w:rsidRDefault="00C7109C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7109C" w:rsidRDefault="00C7109C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7109C" w:rsidRDefault="00C7109C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7109C" w:rsidRDefault="00C7109C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7109C" w:rsidRDefault="00C7109C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7109C" w:rsidRDefault="00C7109C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7109C" w:rsidRDefault="00C7109C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C7109C" w:rsidP="004A64CB">
            <w:pPr>
              <w:rPr>
                <w:rFonts w:asciiTheme="majorHAnsi" w:hAnsiTheme="majorHAnsi"/>
                <w:sz w:val="24"/>
                <w:szCs w:val="24"/>
              </w:rPr>
            </w:pPr>
            <w:r w:rsidRPr="009D4CE2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234" w:dyaOrig="329">
                <v:shape id="_x0000_i1060" type="#_x0000_t75" style="width:61.55pt;height:16.35pt" o:ole="">
                  <v:imagedata r:id="rId37" o:title=""/>
                </v:shape>
                <o:OLEObject Type="Embed" ProgID="FXE300.Equation" ShapeID="_x0000_i1060" DrawAspect="Content" ObjectID="_1425926833" r:id="rId116"/>
              </w:objec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BB1125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pict w14:anchorId="4AD10127">
                <v:shape id="_x0000_s1097" type="#_x0000_t75" style="position:absolute;margin-left:-2.35pt;margin-top:6.1pt;width:178.65pt;height:157.15pt;z-index:251735040;mso-position-horizontal-relative:text;mso-position-vertical-relative:text">
                  <v:imagedata r:id="rId117" o:title=""/>
                </v:shape>
                <o:OLEObject Type="Embed" ProgID="FXDraw3.Document" ShapeID="_x0000_s1097" DrawAspect="Content" ObjectID="_1425926864" r:id="rId118"/>
              </w:pict>
            </w:r>
          </w:p>
          <w:p w:rsidR="00C7109C" w:rsidRDefault="00C7109C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7109C" w:rsidRDefault="00C7109C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7109C" w:rsidRDefault="00C7109C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7109C" w:rsidRDefault="00C7109C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7109C" w:rsidRDefault="00C7109C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7109C" w:rsidRDefault="00C7109C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7109C" w:rsidRDefault="00C7109C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7109C" w:rsidRDefault="00C7109C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7109C" w:rsidRDefault="00C7109C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7109C" w:rsidRDefault="00C7109C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7109C" w:rsidRDefault="00C7109C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7109C" w:rsidRDefault="00C7109C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</w:tbl>
    <w:p w:rsidR="00C71E16" w:rsidRDefault="00C71E16" w:rsidP="004A64CB">
      <w:pPr>
        <w:rPr>
          <w:rFonts w:asciiTheme="majorHAnsi" w:hAnsiTheme="majorHAnsi"/>
          <w:sz w:val="24"/>
          <w:szCs w:val="24"/>
        </w:r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  <w:sectPr w:rsidR="00A252B0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C71E16" w:rsidRDefault="00C71E16" w:rsidP="004A64CB">
      <w:pPr>
        <w:rPr>
          <w:rFonts w:asciiTheme="majorHAnsi" w:hAnsiTheme="majorHAnsi"/>
          <w:sz w:val="24"/>
          <w:szCs w:val="24"/>
        </w:r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252B0" w:rsidTr="001A0B10">
        <w:tc>
          <w:tcPr>
            <w:tcW w:w="9242" w:type="dxa"/>
          </w:tcPr>
          <w:p w:rsidR="00A252B0" w:rsidRDefault="00A252B0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lastRenderedPageBreak/>
              <w:t>Calculator Allowed  Section</w:t>
            </w:r>
          </w:p>
        </w:tc>
      </w:tr>
    </w:tbl>
    <w:p w:rsidR="00A252B0" w:rsidRDefault="00A252B0" w:rsidP="004A64CB"/>
    <w:p w:rsidR="00A252B0" w:rsidRDefault="00A252B0" w:rsidP="004A64CB">
      <w:pPr>
        <w:sectPr w:rsidR="00A252B0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8"/>
        <w:gridCol w:w="3726"/>
      </w:tblGrid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C414F7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17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BB1125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pict w14:anchorId="683BC5FD">
                <v:shape id="_x0000_s1046" type="#_x0000_t75" style="position:absolute;margin-left:3.85pt;margin-top:8.9pt;width:147pt;height:49.6pt;z-index:251669504;mso-position-horizontal-relative:text;mso-position-vertical-relative:text">
                  <v:imagedata r:id="rId119" o:title=""/>
                </v:shape>
                <o:OLEObject Type="Embed" ProgID="FXDraw3.Document" ShapeID="_x0000_s1046" DrawAspect="Content" ObjectID="_1425926865" r:id="rId120"/>
              </w:pict>
            </w:r>
          </w:p>
          <w:p w:rsidR="000566BE" w:rsidRDefault="000566BE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0566BE" w:rsidRDefault="000566BE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0566BE" w:rsidRDefault="000566BE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0566BE" w:rsidRDefault="000566BE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C414F7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33 matches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C414F7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Multiply the step number by 4 and add 1</w:t>
            </w:r>
            <w:r w:rsidR="006F399A">
              <w:rPr>
                <w:rFonts w:asciiTheme="majorHAnsi" w:hAnsiTheme="majorHAnsi"/>
                <w:sz w:val="24"/>
                <w:szCs w:val="24"/>
              </w:rPr>
              <w:t>, or</w:t>
            </w:r>
          </w:p>
          <w:p w:rsidR="00C414F7" w:rsidRDefault="00C414F7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Start with 5 and add 4 more at each new step.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C414F7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Step 11</w:t>
            </w:r>
          </w:p>
        </w:tc>
      </w:tr>
      <w:tr w:rsidR="00AB0F49" w:rsidTr="00CA11C9">
        <w:trPr>
          <w:cantSplit/>
        </w:trPr>
        <w:tc>
          <w:tcPr>
            <w:tcW w:w="648" w:type="dxa"/>
          </w:tcPr>
          <w:p w:rsidR="00AB0F49" w:rsidRPr="00C71E16" w:rsidRDefault="00AB0F49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B0F49" w:rsidRDefault="00AB0F49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AB0F49" w:rsidRDefault="00AB0F49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AB0F49" w:rsidRDefault="00BB1125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pict w14:anchorId="62AC561F">
                <v:shape id="_x0000_s1111" type="#_x0000_t75" style="position:absolute;margin-left:5.95pt;margin-top:.4pt;width:170.95pt;height:100.8pt;z-index:251749376;mso-position-horizontal-relative:text;mso-position-vertical-relative:text">
                  <v:imagedata r:id="rId121" o:title=""/>
                </v:shape>
                <o:OLEObject Type="Embed" ProgID="FXDraw3.Document" ShapeID="_x0000_s1111" DrawAspect="Content" ObjectID="_1425926866" r:id="rId122"/>
              </w:pict>
            </w:r>
          </w:p>
          <w:p w:rsidR="00AB0F49" w:rsidRDefault="00AB0F49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AB0F49" w:rsidRDefault="00AB0F49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AB0F49" w:rsidRDefault="00AB0F49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AB0F49" w:rsidRDefault="00AB0F49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AB0F49" w:rsidRDefault="00AB0F49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AB0F49" w:rsidRDefault="00AB0F49" w:rsidP="004A64CB">
            <w:pPr>
              <w:rPr>
                <w:rFonts w:asciiTheme="majorHAnsi" w:hAnsiTheme="majorHAnsi"/>
                <w:sz w:val="24"/>
                <w:szCs w:val="24"/>
              </w:rPr>
            </w:pPr>
            <w:bookmarkStart w:id="0" w:name="_GoBack"/>
            <w:bookmarkEnd w:id="0"/>
          </w:p>
          <w:p w:rsidR="00AB0F49" w:rsidRDefault="00AB0F49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2C0CE1" w:rsidTr="00CA11C9">
        <w:trPr>
          <w:cantSplit/>
        </w:trPr>
        <w:tc>
          <w:tcPr>
            <w:tcW w:w="648" w:type="dxa"/>
          </w:tcPr>
          <w:p w:rsidR="002C0CE1" w:rsidRPr="00C71E16" w:rsidRDefault="002C0CE1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2C0CE1" w:rsidRDefault="00BB1125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pict w14:anchorId="790F8028">
                <v:shape id="_x0000_s1103" type="#_x0000_t75" style="position:absolute;margin-left:3.85pt;margin-top:6.6pt;width:151.6pt;height:142.5pt;z-index:251742208;mso-position-horizontal-relative:text;mso-position-vertical-relative:text">
                  <v:imagedata r:id="rId123" o:title=""/>
                </v:shape>
                <o:OLEObject Type="Embed" ProgID="FXDraw3.Document" ShapeID="_x0000_s1103" DrawAspect="Content" ObjectID="_1425926867" r:id="rId124"/>
              </w:pict>
            </w:r>
          </w:p>
          <w:p w:rsidR="002C0CE1" w:rsidRDefault="002C0CE1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0CE1" w:rsidRDefault="002C0CE1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0CE1" w:rsidRDefault="002C0CE1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0CE1" w:rsidRDefault="002C0CE1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0CE1" w:rsidRDefault="002C0CE1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0CE1" w:rsidRDefault="002C0CE1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0CE1" w:rsidRDefault="002C0CE1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0CE1" w:rsidRDefault="002C0CE1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0CE1" w:rsidRDefault="002C0CE1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0CE1" w:rsidRDefault="002C0CE1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2C0CE1" w:rsidTr="00CA11C9">
        <w:trPr>
          <w:cantSplit/>
        </w:trPr>
        <w:tc>
          <w:tcPr>
            <w:tcW w:w="648" w:type="dxa"/>
          </w:tcPr>
          <w:p w:rsidR="002C0CE1" w:rsidRPr="00C71E16" w:rsidRDefault="002C0CE1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2C0CE1" w:rsidRDefault="006F399A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 (-2</w:t>
            </w:r>
            <w:r w:rsidR="00AB0F49">
              <w:rPr>
                <w:rFonts w:asciiTheme="majorHAnsi" w:hAnsiTheme="majorHAnsi"/>
                <w:sz w:val="24"/>
                <w:szCs w:val="24"/>
              </w:rPr>
              <w:t>.5, 4.5)</w:t>
            </w:r>
          </w:p>
          <w:p w:rsidR="002C0CE1" w:rsidRDefault="00AB0F49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B (4.5, -4.5)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A252B0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Ind w:w="495" w:type="dxa"/>
              <w:tblLook w:val="04A0" w:firstRow="1" w:lastRow="0" w:firstColumn="1" w:lastColumn="0" w:noHBand="0" w:noVBand="1"/>
            </w:tblPr>
            <w:tblGrid>
              <w:gridCol w:w="860"/>
              <w:gridCol w:w="715"/>
              <w:gridCol w:w="715"/>
              <w:gridCol w:w="715"/>
            </w:tblGrid>
            <w:tr w:rsidR="00C7109C" w:rsidTr="00EE1ADD">
              <w:trPr>
                <w:trHeight w:hRule="exact" w:val="510"/>
              </w:trPr>
              <w:tc>
                <w:tcPr>
                  <w:tcW w:w="923" w:type="dxa"/>
                  <w:vAlign w:val="center"/>
                </w:tcPr>
                <w:p w:rsidR="00C7109C" w:rsidRPr="00F63A96" w:rsidRDefault="00C7109C" w:rsidP="00EE1ADD">
                  <w:pPr>
                    <w:jc w:val="center"/>
                    <w:rPr>
                      <w:rFonts w:ascii="Times New Roman" w:hAnsi="Times New Roman"/>
                      <w:i/>
                    </w:rPr>
                  </w:pPr>
                  <w:r>
                    <w:object w:dxaOrig="170" w:dyaOrig="273">
                      <v:shape id="_x0000_i1061" type="#_x0000_t75" style="width:12.45pt;height:19.65pt" o:ole="">
                        <v:imagedata r:id="rId23" o:title=""/>
                      </v:shape>
                      <o:OLEObject Type="Embed" ProgID="FXE300.Equation" ShapeID="_x0000_i1061" DrawAspect="Content" ObjectID="_1425926834" r:id="rId125"/>
                    </w:object>
                  </w:r>
                </w:p>
              </w:tc>
              <w:tc>
                <w:tcPr>
                  <w:tcW w:w="737" w:type="dxa"/>
                  <w:vAlign w:val="center"/>
                </w:tcPr>
                <w:p w:rsidR="00C7109C" w:rsidRPr="001855DD" w:rsidRDefault="00C7109C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7" w:type="dxa"/>
                  <w:vAlign w:val="center"/>
                </w:tcPr>
                <w:p w:rsidR="00C7109C" w:rsidRPr="001855DD" w:rsidRDefault="00C7109C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0.5</w:t>
                  </w:r>
                </w:p>
              </w:tc>
              <w:tc>
                <w:tcPr>
                  <w:tcW w:w="737" w:type="dxa"/>
                  <w:vAlign w:val="center"/>
                </w:tcPr>
                <w:p w:rsidR="00C7109C" w:rsidRPr="001855DD" w:rsidRDefault="00C7109C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</w:t>
                  </w:r>
                </w:p>
              </w:tc>
            </w:tr>
            <w:tr w:rsidR="00C7109C" w:rsidTr="00EE1ADD">
              <w:trPr>
                <w:trHeight w:hRule="exact" w:val="510"/>
              </w:trPr>
              <w:tc>
                <w:tcPr>
                  <w:tcW w:w="923" w:type="dxa"/>
                  <w:vAlign w:val="center"/>
                </w:tcPr>
                <w:p w:rsidR="00C7109C" w:rsidRPr="00AB0F49" w:rsidRDefault="00AB0F49" w:rsidP="00EE1ADD">
                  <w:pPr>
                    <w:jc w:val="center"/>
                    <w:rPr>
                      <w:rFonts w:ascii="Times New Roman" w:hAnsi="Times New Roman"/>
                      <w:i/>
                      <w:position w:val="-8"/>
                      <w:sz w:val="32"/>
                      <w:szCs w:val="32"/>
                    </w:rPr>
                  </w:pPr>
                  <w:r>
                    <w:rPr>
                      <w:rFonts w:ascii="Times New Roman" w:hAnsi="Times New Roman"/>
                      <w:i/>
                      <w:sz w:val="32"/>
                      <w:szCs w:val="32"/>
                    </w:rPr>
                    <w:t xml:space="preserve"> </w:t>
                  </w:r>
                  <w:r w:rsidRPr="00AB0F49">
                    <w:rPr>
                      <w:rFonts w:ascii="Times New Roman" w:hAnsi="Times New Roman"/>
                      <w:i/>
                      <w:color w:val="FF0000"/>
                      <w:position w:val="-8"/>
                      <w:sz w:val="32"/>
                      <w:szCs w:val="32"/>
                    </w:rPr>
                    <w:object w:dxaOrig="199" w:dyaOrig="329">
                      <v:shape id="_x0000_i1062" type="#_x0000_t75" style="width:9.8pt;height:16.35pt" o:ole="">
                        <v:imagedata r:id="rId126" o:title=""/>
                      </v:shape>
                      <o:OLEObject Type="Embed" ProgID="FXE300.Equation" ShapeID="_x0000_i1062" DrawAspect="Content" ObjectID="_1425926835" r:id="rId127"/>
                    </w:object>
                  </w:r>
                  <w:r w:rsidRPr="00AB0F49">
                    <w:rPr>
                      <w:rFonts w:ascii="Times New Roman" w:hAnsi="Times New Roman"/>
                      <w:i/>
                      <w:position w:val="-8"/>
                      <w:sz w:val="32"/>
                      <w:szCs w:val="32"/>
                    </w:rPr>
                    <w:t xml:space="preserve"> </w:t>
                  </w:r>
                </w:p>
              </w:tc>
              <w:tc>
                <w:tcPr>
                  <w:tcW w:w="737" w:type="dxa"/>
                  <w:vAlign w:val="center"/>
                </w:tcPr>
                <w:p w:rsidR="00C7109C" w:rsidRPr="001855DD" w:rsidRDefault="00C7109C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-1.5</w:t>
                  </w:r>
                </w:p>
              </w:tc>
              <w:tc>
                <w:tcPr>
                  <w:tcW w:w="737" w:type="dxa"/>
                  <w:vAlign w:val="center"/>
                </w:tcPr>
                <w:p w:rsidR="00C7109C" w:rsidRPr="001855DD" w:rsidRDefault="00C7109C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0.5</w:t>
                  </w:r>
                </w:p>
              </w:tc>
              <w:tc>
                <w:tcPr>
                  <w:tcW w:w="737" w:type="dxa"/>
                  <w:vAlign w:val="center"/>
                </w:tcPr>
                <w:p w:rsidR="00C7109C" w:rsidRPr="001855DD" w:rsidRDefault="00C7109C" w:rsidP="00EE1ADD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2.5</w:t>
                  </w:r>
                </w:p>
              </w:tc>
            </w:tr>
          </w:tbl>
          <w:p w:rsidR="00C7109C" w:rsidRDefault="00C7109C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BB1125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pict w14:anchorId="194F8D04">
                <v:shape id="_x0000_s1098" type="#_x0000_t75" style="position:absolute;margin-left:34.95pt;margin-top:3.35pt;width:109.6pt;height:160.85pt;z-index:251736064;mso-position-horizontal-relative:text;mso-position-vertical-relative:text">
                  <v:imagedata r:id="rId128" o:title=""/>
                </v:shape>
                <o:OLEObject Type="Embed" ProgID="FXDraw3.Document" ShapeID="_x0000_s1098" DrawAspect="Content" ObjectID="_1425926868" r:id="rId129"/>
              </w:pict>
            </w:r>
          </w:p>
          <w:p w:rsidR="00C7109C" w:rsidRDefault="00C7109C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7109C" w:rsidRDefault="00C7109C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7109C" w:rsidRDefault="00C7109C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7109C" w:rsidRDefault="00C7109C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7109C" w:rsidRDefault="00C7109C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7109C" w:rsidRDefault="00C7109C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7109C" w:rsidRDefault="00C7109C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7109C" w:rsidRDefault="00C7109C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7109C" w:rsidRDefault="00C7109C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7109C" w:rsidRDefault="00C7109C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7109C" w:rsidRDefault="00C7109C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E43D98" w:rsidRDefault="00BB1125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pict w14:anchorId="194F8D04">
                <v:shape id="_x0000_s1109" type="#_x0000_t75" style="position:absolute;margin-left:34.95pt;margin-top:3pt;width:110.05pt;height:160.85pt;z-index:251747328;mso-position-horizontal-relative:text;mso-position-vertical-relative:text">
                  <v:imagedata r:id="rId130" o:title=""/>
                </v:shape>
                <o:OLEObject Type="Embed" ProgID="FXDraw3.Document" ShapeID="_x0000_s1109" DrawAspect="Content" ObjectID="_1425926869" r:id="rId131"/>
              </w:pict>
            </w:r>
          </w:p>
          <w:p w:rsidR="00E43D98" w:rsidRDefault="00E43D98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43D98" w:rsidRDefault="00E43D98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43D98" w:rsidRDefault="00E43D98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43D98" w:rsidRDefault="00E43D98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43D98" w:rsidRDefault="00E43D98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43D98" w:rsidRDefault="00E43D98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43D98" w:rsidRDefault="00E43D98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43D98" w:rsidRDefault="00E43D98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43D98" w:rsidRDefault="00E43D98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43D98" w:rsidRDefault="00E43D98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A252B0" w:rsidRDefault="00A252B0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F627A3" w:rsidP="004A64CB">
            <w:pPr>
              <w:rPr>
                <w:rFonts w:asciiTheme="majorHAnsi" w:hAnsiTheme="majorHAnsi"/>
                <w:sz w:val="24"/>
                <w:szCs w:val="24"/>
              </w:rPr>
            </w:pPr>
            <w:r w:rsidRPr="009D4CE2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198" w:dyaOrig="329">
                <v:shape id="_x0000_i1063" type="#_x0000_t75" style="width:60.2pt;height:16.35pt" o:ole="">
                  <v:imagedata r:id="rId76" o:title=""/>
                </v:shape>
                <o:OLEObject Type="Embed" ProgID="FXE300.Equation" ShapeID="_x0000_i1063" DrawAspect="Content" ObjectID="_1425926836" r:id="rId132"/>
              </w:objec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617880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Line D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617880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both horizontal lines</w:t>
            </w:r>
          </w:p>
        </w:tc>
      </w:tr>
    </w:tbl>
    <w:p w:rsidR="00A252B0" w:rsidRDefault="00A252B0" w:rsidP="004A64CB">
      <w:pPr>
        <w:rPr>
          <w:rFonts w:asciiTheme="majorHAnsi" w:hAnsiTheme="majorHAnsi"/>
          <w:sz w:val="24"/>
          <w:szCs w:val="24"/>
        </w:r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  <w:sectPr w:rsidR="00A252B0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</w:pPr>
    </w:p>
    <w:p w:rsidR="00E13019" w:rsidRDefault="00E13019" w:rsidP="004A64CB">
      <w:pPr>
        <w:rPr>
          <w:rFonts w:asciiTheme="majorHAnsi" w:hAnsiTheme="majorHAnsi"/>
          <w:sz w:val="24"/>
          <w:szCs w:val="24"/>
        </w:rPr>
      </w:pPr>
    </w:p>
    <w:p w:rsidR="00E13019" w:rsidRDefault="00E13019" w:rsidP="004A64CB">
      <w:pPr>
        <w:rPr>
          <w:rFonts w:asciiTheme="majorHAnsi" w:hAnsiTheme="majorHAnsi"/>
          <w:sz w:val="24"/>
          <w:szCs w:val="24"/>
        </w:rPr>
      </w:pPr>
    </w:p>
    <w:p w:rsidR="00E13019" w:rsidRDefault="00E13019" w:rsidP="004A64CB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7230"/>
        <w:gridCol w:w="1337"/>
      </w:tblGrid>
      <w:tr w:rsidR="00C71E16" w:rsidTr="00CA11C9">
        <w:trPr>
          <w:cantSplit/>
        </w:trPr>
        <w:tc>
          <w:tcPr>
            <w:tcW w:w="9242" w:type="dxa"/>
            <w:gridSpan w:val="3"/>
          </w:tcPr>
          <w:p w:rsidR="00853748" w:rsidRPr="00853748" w:rsidRDefault="00853748" w:rsidP="004A64CB">
            <w:pPr>
              <w:rPr>
                <w:rFonts w:ascii="Times New Roman" w:hAnsi="Times New Roman"/>
                <w:sz w:val="24"/>
                <w:szCs w:val="24"/>
              </w:rPr>
            </w:pPr>
            <w:r w:rsidRPr="00853748">
              <w:rPr>
                <w:rFonts w:ascii="Times New Roman" w:hAnsi="Times New Roman"/>
                <w:sz w:val="24"/>
                <w:szCs w:val="24"/>
              </w:rPr>
              <w:lastRenderedPageBreak/>
              <w:t>Calculator Allowed</w:t>
            </w:r>
          </w:p>
          <w:p w:rsidR="00C71E16" w:rsidRDefault="00853748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Longer</w:t>
            </w:r>
            <w:r w:rsidRPr="00853748">
              <w:rPr>
                <w:rFonts w:ascii="Times New Roman" w:hAnsi="Times New Roman"/>
                <w:sz w:val="24"/>
                <w:szCs w:val="24"/>
              </w:rPr>
              <w:t xml:space="preserve"> Answer Section</w:t>
            </w:r>
          </w:p>
        </w:tc>
      </w:tr>
      <w:tr w:rsidR="00A252B0" w:rsidTr="00CA11C9">
        <w:trPr>
          <w:cantSplit/>
        </w:trPr>
        <w:tc>
          <w:tcPr>
            <w:tcW w:w="675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6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230" w:type="dxa"/>
          </w:tcPr>
          <w:p w:rsidR="00A252B0" w:rsidRPr="00216295" w:rsidRDefault="00216295" w:rsidP="00216295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 ½ hours. (from graph)</w:t>
            </w:r>
          </w:p>
        </w:tc>
        <w:tc>
          <w:tcPr>
            <w:tcW w:w="1337" w:type="dxa"/>
          </w:tcPr>
          <w:p w:rsidR="00A252B0" w:rsidRDefault="00E40838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</w:tr>
      <w:tr w:rsidR="00216295" w:rsidTr="00CA11C9">
        <w:trPr>
          <w:cantSplit/>
        </w:trPr>
        <w:tc>
          <w:tcPr>
            <w:tcW w:w="675" w:type="dxa"/>
          </w:tcPr>
          <w:p w:rsidR="00216295" w:rsidRPr="00C71E16" w:rsidRDefault="00216295" w:rsidP="00216295">
            <w:pPr>
              <w:pStyle w:val="ListParagraph"/>
              <w:ind w:left="113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230" w:type="dxa"/>
          </w:tcPr>
          <w:p w:rsidR="00216295" w:rsidRDefault="00216295" w:rsidP="00216295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 ½ hours. (extrapolating from the graph)</w:t>
            </w:r>
          </w:p>
        </w:tc>
        <w:tc>
          <w:tcPr>
            <w:tcW w:w="1337" w:type="dxa"/>
          </w:tcPr>
          <w:p w:rsidR="00216295" w:rsidRDefault="00E40838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</w:tr>
      <w:tr w:rsidR="00216295" w:rsidTr="00CA11C9">
        <w:trPr>
          <w:cantSplit/>
        </w:trPr>
        <w:tc>
          <w:tcPr>
            <w:tcW w:w="675" w:type="dxa"/>
          </w:tcPr>
          <w:p w:rsidR="00216295" w:rsidRPr="00C71E16" w:rsidRDefault="00216295" w:rsidP="00216295">
            <w:pPr>
              <w:pStyle w:val="ListParagraph"/>
              <w:ind w:left="113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230" w:type="dxa"/>
          </w:tcPr>
          <w:p w:rsidR="00216295" w:rsidRDefault="00BB1125" w:rsidP="00216295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pict>
                <v:shape id="_x0000_s1126" type="#_x0000_t75" style="position:absolute;left:0;text-align:left;margin-left:48.9pt;margin-top:8.4pt;width:270pt;height:169.7pt;z-index:251763712;mso-position-horizontal-relative:text;mso-position-vertical-relative:text">
                  <v:imagedata r:id="rId133" o:title=""/>
                </v:shape>
                <o:OLEObject Type="Embed" ProgID="FXDraw3.Document" ShapeID="_x0000_s1126" DrawAspect="Content" ObjectID="_1425926870" r:id="rId134"/>
              </w:pict>
            </w:r>
            <w:r w:rsidR="00216295"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216295" w:rsidRDefault="00216295" w:rsidP="00216295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16295" w:rsidRDefault="00216295" w:rsidP="00216295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16295" w:rsidRDefault="00216295" w:rsidP="00216295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16295" w:rsidRDefault="00216295" w:rsidP="00216295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16295" w:rsidRDefault="00216295" w:rsidP="00216295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16295" w:rsidRDefault="00216295" w:rsidP="00216295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16295" w:rsidRDefault="00216295" w:rsidP="00216295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16295" w:rsidRDefault="00216295" w:rsidP="00216295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16295" w:rsidRDefault="00216295" w:rsidP="00216295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16295" w:rsidRDefault="00216295" w:rsidP="00216295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16295" w:rsidRDefault="00216295" w:rsidP="00216295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16295" w:rsidRDefault="00216295" w:rsidP="00216295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16295" w:rsidRPr="00216295" w:rsidRDefault="00216295" w:rsidP="00216295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337" w:type="dxa"/>
          </w:tcPr>
          <w:p w:rsidR="00216295" w:rsidRDefault="00E40838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</w:p>
          <w:p w:rsidR="00E40838" w:rsidRDefault="00E40838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(1/2 for each of the points marked by a square)</w:t>
            </w:r>
          </w:p>
        </w:tc>
      </w:tr>
      <w:tr w:rsidR="00A252B0" w:rsidTr="00CA11C9">
        <w:trPr>
          <w:cantSplit/>
        </w:trPr>
        <w:tc>
          <w:tcPr>
            <w:tcW w:w="675" w:type="dxa"/>
          </w:tcPr>
          <w:p w:rsidR="00A252B0" w:rsidRPr="00C71E16" w:rsidRDefault="00A252B0" w:rsidP="004A64CB">
            <w:pPr>
              <w:pStyle w:val="ListParagraph"/>
              <w:ind w:left="113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230" w:type="dxa"/>
          </w:tcPr>
          <w:p w:rsidR="00A252B0" w:rsidRDefault="00E40838" w:rsidP="00E40838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10 vases.</w:t>
            </w:r>
          </w:p>
          <w:p w:rsidR="00E40838" w:rsidRDefault="00E40838" w:rsidP="00E40838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Any explanation that follows the pattern or uses the graph.</w:t>
            </w:r>
          </w:p>
          <w:p w:rsidR="00E40838" w:rsidRPr="00E40838" w:rsidRDefault="00E40838" w:rsidP="00E40838">
            <w:pPr>
              <w:pStyle w:val="ListParagraph"/>
              <w:rPr>
                <w:rFonts w:asciiTheme="majorHAnsi" w:hAnsiTheme="majorHAnsi"/>
                <w:i/>
                <w:sz w:val="24"/>
                <w:szCs w:val="24"/>
              </w:rPr>
            </w:pPr>
            <w:r w:rsidRPr="00E40838">
              <w:rPr>
                <w:rFonts w:asciiTheme="majorHAnsi" w:hAnsiTheme="majorHAnsi"/>
                <w:i/>
                <w:sz w:val="24"/>
                <w:szCs w:val="24"/>
              </w:rPr>
              <w:t xml:space="preserve">e.g. “The time goes up by 0.5 hours for each vase. 5 vases </w:t>
            </w:r>
            <w:proofErr w:type="gramStart"/>
            <w:r w:rsidRPr="00E40838">
              <w:rPr>
                <w:rFonts w:asciiTheme="majorHAnsi" w:hAnsiTheme="majorHAnsi"/>
                <w:i/>
                <w:sz w:val="24"/>
                <w:szCs w:val="24"/>
              </w:rPr>
              <w:t>takes</w:t>
            </w:r>
            <w:proofErr w:type="gramEnd"/>
            <w:r w:rsidRPr="00E40838">
              <w:rPr>
                <w:rFonts w:asciiTheme="majorHAnsi" w:hAnsiTheme="majorHAnsi"/>
                <w:i/>
                <w:sz w:val="24"/>
                <w:szCs w:val="24"/>
              </w:rPr>
              <w:t xml:space="preserve"> 4 hours, so this leaves 2.5 hours to make up 6 hours. This is another 5 vases, so total is 10 vases.”</w:t>
            </w:r>
          </w:p>
        </w:tc>
        <w:tc>
          <w:tcPr>
            <w:tcW w:w="1337" w:type="dxa"/>
          </w:tcPr>
          <w:p w:rsidR="00A252B0" w:rsidRDefault="00A252B0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A252B0" w:rsidTr="00CA11C9">
        <w:trPr>
          <w:cantSplit/>
        </w:trPr>
        <w:tc>
          <w:tcPr>
            <w:tcW w:w="675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6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230" w:type="dxa"/>
          </w:tcPr>
          <w:p w:rsidR="00A252B0" w:rsidRDefault="00E40838" w:rsidP="00E40838">
            <w:pPr>
              <w:pStyle w:val="ListParagraph"/>
              <w:numPr>
                <w:ilvl w:val="0"/>
                <w:numId w:val="12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252790" w:rsidRPr="00D22105">
              <w:rPr>
                <w:color w:val="FF0000"/>
                <w:position w:val="-8"/>
              </w:rPr>
              <w:object w:dxaOrig="1198" w:dyaOrig="329">
                <v:shape id="_x0000_i1064" type="#_x0000_t75" style="width:60.2pt;height:16.35pt" o:ole="">
                  <v:imagedata r:id="rId135" o:title=""/>
                </v:shape>
                <o:OLEObject Type="Embed" ProgID="FXE300.Equation" ShapeID="_x0000_i1064" DrawAspect="Content" ObjectID="_1425926837" r:id="rId136"/>
              </w:object>
            </w:r>
          </w:p>
          <w:p w:rsidR="00E40838" w:rsidRDefault="00E40838" w:rsidP="00E40838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</w:p>
          <w:tbl>
            <w:tblPr>
              <w:tblStyle w:val="TableGrid"/>
              <w:tblpPr w:leftFromText="180" w:rightFromText="180" w:vertAnchor="text" w:horzAnchor="page" w:tblpX="3156" w:tblpY="16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134"/>
              <w:gridCol w:w="1134"/>
              <w:gridCol w:w="1134"/>
              <w:gridCol w:w="1134"/>
            </w:tblGrid>
            <w:tr w:rsidR="00E40838" w:rsidTr="00E522EB">
              <w:trPr>
                <w:trHeight w:hRule="exact" w:val="510"/>
              </w:trPr>
              <w:tc>
                <w:tcPr>
                  <w:tcW w:w="1134" w:type="dxa"/>
                  <w:vAlign w:val="center"/>
                </w:tcPr>
                <w:p w:rsidR="00E40838" w:rsidRDefault="00E40838" w:rsidP="00E40838">
                  <w:pPr>
                    <w:jc w:val="center"/>
                  </w:pPr>
                  <w:r>
                    <w:object w:dxaOrig="170" w:dyaOrig="273">
                      <v:shape id="_x0000_i1065" type="#_x0000_t75" style="width:12.45pt;height:19.65pt" o:ole="">
                        <v:imagedata r:id="rId23" o:title=""/>
                      </v:shape>
                      <o:OLEObject Type="Embed" ProgID="FXE300.Equation" ShapeID="_x0000_i1065" DrawAspect="Content" ObjectID="_1425926838" r:id="rId137"/>
                    </w:object>
                  </w:r>
                  <w:r>
                    <w:t xml:space="preserve"> </w:t>
                  </w:r>
                </w:p>
              </w:tc>
              <w:tc>
                <w:tcPr>
                  <w:tcW w:w="1134" w:type="dxa"/>
                  <w:vAlign w:val="center"/>
                </w:tcPr>
                <w:p w:rsidR="00E40838" w:rsidRPr="00F63A96" w:rsidRDefault="00E40838" w:rsidP="00E40838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134" w:type="dxa"/>
                  <w:vAlign w:val="center"/>
                </w:tcPr>
                <w:p w:rsidR="00E40838" w:rsidRPr="00F63A96" w:rsidRDefault="00E40838" w:rsidP="00E40838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134" w:type="dxa"/>
                  <w:vAlign w:val="center"/>
                </w:tcPr>
                <w:p w:rsidR="00E40838" w:rsidRPr="00F63A96" w:rsidRDefault="00E40838" w:rsidP="00E40838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2</w:t>
                  </w:r>
                </w:p>
              </w:tc>
            </w:tr>
            <w:tr w:rsidR="00E40838" w:rsidTr="00E522EB">
              <w:trPr>
                <w:trHeight w:hRule="exact" w:val="510"/>
              </w:trPr>
              <w:tc>
                <w:tcPr>
                  <w:tcW w:w="1134" w:type="dxa"/>
                  <w:vAlign w:val="center"/>
                </w:tcPr>
                <w:p w:rsidR="00E40838" w:rsidRDefault="00E40838" w:rsidP="00E40838">
                  <w:pPr>
                    <w:jc w:val="center"/>
                  </w:pPr>
                  <w:r>
                    <w:t xml:space="preserve"> </w:t>
                  </w:r>
                  <w:r>
                    <w:object w:dxaOrig="170" w:dyaOrig="273">
                      <v:shape id="_x0000_i1066" type="#_x0000_t75" style="width:11.8pt;height:19pt" o:ole="">
                        <v:imagedata r:id="rId91" o:title=""/>
                      </v:shape>
                      <o:OLEObject Type="Embed" ProgID="FXE300.Equation" ShapeID="_x0000_i1066" DrawAspect="Content" ObjectID="_1425926839" r:id="rId138"/>
                    </w:object>
                  </w:r>
                  <w:r>
                    <w:t xml:space="preserve"> </w:t>
                  </w:r>
                </w:p>
              </w:tc>
              <w:tc>
                <w:tcPr>
                  <w:tcW w:w="1134" w:type="dxa"/>
                  <w:vAlign w:val="center"/>
                </w:tcPr>
                <w:p w:rsidR="00E40838" w:rsidRPr="00E40838" w:rsidRDefault="00252790" w:rsidP="00E40838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-4</w:t>
                  </w:r>
                </w:p>
              </w:tc>
              <w:tc>
                <w:tcPr>
                  <w:tcW w:w="1134" w:type="dxa"/>
                  <w:vAlign w:val="center"/>
                </w:tcPr>
                <w:p w:rsidR="00E40838" w:rsidRPr="00E40838" w:rsidRDefault="00252790" w:rsidP="00E40838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-2</w:t>
                  </w:r>
                </w:p>
              </w:tc>
              <w:tc>
                <w:tcPr>
                  <w:tcW w:w="1134" w:type="dxa"/>
                  <w:vAlign w:val="center"/>
                </w:tcPr>
                <w:p w:rsidR="00E40838" w:rsidRPr="00E40838" w:rsidRDefault="00252790" w:rsidP="00E40838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E40838" w:rsidRPr="00E40838" w:rsidRDefault="00E40838" w:rsidP="00E40838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337" w:type="dxa"/>
          </w:tcPr>
          <w:p w:rsidR="00A252B0" w:rsidRDefault="00252790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</w:tr>
      <w:tr w:rsidR="00A252B0" w:rsidTr="00CA11C9">
        <w:trPr>
          <w:cantSplit/>
        </w:trPr>
        <w:tc>
          <w:tcPr>
            <w:tcW w:w="675" w:type="dxa"/>
          </w:tcPr>
          <w:p w:rsidR="00A252B0" w:rsidRPr="00C71E16" w:rsidRDefault="00A252B0" w:rsidP="004A64CB">
            <w:pPr>
              <w:pStyle w:val="ListParagraph"/>
              <w:ind w:left="113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230" w:type="dxa"/>
          </w:tcPr>
          <w:p w:rsidR="00E40838" w:rsidRDefault="00BB1125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pict>
                <v:shape id="_x0000_s1127" type="#_x0000_t75" style="position:absolute;margin-left:76.85pt;margin-top:4.05pt;width:220.5pt;height:244.25pt;z-index:251764736;mso-position-horizontal-relative:text;mso-position-vertical-relative:text">
                  <v:imagedata r:id="rId139" o:title=""/>
                </v:shape>
                <o:OLEObject Type="Embed" ProgID="FXDraw3.Document" ShapeID="_x0000_s1127" DrawAspect="Content" ObjectID="_1425926871" r:id="rId140"/>
              </w:pict>
            </w:r>
            <w:r w:rsidR="00252790">
              <w:rPr>
                <w:rFonts w:asciiTheme="majorHAnsi" w:hAnsiTheme="majorHAnsi"/>
                <w:sz w:val="24"/>
                <w:szCs w:val="24"/>
              </w:rPr>
              <w:t>(b)</w:t>
            </w:r>
          </w:p>
          <w:p w:rsidR="00E40838" w:rsidRDefault="00E40838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40838" w:rsidRDefault="00E40838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40838" w:rsidRDefault="00E40838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40838" w:rsidRDefault="00E40838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40838" w:rsidRDefault="00E40838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40838" w:rsidRDefault="00E40838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40838" w:rsidRDefault="00E40838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40838" w:rsidRDefault="00E40838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40838" w:rsidRDefault="00E40838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A252B0" w:rsidRDefault="00A252B0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40838" w:rsidRDefault="00E40838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40838" w:rsidRDefault="00E40838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40838" w:rsidRDefault="00E40838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40838" w:rsidRDefault="00E40838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40838" w:rsidRDefault="00E40838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40838" w:rsidRDefault="00E40838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40838" w:rsidRDefault="00E40838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40838" w:rsidRDefault="00E40838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337" w:type="dxa"/>
          </w:tcPr>
          <w:p w:rsidR="00A252B0" w:rsidRDefault="00252790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</w:tr>
      <w:tr w:rsidR="00A252B0" w:rsidTr="00CA11C9">
        <w:trPr>
          <w:cantSplit/>
        </w:trPr>
        <w:tc>
          <w:tcPr>
            <w:tcW w:w="675" w:type="dxa"/>
          </w:tcPr>
          <w:p w:rsidR="00A252B0" w:rsidRPr="00C71E16" w:rsidRDefault="00A252B0" w:rsidP="004A64CB">
            <w:pPr>
              <w:pStyle w:val="ListParagraph"/>
              <w:ind w:left="113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230" w:type="dxa"/>
          </w:tcPr>
          <w:p w:rsidR="00A252B0" w:rsidRPr="00252790" w:rsidRDefault="00252790" w:rsidP="00252790">
            <w:pPr>
              <w:pStyle w:val="ListParagraph"/>
              <w:numPr>
                <w:ilvl w:val="0"/>
                <w:numId w:val="13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  The horizontal line on the graph.</w:t>
            </w:r>
          </w:p>
        </w:tc>
        <w:tc>
          <w:tcPr>
            <w:tcW w:w="1337" w:type="dxa"/>
          </w:tcPr>
          <w:p w:rsidR="00A252B0" w:rsidRDefault="00252790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</w:tr>
      <w:tr w:rsidR="00252790" w:rsidTr="00CA11C9">
        <w:trPr>
          <w:cantSplit/>
        </w:trPr>
        <w:tc>
          <w:tcPr>
            <w:tcW w:w="675" w:type="dxa"/>
          </w:tcPr>
          <w:p w:rsidR="00252790" w:rsidRPr="00C71E16" w:rsidRDefault="00252790" w:rsidP="004A64CB">
            <w:pPr>
              <w:pStyle w:val="ListParagraph"/>
              <w:ind w:left="113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230" w:type="dxa"/>
          </w:tcPr>
          <w:p w:rsidR="00252790" w:rsidRDefault="00252790" w:rsidP="00252790">
            <w:pPr>
              <w:pStyle w:val="ListParagraph"/>
              <w:numPr>
                <w:ilvl w:val="0"/>
                <w:numId w:val="13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 (2, 0)</w:t>
            </w:r>
          </w:p>
        </w:tc>
        <w:tc>
          <w:tcPr>
            <w:tcW w:w="1337" w:type="dxa"/>
          </w:tcPr>
          <w:p w:rsidR="00252790" w:rsidRDefault="00252790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</w:tr>
      <w:tr w:rsidR="00252790" w:rsidTr="00CA11C9">
        <w:trPr>
          <w:cantSplit/>
        </w:trPr>
        <w:tc>
          <w:tcPr>
            <w:tcW w:w="675" w:type="dxa"/>
          </w:tcPr>
          <w:p w:rsidR="00252790" w:rsidRPr="00C71E16" w:rsidRDefault="00252790" w:rsidP="004A64CB">
            <w:pPr>
              <w:pStyle w:val="ListParagraph"/>
              <w:ind w:left="113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230" w:type="dxa"/>
          </w:tcPr>
          <w:p w:rsidR="00252790" w:rsidRDefault="00252790" w:rsidP="00252790">
            <w:pPr>
              <w:pStyle w:val="ListParagraph"/>
              <w:numPr>
                <w:ilvl w:val="0"/>
                <w:numId w:val="13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(-0.5, -5)</w:t>
            </w:r>
          </w:p>
        </w:tc>
        <w:tc>
          <w:tcPr>
            <w:tcW w:w="1337" w:type="dxa"/>
          </w:tcPr>
          <w:p w:rsidR="00252790" w:rsidRDefault="00252790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</w:tr>
    </w:tbl>
    <w:p w:rsidR="00C71E16" w:rsidRPr="00C71E16" w:rsidRDefault="00C71E16" w:rsidP="00C71E16">
      <w:pPr>
        <w:jc w:val="center"/>
        <w:rPr>
          <w:rFonts w:asciiTheme="majorHAnsi" w:hAnsiTheme="majorHAnsi"/>
          <w:sz w:val="24"/>
          <w:szCs w:val="24"/>
        </w:rPr>
      </w:pPr>
    </w:p>
    <w:sectPr w:rsidR="00C71E16" w:rsidRPr="00C71E16" w:rsidSect="00A252B0">
      <w:type w:val="continuous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1125" w:rsidRDefault="00BB1125" w:rsidP="00C868AD">
      <w:pPr>
        <w:spacing w:after="0" w:line="240" w:lineRule="auto"/>
      </w:pPr>
      <w:r>
        <w:separator/>
      </w:r>
    </w:p>
  </w:endnote>
  <w:endnote w:type="continuationSeparator" w:id="0">
    <w:p w:rsidR="00BB1125" w:rsidRDefault="00BB1125" w:rsidP="00C868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43629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E1ADD" w:rsidRDefault="00EE1AD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13019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EE1ADD" w:rsidRDefault="00EE1AD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467347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C6FC8" w:rsidRDefault="008C6FC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13019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6F399A" w:rsidRDefault="006F399A" w:rsidP="006F399A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1125" w:rsidRDefault="00BB1125" w:rsidP="00C868AD">
      <w:pPr>
        <w:spacing w:after="0" w:line="240" w:lineRule="auto"/>
      </w:pPr>
      <w:r>
        <w:separator/>
      </w:r>
    </w:p>
  </w:footnote>
  <w:footnote w:type="continuationSeparator" w:id="0">
    <w:p w:rsidR="00BB1125" w:rsidRDefault="00BB1125" w:rsidP="00C868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1ADD" w:rsidRPr="00C868AD" w:rsidRDefault="00EE1ADD">
    <w:pPr>
      <w:pStyle w:val="Header"/>
      <w:rPr>
        <w:u w:val="single"/>
      </w:rPr>
    </w:pPr>
    <w:r>
      <w:rPr>
        <w:u w:val="single"/>
      </w:rPr>
      <w:t>Linear Relationships</w:t>
    </w:r>
    <w:r>
      <w:rPr>
        <w:u w:val="single"/>
      </w:rPr>
      <w:tab/>
      <w:t xml:space="preserve">Topic </w:t>
    </w:r>
    <w:r w:rsidRPr="00C868AD">
      <w:rPr>
        <w:u w:val="single"/>
      </w:rPr>
      <w:t>Test</w:t>
    </w:r>
    <w:r w:rsidRPr="00C868AD">
      <w:rPr>
        <w:u w:val="single"/>
      </w:rPr>
      <w:tab/>
    </w:r>
    <w:r w:rsidRPr="00C868AD">
      <w:rPr>
        <w:u w:val="single"/>
      </w:rPr>
      <w:tab/>
      <w:t>2013</w:t>
    </w:r>
    <w:r w:rsidRPr="00C868AD">
      <w:rPr>
        <w:u w:val="single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1ADD" w:rsidRDefault="00EE1ADD" w:rsidP="005C44C0">
    <w:pPr>
      <w:pStyle w:val="Header"/>
      <w:jc w:val="center"/>
      <w:rPr>
        <w:rFonts w:asciiTheme="majorHAnsi" w:hAnsiTheme="majorHAnsi"/>
        <w:i/>
        <w:sz w:val="52"/>
        <w:szCs w:val="52"/>
      </w:rPr>
    </w:pPr>
    <w:r w:rsidRPr="00C71E16">
      <w:rPr>
        <w:rFonts w:asciiTheme="majorHAnsi" w:hAnsiTheme="majorHAnsi"/>
        <w:i/>
        <w:sz w:val="52"/>
        <w:szCs w:val="52"/>
      </w:rPr>
      <w:t>High School</w:t>
    </w:r>
  </w:p>
  <w:p w:rsidR="00EE1ADD" w:rsidRPr="00C71E16" w:rsidRDefault="00EE1ADD" w:rsidP="00C71E16">
    <w:pPr>
      <w:pStyle w:val="Header"/>
      <w:jc w:val="center"/>
      <w:rPr>
        <w:rFonts w:asciiTheme="majorHAnsi" w:hAnsiTheme="majorHAnsi"/>
        <w:i/>
        <w:sz w:val="52"/>
        <w:szCs w:val="52"/>
      </w:rPr>
    </w:pPr>
    <w:r>
      <w:rPr>
        <w:rFonts w:asciiTheme="majorHAnsi" w:hAnsiTheme="majorHAnsi"/>
        <w:i/>
        <w:sz w:val="52"/>
        <w:szCs w:val="52"/>
      </w:rPr>
      <w:t>Mathematics Test 2013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5D23A2"/>
    <w:multiLevelType w:val="hybridMultilevel"/>
    <w:tmpl w:val="37EE2E0C"/>
    <w:lvl w:ilvl="0" w:tplc="064E5CE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E351E42"/>
    <w:multiLevelType w:val="hybridMultilevel"/>
    <w:tmpl w:val="EEB058A8"/>
    <w:lvl w:ilvl="0" w:tplc="9ED6181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2D38DB"/>
    <w:multiLevelType w:val="hybridMultilevel"/>
    <w:tmpl w:val="418A975C"/>
    <w:lvl w:ilvl="0" w:tplc="D28AAEA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D233904"/>
    <w:multiLevelType w:val="hybridMultilevel"/>
    <w:tmpl w:val="E6107258"/>
    <w:lvl w:ilvl="0" w:tplc="DA4880FC">
      <w:start w:val="3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B623A8C"/>
    <w:multiLevelType w:val="hybridMultilevel"/>
    <w:tmpl w:val="8CE46FC4"/>
    <w:lvl w:ilvl="0" w:tplc="727ED2A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"/>
  </w:num>
  <w:num w:numId="5">
    <w:abstractNumId w:val="6"/>
  </w:num>
  <w:num w:numId="6">
    <w:abstractNumId w:val="0"/>
  </w:num>
  <w:num w:numId="7">
    <w:abstractNumId w:val="10"/>
  </w:num>
  <w:num w:numId="8">
    <w:abstractNumId w:val="11"/>
  </w:num>
  <w:num w:numId="9">
    <w:abstractNumId w:val="3"/>
  </w:num>
  <w:num w:numId="10">
    <w:abstractNumId w:val="8"/>
  </w:num>
  <w:num w:numId="11">
    <w:abstractNumId w:val="7"/>
  </w:num>
  <w:num w:numId="12">
    <w:abstractNumId w:val="12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1451"/>
    <w:rsid w:val="000176AA"/>
    <w:rsid w:val="000566BE"/>
    <w:rsid w:val="00061451"/>
    <w:rsid w:val="000718A0"/>
    <w:rsid w:val="000B6FF0"/>
    <w:rsid w:val="000C4CAD"/>
    <w:rsid w:val="000F4193"/>
    <w:rsid w:val="00154F2E"/>
    <w:rsid w:val="0018287C"/>
    <w:rsid w:val="001A0B10"/>
    <w:rsid w:val="001A1541"/>
    <w:rsid w:val="001A69AC"/>
    <w:rsid w:val="001D51F7"/>
    <w:rsid w:val="00216295"/>
    <w:rsid w:val="00216994"/>
    <w:rsid w:val="00246314"/>
    <w:rsid w:val="00252790"/>
    <w:rsid w:val="002C0CE1"/>
    <w:rsid w:val="002C1F1F"/>
    <w:rsid w:val="002D7FB4"/>
    <w:rsid w:val="00325745"/>
    <w:rsid w:val="003852D3"/>
    <w:rsid w:val="00413DF5"/>
    <w:rsid w:val="00460B7C"/>
    <w:rsid w:val="004A64CB"/>
    <w:rsid w:val="004B22F6"/>
    <w:rsid w:val="004E1D1E"/>
    <w:rsid w:val="005C44C0"/>
    <w:rsid w:val="00617880"/>
    <w:rsid w:val="00641EA7"/>
    <w:rsid w:val="00667642"/>
    <w:rsid w:val="006718CF"/>
    <w:rsid w:val="006E56BE"/>
    <w:rsid w:val="006F399A"/>
    <w:rsid w:val="00736911"/>
    <w:rsid w:val="007403DD"/>
    <w:rsid w:val="007948CC"/>
    <w:rsid w:val="007D39B1"/>
    <w:rsid w:val="00845ACB"/>
    <w:rsid w:val="00853748"/>
    <w:rsid w:val="00876C4F"/>
    <w:rsid w:val="00895786"/>
    <w:rsid w:val="008B283E"/>
    <w:rsid w:val="008B7480"/>
    <w:rsid w:val="008C5118"/>
    <w:rsid w:val="008C68D7"/>
    <w:rsid w:val="008C6FC8"/>
    <w:rsid w:val="008F3E43"/>
    <w:rsid w:val="00904B68"/>
    <w:rsid w:val="00985B6B"/>
    <w:rsid w:val="009A5487"/>
    <w:rsid w:val="009D4CE2"/>
    <w:rsid w:val="00A23965"/>
    <w:rsid w:val="00A252B0"/>
    <w:rsid w:val="00A27C39"/>
    <w:rsid w:val="00A81533"/>
    <w:rsid w:val="00A824D7"/>
    <w:rsid w:val="00AB0C62"/>
    <w:rsid w:val="00AB0F49"/>
    <w:rsid w:val="00B0317F"/>
    <w:rsid w:val="00B26BD8"/>
    <w:rsid w:val="00B850EA"/>
    <w:rsid w:val="00BB1125"/>
    <w:rsid w:val="00C17E11"/>
    <w:rsid w:val="00C414F7"/>
    <w:rsid w:val="00C56E1E"/>
    <w:rsid w:val="00C7109C"/>
    <w:rsid w:val="00C71E16"/>
    <w:rsid w:val="00C868AD"/>
    <w:rsid w:val="00CA11C9"/>
    <w:rsid w:val="00D03A78"/>
    <w:rsid w:val="00D22105"/>
    <w:rsid w:val="00D667E2"/>
    <w:rsid w:val="00D95422"/>
    <w:rsid w:val="00DA3BBA"/>
    <w:rsid w:val="00E13019"/>
    <w:rsid w:val="00E40838"/>
    <w:rsid w:val="00E43D98"/>
    <w:rsid w:val="00EB1449"/>
    <w:rsid w:val="00EE1ADD"/>
    <w:rsid w:val="00F6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117" Type="http://schemas.openxmlformats.org/officeDocument/2006/relationships/image" Target="media/image46.png"/><Relationship Id="rId21" Type="http://schemas.openxmlformats.org/officeDocument/2006/relationships/image" Target="media/image7.wmf"/><Relationship Id="rId42" Type="http://schemas.openxmlformats.org/officeDocument/2006/relationships/header" Target="header1.xml"/><Relationship Id="rId47" Type="http://schemas.openxmlformats.org/officeDocument/2006/relationships/oleObject" Target="embeddings/oleObject19.bin"/><Relationship Id="rId63" Type="http://schemas.openxmlformats.org/officeDocument/2006/relationships/oleObject" Target="embeddings/oleObject28.bin"/><Relationship Id="rId68" Type="http://schemas.openxmlformats.org/officeDocument/2006/relationships/oleObject" Target="embeddings/oleObject32.bin"/><Relationship Id="rId84" Type="http://schemas.openxmlformats.org/officeDocument/2006/relationships/image" Target="media/image32.wmf"/><Relationship Id="rId89" Type="http://schemas.openxmlformats.org/officeDocument/2006/relationships/oleObject" Target="embeddings/oleObject43.bin"/><Relationship Id="rId112" Type="http://schemas.openxmlformats.org/officeDocument/2006/relationships/oleObject" Target="embeddings/oleObject56.bin"/><Relationship Id="rId133" Type="http://schemas.openxmlformats.org/officeDocument/2006/relationships/image" Target="media/image53.png"/><Relationship Id="rId138" Type="http://schemas.openxmlformats.org/officeDocument/2006/relationships/oleObject" Target="embeddings/oleObject72.bin"/><Relationship Id="rId16" Type="http://schemas.openxmlformats.org/officeDocument/2006/relationships/oleObject" Target="embeddings/oleObject4.bin"/><Relationship Id="rId107" Type="http://schemas.openxmlformats.org/officeDocument/2006/relationships/image" Target="media/image42.wmf"/><Relationship Id="rId11" Type="http://schemas.openxmlformats.org/officeDocument/2006/relationships/image" Target="media/image2.wmf"/><Relationship Id="rId32" Type="http://schemas.openxmlformats.org/officeDocument/2006/relationships/oleObject" Target="embeddings/oleObject13.bin"/><Relationship Id="rId37" Type="http://schemas.openxmlformats.org/officeDocument/2006/relationships/image" Target="media/image14.wmf"/><Relationship Id="rId53" Type="http://schemas.openxmlformats.org/officeDocument/2006/relationships/image" Target="media/image19.png"/><Relationship Id="rId58" Type="http://schemas.openxmlformats.org/officeDocument/2006/relationships/oleObject" Target="embeddings/oleObject25.bin"/><Relationship Id="rId74" Type="http://schemas.openxmlformats.org/officeDocument/2006/relationships/image" Target="media/image27.wmf"/><Relationship Id="rId79" Type="http://schemas.openxmlformats.org/officeDocument/2006/relationships/oleObject" Target="embeddings/oleObject38.bin"/><Relationship Id="rId102" Type="http://schemas.openxmlformats.org/officeDocument/2006/relationships/oleObject" Target="embeddings/oleObject50.bin"/><Relationship Id="rId123" Type="http://schemas.openxmlformats.org/officeDocument/2006/relationships/image" Target="media/image49.png"/><Relationship Id="rId128" Type="http://schemas.openxmlformats.org/officeDocument/2006/relationships/image" Target="media/image51.png"/><Relationship Id="rId5" Type="http://schemas.openxmlformats.org/officeDocument/2006/relationships/settings" Target="settings.xml"/><Relationship Id="rId90" Type="http://schemas.openxmlformats.org/officeDocument/2006/relationships/oleObject" Target="embeddings/oleObject44.bin"/><Relationship Id="rId95" Type="http://schemas.openxmlformats.org/officeDocument/2006/relationships/image" Target="media/image37.wmf"/><Relationship Id="rId22" Type="http://schemas.openxmlformats.org/officeDocument/2006/relationships/oleObject" Target="embeddings/oleObject7.bin"/><Relationship Id="rId27" Type="http://schemas.openxmlformats.org/officeDocument/2006/relationships/image" Target="media/image10.png"/><Relationship Id="rId43" Type="http://schemas.openxmlformats.org/officeDocument/2006/relationships/footer" Target="footer1.xml"/><Relationship Id="rId48" Type="http://schemas.openxmlformats.org/officeDocument/2006/relationships/image" Target="media/image17.png"/><Relationship Id="rId64" Type="http://schemas.openxmlformats.org/officeDocument/2006/relationships/oleObject" Target="embeddings/oleObject29.bin"/><Relationship Id="rId69" Type="http://schemas.openxmlformats.org/officeDocument/2006/relationships/oleObject" Target="embeddings/oleObject33.bin"/><Relationship Id="rId113" Type="http://schemas.openxmlformats.org/officeDocument/2006/relationships/oleObject" Target="embeddings/oleObject57.bin"/><Relationship Id="rId118" Type="http://schemas.openxmlformats.org/officeDocument/2006/relationships/oleObject" Target="embeddings/oleObject60.bin"/><Relationship Id="rId134" Type="http://schemas.openxmlformats.org/officeDocument/2006/relationships/oleObject" Target="embeddings/oleObject69.bin"/><Relationship Id="rId139" Type="http://schemas.openxmlformats.org/officeDocument/2006/relationships/image" Target="media/image55.png"/><Relationship Id="rId8" Type="http://schemas.openxmlformats.org/officeDocument/2006/relationships/endnotes" Target="endnotes.xml"/><Relationship Id="rId51" Type="http://schemas.openxmlformats.org/officeDocument/2006/relationships/oleObject" Target="embeddings/oleObject21.bin"/><Relationship Id="rId72" Type="http://schemas.openxmlformats.org/officeDocument/2006/relationships/image" Target="media/image26.wmf"/><Relationship Id="rId80" Type="http://schemas.openxmlformats.org/officeDocument/2006/relationships/image" Target="media/image30.wmf"/><Relationship Id="rId85" Type="http://schemas.openxmlformats.org/officeDocument/2006/relationships/oleObject" Target="embeddings/oleObject41.bin"/><Relationship Id="rId93" Type="http://schemas.openxmlformats.org/officeDocument/2006/relationships/image" Target="media/image36.wmf"/><Relationship Id="rId98" Type="http://schemas.openxmlformats.org/officeDocument/2006/relationships/oleObject" Target="embeddings/oleObject48.bin"/><Relationship Id="rId121" Type="http://schemas.openxmlformats.org/officeDocument/2006/relationships/image" Target="media/image48.png"/><Relationship Id="rId14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9.wmf"/><Relationship Id="rId33" Type="http://schemas.openxmlformats.org/officeDocument/2006/relationships/image" Target="media/image12.wmf"/><Relationship Id="rId38" Type="http://schemas.openxmlformats.org/officeDocument/2006/relationships/oleObject" Target="embeddings/oleObject16.bin"/><Relationship Id="rId46" Type="http://schemas.openxmlformats.org/officeDocument/2006/relationships/image" Target="media/image16.png"/><Relationship Id="rId59" Type="http://schemas.openxmlformats.org/officeDocument/2006/relationships/image" Target="media/image22.wmf"/><Relationship Id="rId67" Type="http://schemas.openxmlformats.org/officeDocument/2006/relationships/oleObject" Target="embeddings/oleObject31.bin"/><Relationship Id="rId103" Type="http://schemas.openxmlformats.org/officeDocument/2006/relationships/oleObject" Target="embeddings/oleObject51.bin"/><Relationship Id="rId108" Type="http://schemas.openxmlformats.org/officeDocument/2006/relationships/oleObject" Target="embeddings/oleObject54.bin"/><Relationship Id="rId116" Type="http://schemas.openxmlformats.org/officeDocument/2006/relationships/oleObject" Target="embeddings/oleObject59.bin"/><Relationship Id="rId124" Type="http://schemas.openxmlformats.org/officeDocument/2006/relationships/oleObject" Target="embeddings/oleObject63.bin"/><Relationship Id="rId129" Type="http://schemas.openxmlformats.org/officeDocument/2006/relationships/oleObject" Target="embeddings/oleObject66.bin"/><Relationship Id="rId137" Type="http://schemas.openxmlformats.org/officeDocument/2006/relationships/oleObject" Target="embeddings/oleObject71.bin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8.bin"/><Relationship Id="rId54" Type="http://schemas.openxmlformats.org/officeDocument/2006/relationships/oleObject" Target="embeddings/oleObject23.bin"/><Relationship Id="rId62" Type="http://schemas.openxmlformats.org/officeDocument/2006/relationships/image" Target="media/image23.png"/><Relationship Id="rId70" Type="http://schemas.openxmlformats.org/officeDocument/2006/relationships/image" Target="media/image25.wmf"/><Relationship Id="rId75" Type="http://schemas.openxmlformats.org/officeDocument/2006/relationships/oleObject" Target="embeddings/oleObject36.bin"/><Relationship Id="rId83" Type="http://schemas.openxmlformats.org/officeDocument/2006/relationships/oleObject" Target="embeddings/oleObject40.bin"/><Relationship Id="rId88" Type="http://schemas.openxmlformats.org/officeDocument/2006/relationships/image" Target="media/image34.wmf"/><Relationship Id="rId91" Type="http://schemas.openxmlformats.org/officeDocument/2006/relationships/image" Target="media/image35.wmf"/><Relationship Id="rId96" Type="http://schemas.openxmlformats.org/officeDocument/2006/relationships/oleObject" Target="embeddings/oleObject47.bin"/><Relationship Id="rId111" Type="http://schemas.openxmlformats.org/officeDocument/2006/relationships/image" Target="media/image44.png"/><Relationship Id="rId132" Type="http://schemas.openxmlformats.org/officeDocument/2006/relationships/oleObject" Target="embeddings/oleObject68.bin"/><Relationship Id="rId140" Type="http://schemas.openxmlformats.org/officeDocument/2006/relationships/oleObject" Target="embeddings/oleObject73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5.bin"/><Relationship Id="rId49" Type="http://schemas.openxmlformats.org/officeDocument/2006/relationships/oleObject" Target="embeddings/oleObject20.bin"/><Relationship Id="rId57" Type="http://schemas.openxmlformats.org/officeDocument/2006/relationships/image" Target="media/image21.png"/><Relationship Id="rId106" Type="http://schemas.openxmlformats.org/officeDocument/2006/relationships/oleObject" Target="embeddings/oleObject53.bin"/><Relationship Id="rId114" Type="http://schemas.openxmlformats.org/officeDocument/2006/relationships/image" Target="media/image45.png"/><Relationship Id="rId119" Type="http://schemas.openxmlformats.org/officeDocument/2006/relationships/image" Target="media/image47.png"/><Relationship Id="rId127" Type="http://schemas.openxmlformats.org/officeDocument/2006/relationships/oleObject" Target="embeddings/oleObject65.bin"/><Relationship Id="rId10" Type="http://schemas.openxmlformats.org/officeDocument/2006/relationships/oleObject" Target="embeddings/oleObject1.bin"/><Relationship Id="rId31" Type="http://schemas.openxmlformats.org/officeDocument/2006/relationships/image" Target="media/image11.wmf"/><Relationship Id="rId44" Type="http://schemas.openxmlformats.org/officeDocument/2006/relationships/header" Target="header2.xml"/><Relationship Id="rId52" Type="http://schemas.openxmlformats.org/officeDocument/2006/relationships/oleObject" Target="embeddings/oleObject22.bin"/><Relationship Id="rId60" Type="http://schemas.openxmlformats.org/officeDocument/2006/relationships/oleObject" Target="embeddings/oleObject26.bin"/><Relationship Id="rId65" Type="http://schemas.openxmlformats.org/officeDocument/2006/relationships/oleObject" Target="embeddings/oleObject30.bin"/><Relationship Id="rId73" Type="http://schemas.openxmlformats.org/officeDocument/2006/relationships/oleObject" Target="embeddings/oleObject35.bin"/><Relationship Id="rId78" Type="http://schemas.openxmlformats.org/officeDocument/2006/relationships/image" Target="media/image29.png"/><Relationship Id="rId81" Type="http://schemas.openxmlformats.org/officeDocument/2006/relationships/oleObject" Target="embeddings/oleObject39.bin"/><Relationship Id="rId86" Type="http://schemas.openxmlformats.org/officeDocument/2006/relationships/image" Target="media/image33.png"/><Relationship Id="rId94" Type="http://schemas.openxmlformats.org/officeDocument/2006/relationships/oleObject" Target="embeddings/oleObject46.bin"/><Relationship Id="rId99" Type="http://schemas.openxmlformats.org/officeDocument/2006/relationships/image" Target="media/image39.png"/><Relationship Id="rId101" Type="http://schemas.openxmlformats.org/officeDocument/2006/relationships/image" Target="media/image40.wmf"/><Relationship Id="rId122" Type="http://schemas.openxmlformats.org/officeDocument/2006/relationships/oleObject" Target="embeddings/oleObject62.bin"/><Relationship Id="rId130" Type="http://schemas.openxmlformats.org/officeDocument/2006/relationships/image" Target="media/image52.png"/><Relationship Id="rId135" Type="http://schemas.openxmlformats.org/officeDocument/2006/relationships/image" Target="media/image54.w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7.bin"/><Relationship Id="rId109" Type="http://schemas.openxmlformats.org/officeDocument/2006/relationships/image" Target="media/image43.png"/><Relationship Id="rId34" Type="http://schemas.openxmlformats.org/officeDocument/2006/relationships/oleObject" Target="embeddings/oleObject14.bin"/><Relationship Id="rId50" Type="http://schemas.openxmlformats.org/officeDocument/2006/relationships/image" Target="media/image18.png"/><Relationship Id="rId55" Type="http://schemas.openxmlformats.org/officeDocument/2006/relationships/image" Target="media/image20.png"/><Relationship Id="rId76" Type="http://schemas.openxmlformats.org/officeDocument/2006/relationships/image" Target="media/image28.wmf"/><Relationship Id="rId97" Type="http://schemas.openxmlformats.org/officeDocument/2006/relationships/image" Target="media/image38.wmf"/><Relationship Id="rId104" Type="http://schemas.openxmlformats.org/officeDocument/2006/relationships/image" Target="media/image41.wmf"/><Relationship Id="rId120" Type="http://schemas.openxmlformats.org/officeDocument/2006/relationships/oleObject" Target="embeddings/oleObject61.bin"/><Relationship Id="rId125" Type="http://schemas.openxmlformats.org/officeDocument/2006/relationships/oleObject" Target="embeddings/oleObject64.bin"/><Relationship Id="rId141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oleObject" Target="embeddings/oleObject34.bin"/><Relationship Id="rId92" Type="http://schemas.openxmlformats.org/officeDocument/2006/relationships/oleObject" Target="embeddings/oleObject45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oleObject" Target="embeddings/oleObject8.bin"/><Relationship Id="rId40" Type="http://schemas.openxmlformats.org/officeDocument/2006/relationships/image" Target="media/image15.wmf"/><Relationship Id="rId45" Type="http://schemas.openxmlformats.org/officeDocument/2006/relationships/footer" Target="footer2.xml"/><Relationship Id="rId66" Type="http://schemas.openxmlformats.org/officeDocument/2006/relationships/image" Target="media/image24.wmf"/><Relationship Id="rId87" Type="http://schemas.openxmlformats.org/officeDocument/2006/relationships/oleObject" Target="embeddings/oleObject42.bin"/><Relationship Id="rId110" Type="http://schemas.openxmlformats.org/officeDocument/2006/relationships/oleObject" Target="embeddings/oleObject55.bin"/><Relationship Id="rId115" Type="http://schemas.openxmlformats.org/officeDocument/2006/relationships/oleObject" Target="embeddings/oleObject58.bin"/><Relationship Id="rId131" Type="http://schemas.openxmlformats.org/officeDocument/2006/relationships/oleObject" Target="embeddings/oleObject67.bin"/><Relationship Id="rId136" Type="http://schemas.openxmlformats.org/officeDocument/2006/relationships/oleObject" Target="embeddings/oleObject70.bin"/><Relationship Id="rId61" Type="http://schemas.openxmlformats.org/officeDocument/2006/relationships/oleObject" Target="embeddings/oleObject27.bin"/><Relationship Id="rId82" Type="http://schemas.openxmlformats.org/officeDocument/2006/relationships/image" Target="media/image31.wmf"/><Relationship Id="rId19" Type="http://schemas.openxmlformats.org/officeDocument/2006/relationships/image" Target="media/image6.png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3.wmf"/><Relationship Id="rId56" Type="http://schemas.openxmlformats.org/officeDocument/2006/relationships/oleObject" Target="embeddings/oleObject24.bin"/><Relationship Id="rId77" Type="http://schemas.openxmlformats.org/officeDocument/2006/relationships/oleObject" Target="embeddings/oleObject37.bin"/><Relationship Id="rId100" Type="http://schemas.openxmlformats.org/officeDocument/2006/relationships/oleObject" Target="embeddings/oleObject49.bin"/><Relationship Id="rId105" Type="http://schemas.openxmlformats.org/officeDocument/2006/relationships/oleObject" Target="embeddings/oleObject52.bin"/><Relationship Id="rId126" Type="http://schemas.openxmlformats.org/officeDocument/2006/relationships/image" Target="media/image50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Garrys%20data\BACKUP\WME%20Pty%20Ltd\Assessment%20Bank%202013\Year%207%208%20TT%20Template%2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F41D07-F52A-424A-82F6-2089500F4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TT Template 1.dotx</Template>
  <TotalTime>1</TotalTime>
  <Pages>13</Pages>
  <Words>1375</Words>
  <Characters>7844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Linear Relationships</vt:lpstr>
    </vt:vector>
  </TitlesOfParts>
  <Company>Toshiba</Company>
  <LinksUpToDate>false</LinksUpToDate>
  <CharactersWithSpaces>9201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Linear Relationships</dc:title>
  <dc:creator>Garry</dc:creator>
  <cp:lastModifiedBy>Garry</cp:lastModifiedBy>
  <cp:revision>3</cp:revision>
  <dcterms:created xsi:type="dcterms:W3CDTF">2013-01-29T02:34:00Z</dcterms:created>
  <dcterms:modified xsi:type="dcterms:W3CDTF">2013-03-27T10:52:00Z</dcterms:modified>
</cp:coreProperties>
</file>