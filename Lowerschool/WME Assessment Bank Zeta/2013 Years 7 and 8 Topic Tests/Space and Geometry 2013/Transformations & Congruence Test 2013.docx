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D47DD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ED47D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ED47DD" w:rsidP="00ED47D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4676" w:type="dxa"/>
            <w:vAlign w:val="center"/>
          </w:tcPr>
          <w:p w:rsidR="001D51F7" w:rsidRPr="005C44C0" w:rsidRDefault="00ED47DD" w:rsidP="00ED47DD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Transformations &amp; Congruence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FE1B72" w:rsidP="00FE1B72">
            <w:pPr>
              <w:pStyle w:val="ListParagraph"/>
              <w:numPr>
                <w:ilvl w:val="0"/>
                <w:numId w:val="7"/>
              </w:numPr>
              <w:ind w:left="460" w:hanging="284"/>
              <w:rPr>
                <w:rFonts w:ascii="Times New Roman" w:hAnsi="Times New Roman"/>
                <w:sz w:val="16"/>
                <w:szCs w:val="16"/>
              </w:rPr>
            </w:pPr>
            <w:r w:rsidRPr="00200929">
              <w:rPr>
                <w:rFonts w:ascii="Times New Roman" w:hAnsi="Times New Roman"/>
                <w:sz w:val="16"/>
                <w:szCs w:val="16"/>
              </w:rPr>
              <w:t>Describe translations, reflections in an axis, and rotations of multiples of 90° on the Cartesian plane using coordinates. Identify line and rotational symmetries (ACMMG181)</w:t>
            </w:r>
          </w:p>
          <w:p w:rsidR="00FE1B72" w:rsidRDefault="00FE1B72" w:rsidP="00FE1B72">
            <w:pPr>
              <w:pStyle w:val="ListParagraph"/>
              <w:numPr>
                <w:ilvl w:val="0"/>
                <w:numId w:val="7"/>
              </w:numPr>
              <w:ind w:left="460" w:hanging="284"/>
              <w:rPr>
                <w:rFonts w:ascii="Times New Roman" w:hAnsi="Times New Roman"/>
                <w:sz w:val="16"/>
                <w:szCs w:val="16"/>
              </w:rPr>
            </w:pPr>
            <w:r w:rsidRPr="00FE1B72">
              <w:rPr>
                <w:rFonts w:ascii="Times New Roman" w:hAnsi="Times New Roman"/>
                <w:sz w:val="16"/>
                <w:szCs w:val="16"/>
              </w:rPr>
              <w:t>Define congruence of plane shapes using transformations (ACMMG200)</w:t>
            </w:r>
          </w:p>
          <w:p w:rsidR="00FE1B72" w:rsidRDefault="00FE1B72" w:rsidP="00FE1B72">
            <w:pPr>
              <w:pStyle w:val="ListParagraph"/>
              <w:numPr>
                <w:ilvl w:val="0"/>
                <w:numId w:val="7"/>
              </w:numPr>
              <w:ind w:left="460" w:hanging="284"/>
              <w:rPr>
                <w:rFonts w:ascii="Times New Roman" w:hAnsi="Times New Roman"/>
                <w:sz w:val="16"/>
                <w:szCs w:val="16"/>
              </w:rPr>
            </w:pPr>
            <w:r w:rsidRPr="00FE1B72">
              <w:rPr>
                <w:rFonts w:ascii="Times New Roman" w:hAnsi="Times New Roman"/>
                <w:sz w:val="16"/>
                <w:szCs w:val="16"/>
              </w:rPr>
              <w:t>Develop the conditions for congruence of triangles (ACMMG201)</w:t>
            </w:r>
          </w:p>
          <w:p w:rsidR="00FE1B72" w:rsidRPr="00C56E1E" w:rsidRDefault="00FE1B72" w:rsidP="00FE1B72">
            <w:pPr>
              <w:pStyle w:val="ListParagraph"/>
              <w:numPr>
                <w:ilvl w:val="0"/>
                <w:numId w:val="7"/>
              </w:numPr>
              <w:ind w:left="460" w:hanging="284"/>
              <w:rPr>
                <w:rFonts w:ascii="Times New Roman" w:hAnsi="Times New Roman"/>
                <w:sz w:val="16"/>
                <w:szCs w:val="16"/>
              </w:rPr>
            </w:pPr>
            <w:r w:rsidRPr="00FE1B72">
              <w:rPr>
                <w:rFonts w:ascii="Times New Roman" w:hAnsi="Times New Roman"/>
                <w:sz w:val="16"/>
                <w:szCs w:val="16"/>
              </w:rPr>
              <w:t>Establish properties of quadrilaterals using congruent triangles and angle properties, and solve related numerical problems using reasoning (ACMMG202)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73AA4" w:rsidRDefault="00B93D47" w:rsidP="00B73AA4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338F7C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04.4pt;margin-top:6.75pt;width:242.25pt;height:121.35pt;z-index:251656192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423503840" r:id="rId10"/>
              </w:pict>
            </w:r>
            <w:r w:rsidR="00B73AA4" w:rsidRPr="00526F13">
              <w:rPr>
                <w:rFonts w:ascii="Times New Roman" w:hAnsi="Times New Roman"/>
                <w:sz w:val="24"/>
                <w:szCs w:val="24"/>
              </w:rPr>
              <w:t xml:space="preserve">The figure </w:t>
            </w:r>
            <w:r w:rsidR="00B73AA4" w:rsidRPr="00526F13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could be transformed to the figure  </w:t>
            </w:r>
            <w:r w:rsidR="00B73AA4" w:rsidRPr="00DB56E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9" w:dyaOrig="300" w14:anchorId="6472FD70">
                <v:shape id="_x0000_i1025" type="#_x0000_t75" style="width:51.35pt;height:14.95pt" o:ole="">
                  <v:imagedata r:id="rId11" o:title=""/>
                </v:shape>
                <o:OLEObject Type="Embed" ProgID="FXE300.Equation" ShapeID="_x0000_i1025" DrawAspect="Content" ObjectID="_1423503814" r:id="rId12"/>
              </w:objec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 by:</w:t>
            </w:r>
          </w:p>
          <w:p w:rsidR="00B73AA4" w:rsidRPr="00526F13" w:rsidRDefault="00B73AA4" w:rsidP="004C7375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93D47" w:rsidP="004C7375">
            <w:pPr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B85BB65">
                <v:group id="_x0000_s1027" style="position:absolute;margin-left:3pt;margin-top:3.4pt;width:13.5pt;height:69pt;z-index:251657216" coordorigin="3420,8403" coordsize="270,1380">
                  <v:roundrect id="_x0000_s1028" style="position:absolute;left:3420;top:8403;width:270;height:180" arcsize="10923f" strokeweight="1pt"/>
                  <v:roundrect id="_x0000_s1029" style="position:absolute;left:3420;top:8778;width:270;height:180" arcsize="10923f" strokeweight="1pt"/>
                  <v:roundrect id="_x0000_s1030" style="position:absolute;left:3420;top:9180;width:270;height:180" arcsize="10923f" strokeweight="1pt"/>
                  <v:roundrect id="_x0000_s1031" style="position:absolute;left:3420;top:9603;width:270;height:180" arcsize="10923f" strokeweight="1pt"/>
                </v:group>
              </w:pic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       Rotation through 180</w:t>
            </w:r>
            <w:r w:rsidR="00B73AA4"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B73AA4"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4C7375" w:rsidRPr="004C7375" w:rsidRDefault="004C7375" w:rsidP="004C7375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B73AA4" w:rsidRDefault="00B73AA4" w:rsidP="004C73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Reflection.</w:t>
            </w:r>
          </w:p>
          <w:p w:rsidR="004C7375" w:rsidRPr="004C7375" w:rsidRDefault="004C7375" w:rsidP="004C7375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B73AA4" w:rsidRDefault="00B73AA4" w:rsidP="004C73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Translation.</w:t>
            </w:r>
          </w:p>
          <w:p w:rsidR="004C7375" w:rsidRPr="004C7375" w:rsidRDefault="004C7375" w:rsidP="004C7375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B73AA4" w:rsidRPr="00526F13" w:rsidRDefault="00B73AA4" w:rsidP="004C73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Rotation through 90</w:t>
            </w:r>
            <w:r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3AA4" w:rsidRPr="00526F13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geometric ins</w:t>
            </w:r>
            <w:r w:rsidR="004C7375">
              <w:rPr>
                <w:rFonts w:ascii="Times New Roman" w:hAnsi="Times New Roman"/>
                <w:sz w:val="24"/>
                <w:szCs w:val="24"/>
              </w:rPr>
              <w:t>truments to draw the image when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C7375">
              <w:rPr>
                <w:rFonts w:ascii="Times New Roman" w:hAnsi="Times New Roman"/>
                <w:i/>
                <w:sz w:val="24"/>
                <w:szCs w:val="24"/>
              </w:rPr>
              <w:t>EFGH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reflected in the line </w:t>
            </w:r>
            <w:r w:rsidRPr="00E94D09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3AA4" w:rsidRDefault="00B93D47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0648B144">
                <v:shape id="_x0000_s1039" type="#_x0000_t75" style="position:absolute;margin-left:101.65pt;margin-top:4.1pt;width:235.65pt;height:193.05pt;z-index:251661312">
                  <v:imagedata r:id="rId13" o:title=""/>
                </v:shape>
                <o:OLEObject Type="Embed" ProgID="FXDraw3.Document" ShapeID="_x0000_s1039" DrawAspect="Content" ObjectID="_1423503841" r:id="rId14"/>
              </w:pic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75" w:rsidRDefault="004C7375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75" w:rsidRDefault="004C7375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75" w:rsidRDefault="004C7375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C7375" w:rsidRPr="00526F13" w:rsidRDefault="004C7375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Use geometric instruments to draw the image after </w:t>
            </w:r>
            <w:r w:rsidR="004C7375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C310BE">
              <w:rPr>
                <w:rFonts w:ascii="Times New Roman" w:hAnsi="Times New Roman"/>
                <w:sz w:val="24"/>
                <w:szCs w:val="24"/>
              </w:rPr>
              <w:t xml:space="preserve"> is rotated through 9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3A6E2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 clockwise direction about </w:t>
            </w:r>
            <w:r w:rsidR="004C7375">
              <w:rPr>
                <w:rFonts w:ascii="Times New Roman" w:hAnsi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3AA4" w:rsidRDefault="00B93D47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CC5D815">
                <v:shape id="_x0000_s1046" type="#_x0000_t75" style="position:absolute;margin-left:50.45pt;margin-top:4.45pt;width:216.45pt;height:191.2pt;z-index:251664384;mso-position-horizontal:absolute">
                  <v:imagedata r:id="rId15" o:title=""/>
                  <o:lock v:ext="edit" aspectratio="f"/>
                </v:shape>
                <o:OLEObject Type="Embed" ProgID="FXDraw3.Document" ShapeID="_x0000_s1046" DrawAspect="Content" ObjectID="_1423503842" r:id="rId16"/>
              </w:pic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Pr="00526F13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93D47" w:rsidP="00B73AA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70906A7">
                <v:shape id="_x0000_s1053" type="#_x0000_t75" style="position:absolute;margin-left:228.3pt;margin-top:-.6pt;width:218.15pt;height:208.55pt;z-index:251667456;mso-position-horizontal-relative:text;mso-position-vertical-relative:text">
                  <v:imagedata r:id="rId17" o:title=""/>
                  <o:lock v:ext="edit" aspectratio="f"/>
                </v:shape>
                <o:OLEObject Type="Embed" ProgID="FXDraw3.Document" ShapeID="_x0000_s1053" DrawAspect="Content" ObjectID="_1423503843" r:id="rId18"/>
              </w:pic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Sketch the position of triangle </w:t>
            </w:r>
            <w:r w:rsidR="00B73AA4" w:rsidRPr="000F2244">
              <w:rPr>
                <w:rFonts w:ascii="Times New Roman" w:hAnsi="Times New Roman"/>
                <w:i/>
                <w:sz w:val="24"/>
                <w:szCs w:val="24"/>
              </w:rPr>
              <w:t>EFG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after it is reflected in the line </w:t>
            </w:r>
            <w:r w:rsidR="00B73AA4" w:rsidRPr="000F2244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Pr="00526F13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93D47" w:rsidP="00B73AA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BC47A0F">
                <v:shape id="_x0000_s1055" type="#_x0000_t75" style="position:absolute;margin-left:122.2pt;margin-top:33.65pt;width:197.35pt;height:194.65pt;z-index:251669504;mso-position-horizontal-relative:text;mso-position-vertical-relative:text">
                  <v:imagedata r:id="rId19" o:title=""/>
                </v:shape>
                <o:OLEObject Type="Embed" ProgID="FXDraw3.Document" ShapeID="_x0000_s1055" DrawAspect="Content" ObjectID="_1423503844" r:id="rId20"/>
              </w:pict>
            </w:r>
            <w:r w:rsidR="00AF7225">
              <w:rPr>
                <w:rFonts w:ascii="Times New Roman" w:hAnsi="Times New Roman"/>
                <w:sz w:val="24"/>
                <w:szCs w:val="24"/>
              </w:rPr>
              <w:t>Sketch the position of quadrilateral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73AA4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 w:rsidR="00AF7225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after it i</w:t>
            </w:r>
            <w:r w:rsidR="00AF7225">
              <w:rPr>
                <w:rFonts w:ascii="Times New Roman" w:hAnsi="Times New Roman"/>
                <w:sz w:val="24"/>
                <w:szCs w:val="24"/>
              </w:rPr>
              <w:t xml:space="preserve">s translated </w:t>
            </w:r>
            <w:r w:rsidR="00C730B6">
              <w:rPr>
                <w:rFonts w:ascii="Times New Roman" w:hAnsi="Times New Roman"/>
                <w:sz w:val="24"/>
                <w:szCs w:val="24"/>
              </w:rPr>
              <w:t>12 units to the right and 10</w:t>
            </w:r>
            <w:r w:rsidR="00AF7225">
              <w:rPr>
                <w:rFonts w:ascii="Times New Roman" w:hAnsi="Times New Roman"/>
                <w:sz w:val="24"/>
                <w:szCs w:val="24"/>
              </w:rPr>
              <w:t xml:space="preserve"> units down</w:t>
            </w:r>
            <w:r w:rsidR="00B73AA4">
              <w:rPr>
                <w:rFonts w:ascii="Times New Roman" w:hAnsi="Times New Roman"/>
                <w:sz w:val="24"/>
                <w:szCs w:val="24"/>
              </w:rPr>
              <w:t>ward.</w:t>
            </w: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Pr="00526F13" w:rsidRDefault="00B73AA4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93D47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3ADA0EF1">
                <v:shape id="_x0000_s1113" type="#_x0000_t75" style="position:absolute;margin-left:234.95pt;margin-top:-1.5pt;width:151.85pt;height:160.95pt;z-index:251677696;mso-position-horizontal-relative:text;mso-position-vertical-relative:text">
                  <v:imagedata r:id="rId21" o:title=""/>
                </v:shape>
                <o:OLEObject Type="Embed" ProgID="FXDraw3.Document" ShapeID="_x0000_s1113" DrawAspect="Content" ObjectID="_1423503845" r:id="rId22"/>
              </w:pict>
            </w:r>
            <w:r w:rsidR="00B73AA4">
              <w:rPr>
                <w:rFonts w:ascii="Times New Roman" w:hAnsi="Times New Roman"/>
                <w:sz w:val="24"/>
                <w:szCs w:val="24"/>
              </w:rPr>
              <w:t>Figure A is transformed to Figure B by which transformation?</w:t>
            </w:r>
          </w:p>
          <w:p w:rsidR="00B73AA4" w:rsidRDefault="00B73AA4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93D47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5A7C072B">
                <v:group id="_x0000_s1108" style="position:absolute;margin-left:2.25pt;margin-top:2.3pt;width:13.5pt;height:69pt;z-index:251676672" coordorigin="3420,8403" coordsize="270,1380">
                  <v:roundrect id="_x0000_s1109" style="position:absolute;left:3420;top:8403;width:270;height:180" arcsize="10923f"/>
                  <v:roundrect id="_x0000_s1110" style="position:absolute;left:3420;top:8778;width:270;height:180" arcsize="10923f"/>
                  <v:roundrect id="_x0000_s1111" style="position:absolute;left:3420;top:9180;width:270;height:180" arcsize="10923f"/>
                  <v:roundrect id="_x0000_s1112" style="position:absolute;left:3420;top:9603;width:270;height:180" arcsize="10923f"/>
                </v:group>
              </w:pic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       Anticlockwise rotation through 270</w:t>
            </w:r>
            <w:r w:rsidR="00B73AA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B73AA4"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B73AA4" w:rsidRDefault="00B73AA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Anticlockwise rotation through 90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B73AA4" w:rsidRDefault="00B73AA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Clockwise rotation through 180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B73AA4" w:rsidRDefault="00B73AA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Clockwise rotation through 90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93D47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15286F75">
                <v:shape id="_x0000_s1114" type="#_x0000_t75" style="position:absolute;margin-left:140.35pt;margin-top:47.9pt;width:258.1pt;height:152pt;z-index:251678720;mso-position-horizontal:absolute;mso-position-horizontal-relative:text;mso-position-vertical-relative:text">
                  <v:imagedata r:id="rId23" o:title="" cropbottom="10901f"/>
                </v:shape>
                <o:OLEObject Type="Embed" ProgID="FXDraw3.Document" ShapeID="_x0000_s1114" DrawAspect="Content" ObjectID="_1423503846" r:id="rId24"/>
              </w:pic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Use geometric instruments to draw the image after </w:t>
            </w:r>
            <w:r w:rsidR="00B73AA4">
              <w:rPr>
                <w:rFonts w:ascii="Times New Roman" w:hAnsi="Times New Roman"/>
                <w:i/>
                <w:sz w:val="24"/>
                <w:szCs w:val="24"/>
              </w:rPr>
              <w:t>KLMN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when it is translated in the distance and direction of the arrow.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Use geometric instruments to draw the image after </w:t>
            </w:r>
            <w:proofErr w:type="gramStart"/>
            <w:r w:rsidR="00556997">
              <w:rPr>
                <w:rFonts w:ascii="Times New Roman" w:hAnsi="Times New Roman"/>
                <w:i/>
                <w:sz w:val="24"/>
                <w:szCs w:val="24"/>
              </w:rPr>
              <w:t>HIJK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556997">
              <w:rPr>
                <w:rFonts w:ascii="Times New Roman" w:hAnsi="Times New Roman"/>
                <w:sz w:val="24"/>
                <w:szCs w:val="24"/>
              </w:rPr>
              <w:t xml:space="preserve"> is</w:t>
            </w:r>
            <w:proofErr w:type="gramEnd"/>
            <w:r w:rsidR="00556997">
              <w:rPr>
                <w:rFonts w:ascii="Times New Roman" w:hAnsi="Times New Roman"/>
                <w:sz w:val="24"/>
                <w:szCs w:val="24"/>
              </w:rPr>
              <w:t xml:space="preserve"> rotated through 18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 clockwise direction about </w:t>
            </w:r>
            <w:r w:rsidR="00556997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3AA4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0FEDFD09">
                <v:shape id="_x0000_s1121" type="#_x0000_t75" style="position:absolute;margin-left:90.55pt;margin-top:11.15pt;width:216.45pt;height:192.6pt;z-index:251681792">
                  <v:imagedata r:id="rId25" o:title=""/>
                </v:shape>
                <o:OLEObject Type="Embed" ProgID="FXDraw3.Document" ShapeID="_x0000_s1121" DrawAspect="Content" ObjectID="_1423503847" r:id="rId26"/>
              </w:pic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55699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geometric instruments to complete the figure below so that it has the line AB as an axis of symmetry.</w:t>
            </w:r>
          </w:p>
          <w:p w:rsidR="00556997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01" type="#_x0000_t75" style="position:absolute;margin-left:137.25pt;margin-top:8.55pt;width:209.35pt;height:184.55pt;z-index:251742208;mso-position-horizontal-relative:text;mso-position-vertical-relative:text">
                  <v:imagedata r:id="rId27" o:title=""/>
                </v:shape>
                <o:OLEObject Type="Embed" ProgID="FXDraw3.Document" ShapeID="_x0000_s1401" DrawAspect="Content" ObjectID="_1423503848" r:id="rId28"/>
              </w:pict>
            </w: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997" w:rsidRDefault="0055699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B93D47" w:rsidP="00D12301">
            <w:pPr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03" type="#_x0000_t75" style="position:absolute;margin-left:199.6pt;margin-top:20.95pt;width:245.3pt;height:221.5pt;z-index:251743232;mso-position-horizontal-relative:text;mso-position-vertical-relative:text">
                  <v:imagedata r:id="rId29" o:title=""/>
                  <w10:wrap type="square"/>
                </v:shape>
                <o:OLEObject Type="Embed" ProgID="FXDraw3.Document" ShapeID="_x0000_s1403" DrawAspect="Content" ObjectID="_1423503849" r:id="rId30"/>
              </w:pict>
            </w:r>
            <w:r w:rsidR="00D12301">
              <w:rPr>
                <w:rFonts w:ascii="Times New Roman" w:hAnsi="Times New Roman"/>
                <w:sz w:val="24"/>
                <w:szCs w:val="24"/>
              </w:rPr>
              <w:t>Reflection in which line would transform</w:t>
            </w:r>
            <w:r w:rsidR="00F1525D">
              <w:rPr>
                <w:rFonts w:ascii="Times New Roman" w:hAnsi="Times New Roman"/>
                <w:sz w:val="24"/>
                <w:szCs w:val="24"/>
              </w:rPr>
              <w:t xml:space="preserve"> Figure A</w:t>
            </w:r>
            <w:r w:rsidR="00D123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1525D">
              <w:rPr>
                <w:rFonts w:ascii="Times New Roman" w:hAnsi="Times New Roman"/>
                <w:sz w:val="24"/>
                <w:szCs w:val="24"/>
              </w:rPr>
              <w:t>to Figure B?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12301" w:rsidRPr="00D12301" w:rsidRDefault="00D12301" w:rsidP="00D123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12301" w:rsidRPr="00D12301" w:rsidRDefault="00D12301" w:rsidP="00D12301">
            <w:pPr>
              <w:rPr>
                <w:rFonts w:ascii="Times New Roman" w:hAnsi="Times New Roman"/>
                <w:sz w:val="24"/>
                <w:szCs w:val="24"/>
              </w:rPr>
            </w:pPr>
            <w:r w:rsidRPr="00D12301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39A98CF8" wp14:editId="3891DD16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" o:spid="_x0000_s1026" style="position:absolute;margin-left:18.8pt;margin-top:.9pt;width:13.5pt;height:74.4pt;z-index:2517452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1230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in Line 1.</w:t>
            </w:r>
          </w:p>
          <w:p w:rsidR="00D12301" w:rsidRPr="00D12301" w:rsidRDefault="00D12301" w:rsidP="00D123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12301" w:rsidRPr="00D12301" w:rsidRDefault="00D12301" w:rsidP="00D1230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12301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in Line 2.</w:t>
            </w:r>
            <w:r w:rsidRPr="00D1230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12301" w:rsidRPr="00D12301" w:rsidRDefault="00D12301" w:rsidP="00D123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12301" w:rsidRPr="00D12301" w:rsidRDefault="00D12301" w:rsidP="00D12301">
            <w:pPr>
              <w:rPr>
                <w:rFonts w:ascii="Times New Roman" w:hAnsi="Times New Roman"/>
                <w:sz w:val="24"/>
                <w:szCs w:val="24"/>
              </w:rPr>
            </w:pPr>
            <w:r w:rsidRPr="00D1230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in Line 3.</w:t>
            </w:r>
          </w:p>
          <w:p w:rsidR="00D12301" w:rsidRPr="00D12301" w:rsidRDefault="00D12301" w:rsidP="00D123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12301" w:rsidRPr="00D12301" w:rsidRDefault="00D12301" w:rsidP="00D12301">
            <w:pPr>
              <w:rPr>
                <w:rFonts w:ascii="Times New Roman" w:hAnsi="Times New Roman"/>
                <w:sz w:val="24"/>
                <w:szCs w:val="24"/>
              </w:rPr>
            </w:pPr>
            <w:r w:rsidRPr="00D12301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in Line 4.</w:t>
            </w:r>
          </w:p>
          <w:p w:rsidR="00D12301" w:rsidRPr="00D12301" w:rsidRDefault="00D12301" w:rsidP="00D12301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1525D" w:rsidRDefault="00F1525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AA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73AA4" w:rsidRPr="001B3341" w:rsidRDefault="00B73AA4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3AA4" w:rsidRDefault="00E91A3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two irregular hex</w:t>
            </w:r>
            <w:r w:rsidR="00B73AA4">
              <w:rPr>
                <w:rFonts w:ascii="Times New Roman" w:hAnsi="Times New Roman"/>
                <w:sz w:val="24"/>
                <w:szCs w:val="24"/>
              </w:rPr>
              <w:t>agons are congruent.</w:t>
            </w:r>
          </w:p>
          <w:p w:rsidR="00B73AA4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1C3FED9F">
                <v:shape id="_x0000_s1137" type="#_x0000_t75" style="position:absolute;margin-left:226.35pt;margin-top:11.8pt;width:215pt;height:102.8pt;z-index:251689984;mso-position-horizontal-relative:text;mso-position-vertical-relative:text">
                  <v:imagedata r:id="rId31" o:title=""/>
                </v:shape>
                <o:OLEObject Type="Embed" ProgID="FXDraw3.Document" ShapeID="_x0000_s1137" DrawAspect="Content" ObjectID="_1423503850" r:id="rId32"/>
              </w:pict>
            </w:r>
          </w:p>
          <w:p w:rsidR="00B73AA4" w:rsidRDefault="00B73AA4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following statements.</w:t>
            </w:r>
          </w:p>
          <w:p w:rsidR="00B73AA4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5B8BA661">
                <v:rect id="_x0000_s1138" style="position:absolute;margin-left:155.25pt;margin-top:9.35pt;width:27.75pt;height:17.25pt;z-index:251691008"/>
              </w:pict>
            </w:r>
          </w:p>
          <w:p w:rsidR="00B73AA4" w:rsidRDefault="00E91A3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Side EF</w:t>
            </w:r>
            <w:r w:rsidR="00B73AA4">
              <w:rPr>
                <w:rFonts w:ascii="Times New Roman" w:hAnsi="Times New Roman"/>
                <w:sz w:val="28"/>
                <w:szCs w:val="28"/>
              </w:rPr>
              <w:t xml:space="preserve"> matches with side          .</w:t>
            </w:r>
          </w:p>
          <w:p w:rsidR="00B73AA4" w:rsidRDefault="00B93D47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Theme="minorHAnsi" w:hAnsiTheme="minorHAnsi" w:cstheme="minorBidi"/>
              </w:rPr>
              <w:pict w14:anchorId="177ACB3B">
                <v:rect id="_x0000_s1139" style="position:absolute;margin-left:166.5pt;margin-top:12.45pt;width:27.75pt;height:17.25pt;z-index:251692032"/>
              </w:pict>
            </w:r>
          </w:p>
          <w:p w:rsidR="00B73AA4" w:rsidRDefault="00E91A3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Angle C</w:t>
            </w:r>
            <w:r w:rsidR="00B73AA4">
              <w:rPr>
                <w:rFonts w:ascii="Times New Roman" w:hAnsi="Times New Roman"/>
                <w:sz w:val="28"/>
                <w:szCs w:val="28"/>
              </w:rPr>
              <w:t xml:space="preserve"> matches with angle           .</w:t>
            </w:r>
            <w:r w:rsidR="00B73AA4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3AA4" w:rsidRDefault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 a compass and a ruler to construct</w:t>
            </w:r>
            <w:r w:rsidR="00D12301">
              <w:rPr>
                <w:rFonts w:ascii="Times New Roman" w:hAnsi="Times New Roman"/>
                <w:sz w:val="24"/>
                <w:szCs w:val="24"/>
              </w:rPr>
              <w:t xml:space="preserve"> a triangle which has sides of 5 cm, 12 cm and 13</w:t>
            </w:r>
            <w:r>
              <w:rPr>
                <w:rFonts w:ascii="Times New Roman" w:hAnsi="Times New Roman"/>
                <w:sz w:val="24"/>
                <w:szCs w:val="24"/>
              </w:rPr>
              <w:t> cm.</w:t>
            </w: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Pr="00526F13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18BB" w:rsidRDefault="00E91A31" w:rsidP="00D52C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triangle </w:t>
            </w:r>
            <w:r w:rsidRPr="00E91A31">
              <w:rPr>
                <w:rFonts w:ascii="Times New Roman" w:hAnsi="Times New Roman"/>
                <w:i/>
                <w:sz w:val="24"/>
                <w:szCs w:val="24"/>
              </w:rPr>
              <w:t>PQR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rotated through 270</w:t>
            </w:r>
            <w:r w:rsidRPr="00E91A31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 clockwise direction.</w:t>
            </w:r>
          </w:p>
          <w:p w:rsidR="00D52C65" w:rsidRDefault="00B93D47" w:rsidP="00D52C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05" type="#_x0000_t75" style="position:absolute;margin-left:128.3pt;margin-top:9.55pt;width:97.45pt;height:72.6pt;z-index:251746304;mso-position-horizontal-relative:text;mso-position-vertical-relative:text">
                  <v:imagedata r:id="rId33" o:title=""/>
                </v:shape>
                <o:OLEObject Type="Embed" ProgID="FXDraw3.Document" ShapeID="_x0000_s1405" DrawAspect="Content" ObjectID="_1423503851" r:id="rId34"/>
              </w:pict>
            </w: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D52C6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figure could be the image after this rotation? </w:t>
            </w:r>
          </w:p>
          <w:p w:rsidR="00D52C65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06" type="#_x0000_t75" style="position:absolute;margin-left:3pt;margin-top:8.75pt;width:74.1pt;height:90.8pt;z-index:251747328;mso-position-horizontal-relative:text;mso-position-vertical-relative:text">
                  <v:imagedata r:id="rId35" o:title=""/>
                </v:shape>
                <o:OLEObject Type="Embed" ProgID="FXDraw3.Document" ShapeID="_x0000_s1406" DrawAspect="Content" ObjectID="_1423503852" r:id="rId36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11" type="#_x0000_t75" style="position:absolute;margin-left:128.3pt;margin-top:8.75pt;width:62.75pt;height:103.7pt;z-index:251749376;mso-position-horizontal-relative:text;mso-position-vertical-relative:text">
                  <v:imagedata r:id="rId37" o:title=""/>
                </v:shape>
                <o:OLEObject Type="Embed" ProgID="FXDraw3.Document" ShapeID="_x0000_s1411" DrawAspect="Content" ObjectID="_1423503853" r:id="rId38"/>
              </w:pict>
            </w:r>
          </w:p>
          <w:p w:rsidR="00D52C65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10" type="#_x0000_t75" style="position:absolute;margin-left:342pt;margin-top:1.7pt;width:98.85pt;height:65.85pt;z-index:251753472;mso-position-horizontal-relative:text;mso-position-vertical-relative:text">
                  <v:imagedata r:id="rId39" o:title=""/>
                </v:shape>
                <o:OLEObject Type="Embed" ProgID="FXDraw3.Document" ShapeID="_x0000_s1410" DrawAspect="Content" ObjectID="_1423503854" r:id="rId40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12" type="#_x0000_t75" style="position:absolute;margin-left:236.8pt;margin-top:5.95pt;width:105.2pt;height:68.05pt;z-index:251750400;mso-position-horizontal-relative:text;mso-position-vertical-relative:text">
                  <v:imagedata r:id="rId41" o:title=""/>
                </v:shape>
                <o:OLEObject Type="Embed" ProgID="FXDraw3.Document" ShapeID="_x0000_s1412" DrawAspect="Content" ObjectID="_1423503855" r:id="rId42"/>
              </w:pict>
            </w:r>
          </w:p>
          <w:p w:rsidR="00D52C65" w:rsidRDefault="00D52C6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4496" behindDoc="0" locked="0" layoutInCell="1" allowOverlap="1" wp14:anchorId="5313EED6" wp14:editId="3EBE579E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125730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style="position:absolute;margin-left:4.55pt;margin-top:9.9pt;width:343.5pt;height:9pt;z-index:2517544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D52C65" w:rsidRDefault="00D52C6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18BB" w:rsidRDefault="00B93D47" w:rsidP="00AF7225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4B27EAC2">
                <v:shape id="_x0000_s1385" type="#_x0000_t75" style="position:absolute;margin-left:220.65pt;margin-top:-3.3pt;width:229.4pt;height:125.5pt;z-index:251736064;mso-position-horizontal-relative:text;mso-position-vertical-relative:text">
                  <v:imagedata r:id="rId43" o:title=""/>
                </v:shape>
                <o:OLEObject Type="Embed" ProgID="FXDraw3.Document" ShapeID="_x0000_s1385" DrawAspect="Content" ObjectID="_1423503856" r:id="rId44"/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The figure </w:t>
            </w:r>
            <w:r w:rsidR="00E218BB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could be transformed to the figure  </w:t>
            </w:r>
            <w:r w:rsidR="00E218BB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1020" w:dyaOrig="300" w14:anchorId="4194352F">
                <v:shape id="_x0000_i1026" type="#_x0000_t75" style="width:51.35pt;height:14.95pt" o:ole="">
                  <v:imagedata r:id="rId11" o:title=""/>
                </v:shape>
                <o:OLEObject Type="Embed" ProgID="FXE300.Equation" ShapeID="_x0000_i1026" DrawAspect="Content" ObjectID="_1423503815" r:id="rId45"/>
              </w:obje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 by:</w:t>
            </w:r>
          </w:p>
          <w:p w:rsidR="00E218BB" w:rsidRDefault="00E218BB" w:rsidP="00AF7225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5565E878">
                <v:group id="_x0000_s1386" style="position:absolute;margin-left:3pt;margin-top:.8pt;width:13.5pt;height:69pt;z-index:251737088" coordorigin="3420,8403" coordsize="270,1380">
                  <v:roundrect id="_x0000_s1387" style="position:absolute;left:3420;top:8403;width:270;height:180" arcsize="10923f"/>
                  <v:roundrect id="_x0000_s1388" style="position:absolute;left:3420;top:8778;width:270;height:180" arcsize="10923f"/>
                  <v:roundrect id="_x0000_s1389" style="position:absolute;left:3420;top:9180;width:270;height:180" arcsize="10923f"/>
                  <v:roundrect id="_x0000_s1390" style="position:absolute;left:3420;top:9603;width:270;height:180" arcsize="10923f"/>
                </v:group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       Rotation through 180</w:t>
            </w:r>
            <w:r w:rsidR="00E218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E218BB"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E218BB" w:rsidRDefault="00E218BB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Reflection.</w:t>
            </w:r>
          </w:p>
          <w:p w:rsidR="00E218BB" w:rsidRDefault="00E218BB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Translation.</w:t>
            </w:r>
          </w:p>
          <w:p w:rsidR="00E218BB" w:rsidRDefault="00E218BB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Rotation through 90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8BB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RPr="00D52C6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  <w:r w:rsidRPr="00D52C65">
              <w:rPr>
                <w:rFonts w:ascii="Times New Roman" w:hAnsi="Times New Roman"/>
                <w:sz w:val="24"/>
                <w:szCs w:val="24"/>
              </w:rPr>
              <w:t>Which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transformation</w:t>
            </w:r>
            <w:r w:rsidR="009B2AAA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s</w:t>
            </w:r>
            <w:r w:rsidR="009B2AAA">
              <w:rPr>
                <w:rFonts w:ascii="Times New Roman" w:hAnsi="Times New Roman"/>
                <w:sz w:val="24"/>
                <w:szCs w:val="24"/>
              </w:rPr>
              <w:t>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could transform figure A to figure B?</w:t>
            </w:r>
          </w:p>
          <w:p w:rsidR="00D52C65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13" type="#_x0000_t75" style="position:absolute;margin-left:134pt;margin-top:8.2pt;width:305.85pt;height:152.05pt;z-index:-251560960;mso-position-horizontal-relative:text;mso-position-vertical-relative:text">
                  <v:imagedata r:id="rId46" o:title=""/>
                </v:shape>
                <o:OLEObject Type="Embed" ProgID="FXDraw3.Document" ShapeID="_x0000_s1413" DrawAspect="Content" ObjectID="_1423503857" r:id="rId47"/>
              </w:pict>
            </w: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B2AAA" w:rsidRPr="009B2AAA" w:rsidRDefault="009B2AAA" w:rsidP="009B2A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AAA" w:rsidRPr="009B2AAA" w:rsidRDefault="009B2AAA" w:rsidP="009B2AAA">
            <w:pPr>
              <w:rPr>
                <w:rFonts w:ascii="Times New Roman" w:hAnsi="Times New Roman"/>
                <w:sz w:val="24"/>
                <w:szCs w:val="24"/>
              </w:rPr>
            </w:pPr>
            <w:r w:rsidRPr="009B2AA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75835CB9" wp14:editId="4B892CA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o:spid="_x0000_s1026" style="position:absolute;margin-left:18.8pt;margin-top:.9pt;width:13.5pt;height:74.4pt;z-index:25175756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9B2AA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and Translation.</w:t>
            </w:r>
          </w:p>
          <w:p w:rsidR="009B2AAA" w:rsidRPr="009B2AAA" w:rsidRDefault="009B2AAA" w:rsidP="009B2A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AAA" w:rsidRPr="009B2AAA" w:rsidRDefault="009B2AAA" w:rsidP="009B2AAA">
            <w:pPr>
              <w:rPr>
                <w:rFonts w:ascii="Times New Roman" w:hAnsi="Times New Roman"/>
                <w:sz w:val="24"/>
                <w:szCs w:val="24"/>
              </w:rPr>
            </w:pPr>
            <w:r w:rsidRPr="009B2A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Reflection only.</w:t>
            </w:r>
          </w:p>
          <w:p w:rsidR="009B2AAA" w:rsidRPr="009B2AAA" w:rsidRDefault="009B2AAA" w:rsidP="009B2A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AAA" w:rsidRPr="009B2AAA" w:rsidRDefault="009B2AAA" w:rsidP="009B2AAA">
            <w:pPr>
              <w:rPr>
                <w:rFonts w:ascii="Times New Roman" w:hAnsi="Times New Roman"/>
                <w:sz w:val="24"/>
                <w:szCs w:val="24"/>
              </w:rPr>
            </w:pPr>
            <w:r w:rsidRPr="009B2A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Rotation and Reflection.</w:t>
            </w:r>
          </w:p>
          <w:p w:rsidR="009B2AAA" w:rsidRPr="009B2AAA" w:rsidRDefault="009B2AAA" w:rsidP="009B2A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B2AAA" w:rsidRPr="009B2AAA" w:rsidRDefault="009B2AAA" w:rsidP="009B2AAA">
            <w:pPr>
              <w:rPr>
                <w:rFonts w:ascii="Times New Roman" w:hAnsi="Times New Roman"/>
                <w:sz w:val="24"/>
                <w:szCs w:val="24"/>
              </w:rPr>
            </w:pPr>
            <w:r w:rsidRPr="009B2AA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Rotation only.</w:t>
            </w:r>
          </w:p>
          <w:p w:rsidR="009B2AAA" w:rsidRPr="009B2AAA" w:rsidRDefault="009B2AAA" w:rsidP="009B2A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218BB" w:rsidRPr="00D52C65" w:rsidRDefault="00D52C65">
            <w:pPr>
              <w:rPr>
                <w:rFonts w:ascii="Times New Roman" w:hAnsi="Times New Roman"/>
                <w:sz w:val="24"/>
                <w:szCs w:val="24"/>
              </w:rPr>
            </w:pPr>
            <w:r w:rsidRPr="00D52C6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48"/>
          <w:footerReference w:type="default" r:id="rId49"/>
          <w:headerReference w:type="first" r:id="rId5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ED47DD" w:rsidTr="00AF7225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ED47DD" w:rsidRDefault="00ED47DD" w:rsidP="00AF722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ED47DD" w:rsidRPr="00325745" w:rsidRDefault="00ED47DD" w:rsidP="00AF722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ED47DD" w:rsidRPr="005C44C0" w:rsidRDefault="00ED47DD" w:rsidP="00AF7225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Transformations &amp; Congruence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ED47DD" w:rsidRDefault="00ED47DD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ED47DD" w:rsidRDefault="00ED47DD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ED47DD" w:rsidRPr="00325745" w:rsidRDefault="00ED47DD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C14406" w:rsidRPr="001B3341" w:rsidRDefault="00C14406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14406" w:rsidRDefault="00DD3F3F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these figures would look the same if rotated through an angle of 180</w:t>
            </w:r>
            <w:r w:rsidRPr="00DD3F3F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14406" w:rsidRDefault="00B93D47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19" type="#_x0000_t75" style="position:absolute;margin-left:72.5pt;margin-top:12.75pt;width:267.15pt;height:104.35pt;z-index:251769856;mso-position-horizontal-relative:text;mso-position-vertical-relative:text">
                  <v:imagedata r:id="rId51" o:title=""/>
                </v:shape>
                <o:OLEObject Type="Embed" ProgID="FXDraw3.Document" ShapeID="_x0000_s1419" DrawAspect="Content" ObjectID="_1423503858" r:id="rId52"/>
              </w:pict>
            </w:r>
          </w:p>
          <w:p w:rsidR="00C14406" w:rsidRDefault="00D551D9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 wp14:anchorId="0950FE46" wp14:editId="03376BE5">
                      <wp:simplePos x="0" y="0"/>
                      <wp:positionH relativeFrom="column">
                        <wp:posOffset>566131</wp:posOffset>
                      </wp:positionH>
                      <wp:positionV relativeFrom="paragraph">
                        <wp:posOffset>33033</wp:posOffset>
                      </wp:positionV>
                      <wp:extent cx="2398602" cy="1092074"/>
                      <wp:effectExtent l="0" t="0" r="20955" b="13335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98602" cy="1092074"/>
                                <a:chOff x="0" y="0"/>
                                <a:chExt cx="2398602" cy="1092074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27152" y="97777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77774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27152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1" o:spid="_x0000_s1026" style="position:absolute;margin-left:44.6pt;margin-top:2.6pt;width:188.85pt;height:86pt;z-index:251770880" coordsize="23986,1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">
                      <v:roundrect id="AutoShape 3" o:spid="_x0000_s1027" style="position:absolute;left:22271;top:9777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977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2227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74BBF" w:rsidRDefault="00B93D47" w:rsidP="00774BBF">
            <w:pPr>
              <w:tabs>
                <w:tab w:val="left" w:pos="4287"/>
              </w:tabs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B618717">
                <v:shape id="_x0000_s1291" type="#_x0000_t75" style="position:absolute;margin-left:187.2pt;margin-top:3.4pt;width:269pt;height:135.2pt;z-index:251696128;mso-position-horizontal-relative:text;mso-position-vertical-relative:text">
                  <v:imagedata r:id="rId53" o:title=""/>
                  <o:lock v:ext="edit" aspectratio="f"/>
                </v:shape>
                <o:OLEObject Type="Embed" ProgID="FXDraw3.Document" ShapeID="_x0000_s1291" DrawAspect="Content" ObjectID="_1423503859" r:id="rId54"/>
              </w:pict>
            </w:r>
            <w:r w:rsidR="00C14406" w:rsidRPr="00526F13">
              <w:rPr>
                <w:rFonts w:ascii="Times New Roman" w:hAnsi="Times New Roman"/>
                <w:sz w:val="24"/>
                <w:szCs w:val="24"/>
              </w:rPr>
              <w:t>T</w:t>
            </w:r>
            <w:r w:rsidR="00C14406">
              <w:rPr>
                <w:rFonts w:ascii="Times New Roman" w:hAnsi="Times New Roman"/>
                <w:sz w:val="24"/>
                <w:szCs w:val="24"/>
              </w:rPr>
              <w:t>riangle</w:t>
            </w:r>
            <w:r w:rsidR="00C14406" w:rsidRPr="00526F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14406" w:rsidRPr="00BD6027">
              <w:rPr>
                <w:rFonts w:ascii="Times New Roman" w:hAnsi="Times New Roman"/>
                <w:sz w:val="24"/>
                <w:szCs w:val="24"/>
              </w:rPr>
              <w:t>A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 w:rsidR="00774BBF">
              <w:rPr>
                <w:rFonts w:ascii="Times New Roman" w:hAnsi="Times New Roman"/>
                <w:sz w:val="24"/>
                <w:szCs w:val="24"/>
                <w:u w:val="single"/>
              </w:rPr>
              <w:t>reflected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to a new position. </w:t>
            </w:r>
          </w:p>
          <w:p w:rsidR="00774BBF" w:rsidRDefault="00774BBF" w:rsidP="00774BBF">
            <w:pPr>
              <w:tabs>
                <w:tab w:val="left" w:pos="4287"/>
              </w:tabs>
              <w:ind w:right="5278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774BBF">
            <w:pPr>
              <w:tabs>
                <w:tab w:val="left" w:pos="4287"/>
              </w:tabs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triangle could be the image?</w:t>
            </w:r>
          </w:p>
          <w:p w:rsidR="00DD3F3F" w:rsidRDefault="00DD3F3F" w:rsidP="00AF7225">
            <w:pPr>
              <w:tabs>
                <w:tab w:val="left" w:pos="4287"/>
              </w:tabs>
              <w:ind w:right="4002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C14406" w:rsidP="00AF7225">
            <w:pPr>
              <w:tabs>
                <w:tab w:val="left" w:pos="3861"/>
              </w:tabs>
              <w:ind w:right="4428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B93D47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7886654">
                <v:group id="_x0000_s1292" style="position:absolute;margin-left:3pt;margin-top:.8pt;width:13.5pt;height:69pt;z-index:251697152" coordorigin="3420,8403" coordsize="270,1380">
                  <v:roundrect id="_x0000_s1293" style="position:absolute;left:3420;top:8403;width:270;height:180" arcsize="10923f"/>
                  <v:roundrect id="_x0000_s1294" style="position:absolute;left:3420;top:8778;width:270;height:180" arcsize="10923f"/>
                  <v:roundrect id="_x0000_s1295" style="position:absolute;left:3420;top:9180;width:270;height:180" arcsize="10923f"/>
                  <v:roundrect id="_x0000_s1296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Triangle B.</w:t>
            </w:r>
          </w:p>
          <w:p w:rsidR="00C14406" w:rsidRPr="00526F13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Triangle C.</w:t>
            </w:r>
          </w:p>
          <w:p w:rsidR="00C14406" w:rsidRPr="00526F13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Triangle D.</w:t>
            </w:r>
          </w:p>
          <w:p w:rsidR="00C14406" w:rsidRPr="00526F13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Triangle E.</w:t>
            </w:r>
          </w:p>
          <w:p w:rsidR="00C14406" w:rsidRPr="00526F13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C3650B7">
                <v:shape id="_x0000_s1302" type="#_x0000_t75" style="position:absolute;margin-left:262.7pt;margin-top:-1.9pt;width:132.6pt;height:165.2pt;z-index:251699200;mso-position-horizontal-relative:text;mso-position-vertical-relative:text">
                  <v:imagedata r:id="rId55" o:title=""/>
                </v:shape>
                <o:OLEObject Type="Embed" ProgID="FXDraw3.Document" ShapeID="_x0000_s1302" DrawAspect="Content" ObjectID="_1423503860" r:id="rId56"/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>Figure A is transformed to Figure B by which transformation?</w:t>
            </w:r>
          </w:p>
          <w:p w:rsidR="00C14406" w:rsidRPr="00526F13" w:rsidRDefault="00C14406" w:rsidP="00AF7225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AC3800E">
                <v:group id="_x0000_s1297" style="position:absolute;margin-left:2.25pt;margin-top:2.3pt;width:13.5pt;height:69pt;z-index:251700224" coordorigin="3420,8403" coordsize="270,1380">
                  <v:roundrect id="_x0000_s1298" style="position:absolute;left:3420;top:8403;width:270;height:180" arcsize="10923f"/>
                  <v:roundrect id="_x0000_s1299" style="position:absolute;left:3420;top:8778;width:270;height:180" arcsize="10923f"/>
                  <v:roundrect id="_x0000_s1300" style="position:absolute;left:3420;top:9180;width:270;height:180" arcsize="10923f"/>
                  <v:roundrect id="_x0000_s1301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Anticlockwise rotation through 180</w:t>
            </w:r>
            <w:r w:rsidR="00C14406"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C14406"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C14406" w:rsidRPr="00526F13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Anticlockwise rotation through 90</w:t>
            </w:r>
            <w:r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C14406" w:rsidRPr="00526F13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Clockwise rotation through </w:t>
            </w:r>
            <w:r w:rsidR="00C730B6">
              <w:rPr>
                <w:rFonts w:ascii="Times New Roman" w:hAnsi="Times New Roman"/>
                <w:sz w:val="24"/>
                <w:szCs w:val="24"/>
              </w:rPr>
              <w:t>270</w:t>
            </w:r>
            <w:r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C14406" w:rsidRPr="00526F13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Clockwise rotation through 90</w:t>
            </w:r>
            <w:r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0319A6E">
                <v:shape id="_x0000_s1308" type="#_x0000_t75" style="position:absolute;margin-left:235.05pt;margin-top:-4.5pt;width:182.95pt;height:158.7pt;z-index:251702272;mso-position-horizontal-relative:text;mso-position-vertical-relative:text">
                  <v:imagedata r:id="rId57" o:title=""/>
                </v:shape>
                <o:OLEObject Type="Embed" ProgID="FXDraw3.Document" ShapeID="_x0000_s1308" DrawAspect="Content" ObjectID="_1423503861" r:id="rId58"/>
              </w:pict>
            </w:r>
            <w:r w:rsidR="00137673">
              <w:rPr>
                <w:rFonts w:ascii="Times New Roman" w:hAnsi="Times New Roman"/>
                <w:sz w:val="24"/>
                <w:szCs w:val="24"/>
              </w:rPr>
              <w:t>The point P (</w:t>
            </w:r>
            <w:r w:rsidR="00C730B6">
              <w:rPr>
                <w:rFonts w:ascii="Times New Roman" w:hAnsi="Times New Roman"/>
                <w:sz w:val="24"/>
                <w:szCs w:val="24"/>
              </w:rPr>
              <w:t>-</w:t>
            </w:r>
            <w:r w:rsidR="00137673">
              <w:rPr>
                <w:rFonts w:ascii="Times New Roman" w:hAnsi="Times New Roman"/>
                <w:sz w:val="24"/>
                <w:szCs w:val="24"/>
              </w:rPr>
              <w:t>2, -6) is translated 6 units to the left and then 2 units directly down</w:t>
            </w:r>
            <w:r w:rsidR="00C14406">
              <w:rPr>
                <w:rFonts w:ascii="Times New Roman" w:hAnsi="Times New Roman"/>
                <w:sz w:val="24"/>
                <w:szCs w:val="24"/>
              </w:rPr>
              <w:t>ward. Which point is the image after these two transformations?</w:t>
            </w:r>
          </w:p>
          <w:p w:rsidR="00C14406" w:rsidRDefault="00C14406" w:rsidP="00AF722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C14406" w:rsidRDefault="00B93D47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9FE5F53">
                <v:group id="_x0000_s1303" style="position:absolute;margin-left:8.25pt;margin-top:2pt;width:13.5pt;height:69pt;z-index:251703296" coordorigin="3420,8403" coordsize="270,1380">
                  <v:roundrect id="_x0000_s1304" style="position:absolute;left:3420;top:8403;width:270;height:180" arcsize="10923f"/>
                  <v:roundrect id="_x0000_s1305" style="position:absolute;left:3420;top:8778;width:270;height:180" arcsize="10923f"/>
                  <v:roundrect id="_x0000_s1306" style="position:absolute;left:3420;top:9180;width:270;height:180" arcsize="10923f"/>
                  <v:roundrect id="_x0000_s1307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137673">
              <w:rPr>
                <w:rFonts w:ascii="Times New Roman" w:hAnsi="Times New Roman"/>
                <w:sz w:val="24"/>
                <w:szCs w:val="24"/>
              </w:rPr>
              <w:t>A (-4, 0</w:t>
            </w:r>
            <w:r w:rsidR="00C14406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137673">
              <w:rPr>
                <w:rFonts w:ascii="Times New Roman" w:hAnsi="Times New Roman"/>
                <w:sz w:val="24"/>
                <w:szCs w:val="24"/>
              </w:rPr>
              <w:t>B (-8, -8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137673">
              <w:rPr>
                <w:rFonts w:ascii="Times New Roman" w:hAnsi="Times New Roman"/>
                <w:sz w:val="24"/>
                <w:szCs w:val="24"/>
              </w:rPr>
              <w:t>C (4, -4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137673">
              <w:rPr>
                <w:rFonts w:ascii="Times New Roman" w:hAnsi="Times New Roman"/>
                <w:sz w:val="24"/>
                <w:szCs w:val="24"/>
              </w:rPr>
              <w:t>D (-8, -4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C14406" w:rsidRPr="00526F13" w:rsidRDefault="00C14406" w:rsidP="00AF722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7673" w:rsidRDefault="00B93D47" w:rsidP="00137673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026668B">
                <v:shape id="_x0000_s1310" type="#_x0000_t75" style="position:absolute;margin-left:195.5pt;margin-top:-1.45pt;width:229.15pt;height:226.55pt;z-index:251705344;mso-position-horizontal-relative:text;mso-position-vertical-relative:text">
                  <v:imagedata r:id="rId59" o:title=""/>
                </v:shape>
                <o:OLEObject Type="Embed" ProgID="FXDraw3.Document" ShapeID="_x0000_s1310" DrawAspect="Content" ObjectID="_1423503862" r:id="rId60"/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14406">
              <w:rPr>
                <w:rFonts w:ascii="Times New Roman" w:hAnsi="Times New Roman"/>
                <w:i/>
                <w:sz w:val="24"/>
                <w:szCs w:val="24"/>
              </w:rPr>
              <w:t>PQR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is rotated </w:t>
            </w:r>
            <w:r w:rsidR="00137673">
              <w:rPr>
                <w:rFonts w:ascii="Times New Roman" w:hAnsi="Times New Roman"/>
                <w:sz w:val="24"/>
                <w:szCs w:val="24"/>
              </w:rPr>
              <w:t>anti</w:t>
            </w:r>
            <w:r w:rsidR="00C14406">
              <w:rPr>
                <w:rFonts w:ascii="Times New Roman" w:hAnsi="Times New Roman"/>
                <w:sz w:val="24"/>
                <w:szCs w:val="24"/>
              </w:rPr>
              <w:t>clockwise through 90</w:t>
            </w:r>
            <w:r w:rsidR="00C14406" w:rsidRPr="008D72BD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about the origin O.</w:t>
            </w:r>
          </w:p>
          <w:p w:rsidR="00C14406" w:rsidRDefault="00137673" w:rsidP="00AF7225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figure is its image?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379F8" w:rsidRPr="003379F8" w:rsidRDefault="003379F8" w:rsidP="003379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79F8" w:rsidRPr="003379F8" w:rsidRDefault="003379F8" w:rsidP="003379F8">
            <w:pPr>
              <w:rPr>
                <w:rFonts w:ascii="Times New Roman" w:hAnsi="Times New Roman"/>
                <w:sz w:val="24"/>
                <w:szCs w:val="24"/>
              </w:rPr>
            </w:pPr>
            <w:r w:rsidRPr="003379F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2928" behindDoc="0" locked="0" layoutInCell="1" allowOverlap="1" wp14:anchorId="150F41C5" wp14:editId="055AF105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7" o:spid="_x0000_s1026" style="position:absolute;margin-left:18.8pt;margin-top:.9pt;width:13.5pt;height:74.4pt;z-index:25177292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379F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Triangle A</w:t>
            </w:r>
          </w:p>
          <w:p w:rsidR="003379F8" w:rsidRPr="003379F8" w:rsidRDefault="003379F8" w:rsidP="003379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79F8" w:rsidRPr="003379F8" w:rsidRDefault="003379F8" w:rsidP="003379F8">
            <w:pPr>
              <w:rPr>
                <w:rFonts w:ascii="Times New Roman" w:hAnsi="Times New Roman"/>
                <w:sz w:val="24"/>
                <w:szCs w:val="24"/>
              </w:rPr>
            </w:pPr>
            <w:r w:rsidRPr="003379F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Triangle B</w:t>
            </w:r>
          </w:p>
          <w:p w:rsidR="003379F8" w:rsidRPr="003379F8" w:rsidRDefault="003379F8" w:rsidP="003379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79F8" w:rsidRPr="003379F8" w:rsidRDefault="003379F8" w:rsidP="003379F8">
            <w:pPr>
              <w:rPr>
                <w:rFonts w:ascii="Times New Roman" w:hAnsi="Times New Roman"/>
                <w:sz w:val="24"/>
                <w:szCs w:val="24"/>
              </w:rPr>
            </w:pPr>
            <w:r w:rsidRPr="003379F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Triangle C</w:t>
            </w:r>
          </w:p>
          <w:p w:rsidR="003379F8" w:rsidRPr="003379F8" w:rsidRDefault="003379F8" w:rsidP="003379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379F8" w:rsidRPr="003379F8" w:rsidRDefault="003379F8" w:rsidP="003379F8">
            <w:pPr>
              <w:rPr>
                <w:rFonts w:ascii="Times New Roman" w:hAnsi="Times New Roman"/>
                <w:sz w:val="24"/>
                <w:szCs w:val="24"/>
              </w:rPr>
            </w:pPr>
            <w:r w:rsidRPr="003379F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Triangle D</w:t>
            </w:r>
          </w:p>
          <w:p w:rsidR="003379F8" w:rsidRPr="003379F8" w:rsidRDefault="003379F8" w:rsidP="003379F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Pr="00526F13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ind w:right="57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 w14:anchorId="715E424E">
                <v:shape id="_x0000_s1311" type="#_x0000_t75" style="position:absolute;margin-left:195.35pt;margin-top:-2pt;width:260.5pt;height:118.5pt;z-index:251707392;mso-position-horizontal:absolute;mso-position-horizontal-relative:text;mso-position-vertical:absolute;mso-position-vertical-relative:text">
                  <v:imagedata r:id="rId61" o:title=""/>
                </v:shape>
                <o:OLEObject Type="Embed" ProgID="FXDraw3.Document" ShapeID="_x0000_s1311" DrawAspect="Content" ObjectID="_1423503863" r:id="rId62"/>
              </w:pict>
            </w:r>
            <w:r w:rsidR="00C14406" w:rsidRPr="00F82F37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0918EE">
              <w:rPr>
                <w:rFonts w:ascii="Times New Roman" w:hAnsi="Times New Roman"/>
                <w:sz w:val="24"/>
                <w:szCs w:val="24"/>
              </w:rPr>
              <w:t xml:space="preserve"> is a parallelogram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918EE">
              <w:rPr>
                <w:rFonts w:ascii="Times New Roman" w:hAnsi="Times New Roman"/>
                <w:i/>
                <w:sz w:val="24"/>
                <w:szCs w:val="24"/>
              </w:rPr>
              <w:t>EBFD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is a r</w:t>
            </w:r>
            <w:r w:rsidR="000918EE">
              <w:rPr>
                <w:rFonts w:ascii="Times New Roman" w:hAnsi="Times New Roman"/>
                <w:sz w:val="24"/>
                <w:szCs w:val="24"/>
              </w:rPr>
              <w:t>hombus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. Which pair of triangles is </w:t>
            </w:r>
            <w:r w:rsidR="00C14406" w:rsidRPr="00BD5D60">
              <w:rPr>
                <w:rFonts w:ascii="Times New Roman" w:hAnsi="Times New Roman"/>
                <w:sz w:val="24"/>
                <w:szCs w:val="24"/>
                <w:u w:val="single"/>
              </w:rPr>
              <w:t>not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congruent?</w:t>
            </w:r>
          </w:p>
          <w:p w:rsidR="00C14406" w:rsidRDefault="00C14406" w:rsidP="00AF7225">
            <w:pPr>
              <w:ind w:right="5703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822A97D">
                <v:group id="_x0000_s1312" style="position:absolute;margin-left:1.5pt;margin-top:1.55pt;width:13.5pt;height:69pt;z-index:251708416" coordorigin="3420,8403" coordsize="270,1380">
                  <v:roundrect id="_x0000_s1313" style="position:absolute;left:3420;top:8403;width:270;height:180" arcsize="10923f"/>
                  <v:roundrect id="_x0000_s1314" style="position:absolute;left:3420;top:8778;width:270;height:180" arcsize="10923f"/>
                  <v:roundrect id="_x0000_s1315" style="position:absolute;left:3420;top:9180;width:270;height:180" arcsize="10923f"/>
                  <v:roundrect id="_x0000_s1316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0918EE">
              <w:rPr>
                <w:rFonts w:ascii="Times New Roman" w:hAnsi="Times New Roman"/>
                <w:sz w:val="24"/>
                <w:szCs w:val="24"/>
              </w:rPr>
              <w:t>Triangle 1 and Triangle 6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4406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Triangle 2 and Triangle 5</w:t>
            </w:r>
          </w:p>
          <w:p w:rsidR="00C14406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Triangle 1 and Triangle 4</w:t>
            </w:r>
          </w:p>
          <w:p w:rsidR="00C14406" w:rsidRPr="00526F13" w:rsidRDefault="00C14406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0918EE">
              <w:rPr>
                <w:rFonts w:ascii="Times New Roman" w:hAnsi="Times New Roman"/>
                <w:sz w:val="24"/>
                <w:szCs w:val="24"/>
              </w:rPr>
              <w:t>Triangle 3 and Triangle 5</w:t>
            </w: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44F43" w:rsidRDefault="00644F43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Hank is using the</w:t>
            </w:r>
            <w:r w:rsidR="000918EE">
              <w:rPr>
                <w:rFonts w:ascii="Times New Roman" w:hAnsi="Times New Roman"/>
                <w:sz w:val="24"/>
                <w:szCs w:val="24"/>
              </w:rPr>
              <w:t xml:space="preserve"> tiling pattern below </w:t>
            </w:r>
            <w:r>
              <w:rPr>
                <w:rFonts w:ascii="Times New Roman" w:hAnsi="Times New Roman"/>
                <w:sz w:val="24"/>
                <w:szCs w:val="24"/>
              </w:rPr>
              <w:t>to tile a corridor. He is using</w:t>
            </w:r>
            <w:r w:rsidR="000918EE">
              <w:rPr>
                <w:rFonts w:ascii="Times New Roman" w:hAnsi="Times New Roman"/>
                <w:sz w:val="24"/>
                <w:szCs w:val="24"/>
              </w:rPr>
              <w:t xml:space="preserve"> tiles which are </w:t>
            </w:r>
            <w:r w:rsidR="009D0A5D">
              <w:rPr>
                <w:rFonts w:ascii="Times New Roman" w:hAnsi="Times New Roman"/>
                <w:sz w:val="24"/>
                <w:szCs w:val="24"/>
              </w:rPr>
              <w:t xml:space="preserve">regular </w:t>
            </w:r>
            <w:r>
              <w:rPr>
                <w:rFonts w:ascii="Times New Roman" w:hAnsi="Times New Roman"/>
                <w:sz w:val="24"/>
                <w:szCs w:val="24"/>
              </w:rPr>
              <w:t>oct</w:t>
            </w:r>
            <w:r w:rsidR="009D0A5D">
              <w:rPr>
                <w:rFonts w:ascii="Times New Roman" w:hAnsi="Times New Roman"/>
                <w:sz w:val="24"/>
                <w:szCs w:val="24"/>
              </w:rPr>
              <w:t>agons</w:t>
            </w:r>
            <w:r>
              <w:rPr>
                <w:rFonts w:ascii="Times New Roman" w:hAnsi="Times New Roman"/>
                <w:sz w:val="24"/>
                <w:szCs w:val="24"/>
              </w:rPr>
              <w:t>, square</w:t>
            </w:r>
            <w:r w:rsidR="009D0A5D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triang</w:t>
            </w:r>
            <w:r w:rsidR="009D0A5D">
              <w:rPr>
                <w:rFonts w:ascii="Times New Roman" w:hAnsi="Times New Roman"/>
                <w:sz w:val="24"/>
                <w:szCs w:val="24"/>
              </w:rPr>
              <w:t>les.</w:t>
            </w:r>
            <w:r w:rsidR="000918E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4406" w:rsidRDefault="00644F43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</w:t>
            </w:r>
            <w:r w:rsidR="009D0A5D">
              <w:rPr>
                <w:rFonts w:ascii="Times New Roman" w:hAnsi="Times New Roman"/>
                <w:sz w:val="24"/>
                <w:szCs w:val="24"/>
              </w:rPr>
              <w:t>h is</w:t>
            </w:r>
            <w:r w:rsidR="009D0A5D" w:rsidRPr="009D0A5D">
              <w:rPr>
                <w:rFonts w:ascii="Times New Roman" w:hAnsi="Times New Roman"/>
                <w:b/>
                <w:sz w:val="24"/>
                <w:szCs w:val="24"/>
              </w:rPr>
              <w:t xml:space="preserve"> not</w:t>
            </w:r>
            <w:r w:rsidR="009D0A5D">
              <w:rPr>
                <w:rFonts w:ascii="Times New Roman" w:hAnsi="Times New Roman"/>
                <w:sz w:val="24"/>
                <w:szCs w:val="24"/>
              </w:rPr>
              <w:t xml:space="preserve"> true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0918EE" w:rsidRDefault="00B93D47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20" type="#_x0000_t75" style="position:absolute;margin-left:229.55pt;margin-top:8.65pt;width:210.3pt;height:84.3pt;z-index:251773952;mso-position-horizontal-relative:text;mso-position-vertical-relative:text">
                  <v:imagedata r:id="rId63" o:title=""/>
                </v:shape>
                <o:OLEObject Type="Embed" ProgID="FXDraw3.Document" ShapeID="_x0000_s1420" DrawAspect="Content" ObjectID="_1423503864" r:id="rId64"/>
              </w:pict>
            </w:r>
          </w:p>
          <w:p w:rsidR="00644F43" w:rsidRPr="00644F43" w:rsidRDefault="00644F43" w:rsidP="00644F4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44F43" w:rsidRPr="00644F43" w:rsidRDefault="00644F43" w:rsidP="00644F43">
            <w:pPr>
              <w:rPr>
                <w:rFonts w:ascii="Times New Roman" w:hAnsi="Times New Roman"/>
                <w:sz w:val="24"/>
                <w:szCs w:val="24"/>
              </w:rPr>
            </w:pPr>
            <w:r w:rsidRPr="00644F4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0605E89E" wp14:editId="2BB9AE0C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7" o:spid="_x0000_s1026" style="position:absolute;margin-left:18.8pt;margin-top:.9pt;width:13.5pt;height:74.4pt;z-index:25177600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644F43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All the octagons are congruent.</w:t>
            </w:r>
          </w:p>
          <w:p w:rsidR="00644F43" w:rsidRPr="00644F43" w:rsidRDefault="00644F43" w:rsidP="00644F4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44F43" w:rsidRPr="00644F43" w:rsidRDefault="00644F43" w:rsidP="00644F43">
            <w:pPr>
              <w:rPr>
                <w:rFonts w:ascii="Times New Roman" w:hAnsi="Times New Roman"/>
                <w:sz w:val="24"/>
                <w:szCs w:val="24"/>
              </w:rPr>
            </w:pPr>
            <w:r w:rsidRPr="00644F4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All the squares</w:t>
            </w:r>
            <w:r w:rsidR="009D0A5D">
              <w:rPr>
                <w:rFonts w:ascii="Times New Roman" w:hAnsi="Times New Roman"/>
                <w:sz w:val="24"/>
                <w:szCs w:val="24"/>
              </w:rPr>
              <w:t xml:space="preserve"> are congruent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44F43" w:rsidRPr="00644F43" w:rsidRDefault="00644F43" w:rsidP="00644F4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44F43" w:rsidRPr="00644F43" w:rsidRDefault="00644F43" w:rsidP="00644F43">
            <w:pPr>
              <w:rPr>
                <w:rFonts w:ascii="Times New Roman" w:hAnsi="Times New Roman"/>
                <w:sz w:val="24"/>
                <w:szCs w:val="24"/>
              </w:rPr>
            </w:pPr>
            <w:r w:rsidRPr="00644F4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All </w:t>
            </w:r>
            <w:r w:rsidR="009D0A5D">
              <w:rPr>
                <w:rFonts w:ascii="Times New Roman" w:hAnsi="Times New Roman"/>
                <w:sz w:val="24"/>
                <w:szCs w:val="24"/>
              </w:rPr>
              <w:t>the triangles are congruent.</w:t>
            </w:r>
          </w:p>
          <w:p w:rsidR="00644F43" w:rsidRPr="00644F43" w:rsidRDefault="00644F43" w:rsidP="00644F4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44F43" w:rsidRPr="00644F43" w:rsidRDefault="00644F43" w:rsidP="00644F43">
            <w:pPr>
              <w:rPr>
                <w:rFonts w:ascii="Times New Roman" w:hAnsi="Times New Roman"/>
                <w:sz w:val="24"/>
                <w:szCs w:val="24"/>
              </w:rPr>
            </w:pPr>
            <w:r w:rsidRPr="00644F4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9D0A5D">
              <w:rPr>
                <w:rFonts w:ascii="Times New Roman" w:hAnsi="Times New Roman"/>
                <w:sz w:val="24"/>
                <w:szCs w:val="24"/>
              </w:rPr>
              <w:t>Not all the tiles are congruent.</w:t>
            </w:r>
          </w:p>
          <w:p w:rsidR="00644F43" w:rsidRDefault="00644F43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9D0A5D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he image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shown of </w:t>
            </w:r>
            <w:r w:rsidR="00C14406">
              <w:rPr>
                <w:rFonts w:ascii="Times New Roman" w:hAnsi="Times New Roman"/>
                <w:i/>
                <w:sz w:val="24"/>
                <w:szCs w:val="24"/>
              </w:rPr>
              <w:t>PQRS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after it is </w:t>
            </w:r>
            <w:proofErr w:type="spellStart"/>
            <w:r w:rsidR="00C14406">
              <w:rPr>
                <w:rFonts w:ascii="Times New Roman" w:hAnsi="Times New Roman"/>
                <w:sz w:val="24"/>
                <w:szCs w:val="24"/>
              </w:rPr>
              <w:t>is</w:t>
            </w:r>
            <w:proofErr w:type="spellEnd"/>
            <w:r w:rsidR="00C14406">
              <w:rPr>
                <w:rFonts w:ascii="Times New Roman" w:hAnsi="Times New Roman"/>
                <w:sz w:val="24"/>
                <w:szCs w:val="24"/>
              </w:rPr>
              <w:t xml:space="preserve"> reflected in the line AB.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B93D47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7BECB47E">
                <v:shape id="_x0000_s1323" type="#_x0000_t75" style="position:absolute;margin-left:248.45pt;margin-top:-.05pt;width:180.5pt;height:156.9pt;z-index:251713536">
                  <v:imagedata r:id="rId65" o:title="" cropbottom="3272f"/>
                </v:shape>
                <o:OLEObject Type="Embed" ProgID="FXDraw3.Document" ShapeID="_x0000_s1323" DrawAspect="Content" ObjectID="_1423503865" r:id="rId66"/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D0A5D"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0A5D" w:rsidRPr="009D0A5D" w:rsidRDefault="009D0A5D" w:rsidP="009D0A5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D0A5D" w:rsidRPr="009D0A5D" w:rsidRDefault="009D0A5D" w:rsidP="009D0A5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D0A5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1883200A" wp14:editId="7970EADC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" o:spid="_x0000_s1026" style="position:absolute;margin-left:18.8pt;margin-top:.9pt;width:13.5pt;height:74.4pt;z-index:25177804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9D0A5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D0A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35" w:dyaOrig="330">
                <v:shape id="_x0000_i1027" type="#_x0000_t75" style="width:62pt;height:16.4pt" o:ole="">
                  <v:imagedata r:id="rId67" o:title=""/>
                </v:shape>
                <o:OLEObject Type="Embed" ProgID="FXE300.Equation" ShapeID="_x0000_i1027" DrawAspect="Content" ObjectID="_1423503816" r:id="rId68"/>
              </w:object>
            </w:r>
            <w:r w:rsidRPr="009D0A5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D0A5D" w:rsidRPr="009D0A5D" w:rsidRDefault="009D0A5D" w:rsidP="009D0A5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D0A5D" w:rsidRPr="009D0A5D" w:rsidRDefault="009D0A5D" w:rsidP="009D0A5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D0A5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D0A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71" w:dyaOrig="300">
                <v:shape id="_x0000_i1028" type="#_x0000_t75" style="width:48.5pt;height:14.95pt" o:ole="">
                  <v:imagedata r:id="rId69" o:title=""/>
                </v:shape>
                <o:OLEObject Type="Embed" ProgID="FXE300.Equation" ShapeID="_x0000_i1028" DrawAspect="Content" ObjectID="_1423503817" r:id="rId70"/>
              </w:object>
            </w:r>
            <w:r w:rsidRPr="009D0A5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D0A5D" w:rsidRPr="009D0A5D" w:rsidRDefault="009D0A5D" w:rsidP="009D0A5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D0A5D" w:rsidRPr="009D0A5D" w:rsidRDefault="009D0A5D" w:rsidP="009D0A5D">
            <w:pPr>
              <w:rPr>
                <w:rFonts w:ascii="Times New Roman" w:hAnsi="Times New Roman"/>
                <w:sz w:val="24"/>
                <w:szCs w:val="24"/>
              </w:rPr>
            </w:pPr>
            <w:r w:rsidRPr="009D0A5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D0A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96" w:dyaOrig="300">
                <v:shape id="_x0000_i1029" type="#_x0000_t75" style="width:59.9pt;height:14.95pt" o:ole="">
                  <v:imagedata r:id="rId71" o:title=""/>
                </v:shape>
                <o:OLEObject Type="Embed" ProgID="FXE300.Equation" ShapeID="_x0000_i1029" DrawAspect="Content" ObjectID="_1423503818" r:id="rId72"/>
              </w:object>
            </w:r>
          </w:p>
          <w:p w:rsidR="009D0A5D" w:rsidRPr="009D0A5D" w:rsidRDefault="009D0A5D" w:rsidP="009D0A5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D0A5D" w:rsidRPr="009D0A5D" w:rsidRDefault="009D0A5D" w:rsidP="009D0A5D">
            <w:pPr>
              <w:rPr>
                <w:rFonts w:ascii="Times New Roman" w:hAnsi="Times New Roman"/>
                <w:sz w:val="24"/>
                <w:szCs w:val="24"/>
              </w:rPr>
            </w:pPr>
            <w:r w:rsidRPr="009D0A5D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D0A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79" w:dyaOrig="300">
                <v:shape id="_x0000_i1030" type="#_x0000_t75" style="width:49.2pt;height:14.95pt" o:ole="">
                  <v:imagedata r:id="rId73" o:title=""/>
                </v:shape>
                <o:OLEObject Type="Embed" ProgID="FXE300.Equation" ShapeID="_x0000_i1030" DrawAspect="Content" ObjectID="_1423503819" r:id="rId74"/>
              </w:objec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0A5D" w:rsidRDefault="009D0A5D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tabs>
                <w:tab w:val="left" w:pos="3578"/>
              </w:tabs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4A1272E7">
                <v:shape id="_x0000_s1329" type="#_x0000_t75" style="position:absolute;margin-left:207.5pt;margin-top:2.85pt;width:204.8pt;height:136.45pt;z-index:251715584;mso-position-horizontal:absolute;mso-position-horizontal-relative:text;mso-position-vertical-relative:text">
                  <v:imagedata r:id="rId75" o:title=""/>
                </v:shape>
                <o:OLEObject Type="Embed" ProgID="FXDraw3.Document" ShapeID="_x0000_s1329" DrawAspect="Content" ObjectID="_1423503866" r:id="rId76"/>
              </w:pic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 X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 w:rsidR="00C14406">
              <w:rPr>
                <w:rFonts w:ascii="Times New Roman" w:hAnsi="Times New Roman"/>
                <w:sz w:val="24"/>
                <w:szCs w:val="24"/>
                <w:u w:val="single"/>
              </w:rPr>
              <w:t>rotated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through an angle of 90</w:t>
            </w:r>
            <w:r w:rsidR="00C14406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clockwise. Which </w: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could be the image?</w:t>
            </w:r>
          </w:p>
          <w:p w:rsidR="00C14406" w:rsidRDefault="00C14406" w:rsidP="00AF7225">
            <w:pPr>
              <w:tabs>
                <w:tab w:val="left" w:pos="3861"/>
              </w:tabs>
              <w:ind w:right="4428"/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B93D47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40CED399">
                <v:group id="_x0000_s1324" style="position:absolute;margin-left:3pt;margin-top:.8pt;width:13.5pt;height:69pt;z-index:251716608" coordorigin="3420,8403" coordsize="270,1380">
                  <v:roundrect id="_x0000_s1325" style="position:absolute;left:3420;top:8403;width:270;height:180" arcsize="10923f"/>
                  <v:roundrect id="_x0000_s1326" style="position:absolute;left:3420;top:8778;width:270;height:180" arcsize="10923f"/>
                  <v:roundrect id="_x0000_s1327" style="position:absolute;left:3420;top:9180;width:270;height:180" arcsize="10923f"/>
                  <v:roundrect id="_x0000_s1328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 A</w:t>
            </w:r>
            <w:r w:rsidR="00C1440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14406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 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14406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 C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14406" w:rsidRDefault="00C14406" w:rsidP="00AF7225">
            <w:pPr>
              <w:tabs>
                <w:tab w:val="left" w:pos="3861"/>
              </w:tabs>
              <w:spacing w:after="120"/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A5722A">
              <w:rPr>
                <w:rFonts w:ascii="Times New Roman" w:hAnsi="Times New Roman"/>
                <w:sz w:val="24"/>
                <w:szCs w:val="24"/>
              </w:rPr>
              <w:t>Rectangle D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54FC05BB">
                <v:shape id="_x0000_s1335" type="#_x0000_t75" style="position:absolute;margin-left:233.95pt;margin-top:-2.75pt;width:199.85pt;height:175.1pt;z-index:251718656;mso-position-horizontal-relative:text;mso-position-vertical-relative:text">
                  <v:imagedata r:id="rId77" o:title=""/>
                </v:shape>
                <o:OLEObject Type="Embed" ProgID="FXDraw3.Document" ShapeID="_x0000_s1335" DrawAspect="Content" ObjectID="_1423503867" r:id="rId78"/>
              </w:pict>
            </w:r>
            <w:r w:rsidR="009F4122">
              <w:rPr>
                <w:rFonts w:ascii="Times New Roman" w:hAnsi="Times New Roman"/>
                <w:sz w:val="24"/>
                <w:szCs w:val="24"/>
              </w:rPr>
              <w:t>The point P (4, -3</w:t>
            </w:r>
            <w:r w:rsidR="00C14406">
              <w:rPr>
                <w:rFonts w:ascii="Times New Roman" w:hAnsi="Times New Roman"/>
                <w:sz w:val="24"/>
                <w:szCs w:val="24"/>
              </w:rPr>
              <w:t>) is translated 7 units upward and then 1 unit to the left. Which point is the image after these two transformations?</w:t>
            </w:r>
          </w:p>
          <w:p w:rsidR="00C14406" w:rsidRDefault="00C14406" w:rsidP="00AF722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C14406" w:rsidRDefault="00B93D47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6374C0F5">
                <v:group id="_x0000_s1330" style="position:absolute;margin-left:8.25pt;margin-top:2pt;width:13.5pt;height:69pt;z-index:251719680" coordorigin="3420,8403" coordsize="270,1380">
                  <v:roundrect id="_x0000_s1331" style="position:absolute;left:3420;top:8403;width:270;height:180" arcsize="10923f"/>
                  <v:roundrect id="_x0000_s1332" style="position:absolute;left:3420;top:8778;width:270;height:180" arcsize="10923f"/>
                  <v:roundrect id="_x0000_s1333" style="position:absolute;left:3420;top:9180;width:270;height:180" arcsize="10923f"/>
                  <v:roundrect id="_x0000_s1334" style="position:absolute;left:3420;top:9603;width:270;height:180" arcsize="10923f"/>
                </v:group>
              </w:pic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F4122">
              <w:rPr>
                <w:rFonts w:ascii="Times New Roman" w:hAnsi="Times New Roman"/>
                <w:sz w:val="24"/>
                <w:szCs w:val="24"/>
              </w:rPr>
              <w:t>Point A</w:t>
            </w:r>
            <w:r w:rsidR="00F6351B">
              <w:rPr>
                <w:rFonts w:ascii="Times New Roman" w:hAnsi="Times New Roman"/>
                <w:sz w:val="24"/>
                <w:szCs w:val="24"/>
              </w:rPr>
              <w:t>.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Point </w:t>
            </w:r>
            <w:r w:rsidR="00F6351B">
              <w:rPr>
                <w:rFonts w:ascii="Times New Roman" w:hAnsi="Times New Roman"/>
                <w:sz w:val="24"/>
                <w:szCs w:val="24"/>
              </w:rPr>
              <w:t>B.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Point </w:t>
            </w:r>
            <w:r w:rsidR="00F6351B">
              <w:rPr>
                <w:rFonts w:ascii="Times New Roman" w:hAnsi="Times New Roman"/>
                <w:sz w:val="24"/>
                <w:szCs w:val="24"/>
              </w:rPr>
              <w:t>C.</w:t>
            </w:r>
          </w:p>
          <w:p w:rsidR="00C14406" w:rsidRDefault="00C14406" w:rsidP="00AF7225">
            <w:pPr>
              <w:spacing w:after="120"/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Point </w:t>
            </w:r>
            <w:r w:rsidR="00F6351B">
              <w:rPr>
                <w:rFonts w:ascii="Times New Roman" w:hAnsi="Times New Roman"/>
                <w:sz w:val="24"/>
                <w:szCs w:val="24"/>
              </w:rPr>
              <w:t>D.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406" w:rsidRDefault="00B93D47" w:rsidP="00AF7225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400151DA">
                <v:shape id="_x0000_s1336" type="#_x0000_t75" style="position:absolute;margin-left:224.7pt;margin-top:-1.05pt;width:206.55pt;height:204.8pt;z-index:251721728;mso-position-horizontal-relative:text;mso-position-vertical-relative:text">
                  <v:imagedata r:id="rId79" o:title=""/>
                </v:shape>
                <o:OLEObject Type="Embed" ProgID="FXDraw3.Document" ShapeID="_x0000_s1336" DrawAspect="Content" ObjectID="_1423503868" r:id="rId80"/>
              </w:pict>
            </w:r>
            <w:r w:rsidR="009F4122">
              <w:rPr>
                <w:rFonts w:ascii="Times New Roman" w:hAnsi="Times New Roman"/>
                <w:sz w:val="24"/>
                <w:szCs w:val="24"/>
              </w:rPr>
              <w:t>The image of the trapezium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F4122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 after it</w:t>
            </w:r>
            <w:r w:rsidR="009F4122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is reflected in the line </w:t>
            </w:r>
            <w:r w:rsidR="009F4122" w:rsidRPr="009F4122">
              <w:rPr>
                <w:rFonts w:ascii="Times New Roman" w:hAnsi="Times New Roman"/>
                <w:i/>
                <w:sz w:val="24"/>
                <w:szCs w:val="24"/>
              </w:rPr>
              <w:t xml:space="preserve">GH </w:t>
            </w:r>
            <w:r w:rsidR="009F4122">
              <w:rPr>
                <w:rFonts w:ascii="Times New Roman" w:hAnsi="Times New Roman"/>
                <w:sz w:val="24"/>
                <w:szCs w:val="24"/>
              </w:rPr>
              <w:t xml:space="preserve">is drawn and labelled </w:t>
            </w:r>
            <w:proofErr w:type="gramStart"/>
            <w:r w:rsidR="009F4122" w:rsidRPr="009F4122">
              <w:rPr>
                <w:rFonts w:ascii="Times New Roman" w:hAnsi="Times New Roman"/>
                <w:i/>
                <w:sz w:val="24"/>
                <w:szCs w:val="24"/>
              </w:rPr>
              <w:t>A’B’C’D’</w:t>
            </w:r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F4122">
              <w:rPr>
                <w:rFonts w:ascii="Times New Roman" w:hAnsi="Times New Roman"/>
                <w:sz w:val="24"/>
                <w:szCs w:val="24"/>
              </w:rPr>
              <w:t>.</w:t>
            </w:r>
            <w:proofErr w:type="gramEnd"/>
            <w:r w:rsidR="00C1440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9F4122" w:rsidP="00AF722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9F4122" w:rsidRDefault="009F4122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F4122" w:rsidRPr="009F4122" w:rsidRDefault="009F4122" w:rsidP="009F41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F4122" w:rsidRPr="009F4122" w:rsidRDefault="009F4122" w:rsidP="009F412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F412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497DC597" wp14:editId="79120DD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7" o:spid="_x0000_s1026" style="position:absolute;margin-left:18.8pt;margin-top:.9pt;width:13.5pt;height:74.4pt;z-index:2517800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w2zcUA&#10;AADbAAAADwAAAGRycy9kb3ducmV2LnhtbESPQWvCQBSE70L/w/IKXkQ3erAxZiPSUtGLUFv0+sg+&#10;k2D2bchuk9hf3xUKPQ4z8w2TbgZTi45aV1lWMJ9FIIhzqysuFHx9vk9jEM4ja6wtk4I7OdhkT6MU&#10;E217/qDu5AsRIOwSVFB63yRSurwkg25mG+LgXW1r0AfZFlK32Ae4qeUiipbSYMVhocSGXkvKb6dv&#10;oyC+x+bcnY+7Cx24f/s56pftZKXU+HnYrkF4Gvx/+K+91wqWc3h8CT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/DbN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9F4122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6351B" w:rsidRPr="009F41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9" w:dyaOrig="330">
                <v:shape id="_x0000_i1031" type="#_x0000_t75" style="width:57.05pt;height:16.4pt" o:ole="">
                  <v:imagedata r:id="rId81" o:title=""/>
                </v:shape>
                <o:OLEObject Type="Embed" ProgID="FXE300.Equation" ShapeID="_x0000_i1031" DrawAspect="Content" ObjectID="_1423503820" r:id="rId82"/>
              </w:object>
            </w:r>
            <w:r w:rsidRPr="009F412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F4122" w:rsidRPr="009F4122" w:rsidRDefault="009F4122" w:rsidP="009F41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F4122" w:rsidRPr="009F4122" w:rsidRDefault="009F4122" w:rsidP="009F4122">
            <w:pPr>
              <w:rPr>
                <w:rFonts w:ascii="Times New Roman" w:hAnsi="Times New Roman"/>
                <w:sz w:val="24"/>
                <w:szCs w:val="24"/>
              </w:rPr>
            </w:pPr>
            <w:r w:rsidRPr="009F4122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F41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53" w:dyaOrig="330">
                <v:shape id="_x0000_i1032" type="#_x0000_t75" style="width:57.75pt;height:16.4pt" o:ole="">
                  <v:imagedata r:id="rId83" o:title=""/>
                </v:shape>
                <o:OLEObject Type="Embed" ProgID="FXE300.Equation" ShapeID="_x0000_i1032" DrawAspect="Content" ObjectID="_1423503821" r:id="rId84"/>
              </w:object>
            </w:r>
          </w:p>
          <w:p w:rsidR="009F4122" w:rsidRPr="009F4122" w:rsidRDefault="009F4122" w:rsidP="009F41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F4122" w:rsidRPr="009F4122" w:rsidRDefault="009F4122" w:rsidP="009F4122">
            <w:pPr>
              <w:rPr>
                <w:rFonts w:ascii="Times New Roman" w:hAnsi="Times New Roman"/>
                <w:sz w:val="24"/>
                <w:szCs w:val="24"/>
              </w:rPr>
            </w:pPr>
            <w:r w:rsidRPr="009F4122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9F41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6" w:dyaOrig="330">
                <v:shape id="_x0000_i1033" type="#_x0000_t75" style="width:58.45pt;height:16.4pt" o:ole="">
                  <v:imagedata r:id="rId85" o:title=""/>
                </v:shape>
                <o:OLEObject Type="Embed" ProgID="FXE300.Equation" ShapeID="_x0000_i1033" DrawAspect="Content" ObjectID="_1423503822" r:id="rId86"/>
              </w:object>
            </w:r>
          </w:p>
          <w:p w:rsidR="009F4122" w:rsidRPr="009F4122" w:rsidRDefault="009F4122" w:rsidP="009F41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F4122" w:rsidRPr="009F4122" w:rsidRDefault="009F4122" w:rsidP="009F4122">
            <w:pPr>
              <w:rPr>
                <w:rFonts w:ascii="Times New Roman" w:hAnsi="Times New Roman"/>
                <w:sz w:val="24"/>
                <w:szCs w:val="24"/>
              </w:rPr>
            </w:pPr>
            <w:r w:rsidRPr="009F4122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F6351B" w:rsidRPr="009F41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88" w:dyaOrig="300">
                <v:shape id="_x0000_i1034" type="#_x0000_t75" style="width:54.2pt;height:14.95pt" o:ole="">
                  <v:imagedata r:id="rId87" o:title=""/>
                </v:shape>
                <o:OLEObject Type="Embed" ProgID="FXE300.Equation" ShapeID="_x0000_i1034" DrawAspect="Content" ObjectID="_1423503823" r:id="rId88"/>
              </w:object>
            </w:r>
          </w:p>
          <w:p w:rsidR="009F4122" w:rsidRPr="009F4122" w:rsidRDefault="009F4122" w:rsidP="009F412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4406" w:rsidRDefault="00C14406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1440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C14406" w:rsidRPr="001B3341" w:rsidRDefault="00C1440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56997" w:rsidRDefault="0055699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pattern shown below is made from tiles which are regular hexagons.</w:t>
            </w:r>
          </w:p>
          <w:p w:rsidR="00C14406" w:rsidRDefault="00B93D47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391" type="#_x0000_t75" style="position:absolute;margin-left:60.3pt;margin-top:28.5pt;width:234.7pt;height:144.25pt;z-index:251738112;mso-position-horizontal-relative:text;mso-position-vertical-relative:text">
                  <v:imagedata r:id="rId89" o:title="" croptop="8764f" cropbottom="3339f"/>
                </v:shape>
                <o:OLEObject Type="Embed" ProgID="FXDraw3.Document" ShapeID="_x0000_s1391" DrawAspect="Content" ObjectID="_1423503869" r:id="rId90"/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>A tile is removed, and rotated</w:t>
            </w:r>
            <w:r w:rsidR="00456635">
              <w:rPr>
                <w:rFonts w:ascii="Times New Roman" w:hAnsi="Times New Roman"/>
                <w:sz w:val="24"/>
                <w:szCs w:val="24"/>
              </w:rPr>
              <w:t xml:space="preserve"> clockwise before being replac</w:t>
            </w:r>
            <w:r w:rsidR="00E218BB">
              <w:rPr>
                <w:rFonts w:ascii="Times New Roman" w:hAnsi="Times New Roman"/>
                <w:sz w:val="24"/>
                <w:szCs w:val="24"/>
              </w:rPr>
              <w:t>ed into the spot from which it was removed.</w:t>
            </w:r>
          </w:p>
          <w:p w:rsidR="00456635" w:rsidRDefault="0045663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56635" w:rsidRDefault="0045663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56635" w:rsidRDefault="0045663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56635" w:rsidRDefault="0045663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E92151" w:rsidRDefault="00E92151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E92151" w:rsidRDefault="00C730B6" w:rsidP="00C730B6">
            <w:pPr>
              <w:tabs>
                <w:tab w:val="left" w:pos="6387"/>
              </w:tabs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2DCD13DB" wp14:editId="2F7F7C5F">
                      <wp:simplePos x="0" y="0"/>
                      <wp:positionH relativeFrom="column">
                        <wp:posOffset>3716020</wp:posOffset>
                      </wp:positionH>
                      <wp:positionV relativeFrom="paragraph">
                        <wp:posOffset>95885</wp:posOffset>
                      </wp:positionV>
                      <wp:extent cx="762000" cy="428625"/>
                      <wp:effectExtent l="19050" t="19050" r="19050" b="2857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4" o:spid="_x0000_s1026" style="position:absolute;margin-left:292.6pt;margin-top:7.55pt;width:60pt;height:33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" strokeweight="2.2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E92151" w:rsidRDefault="00E92151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56635" w:rsidRDefault="00456635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AF722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</w:t>
            </w:r>
            <w:r w:rsidR="00456635">
              <w:rPr>
                <w:rFonts w:ascii="Times New Roman" w:hAnsi="Times New Roman"/>
                <w:sz w:val="24"/>
                <w:szCs w:val="24"/>
              </w:rPr>
              <w:t xml:space="preserve"> is the least angle through which it can be rotated before being replaced?</w:t>
            </w: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E218BB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18BB" w:rsidRDefault="00E218BB" w:rsidP="00E218B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abbreviations below are used for congruence tests for triangles in the following questions.</w:t>
            </w:r>
          </w:p>
          <w:p w:rsidR="00E218BB" w:rsidRDefault="00E218BB" w:rsidP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 w:rsidP="00E218BB">
            <w:pPr>
              <w:spacing w:after="120"/>
              <w:ind w:left="719" w:hanging="719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SSS  Three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sides of one triangle are equal to three corresponding sides of a second triangle. </w:t>
            </w:r>
          </w:p>
          <w:p w:rsidR="00E218BB" w:rsidRDefault="00E218BB" w:rsidP="00E218BB">
            <w:pPr>
              <w:spacing w:after="120"/>
              <w:ind w:left="719" w:hanging="719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SAS  Two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sides and an included angle of one triangle are equal to two corresponding sides and an included angle of a second triangle.</w:t>
            </w:r>
          </w:p>
          <w:p w:rsidR="00E218BB" w:rsidRDefault="00E218BB" w:rsidP="00E218BB">
            <w:pPr>
              <w:spacing w:after="120"/>
              <w:ind w:left="719" w:hanging="719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AAS  Two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angles and a side of one triangle are equal to two angles and a corresponding side of a second triangle.</w:t>
            </w:r>
          </w:p>
          <w:p w:rsidR="00E218BB" w:rsidRDefault="00E218BB" w:rsidP="00E218BB">
            <w:pPr>
              <w:spacing w:after="120"/>
              <w:ind w:left="719" w:hanging="71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RHS Two right angled triangles have the hypotenuse equal and one other side equal in length.</w:t>
            </w:r>
          </w:p>
          <w:p w:rsidR="00E218BB" w:rsidRPr="00526F13" w:rsidRDefault="00E218BB" w:rsidP="00AF722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6351B" w:rsidRPr="00F6351B" w:rsidRDefault="00B93D47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>
                <v:shape id="_x0000_s1422" type="#_x0000_t75" style="position:absolute;margin-left:102pt;margin-top:16.5pt;width:134.85pt;height:154.8pt;z-index:251782144;mso-position-horizontal-relative:text;mso-position-vertical-relative:text">
                  <v:imagedata r:id="rId91" o:title=""/>
                </v:shape>
                <o:OLEObject Type="Embed" ProgID="FXDraw3.Document" ShapeID="_x0000_s1422" DrawAspect="Content" ObjectID="_1423503870" r:id="rId92"/>
              </w:pict>
            </w:r>
            <w:r w:rsidR="00F6351B" w:rsidRPr="00F6351B">
              <w:rPr>
                <w:rFonts w:ascii="Times New Roman" w:hAnsi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 w:rsidR="00F6351B" w:rsidRPr="00F6351B">
              <w:rPr>
                <w:rFonts w:ascii="Times New Roman" w:hAnsi="Times New Roman"/>
                <w:sz w:val="24"/>
                <w:szCs w:val="24"/>
              </w:rPr>
              <w:t xml:space="preserve">that  </w:t>
            </w:r>
            <w:proofErr w:type="gramEnd"/>
            <w:r w:rsidR="00F6351B" w:rsidRPr="00F6351B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1680" w:dyaOrig="300">
                <v:shape id="_x0000_i1035" type="#_x0000_t75" style="width:84.1pt;height:14.95pt" o:ole="">
                  <v:imagedata r:id="rId93" o:title=""/>
                </v:shape>
                <o:OLEObject Type="Embed" ProgID="FXE300.Equation" ShapeID="_x0000_i1035" DrawAspect="Content" ObjectID="_1423503824" r:id="rId94"/>
              </w:object>
            </w:r>
            <w:r w:rsidR="00F6351B" w:rsidRPr="00F6351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 w:rsidR="00F6351B" w:rsidRPr="00F6351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6351B" w:rsidRPr="00F6351B" w:rsidRDefault="00F6351B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F6351B" w:rsidRPr="00F6351B" w:rsidRDefault="00F6351B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F6351B" w:rsidRPr="00F6351B" w:rsidRDefault="00F6351B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F6351B" w:rsidRPr="00F6351B" w:rsidRDefault="00F6351B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F6351B" w:rsidRPr="00F6351B" w:rsidRDefault="00F6351B" w:rsidP="00F6351B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142C4A2B">
                <v:group id="_x0000_s1361" style="position:absolute;margin-left:11pt;margin-top:3.65pt;width:343.5pt;height:9pt;z-index:251725824" coordorigin="2430,3420" coordsize="6870,180">
                  <v:roundrect id="_x0000_s1362" style="position:absolute;left:9030;top:3420;width:270;height:180" arcsize="10923f"/>
                  <v:roundrect id="_x0000_s1363" style="position:absolute;left:2430;top:3420;width:270;height:180" arcsize="10923f"/>
                  <v:roundrect id="_x0000_s1364" style="position:absolute;left:4580;top:3420;width:270;height:180" arcsize="10923f"/>
                  <v:roundrect id="_x0000_s1365" style="position:absolute;left:6780;top:3420;width:270;height:180" arcsize="10923f"/>
                </v:group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80695" w:rsidRPr="00580695" w:rsidRDefault="00B93D47" w:rsidP="00580695">
            <w:pPr>
              <w:spacing w:after="20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>
                <v:shape id="_x0000_s1424" type="#_x0000_t75" style="position:absolute;margin-left:209.25pt;margin-top:18.35pt;width:242.9pt;height:125.45pt;z-index:251784192;mso-position-horizontal-relative:text;mso-position-vertical-relative:text">
                  <v:imagedata r:id="rId95" o:title=""/>
                </v:shape>
                <o:OLEObject Type="Embed" ProgID="FXDraw3.Document" ShapeID="_x0000_s1424" DrawAspect="Content" ObjectID="_1423503871" r:id="rId96"/>
              </w:pict>
            </w:r>
            <w:proofErr w:type="gramStart"/>
            <w:r w:rsidR="00580695" w:rsidRPr="00580695">
              <w:rPr>
                <w:rFonts w:ascii="Times New Roman" w:hAnsi="Times New Roman"/>
                <w:sz w:val="24"/>
                <w:szCs w:val="24"/>
              </w:rPr>
              <w:t xml:space="preserve">In  </w:t>
            </w:r>
            <w:proofErr w:type="gramEnd"/>
            <w:r w:rsidR="00580695" w:rsidRPr="00580695">
              <w:rPr>
                <w:rFonts w:ascii="Times New Roman" w:eastAsiaTheme="minorHAnsi" w:hAnsi="Times New Roman"/>
                <w:color w:val="FF0000"/>
                <w:position w:val="-8"/>
                <w:sz w:val="24"/>
                <w:szCs w:val="24"/>
              </w:rPr>
              <w:object w:dxaOrig="690" w:dyaOrig="300">
                <v:shape id="_x0000_i1036" type="#_x0000_t75" style="width:34.95pt;height:14.95pt" o:ole="">
                  <v:imagedata r:id="rId97" o:title=""/>
                </v:shape>
                <o:OLEObject Type="Embed" ProgID="FXE300.Equation" ShapeID="_x0000_i1036" DrawAspect="Content" ObjectID="_1423503825" r:id="rId98"/>
              </w:object>
            </w:r>
            <w:r w:rsidR="00580695" w:rsidRPr="00580695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580695" w:rsidRPr="00580695">
              <w:rPr>
                <w:rFonts w:ascii="Times New Roman" w:hAnsi="Times New Roman"/>
                <w:i/>
                <w:sz w:val="24"/>
                <w:szCs w:val="24"/>
              </w:rPr>
              <w:t>WX =YX</w:t>
            </w:r>
            <w:r w:rsidR="00580695" w:rsidRPr="00580695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580695" w:rsidRPr="00580695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580695" w:rsidRPr="00580695">
              <w:rPr>
                <w:rFonts w:ascii="Times New Roman" w:hAnsi="Times New Roman"/>
                <w:sz w:val="24"/>
                <w:szCs w:val="24"/>
              </w:rPr>
              <w:t xml:space="preserve"> is the midpoint of </w:t>
            </w:r>
            <w:r w:rsidR="00580695" w:rsidRPr="00580695">
              <w:rPr>
                <w:rFonts w:ascii="Times New Roman" w:hAnsi="Times New Roman"/>
                <w:i/>
                <w:sz w:val="24"/>
                <w:szCs w:val="24"/>
              </w:rPr>
              <w:t>WY</w:t>
            </w:r>
            <w:r w:rsidR="00580695" w:rsidRPr="0058069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80695" w:rsidRPr="00580695" w:rsidRDefault="00580695" w:rsidP="00580695">
            <w:pPr>
              <w:spacing w:after="200" w:line="276" w:lineRule="auto"/>
              <w:ind w:right="5845"/>
              <w:rPr>
                <w:rFonts w:ascii="Times New Roman" w:hAnsi="Times New Roman"/>
                <w:sz w:val="24"/>
                <w:szCs w:val="24"/>
              </w:rPr>
            </w:pPr>
            <w:r w:rsidRPr="00580695">
              <w:rPr>
                <w:rFonts w:ascii="Times New Roman" w:hAnsi="Times New Roman"/>
                <w:sz w:val="24"/>
                <w:szCs w:val="24"/>
              </w:rPr>
              <w:t xml:space="preserve">Which of the congruence tests could be used to show </w:t>
            </w:r>
            <w:proofErr w:type="gramStart"/>
            <w:r w:rsidRPr="00580695">
              <w:rPr>
                <w:rFonts w:ascii="Times New Roman" w:hAnsi="Times New Roman"/>
                <w:sz w:val="24"/>
                <w:szCs w:val="24"/>
              </w:rPr>
              <w:t xml:space="preserve">that  </w:t>
            </w:r>
            <w:proofErr w:type="gramEnd"/>
            <w:r w:rsidRPr="0058069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1905" w:dyaOrig="330">
                <v:shape id="_x0000_i1037" type="#_x0000_t75" style="width:95.5pt;height:16.4pt" o:ole="">
                  <v:imagedata r:id="rId99" o:title=""/>
                </v:shape>
                <o:OLEObject Type="Embed" ProgID="FXE300.Equation" ShapeID="_x0000_i1037" DrawAspect="Content" ObjectID="_1423503826" r:id="rId100"/>
              </w:object>
            </w:r>
            <w:r w:rsidRPr="0058069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 w:rsidRPr="0058069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0C3988FA">
                <v:group id="_x0000_s1367" style="position:absolute;margin-left:11pt;margin-top:3.65pt;width:343.5pt;height:9pt;z-index:251727872" coordorigin="2430,3420" coordsize="6870,180">
                  <v:roundrect id="_x0000_s1368" style="position:absolute;left:9030;top:3420;width:270;height:180" arcsize="10923f"/>
                  <v:roundrect id="_x0000_s1369" style="position:absolute;left:2430;top:3420;width:270;height:180" arcsize="10923f"/>
                  <v:roundrect id="_x0000_s1370" style="position:absolute;left:4580;top:3420;width:270;height:180" arcsize="10923f"/>
                  <v:roundrect id="_x0000_s1371" style="position:absolute;left:6780;top:3420;width:270;height:180" arcsize="10923f"/>
                </v:group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          AAS                               RHS                           SAS                             SSS</w:t>
            </w: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218BB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218BB" w:rsidRPr="001B3341" w:rsidRDefault="00E218BB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18BB" w:rsidRDefault="00B93D4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  <w:i/>
              </w:rPr>
              <w:pict w14:anchorId="4A2CAA88">
                <v:shape id="_x0000_s1373" type="#_x0000_t75" style="position:absolute;margin-left:224.9pt;margin-top:9.3pt;width:221.25pt;height:139.55pt;z-index:251729920;mso-position-horizontal-relative:text;mso-position-vertical-relative:text">
                  <v:imagedata r:id="rId101" o:title=""/>
                </v:shape>
                <o:OLEObject Type="Embed" ProgID="FXDraw3.Document" ShapeID="_x0000_s1373" DrawAspect="Content" ObjectID="_1423503872" r:id="rId102"/>
              </w:pict>
            </w:r>
            <w:r w:rsidR="0057444A" w:rsidRPr="0057444A">
              <w:rPr>
                <w:rFonts w:ascii="Times New Roman" w:hAnsi="Times New Roman"/>
                <w:i/>
                <w:sz w:val="24"/>
                <w:szCs w:val="24"/>
              </w:rPr>
              <w:t>PQ</w:t>
            </w:r>
            <w:r w:rsidR="0057444A">
              <w:rPr>
                <w:rFonts w:ascii="Times New Roman" w:hAnsi="Times New Roman"/>
                <w:sz w:val="24"/>
                <w:szCs w:val="24"/>
              </w:rPr>
              <w:t xml:space="preserve"> || </w:t>
            </w:r>
            <w:proofErr w:type="gramStart"/>
            <w:r w:rsidR="0057444A" w:rsidRPr="0057444A">
              <w:rPr>
                <w:rFonts w:ascii="Times New Roman" w:hAnsi="Times New Roman"/>
                <w:i/>
                <w:sz w:val="24"/>
                <w:szCs w:val="24"/>
              </w:rPr>
              <w:t>SR</w:t>
            </w:r>
            <w:r w:rsidR="0057444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218BB">
              <w:rPr>
                <w:rFonts w:ascii="Times New Roman" w:hAnsi="Times New Roman"/>
                <w:sz w:val="24"/>
                <w:szCs w:val="24"/>
              </w:rPr>
              <w:t>.</w:t>
            </w:r>
            <w:proofErr w:type="gramEnd"/>
            <w:r w:rsidR="00E218B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8BB" w:rsidRDefault="00574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QT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TR, PT</w: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TS</w: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QP</w: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SR</w:t>
            </w:r>
            <w:r w:rsidR="00E218B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18BB" w:rsidRDefault="00E218BB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 congruence tests could </w:t>
            </w: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be used to show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that  </w:t>
            </w:r>
            <w:proofErr w:type="gramEnd"/>
            <w:r w:rsidR="0057444A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1655" w:dyaOrig="300" w14:anchorId="72E29B85">
                <v:shape id="_x0000_i1038" type="#_x0000_t75" style="width:82.7pt;height:14.95pt" o:ole="">
                  <v:imagedata r:id="rId103" o:title=""/>
                </v:shape>
                <o:OLEObject Type="Embed" ProgID="FXE300.Equation" ShapeID="_x0000_i1038" DrawAspect="Content" ObjectID="_1423503827" r:id="rId104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18BB" w:rsidRDefault="00B93D47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2E97068A">
                <v:group id="_x0000_s1374" style="position:absolute;margin-left:18pt;margin-top:2.2pt;width:13.5pt;height:69pt;z-index:251730944" coordorigin="3420,8403" coordsize="270,1380">
                  <v:roundrect id="_x0000_s1375" style="position:absolute;left:3420;top:8403;width:270;height:180" arcsize="10923f"/>
                  <v:roundrect id="_x0000_s1376" style="position:absolute;left:3420;top:8778;width:270;height:180" arcsize="10923f"/>
                  <v:roundrect id="_x0000_s1377" style="position:absolute;left:3420;top:9180;width:270;height:180" arcsize="10923f"/>
                  <v:roundrect id="_x0000_s1378" style="position:absolute;left:3420;top:9603;width:270;height:180" arcsize="10923f"/>
                </v:group>
              </w:pict>
            </w:r>
            <w:r w:rsidR="00E218BB">
              <w:rPr>
                <w:rFonts w:ascii="Times New Roman" w:hAnsi="Times New Roman"/>
                <w:sz w:val="24"/>
                <w:szCs w:val="24"/>
              </w:rPr>
              <w:t xml:space="preserve">             AAS</w:t>
            </w:r>
          </w:p>
          <w:p w:rsidR="00E218BB" w:rsidRDefault="00E218B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RHS   </w:t>
            </w:r>
          </w:p>
          <w:p w:rsidR="00E218BB" w:rsidRDefault="00E218B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SAS </w:t>
            </w:r>
          </w:p>
          <w:p w:rsidR="00E218BB" w:rsidRDefault="00E218BB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SSS</w:t>
            </w:r>
          </w:p>
          <w:p w:rsidR="00E218BB" w:rsidRDefault="00E218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ED47DD" w:rsidTr="00B73AA4">
        <w:trPr>
          <w:cantSplit/>
          <w:trHeight w:val="851"/>
        </w:trPr>
        <w:tc>
          <w:tcPr>
            <w:tcW w:w="1419" w:type="dxa"/>
            <w:vAlign w:val="center"/>
          </w:tcPr>
          <w:p w:rsidR="00ED47DD" w:rsidRDefault="00ED47DD" w:rsidP="00B73AA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ED47DD" w:rsidRPr="00325745" w:rsidRDefault="00ED47DD" w:rsidP="00B73AA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103" w:type="dxa"/>
            <w:vAlign w:val="center"/>
          </w:tcPr>
          <w:p w:rsidR="00ED47DD" w:rsidRPr="005C44C0" w:rsidRDefault="00ED47DD" w:rsidP="00B73AA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Transformations &amp; Congruence</w:t>
            </w:r>
          </w:p>
        </w:tc>
        <w:tc>
          <w:tcPr>
            <w:tcW w:w="3685" w:type="dxa"/>
            <w:shd w:val="clear" w:color="auto" w:fill="0D0D0D" w:themeFill="text1" w:themeFillTint="F2"/>
          </w:tcPr>
          <w:p w:rsidR="00ED47DD" w:rsidRDefault="00ED47DD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ED47DD" w:rsidRDefault="00ED47DD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ED47DD" w:rsidRPr="00325745" w:rsidRDefault="00ED47DD" w:rsidP="0085374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509"/>
        </w:trPr>
        <w:tc>
          <w:tcPr>
            <w:tcW w:w="6522" w:type="dxa"/>
            <w:gridSpan w:val="2"/>
          </w:tcPr>
          <w:p w:rsidR="00853748" w:rsidRPr="00325745" w:rsidRDefault="00853748" w:rsidP="00B73AA4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</w:tcPr>
          <w:p w:rsidR="00853748" w:rsidRPr="00325745" w:rsidRDefault="00853748" w:rsidP="00B73AA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A824D7">
        <w:trPr>
          <w:cantSplit/>
          <w:trHeight w:val="340"/>
        </w:trPr>
        <w:tc>
          <w:tcPr>
            <w:tcW w:w="10207" w:type="dxa"/>
            <w:gridSpan w:val="3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B26BD8" w:rsidTr="00A824D7">
        <w:trPr>
          <w:cantSplit/>
          <w:trHeight w:val="851"/>
        </w:trPr>
        <w:tc>
          <w:tcPr>
            <w:tcW w:w="952" w:type="dxa"/>
          </w:tcPr>
          <w:p w:rsidR="00B26BD8" w:rsidRPr="001B3341" w:rsidRDefault="00B26BD8" w:rsidP="00D667E2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 the figure below,  </w:t>
            </w: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6" w:dyaOrig="273">
                <v:shape id="_x0000_i1039" type="#_x0000_t75" style="width:60.6pt;height:13.55pt" o:ole="">
                  <v:imagedata r:id="rId105" o:title=""/>
                </v:shape>
                <o:OLEObject Type="Embed" ProgID="FXE300.Equation" ShapeID="_x0000_i1039" DrawAspect="Content" ObjectID="_1423503828" r:id="rId10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 </w:t>
            </w: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70" w:dyaOrig="300">
                <v:shape id="_x0000_i1040" type="#_x0000_t75" style="width:98.4pt;height:14.95pt" o:ole="">
                  <v:imagedata r:id="rId107" o:title=""/>
                </v:shape>
                <o:OLEObject Type="Embed" ProgID="FXE300.Equation" ShapeID="_x0000_i1040" DrawAspect="Content" ObjectID="_1423503829" r:id="rId1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730B6" w:rsidRDefault="0057444A" w:rsidP="00C730B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Prove that  </w:t>
            </w:r>
          </w:p>
          <w:p w:rsidR="00B26BD8" w:rsidRDefault="00C730B6" w:rsidP="00B73AA4">
            <w:pPr>
              <w:rPr>
                <w:rFonts w:ascii="Times New Roman" w:hAnsi="Times New Roman"/>
                <w:sz w:val="24"/>
                <w:szCs w:val="24"/>
              </w:rPr>
            </w:pP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4" w:dyaOrig="300">
                <v:shape id="_x0000_i1047" type="#_x0000_t75" style="width:44.2pt;height:14.95pt" o:ole="">
                  <v:imagedata r:id="rId109" o:title=""/>
                </v:shape>
                <o:OLEObject Type="Embed" ProgID="FXE300.Equation" ShapeID="_x0000_i1047" DrawAspect="Content" ObjectID="_1423503830" r:id="rId110"/>
              </w:object>
            </w:r>
            <w:r w:rsidR="0057444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≡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4" w:dyaOrig="300">
                <v:shape id="_x0000_i1046" type="#_x0000_t75" style="width:44.2pt;height:14.95pt" o:ole="">
                  <v:imagedata r:id="rId111" o:title=""/>
                </v:shape>
                <o:OLEObject Type="Embed" ProgID="FXE300.Equation" ShapeID="_x0000_i1046" DrawAspect="Content" ObjectID="_1423503831" r:id="rId112"/>
              </w:object>
            </w: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B93D47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25" type="#_x0000_t75" style="position:absolute;margin-left:160.2pt;margin-top:9.95pt;width:216.6pt;height:154.1pt;z-index:251785216;mso-position-horizontal-relative:text;mso-position-vertical-relative:text">
                  <v:imagedata r:id="rId113" o:title=""/>
                </v:shape>
                <o:OLEObject Type="Embed" ProgID="FXDraw3.Document" ShapeID="_x0000_s1425" DrawAspect="Content" ObjectID="_1423503873" r:id="rId114"/>
              </w:pict>
            </w: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B26BD8" w:rsidRPr="00A252B0" w:rsidRDefault="0057444A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A252B0" w:rsidTr="00A824D7">
        <w:trPr>
          <w:cantSplit/>
          <w:trHeight w:val="851"/>
        </w:trPr>
        <w:tc>
          <w:tcPr>
            <w:tcW w:w="952" w:type="dxa"/>
          </w:tcPr>
          <w:p w:rsidR="00A252B0" w:rsidRPr="001B3341" w:rsidRDefault="00A252B0" w:rsidP="00B26BD8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52B0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57444A" w:rsidRDefault="0057444A" w:rsidP="0057444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252B0" w:rsidTr="00A824D7">
        <w:trPr>
          <w:cantSplit/>
          <w:trHeight w:val="851"/>
        </w:trPr>
        <w:tc>
          <w:tcPr>
            <w:tcW w:w="952" w:type="dxa"/>
          </w:tcPr>
          <w:p w:rsidR="00A252B0" w:rsidRPr="001B3341" w:rsidRDefault="00A252B0" w:rsidP="00D667E2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PQRS</w:t>
            </w:r>
            <w:r w:rsidRPr="0057444A">
              <w:rPr>
                <w:rFonts w:ascii="Times New Roman" w:hAnsi="Times New Roman"/>
                <w:sz w:val="24"/>
                <w:szCs w:val="24"/>
              </w:rPr>
              <w:t xml:space="preserve"> is a parallelogram.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diagonals meet at </w:t>
            </w:r>
            <w:r w:rsidRPr="0057444A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93D47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427" type="#_x0000_t75" style="position:absolute;margin-left:168.25pt;margin-top:-.6pt;width:182.45pt;height:227.15pt;z-index:251787264;mso-position-horizontal-relative:text;mso-position-vertical-relative:text">
                  <v:imagedata r:id="rId115" o:title=""/>
                  <w10:wrap type="square"/>
                </v:shape>
                <o:OLEObject Type="Embed" ProgID="FXDraw3.Document" ShapeID="_x0000_s1427" DrawAspect="Content" ObjectID="_1423503874" r:id="rId116"/>
              </w:pic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Prove that  </w:t>
            </w: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15" w:dyaOrig="300">
                <v:shape id="_x0000_i1041" type="#_x0000_t75" style="width:85.55pt;height:14.95pt" o:ole="">
                  <v:imagedata r:id="rId117" o:title=""/>
                </v:shape>
                <o:OLEObject Type="Embed" ProgID="FXE300.Equation" ShapeID="_x0000_i1041" DrawAspect="Content" ObjectID="_1423503832" r:id="rId1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hence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that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7444A">
              <w:rPr>
                <w:rFonts w:ascii="Times New Roman" w:hAnsi="Times New Roman"/>
                <w:i/>
                <w:sz w:val="24"/>
                <w:szCs w:val="24"/>
              </w:rPr>
              <w:t>QS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bisects </w:t>
            </w:r>
            <w:r w:rsidRPr="0057444A">
              <w:rPr>
                <w:rFonts w:ascii="Times New Roman" w:hAnsi="Times New Roman"/>
                <w:i/>
                <w:sz w:val="24"/>
                <w:szCs w:val="24"/>
              </w:rPr>
              <w:t>PR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Pr="0057444A" w:rsidRDefault="00BF5578" w:rsidP="00BF5578">
            <w:pPr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52B0" w:rsidRDefault="00A252B0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BF5578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B26BD8" w:rsidTr="00A824D7">
        <w:trPr>
          <w:cantSplit/>
          <w:trHeight w:val="851"/>
        </w:trPr>
        <w:tc>
          <w:tcPr>
            <w:tcW w:w="952" w:type="dxa"/>
          </w:tcPr>
          <w:p w:rsidR="00B26BD8" w:rsidRPr="001B3341" w:rsidRDefault="00B26BD8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F5578" w:rsidRDefault="00BF5578" w:rsidP="00BF557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F557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26BD8" w:rsidRDefault="00B26BD8" w:rsidP="00B73AA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73AA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B26BD8" w:rsidRPr="00A252B0" w:rsidRDefault="00B26BD8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216994" w:rsidRDefault="00216994"/>
    <w:p w:rsidR="00C71E16" w:rsidRDefault="00C71E16"/>
    <w:p w:rsidR="00C71E16" w:rsidRDefault="00C71E16"/>
    <w:p w:rsidR="00C71E16" w:rsidRDefault="00C71E16">
      <w:pPr>
        <w:sectPr w:rsidR="00C71E16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ED47DD" w:rsidRPr="005C44C0" w:rsidTr="00B73AA4">
        <w:trPr>
          <w:cantSplit/>
          <w:trHeight w:val="851"/>
        </w:trPr>
        <w:tc>
          <w:tcPr>
            <w:tcW w:w="1986" w:type="dxa"/>
            <w:vAlign w:val="center"/>
          </w:tcPr>
          <w:p w:rsidR="00ED47DD" w:rsidRDefault="00ED47DD" w:rsidP="00B73AA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ED47DD" w:rsidRPr="00325745" w:rsidRDefault="00ED47DD" w:rsidP="00B73AA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4676" w:type="dxa"/>
            <w:vAlign w:val="center"/>
          </w:tcPr>
          <w:p w:rsidR="00ED47DD" w:rsidRPr="005C44C0" w:rsidRDefault="00ED47DD" w:rsidP="00B73AA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Transformations &amp; Congruence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B73AA4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C310BE" w:rsidRDefault="00C310BE" w:rsidP="004A64CB">
      <w:pPr>
        <w:sectPr w:rsidR="00C310BE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 w:rsidP="004A64CB">
      <w:pPr>
        <w:sectPr w:rsidR="00A252B0" w:rsidSect="0057444A">
          <w:type w:val="continuous"/>
          <w:pgSz w:w="11906" w:h="16838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C737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Translation.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93D4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0648B144">
                <v:shape id="_x0000_s1393" type="#_x0000_t75" style="position:absolute;margin-left:6.9pt;margin-top:4.75pt;width:162.95pt;height:129.6pt;z-index:251740160;mso-position-horizontal-relative:text;mso-position-vertical-relative:text">
                  <v:imagedata r:id="rId119" o:title=""/>
                </v:shape>
                <o:OLEObject Type="Embed" ProgID="FXDraw3.Document" ShapeID="_x0000_s1393" DrawAspect="Content" ObjectID="_1423503875" r:id="rId120"/>
              </w:pict>
            </w: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93D4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2CC5D815">
                <v:shape id="_x0000_s1392" type="#_x0000_t75" style="position:absolute;margin-left:15.25pt;margin-top:7.45pt;width:146.7pt;height:148.45pt;z-index:251739136;mso-position-horizontal-relative:text;mso-position-vertical-relative:text">
                  <v:imagedata r:id="rId121" o:title=""/>
                  <o:lock v:ext="edit" aspectratio="f"/>
                </v:shape>
                <o:OLEObject Type="Embed" ProgID="FXDraw3.Document" ShapeID="_x0000_s1392" DrawAspect="Content" ObjectID="_1423503876" r:id="rId122"/>
              </w:pict>
            </w: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10BE" w:rsidRDefault="00C310B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93D4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 w14:anchorId="770906A7">
                <v:shape id="_x0000_s1394" type="#_x0000_t75" style="position:absolute;margin-left:6.9pt;margin-top:3.55pt;width:162.95pt;height:159.6pt;z-index:251741184;mso-position-horizontal-relative:text;mso-position-vertical-relative:text">
                  <v:imagedata r:id="rId123" o:title=""/>
                  <o:lock v:ext="edit" aspectratio="f"/>
                </v:shape>
                <o:OLEObject Type="Embed" ProgID="FXDraw3.Document" ShapeID="_x0000_s1394" DrawAspect="Content" ObjectID="_1423503877" r:id="rId124"/>
              </w:pict>
            </w: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26899" w:rsidRDefault="00C26899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B93D47" w:rsidP="009A5A25">
            <w:r>
              <w:rPr>
                <w:noProof/>
                <w:lang w:eastAsia="en-AU"/>
              </w:rPr>
              <w:pict w14:anchorId="18D56F77">
                <v:shape id="_x0000_s1414" type="#_x0000_t75" style="position:absolute;margin-left:.15pt;margin-top:2.2pt;width:143.85pt;height:141.8pt;z-index:251759616;mso-position-horizontal-relative:text;mso-position-vertical-relative:text">
                  <v:imagedata r:id="rId125" o:title=""/>
                </v:shape>
                <o:OLEObject Type="Embed" ProgID="FXDraw3.Document" ShapeID="_x0000_s1414" DrawAspect="Content" ObjectID="_1423503878" r:id="rId126"/>
              </w:pict>
            </w:r>
          </w:p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Pr="00BB0C96" w:rsidRDefault="009B2AAA" w:rsidP="009A5A25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B0C96">
              <w:rPr>
                <w:rFonts w:ascii="Times New Roman" w:hAnsi="Times New Roman"/>
                <w:sz w:val="24"/>
                <w:szCs w:val="24"/>
              </w:rPr>
              <w:t>Clockwise rotation through 90</w:t>
            </w:r>
            <w:r w:rsidRPr="00BB0C96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BB0C96">
              <w:rPr>
                <w:rFonts w:ascii="Times New Roman" w:hAnsi="Times New Roman"/>
                <w:b/>
                <w:i/>
                <w:sz w:val="24"/>
                <w:szCs w:val="24"/>
              </w:rPr>
              <w:t>.</w:t>
            </w: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B93D47" w:rsidP="009A5A25">
            <w:r>
              <w:rPr>
                <w:noProof/>
                <w:lang w:eastAsia="en-AU"/>
              </w:rPr>
              <w:pict w14:anchorId="4EAAB42D">
                <v:shape id="_x0000_s1415" type="#_x0000_t75" style="position:absolute;margin-left:.15pt;margin-top:6.25pt;width:184.35pt;height:110.05pt;z-index:251760640;mso-position-horizontal-relative:text;mso-position-vertical-relative:text">
                  <v:imagedata r:id="rId127" o:title="" cropbottom="10901f"/>
                </v:shape>
                <o:OLEObject Type="Embed" ProgID="FXDraw3.Document" ShapeID="_x0000_s1415" DrawAspect="Content" ObjectID="_1423503879" r:id="rId128"/>
              </w:pict>
            </w:r>
          </w:p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B93D47" w:rsidP="009A5A25">
            <w:r>
              <w:rPr>
                <w:noProof/>
                <w:lang w:eastAsia="en-AU"/>
              </w:rPr>
              <w:pict w14:anchorId="5A92473F">
                <v:shape id="_x0000_s1416" type="#_x0000_t75" style="position:absolute;margin-left:15pt;margin-top:4.2pt;width:141.75pt;height:126.15pt;z-index:251761664;mso-position-horizontal-relative:text;mso-position-vertical-relative:text">
                  <v:imagedata r:id="rId129" o:title=""/>
                </v:shape>
                <o:OLEObject Type="Embed" ProgID="FXDraw3.Document" ShapeID="_x0000_s1416" DrawAspect="Content" ObjectID="_1423503880" r:id="rId130"/>
              </w:pict>
            </w:r>
          </w:p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B93D47" w:rsidP="009A5A25">
            <w:r>
              <w:rPr>
                <w:noProof/>
                <w:lang w:eastAsia="en-AU"/>
              </w:rPr>
              <w:pict w14:anchorId="46CFF2C9">
                <v:shape id="_x0000_s1417" type="#_x0000_t75" style="position:absolute;margin-left:6.95pt;margin-top:10.2pt;width:149.8pt;height:132.1pt;z-index:251762688;mso-position-horizontal-relative:text;mso-position-vertical-relative:text">
                  <v:imagedata r:id="rId131" o:title=""/>
                </v:shape>
                <o:OLEObject Type="Embed" ProgID="FXDraw3.Document" ShapeID="_x0000_s1417" DrawAspect="Content" ObjectID="_1423503881" r:id="rId132"/>
              </w:pict>
            </w:r>
          </w:p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9B2AAA" w:rsidP="009A5A25">
            <w:r>
              <w:rPr>
                <w:rFonts w:ascii="Times New Roman" w:hAnsi="Times New Roman"/>
                <w:sz w:val="24"/>
                <w:szCs w:val="24"/>
              </w:rPr>
              <w:t>Reflection in Line 4.</w:t>
            </w: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Pr="001A2FCA" w:rsidRDefault="009B2AAA" w:rsidP="009A5A25">
            <w:pPr>
              <w:rPr>
                <w:rFonts w:ascii="Times New Roman" w:hAnsi="Times New Roman"/>
                <w:sz w:val="24"/>
                <w:szCs w:val="24"/>
              </w:rPr>
            </w:pPr>
            <w:r w:rsidRPr="001A2FCA">
              <w:rPr>
                <w:rFonts w:ascii="Times New Roman" w:hAnsi="Times New Roman"/>
                <w:sz w:val="24"/>
                <w:szCs w:val="24"/>
              </w:rPr>
              <w:t xml:space="preserve">Side EF matches with side </w:t>
            </w:r>
            <w:proofErr w:type="gramStart"/>
            <w:r w:rsidRPr="001A2FCA">
              <w:rPr>
                <w:rFonts w:ascii="Times New Roman" w:hAnsi="Times New Roman"/>
                <w:i/>
                <w:sz w:val="24"/>
                <w:szCs w:val="24"/>
              </w:rPr>
              <w:t>YZ</w:t>
            </w:r>
            <w:r w:rsidRPr="001A2FCA">
              <w:rPr>
                <w:rFonts w:ascii="Times New Roman" w:hAnsi="Times New Roman"/>
                <w:sz w:val="24"/>
                <w:szCs w:val="24"/>
              </w:rPr>
              <w:t xml:space="preserve"> .</w:t>
            </w:r>
            <w:proofErr w:type="gramEnd"/>
          </w:p>
          <w:p w:rsidR="009B2AAA" w:rsidRDefault="009B2AAA" w:rsidP="009A5A25">
            <w:r w:rsidRPr="001A2FCA">
              <w:rPr>
                <w:rFonts w:ascii="Times New Roman" w:hAnsi="Times New Roman"/>
                <w:sz w:val="24"/>
                <w:szCs w:val="24"/>
              </w:rPr>
              <w:t xml:space="preserve">Angle C matches with angle </w:t>
            </w:r>
            <w:r w:rsidRPr="001A2FCA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 w:rsidRPr="001A2FCA">
              <w:rPr>
                <w:rFonts w:ascii="Times New Roman" w:hAnsi="Times New Roman"/>
                <w:sz w:val="24"/>
                <w:szCs w:val="24"/>
              </w:rPr>
              <w:t xml:space="preserve">.    </w:t>
            </w: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9B2AAA" w:rsidP="009A5A25"/>
          <w:p w:rsidR="009B2AAA" w:rsidRDefault="00B93D47" w:rsidP="009A5A25">
            <w:r>
              <w:rPr>
                <w:noProof/>
                <w:lang w:eastAsia="en-AU"/>
              </w:rPr>
              <w:pict w14:anchorId="2D851F21">
                <v:shape id="_x0000_s1418" type="#_x0000_t75" style="position:absolute;margin-left:.2pt;margin-top:.7pt;width:171.3pt;height:97.2pt;z-index:251763712;mso-position-horizontal-relative:text;mso-position-vertical-relative:text">
                  <v:imagedata r:id="rId133" o:title=""/>
                </v:shape>
                <o:OLEObject Type="Embed" ProgID="FXDraw3.Document" ShapeID="_x0000_s1418" DrawAspect="Content" ObjectID="_1423503882" r:id="rId134"/>
              </w:pict>
            </w:r>
          </w:p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  <w:p w:rsidR="009B2AAA" w:rsidRDefault="009B2AAA" w:rsidP="009A5A25"/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9B2AAA" w:rsidP="009A5A25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The 2</w:t>
            </w:r>
            <w:r w:rsidRPr="00834078">
              <w:rPr>
                <w:noProof/>
                <w:vertAlign w:val="superscript"/>
                <w:lang w:eastAsia="en-AU"/>
              </w:rPr>
              <w:t>nd</w:t>
            </w:r>
            <w:r>
              <w:rPr>
                <w:noProof/>
                <w:lang w:eastAsia="en-AU"/>
              </w:rPr>
              <w:t xml:space="preserve"> one.</w:t>
            </w: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Pr="001A2FCA" w:rsidRDefault="009B2AAA" w:rsidP="009A5A25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1A2FCA">
              <w:rPr>
                <w:rFonts w:ascii="Times New Roman" w:hAnsi="Times New Roman"/>
                <w:sz w:val="24"/>
                <w:szCs w:val="24"/>
              </w:rPr>
              <w:t>Reflection.</w:t>
            </w:r>
          </w:p>
        </w:tc>
      </w:tr>
      <w:tr w:rsidR="009B2AAA" w:rsidTr="00CA11C9">
        <w:trPr>
          <w:cantSplit/>
        </w:trPr>
        <w:tc>
          <w:tcPr>
            <w:tcW w:w="648" w:type="dxa"/>
          </w:tcPr>
          <w:p w:rsidR="009B2AAA" w:rsidRPr="00C71E16" w:rsidRDefault="009B2AAA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9B2AAA" w:rsidRDefault="009B2AAA" w:rsidP="009A5A25">
            <w:pPr>
              <w:rPr>
                <w:noProof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Reflection and Translation.</w:t>
            </w: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57444A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B73AA4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C310BE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t>The 2</w:t>
            </w:r>
            <w:r w:rsidRPr="00B66C01">
              <w:rPr>
                <w:vertAlign w:val="superscript"/>
              </w:rPr>
              <w:t>nd</w:t>
            </w:r>
            <w:r>
              <w:t xml:space="preserve"> one.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Triangle E.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Anticlockwise rotation through 180</w:t>
            </w:r>
            <w:r w:rsidRPr="00BD602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B (-8, -8)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Triangle D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Pr="00BB0C96" w:rsidRDefault="0057444A" w:rsidP="009A5A25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Triangle 1 and Triangle 4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All the triangles are congruent.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 w:rsidRPr="009D0A5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71" w:dyaOrig="300" w14:anchorId="784D14C4">
                <v:shape id="_x0000_i1042" type="#_x0000_t75" style="width:48.5pt;height:14.95pt" o:ole="">
                  <v:imagedata r:id="rId69" o:title=""/>
                </v:shape>
                <o:OLEObject Type="Embed" ProgID="FXE300.Equation" ShapeID="_x0000_i1042" DrawAspect="Content" ObjectID="_1423503833" r:id="rId135"/>
              </w:objec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rPr>
                <w:rFonts w:ascii="Times New Roman" w:hAnsi="Times New Roman"/>
                <w:sz w:val="24"/>
                <w:szCs w:val="24"/>
              </w:rPr>
              <w:t>Rectangle C.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C730B6" w:rsidP="009A5A25">
            <w:r>
              <w:rPr>
                <w:rFonts w:ascii="Times New Roman" w:hAnsi="Times New Roman"/>
                <w:sz w:val="24"/>
                <w:szCs w:val="24"/>
              </w:rPr>
              <w:t>Point C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 w:rsidRPr="009F41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9" w:dyaOrig="330" w14:anchorId="34CB181C">
                <v:shape id="_x0000_i1043" type="#_x0000_t75" style="width:57.05pt;height:16.4pt" o:ole="">
                  <v:imagedata r:id="rId81" o:title=""/>
                </v:shape>
                <o:OLEObject Type="Embed" ProgID="FXE300.Equation" ShapeID="_x0000_i1043" DrawAspect="Content" ObjectID="_1423503834" r:id="rId136"/>
              </w:objec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r>
              <w:t>60</w:t>
            </w:r>
            <w:r w:rsidRPr="004930A9">
              <w:rPr>
                <w:vertAlign w:val="superscript"/>
              </w:rPr>
              <w:t>o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pPr>
              <w:rPr>
                <w:noProof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SAS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Pr="001A2FCA" w:rsidRDefault="0057444A" w:rsidP="009A5A25">
            <w:pPr>
              <w:spacing w:after="120"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RHS</w:t>
            </w:r>
          </w:p>
        </w:tc>
      </w:tr>
      <w:tr w:rsidR="0057444A" w:rsidTr="009A5A25">
        <w:trPr>
          <w:cantSplit/>
        </w:trPr>
        <w:tc>
          <w:tcPr>
            <w:tcW w:w="648" w:type="dxa"/>
          </w:tcPr>
          <w:p w:rsidR="0057444A" w:rsidRPr="00C71E16" w:rsidRDefault="0057444A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7444A" w:rsidRDefault="0057444A" w:rsidP="009A5A25">
            <w:pPr>
              <w:rPr>
                <w:noProof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RHS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C310BE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310BE" w:rsidRDefault="00C310BE" w:rsidP="004A64CB">
      <w:pPr>
        <w:rPr>
          <w:rFonts w:asciiTheme="majorHAnsi" w:hAnsiTheme="majorHAnsi"/>
          <w:sz w:val="24"/>
          <w:szCs w:val="24"/>
        </w:rPr>
        <w:sectPr w:rsidR="00C310BE" w:rsidSect="00C310BE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347DE" w:rsidRDefault="00C347DE" w:rsidP="004A64CB">
      <w:pPr>
        <w:rPr>
          <w:rFonts w:asciiTheme="majorHAnsi" w:hAnsiTheme="majorHAnsi"/>
          <w:sz w:val="24"/>
          <w:szCs w:val="24"/>
        </w:rPr>
      </w:pPr>
    </w:p>
    <w:p w:rsidR="00C347DE" w:rsidRDefault="00C347DE" w:rsidP="004A64CB">
      <w:pPr>
        <w:rPr>
          <w:rFonts w:asciiTheme="majorHAnsi" w:hAnsiTheme="majorHAnsi"/>
          <w:sz w:val="24"/>
          <w:szCs w:val="24"/>
        </w:rPr>
      </w:pPr>
    </w:p>
    <w:p w:rsidR="00C347DE" w:rsidRDefault="00C347DE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7230"/>
        <w:gridCol w:w="1337"/>
      </w:tblGrid>
      <w:tr w:rsidR="00C71E16" w:rsidTr="00CA11C9">
        <w:trPr>
          <w:cantSplit/>
        </w:trPr>
        <w:tc>
          <w:tcPr>
            <w:tcW w:w="9242" w:type="dxa"/>
            <w:gridSpan w:val="3"/>
          </w:tcPr>
          <w:p w:rsidR="00853748" w:rsidRPr="00853748" w:rsidRDefault="00853748" w:rsidP="004A64CB">
            <w:pPr>
              <w:rPr>
                <w:rFonts w:ascii="Times New Roman" w:hAnsi="Times New Roman"/>
                <w:sz w:val="24"/>
                <w:szCs w:val="24"/>
              </w:rPr>
            </w:pPr>
            <w:r w:rsidRPr="00853748">
              <w:rPr>
                <w:rFonts w:ascii="Times New Roman" w:hAnsi="Times New Roman"/>
                <w:sz w:val="24"/>
                <w:szCs w:val="24"/>
              </w:rPr>
              <w:t>Calculator Allowed</w:t>
            </w:r>
          </w:p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Longer</w:t>
            </w:r>
            <w:r w:rsidRPr="00853748">
              <w:rPr>
                <w:rFonts w:ascii="Times New Roman" w:hAnsi="Times New Roman"/>
                <w:sz w:val="24"/>
                <w:szCs w:val="24"/>
              </w:rPr>
              <w:t xml:space="preserve"> Answer Section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6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9A5A25" w:rsidRPr="009A5A25" w:rsidRDefault="009A5A25" w:rsidP="009A5A25">
            <w:pPr>
              <w:rPr>
                <w:rFonts w:asciiTheme="minorHAnsi" w:eastAsiaTheme="minorHAnsi" w:hAnsiTheme="minorHAnsi" w:cstheme="minorBidi"/>
              </w:rPr>
            </w:pPr>
          </w:p>
          <w:p w:rsidR="009A5A25" w:rsidRPr="009A5A25" w:rsidRDefault="009A5A25" w:rsidP="009A5A25">
            <w:pPr>
              <w:rPr>
                <w:rFonts w:ascii="Times New Roman" w:hAnsi="Times New Roman"/>
                <w:sz w:val="24"/>
                <w:szCs w:val="24"/>
              </w:rPr>
            </w:pPr>
            <w:r w:rsidRPr="009A5A25">
              <w:rPr>
                <w:rFonts w:ascii="Times New Roman" w:hAnsi="Times New Roman"/>
                <w:sz w:val="24"/>
                <w:szCs w:val="24"/>
              </w:rPr>
              <w:t xml:space="preserve">In </w:t>
            </w:r>
            <w:r w:rsidRPr="009A5A2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57" w:dyaOrig="300">
                <v:shape id="_x0000_i1044" type="#_x0000_t75" style="width:102.65pt;height:14.95pt" o:ole="">
                  <v:imagedata r:id="rId137" o:title=""/>
                </v:shape>
                <o:OLEObject Type="Embed" ProgID="FXE300.Equation" ShapeID="_x0000_i1044" DrawAspect="Content" ObjectID="_1423503835" r:id="rId138"/>
              </w:object>
            </w:r>
            <w:r w:rsidRPr="009A5A2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A5A25" w:rsidRPr="009A5A25" w:rsidRDefault="009A5A25" w:rsidP="009A5A25">
            <w:pPr>
              <w:rPr>
                <w:rFonts w:ascii="Times New Roman" w:hAnsi="Times New Roman"/>
                <w:sz w:val="24"/>
                <w:szCs w:val="24"/>
              </w:rPr>
            </w:pPr>
            <w:r w:rsidRPr="009A5A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730B6" w:rsidRPr="009A5A25"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3244" w:dyaOrig="954">
                <v:shape id="_x0000_i1048" type="#_x0000_t75" style="width:162.55pt;height:47.75pt" o:ole="">
                  <v:imagedata r:id="rId139" o:title=""/>
                </v:shape>
                <o:OLEObject Type="Embed" ProgID="FXE300.Equation" ShapeID="_x0000_i1048" DrawAspect="Content" ObjectID="_1423503836" r:id="rId140"/>
              </w:object>
            </w:r>
            <w:r w:rsidRPr="009A5A25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730B6" w:rsidRDefault="00C730B6" w:rsidP="00C730B6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C730B6" w:rsidRDefault="00C730B6" w:rsidP="00C730B6">
            <w:pPr>
              <w:rPr>
                <w:rFonts w:ascii="Times New Roman" w:hAnsi="Times New Roman"/>
                <w:sz w:val="24"/>
                <w:szCs w:val="24"/>
              </w:rPr>
            </w:pP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4" w:dyaOrig="300">
                <v:shape id="_x0000_i1050" type="#_x0000_t75" style="width:44.2pt;height:14.95pt" o:ole="">
                  <v:imagedata r:id="rId109" o:title=""/>
                </v:shape>
                <o:OLEObject Type="Embed" ProgID="FXE300.Equation" ShapeID="_x0000_i1050" DrawAspect="Content" ObjectID="_1423503837" r:id="rId1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≡  </w:t>
            </w: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4" w:dyaOrig="300">
                <v:shape id="_x0000_i1049" type="#_x0000_t75" style="width:44.2pt;height:14.95pt" o:ole="">
                  <v:imagedata r:id="rId111" o:title=""/>
                </v:shape>
                <o:OLEObject Type="Embed" ProgID="FXE300.Equation" ShapeID="_x0000_i1049" DrawAspect="Content" ObjectID="_1423503838" r:id="rId142"/>
              </w:object>
            </w:r>
            <w:r w:rsidR="00004C1D" w:rsidRPr="00004C1D">
              <w:rPr>
                <w:rFonts w:ascii="Times New Roman" w:hAnsi="Times New Roman"/>
                <w:sz w:val="24"/>
                <w:szCs w:val="24"/>
              </w:rPr>
              <w:t>(SAS)</w:t>
            </w:r>
          </w:p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37" w:type="dxa"/>
          </w:tcPr>
          <w:p w:rsidR="00C347DE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for correct answer.</w:t>
            </w:r>
          </w:p>
          <w:p w:rsidR="00C347DE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47DE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if one or two mistakes made in correct process.</w:t>
            </w:r>
          </w:p>
          <w:p w:rsidR="00C347DE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47DE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1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mark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if a correct line with reason is given.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6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Default="00C347DE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5744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903" w:dyaOrig="2341">
                <v:shape id="_x0000_i1045" type="#_x0000_t75" style="width:345.05pt;height:116.9pt" o:ole="">
                  <v:imagedata r:id="rId143" o:title=""/>
                </v:shape>
                <o:OLEObject Type="Embed" ProgID="FXE300.Equation" ShapeID="_x0000_i1045" DrawAspect="Content" ObjectID="_1423503839" r:id="rId144"/>
              </w:object>
            </w:r>
          </w:p>
        </w:tc>
        <w:tc>
          <w:tcPr>
            <w:tcW w:w="1337" w:type="dxa"/>
          </w:tcPr>
          <w:p w:rsidR="00C347DE" w:rsidRDefault="00C347DE" w:rsidP="00C347D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for correct answer.</w:t>
            </w:r>
          </w:p>
          <w:p w:rsidR="00C347DE" w:rsidRDefault="00C347DE" w:rsidP="00C347DE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C347DE" w:rsidRDefault="00C347DE" w:rsidP="00C347D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if one or two mistakes made in correct process.</w:t>
            </w:r>
          </w:p>
          <w:p w:rsidR="00C347DE" w:rsidRDefault="00C347DE" w:rsidP="00C347DE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252B0" w:rsidRDefault="00C347DE" w:rsidP="00C347D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1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mark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if a correct line with reason is given.</w:t>
            </w:r>
          </w:p>
        </w:tc>
      </w:tr>
    </w:tbl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D47" w:rsidRDefault="00B93D47" w:rsidP="00C868AD">
      <w:pPr>
        <w:spacing w:after="0" w:line="240" w:lineRule="auto"/>
      </w:pPr>
      <w:r>
        <w:separator/>
      </w:r>
    </w:p>
  </w:endnote>
  <w:endnote w:type="continuationSeparator" w:id="0">
    <w:p w:rsidR="00B93D47" w:rsidRDefault="00B93D47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5A25" w:rsidRDefault="009A5A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4C1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9A5A25" w:rsidRDefault="009A5A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D47" w:rsidRDefault="00B93D47" w:rsidP="00C868AD">
      <w:pPr>
        <w:spacing w:after="0" w:line="240" w:lineRule="auto"/>
      </w:pPr>
      <w:r>
        <w:separator/>
      </w:r>
    </w:p>
  </w:footnote>
  <w:footnote w:type="continuationSeparator" w:id="0">
    <w:p w:rsidR="00B93D47" w:rsidRDefault="00B93D47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A25" w:rsidRPr="00C868AD" w:rsidRDefault="009A5A25">
    <w:pPr>
      <w:pStyle w:val="Header"/>
      <w:rPr>
        <w:u w:val="single"/>
      </w:rPr>
    </w:pPr>
    <w:r>
      <w:rPr>
        <w:u w:val="single"/>
      </w:rPr>
      <w:t>Transformations &amp; Congruence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5A25" w:rsidRDefault="009A5A25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9A5A25" w:rsidRPr="00C71E16" w:rsidRDefault="009A5A25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7DD"/>
    <w:rsid w:val="00004C1D"/>
    <w:rsid w:val="000176AA"/>
    <w:rsid w:val="000918EE"/>
    <w:rsid w:val="000C4CAD"/>
    <w:rsid w:val="00137673"/>
    <w:rsid w:val="0018287C"/>
    <w:rsid w:val="001D51F7"/>
    <w:rsid w:val="00216994"/>
    <w:rsid w:val="00246314"/>
    <w:rsid w:val="002C1F1F"/>
    <w:rsid w:val="002F71E5"/>
    <w:rsid w:val="00325745"/>
    <w:rsid w:val="003379F8"/>
    <w:rsid w:val="00354AD7"/>
    <w:rsid w:val="003C054F"/>
    <w:rsid w:val="003D41FF"/>
    <w:rsid w:val="00413DF5"/>
    <w:rsid w:val="00456635"/>
    <w:rsid w:val="00460B7C"/>
    <w:rsid w:val="00474558"/>
    <w:rsid w:val="004A64CB"/>
    <w:rsid w:val="004C7375"/>
    <w:rsid w:val="004E1D1E"/>
    <w:rsid w:val="00556997"/>
    <w:rsid w:val="0057444A"/>
    <w:rsid w:val="00580695"/>
    <w:rsid w:val="005C44C0"/>
    <w:rsid w:val="00641EA7"/>
    <w:rsid w:val="00644F43"/>
    <w:rsid w:val="00667642"/>
    <w:rsid w:val="006718CF"/>
    <w:rsid w:val="007403DD"/>
    <w:rsid w:val="00774BBF"/>
    <w:rsid w:val="007D39B1"/>
    <w:rsid w:val="00845ACB"/>
    <w:rsid w:val="00853748"/>
    <w:rsid w:val="008B7480"/>
    <w:rsid w:val="008C68D7"/>
    <w:rsid w:val="008F3E43"/>
    <w:rsid w:val="009852AA"/>
    <w:rsid w:val="009A5487"/>
    <w:rsid w:val="009A5A25"/>
    <w:rsid w:val="009B2AAA"/>
    <w:rsid w:val="009D0A5D"/>
    <w:rsid w:val="009F4122"/>
    <w:rsid w:val="00A23965"/>
    <w:rsid w:val="00A252B0"/>
    <w:rsid w:val="00A5722A"/>
    <w:rsid w:val="00A81533"/>
    <w:rsid w:val="00A824D7"/>
    <w:rsid w:val="00AB0C62"/>
    <w:rsid w:val="00AF7225"/>
    <w:rsid w:val="00B0317F"/>
    <w:rsid w:val="00B26BD8"/>
    <w:rsid w:val="00B41186"/>
    <w:rsid w:val="00B73AA4"/>
    <w:rsid w:val="00B850EA"/>
    <w:rsid w:val="00B93D47"/>
    <w:rsid w:val="00BE233F"/>
    <w:rsid w:val="00BF5578"/>
    <w:rsid w:val="00C14406"/>
    <w:rsid w:val="00C17E11"/>
    <w:rsid w:val="00C26899"/>
    <w:rsid w:val="00C310BE"/>
    <w:rsid w:val="00C347DE"/>
    <w:rsid w:val="00C56E1E"/>
    <w:rsid w:val="00C71E16"/>
    <w:rsid w:val="00C730B6"/>
    <w:rsid w:val="00C868AD"/>
    <w:rsid w:val="00CA11C9"/>
    <w:rsid w:val="00CA296A"/>
    <w:rsid w:val="00D03A78"/>
    <w:rsid w:val="00D12301"/>
    <w:rsid w:val="00D52C65"/>
    <w:rsid w:val="00D551D9"/>
    <w:rsid w:val="00D667E2"/>
    <w:rsid w:val="00D95422"/>
    <w:rsid w:val="00DD3F3F"/>
    <w:rsid w:val="00E218BB"/>
    <w:rsid w:val="00E91A31"/>
    <w:rsid w:val="00E92151"/>
    <w:rsid w:val="00EB1449"/>
    <w:rsid w:val="00ED47DD"/>
    <w:rsid w:val="00F1525D"/>
    <w:rsid w:val="00F6351B"/>
    <w:rsid w:val="00F721D2"/>
    <w:rsid w:val="00FE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3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3.wmf"/><Relationship Id="rId21" Type="http://schemas.openxmlformats.org/officeDocument/2006/relationships/image" Target="media/image7.png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6.png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39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1.png"/><Relationship Id="rId138" Type="http://schemas.openxmlformats.org/officeDocument/2006/relationships/oleObject" Target="embeddings/oleObject65.bin"/><Relationship Id="rId16" Type="http://schemas.openxmlformats.org/officeDocument/2006/relationships/oleObject" Target="embeddings/oleObject4.bin"/><Relationship Id="rId107" Type="http://schemas.openxmlformats.org/officeDocument/2006/relationships/image" Target="media/image48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4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56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9.bin"/><Relationship Id="rId5" Type="http://schemas.openxmlformats.org/officeDocument/2006/relationships/settings" Target="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2.png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eader" Target="header1.xml"/><Relationship Id="rId64" Type="http://schemas.openxmlformats.org/officeDocument/2006/relationships/oleObject" Target="embeddings/oleObject27.bin"/><Relationship Id="rId69" Type="http://schemas.openxmlformats.org/officeDocument/2006/relationships/image" Target="media/image29.wmf"/><Relationship Id="rId113" Type="http://schemas.openxmlformats.org/officeDocument/2006/relationships/image" Target="media/image51.png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3.wmf"/><Relationship Id="rId80" Type="http://schemas.openxmlformats.org/officeDocument/2006/relationships/oleObject" Target="embeddings/oleObject35.bin"/><Relationship Id="rId85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image" Target="media/image19.png"/><Relationship Id="rId59" Type="http://schemas.openxmlformats.org/officeDocument/2006/relationships/image" Target="media/image24.png"/><Relationship Id="rId67" Type="http://schemas.openxmlformats.org/officeDocument/2006/relationships/image" Target="media/image28.wmf"/><Relationship Id="rId103" Type="http://schemas.openxmlformats.org/officeDocument/2006/relationships/image" Target="media/image46.wmf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3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png"/><Relationship Id="rId137" Type="http://schemas.openxmlformats.org/officeDocument/2006/relationships/image" Target="media/image6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2.png"/><Relationship Id="rId83" Type="http://schemas.openxmlformats.org/officeDocument/2006/relationships/image" Target="media/image36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0.png"/><Relationship Id="rId96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32" Type="http://schemas.openxmlformats.org/officeDocument/2006/relationships/oleObject" Target="embeddings/oleObject61.bin"/><Relationship Id="rId140" Type="http://schemas.openxmlformats.org/officeDocument/2006/relationships/oleObject" Target="embeddings/oleObject66.bin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1.xml"/><Relationship Id="rId57" Type="http://schemas.openxmlformats.org/officeDocument/2006/relationships/image" Target="media/image23.png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4.png"/><Relationship Id="rId127" Type="http://schemas.openxmlformats.org/officeDocument/2006/relationships/image" Target="media/image58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7.png"/><Relationship Id="rId73" Type="http://schemas.openxmlformats.org/officeDocument/2006/relationships/image" Target="media/image31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5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4.wmf"/><Relationship Id="rId101" Type="http://schemas.openxmlformats.org/officeDocument/2006/relationships/image" Target="media/image45.png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oleObject" Target="embeddings/oleObject63.bin"/><Relationship Id="rId143" Type="http://schemas.openxmlformats.org/officeDocument/2006/relationships/image" Target="media/image64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109" Type="http://schemas.openxmlformats.org/officeDocument/2006/relationships/image" Target="media/image49.wmf"/><Relationship Id="rId34" Type="http://schemas.openxmlformats.org/officeDocument/2006/relationships/oleObject" Target="embeddings/oleObject13.bin"/><Relationship Id="rId50" Type="http://schemas.openxmlformats.org/officeDocument/2006/relationships/header" Target="header2.xml"/><Relationship Id="rId55" Type="http://schemas.openxmlformats.org/officeDocument/2006/relationships/image" Target="media/image22.png"/><Relationship Id="rId76" Type="http://schemas.openxmlformats.org/officeDocument/2006/relationships/oleObject" Target="embeddings/oleObject33.bin"/><Relationship Id="rId97" Type="http://schemas.openxmlformats.org/officeDocument/2006/relationships/image" Target="media/image43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7.png"/><Relationship Id="rId141" Type="http://schemas.openxmlformats.org/officeDocument/2006/relationships/oleObject" Target="embeddings/oleObject67.bin"/><Relationship Id="rId14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30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2.png"/><Relationship Id="rId131" Type="http://schemas.openxmlformats.org/officeDocument/2006/relationships/image" Target="media/image60.png"/><Relationship Id="rId136" Type="http://schemas.openxmlformats.org/officeDocument/2006/relationships/oleObject" Target="embeddings/oleObject64.bin"/><Relationship Id="rId61" Type="http://schemas.openxmlformats.org/officeDocument/2006/relationships/image" Target="media/image25.png"/><Relationship Id="rId82" Type="http://schemas.openxmlformats.org/officeDocument/2006/relationships/oleObject" Target="embeddings/oleObject36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56" Type="http://schemas.openxmlformats.org/officeDocument/2006/relationships/oleObject" Target="embeddings/oleObject23.bin"/><Relationship Id="rId77" Type="http://schemas.openxmlformats.org/officeDocument/2006/relationships/image" Target="media/image33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47.wmf"/><Relationship Id="rId126" Type="http://schemas.openxmlformats.org/officeDocument/2006/relationships/oleObject" Target="embeddings/oleObject58.bin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72" Type="http://schemas.openxmlformats.org/officeDocument/2006/relationships/oleObject" Target="embeddings/oleObject31.bin"/><Relationship Id="rId93" Type="http://schemas.openxmlformats.org/officeDocument/2006/relationships/image" Target="media/image4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5.png"/><Relationship Id="rId142" Type="http://schemas.openxmlformats.org/officeDocument/2006/relationships/oleObject" Target="embeddings/oleObject6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2FD90-3A4B-422C-8339-3EE88EFEF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0</TotalTime>
  <Pages>17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Transformations &amp; Congruence</vt:lpstr>
    </vt:vector>
  </TitlesOfParts>
  <Company>Toshiba</Company>
  <LinksUpToDate>false</LinksUpToDate>
  <CharactersWithSpaces>9810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Transformations &amp; Congruence</dc:title>
  <dc:creator>Garry</dc:creator>
  <cp:lastModifiedBy>Hans</cp:lastModifiedBy>
  <cp:revision>2</cp:revision>
  <dcterms:created xsi:type="dcterms:W3CDTF">2013-02-27T09:54:00Z</dcterms:created>
  <dcterms:modified xsi:type="dcterms:W3CDTF">2013-02-27T09:54:00Z</dcterms:modified>
</cp:coreProperties>
</file>