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bookmarkStart w:id="0" w:name="_GoBack" w:displacedByCustomXml="next"/>
        <w:bookmarkEnd w:id="0" w:displacedByCustomXml="next"/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1FC3C1D6204048BBB06F96F5D201A8D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BB07F8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F2497DF8249949E2B56469F2A05A304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BB07F8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Indices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BB07F8" w:rsidTr="00CA733B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BB07F8" w:rsidRPr="00C56E1E" w:rsidRDefault="00BB07F8" w:rsidP="00BB07F8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BB07F8" w:rsidRDefault="00BB07F8" w:rsidP="00BB07F8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E7056C">
              <w:rPr>
                <w:rFonts w:ascii="Times New Roman" w:hAnsi="Times New Roman"/>
                <w:sz w:val="16"/>
                <w:szCs w:val="16"/>
              </w:rPr>
              <w:t>Investigate index notation and represent whole numbers as products of powers of prime numbers (ACMNA149)</w:t>
            </w:r>
          </w:p>
          <w:p w:rsidR="00BB07F8" w:rsidRPr="00E7056C" w:rsidRDefault="00BB07F8" w:rsidP="00BB07F8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Use  index  notation with numbers </w:t>
            </w:r>
            <w:r w:rsidRPr="00E7056C">
              <w:rPr>
                <w:rFonts w:ascii="Times New Roman" w:hAnsi="Times New Roman"/>
                <w:sz w:val="16"/>
                <w:szCs w:val="16"/>
              </w:rPr>
              <w:t>to establi</w:t>
            </w:r>
            <w:r>
              <w:rPr>
                <w:rFonts w:ascii="Times New Roman" w:hAnsi="Times New Roman"/>
                <w:sz w:val="16"/>
                <w:szCs w:val="16"/>
              </w:rPr>
              <w:t>sh the index  laws with posit</w:t>
            </w:r>
            <w:r w:rsidRPr="00E7056C">
              <w:rPr>
                <w:rFonts w:ascii="Times New Roman" w:hAnsi="Times New Roman"/>
                <w:sz w:val="16"/>
                <w:szCs w:val="16"/>
              </w:rPr>
              <w:t>ive integral indices and the zero  index   (ACMNA182)</w:t>
            </w:r>
          </w:p>
        </w:tc>
        <w:tc>
          <w:tcPr>
            <w:tcW w:w="3545" w:type="dxa"/>
            <w:shd w:val="clear" w:color="auto" w:fill="B6DDE8" w:themeFill="accent5" w:themeFillTint="66"/>
            <w:vAlign w:val="center"/>
          </w:tcPr>
          <w:p w:rsidR="00BB07F8" w:rsidRPr="00325745" w:rsidRDefault="00BB07F8" w:rsidP="00BB07F8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CA733B" w:rsidRPr="001B3341" w:rsidRDefault="00CA733B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CA733B" w:rsidRDefault="00CA733B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24" w:dyaOrig="292" w14:anchorId="4A0877E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pt;height:14.25pt" o:ole="">
                  <v:imagedata r:id="rId8" o:title=""/>
                </v:shape>
                <o:OLEObject Type="Embed" ProgID="FXEquation.Equation" ShapeID="_x0000_i1025" DrawAspect="Content" ObjectID="_1514610755" r:id="rId9"/>
              </w:object>
            </w:r>
            <w:r w:rsidRPr="00CA733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 wp14:anchorId="5AE8C758" wp14:editId="2F345569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41910</wp:posOffset>
                      </wp:positionV>
                      <wp:extent cx="2724150" cy="388620"/>
                      <wp:effectExtent l="0" t="0" r="19050" b="11430"/>
                      <wp:wrapNone/>
                      <wp:docPr id="254" name="Group 2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25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38D591" id="Group 254" o:spid="_x0000_s1026" style="position:absolute;margin-left:8.1pt;margin-top:3.3pt;width:214.5pt;height:30.6pt;z-index:251654144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5v8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BBu5v8xQAAANsAAAAP&#10;AAAAAAAAAAAAAAAAAAcCAABkcnMvZG93bnJldi54bWxQSwUGAAAAAAMAAwC3AAAA+QIAAAAA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OIxQAAANsAAAAPAAAAZHJzL2Rvd25yZXYueG1sRI9Ba8JA&#10;FITvQv/D8gQv0mwqRW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DOUgOIxQAAANsAAAAP&#10;AAAAAAAAAAAAAAAAAAcCAABkcnMvZG93bnJldi54bWxQSwUGAAAAAAMAAwC3AAAA+QI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qYT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ChHqYT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CA73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88" w:dyaOrig="194">
                <v:shape id="_x0000_i1026" type="#_x0000_t75" style="width:74.25pt;height:9.75pt" o:ole="">
                  <v:imagedata r:id="rId10" o:title=""/>
                </v:shape>
                <o:OLEObject Type="Embed" ProgID="FXEquation.Equation" ShapeID="_x0000_i1026" DrawAspect="Content" ObjectID="_1514610756" r:id="rId11"/>
              </w:object>
            </w:r>
            <w:r w:rsidRPr="00CA733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      </w:t>
            </w:r>
            <w:r w:rsidRPr="00CA73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38" w:dyaOrig="194">
                <v:shape id="_x0000_i1027" type="#_x0000_t75" style="width:96.75pt;height:9.75pt" o:ole="">
                  <v:imagedata r:id="rId12" o:title=""/>
                </v:shape>
                <o:OLEObject Type="Embed" ProgID="FXEquation.Equation" ShapeID="_x0000_i1027" DrawAspect="Content" ObjectID="_1514610757" r:id="rId13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CA73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88" w:dyaOrig="190">
                <v:shape id="_x0000_i1028" type="#_x0000_t75" style="width:74.25pt;height:9.75pt" o:ole="">
                  <v:imagedata r:id="rId14" o:title=""/>
                </v:shape>
                <o:OLEObject Type="Embed" ProgID="FXEquation.Equation" ShapeID="_x0000_i1028" DrawAspect="Content" ObjectID="_1514610758" r:id="rId15"/>
              </w:object>
            </w:r>
            <w:r w:rsidRPr="00CA733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      </w:t>
            </w:r>
            <w:r w:rsidRPr="00CA73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38" w:dyaOrig="190">
                <v:shape id="_x0000_i1029" type="#_x0000_t75" style="width:96.75pt;height:9.75pt" o:ole="">
                  <v:imagedata r:id="rId16" o:title=""/>
                </v:shape>
                <o:OLEObject Type="Embed" ProgID="FXEquation.Equation" ShapeID="_x0000_i1029" DrawAspect="Content" ObjectID="_1514610759" r:id="rId17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A733B" w:rsidRPr="001B3341" w:rsidRDefault="00CA733B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633150" w:rsidRDefault="00633150" w:rsidP="00CA3565">
            <w:pPr>
              <w:spacing w:before="60"/>
              <w:rPr>
                <w:rFonts w:ascii="Times New Roman" w:hAnsi="Times New Roman"/>
                <w:kern w:val="24"/>
                <w:sz w:val="24"/>
                <w:szCs w:val="24"/>
              </w:rPr>
            </w:pPr>
            <w:r w:rsidRPr="00633150">
              <w:rPr>
                <w:rFonts w:ascii="Times New Roman" w:hAnsi="Times New Roman"/>
                <w:kern w:val="24"/>
                <w:sz w:val="24"/>
                <w:szCs w:val="24"/>
              </w:rPr>
              <w:t xml:space="preserve">Write </w:t>
            </w:r>
            <w:r w:rsidRPr="00633150">
              <w:rPr>
                <w:rFonts w:ascii="Times New Roman" w:hAnsi="Times New Roman"/>
                <w:color w:val="FF0000"/>
                <w:kern w:val="24"/>
                <w:position w:val="-2"/>
                <w:sz w:val="24"/>
                <w:szCs w:val="24"/>
              </w:rPr>
              <w:object w:dxaOrig="348" w:dyaOrig="294" w14:anchorId="6DF51BDC">
                <v:shape id="_x0000_i1030" type="#_x0000_t75" style="width:18pt;height:14.25pt" o:ole="">
                  <v:imagedata r:id="rId18" o:title=""/>
                </v:shape>
                <o:OLEObject Type="Embed" ProgID="FXEquation.Equation" ShapeID="_x0000_i1030" DrawAspect="Content" ObjectID="_1514610760" r:id="rId19"/>
              </w:object>
            </w:r>
            <w:r w:rsidRPr="00633150">
              <w:rPr>
                <w:rFonts w:ascii="Times New Roman" w:hAnsi="Times New Roman"/>
                <w:kern w:val="24"/>
                <w:sz w:val="24"/>
                <w:szCs w:val="24"/>
              </w:rPr>
              <w:t xml:space="preserve"> as a repeated multiplication</w:t>
            </w:r>
            <w:r w:rsidR="00CA733B" w:rsidRPr="00633150">
              <w:rPr>
                <w:rFonts w:ascii="Times New Roman" w:hAnsi="Times New Roman"/>
                <w:kern w:val="24"/>
                <w:sz w:val="24"/>
                <w:szCs w:val="24"/>
              </w:rPr>
              <w:t>.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6DFEC2AE" wp14:editId="617F7EA7">
                      <wp:simplePos x="0" y="0"/>
                      <wp:positionH relativeFrom="column">
                        <wp:posOffset>3115310</wp:posOffset>
                      </wp:positionH>
                      <wp:positionV relativeFrom="paragraph">
                        <wp:posOffset>56515</wp:posOffset>
                      </wp:positionV>
                      <wp:extent cx="2501900" cy="628650"/>
                      <wp:effectExtent l="0" t="0" r="12700" b="19050"/>
                      <wp:wrapNone/>
                      <wp:docPr id="243" name="Rectangle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01900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5EC62B" id="Rectangle 243" o:spid="_x0000_s1026" style="position:absolute;margin-left:245.3pt;margin-top:4.45pt;width:197pt;height:49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A733B" w:rsidRPr="001B3341" w:rsidRDefault="00CA733B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633150" w:rsidRDefault="00633150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63315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94" w:dyaOrig="294" w14:anchorId="732AA6CE">
                <v:shape id="_x0000_i1031" type="#_x0000_t75" style="width:69.75pt;height:14.25pt" o:ole="">
                  <v:imagedata r:id="rId20" o:title=""/>
                </v:shape>
                <o:OLEObject Type="Embed" ProgID="FXEquation.Equation" ShapeID="_x0000_i1031" DrawAspect="Content" ObjectID="_1514610761" r:id="rId21"/>
              </w:object>
            </w:r>
            <w:r w:rsidR="00CA733B" w:rsidRPr="00633150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A733B" w:rsidRPr="00F62879" w:rsidRDefault="00633150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6192" behindDoc="0" locked="0" layoutInCell="1" allowOverlap="1" wp14:anchorId="67357A0B" wp14:editId="0997E924">
                      <wp:simplePos x="0" y="0"/>
                      <wp:positionH relativeFrom="column">
                        <wp:posOffset>134620</wp:posOffset>
                      </wp:positionH>
                      <wp:positionV relativeFrom="paragraph">
                        <wp:posOffset>62230</wp:posOffset>
                      </wp:positionV>
                      <wp:extent cx="4415790" cy="114300"/>
                      <wp:effectExtent l="0" t="0" r="22860" b="1905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11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1A9933" id="Group 115" o:spid="_x0000_s1026" style="position:absolute;margin-left:10.6pt;margin-top:4.9pt;width:347.7pt;height:9pt;z-index:25165619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="00CA733B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F6287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CA733B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 w:rsidR="00F62879" w:rsidRPr="00F62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38" w:dyaOrig="294" w14:anchorId="464E1A62">
                <v:shape id="_x0000_i1032" type="#_x0000_t75" style="width:12pt;height:14.25pt" o:ole="">
                  <v:imagedata r:id="rId22" o:title=""/>
                </v:shape>
                <o:OLEObject Type="Embed" ProgID="FXEquation.Equation" ShapeID="_x0000_i1032" DrawAspect="Content" ObjectID="_1514610762" r:id="rId23"/>
              </w:object>
            </w:r>
            <w:r w:rsidR="00CA733B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F62879" w:rsidRPr="00F62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28" w:dyaOrig="294" w14:anchorId="3D56EAA8">
                <v:shape id="_x0000_i1033" type="#_x0000_t75" style="width:16.5pt;height:14.25pt" o:ole="">
                  <v:imagedata r:id="rId24" o:title=""/>
                </v:shape>
                <o:OLEObject Type="Embed" ProgID="FXEquation.Equation" ShapeID="_x0000_i1033" DrawAspect="Content" ObjectID="_1514610763" r:id="rId25"/>
              </w:object>
            </w:r>
            <w:r w:rsidR="00CA733B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F62879" w:rsidRPr="00F62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28" w:dyaOrig="294" w14:anchorId="4A750CB1">
                <v:shape id="_x0000_i1034" type="#_x0000_t75" style="width:16.5pt;height:14.25pt" o:ole="">
                  <v:imagedata r:id="rId26" o:title=""/>
                </v:shape>
                <o:OLEObject Type="Embed" ProgID="FXEquation.Equation" ShapeID="_x0000_i1034" DrawAspect="Content" ObjectID="_1514610764" r:id="rId27"/>
              </w:object>
            </w:r>
            <w:r w:rsidR="00CA733B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F62879" w:rsidRPr="00F62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28" w:dyaOrig="294" w14:anchorId="0774BE17">
                <v:shape id="_x0000_i1035" type="#_x0000_t75" style="width:16.5pt;height:14.25pt" o:ole="">
                  <v:imagedata r:id="rId28" o:title=""/>
                </v:shape>
                <o:OLEObject Type="Embed" ProgID="FXEquation.Equation" ShapeID="_x0000_i1035" DrawAspect="Content" ObjectID="_1514610765" r:id="rId29"/>
              </w:object>
            </w:r>
            <w:r w:rsidR="00F6287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A733B" w:rsidRPr="001B3341" w:rsidRDefault="00CA733B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F62879" w:rsidRDefault="00B142FA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D099278" wp14:editId="5344FF47">
                      <wp:simplePos x="0" y="0"/>
                      <wp:positionH relativeFrom="column">
                        <wp:posOffset>4377055</wp:posOffset>
                      </wp:positionH>
                      <wp:positionV relativeFrom="paragraph">
                        <wp:posOffset>88900</wp:posOffset>
                      </wp:positionV>
                      <wp:extent cx="988695" cy="628650"/>
                      <wp:effectExtent l="0" t="0" r="20955" b="19050"/>
                      <wp:wrapNone/>
                      <wp:docPr id="174" name="Rectangle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D8A005" id="Rectangle 174" o:spid="_x0000_s1026" style="position:absolute;margin-left:344.65pt;margin-top:7pt;width:77.85pt;height:4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F62879" w:rsidRPr="00F62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94" w:dyaOrig="294" w14:anchorId="790F1238">
                <v:shape id="_x0000_i1036" type="#_x0000_t75" style="width:95.25pt;height:14.25pt" o:ole="">
                  <v:imagedata r:id="rId30" o:title=""/>
                </v:shape>
                <o:OLEObject Type="Embed" ProgID="FXEquation.Equation" ShapeID="_x0000_i1036" DrawAspect="Content" ObjectID="_1514610766" r:id="rId31"/>
              </w:objec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A733B" w:rsidRPr="001B3341" w:rsidRDefault="00CA733B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F62879" w:rsidRDefault="00F62879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F62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73" w:dyaOrig="294" w14:anchorId="2D0CDF32">
                <v:shape id="_x0000_i1037" type="#_x0000_t75" style="width:74.25pt;height:14.25pt" o:ole="">
                  <v:imagedata r:id="rId32" o:title=""/>
                </v:shape>
                <o:OLEObject Type="Embed" ProgID="FXEquation.Equation" ShapeID="_x0000_i1037" DrawAspect="Content" ObjectID="_1514610767" r:id="rId33"/>
              </w:object>
            </w:r>
            <w:r w:rsidR="00CA733B" w:rsidRPr="00F62879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A733B" w:rsidRPr="00F62879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904" behindDoc="0" locked="0" layoutInCell="1" allowOverlap="1" wp14:anchorId="486B8B5B" wp14:editId="60CE0B7B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94" name="Group 1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9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6B8B5B" id="Group 194" o:spid="_x0000_s1026" style="position:absolute;margin-left:9.75pt;margin-top:5.65pt;width:343.5pt;height:9pt;z-index:2516439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Pr="00CA73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2" w:dyaOrig="276" w14:anchorId="61DB4246">
                <v:shape id="_x0000_i1038" type="#_x0000_t75" style="width:10.5pt;height:13.5pt" o:ole="">
                  <v:imagedata r:id="rId34" o:title=""/>
                </v:shape>
                <o:OLEObject Type="Embed" ProgID="FXEquation.Equation" ShapeID="_x0000_i1038" DrawAspect="Content" ObjectID="_1514610768" r:id="rId3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F62879" w:rsidRPr="00F62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8" w:dyaOrig="294" w14:anchorId="338A71B7">
                <v:shape id="_x0000_i1039" type="#_x0000_t75" style="width:11.25pt;height:14.25pt" o:ole="">
                  <v:imagedata r:id="rId36" o:title=""/>
                </v:shape>
                <o:OLEObject Type="Embed" ProgID="FXEquation.Equation" ShapeID="_x0000_i1039" DrawAspect="Content" ObjectID="_1514610769" r:id="rId37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F62879" w:rsidRPr="00F62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294" w14:anchorId="61393DBD">
                <v:shape id="_x0000_i1040" type="#_x0000_t75" style="width:15.75pt;height:14.25pt" o:ole="">
                  <v:imagedata r:id="rId38" o:title=""/>
                </v:shape>
                <o:OLEObject Type="Embed" ProgID="FXEquation.Equation" ShapeID="_x0000_i1040" DrawAspect="Content" ObjectID="_1514610770" r:id="rId3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F62879" w:rsidRPr="00F62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294" w14:anchorId="6C0267B4">
                <v:shape id="_x0000_i1041" type="#_x0000_t75" style="width:15.75pt;height:14.25pt" o:ole="">
                  <v:imagedata r:id="rId40" o:title=""/>
                </v:shape>
                <o:OLEObject Type="Embed" ProgID="FXEquation.Equation" ShapeID="_x0000_i1041" DrawAspect="Content" ObjectID="_1514610771" r:id="rId41"/>
              </w:object>
            </w:r>
            <w:r w:rsidR="00F6287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A733B" w:rsidRPr="001B3341" w:rsidRDefault="00CA733B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sz w:val="24"/>
                <w:szCs w:val="24"/>
              </w:rPr>
              <w:t xml:space="preserve">Write the answer to  </w:t>
            </w:r>
            <w:r w:rsidR="00F62879" w:rsidRPr="00F6287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08" w:dyaOrig="294" w14:anchorId="5B9B5D53">
                <v:shape id="_x0000_i1042" type="#_x0000_t75" style="width:65.25pt;height:14.25pt" o:ole="">
                  <v:imagedata r:id="rId42" o:title=""/>
                </v:shape>
                <o:OLEObject Type="Embed" ProgID="FXEquation.Equation" ShapeID="_x0000_i1042" DrawAspect="Content" ObjectID="_1514610772" r:id="rId43"/>
              </w:objec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in index notation</w:t>
            </w:r>
            <w:r w:rsidR="00F6287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A733B" w:rsidRPr="00CA733B" w:rsidRDefault="00B142FA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17C9516" wp14:editId="03706568">
                      <wp:simplePos x="0" y="0"/>
                      <wp:positionH relativeFrom="column">
                        <wp:posOffset>4174490</wp:posOffset>
                      </wp:positionH>
                      <wp:positionV relativeFrom="paragraph">
                        <wp:posOffset>1270</wp:posOffset>
                      </wp:positionV>
                      <wp:extent cx="988695" cy="628650"/>
                      <wp:effectExtent l="0" t="0" r="20955" b="19050"/>
                      <wp:wrapNone/>
                      <wp:docPr id="173" name="Rectangle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161E5F" id="Rectangle 173" o:spid="_x0000_s1026" style="position:absolute;margin-left:328.7pt;margin-top:.1pt;width:77.85pt;height:4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CA733B" w:rsidRPr="00F62879" w:rsidRDefault="00CA733B" w:rsidP="00CA3565">
            <w:pPr>
              <w:spacing w:before="60"/>
              <w:rPr>
                <w:rFonts w:ascii="Times New Roman" w:hAnsi="Times New Roman"/>
                <w:b/>
                <w:sz w:val="24"/>
                <w:szCs w:val="24"/>
              </w:rPr>
            </w:pP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A733B" w:rsidRPr="001B3341" w:rsidRDefault="00CA733B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Default="00D400FE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D400FE">
              <w:rPr>
                <w:rFonts w:ascii="Times New Roman" w:hAnsi="Times New Roman"/>
                <w:sz w:val="24"/>
                <w:szCs w:val="24"/>
              </w:rPr>
              <w:t xml:space="preserve">Simplify  </w:t>
            </w:r>
            <w:r w:rsidRPr="00D400FE">
              <w:rPr>
                <w:rFonts w:ascii="Times New Roman" w:hAnsi="Times New Roman"/>
                <w:color w:val="FF0000"/>
                <w:sz w:val="24"/>
                <w:szCs w:val="24"/>
              </w:rPr>
              <w:object w:dxaOrig="1188" w:dyaOrig="294">
                <v:shape id="_x0000_i1043" type="#_x0000_t75" style="width:59.25pt;height:15pt" o:ole="">
                  <v:imagedata r:id="rId44" o:title=""/>
                </v:shape>
                <o:OLEObject Type="Embed" ProgID="FXEquation.Equation" ShapeID="_x0000_i1043" DrawAspect="Content" ObjectID="_1514610773" r:id="rId45"/>
              </w:object>
            </w:r>
            <w:r w:rsidRPr="00D400FE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400FE" w:rsidRDefault="00D400FE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0CC657B" wp14:editId="2C5DDE2D">
                      <wp:simplePos x="0" y="0"/>
                      <wp:positionH relativeFrom="column">
                        <wp:posOffset>4254500</wp:posOffset>
                      </wp:positionH>
                      <wp:positionV relativeFrom="paragraph">
                        <wp:posOffset>11430</wp:posOffset>
                      </wp:positionV>
                      <wp:extent cx="988695" cy="628650"/>
                      <wp:effectExtent l="0" t="0" r="20955" b="19050"/>
                      <wp:wrapNone/>
                      <wp:docPr id="126" name="Rectangle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BC1881" id="Rectangle 126" o:spid="_x0000_s1026" style="position:absolute;margin-left:335pt;margin-top:.9pt;width:77.8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D400FE" w:rsidRDefault="00D400FE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D400FE" w:rsidRPr="00D400FE" w:rsidRDefault="00D400FE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733B" w:rsidRPr="001B3341" w:rsidRDefault="00CA733B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5A11E4" w:rsidRDefault="005A11E4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24" w:dyaOrig="294" w14:anchorId="4EC1DB08">
                <v:shape id="_x0000_i1044" type="#_x0000_t75" style="width:96.75pt;height:14.25pt" o:ole="">
                  <v:imagedata r:id="rId46" o:title=""/>
                </v:shape>
                <o:OLEObject Type="Embed" ProgID="FXEquation.Equation" ShapeID="_x0000_i1044" DrawAspect="Content" ObjectID="_1514610774" r:id="rId47"/>
              </w:object>
            </w:r>
            <w:r w:rsidR="00CA733B" w:rsidRPr="005A11E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A733B" w:rsidRPr="005A11E4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4928" behindDoc="0" locked="0" layoutInCell="1" allowOverlap="1" wp14:anchorId="7A12E2E9" wp14:editId="4198070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210" name="Group 2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1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12E2E9" id="Group 210" o:spid="_x0000_s1031" style="position:absolute;margin-left:9.75pt;margin-top:5.65pt;width:343.5pt;height:9pt;z-index:25164492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">
                      <v:roundrect id="AutoShape 3" o:spid="_x0000_s103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5A11E4"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294" w14:anchorId="7DFCAF13">
                <v:shape id="_x0000_i1045" type="#_x0000_t75" style="width:15.75pt;height:14.25pt" o:ole="">
                  <v:imagedata r:id="rId48" o:title=""/>
                </v:shape>
                <o:OLEObject Type="Embed" ProgID="FXEquation.Equation" ShapeID="_x0000_i1045" DrawAspect="Content" ObjectID="_1514610775" r:id="rId4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5A11E4"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294">
                <v:shape id="_x0000_i1046" type="#_x0000_t75" style="width:15.75pt;height:14.25pt" o:ole="">
                  <v:imagedata r:id="rId50" o:title=""/>
                </v:shape>
                <o:OLEObject Type="Embed" ProgID="FXEquation.Equation" ShapeID="_x0000_i1046" DrawAspect="Content" ObjectID="_1514610776" r:id="rId51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5A11E4"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294">
                <v:shape id="_x0000_i1047" type="#_x0000_t75" style="width:15.75pt;height:14.25pt" o:ole="">
                  <v:imagedata r:id="rId52" o:title=""/>
                </v:shape>
                <o:OLEObject Type="Embed" ProgID="FXEquation.Equation" ShapeID="_x0000_i1047" DrawAspect="Content" ObjectID="_1514610777" r:id="rId53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5A11E4"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8" w:dyaOrig="294">
                <v:shape id="_x0000_i1048" type="#_x0000_t75" style="width:20.25pt;height:14.25pt" o:ole="">
                  <v:imagedata r:id="rId54" o:title=""/>
                </v:shape>
                <o:OLEObject Type="Embed" ProgID="FXEquation.Equation" ShapeID="_x0000_i1048" DrawAspect="Content" ObjectID="_1514610778" r:id="rId55"/>
              </w:object>
            </w:r>
            <w:r w:rsidR="005A11E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733B" w:rsidRPr="001B3341" w:rsidRDefault="00CA733B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5A11E4" w:rsidRDefault="00B142FA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44E075D" wp14:editId="207D74C5">
                      <wp:simplePos x="0" y="0"/>
                      <wp:positionH relativeFrom="column">
                        <wp:posOffset>4330065</wp:posOffset>
                      </wp:positionH>
                      <wp:positionV relativeFrom="paragraph">
                        <wp:posOffset>109855</wp:posOffset>
                      </wp:positionV>
                      <wp:extent cx="988695" cy="628650"/>
                      <wp:effectExtent l="0" t="0" r="20955" b="19050"/>
                      <wp:wrapNone/>
                      <wp:docPr id="175" name="Rectangle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4A6147" id="Rectangle 175" o:spid="_x0000_s1026" style="position:absolute;margin-left:340.95pt;margin-top:8.65pt;width:77.85pt;height:4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="005A11E4"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24" w:dyaOrig="294" w14:anchorId="005226C2">
                <v:shape id="_x0000_i1049" type="#_x0000_t75" style="width:96.75pt;height:14.25pt" o:ole="">
                  <v:imagedata r:id="rId56" o:title=""/>
                </v:shape>
                <o:OLEObject Type="Embed" ProgID="FXEquation.Equation" ShapeID="_x0000_i1049" DrawAspect="Content" ObjectID="_1514610779" r:id="rId57"/>
              </w:object>
            </w:r>
            <w:r w:rsidR="00CA733B" w:rsidRPr="005A11E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733B" w:rsidRPr="001B3341" w:rsidRDefault="00CA733B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sz w:val="24"/>
                <w:szCs w:val="24"/>
              </w:rPr>
              <w:t xml:space="preserve">Simplify </w:t>
            </w:r>
            <w:r w:rsidR="005A11E4"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03" w:dyaOrig="292" w14:anchorId="129BE1C6">
                <v:shape id="_x0000_i1050" type="#_x0000_t75" style="width:75pt;height:14.25pt" o:ole="">
                  <v:imagedata r:id="rId58" o:title=""/>
                </v:shape>
                <o:OLEObject Type="Embed" ProgID="FXEquation.Equation" ShapeID="_x0000_i1050" DrawAspect="Content" ObjectID="_1514610780" r:id="rId5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5952" behindDoc="0" locked="0" layoutInCell="1" allowOverlap="1" wp14:anchorId="1EFBE6F7" wp14:editId="40D85CE2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62230</wp:posOffset>
                      </wp:positionV>
                      <wp:extent cx="4362450" cy="114300"/>
                      <wp:effectExtent l="0" t="0" r="19050" b="19050"/>
                      <wp:wrapNone/>
                      <wp:docPr id="219" name="Group 2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FBE6F7" id="Group 219" o:spid="_x0000_s1036" style="position:absolute;margin-left:9.75pt;margin-top:4.9pt;width:343.5pt;height:9pt;z-index:25164595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">
                      <v:roundrect id="AutoShape 3" o:spid="_x0000_s103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5A11E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</w:t>
            </w:r>
            <w:r w:rsidRPr="00CA73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013132AA">
                <v:shape id="_x0000_i1051" type="#_x0000_t75" style="width:6.75pt;height:9.75pt" o:ole="">
                  <v:imagedata r:id="rId60" o:title=""/>
                </v:shape>
                <o:OLEObject Type="Embed" ProgID="FXEquation.Equation" ShapeID="_x0000_i1051" DrawAspect="Content" ObjectID="_1514610781" r:id="rId61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Pr="00CA73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57714D0B">
                <v:shape id="_x0000_i1052" type="#_x0000_t75" style="width:6.75pt;height:9.75pt" o:ole="">
                  <v:imagedata r:id="rId62" o:title=""/>
                </v:shape>
                <o:OLEObject Type="Embed" ProgID="FXEquation.Equation" ShapeID="_x0000_i1052" DrawAspect="Content" ObjectID="_1514610782" r:id="rId63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</w:t>
            </w:r>
            <w:r w:rsidR="005A11E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="005A11E4"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8" w:dyaOrig="135" w14:anchorId="30A57C0F">
                <v:shape id="_x0000_i1053" type="#_x0000_t75" style="width:9.75pt;height:6.75pt" o:ole="">
                  <v:imagedata r:id="rId64" o:title=""/>
                </v:shape>
                <o:OLEObject Type="Embed" ProgID="FXEquation.Equation" ShapeID="_x0000_i1053" DrawAspect="Content" ObjectID="_1514610783" r:id="rId6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5A11E4"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78" w:dyaOrig="294" w14:anchorId="57952151">
                <v:shape id="_x0000_i1054" type="#_x0000_t75" style="width:19.5pt;height:14.25pt" o:ole="">
                  <v:imagedata r:id="rId66" o:title=""/>
                </v:shape>
                <o:OLEObject Type="Embed" ProgID="FXEquation.Equation" ShapeID="_x0000_i1054" DrawAspect="Content" ObjectID="_1514610784" r:id="rId67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733B" w:rsidRPr="001B3341" w:rsidRDefault="00CA733B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57530B61" wp14:editId="27E86933">
                      <wp:simplePos x="0" y="0"/>
                      <wp:positionH relativeFrom="column">
                        <wp:posOffset>4378960</wp:posOffset>
                      </wp:positionH>
                      <wp:positionV relativeFrom="paragraph">
                        <wp:posOffset>52070</wp:posOffset>
                      </wp:positionV>
                      <wp:extent cx="988695" cy="584200"/>
                      <wp:effectExtent l="0" t="0" r="20955" b="2540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5842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1767C2" id="Rectangle 19" o:spid="_x0000_s1026" style="position:absolute;margin-left:344.8pt;margin-top:4.1pt;width:77.85pt;height:4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Evaluate   </w:t>
            </w:r>
            <w:r w:rsidR="005A11E4"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68" w:dyaOrig="294" w14:anchorId="47702B0F">
                <v:shape id="_x0000_i1055" type="#_x0000_t75" style="width:23.25pt;height:14.25pt" o:ole="">
                  <v:imagedata r:id="rId68" o:title=""/>
                </v:shape>
                <o:OLEObject Type="Embed" ProgID="FXEquation.Equation" ShapeID="_x0000_i1055" DrawAspect="Content" ObjectID="_1514610785" r:id="rId69"/>
              </w:object>
            </w:r>
            <w:r w:rsidRPr="00CA733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733B" w:rsidRPr="001B3341" w:rsidRDefault="00CA733B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03C7C" w:rsidRPr="00F3266C" w:rsidRDefault="00F3266C" w:rsidP="00CA3565">
            <w:pPr>
              <w:spacing w:before="60"/>
              <w:rPr>
                <w:rFonts w:ascii="Times New Roman" w:hAnsi="Times New Roman"/>
                <w:b/>
                <w:position w:val="-26"/>
                <w:sz w:val="24"/>
                <w:szCs w:val="24"/>
              </w:rPr>
            </w:pPr>
            <w:r w:rsidRPr="00F3266C">
              <w:rPr>
                <w:rFonts w:ascii="Times New Roman" w:hAnsi="Times New Roman"/>
                <w:b/>
                <w:color w:val="FF0000"/>
                <w:position w:val="-26"/>
                <w:sz w:val="24"/>
                <w:szCs w:val="24"/>
              </w:rPr>
              <w:object w:dxaOrig="972" w:dyaOrig="714">
                <v:shape id="_x0000_i1056" type="#_x0000_t75" style="width:48.75pt;height:35.25pt" o:ole="">
                  <v:imagedata r:id="rId70" o:title=""/>
                </v:shape>
                <o:OLEObject Type="Embed" ProgID="FXEquation.Equation" ShapeID="_x0000_i1056" DrawAspect="Content" ObjectID="_1514610786" r:id="rId71"/>
              </w:object>
            </w:r>
            <w:r w:rsidR="00F03C7C" w:rsidRPr="00F3266C">
              <w:rPr>
                <w:rFonts w:ascii="Times New Roman" w:hAnsi="Times New Roman"/>
                <w:b/>
                <w:position w:val="-26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A733B" w:rsidRPr="005A11E4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 wp14:anchorId="1B0DF239" wp14:editId="01122F3B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52705</wp:posOffset>
                      </wp:positionV>
                      <wp:extent cx="4362450" cy="114300"/>
                      <wp:effectExtent l="0" t="0" r="19050" b="19050"/>
                      <wp:wrapNone/>
                      <wp:docPr id="227" name="Group 2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2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0DF239" id="Group 227" o:spid="_x0000_s1041" style="position:absolute;margin-left:9.75pt;margin-top:4.15pt;width:343.5pt;height:9pt;z-index:25165312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">
                      <v:roundrect id="AutoShape 3" o:spid="_x0000_s104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F3266C" w:rsidRPr="00F3266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8" w:dyaOrig="294" w14:anchorId="38BF9E31">
                <v:shape id="_x0000_i1057" type="#_x0000_t75" style="width:16.5pt;height:14.25pt" o:ole="">
                  <v:imagedata r:id="rId72" o:title=""/>
                </v:shape>
                <o:OLEObject Type="Embed" ProgID="FXEquation.Equation" ShapeID="_x0000_i1057" DrawAspect="Content" ObjectID="_1514610787" r:id="rId73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F3266C" w:rsidRPr="00F3266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8" w:dyaOrig="294" w14:anchorId="2A248941">
                <v:shape id="_x0000_i1058" type="#_x0000_t75" style="width:16.5pt;height:14.25pt" o:ole="">
                  <v:imagedata r:id="rId74" o:title=""/>
                </v:shape>
                <o:OLEObject Type="Embed" ProgID="FXEquation.Equation" ShapeID="_x0000_i1058" DrawAspect="Content" ObjectID="_1514610788" r:id="rId7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F3266C" w:rsidRPr="00F3266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8" w:dyaOrig="294" w14:anchorId="56B25914">
                <v:shape id="_x0000_i1059" type="#_x0000_t75" style="width:16.5pt;height:14.25pt" o:ole="">
                  <v:imagedata r:id="rId76" o:title=""/>
                </v:shape>
                <o:OLEObject Type="Embed" ProgID="FXEquation.Equation" ShapeID="_x0000_i1059" DrawAspect="Content" ObjectID="_1514610789" r:id="rId77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F3266C" w:rsidRPr="00F3266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8" w:dyaOrig="294" w14:anchorId="131045A3">
                <v:shape id="_x0000_i1060" type="#_x0000_t75" style="width:16.5pt;height:14.25pt" o:ole="">
                  <v:imagedata r:id="rId78" o:title=""/>
                </v:shape>
                <o:OLEObject Type="Embed" ProgID="FXEquation.Equation" ShapeID="_x0000_i1060" DrawAspect="Content" ObjectID="_1514610790" r:id="rId79"/>
              </w:object>
            </w:r>
            <w:r w:rsidR="005A11E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733B" w:rsidRPr="001B3341" w:rsidRDefault="00CA733B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03C7C" w:rsidRPr="00D400FE" w:rsidRDefault="00506E0C" w:rsidP="00CA3565">
            <w:pPr>
              <w:spacing w:before="60"/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83D6395" wp14:editId="46222711">
                      <wp:simplePos x="0" y="0"/>
                      <wp:positionH relativeFrom="column">
                        <wp:posOffset>3894455</wp:posOffset>
                      </wp:positionH>
                      <wp:positionV relativeFrom="paragraph">
                        <wp:posOffset>347980</wp:posOffset>
                      </wp:positionV>
                      <wp:extent cx="988695" cy="628650"/>
                      <wp:effectExtent l="0" t="0" r="20955" b="19050"/>
                      <wp:wrapNone/>
                      <wp:docPr id="124" name="Rectangle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81CA82" id="Rectangle 124" o:spid="_x0000_s1026" style="position:absolute;margin-left:306.65pt;margin-top:27.4pt;width:77.85pt;height:4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F03C7C" w:rsidRPr="00D400FE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864" w:dyaOrig="354">
                <v:shape id="_x0000_i1061" type="#_x0000_t75" style="width:93.75pt;height:16.5pt" o:ole="">
                  <v:imagedata r:id="rId80" o:title=""/>
                </v:shape>
                <o:OLEObject Type="Embed" ProgID="FXEquation.Equation" ShapeID="_x0000_i1061" DrawAspect="Content" ObjectID="_1514610791" r:id="rId81"/>
              </w:object>
            </w:r>
            <w:r w:rsidR="00F03C7C" w:rsidRPr="00D400FE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506E0C" w:rsidRDefault="00506E0C" w:rsidP="00CA3565">
            <w:pPr>
              <w:spacing w:before="60"/>
              <w:rPr>
                <w:rFonts w:ascii="Times New Roman" w:hAnsi="Times New Roman"/>
                <w:b/>
                <w:position w:val="-26"/>
                <w:sz w:val="24"/>
                <w:szCs w:val="24"/>
              </w:rPr>
            </w:pPr>
          </w:p>
          <w:p w:rsidR="00506E0C" w:rsidRDefault="00506E0C" w:rsidP="00CA3565">
            <w:pPr>
              <w:spacing w:before="60"/>
              <w:rPr>
                <w:rFonts w:ascii="Times New Roman" w:hAnsi="Times New Roman"/>
                <w:b/>
                <w:position w:val="-26"/>
                <w:sz w:val="24"/>
                <w:szCs w:val="24"/>
              </w:rPr>
            </w:pPr>
          </w:p>
          <w:p w:rsidR="00F03C7C" w:rsidRPr="00506E0C" w:rsidRDefault="00F03C7C" w:rsidP="00CA3565">
            <w:pPr>
              <w:spacing w:before="60"/>
              <w:rPr>
                <w:rFonts w:ascii="Times New Roman" w:hAnsi="Times New Roman"/>
                <w:b/>
                <w:position w:val="-26"/>
                <w:sz w:val="24"/>
                <w:szCs w:val="24"/>
              </w:rPr>
            </w:pPr>
          </w:p>
        </w:tc>
      </w:tr>
      <w:tr w:rsidR="00506E0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06E0C" w:rsidRPr="001B3341" w:rsidRDefault="00506E0C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06E0C" w:rsidRPr="005A11E4" w:rsidRDefault="00506E0C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5A11E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78" w:dyaOrig="440">
                <v:shape id="_x0000_i1062" type="#_x0000_t75" style="width:48.75pt;height:21.75pt" o:ole="">
                  <v:imagedata r:id="rId82" o:title=""/>
                </v:shape>
                <o:OLEObject Type="Embed" ProgID="FXEquation.Equation" ShapeID="_x0000_i1062" DrawAspect="Content" ObjectID="_1514610792" r:id="rId83"/>
              </w:object>
            </w:r>
            <w:r w:rsidRPr="005A11E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506E0C" w:rsidRPr="00CA733B" w:rsidRDefault="00506E0C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506E0C" w:rsidRPr="005A11E4" w:rsidRDefault="00506E0C" w:rsidP="00CA3565">
            <w:pPr>
              <w:spacing w:before="60"/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 wp14:anchorId="3ECEB222" wp14:editId="1A9498BF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202" name="Group 2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0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506E0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506E0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506E0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506E0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CEB222" id="Group 202" o:spid="_x0000_s1046" style="position:absolute;margin-left:9.75pt;margin-top:5.65pt;width:343.5pt;height:9pt;z-index:2516520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">
                      <v:roundrect id="AutoShape 3" o:spid="_x0000_s104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" strokecolor="black [3213]" strokeweight="1pt">
                        <v:textbox>
                          <w:txbxContent>
                            <w:p w:rsidR="00506E0C" w:rsidRDefault="00506E0C" w:rsidP="00506E0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" strokecolor="black [3213]" strokeweight="1pt">
                        <v:textbox>
                          <w:txbxContent>
                            <w:p w:rsidR="00506E0C" w:rsidRDefault="00506E0C" w:rsidP="00506E0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kZgwwAAANw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EyzOfyeSUdAbn4AAAD//wMAUEsBAi0AFAAGAAgAAAAhANvh9svuAAAAhQEAABMAAAAAAAAAAAAA&#10;AAAAAAAAAFtDb250ZW50X1R5cGVzXS54bWxQSwECLQAUAAYACAAAACEAWvQsW78AAAAVAQAACwAA&#10;AAAAAAAAAAAAAAAfAQAAX3JlbHMvLnJlbHNQSwECLQAUAAYACAAAACEAn3JGYMMAAADcAAAADwAA&#10;AAAAAAAAAAAAAAAHAgAAZHJzL2Rvd25yZXYueG1sUEsFBgAAAAADAAMAtwAAAPcCAAAAAA==&#10;" strokecolor="black [3213]" strokeweight="1pt">
                        <v:textbox>
                          <w:txbxContent>
                            <w:p w:rsidR="00506E0C" w:rsidRDefault="00506E0C" w:rsidP="00506E0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5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" strokecolor="black [3213]" strokeweight="1pt">
                        <v:textbox>
                          <w:txbxContent>
                            <w:p w:rsidR="00506E0C" w:rsidRDefault="00506E0C" w:rsidP="00506E0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38" w:dyaOrig="292">
                <v:shape id="_x0000_i1063" type="#_x0000_t75" style="width:11.25pt;height:14.25pt" o:ole="">
                  <v:imagedata r:id="rId84" o:title=""/>
                </v:shape>
                <o:OLEObject Type="Embed" ProgID="FXEquation.Equation" ShapeID="_x0000_i1063" DrawAspect="Content" ObjectID="_1514610793" r:id="rId8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28" w:dyaOrig="294">
                <v:shape id="_x0000_i1064" type="#_x0000_t75" style="width:16.5pt;height:14.25pt" o:ole="">
                  <v:imagedata r:id="rId86" o:title=""/>
                </v:shape>
                <o:OLEObject Type="Embed" ProgID="FXEquation.Equation" ShapeID="_x0000_i1064" DrawAspect="Content" ObjectID="_1514610794" r:id="rId87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28" w:dyaOrig="294">
                <v:shape id="_x0000_i1065" type="#_x0000_t75" style="width:16.5pt;height:14.25pt" o:ole="">
                  <v:imagedata r:id="rId88" o:title=""/>
                </v:shape>
                <o:OLEObject Type="Embed" ProgID="FXEquation.Equation" ShapeID="_x0000_i1065" DrawAspect="Content" ObjectID="_1514610795" r:id="rId8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Pr="005A11E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28" w:dyaOrig="294">
                <v:shape id="_x0000_i1066" type="#_x0000_t75" style="width:16.5pt;height:14.25pt" o:ole="">
                  <v:imagedata r:id="rId90" o:title=""/>
                </v:shape>
                <o:OLEObject Type="Embed" ProgID="FXEquation.Equation" ShapeID="_x0000_i1066" DrawAspect="Content" ObjectID="_1514610796" r:id="rId91"/>
              </w:object>
            </w:r>
          </w:p>
        </w:tc>
      </w:tr>
      <w:tr w:rsidR="00506E0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06E0C" w:rsidRPr="001B3341" w:rsidRDefault="00506E0C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06E0C" w:rsidRPr="005A11E4" w:rsidRDefault="00506E0C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5A11E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84" w:dyaOrig="440" w14:anchorId="3D7E2D02">
                <v:shape id="_x0000_i1067" type="#_x0000_t75" style="width:54pt;height:22.5pt" o:ole="">
                  <v:imagedata r:id="rId92" o:title=""/>
                </v:shape>
                <o:OLEObject Type="Embed" ProgID="FXEquation.Equation" ShapeID="_x0000_i1067" DrawAspect="Content" ObjectID="_1514610797" r:id="rId93"/>
              </w:object>
            </w:r>
            <w:r w:rsidRPr="005A11E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506E0C" w:rsidRPr="00CA733B" w:rsidRDefault="00506E0C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506E0C" w:rsidRPr="00CA733B" w:rsidRDefault="00506E0C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1072" behindDoc="0" locked="0" layoutInCell="1" allowOverlap="1" wp14:anchorId="51B49B6C" wp14:editId="18BB5561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235" name="Group 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3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B49B6C" id="Group 235" o:spid="_x0000_s1051" style="position:absolute;margin-left:9.75pt;margin-top:5.65pt;width:343.5pt;height:9pt;z-index:2516510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">
                      <v:roundrect id="AutoShape 3" o:spid="_x0000_s105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" strokecolor="black [3213]" strokeweight="1pt">
                        <v:textbox>
                          <w:txbxContent>
                            <w:p w:rsidR="00506E0C" w:rsidRDefault="00506E0C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" strokecolor="black [3213]" strokeweight="1pt">
                        <v:textbox>
                          <w:txbxContent>
                            <w:p w:rsidR="00506E0C" w:rsidRDefault="00506E0C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5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" strokecolor="black [3213]" strokeweight="1pt">
                        <v:textbox>
                          <w:txbxContent>
                            <w:p w:rsidR="00506E0C" w:rsidRDefault="00506E0C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5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" strokecolor="black [3213]" strokeweight="1pt">
                        <v:textbox>
                          <w:txbxContent>
                            <w:p w:rsidR="00506E0C" w:rsidRDefault="00506E0C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 w:rsidRPr="009C4A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34" w:dyaOrig="292" w14:anchorId="2C918616">
                <v:shape id="_x0000_i1068" type="#_x0000_t75" style="width:16.5pt;height:14.25pt" o:ole="">
                  <v:imagedata r:id="rId94" o:title=""/>
                </v:shape>
                <o:OLEObject Type="Embed" ProgID="FXEquation.Equation" ShapeID="_x0000_i1068" DrawAspect="Content" ObjectID="_1514610798" r:id="rId9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 </w:t>
            </w:r>
            <w:r w:rsidRPr="009C4A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23" w:dyaOrig="294" w14:anchorId="65D1C418">
                <v:shape id="_x0000_i1069" type="#_x0000_t75" style="width:21.75pt;height:14.25pt" o:ole="">
                  <v:imagedata r:id="rId96" o:title=""/>
                </v:shape>
                <o:OLEObject Type="Embed" ProgID="FXEquation.Equation" ShapeID="_x0000_i1069" DrawAspect="Content" ObjectID="_1514610799" r:id="rId97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</w:t>
            </w:r>
            <w:r w:rsidRPr="009C4A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34" w:dyaOrig="292" w14:anchorId="3B5CBF36">
                <v:shape id="_x0000_i1070" type="#_x0000_t75" style="width:16.5pt;height:14.25pt" o:ole="">
                  <v:imagedata r:id="rId98" o:title=""/>
                </v:shape>
                <o:OLEObject Type="Embed" ProgID="FXEquation.Equation" ShapeID="_x0000_i1070" DrawAspect="Content" ObjectID="_1514610800" r:id="rId9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Pr="009C4A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23" w:dyaOrig="294" w14:anchorId="70204312">
                <v:shape id="_x0000_i1071" type="#_x0000_t75" style="width:20.25pt;height:14.25pt" o:ole="">
                  <v:imagedata r:id="rId100" o:title=""/>
                </v:shape>
                <o:OLEObject Type="Embed" ProgID="FXEquation.Equation" ShapeID="_x0000_i1071" DrawAspect="Content" ObjectID="_1514610801" r:id="rId101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506E0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06E0C" w:rsidRPr="001B3341" w:rsidRDefault="00506E0C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06E0C" w:rsidRPr="00F3266C" w:rsidRDefault="00F3266C" w:rsidP="00CA3565">
            <w:pPr>
              <w:tabs>
                <w:tab w:val="left" w:pos="5858"/>
              </w:tabs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F3266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94" w:dyaOrig="294" w14:anchorId="6F340DF0">
                <v:shape id="_x0000_i1072" type="#_x0000_t75" style="width:95.25pt;height:14.25pt" o:ole="">
                  <v:imagedata r:id="rId102" o:title=""/>
                </v:shape>
                <o:OLEObject Type="Embed" ProgID="FXEquation.Equation" ShapeID="_x0000_i1072" DrawAspect="Content" ObjectID="_1514610802" r:id="rId103"/>
              </w:object>
            </w:r>
            <w:r w:rsidR="00506E0C" w:rsidRPr="00F3266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506E0C" w:rsidRPr="00F3266C">
              <w:rPr>
                <w:rFonts w:ascii="Times New Roman" w:hAnsi="Times New Roman"/>
                <w:position w:val="-2"/>
                <w:sz w:val="24"/>
                <w:szCs w:val="24"/>
              </w:rPr>
              <w:tab/>
            </w:r>
          </w:p>
          <w:p w:rsidR="00506E0C" w:rsidRPr="009C4A4E" w:rsidRDefault="00F3266C" w:rsidP="00CA3565">
            <w:pPr>
              <w:tabs>
                <w:tab w:val="left" w:pos="5858"/>
              </w:tabs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6D8BDA43" wp14:editId="294126F7">
                      <wp:simplePos x="0" y="0"/>
                      <wp:positionH relativeFrom="column">
                        <wp:posOffset>4029710</wp:posOffset>
                      </wp:positionH>
                      <wp:positionV relativeFrom="paragraph">
                        <wp:posOffset>29210</wp:posOffset>
                      </wp:positionV>
                      <wp:extent cx="988695" cy="628650"/>
                      <wp:effectExtent l="0" t="0" r="20955" b="1905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AA27CB" id="Rectangle 20" o:spid="_x0000_s1026" style="position:absolute;margin-left:317.3pt;margin-top:2.3pt;width:77.85pt;height:49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506E0C" w:rsidRDefault="00506E0C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F3266C" w:rsidRPr="00CA733B" w:rsidRDefault="00F3266C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06E0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06E0C" w:rsidRPr="001B3341" w:rsidRDefault="00506E0C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06E0C" w:rsidRPr="009C4A4E" w:rsidRDefault="00506E0C" w:rsidP="00CA3565">
            <w:pPr>
              <w:tabs>
                <w:tab w:val="left" w:pos="5858"/>
              </w:tabs>
              <w:spacing w:before="60"/>
              <w:rPr>
                <w:rFonts w:ascii="Times New Roman" w:hAnsi="Times New Roman"/>
                <w:position w:val="-32"/>
                <w:sz w:val="24"/>
                <w:szCs w:val="24"/>
              </w:rPr>
            </w:pPr>
            <w:r w:rsidRPr="009C4A4E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1374" w:dyaOrig="772" w14:anchorId="67273B25">
                <v:shape id="_x0000_i1073" type="#_x0000_t75" style="width:68.25pt;height:38.25pt" o:ole="">
                  <v:imagedata r:id="rId104" o:title=""/>
                </v:shape>
                <o:OLEObject Type="Embed" ProgID="FXEquation.Equation" ShapeID="_x0000_i1073" DrawAspect="Content" ObjectID="_1514610803" r:id="rId105"/>
              </w:object>
            </w:r>
            <w:r w:rsidRPr="009C4A4E">
              <w:rPr>
                <w:rFonts w:ascii="Times New Roman" w:hAnsi="Times New Roman"/>
                <w:position w:val="-32"/>
                <w:sz w:val="24"/>
                <w:szCs w:val="24"/>
              </w:rPr>
              <w:t xml:space="preserve"> </w:t>
            </w:r>
            <w:r w:rsidRPr="009C4A4E">
              <w:rPr>
                <w:rFonts w:ascii="Times New Roman" w:hAnsi="Times New Roman"/>
                <w:position w:val="-32"/>
                <w:sz w:val="24"/>
                <w:szCs w:val="24"/>
              </w:rPr>
              <w:tab/>
            </w:r>
          </w:p>
          <w:p w:rsidR="00506E0C" w:rsidRPr="00CA733B" w:rsidRDefault="00506E0C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506E0C" w:rsidRPr="009C4A4E" w:rsidRDefault="00506E0C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6976" behindDoc="0" locked="0" layoutInCell="1" allowOverlap="1" wp14:anchorId="339284AC" wp14:editId="16F891E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9284AC" id="Group 100" o:spid="_x0000_s1056" style="position:absolute;margin-left:9.75pt;margin-top:5.65pt;width:343.5pt;height:9pt;z-index:25164697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">
                      <v:roundrect id="AutoShape 3" o:spid="_x0000_s105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" strokecolor="black [3213]" strokeweight="1pt">
                        <v:textbox>
                          <w:txbxContent>
                            <w:p w:rsidR="00506E0C" w:rsidRDefault="00506E0C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" strokecolor="black [3213]" strokeweight="1pt">
                        <v:textbox>
                          <w:txbxContent>
                            <w:p w:rsidR="00506E0C" w:rsidRDefault="00506E0C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5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" strokecolor="black [3213]" strokeweight="1pt">
                        <v:textbox>
                          <w:txbxContent>
                            <w:p w:rsidR="00506E0C" w:rsidRDefault="00506E0C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6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" strokecolor="black [3213]" strokeweight="1pt">
                        <v:textbox>
                          <w:txbxContent>
                            <w:p w:rsidR="00506E0C" w:rsidRDefault="00506E0C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</w:t>
            </w:r>
            <w:r w:rsidRPr="009C4A4E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34" w:dyaOrig="354" w14:anchorId="29B56B11">
                <v:shape id="_x0000_i1074" type="#_x0000_t75" style="width:12pt;height:16.5pt" o:ole="">
                  <v:imagedata r:id="rId106" o:title=""/>
                </v:shape>
                <o:OLEObject Type="Embed" ProgID="FXEquation.Equation" ShapeID="_x0000_i1074" DrawAspect="Content" ObjectID="_1514610804" r:id="rId107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Pr="009C4A4E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34" w:dyaOrig="354" w14:anchorId="2FD924CC">
                <v:shape id="_x0000_i1075" type="#_x0000_t75" style="width:12pt;height:16.5pt" o:ole="">
                  <v:imagedata r:id="rId108" o:title=""/>
                </v:shape>
                <o:OLEObject Type="Embed" ProgID="FXEquation.Equation" ShapeID="_x0000_i1075" DrawAspect="Content" ObjectID="_1514610805" r:id="rId10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C74CB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C74CB9" w:rsidRPr="00C74CB9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24" w:dyaOrig="354">
                <v:shape id="_x0000_i1076" type="#_x0000_t75" style="width:16.5pt;height:17.25pt" o:ole="">
                  <v:imagedata r:id="rId110" o:title=""/>
                </v:shape>
                <o:OLEObject Type="Embed" ProgID="FXEquation.Equation" ShapeID="_x0000_i1076" DrawAspect="Content" ObjectID="_1514610806" r:id="rId111"/>
              </w:object>
            </w:r>
            <w:r w:rsidR="00C74CB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Pr="009C4A4E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24" w:dyaOrig="354" w14:anchorId="386573BC">
                <v:shape id="_x0000_i1077" type="#_x0000_t75" style="width:16.5pt;height:16.5pt" o:ole="">
                  <v:imagedata r:id="rId112" o:title=""/>
                </v:shape>
                <o:OLEObject Type="Embed" ProgID="FXEquation.Equation" ShapeID="_x0000_i1077" DrawAspect="Content" ObjectID="_1514610807" r:id="rId113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506E0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06E0C" w:rsidRPr="001B3341" w:rsidRDefault="00506E0C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06E0C" w:rsidRPr="00CA733B" w:rsidRDefault="00506E0C" w:rsidP="00CA3565">
            <w:pPr>
              <w:spacing w:before="60"/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590309F6" wp14:editId="64A20C8A">
                      <wp:simplePos x="0" y="0"/>
                      <wp:positionH relativeFrom="column">
                        <wp:posOffset>4079240</wp:posOffset>
                      </wp:positionH>
                      <wp:positionV relativeFrom="paragraph">
                        <wp:posOffset>318135</wp:posOffset>
                      </wp:positionV>
                      <wp:extent cx="988695" cy="628650"/>
                      <wp:effectExtent l="0" t="0" r="20955" b="19050"/>
                      <wp:wrapNone/>
                      <wp:docPr id="123" name="Rectangle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59D77D" id="Rectangle 123" o:spid="_x0000_s1026" style="position:absolute;margin-left:321.2pt;margin-top:25.05pt;width:77.85pt;height:49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" filled="f" strokecolor="black [3213]" strokeweight="1.5pt"/>
                  </w:pict>
                </mc:Fallback>
              </mc:AlternateConten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Simplify </w:t>
            </w:r>
            <w:r w:rsidRPr="009C4A4E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196" w:dyaOrig="714" w14:anchorId="3B7B9C18">
                <v:shape id="_x0000_i1078" type="#_x0000_t75" style="width:60pt;height:35.25pt" o:ole="">
                  <v:imagedata r:id="rId114" o:title=""/>
                </v:shape>
                <o:OLEObject Type="Embed" ProgID="FXEquation.Equation" ShapeID="_x0000_i1078" DrawAspect="Content" ObjectID="_1514610808" r:id="rId115"/>
              </w:object>
            </w:r>
          </w:p>
          <w:p w:rsidR="00506E0C" w:rsidRPr="00CA733B" w:rsidRDefault="00506E0C" w:rsidP="00CA3565">
            <w:pPr>
              <w:spacing w:before="60"/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</w:p>
          <w:p w:rsidR="00506E0C" w:rsidRPr="00CA733B" w:rsidRDefault="00506E0C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06E0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06E0C" w:rsidRPr="001B3341" w:rsidRDefault="00506E0C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06E0C" w:rsidRPr="009C4A4E" w:rsidRDefault="00694ECB" w:rsidP="00CA3565">
            <w:pPr>
              <w:spacing w:before="60"/>
              <w:rPr>
                <w:rFonts w:ascii="Times New Roman" w:hAnsi="Times New Roman"/>
                <w:position w:val="-32"/>
                <w:sz w:val="24"/>
                <w:szCs w:val="24"/>
              </w:rPr>
            </w:pPr>
            <w:r w:rsidRPr="009C4A4E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1482" w:dyaOrig="893" w14:anchorId="2BB0DD60">
                <v:shape id="_x0000_i1079" type="#_x0000_t75" style="width:73.5pt;height:45pt" o:ole="">
                  <v:imagedata r:id="rId116" o:title=""/>
                </v:shape>
                <o:OLEObject Type="Embed" ProgID="FXEquation.Equation" ShapeID="_x0000_i1079" DrawAspect="Content" ObjectID="_1514610809" r:id="rId117"/>
              </w:object>
            </w:r>
            <w:r w:rsidR="00506E0C" w:rsidRPr="009C4A4E">
              <w:rPr>
                <w:rFonts w:ascii="Times New Roman" w:hAnsi="Times New Roman"/>
                <w:position w:val="-32"/>
                <w:sz w:val="24"/>
                <w:szCs w:val="24"/>
              </w:rPr>
              <w:t xml:space="preserve"> </w:t>
            </w:r>
          </w:p>
          <w:p w:rsidR="00506E0C" w:rsidRPr="00CA733B" w:rsidRDefault="00506E0C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506E0C" w:rsidRPr="00506E0C" w:rsidRDefault="00506E0C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8000" behindDoc="0" locked="0" layoutInCell="1" allowOverlap="1" wp14:anchorId="37C7F2BC" wp14:editId="0CB7DFA8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06E0C" w:rsidRDefault="00506E0C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C7F2BC" id="Group 21" o:spid="_x0000_s1061" style="position:absolute;margin-left:9.75pt;margin-top:5.65pt;width:343.5pt;height:9pt;z-index:25164800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">
                      <v:roundrect id="AutoShape 3" o:spid="_x0000_s106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" strokecolor="black [3213]" strokeweight="1pt">
                        <v:textbox>
                          <w:txbxContent>
                            <w:p w:rsidR="00506E0C" w:rsidRDefault="00506E0C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6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" strokecolor="black [3213]" strokeweight="1pt">
                        <v:textbox>
                          <w:txbxContent>
                            <w:p w:rsidR="00506E0C" w:rsidRDefault="00506E0C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6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" strokecolor="black [3213]" strokeweight="1pt">
                        <v:textbox>
                          <w:txbxContent>
                            <w:p w:rsidR="00506E0C" w:rsidRDefault="00506E0C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6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" strokecolor="black [3213]" strokeweight="1pt">
                        <v:textbox>
                          <w:txbxContent>
                            <w:p w:rsidR="00506E0C" w:rsidRDefault="00506E0C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506E0C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34" w:dyaOrig="354">
                <v:shape id="_x0000_i1080" type="#_x0000_t75" style="width:16.5pt;height:16.5pt" o:ole="">
                  <v:imagedata r:id="rId118" o:title=""/>
                </v:shape>
                <o:OLEObject Type="Embed" ProgID="FXEquation.Equation" ShapeID="_x0000_i1080" DrawAspect="Content" ObjectID="_1514610810" r:id="rId119"/>
              </w:objec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t xml:space="preserve">                              </w:t>
            </w:r>
            <w:r w:rsidRPr="00506E0C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34" w:dyaOrig="354" w14:anchorId="3B297FCC">
                <v:shape id="_x0000_i1081" type="#_x0000_t75" style="width:16.5pt;height:16.5pt" o:ole="">
                  <v:imagedata r:id="rId120" o:title=""/>
                </v:shape>
                <o:OLEObject Type="Embed" ProgID="FXEquation.Equation" ShapeID="_x0000_i1081" DrawAspect="Content" ObjectID="_1514610811" r:id="rId121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Pr="00506E0C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423" w:dyaOrig="354">
                <v:shape id="_x0000_i1082" type="#_x0000_t75" style="width:21.75pt;height:16.5pt" o:ole="">
                  <v:imagedata r:id="rId122" o:title=""/>
                </v:shape>
                <o:OLEObject Type="Embed" ProgID="FXEquation.Equation" ShapeID="_x0000_i1082" DrawAspect="Content" ObjectID="_1514610812" r:id="rId123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Pr="00506E0C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423" w:dyaOrig="354">
                <v:shape id="_x0000_i1083" type="#_x0000_t75" style="width:21.75pt;height:16.5pt" o:ole="">
                  <v:imagedata r:id="rId124" o:title=""/>
                </v:shape>
                <o:OLEObject Type="Embed" ProgID="FXEquation.Equation" ShapeID="_x0000_i1083" DrawAspect="Content" ObjectID="_1514610813" r:id="rId12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</w:p>
        </w:tc>
      </w:tr>
      <w:tr w:rsidR="00506E0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506E0C" w:rsidRPr="001B3341" w:rsidRDefault="00506E0C" w:rsidP="00694ECB">
            <w:pPr>
              <w:pStyle w:val="ListParagraph"/>
              <w:numPr>
                <w:ilvl w:val="0"/>
                <w:numId w:val="2"/>
              </w:numPr>
              <w:spacing w:before="6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06E0C" w:rsidRPr="00CA733B" w:rsidRDefault="00506E0C" w:rsidP="00CA3565">
            <w:pPr>
              <w:spacing w:before="60"/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34536D" wp14:editId="5D7177EE">
                      <wp:simplePos x="0" y="0"/>
                      <wp:positionH relativeFrom="column">
                        <wp:posOffset>4079240</wp:posOffset>
                      </wp:positionH>
                      <wp:positionV relativeFrom="paragraph">
                        <wp:posOffset>492125</wp:posOffset>
                      </wp:positionV>
                      <wp:extent cx="988695" cy="628650"/>
                      <wp:effectExtent l="0" t="0" r="20955" b="19050"/>
                      <wp:wrapNone/>
                      <wp:docPr id="125" name="Rectangle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BAAD45" id="Rectangle 125" o:spid="_x0000_s1026" style="position:absolute;margin-left:321.2pt;margin-top:38.75pt;width:77.85pt;height:4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" filled="f" strokecolor="black [3213]" strokeweight="1.5pt"/>
                  </w:pict>
                </mc:Fallback>
              </mc:AlternateConten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Simplify </w:t>
            </w:r>
            <w:r w:rsidRPr="00506E0C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object w:dxaOrig="1256" w:dyaOrig="864" w14:anchorId="523C8875">
                <v:shape id="_x0000_i1084" type="#_x0000_t75" style="width:63pt;height:42.75pt" o:ole="">
                  <v:imagedata r:id="rId126" o:title=""/>
                </v:shape>
                <o:OLEObject Type="Embed" ProgID="FXEquation.Equation" ShapeID="_x0000_i1084" DrawAspect="Content" ObjectID="_1514610814" r:id="rId127"/>
              </w:object>
            </w:r>
          </w:p>
          <w:p w:rsidR="00506E0C" w:rsidRPr="00CA733B" w:rsidRDefault="00506E0C" w:rsidP="00CA3565">
            <w:pPr>
              <w:spacing w:before="60"/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</w:p>
          <w:p w:rsidR="00506E0C" w:rsidRPr="00CA733B" w:rsidRDefault="00506E0C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128"/>
          <w:footerReference w:type="default" r:id="rId129"/>
          <w:headerReference w:type="first" r:id="rId130"/>
          <w:footerReference w:type="first" r:id="rId13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5CD933B5B1F34B9382F4B66AA0A1412E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BB07F8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3724EFA6F77C4D56BD3BACABFACC661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BB07F8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Indices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CA733B" w:rsidRPr="00D400FE" w:rsidRDefault="00CA733B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400FE" w:rsidRPr="00D400F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784" w:dyaOrig="194" w14:anchorId="238CF08D">
                <v:shape id="_x0000_i1085" type="#_x0000_t75" style="width:189.75pt;height:9pt" o:ole="">
                  <v:imagedata r:id="rId132" o:title=""/>
                </v:shape>
                <o:OLEObject Type="Embed" ProgID="FXEquation.Equation" ShapeID="_x0000_i1085" DrawAspect="Content" ObjectID="_1514610815" r:id="rId133"/>
              </w:object>
            </w:r>
            <w:r w:rsidRPr="00D400F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9568" behindDoc="0" locked="0" layoutInCell="1" allowOverlap="1" wp14:anchorId="3B680FCB" wp14:editId="2232B24B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680FCB" id="Group 17" o:spid="_x0000_s1066" style="position:absolute;margin-left:9.75pt;margin-top:5.65pt;width:343.5pt;height:9pt;z-index:25162956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">
                      <v:roundrect id="AutoShape 3" o:spid="_x0000_s106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6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6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7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D400FE" w:rsidRPr="00D400F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88" w:dyaOrig="194" w14:anchorId="70F5297C">
                <v:shape id="_x0000_i1086" type="#_x0000_t75" style="width:29.25pt;height:9.75pt" o:ole="">
                  <v:imagedata r:id="rId134" o:title=""/>
                </v:shape>
                <o:OLEObject Type="Embed" ProgID="FXEquation.Equation" ShapeID="_x0000_i1086" DrawAspect="Content" ObjectID="_1514610816" r:id="rId13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</w:t>
            </w:r>
            <w:r w:rsidR="00D400FE" w:rsidRPr="00D400F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88" w:dyaOrig="194" w14:anchorId="08457934">
                <v:shape id="_x0000_i1087" type="#_x0000_t75" style="width:29.25pt;height:9.75pt" o:ole="">
                  <v:imagedata r:id="rId136" o:title=""/>
                </v:shape>
                <o:OLEObject Type="Embed" ProgID="FXEquation.Equation" ShapeID="_x0000_i1087" DrawAspect="Content" ObjectID="_1514610817" r:id="rId137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</w:t>
            </w:r>
            <w:r w:rsidR="00D400FE" w:rsidRPr="00D400F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8" w:dyaOrig="294" w14:anchorId="6C477CCE">
                <v:shape id="_x0000_i1088" type="#_x0000_t75" style="width:11.25pt;height:14.25pt" o:ole="">
                  <v:imagedata r:id="rId138" o:title=""/>
                </v:shape>
                <o:OLEObject Type="Embed" ProgID="FXEquation.Equation" ShapeID="_x0000_i1088" DrawAspect="Content" ObjectID="_1514610818" r:id="rId13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D400FE" w:rsidRPr="00D400F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8" w:dyaOrig="292" w14:anchorId="0D8BDE87">
                <v:shape id="_x0000_i1089" type="#_x0000_t75" style="width:11.25pt;height:14.25pt" o:ole="">
                  <v:imagedata r:id="rId140" o:title=""/>
                </v:shape>
                <o:OLEObject Type="Embed" ProgID="FXEquation.Equation" ShapeID="_x0000_i1089" DrawAspect="Content" ObjectID="_1514610819" r:id="rId141"/>
              </w:object>
            </w:r>
            <w:r w:rsidR="00D400F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D400FE" w:rsidRDefault="00CA733B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400FE" w:rsidRPr="00D400F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24" w:dyaOrig="294" w14:anchorId="0DEEAF08">
                <v:shape id="_x0000_i1090" type="#_x0000_t75" style="width:36pt;height:14.25pt" o:ole="">
                  <v:imagedata r:id="rId142" o:title=""/>
                </v:shape>
                <o:OLEObject Type="Embed" ProgID="FXEquation.Equation" ShapeID="_x0000_i1090" DrawAspect="Content" ObjectID="_1514610820" r:id="rId143"/>
              </w:object>
            </w:r>
            <w:r w:rsidR="00D400F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CA733B" w:rsidRPr="00CA733B" w:rsidRDefault="00D400FE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58E0F935" wp14:editId="49C54DF4">
                      <wp:simplePos x="0" y="0"/>
                      <wp:positionH relativeFrom="column">
                        <wp:posOffset>173990</wp:posOffset>
                      </wp:positionH>
                      <wp:positionV relativeFrom="paragraph">
                        <wp:posOffset>45720</wp:posOffset>
                      </wp:positionV>
                      <wp:extent cx="2724150" cy="388620"/>
                      <wp:effectExtent l="0" t="0" r="19050" b="11430"/>
                      <wp:wrapNone/>
                      <wp:docPr id="127" name="Group 1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16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C6A9D3" id="Group 127" o:spid="_x0000_s1026" style="position:absolute;margin-left:13.7pt;margin-top:3.6pt;width:214.5pt;height:30.6pt;z-index:251661312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="00CA733B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="00CA733B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</w:t>
            </w:r>
            <w:r w:rsidRPr="00D400F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837" w:dyaOrig="194" w14:anchorId="18BD79D6">
                <v:shape id="_x0000_i1091" type="#_x0000_t75" style="width:141.75pt;height:9pt" o:ole="">
                  <v:imagedata r:id="rId144" o:title=""/>
                </v:shape>
                <o:OLEObject Type="Embed" ProgID="FXEquation.Equation" ShapeID="_x0000_i1091" DrawAspect="Content" ObjectID="_1514610821" r:id="rId145"/>
              </w:object>
            </w:r>
            <w:r w:rsidR="00CA733B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</w:t>
            </w:r>
            <w:r w:rsidRPr="00D400F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388" w:dyaOrig="190" w14:anchorId="37F7B580">
                <v:shape id="_x0000_i1092" type="#_x0000_t75" style="width:120.75pt;height:9pt" o:ole="">
                  <v:imagedata r:id="rId146" o:title=""/>
                </v:shape>
                <o:OLEObject Type="Embed" ProgID="FXEquation.Equation" ShapeID="_x0000_i1092" DrawAspect="Content" ObjectID="_1514610822" r:id="rId147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</w:p>
          <w:p w:rsidR="00CA733B" w:rsidRPr="00CA733B" w:rsidRDefault="00CA733B" w:rsidP="00CA3565">
            <w:pPr>
              <w:tabs>
                <w:tab w:val="left" w:pos="8116"/>
              </w:tabs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D400F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 w:rsidR="00D400FE" w:rsidRPr="00D400F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478" w:dyaOrig="194" w14:anchorId="34FAB02A">
                <v:shape id="_x0000_i1093" type="#_x0000_t75" style="width:123.75pt;height:9pt" o:ole="">
                  <v:imagedata r:id="rId148" o:title=""/>
                </v:shape>
                <o:OLEObject Type="Embed" ProgID="FXEquation.Equation" ShapeID="_x0000_i1093" DrawAspect="Content" ObjectID="_1514610823" r:id="rId14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A06838" w:rsidRPr="00A0683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88" w:dyaOrig="190" w14:anchorId="10450BBC">
                <v:shape id="_x0000_i1094" type="#_x0000_t75" style="width:105pt;height:9pt" o:ole="">
                  <v:imagedata r:id="rId150" o:title=""/>
                </v:shape>
                <o:OLEObject Type="Embed" ProgID="FXEquation.Equation" ShapeID="_x0000_i1094" DrawAspect="Content" ObjectID="_1514610824" r:id="rId151"/>
              </w:object>
            </w:r>
            <w:r w:rsidR="00A0683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A06838"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A06838" w:rsidRDefault="00B142FA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CDB6C8F" wp14:editId="38E08882">
                      <wp:simplePos x="0" y="0"/>
                      <wp:positionH relativeFrom="column">
                        <wp:posOffset>4497070</wp:posOffset>
                      </wp:positionH>
                      <wp:positionV relativeFrom="paragraph">
                        <wp:posOffset>137160</wp:posOffset>
                      </wp:positionV>
                      <wp:extent cx="988695" cy="628650"/>
                      <wp:effectExtent l="0" t="0" r="20955" b="19050"/>
                      <wp:wrapNone/>
                      <wp:docPr id="176" name="Rectangle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D5BC94" id="Rectangle 176" o:spid="_x0000_s1026" style="position:absolute;margin-left:354.1pt;margin-top:10.8pt;width:77.85pt;height:4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CA733B" w:rsidRPr="00CA73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068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06838" w:rsidRPr="00A0683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32" w:dyaOrig="294">
                <v:shape id="_x0000_i1095" type="#_x0000_t75" style="width:66pt;height:14.25pt" o:ole="">
                  <v:imagedata r:id="rId152" o:title=""/>
                </v:shape>
                <o:OLEObject Type="Embed" ProgID="FXEquation.Equation" ShapeID="_x0000_i1095" DrawAspect="Content" ObjectID="_1514610825" r:id="rId153"/>
              </w:object>
            </w:r>
            <w:r w:rsidR="00A06838" w:rsidRPr="00A06838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A733B" w:rsidRPr="00CA733B" w:rsidRDefault="00A06838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A06838" w:rsidRDefault="00CA733B" w:rsidP="00CA3565">
            <w:pPr>
              <w:spacing w:before="60"/>
              <w:rPr>
                <w:rFonts w:ascii="Times New Roman" w:eastAsiaTheme="minorEastAsia" w:hAnsi="Times New Roman"/>
                <w:color w:val="FF0000"/>
                <w:position w:val="-26"/>
                <w:sz w:val="24"/>
                <w:szCs w:val="24"/>
              </w:rPr>
            </w:pPr>
            <w:r w:rsidRPr="00CA733B">
              <w:rPr>
                <w:rFonts w:ascii="Times New Roman" w:eastAsiaTheme="minorEastAsia" w:hAnsi="Times New Roman"/>
                <w:color w:val="FF0000"/>
                <w:sz w:val="24"/>
                <w:szCs w:val="24"/>
              </w:rPr>
              <w:t xml:space="preserve"> </w:t>
            </w:r>
            <w:r w:rsidR="00A06838" w:rsidRPr="00A06838">
              <w:rPr>
                <w:rFonts w:ascii="Times New Roman" w:eastAsiaTheme="minorEastAsia" w:hAnsi="Times New Roman"/>
                <w:color w:val="FF0000"/>
                <w:position w:val="-26"/>
                <w:sz w:val="24"/>
                <w:szCs w:val="24"/>
              </w:rPr>
              <w:object w:dxaOrig="882" w:dyaOrig="714" w14:anchorId="5D264CFA">
                <v:shape id="_x0000_i1096" type="#_x0000_t75" style="width:44.25pt;height:35.25pt" o:ole="">
                  <v:imagedata r:id="rId154" o:title=""/>
                </v:shape>
                <o:OLEObject Type="Embed" ProgID="FXEquation.Equation" ShapeID="_x0000_i1096" DrawAspect="Content" ObjectID="_1514610826" r:id="rId155"/>
              </w:object>
            </w:r>
            <w:r w:rsidRPr="00A06838">
              <w:rPr>
                <w:rFonts w:ascii="Times New Roman" w:eastAsiaTheme="minorEastAsia" w:hAnsi="Times New Roman"/>
                <w:color w:val="FF0000"/>
                <w:position w:val="-26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B142FA"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5751DCD6" wp14:editId="7A91E404">
                      <wp:simplePos x="0" y="0"/>
                      <wp:positionH relativeFrom="column">
                        <wp:posOffset>180340</wp:posOffset>
                      </wp:positionH>
                      <wp:positionV relativeFrom="paragraph">
                        <wp:posOffset>77470</wp:posOffset>
                      </wp:positionV>
                      <wp:extent cx="4362450" cy="114300"/>
                      <wp:effectExtent l="0" t="0" r="19050" b="19050"/>
                      <wp:wrapNone/>
                      <wp:docPr id="184" name="Group 1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42FA" w:rsidRDefault="00B142FA" w:rsidP="00B142F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42FA" w:rsidRDefault="00B142FA" w:rsidP="00B142F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42FA" w:rsidRDefault="00B142FA" w:rsidP="00B142F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42FA" w:rsidRDefault="00B142FA" w:rsidP="00B142F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51DCD6" id="Group 184" o:spid="_x0000_s1071" style="position:absolute;margin-left:14.2pt;margin-top:6.1pt;width:343.5pt;height:9pt;z-index:25168076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">
                      <v:roundrect id="AutoShape 3" o:spid="_x0000_s107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" strokecolor="black [3213]" strokeweight="1pt">
                        <v:textbox>
                          <w:txbxContent>
                            <w:p w:rsidR="00B142FA" w:rsidRDefault="00B142FA" w:rsidP="00B142F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7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" strokecolor="black [3213]" strokeweight="1pt">
                        <v:textbox>
                          <w:txbxContent>
                            <w:p w:rsidR="00B142FA" w:rsidRDefault="00B142FA" w:rsidP="00B142F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7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" strokecolor="black [3213]" strokeweight="1pt">
                        <v:textbox>
                          <w:txbxContent>
                            <w:p w:rsidR="00B142FA" w:rsidRDefault="00B142FA" w:rsidP="00B142F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7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" strokecolor="black [3213]" strokeweight="1pt">
                        <v:textbox>
                          <w:txbxContent>
                            <w:p w:rsidR="00B142FA" w:rsidRDefault="00B142FA" w:rsidP="00B142F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A06838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A06838" w:rsidRPr="00A0683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88" w:dyaOrig="294" w14:anchorId="2163F61A">
                <v:shape id="_x0000_i1097" type="#_x0000_t75" style="width:14.25pt;height:14.25pt" o:ole="">
                  <v:imagedata r:id="rId156" o:title=""/>
                </v:shape>
                <o:OLEObject Type="Embed" ProgID="FXEquation.Equation" ShapeID="_x0000_i1097" DrawAspect="Content" ObjectID="_1514610827" r:id="rId157"/>
              </w:objec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sz w:val="24"/>
                <w:szCs w:val="24"/>
              </w:rPr>
              <w:tab/>
            </w:r>
            <w:r w:rsidRPr="00CA733B">
              <w:rPr>
                <w:rFonts w:ascii="Times New Roman" w:hAnsi="Times New Roman"/>
                <w:sz w:val="24"/>
                <w:szCs w:val="24"/>
              </w:rPr>
              <w:tab/>
              <w:t xml:space="preserve">             </w:t>
            </w:r>
            <w:r w:rsidR="00A06838" w:rsidRPr="00A0683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88" w:dyaOrig="294" w14:anchorId="12E510C6">
                <v:shape id="_x0000_i1098" type="#_x0000_t75" style="width:14.25pt;height:14.25pt" o:ole="">
                  <v:imagedata r:id="rId158" o:title=""/>
                </v:shape>
                <o:OLEObject Type="Embed" ProgID="FXEquation.Equation" ShapeID="_x0000_i1098" DrawAspect="Content" ObjectID="_1514610828" r:id="rId159"/>
              </w:object>
            </w:r>
            <w:r w:rsidR="00A06838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A06838">
              <w:rPr>
                <w:rFonts w:ascii="Times New Roman" w:hAnsi="Times New Roman"/>
                <w:sz w:val="24"/>
                <w:szCs w:val="24"/>
              </w:rPr>
              <w:tab/>
            </w:r>
            <w:r w:rsidR="00A06838">
              <w:rPr>
                <w:rFonts w:ascii="Times New Roman" w:hAnsi="Times New Roman"/>
                <w:sz w:val="24"/>
                <w:szCs w:val="24"/>
              </w:rPr>
              <w:tab/>
            </w:r>
            <w:r w:rsidR="00B142FA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A06838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A068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A06838" w:rsidRPr="00A0683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78" w:dyaOrig="294" w14:anchorId="78C140C9">
                <v:shape id="_x0000_i1099" type="#_x0000_t75" style="width:19.5pt;height:14.25pt" o:ole="">
                  <v:imagedata r:id="rId160" o:title=""/>
                </v:shape>
                <o:OLEObject Type="Embed" ProgID="FXEquation.Equation" ShapeID="_x0000_i1099" DrawAspect="Content" ObjectID="_1514610829" r:id="rId161"/>
              </w:objec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06838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="00A06838" w:rsidRPr="00A0683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78" w:dyaOrig="294" w14:anchorId="28DF5C74">
                <v:shape id="_x0000_i1100" type="#_x0000_t75" style="width:19.5pt;height:14.25pt" o:ole="">
                  <v:imagedata r:id="rId162" o:title=""/>
                </v:shape>
                <o:OLEObject Type="Embed" ProgID="FXEquation.Equation" ShapeID="_x0000_i1100" DrawAspect="Content" ObjectID="_1514610830" r:id="rId163"/>
              </w:objec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3664" behindDoc="0" locked="0" layoutInCell="1" allowOverlap="1" wp14:anchorId="49E56B55" wp14:editId="01537BB7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8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202476" id="Group 7" o:spid="_x0000_s1026" style="position:absolute;margin-left:117.5pt;margin-top:590.4pt;width:222pt;height:36pt;z-index:251633664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">
                      <v:roundrect id="AutoShape 13" o:spid="_x0000_s1027" style="position:absolute;left:353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"/>
                      <v:roundrect id="AutoShape 14" o:spid="_x0000_s1028" style="position:absolute;left:353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"/>
                      <v:roundrect id="AutoShape 15" o:spid="_x0000_s1029" style="position:absolute;left:716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"/>
                      <v:roundrect id="AutoShape 16" o:spid="_x0000_s1030" style="position:absolute;left:716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"/>
                    </v:group>
                  </w:pict>
                </mc:Fallback>
              </mc:AlternateConten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A06838" w:rsidRDefault="00CA3565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F476408" wp14:editId="30D54B64">
                      <wp:simplePos x="0" y="0"/>
                      <wp:positionH relativeFrom="column">
                        <wp:posOffset>4684395</wp:posOffset>
                      </wp:positionH>
                      <wp:positionV relativeFrom="paragraph">
                        <wp:posOffset>92075</wp:posOffset>
                      </wp:positionV>
                      <wp:extent cx="988695" cy="628650"/>
                      <wp:effectExtent l="0" t="0" r="20955" b="19050"/>
                      <wp:wrapNone/>
                      <wp:docPr id="177" name="Rectangle 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5E3CA2" id="Rectangle 177" o:spid="_x0000_s1026" style="position:absolute;margin-left:368.85pt;margin-top:7.25pt;width:77.85pt;height:4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CA733B" w:rsidRPr="00A0683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74" w:dyaOrig="274" w14:anchorId="692BDF4C">
                <v:shape id="_x0000_i1101" type="#_x0000_t75" style="width:68.25pt;height:12.75pt" o:ole="">
                  <v:imagedata r:id="rId164" o:title=""/>
                </v:shape>
                <o:OLEObject Type="Embed" ProgID="FXEquation.Equation" ShapeID="_x0000_i1101" DrawAspect="Content" ObjectID="_1514610831" r:id="rId165"/>
              </w:object>
            </w:r>
            <w:r w:rsidR="00CA733B" w:rsidRPr="00A06838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A06838" w:rsidRDefault="00A06838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B142FA" w:rsidRPr="00A06838" w:rsidRDefault="00B142FA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Default="00B142FA" w:rsidP="00CA3565">
            <w:pPr>
              <w:spacing w:before="60"/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740649E" wp14:editId="1C60BFAB">
                      <wp:simplePos x="0" y="0"/>
                      <wp:positionH relativeFrom="column">
                        <wp:posOffset>4541520</wp:posOffset>
                      </wp:positionH>
                      <wp:positionV relativeFrom="paragraph">
                        <wp:posOffset>167005</wp:posOffset>
                      </wp:positionV>
                      <wp:extent cx="988695" cy="628650"/>
                      <wp:effectExtent l="0" t="0" r="20955" b="19050"/>
                      <wp:wrapNone/>
                      <wp:docPr id="183" name="Rectangle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027D69" id="Rectangle 183" o:spid="_x0000_s1026" style="position:absolute;margin-left:357.6pt;margin-top:13.15pt;width:77.85pt;height:4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A068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06838" w:rsidRPr="00A06838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821" w:dyaOrig="714">
                <v:shape id="_x0000_i1102" type="#_x0000_t75" style="width:41.25pt;height:35.25pt" o:ole="">
                  <v:imagedata r:id="rId166" o:title=""/>
                </v:shape>
                <o:OLEObject Type="Embed" ProgID="FXEquation.Equation" ShapeID="_x0000_i1102" DrawAspect="Content" ObjectID="_1514610832" r:id="rId167"/>
              </w:object>
            </w:r>
            <w:r w:rsidR="00A06838" w:rsidRPr="00A06838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  <w:p w:rsidR="00A06838" w:rsidRPr="00A06838" w:rsidRDefault="00A06838" w:rsidP="00CA3565">
            <w:pPr>
              <w:spacing w:before="60"/>
              <w:rPr>
                <w:rFonts w:ascii="Times New Roman" w:hAnsi="Times New Roman"/>
                <w:position w:val="-26"/>
                <w:sz w:val="24"/>
                <w:szCs w:val="24"/>
              </w:rPr>
            </w:pP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CA733B" w:rsidRDefault="00A06838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A06838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062" w:dyaOrig="714" w14:anchorId="7BC84176">
                <v:shape id="_x0000_i1103" type="#_x0000_t75" style="width:53.25pt;height:34.5pt" o:ole="">
                  <v:imagedata r:id="rId168" o:title=""/>
                </v:shape>
                <o:OLEObject Type="Embed" ProgID="FXEquation.Equation" ShapeID="_x0000_i1103" DrawAspect="Content" ObjectID="_1514610833" r:id="rId169"/>
              </w:object>
            </w:r>
            <w:r w:rsidR="00CA733B" w:rsidRPr="00A06838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  <w:p w:rsidR="00CA733B" w:rsidRPr="00044BD5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4688" behindDoc="0" locked="0" layoutInCell="1" allowOverlap="1" wp14:anchorId="093B454E" wp14:editId="41DE897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3B454E" id="Group 52" o:spid="_x0000_s1076" style="position:absolute;margin-left:9.75pt;margin-top:5.65pt;width:343.5pt;height:9pt;z-index:25163468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">
                      <v:roundrect id="AutoShape 3" o:spid="_x0000_s107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7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7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8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044BD5" w:rsidRPr="00044B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54" w:dyaOrig="294" w14:anchorId="4C84451A">
                <v:shape id="_x0000_i1104" type="#_x0000_t75" style="width:23.25pt;height:14.25pt" o:ole="">
                  <v:imagedata r:id="rId170" o:title=""/>
                </v:shape>
                <o:OLEObject Type="Embed" ProgID="FXEquation.Equation" ShapeID="_x0000_i1104" DrawAspect="Content" ObjectID="_1514610834" r:id="rId171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044BD5" w:rsidRPr="00044B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54" w:dyaOrig="294" w14:anchorId="095BE352">
                <v:shape id="_x0000_i1105" type="#_x0000_t75" style="width:21.75pt;height:14.25pt" o:ole="">
                  <v:imagedata r:id="rId172" o:title=""/>
                </v:shape>
                <o:OLEObject Type="Embed" ProgID="FXEquation.Equation" ShapeID="_x0000_i1105" DrawAspect="Content" ObjectID="_1514610835" r:id="rId173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044BD5" w:rsidRPr="00044B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68" w:dyaOrig="294">
                <v:shape id="_x0000_i1106" type="#_x0000_t75" style="width:23.25pt;height:14.25pt" o:ole="">
                  <v:imagedata r:id="rId174" o:title=""/>
                </v:shape>
                <o:OLEObject Type="Embed" ProgID="FXEquation.Equation" ShapeID="_x0000_i1106" DrawAspect="Content" ObjectID="_1514610836" r:id="rId17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 </w:t>
            </w:r>
            <w:r w:rsidR="00044BD5" w:rsidRPr="00044B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68" w:dyaOrig="294" w14:anchorId="35050B6B">
                <v:shape id="_x0000_i1107" type="#_x0000_t75" style="width:23.25pt;height:14.25pt" o:ole="">
                  <v:imagedata r:id="rId176" o:title=""/>
                </v:shape>
                <o:OLEObject Type="Embed" ProgID="FXEquation.Equation" ShapeID="_x0000_i1107" DrawAspect="Content" ObjectID="_1514610837" r:id="rId177"/>
              </w:object>
            </w:r>
            <w:r w:rsidR="00044B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CA733B" w:rsidRDefault="00CA3565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7524C2B" wp14:editId="5B40EECD">
                      <wp:simplePos x="0" y="0"/>
                      <wp:positionH relativeFrom="column">
                        <wp:posOffset>4517390</wp:posOffset>
                      </wp:positionH>
                      <wp:positionV relativeFrom="paragraph">
                        <wp:posOffset>329565</wp:posOffset>
                      </wp:positionV>
                      <wp:extent cx="988695" cy="628650"/>
                      <wp:effectExtent l="0" t="0" r="20955" b="19050"/>
                      <wp:wrapNone/>
                      <wp:docPr id="172" name="Rectangle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98BFAF" id="Rectangle 172" o:spid="_x0000_s1026" style="position:absolute;margin-left:355.7pt;margin-top:25.95pt;width:77.85pt;height:4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B4117F" w:rsidRPr="00B4117F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806" w:dyaOrig="711" w14:anchorId="114D7D8B">
                <v:shape id="_x0000_i1108" type="#_x0000_t75" style="width:40.5pt;height:34.5pt" o:ole="">
                  <v:imagedata r:id="rId178" o:title=""/>
                </v:shape>
                <o:OLEObject Type="Embed" ProgID="FXEquation.Equation" ShapeID="_x0000_i1108" DrawAspect="Content" ObjectID="_1514610838" r:id="rId179"/>
              </w:object>
            </w:r>
            <w:r w:rsidR="00CA733B" w:rsidRPr="00CA733B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9B5E46" w:rsidRDefault="009B5E46" w:rsidP="00CA3565">
            <w:pPr>
              <w:spacing w:before="60"/>
              <w:rPr>
                <w:rFonts w:ascii="Times New Roman" w:hAnsi="Times New Roman"/>
                <w:position w:val="-32"/>
                <w:sz w:val="24"/>
                <w:szCs w:val="24"/>
              </w:rPr>
            </w:pPr>
            <w:r w:rsidRPr="009B5E46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1332" w:dyaOrig="774" w14:anchorId="3D364989">
                <v:shape id="_x0000_i1109" type="#_x0000_t75" style="width:66.75pt;height:37.5pt" o:ole="">
                  <v:imagedata r:id="rId180" o:title=""/>
                </v:shape>
                <o:OLEObject Type="Embed" ProgID="FXEquation.Equation" ShapeID="_x0000_i1109" DrawAspect="Content" ObjectID="_1514610839" r:id="rId181"/>
              </w:object>
            </w:r>
            <w:r w:rsidR="00CA733B" w:rsidRPr="009B5E46">
              <w:rPr>
                <w:rFonts w:ascii="Times New Roman" w:hAnsi="Times New Roman"/>
                <w:position w:val="-32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A733B" w:rsidRPr="00B4117F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5712" behindDoc="0" locked="0" layoutInCell="1" allowOverlap="1" wp14:anchorId="341A8805" wp14:editId="78E0EF2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1A8805" id="Group 60" o:spid="_x0000_s1081" style="position:absolute;margin-left:9.75pt;margin-top:5.65pt;width:343.5pt;height:9pt;z-index:25163571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">
                      <v:roundrect id="AutoShape 3" o:spid="_x0000_s108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8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8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8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9B5E46" w:rsidRPr="009B5E46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558" w:dyaOrig="354" w14:anchorId="66AFE748">
                <v:shape id="_x0000_i1110" type="#_x0000_t75" style="width:28.5pt;height:16.5pt" o:ole="">
                  <v:imagedata r:id="rId182" o:title=""/>
                </v:shape>
                <o:OLEObject Type="Embed" ProgID="FXEquation.Equation" ShapeID="_x0000_i1110" DrawAspect="Content" ObjectID="_1514610840" r:id="rId183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</w:t>
            </w:r>
            <w:r w:rsidR="009B5E46" w:rsidRPr="009B5E46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558" w:dyaOrig="354">
                <v:shape id="_x0000_i1111" type="#_x0000_t75" style="width:28.5pt;height:16.5pt" o:ole="">
                  <v:imagedata r:id="rId184" o:title=""/>
                </v:shape>
                <o:OLEObject Type="Embed" ProgID="FXEquation.Equation" ShapeID="_x0000_i1111" DrawAspect="Content" ObjectID="_1514610841" r:id="rId18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</w:t>
            </w:r>
            <w:r w:rsidR="009B5E46" w:rsidRPr="009B5E46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677" w:dyaOrig="354">
                <v:shape id="_x0000_i1112" type="#_x0000_t75" style="width:34.5pt;height:16.5pt" o:ole="">
                  <v:imagedata r:id="rId186" o:title=""/>
                </v:shape>
                <o:OLEObject Type="Embed" ProgID="FXEquation.Equation" ShapeID="_x0000_i1112" DrawAspect="Content" ObjectID="_1514610842" r:id="rId187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</w:t>
            </w:r>
            <w:r w:rsidR="009B5E4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 w:rsidR="009B5E46" w:rsidRPr="009B5E46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738" w:dyaOrig="354" w14:anchorId="44096E79">
                <v:shape id="_x0000_i1113" type="#_x0000_t75" style="width:37.5pt;height:16.5pt" o:ole="">
                  <v:imagedata r:id="rId188" o:title=""/>
                </v:shape>
                <o:OLEObject Type="Embed" ProgID="FXEquation.Equation" ShapeID="_x0000_i1113" DrawAspect="Content" ObjectID="_1514610843" r:id="rId189"/>
              </w:object>
            </w:r>
            <w:r w:rsidR="00B4117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CA733B" w:rsidRDefault="00B142FA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08E6271" wp14:editId="516367C2">
                      <wp:simplePos x="0" y="0"/>
                      <wp:positionH relativeFrom="column">
                        <wp:posOffset>4560570</wp:posOffset>
                      </wp:positionH>
                      <wp:positionV relativeFrom="paragraph">
                        <wp:posOffset>125730</wp:posOffset>
                      </wp:positionV>
                      <wp:extent cx="988695" cy="628650"/>
                      <wp:effectExtent l="0" t="0" r="20955" b="19050"/>
                      <wp:wrapNone/>
                      <wp:docPr id="209" name="Rectangle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2E49BC" id="Rectangle 209" o:spid="_x0000_s1026" style="position:absolute;margin-left:359.1pt;margin-top:9.9pt;width:77.85pt;height:4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B4117F" w:rsidRPr="00B4117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38" w:dyaOrig="294" w14:anchorId="68435BA5">
                <v:shape id="_x0000_i1114" type="#_x0000_t75" style="width:83.25pt;height:14.25pt" o:ole="">
                  <v:imagedata r:id="rId190" o:title=""/>
                </v:shape>
                <o:OLEObject Type="Embed" ProgID="FXEquation.Equation" ShapeID="_x0000_i1114" DrawAspect="Content" ObjectID="_1514610844" r:id="rId191"/>
              </w:object>
            </w:r>
            <w:r w:rsidR="00E9629E">
              <w:rPr>
                <w:rFonts w:ascii="Times New Roman" w:hAnsi="Times New Roman"/>
                <w:sz w:val="24"/>
                <w:szCs w:val="24"/>
              </w:rPr>
              <w:t xml:space="preserve"> = ?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B4117F" w:rsidRDefault="00B4117F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4117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494" w:dyaOrig="294" w14:anchorId="3F1225C8">
                <v:shape id="_x0000_i1115" type="#_x0000_t75" style="width:124.5pt;height:14.25pt" o:ole="">
                  <v:imagedata r:id="rId192" o:title=""/>
                </v:shape>
                <o:OLEObject Type="Embed" ProgID="FXEquation.Equation" ShapeID="_x0000_i1115" DrawAspect="Content" ObjectID="_1514610845" r:id="rId193"/>
              </w:object>
            </w:r>
            <w:r w:rsidR="00CA733B" w:rsidRPr="00B4117F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A733B" w:rsidRPr="00E9629E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6736" behindDoc="0" locked="0" layoutInCell="1" allowOverlap="1" wp14:anchorId="594EE5C1" wp14:editId="42D113C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4EE5C1" id="Group 68" o:spid="_x0000_s1086" style="position:absolute;margin-left:9.75pt;margin-top:5.65pt;width:343.5pt;height:9pt;z-index:25163673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">
                      <v:roundrect id="AutoShape 3" o:spid="_x0000_s108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8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8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9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B4117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="008C651C" w:rsidRPr="008C651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44" w:dyaOrig="294">
                <v:shape id="_x0000_i1116" type="#_x0000_t75" style="width:26.25pt;height:14.25pt" o:ole="">
                  <v:imagedata r:id="rId194" o:title=""/>
                </v:shape>
                <o:OLEObject Type="Embed" ProgID="FXEquation.Equation" ShapeID="_x0000_i1116" DrawAspect="Content" ObjectID="_1514610846" r:id="rId19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</w:t>
            </w:r>
            <w:r w:rsidR="008C651C" w:rsidRPr="008C651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34" w:dyaOrig="294">
                <v:shape id="_x0000_i1117" type="#_x0000_t75" style="width:30.75pt;height:14.25pt" o:ole="">
                  <v:imagedata r:id="rId196" o:title=""/>
                </v:shape>
                <o:OLEObject Type="Embed" ProgID="FXEquation.Equation" ShapeID="_x0000_i1117" DrawAspect="Content" ObjectID="_1514610847" r:id="rId197"/>
              </w:object>
            </w:r>
            <w:r w:rsidR="00E9629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B4117F" w:rsidRPr="00B4117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58" w:dyaOrig="294">
                <v:shape id="_x0000_i1118" type="#_x0000_t75" style="width:27pt;height:14.25pt" o:ole="">
                  <v:imagedata r:id="rId198" o:title=""/>
                </v:shape>
                <o:OLEObject Type="Embed" ProgID="FXEquation.Equation" ShapeID="_x0000_i1118" DrawAspect="Content" ObjectID="_1514610848" r:id="rId199"/>
              </w:object>
            </w:r>
            <w:r w:rsidR="00E9629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 w:rsidR="008C651C" w:rsidRPr="008C651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48" w:dyaOrig="294" w14:anchorId="05C22305">
                <v:shape id="_x0000_i1119" type="#_x0000_t75" style="width:30.75pt;height:14.25pt" o:ole="">
                  <v:imagedata r:id="rId200" o:title=""/>
                </v:shape>
                <o:OLEObject Type="Embed" ProgID="FXEquation.Equation" ShapeID="_x0000_i1119" DrawAspect="Content" ObjectID="_1514610849" r:id="rId201"/>
              </w:object>
            </w:r>
            <w:r w:rsidR="00E9629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CA733B" w:rsidRDefault="00E9629E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E9629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44" w:dyaOrig="294" w14:anchorId="69F16E85">
                <v:shape id="_x0000_i1120" type="#_x0000_t75" style="width:101.25pt;height:14.25pt" o:ole="">
                  <v:imagedata r:id="rId202" o:title=""/>
                </v:shape>
                <o:OLEObject Type="Embed" ProgID="FXEquation.Equation" ShapeID="_x0000_i1120" DrawAspect="Content" ObjectID="_1514610850" r:id="rId203"/>
              </w:object>
            </w:r>
          </w:p>
          <w:p w:rsidR="00CA733B" w:rsidRPr="00CA733B" w:rsidRDefault="00B142FA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39EB088A" wp14:editId="08B36F3A">
                      <wp:simplePos x="0" y="0"/>
                      <wp:positionH relativeFrom="column">
                        <wp:posOffset>4512310</wp:posOffset>
                      </wp:positionH>
                      <wp:positionV relativeFrom="paragraph">
                        <wp:posOffset>32385</wp:posOffset>
                      </wp:positionV>
                      <wp:extent cx="1092200" cy="641350"/>
                      <wp:effectExtent l="0" t="0" r="12700" b="25400"/>
                      <wp:wrapNone/>
                      <wp:docPr id="253" name="Rectangle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2200" cy="6413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3BE711" id="Rectangle 253" o:spid="_x0000_s1026" style="position:absolute;margin-left:355.3pt;margin-top:2.55pt;width:86pt;height:50.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B142FA" w:rsidRPr="00CA733B" w:rsidRDefault="00B142FA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8C651C" w:rsidRDefault="008C651C" w:rsidP="00CA3565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8C651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33" w:dyaOrig="194" w14:anchorId="54FE6369">
                <v:shape id="_x0000_i1121" type="#_x0000_t75" style="width:91.5pt;height:9pt" o:ole="">
                  <v:imagedata r:id="rId204" o:title=""/>
                </v:shape>
                <o:OLEObject Type="Embed" ProgID="FXEquation.Equation" ShapeID="_x0000_i1121" DrawAspect="Content" ObjectID="_1514610851" r:id="rId205"/>
              </w:object>
            </w:r>
            <w:r w:rsidR="00CA733B" w:rsidRPr="008C651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784" behindDoc="0" locked="0" layoutInCell="1" allowOverlap="1" wp14:anchorId="4E11E16B" wp14:editId="1F01AFD2">
                      <wp:simplePos x="0" y="0"/>
                      <wp:positionH relativeFrom="column">
                        <wp:posOffset>162502</wp:posOffset>
                      </wp:positionH>
                      <wp:positionV relativeFrom="paragraph">
                        <wp:posOffset>28575</wp:posOffset>
                      </wp:positionV>
                      <wp:extent cx="4362450" cy="114300"/>
                      <wp:effectExtent l="0" t="0" r="19050" b="1905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7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11E16B" id="Group 76" o:spid="_x0000_s1091" style="position:absolute;margin-left:12.8pt;margin-top:2.25pt;width:343.5pt;height:9pt;z-index:2516387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">
                      <v:roundrect id="AutoShape 3" o:spid="_x0000_s109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9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9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9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</w:t>
            </w:r>
            <w:r w:rsidR="008C651C" w:rsidRPr="008C651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8" w:dyaOrig="294" w14:anchorId="3E388FC2">
                <v:shape id="_x0000_i1122" type="#_x0000_t75" style="width:17.25pt;height:14.25pt" o:ole="">
                  <v:imagedata r:id="rId206" o:title=""/>
                </v:shape>
                <o:OLEObject Type="Embed" ProgID="FXEquation.Equation" ShapeID="_x0000_i1122" DrawAspect="Content" ObjectID="_1514610852" r:id="rId207"/>
              </w:object>
            </w:r>
            <w:r w:rsidRPr="00CA73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E9629E" w:rsidRPr="00E9629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8" w:dyaOrig="294">
                <v:shape id="_x0000_i1123" type="#_x0000_t75" style="width:17.25pt;height:14.25pt" o:ole="">
                  <v:imagedata r:id="rId208" o:title=""/>
                </v:shape>
                <o:OLEObject Type="Embed" ProgID="FXEquation.Equation" ShapeID="_x0000_i1123" DrawAspect="Content" ObjectID="_1514610853" r:id="rId20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E9629E" w:rsidRPr="00E9629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8" w:dyaOrig="294">
                <v:shape id="_x0000_i1124" type="#_x0000_t75" style="width:17.25pt;height:14.25pt" o:ole="">
                  <v:imagedata r:id="rId210" o:title=""/>
                </v:shape>
                <o:OLEObject Type="Embed" ProgID="FXEquation.Equation" ShapeID="_x0000_i1124" DrawAspect="Content" ObjectID="_1514610854" r:id="rId211"/>
              </w:object>
            </w:r>
            <w:r w:rsidR="008C651C" w:rsidRPr="00CA733B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</w:t>
            </w:r>
            <w:r w:rsidRPr="00CA733B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</w:t>
            </w:r>
            <w:r w:rsidR="00E9629E" w:rsidRPr="00E9629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8" w:dyaOrig="294">
                <v:shape id="_x0000_i1125" type="#_x0000_t75" style="width:17.25pt;height:14.25pt" o:ole="">
                  <v:imagedata r:id="rId212" o:title=""/>
                </v:shape>
                <o:OLEObject Type="Embed" ProgID="FXEquation.Equation" ShapeID="_x0000_i1125" DrawAspect="Content" ObjectID="_1514610855" r:id="rId213"/>
              </w:object>
            </w:r>
            <w:r w:rsidR="008C651C" w:rsidRPr="00CA733B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</w:p>
        </w:tc>
      </w:tr>
      <w:tr w:rsidR="000E6EA1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0E6EA1" w:rsidRPr="001B3341" w:rsidRDefault="000E6EA1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E6EA1" w:rsidRPr="00CA733B" w:rsidRDefault="000E6EA1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3E81BBBE" wp14:editId="120C4CF4">
                      <wp:simplePos x="0" y="0"/>
                      <wp:positionH relativeFrom="column">
                        <wp:posOffset>4523740</wp:posOffset>
                      </wp:positionH>
                      <wp:positionV relativeFrom="paragraph">
                        <wp:posOffset>314325</wp:posOffset>
                      </wp:positionV>
                      <wp:extent cx="988695" cy="628650"/>
                      <wp:effectExtent l="0" t="0" r="20955" b="19050"/>
                      <wp:wrapNone/>
                      <wp:docPr id="215" name="Rectangle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593A6C" id="Rectangle 215" o:spid="_x0000_s1026" style="position:absolute;margin-left:356.2pt;margin-top:24.75pt;width:77.85pt;height:49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" filled="f" strokecolor="black [3213]" strokeweight="1.5pt"/>
                  </w:pict>
                </mc:Fallback>
              </mc:AlternateContent>
            </w:r>
            <w:r w:rsidRPr="00CC0643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143" w:dyaOrig="714">
                <v:shape id="_x0000_i1126" type="#_x0000_t75" style="width:57.75pt;height:34.5pt" o:ole="">
                  <v:imagedata r:id="rId214" o:title=""/>
                </v:shape>
                <o:OLEObject Type="Embed" ProgID="FXEquation.Equation" ShapeID="_x0000_i1126" DrawAspect="Content" ObjectID="_1514610856" r:id="rId215"/>
              </w:object>
            </w:r>
            <w:r w:rsidRPr="00CA733B">
              <w:rPr>
                <w:rFonts w:ascii="Times New Roman" w:hAnsi="Times New Roman"/>
                <w:sz w:val="24"/>
                <w:szCs w:val="24"/>
              </w:rPr>
              <w:t>= ?</w:t>
            </w: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0E6EA1" w:rsidRDefault="000E6EA1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0E6EA1" w:rsidRPr="000E6EA1" w:rsidRDefault="000E6EA1" w:rsidP="00CA3565">
            <w:pPr>
              <w:spacing w:before="60"/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</w:pP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0E6EA1" w:rsidRDefault="000E6EA1" w:rsidP="00CA3565">
            <w:pPr>
              <w:spacing w:before="60"/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0E6EA1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632" w:dyaOrig="711" w14:anchorId="6AC3E9A6">
                <v:shape id="_x0000_i1127" type="#_x0000_t75" style="width:81pt;height:34.5pt" o:ole="">
                  <v:imagedata r:id="rId216" o:title=""/>
                </v:shape>
                <o:OLEObject Type="Embed" ProgID="FXEquation.Equation" ShapeID="_x0000_i1127" DrawAspect="Content" ObjectID="_1514610857" r:id="rId217"/>
              </w:object>
            </w:r>
            <w:r w:rsidR="00CA733B" w:rsidRPr="000E6EA1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A733B" w:rsidRPr="00CC0643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808" behindDoc="0" locked="0" layoutInCell="1" allowOverlap="1" wp14:anchorId="59CDABD0" wp14:editId="4245294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CDABD0" id="Group 84" o:spid="_x0000_s1096" style="position:absolute;margin-left:9.75pt;margin-top:5.65pt;width:343.5pt;height:9pt;z-index:25163980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">
                      <v:roundrect id="AutoShape 3" o:spid="_x0000_s109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9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9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0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0E6EA1" w:rsidRPr="000E6EA1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304" w:dyaOrig="614" w14:anchorId="78E76895">
                <v:shape id="_x0000_i1128" type="#_x0000_t75" style="width:15.75pt;height:29.25pt" o:ole="">
                  <v:imagedata r:id="rId218" o:title=""/>
                </v:shape>
                <o:OLEObject Type="Embed" ProgID="FXEquation.Equation" ShapeID="_x0000_i1128" DrawAspect="Content" ObjectID="_1514610858" r:id="rId219"/>
              </w:object>
            </w:r>
            <w:r w:rsidR="00CC064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="000E6EA1" w:rsidRPr="000E6EA1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304" w:dyaOrig="614">
                <v:shape id="_x0000_i1129" type="#_x0000_t75" style="width:15.75pt;height:29.25pt" o:ole="">
                  <v:imagedata r:id="rId220" o:title=""/>
                </v:shape>
                <o:OLEObject Type="Embed" ProgID="FXEquation.Equation" ShapeID="_x0000_i1129" DrawAspect="Content" ObjectID="_1514610859" r:id="rId221"/>
              </w:object>
            </w:r>
            <w:r w:rsidR="00CC064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</w:t>
            </w:r>
            <w:r w:rsidR="000E6EA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</w:t>
            </w:r>
            <w:r w:rsidR="000E6EA1" w:rsidRPr="000E6EA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8" w:dyaOrig="294">
                <v:shape id="_x0000_i1130" type="#_x0000_t75" style="width:21pt;height:14.25pt" o:ole="">
                  <v:imagedata r:id="rId222" o:title=""/>
                </v:shape>
                <o:OLEObject Type="Embed" ProgID="FXEquation.Equation" ShapeID="_x0000_i1130" DrawAspect="Content" ObjectID="_1514610860" r:id="rId223"/>
              </w:object>
            </w:r>
            <w:r w:rsidR="00CC064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="000E6EA1" w:rsidRPr="000E6EA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8" w:dyaOrig="294">
                <v:shape id="_x0000_i1131" type="#_x0000_t75" style="width:21pt;height:14.25pt" o:ole="">
                  <v:imagedata r:id="rId224" o:title=""/>
                </v:shape>
                <o:OLEObject Type="Embed" ProgID="FXEquation.Equation" ShapeID="_x0000_i1131" DrawAspect="Content" ObjectID="_1514610861" r:id="rId225"/>
              </w:object>
            </w:r>
            <w:r w:rsidR="00CC064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CC0643" w:rsidRDefault="00CC0643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C064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78" w:dyaOrig="438" w14:anchorId="536F6FDF">
                <v:shape id="_x0000_i1132" type="#_x0000_t75" style="width:48.75pt;height:21pt" o:ole="">
                  <v:imagedata r:id="rId226" o:title=""/>
                </v:shape>
                <o:OLEObject Type="Embed" ProgID="FXEquation.Equation" ShapeID="_x0000_i1132" DrawAspect="Content" ObjectID="_1514610862" r:id="rId227"/>
              </w:object>
            </w:r>
            <w:r w:rsidR="00CA733B" w:rsidRPr="00CC064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A733B" w:rsidRPr="000E6EA1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0832" behindDoc="0" locked="0" layoutInCell="1" allowOverlap="1" wp14:anchorId="0ED9DFC8" wp14:editId="576AC35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9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D9DFC8" id="Group 92" o:spid="_x0000_s1101" style="position:absolute;margin-left:9.75pt;margin-top:5.65pt;width:343.5pt;height:9pt;z-index:25164083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">
                      <v:roundrect id="AutoShape 3" o:spid="_x0000_s110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0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0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0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CC0643" w:rsidRPr="00CC064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8" w:dyaOrig="294" w14:anchorId="7523AE54">
                <v:shape id="_x0000_i1133" type="#_x0000_t75" style="width:11.25pt;height:14.25pt" o:ole="">
                  <v:imagedata r:id="rId228" o:title=""/>
                </v:shape>
                <o:OLEObject Type="Embed" ProgID="FXEquation.Equation" ShapeID="_x0000_i1133" DrawAspect="Content" ObjectID="_1514610863" r:id="rId22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CC0643" w:rsidRPr="00CC064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294" w14:anchorId="74E3B111">
                <v:shape id="_x0000_i1134" type="#_x0000_t75" style="width:15.75pt;height:14.25pt" o:ole="">
                  <v:imagedata r:id="rId230" o:title=""/>
                </v:shape>
                <o:OLEObject Type="Embed" ProgID="FXEquation.Equation" ShapeID="_x0000_i1134" DrawAspect="Content" ObjectID="_1514610864" r:id="rId231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CC0643" w:rsidRPr="00CC064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294" w14:anchorId="5E0CD063">
                <v:shape id="_x0000_i1135" type="#_x0000_t75" style="width:15.75pt;height:14.25pt" o:ole="">
                  <v:imagedata r:id="rId232" o:title=""/>
                </v:shape>
                <o:OLEObject Type="Embed" ProgID="FXEquation.Equation" ShapeID="_x0000_i1135" DrawAspect="Content" ObjectID="_1514610865" r:id="rId233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</w:t>
            </w:r>
            <w:r w:rsidR="000E6EA1" w:rsidRPr="000E6EA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292" w14:anchorId="2CA33F81">
                <v:shape id="_x0000_i1136" type="#_x0000_t75" style="width:15.75pt;height:14.25pt" o:ole="">
                  <v:imagedata r:id="rId234" o:title=""/>
                </v:shape>
                <o:OLEObject Type="Embed" ProgID="FXEquation.Equation" ShapeID="_x0000_i1136" DrawAspect="Content" ObjectID="_1514610866" r:id="rId235"/>
              </w:object>
            </w:r>
            <w:r w:rsidR="000E6EA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CA733B" w:rsidRDefault="00CA3565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850CB80" wp14:editId="6E9BBEF2">
                      <wp:simplePos x="0" y="0"/>
                      <wp:positionH relativeFrom="column">
                        <wp:posOffset>4414520</wp:posOffset>
                      </wp:positionH>
                      <wp:positionV relativeFrom="paragraph">
                        <wp:posOffset>166370</wp:posOffset>
                      </wp:positionV>
                      <wp:extent cx="988695" cy="628650"/>
                      <wp:effectExtent l="0" t="0" r="20955" b="19050"/>
                      <wp:wrapNone/>
                      <wp:docPr id="216" name="Rectangle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23A193" id="Rectangle 216" o:spid="_x0000_s1026" style="position:absolute;margin-left:347.6pt;margin-top:13.1pt;width:77.85pt;height:4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2B2CBE" w:rsidRPr="002B2CB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04" w:dyaOrig="438" w14:anchorId="35D59A1B">
                <v:shape id="_x0000_i1137" type="#_x0000_t75" style="width:30pt;height:22.5pt" o:ole="">
                  <v:imagedata r:id="rId236" o:title=""/>
                </v:shape>
                <o:OLEObject Type="Embed" ProgID="FXEquation.Equation" ShapeID="_x0000_i1137" DrawAspect="Content" ObjectID="_1514610867" r:id="rId237"/>
              </w:object>
            </w:r>
            <w:r w:rsidR="00CA733B" w:rsidRPr="00CA733B">
              <w:rPr>
                <w:rFonts w:ascii="Times New Roman" w:hAnsi="Times New Roman"/>
                <w:sz w:val="24"/>
                <w:szCs w:val="24"/>
              </w:rPr>
              <w:t>= ?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2B2CBE" w:rsidRDefault="002B2CBE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2B2CB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78" w:dyaOrig="440" w14:anchorId="1EB3F639">
                <v:shape id="_x0000_i1138" type="#_x0000_t75" style="width:86.25pt;height:21pt" o:ole="">
                  <v:imagedata r:id="rId238" o:title=""/>
                </v:shape>
                <o:OLEObject Type="Embed" ProgID="FXEquation.Equation" ShapeID="_x0000_i1138" DrawAspect="Content" ObjectID="_1514610868" r:id="rId239"/>
              </w:object>
            </w:r>
            <w:r w:rsidR="00CA733B" w:rsidRPr="002B2CB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CA733B" w:rsidRPr="001F1982" w:rsidRDefault="00CA733B" w:rsidP="00CA356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856" behindDoc="0" locked="0" layoutInCell="1" allowOverlap="1" wp14:anchorId="50BDAEBB" wp14:editId="17E52091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A733B" w:rsidRDefault="00CA733B" w:rsidP="00CA733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BDAEBB" id="Group 105" o:spid="_x0000_s1106" style="position:absolute;margin-left:9.75pt;margin-top:5.65pt;width:343.5pt;height:9pt;z-index:2516418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">
                      <v:roundrect id="AutoShape 3" o:spid="_x0000_s110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0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0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1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" strokecolor="black [3213]" strokeweight="1pt">
                        <v:textbox>
                          <w:txbxContent>
                            <w:p w:rsidR="00CA733B" w:rsidRDefault="00CA733B" w:rsidP="00CA733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2B2CBE" w:rsidRPr="002B2CB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38" w:dyaOrig="294" w14:anchorId="78F9B0A3">
                <v:shape id="_x0000_i1139" type="#_x0000_t75" style="width:37.5pt;height:14.25pt" o:ole="">
                  <v:imagedata r:id="rId240" o:title=""/>
                </v:shape>
                <o:OLEObject Type="Embed" ProgID="FXEquation.Equation" ShapeID="_x0000_i1139" DrawAspect="Content" ObjectID="_1514610869" r:id="rId241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</w:t>
            </w:r>
            <w:r w:rsidR="002B2CB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 w:rsidR="002B2CBE" w:rsidRPr="002B2CB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38" w:dyaOrig="294">
                <v:shape id="_x0000_i1140" type="#_x0000_t75" style="width:37.5pt;height:14.25pt" o:ole="">
                  <v:imagedata r:id="rId242" o:title=""/>
                </v:shape>
                <o:OLEObject Type="Embed" ProgID="FXEquation.Equation" ShapeID="_x0000_i1140" DrawAspect="Content" ObjectID="_1514610870" r:id="rId243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2B2CB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</w:t>
            </w:r>
            <w:r w:rsidR="002B2CBE" w:rsidRPr="002B2CB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98" w:dyaOrig="294" w14:anchorId="1DFA4571">
                <v:shape id="_x0000_i1141" type="#_x0000_t75" style="width:40.5pt;height:14.25pt" o:ole="">
                  <v:imagedata r:id="rId244" o:title=""/>
                </v:shape>
                <o:OLEObject Type="Embed" ProgID="FXEquation.Equation" ShapeID="_x0000_i1141" DrawAspect="Content" ObjectID="_1514610871" r:id="rId24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</w:t>
            </w:r>
            <w:r w:rsidR="002B2CBE" w:rsidRPr="002B2CB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38" w:dyaOrig="294" w14:anchorId="2546CD01">
                <v:shape id="_x0000_i1142" type="#_x0000_t75" style="width:37.5pt;height:14.25pt" o:ole="">
                  <v:imagedata r:id="rId246" o:title=""/>
                </v:shape>
                <o:OLEObject Type="Embed" ProgID="FXEquation.Equation" ShapeID="_x0000_i1142" DrawAspect="Content" ObjectID="_1514610872" r:id="rId247"/>
              </w:object>
            </w:r>
            <w:r w:rsidR="002B2CB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CA733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A733B" w:rsidRPr="001B3341" w:rsidRDefault="00CA733B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733B" w:rsidRPr="00CA733B" w:rsidRDefault="001F1982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F5C37D3" wp14:editId="0FD69058">
                      <wp:simplePos x="0" y="0"/>
                      <wp:positionH relativeFrom="column">
                        <wp:posOffset>4484370</wp:posOffset>
                      </wp:positionH>
                      <wp:positionV relativeFrom="paragraph">
                        <wp:posOffset>182245</wp:posOffset>
                      </wp:positionV>
                      <wp:extent cx="988695" cy="628650"/>
                      <wp:effectExtent l="0" t="0" r="20955" b="19050"/>
                      <wp:wrapNone/>
                      <wp:docPr id="259" name="Rectangle 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43BB08" id="Rectangle 259" o:spid="_x0000_s1026" style="position:absolute;margin-left:353.1pt;margin-top:14.35pt;width:77.85pt;height:4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2B2CBE" w:rsidRPr="002B2CBE"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  <w:object w:dxaOrig="1654" w:dyaOrig="800" w14:anchorId="4C1F0BFA">
                <v:shape id="_x0000_i1143" type="#_x0000_t75" style="width:81.75pt;height:40.5pt" o:ole="">
                  <v:imagedata r:id="rId248" o:title=""/>
                </v:shape>
                <o:OLEObject Type="Embed" ProgID="FXEquation.Equation" ShapeID="_x0000_i1143" DrawAspect="Content" ObjectID="_1514610873" r:id="rId249"/>
              </w:object>
            </w:r>
            <w:r w:rsidR="00CA733B" w:rsidRPr="00CA733B">
              <w:rPr>
                <w:rFonts w:ascii="Times New Roman" w:hAnsi="Times New Roman"/>
                <w:sz w:val="24"/>
                <w:szCs w:val="24"/>
              </w:rPr>
              <w:t>= ?</w:t>
            </w: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CA733B" w:rsidRPr="00CA733B" w:rsidRDefault="00CA733B" w:rsidP="00CA3565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98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F1982" w:rsidRPr="001B3341" w:rsidRDefault="001F1982" w:rsidP="00CA733B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F1982" w:rsidRPr="00E27287" w:rsidRDefault="00E27287" w:rsidP="00CA3565">
            <w:pPr>
              <w:spacing w:before="60"/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F4F289A" wp14:editId="3AD5696C">
                      <wp:simplePos x="0" y="0"/>
                      <wp:positionH relativeFrom="column">
                        <wp:posOffset>4522470</wp:posOffset>
                      </wp:positionH>
                      <wp:positionV relativeFrom="paragraph">
                        <wp:posOffset>448310</wp:posOffset>
                      </wp:positionV>
                      <wp:extent cx="988695" cy="628650"/>
                      <wp:effectExtent l="0" t="0" r="20955" b="19050"/>
                      <wp:wrapNone/>
                      <wp:docPr id="260" name="Rectangle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5FCC3F" id="Rectangle 260" o:spid="_x0000_s1026" style="position:absolute;margin-left:356.1pt;margin-top:35.3pt;width:77.85pt;height:4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Pr="00E27287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962" w:dyaOrig="714">
                <v:shape id="_x0000_i1144" type="#_x0000_t75" style="width:98.25pt;height:34.5pt" o:ole="">
                  <v:imagedata r:id="rId250" o:title=""/>
                </v:shape>
                <o:OLEObject Type="Embed" ProgID="FXEquation.Equation" ShapeID="_x0000_i1144" DrawAspect="Content" ObjectID="_1514610874" r:id="rId251"/>
              </w:object>
            </w:r>
            <w:r w:rsidR="001F1982" w:rsidRPr="00E27287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  <w:p w:rsidR="001F1982" w:rsidRDefault="001F1982" w:rsidP="00CA3565">
            <w:pPr>
              <w:spacing w:before="60"/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</w:p>
          <w:p w:rsidR="00E27287" w:rsidRPr="002B2CBE" w:rsidRDefault="00E27287" w:rsidP="00CA3565">
            <w:pPr>
              <w:spacing w:before="60"/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CA733B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2"/>
        <w:gridCol w:w="5240"/>
        <w:gridCol w:w="2977"/>
      </w:tblGrid>
      <w:tr w:rsidR="00AC3100" w:rsidRPr="00325745" w:rsidTr="00084AB0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32142659"/>
            <w:placeholder>
              <w:docPart w:val="4E40583C416B43FE8FFC9FE443BCDB5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</w:tcPr>
              <w:p w:rsidR="00AC3100" w:rsidRPr="00325745" w:rsidRDefault="00AC3100" w:rsidP="00084AB0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1511053743"/>
            <w:placeholder>
              <w:docPart w:val="950A39D68B8F40E18079D6B76BE556B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</w:tcPr>
              <w:p w:rsidR="00AC3100" w:rsidRPr="005C44C0" w:rsidRDefault="00AC3100" w:rsidP="00084AB0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Indices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</w:tcPr>
          <w:p w:rsidR="00AC3100" w:rsidRDefault="00AC3100" w:rsidP="00084AB0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AC3100" w:rsidRPr="00325745" w:rsidRDefault="00AC3100" w:rsidP="00084AB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AC3100" w:rsidRPr="00325745" w:rsidTr="00084AB0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C3100" w:rsidRPr="00885304" w:rsidRDefault="00AC3100" w:rsidP="00084AB0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AC3100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AC3100" w:rsidRPr="0002444F" w:rsidRDefault="00AC3100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</w:tcPr>
          <w:p w:rsidR="00AC3100" w:rsidRPr="0002444F" w:rsidRDefault="00AC3100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AC3100" w:rsidRPr="0002444F" w:rsidRDefault="00AC3100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B52647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5264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418" w:dyaOrig="292">
                <v:shape id="_x0000_i1145" type="#_x0000_t75" style="width:120.75pt;height:14.25pt" o:ole="">
                  <v:imagedata r:id="rId252" o:title=""/>
                </v:shape>
                <o:OLEObject Type="Embed" ProgID="FXEquation.Equation" ShapeID="_x0000_i1145" DrawAspect="Content" ObjectID="_1514610875" r:id="rId253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B52647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B52647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52647">
              <w:rPr>
                <w:rFonts w:ascii="Times New Roman" w:hAnsi="Times New Roman"/>
                <w:color w:val="FF0000"/>
                <w:kern w:val="24"/>
                <w:position w:val="-2"/>
                <w:sz w:val="24"/>
                <w:szCs w:val="24"/>
              </w:rPr>
              <w:object w:dxaOrig="2688" w:dyaOrig="294">
                <v:shape id="_x0000_i1146" type="#_x0000_t75" style="width:138pt;height:14.25pt" o:ole="">
                  <v:imagedata r:id="rId254" o:title=""/>
                </v:shape>
                <o:OLEObject Type="Embed" ProgID="FXEquation.Equation" ShapeID="_x0000_i1146" DrawAspect="Content" ObjectID="_1514610876" r:id="rId255"/>
              </w:object>
            </w:r>
          </w:p>
        </w:tc>
        <w:tc>
          <w:tcPr>
            <w:tcW w:w="2977" w:type="dxa"/>
            <w:vAlign w:val="center"/>
          </w:tcPr>
          <w:p w:rsidR="00AC3100" w:rsidRPr="00B52647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52647">
              <w:rPr>
                <w:rFonts w:ascii="Times New Roman" w:hAnsi="Times New Roman"/>
                <w:color w:val="FF0000"/>
                <w:kern w:val="24"/>
                <w:position w:val="-2"/>
                <w:sz w:val="24"/>
                <w:szCs w:val="24"/>
              </w:rPr>
              <w:object w:dxaOrig="1968" w:dyaOrig="194">
                <v:shape id="_x0000_i1147" type="#_x0000_t75" style="width:101.25pt;height:9pt" o:ole="">
                  <v:imagedata r:id="rId256" o:title=""/>
                </v:shape>
                <o:OLEObject Type="Embed" ProgID="FXEquation.Equation" ShapeID="_x0000_i1147" DrawAspect="Content" ObjectID="_1514610877" r:id="rId257"/>
              </w:objec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B52647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5264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458" w:dyaOrig="294">
                <v:shape id="_x0000_i1148" type="#_x0000_t75" style="width:122.25pt;height:14.25pt" o:ole="">
                  <v:imagedata r:id="rId258" o:title=""/>
                </v:shape>
                <o:OLEObject Type="Embed" ProgID="FXEquation.Equation" ShapeID="_x0000_i1148" DrawAspect="Content" ObjectID="_1514610878" r:id="rId259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B52647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B52647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5264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588" w:dyaOrig="294">
                <v:shape id="_x0000_i1149" type="#_x0000_t75" style="width:180pt;height:14.25pt" o:ole="">
                  <v:imagedata r:id="rId260" o:title=""/>
                </v:shape>
                <o:OLEObject Type="Embed" ProgID="FXEquation.Equation" ShapeID="_x0000_i1149" DrawAspect="Content" ObjectID="_1514610879" r:id="rId261"/>
              </w:object>
            </w:r>
          </w:p>
        </w:tc>
        <w:tc>
          <w:tcPr>
            <w:tcW w:w="2977" w:type="dxa"/>
            <w:vAlign w:val="center"/>
          </w:tcPr>
          <w:p w:rsidR="00AC3100" w:rsidRPr="00B52647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5264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18" w:dyaOrig="294">
                <v:shape id="_x0000_i1150" type="#_x0000_t75" style="width:30.75pt;height:14.25pt" o:ole="">
                  <v:imagedata r:id="rId262" o:title=""/>
                </v:shape>
                <o:OLEObject Type="Embed" ProgID="FXEquation.Equation" ShapeID="_x0000_i1150" DrawAspect="Content" ObjectID="_1514610880" r:id="rId263"/>
              </w:object>
            </w:r>
            <w:r w:rsidRPr="00B5264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B52647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5264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28" w:dyaOrig="294">
                <v:shape id="_x0000_i1151" type="#_x0000_t75" style="width:132pt;height:14.25pt" o:ole="">
                  <v:imagedata r:id="rId264" o:title=""/>
                </v:shape>
                <o:OLEObject Type="Embed" ProgID="FXEquation.Equation" ShapeID="_x0000_i1151" DrawAspect="Content" ObjectID="_1514610881" r:id="rId265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B52647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B52647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5264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348" w:dyaOrig="294">
                <v:shape id="_x0000_i1152" type="#_x0000_t75" style="width:166.5pt;height:14.25pt" o:ole="">
                  <v:imagedata r:id="rId266" o:title=""/>
                </v:shape>
                <o:OLEObject Type="Embed" ProgID="FXEquation.Equation" ShapeID="_x0000_i1152" DrawAspect="Content" ObjectID="_1514610882" r:id="rId267"/>
              </w:object>
            </w:r>
          </w:p>
        </w:tc>
        <w:tc>
          <w:tcPr>
            <w:tcW w:w="2977" w:type="dxa"/>
            <w:vAlign w:val="center"/>
          </w:tcPr>
          <w:p w:rsidR="00AC3100" w:rsidRPr="00B52647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5264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98" w:dyaOrig="294">
                <v:shape id="_x0000_i1153" type="#_x0000_t75" style="width:24.75pt;height:14.25pt" o:ole="">
                  <v:imagedata r:id="rId268" o:title=""/>
                </v:shape>
                <o:OLEObject Type="Embed" ProgID="FXEquation.Equation" ShapeID="_x0000_i1153" DrawAspect="Content" ObjectID="_1514610883" r:id="rId269"/>
              </w:object>
            </w:r>
            <w:r w:rsidRPr="00B5264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B52647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5264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08" w:dyaOrig="294">
                <v:shape id="_x0000_i1154" type="#_x0000_t75" style="width:95.25pt;height:14.25pt" o:ole="">
                  <v:imagedata r:id="rId270" o:title=""/>
                </v:shape>
                <o:OLEObject Type="Embed" ProgID="FXEquation.Equation" ShapeID="_x0000_i1154" DrawAspect="Content" ObjectID="_1514610884" r:id="rId271"/>
              </w:object>
            </w:r>
          </w:p>
        </w:tc>
        <w:tc>
          <w:tcPr>
            <w:tcW w:w="2977" w:type="dxa"/>
            <w:vAlign w:val="center"/>
          </w:tcPr>
          <w:p w:rsidR="00AC3100" w:rsidRPr="00B52647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5264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8" w:dyaOrig="292">
                <v:shape id="_x0000_i1155" type="#_x0000_t75" style="width:20.25pt;height:14.25pt" o:ole="">
                  <v:imagedata r:id="rId272" o:title=""/>
                </v:shape>
                <o:OLEObject Type="Embed" ProgID="FXEquation.Equation" ShapeID="_x0000_i1155" DrawAspect="Content" ObjectID="_1514610885" r:id="rId273"/>
              </w:object>
            </w:r>
            <w:r w:rsidRPr="00B5264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B52647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5264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258" w:dyaOrig="294">
                <v:shape id="_x0000_i1156" type="#_x0000_t75" style="width:163.5pt;height:14.25pt" o:ole="">
                  <v:imagedata r:id="rId274" o:title=""/>
                </v:shape>
                <o:OLEObject Type="Embed" ProgID="FXEquation.Equation" ShapeID="_x0000_i1156" DrawAspect="Content" ObjectID="_1514610886" r:id="rId275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B52647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BF4E34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F4E3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318" w:dyaOrig="294">
                <v:shape id="_x0000_i1157" type="#_x0000_t75" style="width:166.5pt;height:14.25pt" o:ole="">
                  <v:imagedata r:id="rId276" o:title=""/>
                </v:shape>
                <o:OLEObject Type="Embed" ProgID="FXEquation.Equation" ShapeID="_x0000_i1157" DrawAspect="Content" ObjectID="_1514610887" r:id="rId277"/>
              </w:object>
            </w:r>
          </w:p>
        </w:tc>
        <w:tc>
          <w:tcPr>
            <w:tcW w:w="2977" w:type="dxa"/>
            <w:vAlign w:val="center"/>
          </w:tcPr>
          <w:p w:rsidR="00AC3100" w:rsidRPr="00BF4E34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F4E3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78" w:dyaOrig="294">
                <v:shape id="_x0000_i1158" type="#_x0000_t75" style="width:19.5pt;height:14.25pt" o:ole="">
                  <v:imagedata r:id="rId278" o:title=""/>
                </v:shape>
                <o:OLEObject Type="Embed" ProgID="FXEquation.Equation" ShapeID="_x0000_i1158" DrawAspect="Content" ObjectID="_1514610888" r:id="rId279"/>
              </w:object>
            </w:r>
            <w:r w:rsidRPr="00BF4E3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BF4E34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F4E3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08" w:dyaOrig="294">
                <v:shape id="_x0000_i1159" type="#_x0000_t75" style="width:155.25pt;height:14.25pt" o:ole="">
                  <v:imagedata r:id="rId280" o:title=""/>
                </v:shape>
                <o:OLEObject Type="Embed" ProgID="FXEquation.Equation" ShapeID="_x0000_i1159" DrawAspect="Content" ObjectID="_1514610889" r:id="rId281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BF4E34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BF4E34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F4E3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78" w:dyaOrig="294">
                <v:shape id="_x0000_i1160" type="#_x0000_t75" style="width:49.5pt;height:14.25pt" o:ole="">
                  <v:imagedata r:id="rId282" o:title=""/>
                </v:shape>
                <o:OLEObject Type="Embed" ProgID="FXEquation.Equation" ShapeID="_x0000_i1160" DrawAspect="Content" ObjectID="_1514610890" r:id="rId283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747886" w:rsidRDefault="00AC3100" w:rsidP="00084AB0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747886">
              <w:rPr>
                <w:rFonts w:ascii="Times New Roman" w:hAnsi="Times New Roman"/>
                <w:b/>
                <w:color w:val="FF0000"/>
                <w:position w:val="-26"/>
                <w:sz w:val="24"/>
                <w:szCs w:val="24"/>
              </w:rPr>
              <w:object w:dxaOrig="1196" w:dyaOrig="714">
                <v:shape id="_x0000_i1161" type="#_x0000_t75" style="width:60pt;height:35.25pt" o:ole="">
                  <v:imagedata r:id="rId284" o:title=""/>
                </v:shape>
                <o:OLEObject Type="Embed" ProgID="FXEquation.Equation" ShapeID="_x0000_i1161" DrawAspect="Content" ObjectID="_1514610891" r:id="rId285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747886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BF4E34" w:rsidRDefault="00AC3100" w:rsidP="00084AB0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BF4E3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794" w:dyaOrig="354">
                <v:shape id="_x0000_i1162" type="#_x0000_t75" style="width:140.25pt;height:16.5pt" o:ole="">
                  <v:imagedata r:id="rId286" o:title=""/>
                </v:shape>
                <o:OLEObject Type="Embed" ProgID="FXEquation.Equation" ShapeID="_x0000_i1162" DrawAspect="Content" ObjectID="_1514610892" r:id="rId287"/>
              </w:object>
            </w:r>
          </w:p>
        </w:tc>
        <w:tc>
          <w:tcPr>
            <w:tcW w:w="2977" w:type="dxa"/>
            <w:vAlign w:val="center"/>
          </w:tcPr>
          <w:p w:rsidR="00AC3100" w:rsidRPr="00747886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4788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58" w:dyaOrig="294">
                <v:shape id="_x0000_i1163" type="#_x0000_t75" style="width:27.75pt;height:14.25pt" o:ole="">
                  <v:imagedata r:id="rId288" o:title=""/>
                </v:shape>
                <o:OLEObject Type="Embed" ProgID="FXEquation.Equation" ShapeID="_x0000_i1163" DrawAspect="Content" ObjectID="_1514610893" r:id="rId289"/>
              </w:object>
            </w:r>
            <w:r w:rsidRPr="0074788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747886" w:rsidRDefault="00AC3100" w:rsidP="00084AB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74788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104" w:dyaOrig="440">
                <v:shape id="_x0000_i1164" type="#_x0000_t75" style="width:105pt;height:21.75pt" o:ole="">
                  <v:imagedata r:id="rId290" o:title=""/>
                </v:shape>
                <o:OLEObject Type="Embed" ProgID="FXEquation.Equation" ShapeID="_x0000_i1164" DrawAspect="Content" ObjectID="_1514610894" r:id="rId291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747886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747886" w:rsidRDefault="00AC3100" w:rsidP="00084AB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74788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837" w:dyaOrig="440">
                <v:shape id="_x0000_i1165" type="#_x0000_t75" style="width:141pt;height:22.5pt" o:ole="">
                  <v:imagedata r:id="rId292" o:title=""/>
                </v:shape>
                <o:OLEObject Type="Embed" ProgID="FXEquation.Equation" ShapeID="_x0000_i1165" DrawAspect="Content" ObjectID="_1514610895" r:id="rId293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747886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CD186F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CD186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08" w:dyaOrig="294">
                <v:shape id="_x0000_i1166" type="#_x0000_t75" style="width:126pt;height:14.25pt" o:ole="">
                  <v:imagedata r:id="rId294" o:title=""/>
                </v:shape>
                <o:OLEObject Type="Embed" ProgID="FXEquation.Equation" ShapeID="_x0000_i1166" DrawAspect="Content" ObjectID="_1514610896" r:id="rId295"/>
              </w:object>
            </w:r>
          </w:p>
        </w:tc>
        <w:tc>
          <w:tcPr>
            <w:tcW w:w="2977" w:type="dxa"/>
            <w:vAlign w:val="center"/>
          </w:tcPr>
          <w:p w:rsidR="00AC3100" w:rsidRPr="00CD186F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D186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77" w:dyaOrig="294">
                <v:shape id="_x0000_i1167" type="#_x0000_t75" style="width:34.5pt;height:14.25pt" o:ole="">
                  <v:imagedata r:id="rId296" o:title=""/>
                </v:shape>
                <o:OLEObject Type="Embed" ProgID="FXEquation.Equation" ShapeID="_x0000_i1167" DrawAspect="Content" ObjectID="_1514610897" r:id="rId297"/>
              </w:object>
            </w:r>
            <w:r w:rsidRPr="00CD186F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CD186F" w:rsidRDefault="00AC3100" w:rsidP="00084AB0">
            <w:pPr>
              <w:rPr>
                <w:rFonts w:ascii="Times New Roman" w:hAnsi="Times New Roman"/>
                <w:position w:val="-86"/>
                <w:sz w:val="24"/>
                <w:szCs w:val="24"/>
              </w:rPr>
            </w:pPr>
            <w:r w:rsidRPr="00CD186F">
              <w:rPr>
                <w:rFonts w:ascii="Times New Roman" w:hAnsi="Times New Roman"/>
                <w:color w:val="FF0000"/>
                <w:position w:val="-86"/>
                <w:sz w:val="24"/>
                <w:szCs w:val="24"/>
              </w:rPr>
              <w:object w:dxaOrig="2514" w:dyaOrig="1314">
                <v:shape id="_x0000_i1168" type="#_x0000_t75" style="width:125.25pt;height:65.25pt" o:ole="">
                  <v:imagedata r:id="rId298" o:title=""/>
                </v:shape>
                <o:OLEObject Type="Embed" ProgID="FXEquation.Equation" ShapeID="_x0000_i1168" DrawAspect="Content" ObjectID="_1514610898" r:id="rId299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CD186F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CD186F" w:rsidRDefault="00AC3100" w:rsidP="00084AB0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CD186F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875" w:dyaOrig="714">
                <v:shape id="_x0000_i1169" type="#_x0000_t75" style="width:2in;height:35.25pt" o:ole="">
                  <v:imagedata r:id="rId300" o:title=""/>
                </v:shape>
                <o:OLEObject Type="Embed" ProgID="FXEquation.Equation" ShapeID="_x0000_i1169" DrawAspect="Content" ObjectID="_1514610899" r:id="rId301"/>
              </w:object>
            </w:r>
          </w:p>
        </w:tc>
        <w:tc>
          <w:tcPr>
            <w:tcW w:w="2977" w:type="dxa"/>
            <w:vAlign w:val="center"/>
          </w:tcPr>
          <w:p w:rsidR="00AC3100" w:rsidRPr="00CD186F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D186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38" w:dyaOrig="294">
                <v:shape id="_x0000_i1170" type="#_x0000_t75" style="width:21.75pt;height:14.25pt" o:ole="">
                  <v:imagedata r:id="rId302" o:title=""/>
                </v:shape>
                <o:OLEObject Type="Embed" ProgID="FXEquation.Equation" ShapeID="_x0000_i1170" DrawAspect="Content" ObjectID="_1514610900" r:id="rId303"/>
              </w:object>
            </w:r>
            <w:r w:rsidRPr="00CD186F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A254FC" w:rsidRDefault="00AC3100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C41C7C">
              <w:rPr>
                <w:rFonts w:ascii="Times New Roman" w:hAnsi="Times New Roman"/>
                <w:color w:val="FF0000"/>
                <w:position w:val="-86"/>
                <w:sz w:val="24"/>
                <w:szCs w:val="24"/>
              </w:rPr>
              <w:object w:dxaOrig="2862" w:dyaOrig="1434">
                <v:shape id="_x0000_i1171" type="#_x0000_t75" style="width:142.5pt;height:72.75pt" o:ole="">
                  <v:imagedata r:id="rId304" o:title=""/>
                </v:shape>
                <o:OLEObject Type="Embed" ProgID="FXEquation.Equation" ShapeID="_x0000_i1171" DrawAspect="Content" ObjectID="_1514610901" r:id="rId305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CD186F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AC3100" w:rsidRPr="00CD186F" w:rsidRDefault="00AC3100" w:rsidP="00084AB0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  <w:r w:rsidRPr="00CD186F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object w:dxaOrig="2726" w:dyaOrig="864">
                <v:shape id="_x0000_i1172" type="#_x0000_t75" style="width:136.5pt;height:42.75pt" o:ole="">
                  <v:imagedata r:id="rId306" o:title=""/>
                </v:shape>
                <o:OLEObject Type="Embed" ProgID="FXEquation.Equation" ShapeID="_x0000_i1172" DrawAspect="Content" ObjectID="_1514610902" r:id="rId307"/>
              </w:object>
            </w:r>
          </w:p>
        </w:tc>
        <w:tc>
          <w:tcPr>
            <w:tcW w:w="2977" w:type="dxa"/>
            <w:vAlign w:val="center"/>
          </w:tcPr>
          <w:p w:rsidR="00AC3100" w:rsidRPr="009966F3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966F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28" w:dyaOrig="294">
                <v:shape id="_x0000_i1173" type="#_x0000_t75" style="width:11.25pt;height:14.25pt" o:ole="">
                  <v:imagedata r:id="rId308" o:title=""/>
                </v:shape>
                <o:OLEObject Type="Embed" ProgID="FXEquation.Equation" ShapeID="_x0000_i1173" DrawAspect="Content" ObjectID="_1514610903" r:id="rId309"/>
              </w:object>
            </w:r>
            <w:r w:rsidRPr="009966F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</w:tbl>
    <w:p w:rsidR="00AC3100" w:rsidRPr="00A254FC" w:rsidRDefault="00AC3100" w:rsidP="00AC3100">
      <w:pPr>
        <w:rPr>
          <w:rFonts w:ascii="Times New Roman" w:hAnsi="Times New Roman"/>
          <w:sz w:val="24"/>
          <w:szCs w:val="24"/>
        </w:rPr>
        <w:sectPr w:rsidR="00AC3100" w:rsidRPr="00A254FC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431"/>
        <w:gridCol w:w="5243"/>
        <w:gridCol w:w="568"/>
        <w:gridCol w:w="2977"/>
      </w:tblGrid>
      <w:tr w:rsidR="00AC3100" w:rsidRPr="00A254FC" w:rsidTr="00084AB0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418944250"/>
            <w:placeholder>
              <w:docPart w:val="6BAAC1FF814C43CF934584107A4354A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AC3100" w:rsidRPr="00A254FC" w:rsidRDefault="00AC3100" w:rsidP="00084AB0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="Times New Roman" w:hAnsi="Times New Roman"/>
              <w:i/>
              <w:sz w:val="52"/>
              <w:szCs w:val="52"/>
            </w:rPr>
            <w:alias w:val="Title"/>
            <w:tag w:val=""/>
            <w:id w:val="713930614"/>
            <w:placeholder>
              <w:docPart w:val="32942F7BB0B8468DBFDEB904AF9772E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AC3100" w:rsidRPr="00A254FC" w:rsidRDefault="00AC3100" w:rsidP="00084AB0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Indices</w:t>
                </w:r>
              </w:p>
            </w:tc>
          </w:sdtContent>
        </w:sdt>
        <w:tc>
          <w:tcPr>
            <w:tcW w:w="35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AC3100" w:rsidRPr="00A254FC" w:rsidTr="00084AB0">
        <w:trPr>
          <w:cantSplit/>
          <w:trHeight w:val="851"/>
        </w:trPr>
        <w:tc>
          <w:tcPr>
            <w:tcW w:w="10207" w:type="dxa"/>
            <w:gridSpan w:val="5"/>
            <w:shd w:val="clear" w:color="auto" w:fill="B6DDE8" w:themeFill="accent5" w:themeFillTint="66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AC3100" w:rsidRPr="00A254FC" w:rsidRDefault="00AC3100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A254FC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3"/>
          </w:tcPr>
          <w:p w:rsidR="00AC3100" w:rsidRPr="00A254FC" w:rsidRDefault="00AC3100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A254FC"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AC3100" w:rsidRPr="00A254FC" w:rsidRDefault="00AC3100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A254FC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9966F3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9966F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88" w:dyaOrig="294">
                <v:shape id="_x0000_i1174" type="#_x0000_t75" style="width:195.75pt;height:14.25pt" o:ole="">
                  <v:imagedata r:id="rId310" o:title=""/>
                </v:shape>
                <o:OLEObject Type="Embed" ProgID="FXEquation.Equation" ShapeID="_x0000_i1174" DrawAspect="Content" ObjectID="_1514610904" r:id="rId311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9966F3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9966F3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9966F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868" w:dyaOrig="294">
                <v:shape id="_x0000_i1175" type="#_x0000_t75" style="width:145.5pt;height:14.25pt" o:ole="">
                  <v:imagedata r:id="rId312" o:title=""/>
                </v:shape>
                <o:OLEObject Type="Embed" ProgID="FXEquation.Equation" ShapeID="_x0000_i1175" DrawAspect="Content" ObjectID="_1514610905" r:id="rId313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9966F3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9966F3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9966F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06" w:dyaOrig="294">
                <v:shape id="_x0000_i1176" type="#_x0000_t75" style="width:70.5pt;height:14.25pt" o:ole="">
                  <v:imagedata r:id="rId314" o:title=""/>
                </v:shape>
                <o:OLEObject Type="Embed" ProgID="FXEquation.Equation" ShapeID="_x0000_i1176" DrawAspect="Content" ObjectID="_1514610906" r:id="rId315"/>
              </w:object>
            </w:r>
          </w:p>
        </w:tc>
        <w:tc>
          <w:tcPr>
            <w:tcW w:w="2977" w:type="dxa"/>
            <w:vAlign w:val="center"/>
          </w:tcPr>
          <w:p w:rsidR="00AC3100" w:rsidRPr="009966F3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966F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6" w:dyaOrig="294">
                <v:shape id="_x0000_i1177" type="#_x0000_t75" style="width:10.5pt;height:14.25pt" o:ole="">
                  <v:imagedata r:id="rId316" o:title=""/>
                </v:shape>
                <o:OLEObject Type="Embed" ProgID="FXEquation.Equation" ShapeID="_x0000_i1177" DrawAspect="Content" ObjectID="_1514610907" r:id="rId317"/>
              </w:object>
            </w:r>
            <w:r w:rsidRPr="009966F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9966F3" w:rsidRDefault="00AC3100" w:rsidP="00084AB0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9966F3">
              <w:rPr>
                <w:rFonts w:ascii="Times New Roman" w:eastAsiaTheme="minorEastAsia" w:hAnsi="Times New Roman"/>
                <w:color w:val="FF0000"/>
                <w:position w:val="-26"/>
                <w:sz w:val="24"/>
                <w:szCs w:val="24"/>
              </w:rPr>
              <w:object w:dxaOrig="1136" w:dyaOrig="714">
                <v:shape id="_x0000_i1178" type="#_x0000_t75" style="width:57pt;height:35.25pt" o:ole="">
                  <v:imagedata r:id="rId318" o:title=""/>
                </v:shape>
                <o:OLEObject Type="Embed" ProgID="FXEquation.Equation" ShapeID="_x0000_i1178" DrawAspect="Content" ObjectID="_1514610908" r:id="rId319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9966F3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9966F3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9966F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78" w:dyaOrig="294">
                <v:shape id="_x0000_i1179" type="#_x0000_t75" style="width:78.75pt;height:14.25pt" o:ole="">
                  <v:imagedata r:id="rId320" o:title=""/>
                </v:shape>
                <o:OLEObject Type="Embed" ProgID="FXEquation.Equation" ShapeID="_x0000_i1179" DrawAspect="Content" ObjectID="_1514610909" r:id="rId321"/>
              </w:object>
            </w:r>
          </w:p>
        </w:tc>
        <w:tc>
          <w:tcPr>
            <w:tcW w:w="2977" w:type="dxa"/>
            <w:vAlign w:val="center"/>
          </w:tcPr>
          <w:p w:rsidR="00AC3100" w:rsidRPr="009966F3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966F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78" w:dyaOrig="294">
                <v:shape id="_x0000_i1180" type="#_x0000_t75" style="width:19.5pt;height:14.25pt" o:ole="">
                  <v:imagedata r:id="rId322" o:title=""/>
                </v:shape>
                <o:OLEObject Type="Embed" ProgID="FXEquation.Equation" ShapeID="_x0000_i1180" DrawAspect="Content" ObjectID="_1514610910" r:id="rId323"/>
              </w:object>
            </w:r>
            <w:r w:rsidRPr="009966F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9966F3" w:rsidRDefault="00AC3100" w:rsidP="00084AB0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9966F3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016" w:dyaOrig="714">
                <v:shape id="_x0000_i1181" type="#_x0000_t75" style="width:51pt;height:35.25pt" o:ole="">
                  <v:imagedata r:id="rId324" o:title=""/>
                </v:shape>
                <o:OLEObject Type="Embed" ProgID="FXEquation.Equation" ShapeID="_x0000_i1181" DrawAspect="Content" ObjectID="_1514610911" r:id="rId325"/>
              </w:object>
            </w:r>
          </w:p>
        </w:tc>
        <w:tc>
          <w:tcPr>
            <w:tcW w:w="2977" w:type="dxa"/>
            <w:vAlign w:val="center"/>
          </w:tcPr>
          <w:p w:rsidR="00AC3100" w:rsidRPr="009966F3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966F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294">
                <v:shape id="_x0000_i1182" type="#_x0000_t75" style="width:16.5pt;height:14.25pt" o:ole="">
                  <v:imagedata r:id="rId326" o:title=""/>
                </v:shape>
                <o:OLEObject Type="Embed" ProgID="FXEquation.Equation" ShapeID="_x0000_i1182" DrawAspect="Content" ObjectID="_1514610912" r:id="rId327"/>
              </w:object>
            </w:r>
            <w:r w:rsidRPr="009966F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DE2B19" w:rsidRDefault="00AC3100" w:rsidP="00084AB0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DE2B19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392" w:dyaOrig="714">
                <v:shape id="_x0000_i1183" type="#_x0000_t75" style="width:70.5pt;height:34.5pt" o:ole="">
                  <v:imagedata r:id="rId328" o:title=""/>
                </v:shape>
                <o:OLEObject Type="Embed" ProgID="FXEquation.Equation" ShapeID="_x0000_i1183" DrawAspect="Content" ObjectID="_1514610913" r:id="rId329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DE2B19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DE2B19" w:rsidRDefault="00AC3100" w:rsidP="00084AB0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DE2B19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136" w:dyaOrig="711">
                <v:shape id="_x0000_i1184" type="#_x0000_t75" style="width:57pt;height:34.5pt" o:ole="">
                  <v:imagedata r:id="rId330" o:title=""/>
                </v:shape>
                <o:OLEObject Type="Embed" ProgID="FXEquation.Equation" ShapeID="_x0000_i1184" DrawAspect="Content" ObjectID="_1514610914" r:id="rId331"/>
              </w:object>
            </w:r>
          </w:p>
        </w:tc>
        <w:tc>
          <w:tcPr>
            <w:tcW w:w="2977" w:type="dxa"/>
            <w:vAlign w:val="center"/>
          </w:tcPr>
          <w:p w:rsidR="00AC3100" w:rsidRPr="00DE2B19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E2B1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8" w:dyaOrig="294">
                <v:shape id="_x0000_i1185" type="#_x0000_t75" style="width:17.25pt;height:14.25pt" o:ole="">
                  <v:imagedata r:id="rId332" o:title=""/>
                </v:shape>
                <o:OLEObject Type="Embed" ProgID="FXEquation.Equation" ShapeID="_x0000_i1185" DrawAspect="Content" ObjectID="_1514610915" r:id="rId333"/>
              </w:object>
            </w:r>
            <w:r w:rsidRPr="00DE2B19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DE2B19" w:rsidRDefault="00AC3100" w:rsidP="00084AB0">
            <w:pPr>
              <w:rPr>
                <w:rFonts w:ascii="Times New Roman" w:hAnsi="Times New Roman"/>
                <w:position w:val="-32"/>
                <w:sz w:val="24"/>
                <w:szCs w:val="24"/>
              </w:rPr>
            </w:pPr>
            <w:r w:rsidRPr="00DE2B19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1766" w:dyaOrig="774">
                <v:shape id="_x0000_i1186" type="#_x0000_t75" style="width:88.5pt;height:37.5pt" o:ole="">
                  <v:imagedata r:id="rId334" o:title=""/>
                </v:shape>
                <o:OLEObject Type="Embed" ProgID="FXEquation.Equation" ShapeID="_x0000_i1186" DrawAspect="Content" ObjectID="_1514610916" r:id="rId335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D01F5B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D01F5B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D01F5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328" w:dyaOrig="294">
                <v:shape id="_x0000_i1187" type="#_x0000_t75" style="width:117pt;height:14.25pt" o:ole="">
                  <v:imagedata r:id="rId336" o:title=""/>
                </v:shape>
                <o:OLEObject Type="Embed" ProgID="FXEquation.Equation" ShapeID="_x0000_i1187" DrawAspect="Content" ObjectID="_1514610917" r:id="rId337"/>
              </w:object>
            </w:r>
          </w:p>
        </w:tc>
        <w:tc>
          <w:tcPr>
            <w:tcW w:w="2977" w:type="dxa"/>
            <w:vAlign w:val="center"/>
          </w:tcPr>
          <w:p w:rsidR="00AC3100" w:rsidRPr="00D01F5B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01F5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294">
                <v:shape id="_x0000_i1188" type="#_x0000_t75" style="width:16.5pt;height:14.25pt" o:ole="">
                  <v:imagedata r:id="rId338" o:title=""/>
                </v:shape>
                <o:OLEObject Type="Embed" ProgID="FXEquation.Equation" ShapeID="_x0000_i1188" DrawAspect="Content" ObjectID="_1514610918" r:id="rId339"/>
              </w:object>
            </w:r>
            <w:r w:rsidRPr="00D01F5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D01F5B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D01F5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928" w:dyaOrig="294">
                <v:shape id="_x0000_i1189" type="#_x0000_t75" style="width:145.5pt;height:14.25pt" o:ole="">
                  <v:imagedata r:id="rId340" o:title=""/>
                </v:shape>
                <o:OLEObject Type="Embed" ProgID="FXEquation.Equation" ShapeID="_x0000_i1189" DrawAspect="Content" ObjectID="_1514610919" r:id="rId341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D01F5B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D01F5B" w:rsidRDefault="00AC3100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D01F5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58" w:dyaOrig="294">
                <v:shape id="_x0000_i1190" type="#_x0000_t75" style="width:132pt;height:14.25pt" o:ole="">
                  <v:imagedata r:id="rId342" o:title=""/>
                </v:shape>
                <o:OLEObject Type="Embed" ProgID="FXEquation.Equation" ShapeID="_x0000_i1190" DrawAspect="Content" ObjectID="_1514610920" r:id="rId343"/>
              </w:object>
            </w:r>
          </w:p>
        </w:tc>
        <w:tc>
          <w:tcPr>
            <w:tcW w:w="2977" w:type="dxa"/>
            <w:vAlign w:val="center"/>
          </w:tcPr>
          <w:p w:rsidR="00AC3100" w:rsidRPr="00D01F5B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01F5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38" w:dyaOrig="294">
                <v:shape id="_x0000_i1191" type="#_x0000_t75" style="width:37.5pt;height:14.25pt" o:ole="">
                  <v:imagedata r:id="rId344" o:title=""/>
                </v:shape>
                <o:OLEObject Type="Embed" ProgID="FXEquation.Equation" ShapeID="_x0000_i1191" DrawAspect="Content" ObjectID="_1514610921" r:id="rId345"/>
              </w:object>
            </w:r>
            <w:r w:rsidRPr="00D01F5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D01F5B" w:rsidRDefault="00AC3100" w:rsidP="00084AB0">
            <w:pPr>
              <w:rPr>
                <w:rFonts w:ascii="Times New Roman" w:hAnsi="Times New Roman"/>
                <w:position w:val="-74"/>
                <w:sz w:val="24"/>
                <w:szCs w:val="24"/>
              </w:rPr>
            </w:pPr>
            <w:r w:rsidRPr="00D01F5B">
              <w:rPr>
                <w:rFonts w:ascii="Times New Roman" w:hAnsi="Times New Roman"/>
                <w:color w:val="FF0000"/>
                <w:position w:val="-74"/>
                <w:sz w:val="24"/>
                <w:szCs w:val="24"/>
              </w:rPr>
              <w:object w:dxaOrig="5268" w:dyaOrig="914">
                <v:shape id="_x0000_i1192" type="#_x0000_t75" style="width:264pt;height:43.5pt" o:ole="">
                  <v:imagedata r:id="rId346" o:title=""/>
                </v:shape>
                <o:OLEObject Type="Embed" ProgID="FXEquation.Equation" ShapeID="_x0000_i1192" DrawAspect="Content" ObjectID="_1514610922" r:id="rId347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D01F5B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5320D6" w:rsidRDefault="00AC3100" w:rsidP="00084AB0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5320D6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875" w:dyaOrig="714">
                <v:shape id="_x0000_i1193" type="#_x0000_t75" style="width:145.5pt;height:34.5pt" o:ole="">
                  <v:imagedata r:id="rId348" o:title=""/>
                </v:shape>
                <o:OLEObject Type="Embed" ProgID="FXEquation.Equation" ShapeID="_x0000_i1193" DrawAspect="Content" ObjectID="_1514610923" r:id="rId349"/>
              </w:object>
            </w:r>
          </w:p>
        </w:tc>
        <w:tc>
          <w:tcPr>
            <w:tcW w:w="2977" w:type="dxa"/>
            <w:vAlign w:val="center"/>
          </w:tcPr>
          <w:p w:rsidR="00AC3100" w:rsidRPr="005320D6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20D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38" w:dyaOrig="294">
                <v:shape id="_x0000_i1194" type="#_x0000_t75" style="width:21.75pt;height:14.25pt" o:ole="">
                  <v:imagedata r:id="rId350" o:title=""/>
                </v:shape>
                <o:OLEObject Type="Embed" ProgID="FXEquation.Equation" ShapeID="_x0000_i1194" DrawAspect="Content" ObjectID="_1514610924" r:id="rId351"/>
              </w:object>
            </w:r>
            <w:r w:rsidRPr="005320D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A254FC" w:rsidRDefault="00AC3100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F8436D">
              <w:rPr>
                <w:rFonts w:ascii="Times New Roman" w:hAnsi="Times New Roman"/>
                <w:color w:val="FF0000"/>
                <w:position w:val="-90"/>
                <w:sz w:val="24"/>
                <w:szCs w:val="24"/>
              </w:rPr>
              <w:object w:dxaOrig="3235" w:dyaOrig="1354">
                <v:shape id="_x0000_i1195" type="#_x0000_t75" style="width:162pt;height:66pt" o:ole="">
                  <v:imagedata r:id="rId352" o:title=""/>
                </v:shape>
                <o:OLEObject Type="Embed" ProgID="FXEquation.Equation" ShapeID="_x0000_i1195" DrawAspect="Content" ObjectID="_1514610925" r:id="rId353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5320D6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5320D6" w:rsidRDefault="00AC3100" w:rsidP="00084AB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5320D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74" w:dyaOrig="438">
                <v:shape id="_x0000_i1196" type="#_x0000_t75" style="width:59.25pt;height:21pt" o:ole="">
                  <v:imagedata r:id="rId354" o:title=""/>
                </v:shape>
                <o:OLEObject Type="Embed" ProgID="FXEquation.Equation" ShapeID="_x0000_i1196" DrawAspect="Content" ObjectID="_1514610926" r:id="rId355"/>
              </w:objec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5320D6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5320D6" w:rsidRDefault="00AC3100" w:rsidP="00084AB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5320D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764" w:dyaOrig="438">
                <v:shape id="_x0000_i1197" type="#_x0000_t75" style="width:136.5pt;height:22.5pt" o:ole="">
                  <v:imagedata r:id="rId356" o:title=""/>
                </v:shape>
                <o:OLEObject Type="Embed" ProgID="FXEquation.Equation" ShapeID="_x0000_i1197" DrawAspect="Content" ObjectID="_1514610927" r:id="rId357"/>
              </w:object>
            </w:r>
          </w:p>
        </w:tc>
        <w:tc>
          <w:tcPr>
            <w:tcW w:w="2977" w:type="dxa"/>
            <w:vAlign w:val="center"/>
          </w:tcPr>
          <w:p w:rsidR="00AC3100" w:rsidRPr="00D02A9E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02A9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58" w:dyaOrig="294">
                <v:shape id="_x0000_i1198" type="#_x0000_t75" style="width:27.75pt;height:14.25pt" o:ole="">
                  <v:imagedata r:id="rId358" o:title=""/>
                </v:shape>
                <o:OLEObject Type="Embed" ProgID="FXEquation.Equation" ShapeID="_x0000_i1198" DrawAspect="Content" ObjectID="_1514610928" r:id="rId359"/>
              </w:object>
            </w:r>
            <w:r w:rsidRPr="00D02A9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D02A9E" w:rsidRDefault="00AC3100" w:rsidP="00694ECB">
            <w:pPr>
              <w:rPr>
                <w:rFonts w:ascii="Times New Roman" w:hAnsi="Times New Roman"/>
                <w:position w:val="-76"/>
                <w:sz w:val="24"/>
                <w:szCs w:val="24"/>
              </w:rPr>
            </w:pPr>
            <w:r w:rsidRPr="00D02A9E">
              <w:rPr>
                <w:rFonts w:ascii="Times New Roman" w:hAnsi="Times New Roman"/>
                <w:color w:val="FF0000"/>
                <w:position w:val="-76"/>
                <w:sz w:val="24"/>
                <w:szCs w:val="24"/>
              </w:rPr>
              <w:object w:dxaOrig="4038" w:dyaOrig="1140">
                <v:shape id="_x0000_i1199" type="#_x0000_t75" style="width:186pt;height:54.75pt" o:ole="">
                  <v:imagedata r:id="rId360" o:title=""/>
                </v:shape>
                <o:OLEObject Type="Embed" ProgID="FXEquation.Equation" ShapeID="_x0000_i1199" DrawAspect="Content" ObjectID="_1514610929" r:id="rId361"/>
              </w:object>
            </w:r>
            <w:r>
              <w:rPr>
                <w:rFonts w:ascii="Times New Roman" w:hAnsi="Times New Roman"/>
                <w:color w:val="FF0000"/>
                <w:position w:val="-7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AC3100" w:rsidRPr="00A254FC" w:rsidRDefault="00AC3100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D02A9E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D02A9E" w:rsidRDefault="00694ECB" w:rsidP="00084AB0">
            <w:pPr>
              <w:rPr>
                <w:rFonts w:ascii="Times New Roman" w:hAnsi="Times New Roman"/>
                <w:position w:val="-162"/>
                <w:sz w:val="24"/>
                <w:szCs w:val="24"/>
              </w:rPr>
            </w:pPr>
            <w:r w:rsidRPr="00D02A9E">
              <w:rPr>
                <w:rFonts w:ascii="Times New Roman" w:hAnsi="Times New Roman"/>
                <w:color w:val="FF0000"/>
                <w:position w:val="-162"/>
                <w:sz w:val="24"/>
                <w:szCs w:val="24"/>
              </w:rPr>
              <w:object w:dxaOrig="4713" w:dyaOrig="2120">
                <v:shape id="_x0000_i1200" type="#_x0000_t75" style="width:234pt;height:108pt" o:ole="">
                  <v:imagedata r:id="rId362" o:title=""/>
                </v:shape>
                <o:OLEObject Type="Embed" ProgID="FXEquation.Equation" ShapeID="_x0000_i1200" DrawAspect="Content" ObjectID="_1514610930" r:id="rId363"/>
              </w:object>
            </w:r>
          </w:p>
        </w:tc>
        <w:tc>
          <w:tcPr>
            <w:tcW w:w="2977" w:type="dxa"/>
            <w:vAlign w:val="center"/>
          </w:tcPr>
          <w:p w:rsidR="00AC3100" w:rsidRPr="00D02A9E" w:rsidRDefault="00AC3100" w:rsidP="00084AB0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02A9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38" w:dyaOrig="294">
                <v:shape id="_x0000_i1201" type="#_x0000_t75" style="width:37.5pt;height:14.25pt" o:ole="">
                  <v:imagedata r:id="rId364" o:title=""/>
                </v:shape>
                <o:OLEObject Type="Embed" ProgID="FXEquation.Equation" ShapeID="_x0000_i1201" DrawAspect="Content" ObjectID="_1514610931" r:id="rId365"/>
              </w:object>
            </w:r>
            <w:r w:rsidRPr="00D02A9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AC3100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AC3100" w:rsidRPr="00A254FC" w:rsidRDefault="00AC3100" w:rsidP="00AC3100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AC3100" w:rsidRPr="00F277FA" w:rsidRDefault="00AC3100" w:rsidP="00084AB0">
            <w:pPr>
              <w:rPr>
                <w:rFonts w:ascii="Times New Roman" w:hAnsi="Times New Roman"/>
                <w:position w:val="-118"/>
                <w:sz w:val="24"/>
                <w:szCs w:val="24"/>
              </w:rPr>
            </w:pPr>
            <w:r w:rsidRPr="00F277FA">
              <w:rPr>
                <w:rFonts w:ascii="Times New Roman" w:hAnsi="Times New Roman"/>
                <w:color w:val="FF0000"/>
                <w:position w:val="-118"/>
                <w:sz w:val="24"/>
                <w:szCs w:val="24"/>
              </w:rPr>
              <w:object w:dxaOrig="4091" w:dyaOrig="1634">
                <v:shape id="_x0000_i1202" type="#_x0000_t75" style="width:204pt;height:79.5pt" o:ole="">
                  <v:imagedata r:id="rId366" o:title=""/>
                </v:shape>
                <o:OLEObject Type="Embed" ProgID="FXEquation.Equation" ShapeID="_x0000_i1202" DrawAspect="Content" ObjectID="_1514610932" r:id="rId367"/>
              </w:object>
            </w:r>
          </w:p>
        </w:tc>
        <w:tc>
          <w:tcPr>
            <w:tcW w:w="2977" w:type="dxa"/>
            <w:vAlign w:val="center"/>
          </w:tcPr>
          <w:p w:rsidR="00AC3100" w:rsidRPr="00F277FA" w:rsidRDefault="00AC3100" w:rsidP="00084AB0">
            <w:pPr>
              <w:jc w:val="center"/>
              <w:rPr>
                <w:rFonts w:ascii="Times New Roman" w:hAnsi="Times New Roman"/>
                <w:position w:val="-2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277FA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334" w:dyaOrig="714">
                <v:shape id="_x0000_i1203" type="#_x0000_t75" style="width:16.5pt;height:35.25pt" o:ole="">
                  <v:imagedata r:id="rId368" o:title=""/>
                </v:shape>
                <o:OLEObject Type="Embed" ProgID="FXEquation.Equation" ShapeID="_x0000_i1203" DrawAspect="Content" ObjectID="_1514610933" r:id="rId369"/>
              </w:object>
            </w:r>
            <w:r w:rsidRPr="00F277FA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</w:tc>
      </w:tr>
    </w:tbl>
    <w:p w:rsidR="00885304" w:rsidRDefault="00885304" w:rsidP="00AC3100">
      <w:pPr>
        <w:rPr>
          <w:rFonts w:asciiTheme="majorHAnsi" w:hAnsiTheme="majorHAnsi"/>
          <w:sz w:val="24"/>
          <w:szCs w:val="24"/>
        </w:rPr>
      </w:pPr>
    </w:p>
    <w:sectPr w:rsidR="00885304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4AD9" w:rsidRDefault="00184AD9" w:rsidP="00C868AD">
      <w:r>
        <w:separator/>
      </w:r>
    </w:p>
  </w:endnote>
  <w:endnote w:type="continuationSeparator" w:id="0">
    <w:p w:rsidR="00184AD9" w:rsidRDefault="00184AD9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A733B" w:rsidRDefault="00CA73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2D1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A733B" w:rsidRDefault="00CA73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A733B" w:rsidRDefault="00CA73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4A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A733B" w:rsidRDefault="00CA73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4AD9" w:rsidRDefault="00184AD9" w:rsidP="00C868AD">
      <w:r>
        <w:separator/>
      </w:r>
    </w:p>
  </w:footnote>
  <w:footnote w:type="continuationSeparator" w:id="0">
    <w:p w:rsidR="00184AD9" w:rsidRDefault="00184AD9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33B" w:rsidRPr="00C868AD" w:rsidRDefault="00CA733B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1775589371"/>
        <w:placeholder>
          <w:docPart w:val="4E40583C416B43FE8FFC9FE443BCDB5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Indices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E42D14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33B" w:rsidRPr="005615AC" w:rsidRDefault="00CA733B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CA733B" w:rsidRPr="005615AC" w:rsidRDefault="00CA733B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E42D14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7F8"/>
    <w:rsid w:val="000176AA"/>
    <w:rsid w:val="000266E5"/>
    <w:rsid w:val="00044BD5"/>
    <w:rsid w:val="000A3DF6"/>
    <w:rsid w:val="000C4CAD"/>
    <w:rsid w:val="000E6EA1"/>
    <w:rsid w:val="00110126"/>
    <w:rsid w:val="0018287C"/>
    <w:rsid w:val="00184AD9"/>
    <w:rsid w:val="001D1C88"/>
    <w:rsid w:val="001D25CA"/>
    <w:rsid w:val="001D51F7"/>
    <w:rsid w:val="001F1982"/>
    <w:rsid w:val="00216994"/>
    <w:rsid w:val="00246314"/>
    <w:rsid w:val="002B2CBE"/>
    <w:rsid w:val="002C1F1F"/>
    <w:rsid w:val="002F71E5"/>
    <w:rsid w:val="00325745"/>
    <w:rsid w:val="00374BC9"/>
    <w:rsid w:val="00396770"/>
    <w:rsid w:val="003D41FF"/>
    <w:rsid w:val="00413DF5"/>
    <w:rsid w:val="00460B7C"/>
    <w:rsid w:val="00474558"/>
    <w:rsid w:val="004A64CB"/>
    <w:rsid w:val="004B4F44"/>
    <w:rsid w:val="004E1D1E"/>
    <w:rsid w:val="00506E0C"/>
    <w:rsid w:val="005277D4"/>
    <w:rsid w:val="005615AC"/>
    <w:rsid w:val="00591FD0"/>
    <w:rsid w:val="005A11E4"/>
    <w:rsid w:val="005B261E"/>
    <w:rsid w:val="005C44C0"/>
    <w:rsid w:val="005F70B5"/>
    <w:rsid w:val="00633150"/>
    <w:rsid w:val="00641EA7"/>
    <w:rsid w:val="00667642"/>
    <w:rsid w:val="006718CF"/>
    <w:rsid w:val="00694ECB"/>
    <w:rsid w:val="007403DD"/>
    <w:rsid w:val="007A7013"/>
    <w:rsid w:val="007B3348"/>
    <w:rsid w:val="007D39B1"/>
    <w:rsid w:val="00845ACB"/>
    <w:rsid w:val="00853748"/>
    <w:rsid w:val="00860520"/>
    <w:rsid w:val="00885304"/>
    <w:rsid w:val="008959EE"/>
    <w:rsid w:val="008A20B4"/>
    <w:rsid w:val="008B7480"/>
    <w:rsid w:val="008C651C"/>
    <w:rsid w:val="008C68D7"/>
    <w:rsid w:val="008F3E43"/>
    <w:rsid w:val="009A5487"/>
    <w:rsid w:val="009B5E46"/>
    <w:rsid w:val="009C4A4E"/>
    <w:rsid w:val="009D24C3"/>
    <w:rsid w:val="009D5D26"/>
    <w:rsid w:val="00A06838"/>
    <w:rsid w:val="00A158D7"/>
    <w:rsid w:val="00A23965"/>
    <w:rsid w:val="00A252B0"/>
    <w:rsid w:val="00A81533"/>
    <w:rsid w:val="00A824D7"/>
    <w:rsid w:val="00AB0C62"/>
    <w:rsid w:val="00AC3100"/>
    <w:rsid w:val="00B0317F"/>
    <w:rsid w:val="00B142FA"/>
    <w:rsid w:val="00B26BD8"/>
    <w:rsid w:val="00B4117F"/>
    <w:rsid w:val="00B850EA"/>
    <w:rsid w:val="00B9780A"/>
    <w:rsid w:val="00BB07F8"/>
    <w:rsid w:val="00BC0959"/>
    <w:rsid w:val="00BE233F"/>
    <w:rsid w:val="00C17E11"/>
    <w:rsid w:val="00C204E3"/>
    <w:rsid w:val="00C56E1E"/>
    <w:rsid w:val="00C71E16"/>
    <w:rsid w:val="00C74CB9"/>
    <w:rsid w:val="00C868AD"/>
    <w:rsid w:val="00CA11C9"/>
    <w:rsid w:val="00CA296A"/>
    <w:rsid w:val="00CA3565"/>
    <w:rsid w:val="00CA733B"/>
    <w:rsid w:val="00CC0643"/>
    <w:rsid w:val="00CD209A"/>
    <w:rsid w:val="00D03A78"/>
    <w:rsid w:val="00D33041"/>
    <w:rsid w:val="00D400FE"/>
    <w:rsid w:val="00D667E2"/>
    <w:rsid w:val="00D752EC"/>
    <w:rsid w:val="00D95422"/>
    <w:rsid w:val="00DB0E30"/>
    <w:rsid w:val="00DD06F8"/>
    <w:rsid w:val="00DD6DC9"/>
    <w:rsid w:val="00E27287"/>
    <w:rsid w:val="00E371AE"/>
    <w:rsid w:val="00E42D14"/>
    <w:rsid w:val="00E73210"/>
    <w:rsid w:val="00E9629E"/>
    <w:rsid w:val="00E97D94"/>
    <w:rsid w:val="00EB1449"/>
    <w:rsid w:val="00EB303A"/>
    <w:rsid w:val="00F03C7C"/>
    <w:rsid w:val="00F3266C"/>
    <w:rsid w:val="00F62879"/>
    <w:rsid w:val="00F7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991A57D-82D5-4E62-9817-ECABE9446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44.bin"/><Relationship Id="rId303" Type="http://schemas.openxmlformats.org/officeDocument/2006/relationships/oleObject" Target="embeddings/oleObject146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image" Target="media/image39.png"/><Relationship Id="rId138" Type="http://schemas.openxmlformats.org/officeDocument/2006/relationships/image" Target="media/image64.png"/><Relationship Id="rId159" Type="http://schemas.openxmlformats.org/officeDocument/2006/relationships/oleObject" Target="embeddings/oleObject74.bin"/><Relationship Id="rId324" Type="http://schemas.openxmlformats.org/officeDocument/2006/relationships/image" Target="media/image157.png"/><Relationship Id="rId345" Type="http://schemas.openxmlformats.org/officeDocument/2006/relationships/oleObject" Target="embeddings/oleObject167.bin"/><Relationship Id="rId366" Type="http://schemas.openxmlformats.org/officeDocument/2006/relationships/image" Target="media/image178.png"/><Relationship Id="rId170" Type="http://schemas.openxmlformats.org/officeDocument/2006/relationships/image" Target="media/image80.png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226" Type="http://schemas.openxmlformats.org/officeDocument/2006/relationships/image" Target="media/image108.png"/><Relationship Id="rId247" Type="http://schemas.openxmlformats.org/officeDocument/2006/relationships/oleObject" Target="embeddings/oleObject118.bin"/><Relationship Id="rId107" Type="http://schemas.openxmlformats.org/officeDocument/2006/relationships/oleObject" Target="embeddings/oleObject50.bin"/><Relationship Id="rId268" Type="http://schemas.openxmlformats.org/officeDocument/2006/relationships/image" Target="media/image129.png"/><Relationship Id="rId289" Type="http://schemas.openxmlformats.org/officeDocument/2006/relationships/oleObject" Target="embeddings/oleObject13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image" Target="media/image34.png"/><Relationship Id="rId128" Type="http://schemas.openxmlformats.org/officeDocument/2006/relationships/header" Target="header1.xml"/><Relationship Id="rId149" Type="http://schemas.openxmlformats.org/officeDocument/2006/relationships/oleObject" Target="embeddings/oleObject69.bin"/><Relationship Id="rId314" Type="http://schemas.openxmlformats.org/officeDocument/2006/relationships/image" Target="media/image152.png"/><Relationship Id="rId335" Type="http://schemas.openxmlformats.org/officeDocument/2006/relationships/oleObject" Target="embeddings/oleObject162.bin"/><Relationship Id="rId356" Type="http://schemas.openxmlformats.org/officeDocument/2006/relationships/image" Target="media/image173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5.png"/><Relationship Id="rId181" Type="http://schemas.openxmlformats.org/officeDocument/2006/relationships/oleObject" Target="embeddings/oleObject85.bin"/><Relationship Id="rId216" Type="http://schemas.openxmlformats.org/officeDocument/2006/relationships/image" Target="media/image103.png"/><Relationship Id="rId237" Type="http://schemas.openxmlformats.org/officeDocument/2006/relationships/oleObject" Target="embeddings/oleObject113.bin"/><Relationship Id="rId258" Type="http://schemas.openxmlformats.org/officeDocument/2006/relationships/image" Target="media/image124.png"/><Relationship Id="rId279" Type="http://schemas.openxmlformats.org/officeDocument/2006/relationships/oleObject" Target="embeddings/oleObject134.bin"/><Relationship Id="rId22" Type="http://schemas.openxmlformats.org/officeDocument/2006/relationships/image" Target="media/image8.png"/><Relationship Id="rId43" Type="http://schemas.openxmlformats.org/officeDocument/2006/relationships/oleObject" Target="embeddings/oleObject18.bin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139" Type="http://schemas.openxmlformats.org/officeDocument/2006/relationships/oleObject" Target="embeddings/oleObject64.bin"/><Relationship Id="rId290" Type="http://schemas.openxmlformats.org/officeDocument/2006/relationships/image" Target="media/image140.png"/><Relationship Id="rId304" Type="http://schemas.openxmlformats.org/officeDocument/2006/relationships/image" Target="media/image147.png"/><Relationship Id="rId325" Type="http://schemas.openxmlformats.org/officeDocument/2006/relationships/oleObject" Target="embeddings/oleObject157.bin"/><Relationship Id="rId346" Type="http://schemas.openxmlformats.org/officeDocument/2006/relationships/image" Target="media/image168.png"/><Relationship Id="rId367" Type="http://schemas.openxmlformats.org/officeDocument/2006/relationships/oleObject" Target="embeddings/oleObject178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0.png"/><Relationship Id="rId171" Type="http://schemas.openxmlformats.org/officeDocument/2006/relationships/oleObject" Target="embeddings/oleObject80.bin"/><Relationship Id="rId192" Type="http://schemas.openxmlformats.org/officeDocument/2006/relationships/image" Target="media/image91.png"/><Relationship Id="rId206" Type="http://schemas.openxmlformats.org/officeDocument/2006/relationships/image" Target="media/image98.png"/><Relationship Id="rId227" Type="http://schemas.openxmlformats.org/officeDocument/2006/relationships/oleObject" Target="embeddings/oleObject108.bin"/><Relationship Id="rId248" Type="http://schemas.openxmlformats.org/officeDocument/2006/relationships/image" Target="media/image119.png"/><Relationship Id="rId269" Type="http://schemas.openxmlformats.org/officeDocument/2006/relationships/oleObject" Target="embeddings/oleObject129.bin"/><Relationship Id="rId12" Type="http://schemas.openxmlformats.org/officeDocument/2006/relationships/image" Target="media/image3.png"/><Relationship Id="rId33" Type="http://schemas.openxmlformats.org/officeDocument/2006/relationships/oleObject" Target="embeddings/oleObject13.bin"/><Relationship Id="rId108" Type="http://schemas.openxmlformats.org/officeDocument/2006/relationships/image" Target="media/image51.png"/><Relationship Id="rId129" Type="http://schemas.openxmlformats.org/officeDocument/2006/relationships/footer" Target="footer1.xml"/><Relationship Id="rId280" Type="http://schemas.openxmlformats.org/officeDocument/2006/relationships/image" Target="media/image135.png"/><Relationship Id="rId315" Type="http://schemas.openxmlformats.org/officeDocument/2006/relationships/oleObject" Target="embeddings/oleObject152.bin"/><Relationship Id="rId336" Type="http://schemas.openxmlformats.org/officeDocument/2006/relationships/image" Target="media/image163.png"/><Relationship Id="rId357" Type="http://schemas.openxmlformats.org/officeDocument/2006/relationships/oleObject" Target="embeddings/oleObject173.bin"/><Relationship Id="rId54" Type="http://schemas.openxmlformats.org/officeDocument/2006/relationships/image" Target="media/image24.png"/><Relationship Id="rId75" Type="http://schemas.openxmlformats.org/officeDocument/2006/relationships/oleObject" Target="embeddings/oleObject34.bin"/><Relationship Id="rId96" Type="http://schemas.openxmlformats.org/officeDocument/2006/relationships/image" Target="media/image45.png"/><Relationship Id="rId140" Type="http://schemas.openxmlformats.org/officeDocument/2006/relationships/image" Target="media/image65.png"/><Relationship Id="rId161" Type="http://schemas.openxmlformats.org/officeDocument/2006/relationships/oleObject" Target="embeddings/oleObject75.bin"/><Relationship Id="rId182" Type="http://schemas.openxmlformats.org/officeDocument/2006/relationships/image" Target="media/image86.png"/><Relationship Id="rId217" Type="http://schemas.openxmlformats.org/officeDocument/2006/relationships/oleObject" Target="embeddings/oleObject103.bin"/><Relationship Id="rId6" Type="http://schemas.openxmlformats.org/officeDocument/2006/relationships/footnotes" Target="footnotes.xml"/><Relationship Id="rId238" Type="http://schemas.openxmlformats.org/officeDocument/2006/relationships/image" Target="media/image114.png"/><Relationship Id="rId259" Type="http://schemas.openxmlformats.org/officeDocument/2006/relationships/oleObject" Target="embeddings/oleObject12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30.png"/><Relationship Id="rId291" Type="http://schemas.openxmlformats.org/officeDocument/2006/relationships/oleObject" Target="embeddings/oleObject140.bin"/><Relationship Id="rId305" Type="http://schemas.openxmlformats.org/officeDocument/2006/relationships/oleObject" Target="embeddings/oleObject147.bin"/><Relationship Id="rId326" Type="http://schemas.openxmlformats.org/officeDocument/2006/relationships/image" Target="media/image158.png"/><Relationship Id="rId347" Type="http://schemas.openxmlformats.org/officeDocument/2006/relationships/oleObject" Target="embeddings/oleObject168.bin"/><Relationship Id="rId44" Type="http://schemas.openxmlformats.org/officeDocument/2006/relationships/image" Target="media/image19.png"/><Relationship Id="rId65" Type="http://schemas.openxmlformats.org/officeDocument/2006/relationships/oleObject" Target="embeddings/oleObject29.bin"/><Relationship Id="rId86" Type="http://schemas.openxmlformats.org/officeDocument/2006/relationships/image" Target="media/image40.png"/><Relationship Id="rId130" Type="http://schemas.openxmlformats.org/officeDocument/2006/relationships/header" Target="header2.xml"/><Relationship Id="rId151" Type="http://schemas.openxmlformats.org/officeDocument/2006/relationships/oleObject" Target="embeddings/oleObject70.bin"/><Relationship Id="rId368" Type="http://schemas.openxmlformats.org/officeDocument/2006/relationships/image" Target="media/image179.png"/><Relationship Id="rId172" Type="http://schemas.openxmlformats.org/officeDocument/2006/relationships/image" Target="media/image81.png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228" Type="http://schemas.openxmlformats.org/officeDocument/2006/relationships/image" Target="media/image109.png"/><Relationship Id="rId249" Type="http://schemas.openxmlformats.org/officeDocument/2006/relationships/oleObject" Target="embeddings/oleObject119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5.png"/><Relationship Id="rId281" Type="http://schemas.openxmlformats.org/officeDocument/2006/relationships/oleObject" Target="embeddings/oleObject135.bin"/><Relationship Id="rId316" Type="http://schemas.openxmlformats.org/officeDocument/2006/relationships/image" Target="media/image153.png"/><Relationship Id="rId337" Type="http://schemas.openxmlformats.org/officeDocument/2006/relationships/oleObject" Target="embeddings/oleObject163.bin"/><Relationship Id="rId34" Type="http://schemas.openxmlformats.org/officeDocument/2006/relationships/image" Target="media/image14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5.bin"/><Relationship Id="rId120" Type="http://schemas.openxmlformats.org/officeDocument/2006/relationships/image" Target="media/image57.png"/><Relationship Id="rId141" Type="http://schemas.openxmlformats.org/officeDocument/2006/relationships/oleObject" Target="embeddings/oleObject65.bin"/><Relationship Id="rId358" Type="http://schemas.openxmlformats.org/officeDocument/2006/relationships/image" Target="media/image174.png"/><Relationship Id="rId7" Type="http://schemas.openxmlformats.org/officeDocument/2006/relationships/endnotes" Target="endnotes.xml"/><Relationship Id="rId162" Type="http://schemas.openxmlformats.org/officeDocument/2006/relationships/image" Target="media/image76.png"/><Relationship Id="rId183" Type="http://schemas.openxmlformats.org/officeDocument/2006/relationships/oleObject" Target="embeddings/oleObject86.bin"/><Relationship Id="rId218" Type="http://schemas.openxmlformats.org/officeDocument/2006/relationships/image" Target="media/image104.png"/><Relationship Id="rId239" Type="http://schemas.openxmlformats.org/officeDocument/2006/relationships/oleObject" Target="embeddings/oleObject114.bin"/><Relationship Id="rId250" Type="http://schemas.openxmlformats.org/officeDocument/2006/relationships/image" Target="media/image120.png"/><Relationship Id="rId271" Type="http://schemas.openxmlformats.org/officeDocument/2006/relationships/oleObject" Target="embeddings/oleObject130.bin"/><Relationship Id="rId292" Type="http://schemas.openxmlformats.org/officeDocument/2006/relationships/image" Target="media/image141.png"/><Relationship Id="rId306" Type="http://schemas.openxmlformats.org/officeDocument/2006/relationships/image" Target="media/image148.png"/><Relationship Id="rId24" Type="http://schemas.openxmlformats.org/officeDocument/2006/relationships/image" Target="media/image9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40.bin"/><Relationship Id="rId110" Type="http://schemas.openxmlformats.org/officeDocument/2006/relationships/image" Target="media/image52.png"/><Relationship Id="rId131" Type="http://schemas.openxmlformats.org/officeDocument/2006/relationships/footer" Target="footer2.xml"/><Relationship Id="rId327" Type="http://schemas.openxmlformats.org/officeDocument/2006/relationships/oleObject" Target="embeddings/oleObject158.bin"/><Relationship Id="rId348" Type="http://schemas.openxmlformats.org/officeDocument/2006/relationships/image" Target="media/image169.png"/><Relationship Id="rId369" Type="http://schemas.openxmlformats.org/officeDocument/2006/relationships/oleObject" Target="embeddings/oleObject179.bin"/><Relationship Id="rId152" Type="http://schemas.openxmlformats.org/officeDocument/2006/relationships/image" Target="media/image71.png"/><Relationship Id="rId173" Type="http://schemas.openxmlformats.org/officeDocument/2006/relationships/oleObject" Target="embeddings/oleObject81.bin"/><Relationship Id="rId194" Type="http://schemas.openxmlformats.org/officeDocument/2006/relationships/image" Target="media/image92.png"/><Relationship Id="rId208" Type="http://schemas.openxmlformats.org/officeDocument/2006/relationships/image" Target="media/image99.png"/><Relationship Id="rId229" Type="http://schemas.openxmlformats.org/officeDocument/2006/relationships/oleObject" Target="embeddings/oleObject109.bin"/><Relationship Id="rId240" Type="http://schemas.openxmlformats.org/officeDocument/2006/relationships/image" Target="media/image115.png"/><Relationship Id="rId261" Type="http://schemas.openxmlformats.org/officeDocument/2006/relationships/oleObject" Target="embeddings/oleObject125.bin"/><Relationship Id="rId14" Type="http://schemas.openxmlformats.org/officeDocument/2006/relationships/image" Target="media/image4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image" Target="media/image47.png"/><Relationship Id="rId282" Type="http://schemas.openxmlformats.org/officeDocument/2006/relationships/image" Target="media/image136.png"/><Relationship Id="rId317" Type="http://schemas.openxmlformats.org/officeDocument/2006/relationships/oleObject" Target="embeddings/oleObject153.bin"/><Relationship Id="rId338" Type="http://schemas.openxmlformats.org/officeDocument/2006/relationships/image" Target="media/image164.png"/><Relationship Id="rId359" Type="http://schemas.openxmlformats.org/officeDocument/2006/relationships/oleObject" Target="embeddings/oleObject174.bin"/><Relationship Id="rId8" Type="http://schemas.openxmlformats.org/officeDocument/2006/relationships/image" Target="media/image1.png"/><Relationship Id="rId98" Type="http://schemas.openxmlformats.org/officeDocument/2006/relationships/image" Target="media/image46.png"/><Relationship Id="rId121" Type="http://schemas.openxmlformats.org/officeDocument/2006/relationships/oleObject" Target="embeddings/oleObject57.bin"/><Relationship Id="rId142" Type="http://schemas.openxmlformats.org/officeDocument/2006/relationships/image" Target="media/image66.png"/><Relationship Id="rId163" Type="http://schemas.openxmlformats.org/officeDocument/2006/relationships/oleObject" Target="embeddings/oleObject76.bin"/><Relationship Id="rId184" Type="http://schemas.openxmlformats.org/officeDocument/2006/relationships/image" Target="media/image87.png"/><Relationship Id="rId219" Type="http://schemas.openxmlformats.org/officeDocument/2006/relationships/oleObject" Target="embeddings/oleObject104.bin"/><Relationship Id="rId370" Type="http://schemas.openxmlformats.org/officeDocument/2006/relationships/fontTable" Target="fontTable.xml"/><Relationship Id="rId230" Type="http://schemas.openxmlformats.org/officeDocument/2006/relationships/image" Target="media/image110.png"/><Relationship Id="rId251" Type="http://schemas.openxmlformats.org/officeDocument/2006/relationships/oleObject" Target="embeddings/oleObject120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272" Type="http://schemas.openxmlformats.org/officeDocument/2006/relationships/image" Target="media/image131.png"/><Relationship Id="rId293" Type="http://schemas.openxmlformats.org/officeDocument/2006/relationships/oleObject" Target="embeddings/oleObject141.bin"/><Relationship Id="rId307" Type="http://schemas.openxmlformats.org/officeDocument/2006/relationships/oleObject" Target="embeddings/oleObject148.bin"/><Relationship Id="rId328" Type="http://schemas.openxmlformats.org/officeDocument/2006/relationships/image" Target="media/image159.png"/><Relationship Id="rId349" Type="http://schemas.openxmlformats.org/officeDocument/2006/relationships/oleObject" Target="embeddings/oleObject169.bin"/><Relationship Id="rId88" Type="http://schemas.openxmlformats.org/officeDocument/2006/relationships/image" Target="media/image41.png"/><Relationship Id="rId111" Type="http://schemas.openxmlformats.org/officeDocument/2006/relationships/oleObject" Target="embeddings/oleObject52.bin"/><Relationship Id="rId132" Type="http://schemas.openxmlformats.org/officeDocument/2006/relationships/image" Target="media/image61.png"/><Relationship Id="rId153" Type="http://schemas.openxmlformats.org/officeDocument/2006/relationships/oleObject" Target="embeddings/oleObject71.bin"/><Relationship Id="rId174" Type="http://schemas.openxmlformats.org/officeDocument/2006/relationships/image" Target="media/image82.png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360" Type="http://schemas.openxmlformats.org/officeDocument/2006/relationships/image" Target="media/image175.png"/><Relationship Id="rId220" Type="http://schemas.openxmlformats.org/officeDocument/2006/relationships/image" Target="media/image105.png"/><Relationship Id="rId241" Type="http://schemas.openxmlformats.org/officeDocument/2006/relationships/oleObject" Target="embeddings/oleObject115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262" Type="http://schemas.openxmlformats.org/officeDocument/2006/relationships/image" Target="media/image126.png"/><Relationship Id="rId283" Type="http://schemas.openxmlformats.org/officeDocument/2006/relationships/oleObject" Target="embeddings/oleObject136.bin"/><Relationship Id="rId318" Type="http://schemas.openxmlformats.org/officeDocument/2006/relationships/image" Target="media/image154.png"/><Relationship Id="rId339" Type="http://schemas.openxmlformats.org/officeDocument/2006/relationships/oleObject" Target="embeddings/oleObject164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94" Type="http://schemas.openxmlformats.org/officeDocument/2006/relationships/image" Target="media/image44.png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png"/><Relationship Id="rId143" Type="http://schemas.openxmlformats.org/officeDocument/2006/relationships/oleObject" Target="embeddings/oleObject66.bin"/><Relationship Id="rId148" Type="http://schemas.openxmlformats.org/officeDocument/2006/relationships/image" Target="media/image69.png"/><Relationship Id="rId164" Type="http://schemas.openxmlformats.org/officeDocument/2006/relationships/image" Target="media/image77.png"/><Relationship Id="rId169" Type="http://schemas.openxmlformats.org/officeDocument/2006/relationships/oleObject" Target="embeddings/oleObject79.bin"/><Relationship Id="rId185" Type="http://schemas.openxmlformats.org/officeDocument/2006/relationships/oleObject" Target="embeddings/oleObject87.bin"/><Relationship Id="rId334" Type="http://schemas.openxmlformats.org/officeDocument/2006/relationships/image" Target="media/image162.png"/><Relationship Id="rId350" Type="http://schemas.openxmlformats.org/officeDocument/2006/relationships/image" Target="media/image170.png"/><Relationship Id="rId355" Type="http://schemas.openxmlformats.org/officeDocument/2006/relationships/oleObject" Target="embeddings/oleObject172.bin"/><Relationship Id="rId37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5.png"/><Relationship Id="rId210" Type="http://schemas.openxmlformats.org/officeDocument/2006/relationships/image" Target="media/image100.png"/><Relationship Id="rId215" Type="http://schemas.openxmlformats.org/officeDocument/2006/relationships/oleObject" Target="embeddings/oleObject102.bin"/><Relationship Id="rId236" Type="http://schemas.openxmlformats.org/officeDocument/2006/relationships/image" Target="media/image113.png"/><Relationship Id="rId257" Type="http://schemas.openxmlformats.org/officeDocument/2006/relationships/oleObject" Target="embeddings/oleObject123.bin"/><Relationship Id="rId278" Type="http://schemas.openxmlformats.org/officeDocument/2006/relationships/image" Target="media/image134.png"/><Relationship Id="rId26" Type="http://schemas.openxmlformats.org/officeDocument/2006/relationships/image" Target="media/image10.png"/><Relationship Id="rId231" Type="http://schemas.openxmlformats.org/officeDocument/2006/relationships/oleObject" Target="embeddings/oleObject110.bin"/><Relationship Id="rId252" Type="http://schemas.openxmlformats.org/officeDocument/2006/relationships/image" Target="media/image121.png"/><Relationship Id="rId273" Type="http://schemas.openxmlformats.org/officeDocument/2006/relationships/oleObject" Target="embeddings/oleObject131.bin"/><Relationship Id="rId294" Type="http://schemas.openxmlformats.org/officeDocument/2006/relationships/image" Target="media/image142.png"/><Relationship Id="rId308" Type="http://schemas.openxmlformats.org/officeDocument/2006/relationships/image" Target="media/image149.png"/><Relationship Id="rId329" Type="http://schemas.openxmlformats.org/officeDocument/2006/relationships/oleObject" Target="embeddings/oleObject159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1.png"/><Relationship Id="rId89" Type="http://schemas.openxmlformats.org/officeDocument/2006/relationships/oleObject" Target="embeddings/oleObject41.bin"/><Relationship Id="rId112" Type="http://schemas.openxmlformats.org/officeDocument/2006/relationships/image" Target="media/image53.png"/><Relationship Id="rId133" Type="http://schemas.openxmlformats.org/officeDocument/2006/relationships/oleObject" Target="embeddings/oleObject61.bin"/><Relationship Id="rId154" Type="http://schemas.openxmlformats.org/officeDocument/2006/relationships/image" Target="media/image72.png"/><Relationship Id="rId175" Type="http://schemas.openxmlformats.org/officeDocument/2006/relationships/oleObject" Target="embeddings/oleObject82.bin"/><Relationship Id="rId340" Type="http://schemas.openxmlformats.org/officeDocument/2006/relationships/image" Target="media/image165.png"/><Relationship Id="rId361" Type="http://schemas.openxmlformats.org/officeDocument/2006/relationships/oleObject" Target="embeddings/oleObject175.bin"/><Relationship Id="rId196" Type="http://schemas.openxmlformats.org/officeDocument/2006/relationships/image" Target="media/image93.png"/><Relationship Id="rId200" Type="http://schemas.openxmlformats.org/officeDocument/2006/relationships/image" Target="media/image95.png"/><Relationship Id="rId16" Type="http://schemas.openxmlformats.org/officeDocument/2006/relationships/image" Target="media/image5.png"/><Relationship Id="rId221" Type="http://schemas.openxmlformats.org/officeDocument/2006/relationships/oleObject" Target="embeddings/oleObject105.bin"/><Relationship Id="rId242" Type="http://schemas.openxmlformats.org/officeDocument/2006/relationships/image" Target="media/image116.png"/><Relationship Id="rId263" Type="http://schemas.openxmlformats.org/officeDocument/2006/relationships/oleObject" Target="embeddings/oleObject126.bin"/><Relationship Id="rId284" Type="http://schemas.openxmlformats.org/officeDocument/2006/relationships/image" Target="media/image137.png"/><Relationship Id="rId319" Type="http://schemas.openxmlformats.org/officeDocument/2006/relationships/oleObject" Target="embeddings/oleObject154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oleObject" Target="embeddings/oleObject36.bin"/><Relationship Id="rId102" Type="http://schemas.openxmlformats.org/officeDocument/2006/relationships/image" Target="media/image48.png"/><Relationship Id="rId123" Type="http://schemas.openxmlformats.org/officeDocument/2006/relationships/oleObject" Target="embeddings/oleObject58.bin"/><Relationship Id="rId144" Type="http://schemas.openxmlformats.org/officeDocument/2006/relationships/image" Target="media/image67.png"/><Relationship Id="rId330" Type="http://schemas.openxmlformats.org/officeDocument/2006/relationships/image" Target="media/image160.png"/><Relationship Id="rId90" Type="http://schemas.openxmlformats.org/officeDocument/2006/relationships/image" Target="media/image42.png"/><Relationship Id="rId165" Type="http://schemas.openxmlformats.org/officeDocument/2006/relationships/oleObject" Target="embeddings/oleObject77.bin"/><Relationship Id="rId186" Type="http://schemas.openxmlformats.org/officeDocument/2006/relationships/image" Target="media/image88.png"/><Relationship Id="rId351" Type="http://schemas.openxmlformats.org/officeDocument/2006/relationships/oleObject" Target="embeddings/oleObject170.bin"/><Relationship Id="rId372" Type="http://schemas.openxmlformats.org/officeDocument/2006/relationships/theme" Target="theme/theme1.xml"/><Relationship Id="rId211" Type="http://schemas.openxmlformats.org/officeDocument/2006/relationships/oleObject" Target="embeddings/oleObject100.bin"/><Relationship Id="rId232" Type="http://schemas.openxmlformats.org/officeDocument/2006/relationships/image" Target="media/image111.png"/><Relationship Id="rId253" Type="http://schemas.openxmlformats.org/officeDocument/2006/relationships/oleObject" Target="embeddings/oleObject121.bin"/><Relationship Id="rId274" Type="http://schemas.openxmlformats.org/officeDocument/2006/relationships/image" Target="media/image132.png"/><Relationship Id="rId295" Type="http://schemas.openxmlformats.org/officeDocument/2006/relationships/oleObject" Target="embeddings/oleObject142.bin"/><Relationship Id="rId309" Type="http://schemas.openxmlformats.org/officeDocument/2006/relationships/oleObject" Target="embeddings/oleObject149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png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2.png"/><Relationship Id="rId320" Type="http://schemas.openxmlformats.org/officeDocument/2006/relationships/image" Target="media/image155.png"/><Relationship Id="rId80" Type="http://schemas.openxmlformats.org/officeDocument/2006/relationships/image" Target="media/image37.png"/><Relationship Id="rId155" Type="http://schemas.openxmlformats.org/officeDocument/2006/relationships/oleObject" Target="embeddings/oleObject72.bin"/><Relationship Id="rId176" Type="http://schemas.openxmlformats.org/officeDocument/2006/relationships/image" Target="media/image83.png"/><Relationship Id="rId197" Type="http://schemas.openxmlformats.org/officeDocument/2006/relationships/oleObject" Target="embeddings/oleObject93.bin"/><Relationship Id="rId341" Type="http://schemas.openxmlformats.org/officeDocument/2006/relationships/oleObject" Target="embeddings/oleObject165.bin"/><Relationship Id="rId362" Type="http://schemas.openxmlformats.org/officeDocument/2006/relationships/image" Target="media/image176.png"/><Relationship Id="rId201" Type="http://schemas.openxmlformats.org/officeDocument/2006/relationships/oleObject" Target="embeddings/oleObject95.bin"/><Relationship Id="rId222" Type="http://schemas.openxmlformats.org/officeDocument/2006/relationships/image" Target="media/image106.png"/><Relationship Id="rId243" Type="http://schemas.openxmlformats.org/officeDocument/2006/relationships/oleObject" Target="embeddings/oleObject116.bin"/><Relationship Id="rId264" Type="http://schemas.openxmlformats.org/officeDocument/2006/relationships/image" Target="media/image127.png"/><Relationship Id="rId285" Type="http://schemas.openxmlformats.org/officeDocument/2006/relationships/oleObject" Target="embeddings/oleObject137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png"/><Relationship Id="rId310" Type="http://schemas.openxmlformats.org/officeDocument/2006/relationships/image" Target="media/image150.png"/><Relationship Id="rId70" Type="http://schemas.openxmlformats.org/officeDocument/2006/relationships/image" Target="media/image32.png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7.bin"/><Relationship Id="rId166" Type="http://schemas.openxmlformats.org/officeDocument/2006/relationships/image" Target="media/image78.png"/><Relationship Id="rId187" Type="http://schemas.openxmlformats.org/officeDocument/2006/relationships/oleObject" Target="embeddings/oleObject88.bin"/><Relationship Id="rId331" Type="http://schemas.openxmlformats.org/officeDocument/2006/relationships/oleObject" Target="embeddings/oleObject160.bin"/><Relationship Id="rId352" Type="http://schemas.openxmlformats.org/officeDocument/2006/relationships/image" Target="media/image171.png"/><Relationship Id="rId1" Type="http://schemas.openxmlformats.org/officeDocument/2006/relationships/customXml" Target="../customXml/item1.xml"/><Relationship Id="rId212" Type="http://schemas.openxmlformats.org/officeDocument/2006/relationships/image" Target="media/image101.png"/><Relationship Id="rId233" Type="http://schemas.openxmlformats.org/officeDocument/2006/relationships/oleObject" Target="embeddings/oleObject111.bin"/><Relationship Id="rId254" Type="http://schemas.openxmlformats.org/officeDocument/2006/relationships/image" Target="media/image122.png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image" Target="media/image54.png"/><Relationship Id="rId275" Type="http://schemas.openxmlformats.org/officeDocument/2006/relationships/oleObject" Target="embeddings/oleObject132.bin"/><Relationship Id="rId296" Type="http://schemas.openxmlformats.org/officeDocument/2006/relationships/image" Target="media/image143.png"/><Relationship Id="rId300" Type="http://schemas.openxmlformats.org/officeDocument/2006/relationships/image" Target="media/image145.png"/><Relationship Id="rId60" Type="http://schemas.openxmlformats.org/officeDocument/2006/relationships/image" Target="media/image27.png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2.bin"/><Relationship Id="rId156" Type="http://schemas.openxmlformats.org/officeDocument/2006/relationships/image" Target="media/image73.png"/><Relationship Id="rId177" Type="http://schemas.openxmlformats.org/officeDocument/2006/relationships/oleObject" Target="embeddings/oleObject83.bin"/><Relationship Id="rId198" Type="http://schemas.openxmlformats.org/officeDocument/2006/relationships/image" Target="media/image94.png"/><Relationship Id="rId321" Type="http://schemas.openxmlformats.org/officeDocument/2006/relationships/oleObject" Target="embeddings/oleObject155.bin"/><Relationship Id="rId342" Type="http://schemas.openxmlformats.org/officeDocument/2006/relationships/image" Target="media/image166.png"/><Relationship Id="rId363" Type="http://schemas.openxmlformats.org/officeDocument/2006/relationships/oleObject" Target="embeddings/oleObject176.bin"/><Relationship Id="rId202" Type="http://schemas.openxmlformats.org/officeDocument/2006/relationships/image" Target="media/image96.png"/><Relationship Id="rId223" Type="http://schemas.openxmlformats.org/officeDocument/2006/relationships/oleObject" Target="embeddings/oleObject106.bin"/><Relationship Id="rId244" Type="http://schemas.openxmlformats.org/officeDocument/2006/relationships/image" Target="media/image117.png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7.bin"/><Relationship Id="rId286" Type="http://schemas.openxmlformats.org/officeDocument/2006/relationships/image" Target="media/image138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oleObject" Target="embeddings/oleObject59.bin"/><Relationship Id="rId146" Type="http://schemas.openxmlformats.org/officeDocument/2006/relationships/image" Target="media/image68.png"/><Relationship Id="rId167" Type="http://schemas.openxmlformats.org/officeDocument/2006/relationships/oleObject" Target="embeddings/oleObject78.bin"/><Relationship Id="rId188" Type="http://schemas.openxmlformats.org/officeDocument/2006/relationships/image" Target="media/image89.png"/><Relationship Id="rId311" Type="http://schemas.openxmlformats.org/officeDocument/2006/relationships/oleObject" Target="embeddings/oleObject150.bin"/><Relationship Id="rId332" Type="http://schemas.openxmlformats.org/officeDocument/2006/relationships/image" Target="media/image161.png"/><Relationship Id="rId353" Type="http://schemas.openxmlformats.org/officeDocument/2006/relationships/oleObject" Target="embeddings/oleObject171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png"/><Relationship Id="rId213" Type="http://schemas.openxmlformats.org/officeDocument/2006/relationships/oleObject" Target="embeddings/oleObject101.bin"/><Relationship Id="rId234" Type="http://schemas.openxmlformats.org/officeDocument/2006/relationships/image" Target="media/image112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2.bin"/><Relationship Id="rId276" Type="http://schemas.openxmlformats.org/officeDocument/2006/relationships/image" Target="media/image133.png"/><Relationship Id="rId297" Type="http://schemas.openxmlformats.org/officeDocument/2006/relationships/oleObject" Target="embeddings/oleObject143.bin"/><Relationship Id="rId40" Type="http://schemas.openxmlformats.org/officeDocument/2006/relationships/image" Target="media/image17.png"/><Relationship Id="rId115" Type="http://schemas.openxmlformats.org/officeDocument/2006/relationships/oleObject" Target="embeddings/oleObject54.bin"/><Relationship Id="rId136" Type="http://schemas.openxmlformats.org/officeDocument/2006/relationships/image" Target="media/image63.png"/><Relationship Id="rId157" Type="http://schemas.openxmlformats.org/officeDocument/2006/relationships/oleObject" Target="embeddings/oleObject73.bin"/><Relationship Id="rId178" Type="http://schemas.openxmlformats.org/officeDocument/2006/relationships/image" Target="media/image84.png"/><Relationship Id="rId301" Type="http://schemas.openxmlformats.org/officeDocument/2006/relationships/oleObject" Target="embeddings/oleObject145.bin"/><Relationship Id="rId322" Type="http://schemas.openxmlformats.org/officeDocument/2006/relationships/image" Target="media/image156.png"/><Relationship Id="rId343" Type="http://schemas.openxmlformats.org/officeDocument/2006/relationships/oleObject" Target="embeddings/oleObject166.bin"/><Relationship Id="rId364" Type="http://schemas.openxmlformats.org/officeDocument/2006/relationships/image" Target="media/image177.png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99" Type="http://schemas.openxmlformats.org/officeDocument/2006/relationships/oleObject" Target="embeddings/oleObject94.bin"/><Relationship Id="rId203" Type="http://schemas.openxmlformats.org/officeDocument/2006/relationships/oleObject" Target="embeddings/oleObject96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7.png"/><Relationship Id="rId245" Type="http://schemas.openxmlformats.org/officeDocument/2006/relationships/oleObject" Target="embeddings/oleObject117.bin"/><Relationship Id="rId266" Type="http://schemas.openxmlformats.org/officeDocument/2006/relationships/image" Target="media/image128.png"/><Relationship Id="rId287" Type="http://schemas.openxmlformats.org/officeDocument/2006/relationships/oleObject" Target="embeddings/oleObject138.bin"/><Relationship Id="rId30" Type="http://schemas.openxmlformats.org/officeDocument/2006/relationships/image" Target="media/image12.png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png"/><Relationship Id="rId147" Type="http://schemas.openxmlformats.org/officeDocument/2006/relationships/oleObject" Target="embeddings/oleObject68.bin"/><Relationship Id="rId168" Type="http://schemas.openxmlformats.org/officeDocument/2006/relationships/image" Target="media/image79.png"/><Relationship Id="rId312" Type="http://schemas.openxmlformats.org/officeDocument/2006/relationships/image" Target="media/image151.png"/><Relationship Id="rId333" Type="http://schemas.openxmlformats.org/officeDocument/2006/relationships/oleObject" Target="embeddings/oleObject161.bin"/><Relationship Id="rId354" Type="http://schemas.openxmlformats.org/officeDocument/2006/relationships/image" Target="media/image172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89.bin"/><Relationship Id="rId3" Type="http://schemas.openxmlformats.org/officeDocument/2006/relationships/styles" Target="styles.xml"/><Relationship Id="rId214" Type="http://schemas.openxmlformats.org/officeDocument/2006/relationships/image" Target="media/image102.png"/><Relationship Id="rId235" Type="http://schemas.openxmlformats.org/officeDocument/2006/relationships/oleObject" Target="embeddings/oleObject112.bin"/><Relationship Id="rId256" Type="http://schemas.openxmlformats.org/officeDocument/2006/relationships/image" Target="media/image123.png"/><Relationship Id="rId277" Type="http://schemas.openxmlformats.org/officeDocument/2006/relationships/oleObject" Target="embeddings/oleObject133.bin"/><Relationship Id="rId298" Type="http://schemas.openxmlformats.org/officeDocument/2006/relationships/image" Target="media/image144.png"/><Relationship Id="rId116" Type="http://schemas.openxmlformats.org/officeDocument/2006/relationships/image" Target="media/image55.png"/><Relationship Id="rId137" Type="http://schemas.openxmlformats.org/officeDocument/2006/relationships/oleObject" Target="embeddings/oleObject63.bin"/><Relationship Id="rId158" Type="http://schemas.openxmlformats.org/officeDocument/2006/relationships/image" Target="media/image74.png"/><Relationship Id="rId302" Type="http://schemas.openxmlformats.org/officeDocument/2006/relationships/image" Target="media/image146.png"/><Relationship Id="rId323" Type="http://schemas.openxmlformats.org/officeDocument/2006/relationships/oleObject" Target="embeddings/oleObject156.bin"/><Relationship Id="rId344" Type="http://schemas.openxmlformats.org/officeDocument/2006/relationships/image" Target="media/image16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4.bin"/><Relationship Id="rId365" Type="http://schemas.openxmlformats.org/officeDocument/2006/relationships/oleObject" Target="embeddings/oleObject177.bin"/><Relationship Id="rId190" Type="http://schemas.openxmlformats.org/officeDocument/2006/relationships/image" Target="media/image90.png"/><Relationship Id="rId204" Type="http://schemas.openxmlformats.org/officeDocument/2006/relationships/image" Target="media/image97.png"/><Relationship Id="rId225" Type="http://schemas.openxmlformats.org/officeDocument/2006/relationships/oleObject" Target="embeddings/oleObject107.bin"/><Relationship Id="rId246" Type="http://schemas.openxmlformats.org/officeDocument/2006/relationships/image" Target="media/image118.png"/><Relationship Id="rId267" Type="http://schemas.openxmlformats.org/officeDocument/2006/relationships/oleObject" Target="embeddings/oleObject128.bin"/><Relationship Id="rId288" Type="http://schemas.openxmlformats.org/officeDocument/2006/relationships/image" Target="media/image139.png"/><Relationship Id="rId106" Type="http://schemas.openxmlformats.org/officeDocument/2006/relationships/image" Target="media/image50.png"/><Relationship Id="rId127" Type="http://schemas.openxmlformats.org/officeDocument/2006/relationships/oleObject" Target="embeddings/oleObject60.bin"/><Relationship Id="rId313" Type="http://schemas.openxmlformats.org/officeDocument/2006/relationships/oleObject" Target="embeddings/oleObject15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FC3C1D6204048BBB06F96F5D201A8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37768B-1BE8-4C35-8916-AD9806D1E7A4}"/>
      </w:docPartPr>
      <w:docPartBody>
        <w:p w:rsidR="003F2FAE" w:rsidRDefault="00D962E3">
          <w:pPr>
            <w:pStyle w:val="1FC3C1D6204048BBB06F96F5D201A8D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F2497DF8249949E2B56469F2A05A3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CF1AF3-4CB4-4993-BD30-541ED08FD7F2}"/>
      </w:docPartPr>
      <w:docPartBody>
        <w:p w:rsidR="003F2FAE" w:rsidRDefault="00D962E3">
          <w:pPr>
            <w:pStyle w:val="F2497DF8249949E2B56469F2A05A3045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5CD933B5B1F34B9382F4B66AA0A141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E73AC0-304D-4BA4-AFC6-1FFD9AC3BC3F}"/>
      </w:docPartPr>
      <w:docPartBody>
        <w:p w:rsidR="003F2FAE" w:rsidRDefault="00D962E3">
          <w:pPr>
            <w:pStyle w:val="5CD933B5B1F34B9382F4B66AA0A1412E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724EFA6F77C4D56BD3BACABFACC66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6B089F-AFA6-431B-8900-32D4A6BA3098}"/>
      </w:docPartPr>
      <w:docPartBody>
        <w:p w:rsidR="003F2FAE" w:rsidRDefault="00D962E3">
          <w:pPr>
            <w:pStyle w:val="3724EFA6F77C4D56BD3BACABFACC6612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4E40583C416B43FE8FFC9FE443BCDB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DBE6EA-28B2-4A9E-BFDF-61CF7D8836D5}"/>
      </w:docPartPr>
      <w:docPartBody>
        <w:p w:rsidR="003F2FAE" w:rsidRDefault="00E01878" w:rsidP="00E01878">
          <w:pPr>
            <w:pStyle w:val="4E40583C416B43FE8FFC9FE443BCDB5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950A39D68B8F40E18079D6B76BE556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18E7CE-8E8E-4819-A6FE-8FA98E33B85D}"/>
      </w:docPartPr>
      <w:docPartBody>
        <w:p w:rsidR="003F2FAE" w:rsidRDefault="00E01878" w:rsidP="00E01878">
          <w:pPr>
            <w:pStyle w:val="950A39D68B8F40E18079D6B76BE556BC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6BAAC1FF814C43CF934584107A4354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878F20-7CDA-4D30-9F55-5AAB93E26A2D}"/>
      </w:docPartPr>
      <w:docPartBody>
        <w:p w:rsidR="003F2FAE" w:rsidRDefault="00E01878" w:rsidP="00E01878">
          <w:pPr>
            <w:pStyle w:val="6BAAC1FF814C43CF934584107A4354A6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2942F7BB0B8468DBFDEB904AF9772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04462C-5F56-4F55-AFB2-0139E152B57E}"/>
      </w:docPartPr>
      <w:docPartBody>
        <w:p w:rsidR="003F2FAE" w:rsidRDefault="00E01878" w:rsidP="00E01878">
          <w:pPr>
            <w:pStyle w:val="32942F7BB0B8468DBFDEB904AF9772EF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878"/>
    <w:rsid w:val="003F2FAE"/>
    <w:rsid w:val="004141F4"/>
    <w:rsid w:val="00C92A5A"/>
    <w:rsid w:val="00D962E3"/>
    <w:rsid w:val="00E01878"/>
    <w:rsid w:val="00F42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1878"/>
    <w:rPr>
      <w:color w:val="808080"/>
    </w:rPr>
  </w:style>
  <w:style w:type="paragraph" w:customStyle="1" w:styleId="1FC3C1D6204048BBB06F96F5D201A8DA">
    <w:name w:val="1FC3C1D6204048BBB06F96F5D201A8DA"/>
  </w:style>
  <w:style w:type="paragraph" w:customStyle="1" w:styleId="F2497DF8249949E2B56469F2A05A3045">
    <w:name w:val="F2497DF8249949E2B56469F2A05A3045"/>
  </w:style>
  <w:style w:type="paragraph" w:customStyle="1" w:styleId="5CD933B5B1F34B9382F4B66AA0A1412E">
    <w:name w:val="5CD933B5B1F34B9382F4B66AA0A1412E"/>
  </w:style>
  <w:style w:type="paragraph" w:customStyle="1" w:styleId="3724EFA6F77C4D56BD3BACABFACC6612">
    <w:name w:val="3724EFA6F77C4D56BD3BACABFACC6612"/>
  </w:style>
  <w:style w:type="paragraph" w:customStyle="1" w:styleId="BCFCDAFB57BC47B9AB9AC9D4D82A0EE4">
    <w:name w:val="BCFCDAFB57BC47B9AB9AC9D4D82A0EE4"/>
  </w:style>
  <w:style w:type="paragraph" w:customStyle="1" w:styleId="0E4D384F6BB440538435C24006E9BCC5">
    <w:name w:val="0E4D384F6BB440538435C24006E9BCC5"/>
  </w:style>
  <w:style w:type="paragraph" w:customStyle="1" w:styleId="4E40583C416B43FE8FFC9FE443BCDB5A">
    <w:name w:val="4E40583C416B43FE8FFC9FE443BCDB5A"/>
    <w:rsid w:val="00E01878"/>
  </w:style>
  <w:style w:type="paragraph" w:customStyle="1" w:styleId="950A39D68B8F40E18079D6B76BE556BC">
    <w:name w:val="950A39D68B8F40E18079D6B76BE556BC"/>
    <w:rsid w:val="00E01878"/>
  </w:style>
  <w:style w:type="paragraph" w:customStyle="1" w:styleId="6BAAC1FF814C43CF934584107A4354A6">
    <w:name w:val="6BAAC1FF814C43CF934584107A4354A6"/>
    <w:rsid w:val="00E01878"/>
  </w:style>
  <w:style w:type="paragraph" w:customStyle="1" w:styleId="32942F7BB0B8468DBFDEB904AF9772EF">
    <w:name w:val="32942F7BB0B8468DBFDEB904AF9772EF"/>
    <w:rsid w:val="00E018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950973-FE16-4C5E-9554-5E2C90A9C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0</TotalTime>
  <Pages>10</Pages>
  <Words>1455</Words>
  <Characters>8298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Indices</vt:lpstr>
    </vt:vector>
  </TitlesOfParts>
  <Company>Western Mathematics</Company>
  <LinksUpToDate>false</LinksUpToDate>
  <CharactersWithSpaces>9734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Indices</dc:title>
  <dc:creator>Garry</dc:creator>
  <cp:lastModifiedBy>Garry</cp:lastModifiedBy>
  <cp:revision>2</cp:revision>
  <dcterms:created xsi:type="dcterms:W3CDTF">2016-01-17T21:09:00Z</dcterms:created>
  <dcterms:modified xsi:type="dcterms:W3CDTF">2016-01-17T21:09:00Z</dcterms:modified>
  <cp:category>Year 8</cp:category>
</cp:coreProperties>
</file>