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691A4459661E4F5FAED79FD6CA081F37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261A5A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4B9427A1C8AA47228DCE803E19E38C4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261A5A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Integers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6117C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Test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BC3554" w:rsidRPr="00C56E1E" w:rsidRDefault="00BC3554" w:rsidP="00BC3554">
            <w:pPr>
              <w:ind w:right="32"/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BC3554" w:rsidRDefault="00BC3554" w:rsidP="00BC3554">
            <w:pPr>
              <w:pStyle w:val="ListParagraph"/>
              <w:numPr>
                <w:ilvl w:val="0"/>
                <w:numId w:val="7"/>
              </w:numPr>
              <w:spacing w:after="0"/>
              <w:ind w:right="32"/>
              <w:rPr>
                <w:rFonts w:ascii="Times New Roman" w:hAnsi="Times New Roman"/>
                <w:sz w:val="16"/>
                <w:szCs w:val="16"/>
              </w:rPr>
            </w:pPr>
            <w:r w:rsidRPr="0040387E">
              <w:rPr>
                <w:rFonts w:ascii="Times New Roman" w:hAnsi="Times New Roman"/>
                <w:sz w:val="16"/>
                <w:szCs w:val="16"/>
              </w:rPr>
              <w:t>Investigate everyday situations that use integers. Locate and represent these </w:t>
            </w:r>
          </w:p>
          <w:p w:rsidR="00BC3554" w:rsidRDefault="00BC3554" w:rsidP="00BC3554">
            <w:pPr>
              <w:pStyle w:val="ListParagraph"/>
              <w:ind w:right="32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nu</w:t>
            </w:r>
            <w:r w:rsidRPr="0040387E">
              <w:rPr>
                <w:rFonts w:ascii="Times New Roman" w:hAnsi="Times New Roman"/>
                <w:sz w:val="16"/>
                <w:szCs w:val="16"/>
              </w:rPr>
              <w:t>mbers on a number line (ACMNA124) </w:t>
            </w:r>
          </w:p>
          <w:p w:rsidR="00BC3554" w:rsidRDefault="00BC3554" w:rsidP="00BC3554">
            <w:pPr>
              <w:pStyle w:val="ListParagraph"/>
              <w:numPr>
                <w:ilvl w:val="0"/>
                <w:numId w:val="7"/>
              </w:numPr>
              <w:spacing w:after="0"/>
              <w:ind w:right="32"/>
              <w:rPr>
                <w:rFonts w:ascii="Times New Roman" w:hAnsi="Times New Roman"/>
                <w:sz w:val="16"/>
                <w:szCs w:val="16"/>
              </w:rPr>
            </w:pPr>
            <w:r w:rsidRPr="0040387E">
              <w:rPr>
                <w:rFonts w:ascii="Times New Roman" w:hAnsi="Times New Roman"/>
                <w:sz w:val="16"/>
                <w:szCs w:val="16"/>
              </w:rPr>
              <w:t>Compare, order, add and subtract integers (ACMNA280) </w:t>
            </w:r>
          </w:p>
          <w:p w:rsidR="00BC3554" w:rsidRPr="00BC3554" w:rsidRDefault="00BC3554" w:rsidP="00BC3554">
            <w:pPr>
              <w:pStyle w:val="ListParagraph"/>
              <w:numPr>
                <w:ilvl w:val="0"/>
                <w:numId w:val="7"/>
              </w:numPr>
              <w:spacing w:after="0"/>
              <w:ind w:right="32"/>
              <w:rPr>
                <w:rFonts w:ascii="Times New Roman" w:hAnsi="Times New Roman"/>
                <w:b/>
                <w:sz w:val="16"/>
                <w:szCs w:val="16"/>
              </w:rPr>
            </w:pPr>
            <w:r w:rsidRPr="0040387E">
              <w:rPr>
                <w:rFonts w:ascii="Times New Roman" w:hAnsi="Times New Roman"/>
                <w:sz w:val="16"/>
                <w:szCs w:val="16"/>
              </w:rPr>
              <w:t>Carry out the four operations with </w:t>
            </w:r>
            <w:r w:rsidRPr="0040387E">
              <w:rPr>
                <w:rFonts w:ascii="Times New Roman" w:hAnsi="Times New Roman"/>
                <w:color w:val="808080" w:themeColor="background1" w:themeShade="80"/>
                <w:sz w:val="16"/>
                <w:szCs w:val="16"/>
              </w:rPr>
              <w:t>(rational numbers</w:t>
            </w:r>
            <w:r>
              <w:rPr>
                <w:rFonts w:ascii="Times New Roman" w:hAnsi="Times New Roman"/>
                <w:color w:val="808080" w:themeColor="background1" w:themeShade="80"/>
                <w:sz w:val="16"/>
                <w:szCs w:val="16"/>
              </w:rPr>
              <w:t xml:space="preserve"> and</w:t>
            </w:r>
            <w:r w:rsidRPr="0040387E">
              <w:rPr>
                <w:rFonts w:ascii="Times New Roman" w:hAnsi="Times New Roman"/>
                <w:color w:val="808080" w:themeColor="background1" w:themeShade="80"/>
                <w:sz w:val="16"/>
                <w:szCs w:val="16"/>
              </w:rPr>
              <w:t>)</w:t>
            </w:r>
            <w:r w:rsidRPr="0040387E">
              <w:rPr>
                <w:rFonts w:ascii="Times New Roman" w:hAnsi="Times New Roman"/>
                <w:sz w:val="16"/>
                <w:szCs w:val="16"/>
              </w:rPr>
              <w:t> </w:t>
            </w:r>
            <w:r>
              <w:rPr>
                <w:rFonts w:ascii="Times New Roman" w:hAnsi="Times New Roman"/>
                <w:sz w:val="16"/>
                <w:szCs w:val="16"/>
              </w:rPr>
              <w:t xml:space="preserve"> </w:t>
            </w:r>
            <w:r w:rsidRPr="0040387E">
              <w:rPr>
                <w:rFonts w:ascii="Times New Roman" w:hAnsi="Times New Roman"/>
                <w:sz w:val="16"/>
                <w:szCs w:val="16"/>
              </w:rPr>
              <w:t>integers, using efficient mental and written strategies </w:t>
            </w:r>
            <w:r w:rsidRPr="00B9133C">
              <w:rPr>
                <w:rFonts w:ascii="Times New Roman" w:hAnsi="Times New Roman"/>
                <w:color w:val="808080" w:themeColor="background1" w:themeShade="80"/>
                <w:sz w:val="16"/>
                <w:szCs w:val="16"/>
              </w:rPr>
              <w:t>and appropriate digital technologies </w:t>
            </w:r>
            <w:r w:rsidRPr="0040387E">
              <w:rPr>
                <w:rFonts w:ascii="Times New Roman" w:hAnsi="Times New Roman"/>
                <w:sz w:val="16"/>
                <w:szCs w:val="16"/>
              </w:rPr>
              <w:t>(ACMNA183) 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371AE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367753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367753" w:rsidRPr="001B3341" w:rsidRDefault="00367753" w:rsidP="00367753">
            <w:pPr>
              <w:pStyle w:val="ListParagraph"/>
              <w:ind w:left="460"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367753" w:rsidRPr="00E6534B" w:rsidRDefault="00E40AB2" w:rsidP="00367753">
            <w:pPr>
              <w:pStyle w:val="QuestionStyle"/>
              <w:rPr>
                <w:b/>
              </w:rPr>
            </w:pPr>
            <w:r>
              <w:rPr>
                <w:b/>
              </w:rPr>
              <w:t>Questions 1 – 5</w:t>
            </w:r>
            <w:r w:rsidR="00367753" w:rsidRPr="00E6534B">
              <w:rPr>
                <w:b/>
              </w:rPr>
              <w:t xml:space="preserve"> refer to the following.</w:t>
            </w:r>
          </w:p>
          <w:p w:rsidR="00367753" w:rsidRDefault="0061229F" w:rsidP="00367753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5" type="#_x0000_t75" style="position:absolute;margin-left:46.75pt;margin-top:30.35pt;width:355pt;height:186pt;z-index:251672576">
                  <v:imagedata r:id="rId8" o:title=""/>
                </v:shape>
                <o:OLEObject Type="Embed" ProgID="FXDraw.Graphic" ShapeID="_x0000_s1035" DrawAspect="Content" ObjectID="_1514612396" r:id="rId9"/>
              </w:object>
            </w:r>
            <w:r w:rsidR="00B13D93">
              <w:t xml:space="preserve">A football coach </w:t>
            </w:r>
            <w:r w:rsidR="000636CF">
              <w:t>labels the football field as shown, with distances</w:t>
            </w:r>
            <w:r w:rsidR="000F439F">
              <w:t xml:space="preserve"> (in metres)</w:t>
            </w:r>
            <w:r w:rsidR="000636CF">
              <w:t xml:space="preserve"> in the opposition half as positive and those into their own half as negative.</w:t>
            </w:r>
          </w:p>
          <w:p w:rsidR="00367753" w:rsidRDefault="00367753" w:rsidP="00367753">
            <w:pPr>
              <w:pStyle w:val="QuestionStyle"/>
            </w:pPr>
          </w:p>
          <w:p w:rsidR="00367753" w:rsidRDefault="00367753" w:rsidP="00367753">
            <w:pPr>
              <w:pStyle w:val="QuestionStyle"/>
            </w:pPr>
          </w:p>
          <w:p w:rsidR="00367753" w:rsidRDefault="00367753" w:rsidP="00367753">
            <w:pPr>
              <w:pStyle w:val="QuestionStyle"/>
            </w:pPr>
          </w:p>
          <w:p w:rsidR="00367753" w:rsidRDefault="00367753" w:rsidP="00367753">
            <w:pPr>
              <w:pStyle w:val="QuestionStyle"/>
            </w:pPr>
          </w:p>
          <w:p w:rsidR="00367753" w:rsidRDefault="00367753" w:rsidP="00367753">
            <w:pPr>
              <w:pStyle w:val="QuestionStyle"/>
            </w:pPr>
          </w:p>
          <w:p w:rsidR="00367753" w:rsidRDefault="00367753" w:rsidP="00367753">
            <w:pPr>
              <w:pStyle w:val="QuestionStyle"/>
            </w:pPr>
          </w:p>
          <w:p w:rsidR="00367753" w:rsidRDefault="00367753" w:rsidP="00367753">
            <w:pPr>
              <w:pStyle w:val="QuestionStyle"/>
            </w:pPr>
          </w:p>
          <w:p w:rsidR="00367753" w:rsidRDefault="00367753" w:rsidP="00367753">
            <w:pPr>
              <w:pStyle w:val="QuestionStyle"/>
            </w:pPr>
          </w:p>
          <w:p w:rsidR="00367753" w:rsidRDefault="00367753" w:rsidP="00367753">
            <w:pPr>
              <w:pStyle w:val="QuestionStyle"/>
            </w:pPr>
          </w:p>
          <w:p w:rsidR="00367753" w:rsidRDefault="00367753" w:rsidP="00367753">
            <w:pPr>
              <w:pStyle w:val="QuestionStyle"/>
            </w:pPr>
          </w:p>
        </w:tc>
      </w:tr>
      <w:tr w:rsidR="00367753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367753" w:rsidRPr="001B3341" w:rsidRDefault="00367753" w:rsidP="00367753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0F439F" w:rsidRDefault="000F439F" w:rsidP="00367753">
            <w:pPr>
              <w:pStyle w:val="QuestionStyle"/>
            </w:pPr>
            <w:r>
              <w:t xml:space="preserve">A player kicks a ball from </w:t>
            </w:r>
            <w:r w:rsidRPr="0020113E">
              <w:rPr>
                <w:i/>
              </w:rPr>
              <w:t>A</w:t>
            </w:r>
            <w:r>
              <w:t xml:space="preserve"> (-30) to </w:t>
            </w:r>
            <w:r w:rsidRPr="0020113E">
              <w:rPr>
                <w:i/>
              </w:rPr>
              <w:t>B</w:t>
            </w:r>
            <w:r>
              <w:t xml:space="preserve"> (+20).</w:t>
            </w:r>
          </w:p>
          <w:p w:rsidR="00367753" w:rsidRDefault="000F439F" w:rsidP="00367753">
            <w:pPr>
              <w:pStyle w:val="QuestionStyle"/>
            </w:pPr>
            <w:r>
              <w:t xml:space="preserve">How many metres did the ball travel? </w:t>
            </w:r>
          </w:p>
          <w:p w:rsidR="00367753" w:rsidRPr="0006116B" w:rsidRDefault="006C6404" w:rsidP="006C6404">
            <w:pPr>
              <w:spacing w:before="120"/>
              <w:ind w:right="176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2880" behindDoc="0" locked="0" layoutInCell="1" allowOverlap="1" wp14:anchorId="375AB98A" wp14:editId="2E8CA825">
                      <wp:simplePos x="0" y="0"/>
                      <wp:positionH relativeFrom="column">
                        <wp:posOffset>255476</wp:posOffset>
                      </wp:positionH>
                      <wp:positionV relativeFrom="paragraph">
                        <wp:posOffset>42545</wp:posOffset>
                      </wp:positionV>
                      <wp:extent cx="4415790" cy="114300"/>
                      <wp:effectExtent l="0" t="0" r="22860" b="19050"/>
                      <wp:wrapNone/>
                      <wp:docPr id="85" name="Group 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8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23E5AF" id="Group 85" o:spid="_x0000_s1026" style="position:absolute;margin-left:20.1pt;margin-top:3.35pt;width:347.7pt;height:9pt;z-index:251642880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" strokeweight="1pt"/>
                    </v:group>
                  </w:pict>
                </mc:Fallback>
              </mc:AlternateContent>
            </w:r>
            <w:r w:rsidR="00367753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6C640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18" w:dyaOrig="194" w14:anchorId="5D34EA00">
                <v:shape id="_x0000_i1026" type="#_x0000_t75" style="width:45pt;height:9.75pt" o:ole="">
                  <v:imagedata r:id="rId10" o:title=""/>
                </v:shape>
                <o:OLEObject Type="Embed" ProgID="FXEquation.Equation" ShapeID="_x0000_i1026" DrawAspect="Content" ObjectID="_1514612294" r:id="rId11"/>
              </w:object>
            </w:r>
            <w:r w:rsidR="00367753" w:rsidRPr="006F279A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</w:t>
            </w:r>
            <w:r w:rsidR="0036775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6C640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18" w:dyaOrig="194">
                <v:shape id="_x0000_i1027" type="#_x0000_t75" style="width:45pt;height:9.75pt" o:ole="">
                  <v:imagedata r:id="rId12" o:title=""/>
                </v:shape>
                <o:OLEObject Type="Embed" ProgID="FXEquation.Equation" ShapeID="_x0000_i1027" DrawAspect="Content" ObjectID="_1514612295" r:id="rId13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</w:t>
            </w:r>
            <w:r w:rsidR="0036775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Pr="006C640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18" w:dyaOrig="194">
                <v:shape id="_x0000_i1028" type="#_x0000_t75" style="width:45pt;height:9.75pt" o:ole="">
                  <v:imagedata r:id="rId14" o:title=""/>
                </v:shape>
                <o:OLEObject Type="Embed" ProgID="FXEquation.Equation" ShapeID="_x0000_i1028" DrawAspect="Content" ObjectID="_1514612296" r:id="rId15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36775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</w:t>
            </w:r>
            <w:r w:rsidRPr="006C640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18" w:dyaOrig="194">
                <v:shape id="_x0000_i1029" type="#_x0000_t75" style="width:45pt;height:9.75pt" o:ole="">
                  <v:imagedata r:id="rId16" o:title=""/>
                </v:shape>
                <o:OLEObject Type="Embed" ProgID="FXEquation.Equation" ShapeID="_x0000_i1029" DrawAspect="Content" ObjectID="_1514612297" r:id="rId17"/>
              </w:object>
            </w:r>
            <w:r w:rsidR="00367753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367753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367753" w:rsidRPr="001B3341" w:rsidRDefault="00367753" w:rsidP="00367753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6C6404" w:rsidRDefault="00367753" w:rsidP="00367753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1616" behindDoc="0" locked="0" layoutInCell="1" allowOverlap="1" wp14:anchorId="010259D6" wp14:editId="523D0A08">
                      <wp:simplePos x="0" y="0"/>
                      <wp:positionH relativeFrom="column">
                        <wp:posOffset>1492250</wp:posOffset>
                      </wp:positionH>
                      <wp:positionV relativeFrom="paragraph">
                        <wp:posOffset>7498080</wp:posOffset>
                      </wp:positionV>
                      <wp:extent cx="2819400" cy="457200"/>
                      <wp:effectExtent l="6350" t="8890" r="12700" b="1016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6" name="AutoShap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AutoShap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BA0DE6" id="Group 1" o:spid="_x0000_s1026" style="position:absolute;margin-left:117.5pt;margin-top:590.4pt;width:222pt;height:36pt;z-index:251631616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">
                      <v:roundrect id="AutoShape 13" o:spid="_x0000_s1027" style="position:absolute;left:3530;top:684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"/>
                      <v:roundrect id="AutoShape 14" o:spid="_x0000_s1028" style="position:absolute;left:3530;top:738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"/>
                      <v:roundrect id="AutoShape 15" o:spid="_x0000_s1029" style="position:absolute;left:7160;top:684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"/>
                      <v:roundrect id="AutoShape 16" o:spid="_x0000_s1030" style="position:absolute;left:7160;top:7380;width:270;height:18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"/>
                    </v:group>
                  </w:pict>
                </mc:Fallback>
              </mc:AlternateContent>
            </w:r>
            <w:r w:rsidR="006C6404">
              <w:t xml:space="preserve">A player starts from </w:t>
            </w:r>
            <w:r w:rsidR="006C6404" w:rsidRPr="0020113E">
              <w:rPr>
                <w:i/>
              </w:rPr>
              <w:t>C</w:t>
            </w:r>
            <w:r w:rsidR="006C6404">
              <w:t xml:space="preserve"> </w:t>
            </w:r>
            <w:r w:rsidR="0020113E">
              <w:t xml:space="preserve">(-45) </w:t>
            </w:r>
            <w:r w:rsidR="006C6404">
              <w:t xml:space="preserve">and kicks the ball 80 m to the right. </w:t>
            </w:r>
          </w:p>
          <w:p w:rsidR="00367753" w:rsidRPr="00E40AB2" w:rsidRDefault="006C6404" w:rsidP="00E40AB2">
            <w:pPr>
              <w:pStyle w:val="QuestionStyle"/>
            </w:pPr>
            <w:r>
              <w:t xml:space="preserve">What </w:t>
            </w:r>
            <w:r w:rsidR="0020113E">
              <w:t>is the position of the ball now</w:t>
            </w:r>
            <w:r w:rsidR="00E40AB2">
              <w:t>?</w:t>
            </w:r>
          </w:p>
          <w:p w:rsidR="00367753" w:rsidRPr="0020113E" w:rsidRDefault="0020113E" w:rsidP="0020113E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5952" behindDoc="0" locked="0" layoutInCell="1" allowOverlap="1" wp14:anchorId="5E50F5FE" wp14:editId="62FA008A">
                      <wp:simplePos x="0" y="0"/>
                      <wp:positionH relativeFrom="column">
                        <wp:posOffset>305292</wp:posOffset>
                      </wp:positionH>
                      <wp:positionV relativeFrom="paragraph">
                        <wp:posOffset>46935</wp:posOffset>
                      </wp:positionV>
                      <wp:extent cx="4415790" cy="114300"/>
                      <wp:effectExtent l="0" t="0" r="22860" b="19050"/>
                      <wp:wrapNone/>
                      <wp:docPr id="90" name="Group 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9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C7DF22" id="Group 90" o:spid="_x0000_s1026" style="position:absolute;margin-left:24.05pt;margin-top:3.7pt;width:347.7pt;height:9pt;z-index:251645952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" strokeweight="1pt"/>
                    </v:group>
                  </w:pict>
                </mc:Fallback>
              </mc:AlternateContent>
            </w:r>
            <w:r w:rsidR="00367753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367753" w:rsidRPr="0006116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="00367753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Pr="0020113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82" w:dyaOrig="194">
                <v:shape id="_x0000_i1030" type="#_x0000_t75" style="width:18.75pt;height:9.75pt" o:ole="">
                  <v:imagedata r:id="rId18" o:title=""/>
                </v:shape>
                <o:OLEObject Type="Embed" ProgID="FXEquation.Equation" ShapeID="_x0000_i1030" DrawAspect="Content" ObjectID="_1514612298" r:id="rId19"/>
              </w:object>
            </w:r>
            <w:r w:rsidRPr="0020113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="00367753" w:rsidRPr="0020113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 w:rsidR="00367753" w:rsidRPr="0020113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</w:t>
            </w:r>
            <w:r w:rsidR="00367753" w:rsidRPr="0020113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</w:t>
            </w:r>
            <w:r w:rsidRPr="0020113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82" w:dyaOrig="194">
                <v:shape id="_x0000_i1031" type="#_x0000_t75" style="width:18.75pt;height:9.75pt" o:ole="">
                  <v:imagedata r:id="rId20" o:title=""/>
                </v:shape>
                <o:OLEObject Type="Embed" ProgID="FXEquation.Equation" ShapeID="_x0000_i1031" DrawAspect="Content" ObjectID="_1514612299" r:id="rId21"/>
              </w:object>
            </w:r>
            <w:r w:rsidR="00367753" w:rsidRPr="0020113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</w:t>
            </w:r>
            <w:r w:rsidR="00367753" w:rsidRPr="0020113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</w:t>
            </w:r>
            <w:r w:rsidRPr="0020113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54" w:dyaOrig="194">
                <v:shape id="_x0000_i1032" type="#_x0000_t75" style="width:23.25pt;height:9.75pt" o:ole="">
                  <v:imagedata r:id="rId22" o:title=""/>
                </v:shape>
                <o:OLEObject Type="Embed" ProgID="FXEquation.Equation" ShapeID="_x0000_i1032" DrawAspect="Content" ObjectID="_1514612300" r:id="rId23"/>
              </w:object>
            </w:r>
            <w:r w:rsidR="00367753" w:rsidRPr="0020113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</w:t>
            </w:r>
            <w:r w:rsidR="00367753" w:rsidRPr="0020113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Pr="0020113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54" w:dyaOrig="194">
                <v:shape id="_x0000_i1033" type="#_x0000_t75" style="width:23.25pt;height:9.75pt" o:ole="">
                  <v:imagedata r:id="rId24" o:title=""/>
                </v:shape>
                <o:OLEObject Type="Embed" ProgID="FXEquation.Equation" ShapeID="_x0000_i1033" DrawAspect="Content" ObjectID="_1514612301" r:id="rId25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36775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367753" w:rsidRPr="001B3341" w:rsidRDefault="00367753" w:rsidP="00367753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67753" w:rsidRDefault="0020113E" w:rsidP="00367753">
            <w:pPr>
              <w:pStyle w:val="QuestionStyle"/>
            </w:pPr>
            <w:r>
              <w:t>Which of these describes a kick which would move</w:t>
            </w:r>
            <w:r w:rsidR="00367753">
              <w:t xml:space="preserve"> the b</w:t>
            </w:r>
            <w:r>
              <w:t>a</w:t>
            </w:r>
            <w:r w:rsidR="00367753">
              <w:t>ll from t</w:t>
            </w:r>
            <w:r>
              <w:t xml:space="preserve">o </w:t>
            </w:r>
            <w:r w:rsidRPr="0020113E">
              <w:rPr>
                <w:i/>
              </w:rPr>
              <w:t>D</w:t>
            </w:r>
            <w:r>
              <w:rPr>
                <w:i/>
              </w:rPr>
              <w:t xml:space="preserve"> </w:t>
            </w:r>
            <w:r>
              <w:t xml:space="preserve">(+35)  to </w:t>
            </w:r>
            <w:r w:rsidRPr="0020113E">
              <w:rPr>
                <w:i/>
              </w:rPr>
              <w:t>E</w:t>
            </w:r>
            <w:r>
              <w:t>(+10)?</w:t>
            </w:r>
          </w:p>
          <w:p w:rsidR="00367753" w:rsidRDefault="0020113E" w:rsidP="00367753">
            <w:pPr>
              <w:pStyle w:val="QuestionStyle"/>
              <w:rPr>
                <w:position w:val="-2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6976" behindDoc="0" locked="0" layoutInCell="1" allowOverlap="1" wp14:anchorId="4FDE3C38" wp14:editId="1BB91FFD">
                      <wp:simplePos x="0" y="0"/>
                      <wp:positionH relativeFrom="column">
                        <wp:posOffset>305292</wp:posOffset>
                      </wp:positionH>
                      <wp:positionV relativeFrom="paragraph">
                        <wp:posOffset>8589</wp:posOffset>
                      </wp:positionV>
                      <wp:extent cx="2724150" cy="388620"/>
                      <wp:effectExtent l="0" t="0" r="19050" b="11430"/>
                      <wp:wrapNone/>
                      <wp:docPr id="95" name="Group 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28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DCB29D" id="Group 95" o:spid="_x0000_s1026" style="position:absolute;margin-left:24.05pt;margin-top:.7pt;width:214.5pt;height:30.6pt;z-index:251646976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" strokecolor="windowText" strokeweight="1pt"/>
                    </v:group>
                  </w:pict>
                </mc:Fallback>
              </mc:AlternateContent>
            </w:r>
            <w:r w:rsidR="00367753" w:rsidRPr="0006116B">
              <w:rPr>
                <w:position w:val="-2"/>
              </w:rPr>
              <w:t xml:space="preserve"> </w:t>
            </w:r>
            <w:r>
              <w:rPr>
                <w:position w:val="-2"/>
              </w:rPr>
              <w:t xml:space="preserve">                 25 m to the left                                          25 m to the right</w:t>
            </w:r>
          </w:p>
          <w:p w:rsidR="0020113E" w:rsidRDefault="0020113E" w:rsidP="00367753">
            <w:pPr>
              <w:pStyle w:val="QuestionStyle"/>
            </w:pPr>
            <w:r>
              <w:rPr>
                <w:position w:val="-2"/>
              </w:rPr>
              <w:t xml:space="preserve">                  50 m to the left                                          50 m to the right</w:t>
            </w: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Default="00E40AB2" w:rsidP="00E40AB2">
            <w:pPr>
              <w:pStyle w:val="QuestionStyle"/>
            </w:pPr>
            <w:r>
              <w:t xml:space="preserve">Which of these describes a kick which would move the ball from to </w:t>
            </w:r>
            <w:r>
              <w:rPr>
                <w:i/>
              </w:rPr>
              <w:t xml:space="preserve">F </w:t>
            </w:r>
            <w:r>
              <w:t xml:space="preserve">(+45)  to </w:t>
            </w:r>
            <w:r>
              <w:rPr>
                <w:i/>
              </w:rPr>
              <w:t>G</w:t>
            </w:r>
            <w:r>
              <w:t>(-15)?</w:t>
            </w:r>
          </w:p>
          <w:p w:rsidR="00E40AB2" w:rsidRDefault="00E40AB2" w:rsidP="00E40AB2">
            <w:pPr>
              <w:pStyle w:val="QuestionStyle"/>
              <w:rPr>
                <w:position w:val="-2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4144" behindDoc="0" locked="0" layoutInCell="1" allowOverlap="1" wp14:anchorId="1E5AD9ED" wp14:editId="1E670DC6">
                      <wp:simplePos x="0" y="0"/>
                      <wp:positionH relativeFrom="column">
                        <wp:posOffset>305292</wp:posOffset>
                      </wp:positionH>
                      <wp:positionV relativeFrom="paragraph">
                        <wp:posOffset>8589</wp:posOffset>
                      </wp:positionV>
                      <wp:extent cx="2724150" cy="388620"/>
                      <wp:effectExtent l="0" t="0" r="19050" b="11430"/>
                      <wp:wrapNone/>
                      <wp:docPr id="330" name="Group 3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3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6A6664" id="Group 330" o:spid="_x0000_s1026" style="position:absolute;margin-left:24.05pt;margin-top:.7pt;width:214.5pt;height:30.6pt;z-index:251654144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" strokecolor="windowText" strokeweight="1pt"/>
                    </v:group>
                  </w:pict>
                </mc:Fallback>
              </mc:AlternateContent>
            </w:r>
            <w:r w:rsidRPr="0006116B">
              <w:rPr>
                <w:position w:val="-2"/>
              </w:rPr>
              <w:t xml:space="preserve"> </w:t>
            </w:r>
            <w:r>
              <w:rPr>
                <w:position w:val="-2"/>
              </w:rPr>
              <w:t xml:space="preserve">                 30 m to the left                                          30 m to the right</w:t>
            </w:r>
          </w:p>
          <w:p w:rsidR="00E40AB2" w:rsidRDefault="00E40AB2" w:rsidP="00E40AB2">
            <w:pPr>
              <w:pStyle w:val="QuestionStyle"/>
            </w:pPr>
            <w:r>
              <w:rPr>
                <w:position w:val="-2"/>
              </w:rPr>
              <w:t xml:space="preserve">                  60 m to the left                                          60 m to the right</w:t>
            </w: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Default="00E40AB2" w:rsidP="00E40AB2">
            <w:pPr>
              <w:pStyle w:val="QuestionStyle"/>
            </w:pPr>
            <w:r>
              <w:t xml:space="preserve">A player starts from </w:t>
            </w:r>
            <w:r>
              <w:rPr>
                <w:i/>
              </w:rPr>
              <w:t>-</w:t>
            </w:r>
            <w:r>
              <w:t>10 and kicks the ball 3</w:t>
            </w:r>
            <w:r w:rsidR="00CB7AB2">
              <w:t>0 m to the left, then another player</w:t>
            </w:r>
            <w:r>
              <w:t xml:space="preserve"> kicks it 50 m to the right. </w:t>
            </w:r>
          </w:p>
          <w:p w:rsidR="00E40AB2" w:rsidRPr="00E40AB2" w:rsidRDefault="00E40AB2" w:rsidP="00E40AB2">
            <w:pPr>
              <w:pStyle w:val="QuestionStyle"/>
            </w:pPr>
            <w:r>
              <w:t>What is the position of the ball now?</w:t>
            </w:r>
          </w:p>
          <w:p w:rsidR="00E40AB2" w:rsidRPr="0020113E" w:rsidRDefault="00E40AB2" w:rsidP="00576FE3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258D545D" wp14:editId="39EA2B02">
                      <wp:simplePos x="0" y="0"/>
                      <wp:positionH relativeFrom="column">
                        <wp:posOffset>305292</wp:posOffset>
                      </wp:positionH>
                      <wp:positionV relativeFrom="paragraph">
                        <wp:posOffset>46935</wp:posOffset>
                      </wp:positionV>
                      <wp:extent cx="4415790" cy="114300"/>
                      <wp:effectExtent l="0" t="0" r="22860" b="19050"/>
                      <wp:wrapNone/>
                      <wp:docPr id="345" name="Group 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34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2CC675" id="Group 345" o:spid="_x0000_s1026" style="position:absolute;margin-left:24.05pt;margin-top:3.7pt;width:347.7pt;height:9pt;z-index:251669504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Pr="0006116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</w:t>
            </w:r>
            <w:r w:rsidRPr="0020113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Pr="00E40AB2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82" w:dyaOrig="194" w14:anchorId="4797C90C">
                <v:shape id="_x0000_i1034" type="#_x0000_t75" style="width:18.75pt;height:9.75pt" o:ole="">
                  <v:imagedata r:id="rId26" o:title=""/>
                </v:shape>
                <o:OLEObject Type="Embed" ProgID="FXEquation.Equation" ShapeID="_x0000_i1034" DrawAspect="Content" ObjectID="_1514612302" r:id="rId27"/>
              </w:object>
            </w:r>
            <w:r w:rsidRPr="0020113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</w:t>
            </w:r>
            <w:r w:rsidRPr="0020113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</w:t>
            </w:r>
            <w:r w:rsidR="00576FE3" w:rsidRPr="00576FE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54" w:dyaOrig="194" w14:anchorId="2508AE59">
                <v:shape id="_x0000_i1035" type="#_x0000_t75" style="width:23.25pt;height:9.75pt" o:ole="">
                  <v:imagedata r:id="rId28" o:title=""/>
                </v:shape>
                <o:OLEObject Type="Embed" ProgID="FXEquation.Equation" ShapeID="_x0000_i1035" DrawAspect="Content" ObjectID="_1514612303" r:id="rId29"/>
              </w:object>
            </w:r>
            <w:r w:rsidRPr="0020113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</w:t>
            </w:r>
            <w:r w:rsidRPr="0020113E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</w:t>
            </w:r>
            <w:r w:rsidR="00576FE3" w:rsidRPr="00576FE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54" w:dyaOrig="194">
                <v:shape id="_x0000_i1036" type="#_x0000_t75" style="width:23.25pt;height:9.75pt" o:ole="">
                  <v:imagedata r:id="rId24" o:title=""/>
                </v:shape>
                <o:OLEObject Type="Embed" ProgID="FXEquation.Equation" ShapeID="_x0000_i1036" DrawAspect="Content" ObjectID="_1514612304" r:id="rId30"/>
              </w:object>
            </w:r>
            <w:r w:rsidR="00576FE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t xml:space="preserve">                              </w:t>
            </w:r>
            <w:r w:rsidR="00576FE3" w:rsidRPr="00576FE3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454" w:dyaOrig="194">
                <v:shape id="_x0000_i1037" type="#_x0000_t75" style="width:23.25pt;height:9.75pt" o:ole="">
                  <v:imagedata r:id="rId31" o:title=""/>
                </v:shape>
                <o:OLEObject Type="Embed" ProgID="FXEquation.Equation" ShapeID="_x0000_i1037" DrawAspect="Content" ObjectID="_1514612305" r:id="rId32"/>
              </w:object>
            </w: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E40AB2" w:rsidRPr="001B3341" w:rsidRDefault="00E40AB2" w:rsidP="00E40AB2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Default="00E40AB2" w:rsidP="00E40AB2">
            <w:pPr>
              <w:pStyle w:val="QuestionStyle"/>
            </w:pPr>
            <w:r>
              <w:t>Questions 6 – 10 refer to the following:</w:t>
            </w:r>
          </w:p>
          <w:p w:rsidR="00E40AB2" w:rsidRDefault="00E40AB2" w:rsidP="00E40AB2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 w:rsidRPr="009644E6">
              <w:rPr>
                <w:rFonts w:ascii="Times New Roman" w:hAnsi="Times New Roman"/>
                <w:sz w:val="24"/>
                <w:szCs w:val="24"/>
              </w:rPr>
              <w:t>The statement below was provi</w:t>
            </w:r>
            <w:r>
              <w:rPr>
                <w:rFonts w:ascii="Times New Roman" w:hAnsi="Times New Roman"/>
                <w:sz w:val="24"/>
                <w:szCs w:val="24"/>
              </w:rPr>
              <w:t>ded by Westanz Bank for Ronnie’s Account.</w:t>
            </w:r>
          </w:p>
          <w:p w:rsidR="00E40AB2" w:rsidRDefault="00E40AB2" w:rsidP="00E40AB2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ab/>
            </w:r>
          </w:p>
          <w:tbl>
            <w:tblPr>
              <w:tblStyle w:val="TableGrid"/>
              <w:tblW w:w="0" w:type="auto"/>
              <w:tblLayout w:type="fixed"/>
              <w:tblCellMar>
                <w:top w:w="57" w:type="dxa"/>
                <w:bottom w:w="28" w:type="dxa"/>
              </w:tblCellMar>
              <w:tblLook w:val="04A0" w:firstRow="1" w:lastRow="0" w:firstColumn="1" w:lastColumn="0" w:noHBand="0" w:noVBand="1"/>
            </w:tblPr>
            <w:tblGrid>
              <w:gridCol w:w="2758"/>
              <w:gridCol w:w="2758"/>
              <w:gridCol w:w="2758"/>
            </w:tblGrid>
            <w:tr w:rsidR="00E40AB2" w:rsidTr="00367753">
              <w:tc>
                <w:tcPr>
                  <w:tcW w:w="2758" w:type="dxa"/>
                  <w:shd w:val="clear" w:color="auto" w:fill="595959" w:themeFill="text1" w:themeFillTint="A6"/>
                </w:tcPr>
                <w:p w:rsidR="00E40AB2" w:rsidRPr="00B9133C" w:rsidRDefault="00E40AB2" w:rsidP="00E40AB2">
                  <w:pPr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</w:pPr>
                  <w:r w:rsidRPr="00B9133C"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  <w:t>Date</w:t>
                  </w:r>
                </w:p>
              </w:tc>
              <w:tc>
                <w:tcPr>
                  <w:tcW w:w="2758" w:type="dxa"/>
                  <w:shd w:val="clear" w:color="auto" w:fill="595959" w:themeFill="text1" w:themeFillTint="A6"/>
                </w:tcPr>
                <w:p w:rsidR="00E40AB2" w:rsidRPr="00B9133C" w:rsidRDefault="00E40AB2" w:rsidP="00E40AB2">
                  <w:pPr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</w:pPr>
                  <w:r w:rsidRPr="00B9133C"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  <w:t>Transaction</w:t>
                  </w:r>
                </w:p>
              </w:tc>
              <w:tc>
                <w:tcPr>
                  <w:tcW w:w="2758" w:type="dxa"/>
                  <w:shd w:val="clear" w:color="auto" w:fill="595959" w:themeFill="text1" w:themeFillTint="A6"/>
                </w:tcPr>
                <w:p w:rsidR="00E40AB2" w:rsidRPr="00B9133C" w:rsidRDefault="00E40AB2" w:rsidP="00E40AB2">
                  <w:pPr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</w:pPr>
                  <w:r w:rsidRPr="00B9133C"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  <w:t>Balance</w:t>
                  </w:r>
                </w:p>
              </w:tc>
            </w:tr>
            <w:tr w:rsidR="00E40AB2" w:rsidTr="00367753">
              <w:tc>
                <w:tcPr>
                  <w:tcW w:w="2758" w:type="dxa"/>
                </w:tcPr>
                <w:p w:rsidR="00E40AB2" w:rsidRDefault="00E40AB2" w:rsidP="00E40AB2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3 / 6 / </w:t>
                  </w:r>
                  <w:r w:rsidR="00735014">
                    <w:rPr>
                      <w:rFonts w:ascii="Times New Roman" w:hAnsi="Times New Roman"/>
                      <w:sz w:val="24"/>
                      <w:szCs w:val="24"/>
                    </w:rPr>
                    <w:t>2016</w:t>
                  </w:r>
                </w:p>
              </w:tc>
              <w:tc>
                <w:tcPr>
                  <w:tcW w:w="2758" w:type="dxa"/>
                </w:tcPr>
                <w:p w:rsidR="00E40AB2" w:rsidRDefault="00E40AB2" w:rsidP="00E40AB2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Opening Balance</w:t>
                  </w:r>
                </w:p>
              </w:tc>
              <w:tc>
                <w:tcPr>
                  <w:tcW w:w="2758" w:type="dxa"/>
                </w:tcPr>
                <w:p w:rsidR="00E40AB2" w:rsidRDefault="007A6773" w:rsidP="007A6773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    </w:t>
                  </w:r>
                  <w:r w:rsidR="00E40AB2">
                    <w:rPr>
                      <w:rFonts w:ascii="Times New Roman" w:hAnsi="Times New Roman"/>
                      <w:sz w:val="24"/>
                      <w:szCs w:val="24"/>
                    </w:rPr>
                    <w:t>$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15</w:t>
                  </w:r>
                </w:p>
              </w:tc>
            </w:tr>
            <w:tr w:rsidR="00E40AB2" w:rsidTr="00367753">
              <w:tc>
                <w:tcPr>
                  <w:tcW w:w="2758" w:type="dxa"/>
                </w:tcPr>
                <w:p w:rsidR="00E40AB2" w:rsidRDefault="00E40AB2" w:rsidP="00E40AB2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9 / 6 / </w:t>
                  </w:r>
                  <w:r w:rsidR="00735014">
                    <w:rPr>
                      <w:rFonts w:ascii="Times New Roman" w:hAnsi="Times New Roman"/>
                      <w:sz w:val="24"/>
                      <w:szCs w:val="24"/>
                    </w:rPr>
                    <w:t>2016</w:t>
                  </w:r>
                </w:p>
              </w:tc>
              <w:tc>
                <w:tcPr>
                  <w:tcW w:w="2758" w:type="dxa"/>
                </w:tcPr>
                <w:p w:rsidR="00E40AB2" w:rsidRDefault="00E40AB2" w:rsidP="00E40AB2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Withdrawal of $40</w:t>
                  </w:r>
                </w:p>
              </w:tc>
              <w:tc>
                <w:tcPr>
                  <w:tcW w:w="2758" w:type="dxa"/>
                </w:tcPr>
                <w:p w:rsidR="00E40AB2" w:rsidRPr="007A6773" w:rsidRDefault="007A6773" w:rsidP="00E40AB2">
                  <w:pPr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 </w:t>
                  </w:r>
                  <w:r w:rsidRPr="007A6773">
                    <w:rPr>
                      <w:rFonts w:ascii="Times New Roman" w:hAnsi="Times New Roman"/>
                      <w:color w:val="FF0000"/>
                      <w:position w:val="-4"/>
                      <w:sz w:val="24"/>
                      <w:szCs w:val="24"/>
                    </w:rPr>
                    <w:object w:dxaOrig="618" w:dyaOrig="224">
                      <v:shape id="_x0000_i1179" type="#_x0000_t75" style="width:30.75pt;height:11.25pt" o:ole="">
                        <v:imagedata r:id="rId33" o:title=""/>
                      </v:shape>
                      <o:OLEObject Type="Embed" ProgID="FXEquation.Equation" ShapeID="_x0000_i1179" DrawAspect="Content" ObjectID="_1514612306" r:id="rId34"/>
                    </w:object>
                  </w:r>
                  <w:r w:rsidRPr="007A6773"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40AB2" w:rsidTr="00367753">
              <w:tc>
                <w:tcPr>
                  <w:tcW w:w="2758" w:type="dxa"/>
                </w:tcPr>
                <w:p w:rsidR="00E40AB2" w:rsidRDefault="00E40AB2" w:rsidP="00E40AB2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12 / 6 / </w:t>
                  </w:r>
                  <w:r w:rsidR="00735014">
                    <w:rPr>
                      <w:rFonts w:ascii="Times New Roman" w:hAnsi="Times New Roman"/>
                      <w:sz w:val="24"/>
                      <w:szCs w:val="24"/>
                    </w:rPr>
                    <w:t>2016</w:t>
                  </w:r>
                </w:p>
              </w:tc>
              <w:tc>
                <w:tcPr>
                  <w:tcW w:w="2758" w:type="dxa"/>
                </w:tcPr>
                <w:p w:rsidR="00E40AB2" w:rsidRDefault="007A6773" w:rsidP="00E40AB2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Withdrawal of $105</w:t>
                  </w:r>
                </w:p>
              </w:tc>
              <w:tc>
                <w:tcPr>
                  <w:tcW w:w="2758" w:type="dxa"/>
                </w:tcPr>
                <w:p w:rsidR="00E40AB2" w:rsidRPr="007A6773" w:rsidRDefault="007A6773" w:rsidP="00E40AB2">
                  <w:pPr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color w:val="FF0000"/>
                      <w:sz w:val="24"/>
                      <w:szCs w:val="24"/>
                    </w:rPr>
                    <w:t xml:space="preserve">  </w:t>
                  </w:r>
                  <w:r w:rsidRPr="007A6773">
                    <w:rPr>
                      <w:rFonts w:ascii="Times New Roman" w:hAnsi="Times New Roman"/>
                      <w:color w:val="FF0000"/>
                      <w:position w:val="-4"/>
                      <w:sz w:val="24"/>
                      <w:szCs w:val="24"/>
                    </w:rPr>
                    <w:object w:dxaOrig="738" w:dyaOrig="224" w14:anchorId="07714CBF">
                      <v:shape id="_x0000_i1180" type="#_x0000_t75" style="width:37.5pt;height:10.5pt" o:ole="">
                        <v:imagedata r:id="rId35" o:title=""/>
                      </v:shape>
                      <o:OLEObject Type="Embed" ProgID="FXEquation.Equation" ShapeID="_x0000_i1180" DrawAspect="Content" ObjectID="_1514612307" r:id="rId36"/>
                    </w:object>
                  </w:r>
                </w:p>
              </w:tc>
            </w:tr>
            <w:tr w:rsidR="00E40AB2" w:rsidTr="00367753">
              <w:tc>
                <w:tcPr>
                  <w:tcW w:w="2758" w:type="dxa"/>
                </w:tcPr>
                <w:p w:rsidR="00E40AB2" w:rsidRDefault="00E40AB2" w:rsidP="00E40AB2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15 / 6 / </w:t>
                  </w:r>
                  <w:r w:rsidR="00735014">
                    <w:rPr>
                      <w:rFonts w:ascii="Times New Roman" w:hAnsi="Times New Roman"/>
                      <w:sz w:val="24"/>
                      <w:szCs w:val="24"/>
                    </w:rPr>
                    <w:t>2016</w:t>
                  </w:r>
                </w:p>
              </w:tc>
              <w:tc>
                <w:tcPr>
                  <w:tcW w:w="2758" w:type="dxa"/>
                </w:tcPr>
                <w:p w:rsidR="00E40AB2" w:rsidRDefault="007A6773" w:rsidP="00E40AB2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Deposit</w:t>
                  </w:r>
                  <w:r w:rsidR="00E40AB2">
                    <w:rPr>
                      <w:rFonts w:ascii="Times New Roman" w:hAnsi="Times New Roman"/>
                      <w:sz w:val="24"/>
                      <w:szCs w:val="24"/>
                    </w:rPr>
                    <w:t xml:space="preserve"> of $70</w:t>
                  </w:r>
                </w:p>
              </w:tc>
              <w:tc>
                <w:tcPr>
                  <w:tcW w:w="2758" w:type="dxa"/>
                </w:tcPr>
                <w:p w:rsidR="00E40AB2" w:rsidRPr="007A6773" w:rsidRDefault="00E40AB2" w:rsidP="00E40AB2">
                  <w:pPr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 w:rsidR="007A6773" w:rsidRPr="007A6773">
                    <w:rPr>
                      <w:rFonts w:ascii="Times New Roman" w:hAnsi="Times New Roman"/>
                      <w:color w:val="FF0000"/>
                      <w:position w:val="-4"/>
                      <w:sz w:val="24"/>
                      <w:szCs w:val="24"/>
                    </w:rPr>
                    <w:object w:dxaOrig="618" w:dyaOrig="224" w14:anchorId="209A014C">
                      <v:shape id="_x0000_i1181" type="#_x0000_t75" style="width:30.75pt;height:10.5pt" o:ole="">
                        <v:imagedata r:id="rId37" o:title=""/>
                      </v:shape>
                      <o:OLEObject Type="Embed" ProgID="FXEquation.Equation" ShapeID="_x0000_i1181" DrawAspect="Content" ObjectID="_1514612308" r:id="rId38"/>
                    </w:object>
                  </w:r>
                  <w:r w:rsidRPr="007A6773"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E40AB2" w:rsidTr="00367753">
              <w:tc>
                <w:tcPr>
                  <w:tcW w:w="2758" w:type="dxa"/>
                </w:tcPr>
                <w:p w:rsidR="00E40AB2" w:rsidRDefault="00E40AB2" w:rsidP="00E40AB2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21 / 6 / </w:t>
                  </w:r>
                  <w:r w:rsidR="00735014">
                    <w:rPr>
                      <w:rFonts w:ascii="Times New Roman" w:hAnsi="Times New Roman"/>
                      <w:sz w:val="24"/>
                      <w:szCs w:val="24"/>
                    </w:rPr>
                    <w:t>2016</w:t>
                  </w:r>
                </w:p>
              </w:tc>
              <w:tc>
                <w:tcPr>
                  <w:tcW w:w="2758" w:type="dxa"/>
                </w:tcPr>
                <w:p w:rsidR="00E40AB2" w:rsidRDefault="00E40AB2" w:rsidP="00E40AB2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Depo</w:t>
                  </w:r>
                  <w:r w:rsidR="007A6773">
                    <w:rPr>
                      <w:rFonts w:ascii="Times New Roman" w:hAnsi="Times New Roman"/>
                      <w:sz w:val="24"/>
                      <w:szCs w:val="24"/>
                    </w:rPr>
                    <w:t>sit of $9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2758" w:type="dxa"/>
                </w:tcPr>
                <w:p w:rsidR="00E40AB2" w:rsidRPr="00B9133C" w:rsidRDefault="00E40AB2" w:rsidP="00E40AB2">
                  <w:pPr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</w:p>
              </w:tc>
            </w:tr>
            <w:tr w:rsidR="00E40AB2" w:rsidTr="00367753">
              <w:tc>
                <w:tcPr>
                  <w:tcW w:w="2758" w:type="dxa"/>
                </w:tcPr>
                <w:p w:rsidR="00E40AB2" w:rsidRDefault="00E40AB2" w:rsidP="00E40AB2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25 / 6 / </w:t>
                  </w:r>
                  <w:r w:rsidR="00735014">
                    <w:rPr>
                      <w:rFonts w:ascii="Times New Roman" w:hAnsi="Times New Roman"/>
                      <w:sz w:val="24"/>
                      <w:szCs w:val="24"/>
                    </w:rPr>
                    <w:t>2016</w:t>
                  </w:r>
                </w:p>
              </w:tc>
              <w:tc>
                <w:tcPr>
                  <w:tcW w:w="2758" w:type="dxa"/>
                </w:tcPr>
                <w:p w:rsidR="00E40AB2" w:rsidRDefault="00E40AB2" w:rsidP="00E40AB2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Withdrawal of $100</w:t>
                  </w:r>
                </w:p>
              </w:tc>
              <w:tc>
                <w:tcPr>
                  <w:tcW w:w="2758" w:type="dxa"/>
                </w:tcPr>
                <w:p w:rsidR="00E40AB2" w:rsidRPr="00B9133C" w:rsidRDefault="00E40AB2" w:rsidP="00E40AB2">
                  <w:pPr>
                    <w:rPr>
                      <w:rFonts w:ascii="Times New Roman" w:hAnsi="Times New Roman"/>
                      <w:position w:val="-6"/>
                      <w:sz w:val="24"/>
                      <w:szCs w:val="24"/>
                    </w:rPr>
                  </w:pPr>
                </w:p>
              </w:tc>
            </w:tr>
            <w:tr w:rsidR="00E40AB2" w:rsidTr="00367753">
              <w:tc>
                <w:tcPr>
                  <w:tcW w:w="2758" w:type="dxa"/>
                </w:tcPr>
                <w:p w:rsidR="00E40AB2" w:rsidRDefault="00E40AB2" w:rsidP="00E40AB2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30 / 6 / </w:t>
                  </w:r>
                  <w:r w:rsidR="00735014">
                    <w:rPr>
                      <w:rFonts w:ascii="Times New Roman" w:hAnsi="Times New Roman"/>
                      <w:sz w:val="24"/>
                      <w:szCs w:val="24"/>
                    </w:rPr>
                    <w:t>2016</w:t>
                  </w:r>
                </w:p>
              </w:tc>
              <w:tc>
                <w:tcPr>
                  <w:tcW w:w="2758" w:type="dxa"/>
                </w:tcPr>
                <w:p w:rsidR="00E40AB2" w:rsidRDefault="00E40AB2" w:rsidP="00E40AB2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758" w:type="dxa"/>
                </w:tcPr>
                <w:p w:rsidR="00E40AB2" w:rsidRPr="007A6773" w:rsidRDefault="00E40AB2" w:rsidP="00E40AB2">
                  <w:pPr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 w:rsidR="007A6773" w:rsidRPr="007A6773">
                    <w:rPr>
                      <w:rFonts w:ascii="Times New Roman" w:hAnsi="Times New Roman"/>
                      <w:color w:val="FF0000"/>
                      <w:position w:val="-4"/>
                      <w:sz w:val="24"/>
                      <w:szCs w:val="24"/>
                    </w:rPr>
                    <w:object w:dxaOrig="378" w:dyaOrig="224" w14:anchorId="4F308624">
                      <v:shape id="_x0000_i1182" type="#_x0000_t75" style="width:18.75pt;height:10.5pt" o:ole="">
                        <v:imagedata r:id="rId39" o:title=""/>
                      </v:shape>
                      <o:OLEObject Type="Embed" ProgID="FXEquation.Equation" ShapeID="_x0000_i1182" DrawAspect="Content" ObjectID="_1514612309" r:id="rId40"/>
                    </w:object>
                  </w:r>
                  <w:r w:rsidRPr="007A6773"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  <w:t xml:space="preserve"> </w:t>
                  </w:r>
                </w:p>
              </w:tc>
            </w:tr>
          </w:tbl>
          <w:p w:rsidR="00E40AB2" w:rsidRDefault="00E40AB2" w:rsidP="00E40AB2">
            <w:pPr>
              <w:pStyle w:val="QuestionStyle"/>
            </w:pP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Default="00E40AB2" w:rsidP="00E40AB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balance on 21 / 6 / </w:t>
            </w:r>
            <w:r w:rsidR="00735014">
              <w:rPr>
                <w:rFonts w:ascii="Times New Roman" w:hAnsi="Times New Roman"/>
                <w:sz w:val="24"/>
                <w:szCs w:val="24"/>
              </w:rPr>
              <w:t>2016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  <w:r>
              <w:rPr>
                <w:noProof/>
                <w:lang w:eastAsia="en-AU"/>
              </w:rPr>
              <w:t xml:space="preserve"> </w:t>
            </w:r>
          </w:p>
          <w:p w:rsidR="00E40AB2" w:rsidRPr="00F97437" w:rsidRDefault="00E40AB2" w:rsidP="00576FE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5168" behindDoc="0" locked="0" layoutInCell="1" allowOverlap="1" wp14:anchorId="13B54B0D" wp14:editId="2D0CFD2D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50844</wp:posOffset>
                      </wp:positionV>
                      <wp:extent cx="4362450" cy="114300"/>
                      <wp:effectExtent l="0" t="0" r="19050" b="19050"/>
                      <wp:wrapNone/>
                      <wp:docPr id="48" name="Group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3C4EC5" id="Group 48" o:spid="_x0000_s1026" style="position:absolute;margin-left:16pt;margin-top:4pt;width:343.5pt;height:9pt;z-index:25165516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7A6773" w:rsidRPr="007A6773">
              <w:rPr>
                <w:color w:val="FF0000"/>
                <w:position w:val="-4"/>
              </w:rPr>
              <w:object w:dxaOrig="738" w:dyaOrig="224" w14:anchorId="19BE7235">
                <v:shape id="_x0000_i1183" type="#_x0000_t75" style="width:36.75pt;height:10.5pt" o:ole="">
                  <v:imagedata r:id="rId41" o:title=""/>
                </v:shape>
                <o:OLEObject Type="Embed" ProgID="FXEquation.Equation" ShapeID="_x0000_i1183" DrawAspect="Content" ObjectID="_1514612310" r:id="rId42"/>
              </w:object>
            </w:r>
            <w:r w:rsidRPr="0006116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</w:t>
            </w:r>
            <w:r w:rsidR="007A6773" w:rsidRPr="007A6773">
              <w:rPr>
                <w:color w:val="FF0000"/>
                <w:position w:val="-4"/>
              </w:rPr>
              <w:object w:dxaOrig="618" w:dyaOrig="224" w14:anchorId="3A30182C">
                <v:shape id="_x0000_i1184" type="#_x0000_t75" style="width:30.75pt;height:10.5pt" o:ole="">
                  <v:imagedata r:id="rId43" o:title=""/>
                </v:shape>
                <o:OLEObject Type="Embed" ProgID="FXEquation.Equation" ShapeID="_x0000_i1184" DrawAspect="Content" ObjectID="_1514612311" r:id="rId44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</w:t>
            </w:r>
            <w:r w:rsidR="007A6773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</w:t>
            </w:r>
            <w:r w:rsidRPr="0006116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="00576FE3" w:rsidRPr="007A6773">
              <w:rPr>
                <w:color w:val="FF0000"/>
                <w:position w:val="-4"/>
              </w:rPr>
              <w:object w:dxaOrig="378" w:dyaOrig="224">
                <v:shape id="_x0000_i1185" type="#_x0000_t75" style="width:18.75pt;height:10.5pt" o:ole="">
                  <v:imagedata r:id="rId45" o:title=""/>
                </v:shape>
                <o:OLEObject Type="Embed" ProgID="FXEquation.Equation" ShapeID="_x0000_i1185" DrawAspect="Content" ObjectID="_1514612312" r:id="rId46"/>
              </w:object>
            </w:r>
            <w:r w:rsidR="00576FE3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</w:t>
            </w:r>
            <w:r w:rsidR="007A6773" w:rsidRPr="007A6773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378" w:dyaOrig="224" w14:anchorId="621C1D4F">
                <v:shape id="_x0000_i1186" type="#_x0000_t75" style="width:18.75pt;height:10.5pt" o:ole="">
                  <v:imagedata r:id="rId47" o:title=""/>
                </v:shape>
                <o:OLEObject Type="Embed" ProgID="FXEquation.Equation" ShapeID="_x0000_i1186" DrawAspect="Content" ObjectID="_1514612313" r:id="rId48"/>
              </w:objec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</w:t>
            </w:r>
            <w:r w:rsidR="007A6773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</w:t>
            </w:r>
            <w:r w:rsidRPr="0006116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</w:t>
            </w: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Default="00E40AB2" w:rsidP="00E40AB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66597DD0" wp14:editId="123C85EF">
                      <wp:simplePos x="0" y="0"/>
                      <wp:positionH relativeFrom="column">
                        <wp:posOffset>3050225</wp:posOffset>
                      </wp:positionH>
                      <wp:positionV relativeFrom="paragraph">
                        <wp:posOffset>134060</wp:posOffset>
                      </wp:positionV>
                      <wp:extent cx="754380" cy="373380"/>
                      <wp:effectExtent l="0" t="0" r="26670" b="26670"/>
                      <wp:wrapNone/>
                      <wp:docPr id="42" name="Rectangl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A5A6D9" id="Rectangle 42" o:spid="_x0000_s1026" style="position:absolute;margin-left:240.2pt;margin-top:10.55pt;width:59.4pt;height:29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  <w:r w:rsidR="007A6773">
              <w:rPr>
                <w:rFonts w:ascii="Times New Roman" w:hAnsi="Times New Roman"/>
                <w:sz w:val="24"/>
                <w:szCs w:val="24"/>
              </w:rPr>
              <w:t>What is the balance on 25 / 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/ </w:t>
            </w:r>
            <w:r w:rsidR="00735014">
              <w:rPr>
                <w:rFonts w:ascii="Times New Roman" w:hAnsi="Times New Roman"/>
                <w:sz w:val="24"/>
                <w:szCs w:val="24"/>
              </w:rPr>
              <w:t>2016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E40AB2" w:rsidRPr="00F97437" w:rsidRDefault="00E40AB2" w:rsidP="00E40AB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Default="007A6773" w:rsidP="00E40AB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On the 30</w:t>
            </w:r>
            <w:r w:rsidR="00E40AB2">
              <w:rPr>
                <w:rFonts w:ascii="Times New Roman" w:hAnsi="Times New Roman"/>
                <w:sz w:val="24"/>
                <w:szCs w:val="24"/>
              </w:rPr>
              <w:t xml:space="preserve"> / 5 / </w:t>
            </w:r>
            <w:r w:rsidR="00735014">
              <w:rPr>
                <w:rFonts w:ascii="Times New Roman" w:hAnsi="Times New Roman"/>
                <w:sz w:val="24"/>
                <w:szCs w:val="24"/>
              </w:rPr>
              <w:t>2016</w:t>
            </w:r>
            <w:r w:rsidR="00E40AB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Ronnie</w:t>
            </w:r>
            <w:r w:rsidR="00E40AB2">
              <w:rPr>
                <w:rFonts w:ascii="Times New Roman" w:hAnsi="Times New Roman"/>
                <w:sz w:val="24"/>
                <w:szCs w:val="24"/>
              </w:rPr>
              <w:t xml:space="preserve"> makes a transaction that brings the balance to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A6773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438" w:dyaOrig="224" w14:anchorId="774DF7BD">
                <v:shape id="_x0000_i1187" type="#_x0000_t75" style="width:21.75pt;height:10.5pt" o:ole="">
                  <v:imagedata r:id="rId49" o:title=""/>
                </v:shape>
                <o:OLEObject Type="Embed" ProgID="FXEquation.Equation" ShapeID="_x0000_i1187" DrawAspect="Content" ObjectID="_1514612314" r:id="rId50"/>
              </w:object>
            </w:r>
            <w:r w:rsidR="00E40AB2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E40AB2" w:rsidRDefault="00E40AB2" w:rsidP="00E40AB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was the transaction?</w:t>
            </w:r>
          </w:p>
          <w:p w:rsidR="00E40AB2" w:rsidRDefault="007A6773" w:rsidP="00E40AB2">
            <w:pP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2096" behindDoc="0" locked="0" layoutInCell="1" allowOverlap="1" wp14:anchorId="4E13AA4A" wp14:editId="6378AB61">
                      <wp:simplePos x="0" y="0"/>
                      <wp:positionH relativeFrom="column">
                        <wp:posOffset>378460</wp:posOffset>
                      </wp:positionH>
                      <wp:positionV relativeFrom="paragraph">
                        <wp:posOffset>26876</wp:posOffset>
                      </wp:positionV>
                      <wp:extent cx="2724150" cy="388620"/>
                      <wp:effectExtent l="0" t="0" r="19050" b="11430"/>
                      <wp:wrapNone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1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F48187" id="Group 3" o:spid="_x0000_s1026" style="position:absolute;margin-left:29.8pt;margin-top:2.1pt;width:214.5pt;height:30.6pt;z-index:251652096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OwtxQAAANs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V8gZVfZAA9/wMAAP//AwBQSwECLQAUAAYACAAAACEA2+H2y+4AAACFAQAAEwAAAAAAAAAA&#10;AAAAAAAAAAAAW0NvbnRlbnRfVHlwZXNdLnhtbFBLAQItABQABgAIAAAAIQBa9CxbvwAAABUBAAAL&#10;AAAAAAAAAAAAAAAAAB8BAABfcmVscy8ucmVsc1BLAQItABQABgAIAAAAIQCSwOwt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 w:rsidR="00E40AB2">
              <w:rPr>
                <w:rFonts w:ascii="Times New Roman" w:hAnsi="Times New Roman"/>
                <w:sz w:val="24"/>
                <w:szCs w:val="24"/>
              </w:rPr>
              <w:t xml:space="preserve">                 Deposit of  </w:t>
            </w:r>
            <w:r w:rsidR="00576FE3" w:rsidRPr="00576FE3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498" w:dyaOrig="224" w14:anchorId="052616B5">
                <v:shape id="_x0000_i1188" type="#_x0000_t75" style="width:24.75pt;height:10.5pt" o:ole="">
                  <v:imagedata r:id="rId51" o:title=""/>
                </v:shape>
                <o:OLEObject Type="Embed" ProgID="FXEquation.Equation" ShapeID="_x0000_i1188" DrawAspect="Content" ObjectID="_1514612315" r:id="rId52"/>
              </w:object>
            </w:r>
            <w:r w:rsidR="00E40AB2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  <w:r w:rsidR="00E40AB2">
              <w:rPr>
                <w:rFonts w:ascii="Times New Roman" w:hAnsi="Times New Roman"/>
                <w:sz w:val="24"/>
                <w:szCs w:val="24"/>
              </w:rPr>
              <w:t xml:space="preserve"> Deposit of  </w:t>
            </w:r>
            <w:r w:rsidR="00576FE3" w:rsidRPr="00576FE3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378" w:dyaOrig="224" w14:anchorId="2141D9C6">
                <v:shape id="_x0000_i1189" type="#_x0000_t75" style="width:18.75pt;height:10.5pt" o:ole="">
                  <v:imagedata r:id="rId53" o:title=""/>
                </v:shape>
                <o:OLEObject Type="Embed" ProgID="FXEquation.Equation" ShapeID="_x0000_i1189" DrawAspect="Content" ObjectID="_1514612316" r:id="rId54"/>
              </w:object>
            </w:r>
          </w:p>
          <w:p w:rsidR="00E40AB2" w:rsidRPr="00F97437" w:rsidRDefault="00E40AB2" w:rsidP="00E40AB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Withdrawal of  </w:t>
            </w:r>
            <w:r w:rsidR="00576FE3" w:rsidRPr="00576FE3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498" w:dyaOrig="224" w14:anchorId="764C475C">
                <v:shape id="_x0000_i1190" type="#_x0000_t75" style="width:24.75pt;height:10.5pt" o:ole="">
                  <v:imagedata r:id="rId51" o:title=""/>
                </v:shape>
                <o:OLEObject Type="Embed" ProgID="FXEquation.Equation" ShapeID="_x0000_i1190" DrawAspect="Content" ObjectID="_1514612317" r:id="rId5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7A6773">
              <w:rPr>
                <w:rFonts w:ascii="Times New Roman" w:hAnsi="Times New Roman"/>
                <w:sz w:val="24"/>
                <w:szCs w:val="24"/>
              </w:rPr>
              <w:t xml:space="preserve">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Withdrawal of  </w:t>
            </w:r>
            <w:r w:rsidR="00576FE3" w:rsidRPr="00576FE3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378" w:dyaOrig="224" w14:anchorId="675A8ABB">
                <v:shape id="_x0000_i1191" type="#_x0000_t75" style="width:18.75pt;height:10.5pt" o:ole="">
                  <v:imagedata r:id="rId53" o:title=""/>
                </v:shape>
                <o:OLEObject Type="Embed" ProgID="FXEquation.Equation" ShapeID="_x0000_i1191" DrawAspect="Content" ObjectID="_1514612318" r:id="rId5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E40AB2" w:rsidRPr="001B3341" w:rsidRDefault="00E40AB2" w:rsidP="007A6773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Default="00E40AB2" w:rsidP="00E40AB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Later in the year her account </w:t>
            </w:r>
            <w:r w:rsidR="007A6773">
              <w:rPr>
                <w:rFonts w:ascii="Times New Roman" w:hAnsi="Times New Roman"/>
                <w:sz w:val="24"/>
                <w:szCs w:val="24"/>
              </w:rPr>
              <w:t>statement showed the following.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758"/>
              <w:gridCol w:w="2758"/>
              <w:gridCol w:w="2758"/>
            </w:tblGrid>
            <w:tr w:rsidR="00E40AB2" w:rsidTr="00367753">
              <w:tc>
                <w:tcPr>
                  <w:tcW w:w="2758" w:type="dxa"/>
                  <w:shd w:val="clear" w:color="auto" w:fill="5F497A" w:themeFill="accent4" w:themeFillShade="BF"/>
                </w:tcPr>
                <w:p w:rsidR="00E40AB2" w:rsidRPr="00B9133C" w:rsidRDefault="00E40AB2" w:rsidP="00E40AB2">
                  <w:pPr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</w:pPr>
                  <w:r w:rsidRPr="00B9133C"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  <w:t>Date</w:t>
                  </w:r>
                </w:p>
              </w:tc>
              <w:tc>
                <w:tcPr>
                  <w:tcW w:w="2758" w:type="dxa"/>
                  <w:shd w:val="clear" w:color="auto" w:fill="5F497A" w:themeFill="accent4" w:themeFillShade="BF"/>
                </w:tcPr>
                <w:p w:rsidR="00E40AB2" w:rsidRPr="00B9133C" w:rsidRDefault="00E40AB2" w:rsidP="00E40AB2">
                  <w:pPr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</w:pPr>
                  <w:r w:rsidRPr="00B9133C"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  <w:t>Transaction</w:t>
                  </w:r>
                </w:p>
              </w:tc>
              <w:tc>
                <w:tcPr>
                  <w:tcW w:w="2758" w:type="dxa"/>
                  <w:shd w:val="clear" w:color="auto" w:fill="5F497A" w:themeFill="accent4" w:themeFillShade="BF"/>
                </w:tcPr>
                <w:p w:rsidR="00E40AB2" w:rsidRPr="00B9133C" w:rsidRDefault="00E40AB2" w:rsidP="00E40AB2">
                  <w:pPr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</w:pPr>
                  <w:r w:rsidRPr="00B9133C">
                    <w:rPr>
                      <w:rFonts w:ascii="Times New Roman" w:hAnsi="Times New Roman"/>
                      <w:color w:val="FFFFFF" w:themeColor="background1"/>
                      <w:sz w:val="24"/>
                      <w:szCs w:val="24"/>
                    </w:rPr>
                    <w:t>Balance</w:t>
                  </w:r>
                </w:p>
              </w:tc>
            </w:tr>
            <w:tr w:rsidR="00E40AB2" w:rsidTr="00367753">
              <w:tc>
                <w:tcPr>
                  <w:tcW w:w="2758" w:type="dxa"/>
                </w:tcPr>
                <w:p w:rsidR="00E40AB2" w:rsidRDefault="007A6773" w:rsidP="00E40AB2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1 / 7</w:t>
                  </w:r>
                  <w:r w:rsidR="00E40AB2">
                    <w:rPr>
                      <w:rFonts w:ascii="Times New Roman" w:hAnsi="Times New Roman"/>
                      <w:sz w:val="24"/>
                      <w:szCs w:val="24"/>
                    </w:rPr>
                    <w:t xml:space="preserve"> / </w:t>
                  </w:r>
                  <w:r w:rsidR="00735014">
                    <w:rPr>
                      <w:rFonts w:ascii="Times New Roman" w:hAnsi="Times New Roman"/>
                      <w:sz w:val="24"/>
                      <w:szCs w:val="24"/>
                    </w:rPr>
                    <w:t>2016</w:t>
                  </w:r>
                </w:p>
              </w:tc>
              <w:tc>
                <w:tcPr>
                  <w:tcW w:w="2758" w:type="dxa"/>
                </w:tcPr>
                <w:p w:rsidR="00E40AB2" w:rsidRDefault="00E40AB2" w:rsidP="00E40AB2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Opening balance</w:t>
                  </w:r>
                </w:p>
              </w:tc>
              <w:tc>
                <w:tcPr>
                  <w:tcW w:w="2758" w:type="dxa"/>
                </w:tcPr>
                <w:p w:rsidR="00E40AB2" w:rsidRDefault="00E40AB2" w:rsidP="00E40AB2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E40AB2" w:rsidTr="00367753">
              <w:tc>
                <w:tcPr>
                  <w:tcW w:w="2758" w:type="dxa"/>
                </w:tcPr>
                <w:p w:rsidR="00E40AB2" w:rsidRDefault="007A6773" w:rsidP="00E40AB2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 / 7</w:t>
                  </w:r>
                  <w:r w:rsidR="00E40AB2">
                    <w:rPr>
                      <w:rFonts w:ascii="Times New Roman" w:hAnsi="Times New Roman"/>
                      <w:sz w:val="24"/>
                      <w:szCs w:val="24"/>
                    </w:rPr>
                    <w:t xml:space="preserve"> / </w:t>
                  </w:r>
                  <w:r w:rsidR="00735014">
                    <w:rPr>
                      <w:rFonts w:ascii="Times New Roman" w:hAnsi="Times New Roman"/>
                      <w:sz w:val="24"/>
                      <w:szCs w:val="24"/>
                    </w:rPr>
                    <w:t>2016</w:t>
                  </w:r>
                </w:p>
              </w:tc>
              <w:tc>
                <w:tcPr>
                  <w:tcW w:w="2758" w:type="dxa"/>
                </w:tcPr>
                <w:p w:rsidR="00E40AB2" w:rsidRDefault="00576FE3" w:rsidP="00E40AB2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Deposit of $12</w:t>
                  </w:r>
                  <w:r w:rsidR="00E40AB2">
                    <w:rPr>
                      <w:rFonts w:ascii="Times New Roman" w:hAnsi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2758" w:type="dxa"/>
                </w:tcPr>
                <w:p w:rsidR="00E40AB2" w:rsidRPr="0038642C" w:rsidRDefault="00E40AB2" w:rsidP="00E40AB2">
                  <w:pPr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 w:rsidRPr="0038642C">
                    <w:rPr>
                      <w:rFonts w:ascii="Times New Roman" w:hAnsi="Times New Roman"/>
                      <w:color w:val="FF0000"/>
                      <w:position w:val="-4"/>
                      <w:sz w:val="24"/>
                      <w:szCs w:val="24"/>
                    </w:rPr>
                    <w:object w:dxaOrig="378" w:dyaOrig="224" w14:anchorId="7CFA4487">
                      <v:shape id="_x0000_i1192" type="#_x0000_t75" style="width:18.75pt;height:10.5pt" o:ole="">
                        <v:imagedata r:id="rId57" o:title=""/>
                      </v:shape>
                      <o:OLEObject Type="Embed" ProgID="FXEquation.Equation" ShapeID="_x0000_i1192" DrawAspect="Content" ObjectID="_1514612319" r:id="rId58"/>
                    </w:object>
                  </w:r>
                  <w:r w:rsidRPr="0038642C"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7A6773" w:rsidTr="00367753">
              <w:tc>
                <w:tcPr>
                  <w:tcW w:w="2758" w:type="dxa"/>
                </w:tcPr>
                <w:p w:rsidR="007A6773" w:rsidRDefault="007A6773" w:rsidP="00E40AB2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5 / 7 / </w:t>
                  </w:r>
                  <w:r w:rsidR="00735014">
                    <w:rPr>
                      <w:rFonts w:ascii="Times New Roman" w:hAnsi="Times New Roman"/>
                      <w:sz w:val="24"/>
                      <w:szCs w:val="24"/>
                    </w:rPr>
                    <w:t>2016</w:t>
                  </w:r>
                </w:p>
              </w:tc>
              <w:tc>
                <w:tcPr>
                  <w:tcW w:w="2758" w:type="dxa"/>
                </w:tcPr>
                <w:p w:rsidR="007A6773" w:rsidRDefault="007A6773" w:rsidP="00E40AB2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758" w:type="dxa"/>
                </w:tcPr>
                <w:p w:rsidR="007A6773" w:rsidRPr="007A6773" w:rsidRDefault="007A6773" w:rsidP="00E40AB2">
                  <w:pPr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r w:rsidRPr="007A6773">
                    <w:rPr>
                      <w:rFonts w:ascii="Times New Roman" w:hAnsi="Times New Roman"/>
                      <w:color w:val="FF0000"/>
                      <w:position w:val="-4"/>
                      <w:sz w:val="24"/>
                      <w:szCs w:val="24"/>
                    </w:rPr>
                    <w:object w:dxaOrig="738" w:dyaOrig="224">
                      <v:shape id="_x0000_i1193" type="#_x0000_t75" style="width:36.75pt;height:11.25pt" o:ole="">
                        <v:imagedata r:id="rId59" o:title=""/>
                      </v:shape>
                      <o:OLEObject Type="Embed" ProgID="FXEquation.Equation" ShapeID="_x0000_i1193" DrawAspect="Content" ObjectID="_1514612320" r:id="rId60"/>
                    </w:object>
                  </w:r>
                  <w:r w:rsidRPr="007A6773">
                    <w:rPr>
                      <w:rFonts w:ascii="Times New Roman" w:hAnsi="Times New Roman"/>
                      <w:position w:val="-4"/>
                      <w:sz w:val="24"/>
                      <w:szCs w:val="24"/>
                    </w:rPr>
                    <w:t xml:space="preserve"> </w:t>
                  </w:r>
                </w:p>
              </w:tc>
            </w:tr>
          </w:tbl>
          <w:p w:rsidR="00E40AB2" w:rsidRPr="00F97437" w:rsidRDefault="00E40AB2" w:rsidP="00BF4D0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A677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7A6773" w:rsidRPr="001B3341" w:rsidRDefault="007A6773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F4D08" w:rsidRDefault="00BF4D08" w:rsidP="00BF4D0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was the opening balance?</w:t>
            </w:r>
          </w:p>
          <w:p w:rsidR="00BF4D08" w:rsidRDefault="00BF4D08" w:rsidP="00BF4D0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775CCD9C" wp14:editId="3E48C319">
                      <wp:simplePos x="0" y="0"/>
                      <wp:positionH relativeFrom="column">
                        <wp:posOffset>4401960</wp:posOffset>
                      </wp:positionH>
                      <wp:positionV relativeFrom="paragraph">
                        <wp:posOffset>63761</wp:posOffset>
                      </wp:positionV>
                      <wp:extent cx="854805" cy="373380"/>
                      <wp:effectExtent l="0" t="0" r="21590" b="2667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480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EC9D0D" id="Rectangle 21" o:spid="_x0000_s1026" style="position:absolute;margin-left:346.6pt;margin-top:5pt;width:67.3pt;height:29.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32"/>
                <w:szCs w:val="32"/>
              </w:rPr>
              <w:t xml:space="preserve">                                                                  </w:t>
            </w:r>
          </w:p>
          <w:p w:rsidR="007A6773" w:rsidRDefault="007A6773" w:rsidP="00E40AB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A6773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7A6773" w:rsidRPr="001B3341" w:rsidRDefault="007A6773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A6773" w:rsidRDefault="00BF4D08" w:rsidP="00E40AB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6E29F0E5" wp14:editId="5A0B6884">
                      <wp:simplePos x="0" y="0"/>
                      <wp:positionH relativeFrom="column">
                        <wp:posOffset>3103425</wp:posOffset>
                      </wp:positionH>
                      <wp:positionV relativeFrom="paragraph">
                        <wp:posOffset>134073</wp:posOffset>
                      </wp:positionV>
                      <wp:extent cx="2429370" cy="373380"/>
                      <wp:effectExtent l="0" t="0" r="28575" b="26670"/>
                      <wp:wrapNone/>
                      <wp:docPr id="350" name="Rectangle 3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2937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38AB53" id="Rectangle 350" o:spid="_x0000_s1026" style="position:absolute;margin-left:244.35pt;margin-top:10.55pt;width:191.3pt;height:29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What transaction did she make on 5 / 7 / </w:t>
            </w:r>
            <w:r w:rsidR="00735014">
              <w:rPr>
                <w:rFonts w:ascii="Times New Roman" w:hAnsi="Times New Roman"/>
                <w:sz w:val="24"/>
                <w:szCs w:val="24"/>
              </w:rPr>
              <w:t>2016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  <w:r>
              <w:rPr>
                <w:noProof/>
                <w:lang w:eastAsia="en-AU"/>
              </w:rPr>
              <w:t xml:space="preserve"> </w:t>
            </w: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Pr="00F2109D" w:rsidRDefault="00E40AB2" w:rsidP="00E40AB2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1ED1DEFC" wp14:editId="746430CD">
                      <wp:simplePos x="0" y="0"/>
                      <wp:positionH relativeFrom="column">
                        <wp:posOffset>4542177</wp:posOffset>
                      </wp:positionH>
                      <wp:positionV relativeFrom="paragraph">
                        <wp:posOffset>106045</wp:posOffset>
                      </wp:positionV>
                      <wp:extent cx="754380" cy="373380"/>
                      <wp:effectExtent l="0" t="0" r="26670" b="2667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465910" id="Rectangle 22" o:spid="_x0000_s1026" style="position:absolute;margin-left:357.65pt;margin-top:8.35pt;width:59.4pt;height:29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  <w:r w:rsidR="00F2109D" w:rsidRPr="00F2109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948" w:dyaOrig="194" w14:anchorId="30CC78E4">
                <v:shape id="_x0000_i1053" type="#_x0000_t75" style="width:53.25pt;height:10.5pt" o:ole="">
                  <v:imagedata r:id="rId61" o:title=""/>
                </v:shape>
                <o:OLEObject Type="Embed" ProgID="FXEquation.Equation" ShapeID="_x0000_i1053" DrawAspect="Content" ObjectID="_1514612321" r:id="rId62"/>
              </w:object>
            </w: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Pr="00F2109D" w:rsidRDefault="00E40AB2" w:rsidP="00E40AB2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2109D" w:rsidRPr="00F2109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102" w:dyaOrig="194" w14:anchorId="4CA24EAE">
                <v:shape id="_x0000_i1054" type="#_x0000_t75" style="width:63pt;height:10.5pt" o:ole="">
                  <v:imagedata r:id="rId63" o:title=""/>
                </v:shape>
                <o:OLEObject Type="Embed" ProgID="FXEquation.Equation" ShapeID="_x0000_i1054" DrawAspect="Content" ObjectID="_1514612322" r:id="rId64"/>
              </w:object>
            </w:r>
            <w:r w:rsidRPr="00F2109D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E40AB2" w:rsidRPr="00121988" w:rsidRDefault="00F2109D" w:rsidP="00F2109D">
            <w:pPr>
              <w:spacing w:before="120"/>
              <w:ind w:right="176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588099C6" wp14:editId="589820B0">
                      <wp:simplePos x="0" y="0"/>
                      <wp:positionH relativeFrom="column">
                        <wp:posOffset>251460</wp:posOffset>
                      </wp:positionH>
                      <wp:positionV relativeFrom="paragraph">
                        <wp:posOffset>36401</wp:posOffset>
                      </wp:positionV>
                      <wp:extent cx="4415790" cy="114300"/>
                      <wp:effectExtent l="0" t="0" r="22860" b="19050"/>
                      <wp:wrapNone/>
                      <wp:docPr id="351" name="Group 3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35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9E1AE2" id="Group 351" o:spid="_x0000_s1026" style="position:absolute;margin-left:19.8pt;margin-top:2.85pt;width:347.7pt;height:9pt;z-index:251670528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40AB2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E40AB2" w:rsidRPr="006F279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04" w:dyaOrig="273" w14:anchorId="09B1588F">
                <v:shape id="_x0000_i1055" type="#_x0000_t75" style="width:15pt;height:12.75pt" o:ole="">
                  <v:imagedata r:id="rId65" o:title=""/>
                </v:shape>
                <o:OLEObject Type="Embed" ProgID="FXEquation.Equation" ShapeID="_x0000_i1055" DrawAspect="Content" ObjectID="_1514612323" r:id="rId66"/>
              </w:object>
            </w:r>
            <w:r w:rsidR="00E40AB2" w:rsidRPr="006F279A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E40AB2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Pr="00F2109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62" w:dyaOrig="194">
                <v:shape id="_x0000_i1056" type="#_x0000_t75" style="width:12.75pt;height:9.75pt" o:ole="">
                  <v:imagedata r:id="rId67" o:title=""/>
                </v:shape>
                <o:OLEObject Type="Embed" ProgID="FXEquation.Equation" ShapeID="_x0000_i1056" DrawAspect="Content" ObjectID="_1514612324" r:id="rId68"/>
              </w:object>
            </w:r>
            <w:r w:rsidR="00E40AB2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</w:t>
            </w:r>
            <w:r w:rsidR="00E40AB2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</w:t>
            </w:r>
            <w:r w:rsidRPr="00F2109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38" w:dyaOrig="194">
                <v:shape id="_x0000_i1057" type="#_x0000_t75" style="width:6.75pt;height:9.75pt" o:ole="">
                  <v:imagedata r:id="rId69" o:title=""/>
                </v:shape>
                <o:OLEObject Type="Embed" ProgID="FXEquation.Equation" ShapeID="_x0000_i1057" DrawAspect="Content" ObjectID="_1514612325" r:id="rId70"/>
              </w:object>
            </w:r>
            <w:r w:rsidR="00E40AB2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E40AB2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</w:t>
            </w:r>
            <w:r w:rsidRPr="00F2109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38" w:dyaOrig="194">
                <v:shape id="_x0000_i1058" type="#_x0000_t75" style="width:6.75pt;height:9.75pt" o:ole="">
                  <v:imagedata r:id="rId71" o:title=""/>
                </v:shape>
                <o:OLEObject Type="Embed" ProgID="FXEquation.Equation" ShapeID="_x0000_i1058" DrawAspect="Content" ObjectID="_1514612326" r:id="rId72"/>
              </w:object>
            </w:r>
            <w:r w:rsidR="00E40AB2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Pr="00CA3E0B" w:rsidRDefault="00E40AB2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6D78F1FD" wp14:editId="53E857CB">
                      <wp:simplePos x="0" y="0"/>
                      <wp:positionH relativeFrom="column">
                        <wp:posOffset>4606008</wp:posOffset>
                      </wp:positionH>
                      <wp:positionV relativeFrom="paragraph">
                        <wp:posOffset>198832</wp:posOffset>
                      </wp:positionV>
                      <wp:extent cx="754380" cy="373380"/>
                      <wp:effectExtent l="0" t="0" r="26670" b="26670"/>
                      <wp:wrapNone/>
                      <wp:docPr id="54" name="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212619" id="Rectangle 54" o:spid="_x0000_s1026" style="position:absolute;margin-left:362.7pt;margin-top:15.65pt;width:59.4pt;height:29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  <w:r w:rsidR="00CA3E0B" w:rsidRPr="00CA3E0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598" w:dyaOrig="238" w14:anchorId="49C38794">
                <v:shape id="_x0000_i1059" type="#_x0000_t75" style="width:89.25pt;height:12.75pt" o:ole="">
                  <v:imagedata r:id="rId73" o:title=""/>
                </v:shape>
                <o:OLEObject Type="Embed" ProgID="FXEquation.Equation" ShapeID="_x0000_i1059" DrawAspect="Content" ObjectID="_1514612327" r:id="rId74"/>
              </w:object>
            </w:r>
            <w:r w:rsidRPr="00CA3E0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E40AB2" w:rsidRPr="00121988" w:rsidRDefault="00E40AB2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E40AB2" w:rsidRPr="00121988" w:rsidRDefault="00E40AB2" w:rsidP="00E40AB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Pr="008240EA" w:rsidRDefault="00E40AB2" w:rsidP="00E40AB2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5373840" wp14:editId="3275ADAB">
                      <wp:simplePos x="0" y="0"/>
                      <wp:positionH relativeFrom="column">
                        <wp:posOffset>4609900</wp:posOffset>
                      </wp:positionH>
                      <wp:positionV relativeFrom="paragraph">
                        <wp:posOffset>79552</wp:posOffset>
                      </wp:positionV>
                      <wp:extent cx="754380" cy="373380"/>
                      <wp:effectExtent l="0" t="0" r="26670" b="26670"/>
                      <wp:wrapNone/>
                      <wp:docPr id="55" name="Rectangle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2D17A7" id="Rectangle 55" o:spid="_x0000_s1026" style="position:absolute;margin-left:363pt;margin-top:6.25pt;width:59.4pt;height:2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  <w:r w:rsidR="008240EA" w:rsidRPr="008240EA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22" w:dyaOrig="194" w14:anchorId="20CBABBC">
                <v:shape id="_x0000_i1060" type="#_x0000_t75" style="width:69pt;height:11.25pt" o:ole="">
                  <v:imagedata r:id="rId75" o:title=""/>
                </v:shape>
                <o:OLEObject Type="Embed" ProgID="FXEquation.Equation" ShapeID="_x0000_i1060" DrawAspect="Content" ObjectID="_1514612328" r:id="rId76"/>
              </w:object>
            </w:r>
            <w:r w:rsidRPr="008240EA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E40AB2" w:rsidRDefault="00E40AB2" w:rsidP="00E40AB2">
            <w:pPr>
              <w:rPr>
                <w:rFonts w:ascii="Times New Roman" w:hAnsi="Times New Roman"/>
                <w:noProof/>
                <w:lang w:eastAsia="en-AU"/>
              </w:rPr>
            </w:pP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Pr="00CA3E0B" w:rsidRDefault="00CA3E0B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3E0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354" w:dyaOrig="238" w14:anchorId="5B00FD52">
                <v:shape id="_x0000_i1061" type="#_x0000_t75" style="width:75pt;height:12.75pt" o:ole="">
                  <v:imagedata r:id="rId77" o:title=""/>
                </v:shape>
                <o:OLEObject Type="Embed" ProgID="FXEquation.Equation" ShapeID="_x0000_i1061" DrawAspect="Content" ObjectID="_1514612329" r:id="rId78"/>
              </w:object>
            </w:r>
            <w:r w:rsidR="00E40AB2" w:rsidRPr="00CA3E0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E40AB2" w:rsidRPr="006F279A" w:rsidRDefault="00E40AB2" w:rsidP="00E40AB2">
            <w:pPr>
              <w:tabs>
                <w:tab w:val="left" w:pos="8561"/>
              </w:tabs>
              <w:spacing w:before="120"/>
              <w:ind w:right="176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ab/>
            </w:r>
          </w:p>
          <w:p w:rsidR="00E40AB2" w:rsidRPr="00B9133C" w:rsidRDefault="00F2109D" w:rsidP="008240EA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583B42E8" wp14:editId="74829053">
                      <wp:simplePos x="0" y="0"/>
                      <wp:positionH relativeFrom="column">
                        <wp:posOffset>301831</wp:posOffset>
                      </wp:positionH>
                      <wp:positionV relativeFrom="paragraph">
                        <wp:posOffset>43180</wp:posOffset>
                      </wp:positionV>
                      <wp:extent cx="4415790" cy="114300"/>
                      <wp:effectExtent l="0" t="0" r="22860" b="19050"/>
                      <wp:wrapNone/>
                      <wp:docPr id="356" name="Group 3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35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6C6D10" id="Group 356" o:spid="_x0000_s1026" style="position:absolute;margin-left:23.75pt;margin-top:3.4pt;width:347.7pt;height:9pt;z-index:251671552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" strokeweight="1pt"/>
                    </v:group>
                  </w:pict>
                </mc:Fallback>
              </mc:AlternateContent>
            </w:r>
            <w:r w:rsidR="008240EA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</w:t>
            </w:r>
            <w:r w:rsidR="008240EA">
              <w:rPr>
                <w:rFonts w:ascii="Times New Roman" w:hAnsi="Times New Roman"/>
                <w:sz w:val="24"/>
                <w:szCs w:val="24"/>
              </w:rPr>
              <w:t xml:space="preserve">–24                               –6                                  6                                  24  </w:t>
            </w: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Pr="00CA3E0B" w:rsidRDefault="00CA3E0B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3E0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204" w:dyaOrig="238" w14:anchorId="3EC71655">
                <v:shape id="_x0000_i1062" type="#_x0000_t75" style="width:65.25pt;height:12.75pt" o:ole="">
                  <v:imagedata r:id="rId79" o:title=""/>
                </v:shape>
                <o:OLEObject Type="Embed" ProgID="FXEquation.Equation" ShapeID="_x0000_i1062" DrawAspect="Content" ObjectID="_1514612330" r:id="rId80"/>
              </w:object>
            </w:r>
            <w:r w:rsidR="00E40AB2" w:rsidRPr="00CA3E0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E40AB2" w:rsidRPr="006F279A" w:rsidRDefault="00E40AB2" w:rsidP="00E40AB2">
            <w:pPr>
              <w:tabs>
                <w:tab w:val="left" w:pos="8561"/>
              </w:tabs>
              <w:spacing w:before="120"/>
              <w:ind w:right="176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position w:val="-6"/>
                <w:sz w:val="24"/>
                <w:szCs w:val="24"/>
              </w:rPr>
              <w:tab/>
            </w:r>
          </w:p>
          <w:p w:rsidR="00E40AB2" w:rsidRPr="00121988" w:rsidRDefault="008240EA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6704" behindDoc="0" locked="0" layoutInCell="1" allowOverlap="1" wp14:anchorId="79401122" wp14:editId="29DE416F">
                      <wp:simplePos x="0" y="0"/>
                      <wp:positionH relativeFrom="column">
                        <wp:posOffset>299720</wp:posOffset>
                      </wp:positionH>
                      <wp:positionV relativeFrom="paragraph">
                        <wp:posOffset>37036</wp:posOffset>
                      </wp:positionV>
                      <wp:extent cx="4415790" cy="114300"/>
                      <wp:effectExtent l="0" t="0" r="22860" b="19050"/>
                      <wp:wrapNone/>
                      <wp:docPr id="361" name="Group 3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36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A8B783" id="Group 361" o:spid="_x0000_s1026" style="position:absolute;margin-left:23.6pt;margin-top:2.9pt;width:347.7pt;height:9pt;z-index:251656704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–13                     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–1                                 1                                   13</w:t>
            </w: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Pr="00CA3E0B" w:rsidRDefault="00E40AB2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7C04C16" wp14:editId="47339B18">
                      <wp:simplePos x="0" y="0"/>
                      <wp:positionH relativeFrom="column">
                        <wp:posOffset>4607840</wp:posOffset>
                      </wp:positionH>
                      <wp:positionV relativeFrom="paragraph">
                        <wp:posOffset>55201</wp:posOffset>
                      </wp:positionV>
                      <wp:extent cx="754380" cy="373380"/>
                      <wp:effectExtent l="0" t="0" r="26670" b="26670"/>
                      <wp:wrapNone/>
                      <wp:docPr id="66" name="Rectangl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DC02C7" id="Rectangle 66" o:spid="_x0000_s1026" style="position:absolute;margin-left:362.8pt;margin-top:4.35pt;width:59.4pt;height:29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" filled="f" strokecolor="black [3213]" strokeweight="1.5pt"/>
                  </w:pict>
                </mc:Fallback>
              </mc:AlternateContent>
            </w:r>
            <w:r w:rsidR="00CA3E0B" w:rsidRPr="00CA3E0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328" w:dyaOrig="238" w14:anchorId="3EEC4607">
                <v:shape id="_x0000_i1063" type="#_x0000_t75" style="width:70.5pt;height:12.75pt" o:ole="">
                  <v:imagedata r:id="rId81" o:title=""/>
                </v:shape>
                <o:OLEObject Type="Embed" ProgID="FXEquation.Equation" ShapeID="_x0000_i1063" DrawAspect="Content" ObjectID="_1514612331" r:id="rId82"/>
              </w:object>
            </w:r>
            <w:r w:rsidRPr="00CA3E0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E40AB2" w:rsidRPr="00121988" w:rsidRDefault="00E40AB2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</w:p>
          <w:p w:rsidR="00E40AB2" w:rsidRPr="00121988" w:rsidRDefault="00E40AB2" w:rsidP="00E40AB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Pr="00CA3E0B" w:rsidRDefault="00E40AB2" w:rsidP="00E40AB2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1D1BCEA" wp14:editId="064924A5">
                      <wp:simplePos x="0" y="0"/>
                      <wp:positionH relativeFrom="column">
                        <wp:posOffset>4607849</wp:posOffset>
                      </wp:positionH>
                      <wp:positionV relativeFrom="paragraph">
                        <wp:posOffset>102959</wp:posOffset>
                      </wp:positionV>
                      <wp:extent cx="754380" cy="373380"/>
                      <wp:effectExtent l="0" t="0" r="26670" b="26670"/>
                      <wp:wrapNone/>
                      <wp:docPr id="67" name="Rectangle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6D8D5B" id="Rectangle 67" o:spid="_x0000_s1026" style="position:absolute;margin-left:362.8pt;margin-top:8.1pt;width:59.4pt;height:2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  <w:r w:rsidRPr="00CA3E0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066" w:dyaOrig="194" w14:anchorId="734BE589">
                <v:shape id="_x0000_i1064" type="#_x0000_t75" style="width:57pt;height:10.5pt" o:ole="">
                  <v:imagedata r:id="rId83" o:title=""/>
                </v:shape>
                <o:OLEObject Type="Embed" ProgID="FXEquation.Equation" ShapeID="_x0000_i1064" DrawAspect="Content" ObjectID="_1514612332" r:id="rId84"/>
              </w:object>
            </w:r>
            <w:r w:rsidRPr="00CA3E0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E40AB2" w:rsidRPr="00DD4459" w:rsidRDefault="00E40AB2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109D" w:rsidRPr="00CA3E0B" w:rsidRDefault="00CA3E0B" w:rsidP="00F2109D">
            <w:pP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</w:pPr>
            <w:r w:rsidRPr="00CA3E0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867" w:dyaOrig="238" w14:anchorId="59FB5B10">
                <v:shape id="_x0000_i1065" type="#_x0000_t75" style="width:99.75pt;height:12.75pt" o:ole="">
                  <v:imagedata r:id="rId85" o:title=""/>
                </v:shape>
                <o:OLEObject Type="Embed" ProgID="FXEquation.Equation" ShapeID="_x0000_i1065" DrawAspect="Content" ObjectID="_1514612333" r:id="rId86"/>
              </w:object>
            </w:r>
          </w:p>
          <w:p w:rsidR="00E40AB2" w:rsidRPr="006F279A" w:rsidRDefault="00E40AB2" w:rsidP="00F2109D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position w:val="-6"/>
                <w:sz w:val="24"/>
                <w:szCs w:val="24"/>
              </w:rPr>
              <w:tab/>
            </w:r>
          </w:p>
          <w:p w:rsidR="00E40AB2" w:rsidRPr="00121988" w:rsidRDefault="00DD4459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9776" behindDoc="0" locked="0" layoutInCell="1" allowOverlap="1" wp14:anchorId="69D2C248" wp14:editId="557428B6">
                      <wp:simplePos x="0" y="0"/>
                      <wp:positionH relativeFrom="column">
                        <wp:posOffset>235325</wp:posOffset>
                      </wp:positionH>
                      <wp:positionV relativeFrom="paragraph">
                        <wp:posOffset>9433</wp:posOffset>
                      </wp:positionV>
                      <wp:extent cx="4415790" cy="114300"/>
                      <wp:effectExtent l="0" t="0" r="22860" b="19050"/>
                      <wp:wrapNone/>
                      <wp:docPr id="366" name="Group 3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36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643F1C" id="Group 366" o:spid="_x0000_s1026" style="position:absolute;margin-left:18.55pt;margin-top:.75pt;width:347.7pt;height:9pt;z-index:251659776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–2                       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>2                                  4                                   8</w:t>
            </w: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Pr="00CA3E0B" w:rsidRDefault="00E40AB2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A3E0B" w:rsidRPr="00CA3E0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782" w:dyaOrig="238" w14:anchorId="2AF70BF9">
                <v:shape id="_x0000_i1066" type="#_x0000_t75" style="width:149.25pt;height:12.75pt" o:ole="">
                  <v:imagedata r:id="rId87" o:title=""/>
                </v:shape>
                <o:OLEObject Type="Embed" ProgID="FXEquation.Equation" ShapeID="_x0000_i1066" DrawAspect="Content" ObjectID="_1514612334" r:id="rId88"/>
              </w:object>
            </w:r>
            <w:r w:rsidRPr="00CA3E0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E40AB2" w:rsidRPr="00121988" w:rsidRDefault="00DD4459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–18                              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8992" behindDoc="0" locked="0" layoutInCell="1" allowOverlap="1" wp14:anchorId="39BA17E4" wp14:editId="33335EB2">
                      <wp:simplePos x="0" y="0"/>
                      <wp:positionH relativeFrom="column">
                        <wp:posOffset>194409</wp:posOffset>
                      </wp:positionH>
                      <wp:positionV relativeFrom="paragraph">
                        <wp:posOffset>56871</wp:posOffset>
                      </wp:positionV>
                      <wp:extent cx="4415790" cy="114300"/>
                      <wp:effectExtent l="0" t="0" r="22860" b="19050"/>
                      <wp:wrapNone/>
                      <wp:docPr id="29" name="Group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3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B94E7A" id="Group 29" o:spid="_x0000_s1026" style="position:absolute;margin-left:15.3pt;margin-top:4.5pt;width:347.7pt;height:9pt;z-index:251668992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–2                               2                                    18 </w:t>
            </w: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Default="002B6E80" w:rsidP="00E40AB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 North America, Death Valley</w:t>
            </w:r>
            <w:r w:rsidR="00E40AB2">
              <w:rPr>
                <w:rFonts w:ascii="Times New Roman" w:hAnsi="Times New Roman"/>
                <w:sz w:val="24"/>
                <w:szCs w:val="24"/>
              </w:rPr>
              <w:t xml:space="preserve"> has an elevation of </w:t>
            </w:r>
            <w:r w:rsidRPr="002B6E8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041" w:dyaOrig="194" w14:anchorId="5C9AC69C">
                <v:shape id="_x0000_i1067" type="#_x0000_t75" style="width:53.25pt;height:9pt" o:ole="">
                  <v:imagedata r:id="rId89" o:title=""/>
                </v:shape>
                <o:OLEObject Type="Embed" ProgID="FXEquation.Equation" ShapeID="_x0000_i1067" DrawAspect="Content" ObjectID="_1514612335" r:id="rId9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relative to sea level, and McKinley </w:t>
            </w:r>
            <w:r w:rsidR="00E40AB2">
              <w:rPr>
                <w:rFonts w:ascii="Times New Roman" w:hAnsi="Times New Roman"/>
                <w:sz w:val="24"/>
                <w:szCs w:val="24"/>
              </w:rPr>
              <w:t xml:space="preserve">has an elevation of  </w:t>
            </w:r>
            <w:r w:rsidRPr="002B6E80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414" w:dyaOrig="194" w14:anchorId="38C23D57">
                <v:shape id="_x0000_i1068" type="#_x0000_t75" style="width:71.25pt;height:9pt" o:ole="">
                  <v:imagedata r:id="rId91" o:title=""/>
                </v:shape>
                <o:OLEObject Type="Embed" ProgID="FXEquation.Equation" ShapeID="_x0000_i1068" DrawAspect="Content" ObjectID="_1514612336" r:id="rId92"/>
              </w:object>
            </w:r>
            <w:r w:rsidR="00E40AB2">
              <w:rPr>
                <w:rFonts w:ascii="Times New Roman" w:hAnsi="Times New Roman"/>
                <w:sz w:val="24"/>
                <w:szCs w:val="24"/>
              </w:rPr>
              <w:t xml:space="preserve"> relative to sea level. What is the difference in their elevations?</w:t>
            </w:r>
            <w:r w:rsidR="00E40AB2">
              <w:rPr>
                <w:noProof/>
                <w:lang w:eastAsia="en-AU"/>
              </w:rPr>
              <w:t xml:space="preserve"> </w:t>
            </w:r>
          </w:p>
          <w:p w:rsidR="00E40AB2" w:rsidRDefault="00E40AB2" w:rsidP="00E40AB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AD795A3" wp14:editId="5B944DE7">
                      <wp:simplePos x="0" y="0"/>
                      <wp:positionH relativeFrom="column">
                        <wp:posOffset>3556286</wp:posOffset>
                      </wp:positionH>
                      <wp:positionV relativeFrom="paragraph">
                        <wp:posOffset>48917</wp:posOffset>
                      </wp:positionV>
                      <wp:extent cx="1457358" cy="373380"/>
                      <wp:effectExtent l="0" t="0" r="28575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7358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63B27F" id="Rectangle 74" o:spid="_x0000_s1026" style="position:absolute;margin-left:280pt;margin-top:3.85pt;width:114.75pt;height:29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" filled="f" strokecolor="black [3213]" strokeweight="1.5pt"/>
                  </w:pict>
                </mc:Fallback>
              </mc:AlternateContent>
            </w:r>
          </w:p>
          <w:p w:rsidR="00E40AB2" w:rsidRDefault="00E40AB2" w:rsidP="00E40AB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                         </w:t>
            </w:r>
          </w:p>
          <w:p w:rsidR="00E40AB2" w:rsidRDefault="00E40AB2" w:rsidP="00E40AB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Default="002B6E80" w:rsidP="00E40AB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When playing </w:t>
            </w:r>
            <w:r w:rsidRPr="002B6E80">
              <w:rPr>
                <w:rFonts w:ascii="Times New Roman" w:hAnsi="Times New Roman"/>
                <w:i/>
                <w:sz w:val="24"/>
                <w:szCs w:val="24"/>
              </w:rPr>
              <w:t>War Heroes</w:t>
            </w:r>
            <w:r w:rsidR="00E40AB2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Marcus resumes the game with a score of 20 000, then he loses 15 000 points, before gaining another 5 000 </w:t>
            </w:r>
            <w:r w:rsidR="00E40AB2">
              <w:rPr>
                <w:rFonts w:ascii="Times New Roman" w:hAnsi="Times New Roman"/>
                <w:sz w:val="24"/>
                <w:szCs w:val="24"/>
              </w:rPr>
              <w:t>po</w:t>
            </w:r>
            <w:r>
              <w:rPr>
                <w:rFonts w:ascii="Times New Roman" w:hAnsi="Times New Roman"/>
                <w:sz w:val="24"/>
                <w:szCs w:val="24"/>
              </w:rPr>
              <w:t>ints and then losing another 15 000 points, at which point he pauses the game</w:t>
            </w:r>
            <w:r w:rsidR="00E40AB2">
              <w:rPr>
                <w:rFonts w:ascii="Times New Roman" w:hAnsi="Times New Roman"/>
                <w:sz w:val="24"/>
                <w:szCs w:val="24"/>
              </w:rPr>
              <w:t>. How man</w:t>
            </w:r>
            <w:r>
              <w:rPr>
                <w:rFonts w:ascii="Times New Roman" w:hAnsi="Times New Roman"/>
                <w:sz w:val="24"/>
                <w:szCs w:val="24"/>
              </w:rPr>
              <w:t>y points does he have when he pauses</w:t>
            </w:r>
            <w:r w:rsidR="00E40AB2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E40AB2" w:rsidRDefault="00E40AB2" w:rsidP="00E40AB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37D7FE4" wp14:editId="60A03A06">
                      <wp:simplePos x="0" y="0"/>
                      <wp:positionH relativeFrom="column">
                        <wp:posOffset>3514002</wp:posOffset>
                      </wp:positionH>
                      <wp:positionV relativeFrom="paragraph">
                        <wp:posOffset>47640</wp:posOffset>
                      </wp:positionV>
                      <wp:extent cx="1531356" cy="373380"/>
                      <wp:effectExtent l="0" t="0" r="12065" b="26670"/>
                      <wp:wrapNone/>
                      <wp:docPr id="75" name="Rectangle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31356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A7A17F" id="Rectangle 75" o:spid="_x0000_s1026" style="position:absolute;margin-left:276.7pt;margin-top:3.75pt;width:120.6pt;height:2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" filled="f" strokecolor="black [3213]" strokeweight="1.5pt"/>
                  </w:pict>
                </mc:Fallback>
              </mc:AlternateContent>
            </w:r>
          </w:p>
          <w:p w:rsidR="00E40AB2" w:rsidRDefault="00E40AB2" w:rsidP="00E40AB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40AB2" w:rsidRDefault="00E40AB2" w:rsidP="00E40AB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Pr="00121988" w:rsidRDefault="00E40AB2" w:rsidP="00E40AB2">
            <w:pPr>
              <w:rPr>
                <w:rFonts w:ascii="Times New Roman" w:hAnsi="Times New Roman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sz w:val="24"/>
                <w:szCs w:val="24"/>
              </w:rPr>
              <w:t xml:space="preserve">The numbers </w:t>
            </w:r>
            <w:r w:rsidR="002F696A" w:rsidRPr="002F696A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012" w:dyaOrig="198" w14:anchorId="305A99E4">
                <v:shape id="_x0000_i1069" type="#_x0000_t75" style="width:54.75pt;height:9pt" o:ole="">
                  <v:imagedata r:id="rId93" o:title=""/>
                </v:shape>
                <o:OLEObject Type="Embed" ProgID="FXEquation.Equation" ShapeID="_x0000_i1069" DrawAspect="Content" ObjectID="_1514612337" r:id="rId94"/>
              </w:object>
            </w:r>
            <w:r w:rsidRPr="0012198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121988">
              <w:rPr>
                <w:rFonts w:ascii="Times New Roman" w:hAnsi="Times New Roman"/>
                <w:sz w:val="24"/>
                <w:szCs w:val="24"/>
              </w:rPr>
              <w:t>are marked on the number line below. What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is the third number (labelled </w:t>
            </w:r>
            <w:r w:rsidR="002F696A">
              <w:rPr>
                <w:rFonts w:ascii="Times New Roman" w:hAnsi="Times New Roman"/>
                <w:i/>
                <w:sz w:val="24"/>
                <w:szCs w:val="24"/>
              </w:rPr>
              <w:t>Q</w:t>
            </w:r>
            <w:r w:rsidRPr="00121988">
              <w:rPr>
                <w:rFonts w:ascii="Times New Roman" w:hAnsi="Times New Roman"/>
                <w:sz w:val="24"/>
                <w:szCs w:val="24"/>
              </w:rPr>
              <w:t>) which is marked on the number line?</w:t>
            </w:r>
            <w:r>
              <w:rPr>
                <w:noProof/>
                <w:lang w:eastAsia="en-AU"/>
              </w:rPr>
              <w:t xml:space="preserve"> </w:t>
            </w:r>
          </w:p>
          <w:p w:rsidR="00E40AB2" w:rsidRPr="00121988" w:rsidRDefault="0061229F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object w:dxaOrig="1440" w:dyaOrig="1440" w14:anchorId="3346709A">
                <v:shape id="_x0000_s1036" type="#_x0000_t75" style="position:absolute;margin-left:4.75pt;margin-top:10.4pt;width:440.75pt;height:21.45pt;z-index:251673600">
                  <v:imagedata r:id="rId95" o:title=""/>
                </v:shape>
                <o:OLEObject Type="Embed" ProgID="FXDraw.Graphic" ShapeID="_x0000_s1036" DrawAspect="Content" ObjectID="_1514612397" r:id="rId96"/>
              </w:object>
            </w:r>
          </w:p>
          <w:p w:rsidR="00E40AB2" w:rsidRPr="00121988" w:rsidRDefault="00E40AB2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E40AB2" w:rsidRPr="00121988" w:rsidRDefault="002F696A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2128" behindDoc="0" locked="0" layoutInCell="1" allowOverlap="1" wp14:anchorId="3CCA3182" wp14:editId="33DA18C7">
                      <wp:simplePos x="0" y="0"/>
                      <wp:positionH relativeFrom="column">
                        <wp:posOffset>4811204</wp:posOffset>
                      </wp:positionH>
                      <wp:positionV relativeFrom="paragraph">
                        <wp:posOffset>59282</wp:posOffset>
                      </wp:positionV>
                      <wp:extent cx="754380" cy="373380"/>
                      <wp:effectExtent l="0" t="0" r="26670" b="26670"/>
                      <wp:wrapNone/>
                      <wp:docPr id="76" name="Rectangle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F99909" id="Rectangle 76" o:spid="_x0000_s1026" style="position:absolute;margin-left:378.85pt;margin-top:4.65pt;width:59.4pt;height:29.4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E40AB2" w:rsidRPr="00121988" w:rsidRDefault="00E40AB2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Default="00E40AB2" w:rsidP="00E40AB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Mark the numbers</w:t>
            </w:r>
            <w:r w:rsidRPr="0012198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F696A" w:rsidRPr="002F696A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012" w:dyaOrig="198" w14:anchorId="1A5DBE26">
                <v:shape id="_x0000_i1071" type="#_x0000_t75" style="width:45.75pt;height:9pt" o:ole="">
                  <v:imagedata r:id="rId97" o:title=""/>
                </v:shape>
                <o:OLEObject Type="Embed" ProgID="FXEquation.Equation" ShapeID="_x0000_i1071" DrawAspect="Content" ObjectID="_1514612338" r:id="rId98"/>
              </w:object>
            </w:r>
            <w:r w:rsidRPr="0012198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121988">
              <w:rPr>
                <w:rFonts w:ascii="Times New Roman" w:hAnsi="Times New Roman"/>
                <w:sz w:val="24"/>
                <w:szCs w:val="24"/>
              </w:rPr>
              <w:t>on the number line below.</w:t>
            </w:r>
          </w:p>
          <w:p w:rsidR="00E40AB2" w:rsidRPr="00121988" w:rsidRDefault="00E40AB2" w:rsidP="00E40AB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40AB2" w:rsidRPr="00121988" w:rsidRDefault="0061229F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object w:dxaOrig="1440" w:dyaOrig="1440" w14:anchorId="7B2D77E6">
                <v:shape id="_x0000_s1037" type="#_x0000_t75" style="position:absolute;margin-left:4.75pt;margin-top:7.6pt;width:377.8pt;height:22.65pt;z-index:251674624">
                  <v:imagedata r:id="rId99" o:title=""/>
                </v:shape>
                <o:OLEObject Type="Embed" ProgID="FXDraw.Graphic" ShapeID="_x0000_s1037" DrawAspect="Content" ObjectID="_1514612398" r:id="rId100"/>
              </w:object>
            </w:r>
          </w:p>
          <w:p w:rsidR="00E40AB2" w:rsidRPr="00121988" w:rsidRDefault="00E40AB2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</w:p>
          <w:p w:rsidR="00E40AB2" w:rsidRPr="00121988" w:rsidRDefault="00E40AB2" w:rsidP="00E40AB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Pr="00121988" w:rsidRDefault="00E40AB2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sz w:val="24"/>
                <w:szCs w:val="24"/>
              </w:rPr>
              <w:t xml:space="preserve">What number is halfway between </w:t>
            </w:r>
            <w:r w:rsidR="00877EF8" w:rsidRPr="00877EF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012" w:dyaOrig="198" w14:anchorId="49C6707E">
                <v:shape id="_x0000_i1073" type="#_x0000_t75" style="width:51pt;height:9pt" o:ole="">
                  <v:imagedata r:id="rId101" o:title=""/>
                </v:shape>
                <o:OLEObject Type="Embed" ProgID="FXEquation.Equation" ShapeID="_x0000_i1073" DrawAspect="Content" ObjectID="_1514612339" r:id="rId10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on the number line?</w:t>
            </w:r>
            <w:r w:rsidRPr="00121988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E40AB2" w:rsidRPr="00121988" w:rsidRDefault="0061229F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w:object w:dxaOrig="1440" w:dyaOrig="1440" w14:anchorId="594867E4">
                <v:shape id="_x0000_s1038" type="#_x0000_t75" style="position:absolute;margin-left:11.25pt;margin-top:11.5pt;width:430.25pt;height:21pt;z-index:251675648">
                  <v:imagedata r:id="rId103" o:title=""/>
                </v:shape>
                <o:OLEObject Type="Embed" ProgID="FXDraw.Graphic" ShapeID="_x0000_s1038" DrawAspect="Content" ObjectID="_1514612399" r:id="rId104"/>
              </w:object>
            </w:r>
          </w:p>
          <w:p w:rsidR="00E40AB2" w:rsidRPr="00121988" w:rsidRDefault="00E40AB2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E40AB2" w:rsidRPr="00DF6D58" w:rsidRDefault="00E40AB2" w:rsidP="00E40AB2">
            <w:pPr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</w:pPr>
          </w:p>
          <w:p w:rsidR="00E40AB2" w:rsidRPr="0086117C" w:rsidRDefault="002F696A" w:rsidP="0086117C">
            <w:pPr>
              <w:tabs>
                <w:tab w:val="left" w:pos="8561"/>
              </w:tabs>
              <w:spacing w:before="120"/>
              <w:ind w:right="176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DF6D58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6224" behindDoc="0" locked="0" layoutInCell="1" allowOverlap="1" wp14:anchorId="0638D70C" wp14:editId="4D9EADA4">
                      <wp:simplePos x="0" y="0"/>
                      <wp:positionH relativeFrom="column">
                        <wp:posOffset>460581</wp:posOffset>
                      </wp:positionH>
                      <wp:positionV relativeFrom="paragraph">
                        <wp:posOffset>34925</wp:posOffset>
                      </wp:positionV>
                      <wp:extent cx="4415790" cy="114300"/>
                      <wp:effectExtent l="0" t="0" r="22860" b="19050"/>
                      <wp:wrapNone/>
                      <wp:docPr id="371" name="Group 3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37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E4FC22" id="Group 371" o:spid="_x0000_s1026" style="position:absolute;margin-left:36.25pt;margin-top:2.75pt;width:347.7pt;height:9pt;z-index:251636224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" strokeweight="1pt"/>
                    </v:group>
                  </w:pict>
                </mc:Fallback>
              </mc:AlternateContent>
            </w:r>
            <w:r w:rsidR="00E40AB2" w:rsidRP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             </w:t>
            </w:r>
            <w:r w:rsid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     </w:t>
            </w:r>
            <w:r w:rsidR="00DF6D58" w:rsidRP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–</w:t>
            </w:r>
            <w:r w:rsid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5                                    </w:t>
            </w:r>
            <w:r w:rsidR="00DF6D58" w:rsidRP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–</w:t>
            </w:r>
            <w:r w:rsid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3                              </w:t>
            </w:r>
            <w:r w:rsidR="00DF6D58" w:rsidRP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–</w:t>
            </w:r>
            <w:r w:rsid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2                              </w:t>
            </w:r>
            <w:r w:rsidR="00DF6D58" w:rsidRP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–</w:t>
            </w:r>
            <w:r w:rsid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1</w:t>
            </w:r>
            <w:r w:rsidR="00E40AB2">
              <w:rPr>
                <w:rFonts w:ascii="Times New Roman" w:hAnsi="Times New Roman"/>
                <w:position w:val="-6"/>
                <w:sz w:val="24"/>
                <w:szCs w:val="24"/>
              </w:rPr>
              <w:tab/>
            </w: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Pr="00121988" w:rsidRDefault="00E40AB2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sz w:val="24"/>
                <w:szCs w:val="24"/>
              </w:rPr>
              <w:t>Re-write the numbers</w:t>
            </w:r>
            <w:r w:rsidRPr="0012198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</w:t>
            </w:r>
            <w:r w:rsidR="002F696A" w:rsidRPr="002F696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134" w:dyaOrig="238" w14:anchorId="081222CF">
                <v:shape id="_x0000_i1075" type="#_x0000_t75" style="width:107.25pt;height:12.75pt" o:ole="">
                  <v:imagedata r:id="rId105" o:title=""/>
                </v:shape>
                <o:OLEObject Type="Embed" ProgID="FXEquation.Equation" ShapeID="_x0000_i1075" DrawAspect="Content" ObjectID="_1514612340" r:id="rId10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in as</w:t>
            </w:r>
            <w:r w:rsidRPr="00121988">
              <w:rPr>
                <w:rFonts w:ascii="Times New Roman" w:hAnsi="Times New Roman"/>
                <w:sz w:val="24"/>
                <w:szCs w:val="24"/>
              </w:rPr>
              <w:t>cending order.</w:t>
            </w:r>
            <w:r w:rsidRPr="0012198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E40AB2" w:rsidRPr="00121988" w:rsidRDefault="0061229F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35B91E6A">
                <v:rect id="_x0000_s1039" style="position:absolute;margin-left:292.95pt;margin-top:8.2pt;width:37.5pt;height:39pt;z-index:251676672" strokeweight="1pt"/>
              </w:pi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19D09E3A">
                <v:rect id="_x0000_s1040" style="position:absolute;margin-left:234.45pt;margin-top:8.2pt;width:37.5pt;height:39pt;z-index:251677696" strokeweight="1pt"/>
              </w:pi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7352E91D">
                <v:rect id="_x0000_s1041" style="position:absolute;margin-left:115.95pt;margin-top:8.2pt;width:37.5pt;height:39pt;z-index:251678720" strokeweight="1pt"/>
              </w:pict>
            </w:r>
            <w:r>
              <w:rPr>
                <w:rFonts w:ascii="Times New Roman" w:hAnsi="Times New Roman"/>
                <w:noProof/>
                <w:lang w:eastAsia="en-AU"/>
              </w:rPr>
              <w:pict w14:anchorId="4EC5F9C4">
                <v:rect id="_x0000_s1042" style="position:absolute;margin-left:58.95pt;margin-top:8.2pt;width:37.5pt;height:39pt;z-index:251679744" strokeweight="1pt"/>
              </w:pic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1C0BB457">
                <v:rect id="_x0000_s1043" style="position:absolute;margin-left:174.45pt;margin-top:8.2pt;width:37.5pt;height:39pt;z-index:251680768" strokeweight="1pt"/>
              </w:pict>
            </w:r>
          </w:p>
          <w:p w:rsidR="00E40AB2" w:rsidRPr="00121988" w:rsidRDefault="00E40AB2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</w:p>
          <w:p w:rsidR="00E40AB2" w:rsidRPr="00121988" w:rsidRDefault="00E40AB2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E40AB2" w:rsidRPr="00121988" w:rsidRDefault="00E40AB2" w:rsidP="00E40AB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2109D" w:rsidRDefault="00E40AB2" w:rsidP="00F2109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statement is correct?</w:t>
            </w:r>
            <w:r w:rsidR="00F2109D" w:rsidRPr="00121988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2F696A" w:rsidRDefault="002F696A" w:rsidP="00F2109D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9536" behindDoc="0" locked="0" layoutInCell="1" allowOverlap="1" wp14:anchorId="1E77BECC" wp14:editId="72DF49EF">
                      <wp:simplePos x="0" y="0"/>
                      <wp:positionH relativeFrom="column">
                        <wp:posOffset>468453</wp:posOffset>
                      </wp:positionH>
                      <wp:positionV relativeFrom="paragraph">
                        <wp:posOffset>63085</wp:posOffset>
                      </wp:positionV>
                      <wp:extent cx="2724150" cy="388620"/>
                      <wp:effectExtent l="0" t="0" r="19050" b="11430"/>
                      <wp:wrapNone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2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AA6638" id="Group 23" o:spid="_x0000_s1026" style="position:absolute;margin-left:36.9pt;margin-top:4.95pt;width:214.5pt;height:30.6pt;z-index:251649536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Pr="002F696A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068" w:dyaOrig="194">
                <v:shape id="_x0000_i1076" type="#_x0000_t75" style="width:53.25pt;height:9.75pt" o:ole="">
                  <v:imagedata r:id="rId107" o:title=""/>
                </v:shape>
                <o:OLEObject Type="Embed" ProgID="FXEquation.Equation" ShapeID="_x0000_i1076" DrawAspect="Content" ObjectID="_1514612341" r:id="rId108"/>
              </w:object>
            </w:r>
            <w:r w:rsidRPr="002F696A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F696A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192" w:dyaOrig="194">
                <v:shape id="_x0000_i1077" type="#_x0000_t75" style="width:59.25pt;height:9.75pt" o:ole="">
                  <v:imagedata r:id="rId109" o:title=""/>
                </v:shape>
                <o:OLEObject Type="Embed" ProgID="FXEquation.Equation" ShapeID="_x0000_i1077" DrawAspect="Content" ObjectID="_1514612342" r:id="rId110"/>
              </w:object>
            </w:r>
          </w:p>
          <w:p w:rsidR="002F696A" w:rsidRPr="002F696A" w:rsidRDefault="002F696A" w:rsidP="00F2109D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Pr="002F696A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192" w:dyaOrig="194">
                <v:shape id="_x0000_i1078" type="#_x0000_t75" style="width:59.25pt;height:9.75pt" o:ole="">
                  <v:imagedata r:id="rId111" o:title=""/>
                </v:shape>
                <o:OLEObject Type="Embed" ProgID="FXEquation.Equation" ShapeID="_x0000_i1078" DrawAspect="Content" ObjectID="_1514612343" r:id="rId112"/>
              </w:object>
            </w:r>
            <w:r w:rsidRPr="002F696A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F696A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192" w:dyaOrig="194">
                <v:shape id="_x0000_i1079" type="#_x0000_t75" style="width:59.25pt;height:9.75pt" o:ole="">
                  <v:imagedata r:id="rId113" o:title=""/>
                </v:shape>
                <o:OLEObject Type="Embed" ProgID="FXEquation.Equation" ShapeID="_x0000_i1079" DrawAspect="Content" ObjectID="_1514612344" r:id="rId114"/>
              </w:object>
            </w:r>
          </w:p>
          <w:p w:rsidR="00E40AB2" w:rsidRPr="00121988" w:rsidRDefault="00E40AB2" w:rsidP="00E40AB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Pr="00121988" w:rsidRDefault="00E40AB2" w:rsidP="00E40AB2">
            <w:pPr>
              <w:rPr>
                <w:rFonts w:ascii="Times New Roman" w:hAnsi="Times New Roman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sz w:val="24"/>
                <w:szCs w:val="24"/>
              </w:rPr>
              <w:t>Write the next two numbers in the number pattern.</w:t>
            </w:r>
          </w:p>
          <w:p w:rsidR="00E40AB2" w:rsidRPr="00161976" w:rsidRDefault="00E40AB2" w:rsidP="00E40AB2">
            <w:pPr>
              <w:rPr>
                <w:rFonts w:ascii="Times New Roman" w:hAnsi="Times New Roman"/>
                <w:position w:val="-14"/>
                <w:sz w:val="24"/>
                <w:szCs w:val="24"/>
              </w:rPr>
            </w:pPr>
            <w:r w:rsidRPr="00121988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DF6D58" w:rsidRPr="002F696A">
              <w:rPr>
                <w:rFonts w:ascii="Times New Roman" w:hAnsi="Times New Roman"/>
                <w:color w:val="FF0000"/>
                <w:position w:val="-14"/>
                <w:sz w:val="24"/>
                <w:szCs w:val="24"/>
              </w:rPr>
              <w:object w:dxaOrig="4830" w:dyaOrig="612" w14:anchorId="34F8B50F">
                <v:shape id="_x0000_i1080" type="#_x0000_t75" style="width:179.25pt;height:22.5pt" o:ole="">
                  <v:imagedata r:id="rId115" o:title=""/>
                </v:shape>
                <o:OLEObject Type="Embed" ProgID="FXEquation.Equation" ShapeID="_x0000_i1080" DrawAspect="Content" ObjectID="_1514612345" r:id="rId116"/>
              </w:object>
            </w:r>
            <w:r w:rsidR="00161976">
              <w:rPr>
                <w:rFonts w:ascii="Times New Roman" w:hAnsi="Times New Roman"/>
                <w:position w:val="-14"/>
                <w:sz w:val="24"/>
                <w:szCs w:val="24"/>
              </w:rPr>
              <w:t xml:space="preserve"> </w:t>
            </w: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Pr="00161976" w:rsidRDefault="00161976" w:rsidP="00E40AB2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16197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82" w:dyaOrig="194" w14:anchorId="24722898">
                <v:shape id="_x0000_i1081" type="#_x0000_t75" style="width:71.25pt;height:10.5pt" o:ole="">
                  <v:imagedata r:id="rId117" o:title=""/>
                </v:shape>
                <o:OLEObject Type="Embed" ProgID="FXEquation.Equation" ShapeID="_x0000_i1081" DrawAspect="Content" ObjectID="_1514612346" r:id="rId118"/>
              </w:object>
            </w:r>
            <w:r w:rsidR="00E40AB2" w:rsidRPr="00161976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  <w:p w:rsidR="00DF6D58" w:rsidRDefault="00DF6D58" w:rsidP="00F2109D">
            <w:pPr>
              <w:tabs>
                <w:tab w:val="left" w:pos="8561"/>
              </w:tabs>
              <w:spacing w:before="120"/>
              <w:ind w:right="176"/>
              <w:rPr>
                <w:rFonts w:ascii="Times New Roman" w:hAnsi="Times New Roman"/>
                <w:sz w:val="24"/>
                <w:szCs w:val="24"/>
              </w:rPr>
            </w:pPr>
          </w:p>
          <w:p w:rsidR="00E40AB2" w:rsidRDefault="00597F8E" w:rsidP="00F2109D">
            <w:pPr>
              <w:tabs>
                <w:tab w:val="left" w:pos="8561"/>
              </w:tabs>
              <w:spacing w:before="120"/>
              <w:ind w:right="17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7968" behindDoc="0" locked="0" layoutInCell="1" allowOverlap="1" wp14:anchorId="76403CF6" wp14:editId="196F91E5">
                      <wp:simplePos x="0" y="0"/>
                      <wp:positionH relativeFrom="column">
                        <wp:posOffset>501650</wp:posOffset>
                      </wp:positionH>
                      <wp:positionV relativeFrom="paragraph">
                        <wp:posOffset>33226</wp:posOffset>
                      </wp:positionV>
                      <wp:extent cx="4415790" cy="114300"/>
                      <wp:effectExtent l="0" t="0" r="22860" b="19050"/>
                      <wp:wrapNone/>
                      <wp:docPr id="376" name="Group 3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37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28C49A" id="Group 376" o:spid="_x0000_s1026" style="position:absolute;margin-left:39.5pt;margin-top:2.6pt;width:347.7pt;height:9pt;z-index:251667968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" strokeweight="1pt"/>
                    </v:group>
                  </w:pict>
                </mc:Fallback>
              </mc:AlternateContent>
            </w:r>
            <w:r w:rsidR="00DF6D58"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P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–</w:t>
            </w:r>
            <w:r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40                                    </w:t>
            </w:r>
            <w:r w:rsidRP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–</w:t>
            </w:r>
            <w:r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13                              </w:t>
            </w:r>
            <w:r w:rsidRP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–</w:t>
            </w:r>
            <w:r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13                              40</w:t>
            </w:r>
            <w:r w:rsidR="00DF6D58">
              <w:rPr>
                <w:rFonts w:ascii="Times New Roman" w:hAnsi="Times New Roman"/>
                <w:sz w:val="24"/>
                <w:szCs w:val="24"/>
              </w:rPr>
              <w:t xml:space="preserve">   </w:t>
            </w: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Pr="00161976" w:rsidRDefault="00E40AB2" w:rsidP="00E40AB2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3DEA3D4B" wp14:editId="5E3E4421">
                      <wp:simplePos x="0" y="0"/>
                      <wp:positionH relativeFrom="column">
                        <wp:posOffset>4289345</wp:posOffset>
                      </wp:positionH>
                      <wp:positionV relativeFrom="paragraph">
                        <wp:posOffset>120885</wp:posOffset>
                      </wp:positionV>
                      <wp:extent cx="754380" cy="373380"/>
                      <wp:effectExtent l="0" t="0" r="26670" b="26670"/>
                      <wp:wrapNone/>
                      <wp:docPr id="302" name="Rectangle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F5852B" id="Rectangle 302" o:spid="_x0000_s1026" style="position:absolute;margin-left:337.75pt;margin-top:9.5pt;width:59.4pt;height:29.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BMJmwIAAJE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" filled="f" strokecolor="black [3213]" strokeweight="1.5pt"/>
                  </w:pict>
                </mc:Fallback>
              </mc:AlternateContent>
            </w:r>
            <w:r w:rsidR="00161976" w:rsidRPr="0016197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162" w:dyaOrig="194" w14:anchorId="48F06FCF">
                <v:shape id="_x0000_i1082" type="#_x0000_t75" style="width:63.75pt;height:12pt" o:ole="">
                  <v:imagedata r:id="rId119" o:title=""/>
                </v:shape>
                <o:OLEObject Type="Embed" ProgID="FXEquation.Equation" ShapeID="_x0000_i1082" DrawAspect="Content" ObjectID="_1514612347" r:id="rId120"/>
              </w:object>
            </w: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Pr="00161976" w:rsidRDefault="00E40AB2" w:rsidP="00E40AB2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1729158F" wp14:editId="1E2CCBCB">
                      <wp:simplePos x="0" y="0"/>
                      <wp:positionH relativeFrom="column">
                        <wp:posOffset>4292090</wp:posOffset>
                      </wp:positionH>
                      <wp:positionV relativeFrom="paragraph">
                        <wp:posOffset>102881</wp:posOffset>
                      </wp:positionV>
                      <wp:extent cx="754380" cy="373380"/>
                      <wp:effectExtent l="0" t="0" r="26670" b="26670"/>
                      <wp:wrapNone/>
                      <wp:docPr id="303" name="Rectangle 3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C39C31" id="Rectangle 303" o:spid="_x0000_s1026" style="position:absolute;margin-left:337.95pt;margin-top:8.1pt;width:59.4pt;height:29.4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yeZmwIAAJE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  <w:r w:rsidR="00161976" w:rsidRPr="0016197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78" w:dyaOrig="194" w14:anchorId="550C38E0">
                <v:shape id="_x0000_i1083" type="#_x0000_t75" style="width:69.75pt;height:10.5pt" o:ole="">
                  <v:imagedata r:id="rId121" o:title=""/>
                </v:shape>
                <o:OLEObject Type="Embed" ProgID="FXEquation.Equation" ShapeID="_x0000_i1083" DrawAspect="Content" ObjectID="_1514612348" r:id="rId122"/>
              </w:object>
            </w: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A3E0B" w:rsidRPr="00161976" w:rsidRDefault="00161976" w:rsidP="00CA3E0B">
            <w:pP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</w:pPr>
            <w:r w:rsidRPr="0016197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852" w:dyaOrig="194" w14:anchorId="4E1F8A33">
                <v:shape id="_x0000_i1084" type="#_x0000_t75" style="width:102.75pt;height:10.5pt" o:ole="">
                  <v:imagedata r:id="rId123" o:title=""/>
                </v:shape>
                <o:OLEObject Type="Embed" ProgID="FXEquation.Equation" ShapeID="_x0000_i1084" DrawAspect="Content" ObjectID="_1514612349" r:id="rId124"/>
              </w:object>
            </w:r>
          </w:p>
          <w:p w:rsidR="00CA3E0B" w:rsidRDefault="00597F8E" w:rsidP="00CA3E0B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5440" behindDoc="0" locked="0" layoutInCell="1" allowOverlap="1" wp14:anchorId="741BFE66" wp14:editId="70FB7375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251031</wp:posOffset>
                      </wp:positionV>
                      <wp:extent cx="4415790" cy="114300"/>
                      <wp:effectExtent l="0" t="0" r="22860" b="19050"/>
                      <wp:wrapNone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A4F852" id="Group 2" o:spid="_x0000_s1026" style="position:absolute;margin-left:37.05pt;margin-top:19.75pt;width:347.7pt;height:9pt;z-index:251645440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" strokeweight="1pt"/>
                    </v:group>
                  </w:pict>
                </mc:Fallback>
              </mc:AlternateContent>
            </w:r>
          </w:p>
          <w:p w:rsidR="00E40AB2" w:rsidRPr="00862DEE" w:rsidRDefault="00E40AB2" w:rsidP="00597F8E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</w:t>
            </w:r>
            <w:r w:rsidR="00597F8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</w:t>
            </w:r>
            <w:r w:rsidR="00597F8E" w:rsidRP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–</w:t>
            </w:r>
            <w:r w:rsidR="00597F8E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64                               </w:t>
            </w:r>
            <w:r w:rsidR="00597F8E" w:rsidRPr="00DF6D58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>–</w:t>
            </w:r>
            <w:r w:rsidR="00597F8E">
              <w:rPr>
                <w:rFonts w:ascii="Times New Roman" w:hAnsi="Times New Roman"/>
                <w:color w:val="000000" w:themeColor="text1"/>
                <w:position w:val="-6"/>
                <w:sz w:val="24"/>
                <w:szCs w:val="24"/>
              </w:rPr>
              <w:t xml:space="preserve"> 32                               64                                 128     </w:t>
            </w:r>
            <w:r w:rsidR="00597F8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Pr="00161976" w:rsidRDefault="0086117C" w:rsidP="00E40AB2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33C0E73A" wp14:editId="0A736AD3">
                      <wp:simplePos x="0" y="0"/>
                      <wp:positionH relativeFrom="column">
                        <wp:posOffset>4402962</wp:posOffset>
                      </wp:positionH>
                      <wp:positionV relativeFrom="paragraph">
                        <wp:posOffset>74089</wp:posOffset>
                      </wp:positionV>
                      <wp:extent cx="754380" cy="373380"/>
                      <wp:effectExtent l="0" t="0" r="26670" b="26670"/>
                      <wp:wrapNone/>
                      <wp:docPr id="36" name="Rectangl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75C6D2" id="Rectangle 36" o:spid="_x0000_s1026" style="position:absolute;margin-left:346.7pt;margin-top:5.85pt;width:59.4pt;height:29.4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  <w:r w:rsidR="00161976" w:rsidRPr="00161976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994" w:dyaOrig="354" w14:anchorId="6D54FA31">
                <v:shape id="_x0000_i1085" type="#_x0000_t75" style="width:54.75pt;height:18.75pt" o:ole="">
                  <v:imagedata r:id="rId125" o:title=""/>
                </v:shape>
                <o:OLEObject Type="Embed" ProgID="FXEquation.Equation" ShapeID="_x0000_i1085" DrawAspect="Content" ObjectID="_1514612350" r:id="rId126"/>
              </w:object>
            </w:r>
          </w:p>
          <w:p w:rsidR="00E40AB2" w:rsidRDefault="00E40AB2" w:rsidP="00CA3E0B">
            <w:pPr>
              <w:tabs>
                <w:tab w:val="left" w:pos="8561"/>
              </w:tabs>
              <w:spacing w:before="120"/>
              <w:ind w:right="176"/>
              <w:rPr>
                <w:rFonts w:ascii="Times New Roman" w:hAnsi="Times New Roman"/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Pr="00161976" w:rsidRDefault="00E40AB2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C4FD9F4" wp14:editId="5E6929C0">
                      <wp:simplePos x="0" y="0"/>
                      <wp:positionH relativeFrom="column">
                        <wp:posOffset>4635327</wp:posOffset>
                      </wp:positionH>
                      <wp:positionV relativeFrom="paragraph">
                        <wp:posOffset>114300</wp:posOffset>
                      </wp:positionV>
                      <wp:extent cx="754380" cy="373380"/>
                      <wp:effectExtent l="0" t="0" r="26670" b="26670"/>
                      <wp:wrapNone/>
                      <wp:docPr id="315" name="Rectangle 3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B0ED6F" id="Rectangle 315" o:spid="_x0000_s1026" style="position:absolute;margin-left:365pt;margin-top:9pt;width:59.4pt;height:29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es3mwIAAJE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" filled="f" strokecolor="black [3213]" strokeweight="1.5pt"/>
                  </w:pict>
                </mc:Fallback>
              </mc:AlternateContent>
            </w:r>
            <w:r w:rsidR="00161976" w:rsidRPr="0016197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538" w:dyaOrig="238" w14:anchorId="4899A7DD">
                <v:shape id="_x0000_i1086" type="#_x0000_t75" style="width:85.5pt;height:12.75pt" o:ole="">
                  <v:imagedata r:id="rId127" o:title=""/>
                </v:shape>
                <o:OLEObject Type="Embed" ProgID="FXEquation.Equation" ShapeID="_x0000_i1086" DrawAspect="Content" ObjectID="_1514612351" r:id="rId128"/>
              </w:object>
            </w: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Pr="00161976" w:rsidRDefault="00E40AB2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37388DD" wp14:editId="02563F29">
                      <wp:simplePos x="0" y="0"/>
                      <wp:positionH relativeFrom="column">
                        <wp:posOffset>4639945</wp:posOffset>
                      </wp:positionH>
                      <wp:positionV relativeFrom="paragraph">
                        <wp:posOffset>104775</wp:posOffset>
                      </wp:positionV>
                      <wp:extent cx="754380" cy="373380"/>
                      <wp:effectExtent l="0" t="0" r="26670" b="26670"/>
                      <wp:wrapNone/>
                      <wp:docPr id="320" name="Rectangle 3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1B98D6" id="Rectangle 320" o:spid="_x0000_s1026" style="position:absolute;margin-left:365.35pt;margin-top:8.25pt;width:59.4pt;height:2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  <w:r w:rsidR="00161976" w:rsidRPr="0016197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414" w:dyaOrig="238" w14:anchorId="5B857C46">
                <v:shape id="_x0000_i1087" type="#_x0000_t75" style="width:77.25pt;height:12.75pt" o:ole="">
                  <v:imagedata r:id="rId129" o:title=""/>
                </v:shape>
                <o:OLEObject Type="Embed" ProgID="FXEquation.Equation" ShapeID="_x0000_i1087" DrawAspect="Content" ObjectID="_1514612352" r:id="rId130"/>
              </w:object>
            </w: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Pr="00161976" w:rsidRDefault="00E40AB2" w:rsidP="00E40AB2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1C1B633" wp14:editId="3F77A61C">
                      <wp:simplePos x="0" y="0"/>
                      <wp:positionH relativeFrom="column">
                        <wp:posOffset>4642427</wp:posOffset>
                      </wp:positionH>
                      <wp:positionV relativeFrom="paragraph">
                        <wp:posOffset>62865</wp:posOffset>
                      </wp:positionV>
                      <wp:extent cx="754380" cy="373380"/>
                      <wp:effectExtent l="0" t="0" r="26670" b="26670"/>
                      <wp:wrapNone/>
                      <wp:docPr id="319" name="Rectangle 3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A79DCD" id="Rectangle 319" o:spid="_x0000_s1026" style="position:absolute;margin-left:365.55pt;margin-top:4.95pt;width:59.4pt;height:29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SxAmwIAAJE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" filled="f" strokecolor="black [3213]" strokeweight="1.5pt"/>
                  </w:pict>
                </mc:Fallback>
              </mc:AlternateContent>
            </w:r>
            <w:r w:rsidR="00161976" w:rsidRPr="0016197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82" w:dyaOrig="194" w14:anchorId="1BCC8980">
                <v:shape id="_x0000_i1088" type="#_x0000_t75" style="width:71.25pt;height:10.5pt" o:ole="">
                  <v:imagedata r:id="rId131" o:title=""/>
                </v:shape>
                <o:OLEObject Type="Embed" ProgID="FXEquation.Equation" ShapeID="_x0000_i1088" DrawAspect="Content" ObjectID="_1514612353" r:id="rId132"/>
              </w:object>
            </w: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Pr="00161976" w:rsidRDefault="00F67FB5" w:rsidP="00E40AB2">
            <w:pPr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 wp14:anchorId="30EAE83E" wp14:editId="3EDC6AB7">
                      <wp:simplePos x="0" y="0"/>
                      <wp:positionH relativeFrom="column">
                        <wp:posOffset>4730698</wp:posOffset>
                      </wp:positionH>
                      <wp:positionV relativeFrom="paragraph">
                        <wp:posOffset>201364</wp:posOffset>
                      </wp:positionV>
                      <wp:extent cx="754380" cy="373380"/>
                      <wp:effectExtent l="0" t="0" r="26670" b="26670"/>
                      <wp:wrapNone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475429" id="Rectangle 35" o:spid="_x0000_s1026" style="position:absolute;margin-left:372.5pt;margin-top:15.85pt;width:59.4pt;height:29.4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PnymgIAAI8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" filled="f" strokecolor="black [3213]" strokeweight="1.5pt"/>
                  </w:pict>
                </mc:Fallback>
              </mc:AlternateContent>
            </w:r>
            <w:r w:rsidR="00161976" w:rsidRPr="00161976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715" w:dyaOrig="537" w14:anchorId="53DC4DB1">
                <v:shape id="_x0000_i1089" type="#_x0000_t75" style="width:39.75pt;height:29.25pt" o:ole="">
                  <v:imagedata r:id="rId133" o:title=""/>
                </v:shape>
                <o:OLEObject Type="Embed" ProgID="FXEquation.Equation" ShapeID="_x0000_i1089" DrawAspect="Content" ObjectID="_1514612354" r:id="rId134"/>
              </w:object>
            </w:r>
          </w:p>
          <w:p w:rsidR="00E40AB2" w:rsidRPr="00862DEE" w:rsidRDefault="00E40AB2" w:rsidP="00E40AB2">
            <w:pPr>
              <w:tabs>
                <w:tab w:val="left" w:pos="8561"/>
              </w:tabs>
              <w:spacing w:before="120"/>
              <w:ind w:right="176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Pr="00161976" w:rsidRDefault="00E40AB2" w:rsidP="00E40AB2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28F6C04E" wp14:editId="1D3C314D">
                      <wp:simplePos x="0" y="0"/>
                      <wp:positionH relativeFrom="column">
                        <wp:posOffset>4779010</wp:posOffset>
                      </wp:positionH>
                      <wp:positionV relativeFrom="paragraph">
                        <wp:posOffset>100965</wp:posOffset>
                      </wp:positionV>
                      <wp:extent cx="754380" cy="373380"/>
                      <wp:effectExtent l="0" t="0" r="26670" b="26670"/>
                      <wp:wrapNone/>
                      <wp:docPr id="318" name="Rectangle 3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0BCB46" id="Rectangle 318" o:spid="_x0000_s1026" style="position:absolute;margin-left:376.3pt;margin-top:7.95pt;width:59.4pt;height:29.4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61976" w:rsidRPr="0016197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972" w:dyaOrig="194" w14:anchorId="0BEA6826">
                <v:shape id="_x0000_i1090" type="#_x0000_t75" style="width:98.25pt;height:9pt" o:ole="">
                  <v:imagedata r:id="rId135" o:title=""/>
                </v:shape>
                <o:OLEObject Type="Embed" ProgID="FXEquation.Equation" ShapeID="_x0000_i1090" DrawAspect="Content" ObjectID="_1514612355" r:id="rId136"/>
              </w:object>
            </w:r>
            <w:r w:rsidRPr="00161976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Pr="00161976" w:rsidRDefault="00E40AB2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6988822C" wp14:editId="34F6CB38">
                      <wp:simplePos x="0" y="0"/>
                      <wp:positionH relativeFrom="column">
                        <wp:posOffset>4755533</wp:posOffset>
                      </wp:positionH>
                      <wp:positionV relativeFrom="paragraph">
                        <wp:posOffset>85667</wp:posOffset>
                      </wp:positionV>
                      <wp:extent cx="754380" cy="373380"/>
                      <wp:effectExtent l="0" t="0" r="26670" b="26670"/>
                      <wp:wrapNone/>
                      <wp:docPr id="84" name="Rectangle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B175D3" id="Rectangle 84" o:spid="_x0000_s1026" style="position:absolute;margin-left:374.45pt;margin-top:6.75pt;width:59.4pt;height:29.4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61976" w:rsidRPr="0016197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778" w:dyaOrig="238" w14:anchorId="6DB3CA93">
                <v:shape id="_x0000_i1091" type="#_x0000_t75" style="width:89.25pt;height:12pt" o:ole="">
                  <v:imagedata r:id="rId137" o:title=""/>
                </v:shape>
                <o:OLEObject Type="Embed" ProgID="FXEquation.Equation" ShapeID="_x0000_i1091" DrawAspect="Content" ObjectID="_1514612356" r:id="rId138"/>
              </w:object>
            </w:r>
            <w:r w:rsidRPr="00161976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E40AB2" w:rsidRPr="008E7F77" w:rsidRDefault="00E40AB2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Pr="00161976" w:rsidRDefault="00F67FB5" w:rsidP="00E40AB2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68826BB4" wp14:editId="6E6ACB1A">
                      <wp:simplePos x="0" y="0"/>
                      <wp:positionH relativeFrom="column">
                        <wp:posOffset>4775413</wp:posOffset>
                      </wp:positionH>
                      <wp:positionV relativeFrom="paragraph">
                        <wp:posOffset>137814</wp:posOffset>
                      </wp:positionV>
                      <wp:extent cx="754380" cy="373380"/>
                      <wp:effectExtent l="0" t="0" r="26670" b="26670"/>
                      <wp:wrapNone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701EDD" id="Rectangle 34" o:spid="_x0000_s1026" style="position:absolute;margin-left:376pt;margin-top:10.85pt;width:59.4pt;height:29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  <w:r w:rsidR="00161976" w:rsidRPr="00161976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728" w:dyaOrig="354" w14:anchorId="565BA51C">
                <v:shape id="_x0000_i1092" type="#_x0000_t75" style="width:87pt;height:18pt" o:ole="">
                  <v:imagedata r:id="rId139" o:title=""/>
                </v:shape>
                <o:OLEObject Type="Embed" ProgID="FXEquation.Equation" ShapeID="_x0000_i1092" DrawAspect="Content" ObjectID="_1514612357" r:id="rId140"/>
              </w:object>
            </w:r>
            <w:r w:rsidR="00E40AB2" w:rsidRPr="00161976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E40AB2" w:rsidRDefault="00E40AB2" w:rsidP="00E40AB2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E40AB2" w:rsidRPr="008E7F77" w:rsidRDefault="00E40AB2" w:rsidP="00CA3E0B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AB2" w:rsidRPr="00161976" w:rsidRDefault="00E40AB2" w:rsidP="00E40AB2">
            <w:pPr>
              <w:rPr>
                <w:rFonts w:ascii="Times New Roman" w:hAnsi="Times New Roman"/>
                <w:position w:val="-2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F1B0BBF" wp14:editId="5B9E8C88">
                      <wp:simplePos x="0" y="0"/>
                      <wp:positionH relativeFrom="column">
                        <wp:posOffset>4765975</wp:posOffset>
                      </wp:positionH>
                      <wp:positionV relativeFrom="paragraph">
                        <wp:posOffset>78740</wp:posOffset>
                      </wp:positionV>
                      <wp:extent cx="754380" cy="373380"/>
                      <wp:effectExtent l="0" t="0" r="26670" b="26670"/>
                      <wp:wrapNone/>
                      <wp:docPr id="317" name="Rectangle 3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FEFACC" id="Rectangle 317" o:spid="_x0000_s1026" style="position:absolute;margin-left:375.25pt;margin-top:6.2pt;width:59.4pt;height:29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161976" w:rsidRPr="00161976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1272" w:dyaOrig="594" w14:anchorId="242A37E9">
                <v:shape id="_x0000_i1093" type="#_x0000_t75" style="width:63pt;height:29.25pt" o:ole="">
                  <v:imagedata r:id="rId141" o:title=""/>
                </v:shape>
                <o:OLEObject Type="Embed" ProgID="FXEquation.Equation" ShapeID="_x0000_i1093" DrawAspect="Content" ObjectID="_1514612358" r:id="rId142"/>
              </w:object>
            </w:r>
            <w:r w:rsidRPr="00161976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</w:p>
        </w:tc>
      </w:tr>
      <w:tr w:rsidR="00E40AB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E40AB2" w:rsidRPr="001B3341" w:rsidRDefault="00E40AB2" w:rsidP="00E40AB2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057F5" w:rsidRDefault="00C057F5" w:rsidP="00E40AB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Lynda</w:t>
            </w:r>
            <w:r w:rsidR="00E40AB2">
              <w:rPr>
                <w:rFonts w:ascii="Times New Roman" w:hAnsi="Times New Roman"/>
                <w:sz w:val="24"/>
                <w:szCs w:val="24"/>
              </w:rPr>
              <w:t xml:space="preserve"> started with</w:t>
            </w:r>
            <w:r w:rsidRPr="00C057F5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738" w:dyaOrig="224" w14:anchorId="3579AE63">
                <v:shape id="_x0000_i1094" type="#_x0000_t75" style="width:36.75pt;height:10.5pt" o:ole="">
                  <v:imagedata r:id="rId143" o:title=""/>
                </v:shape>
                <o:OLEObject Type="Embed" ProgID="FXEquation.Equation" ShapeID="_x0000_i1094" DrawAspect="Content" ObjectID="_1514612359" r:id="rId144"/>
              </w:object>
            </w:r>
            <w:r w:rsidR="00E40AB2">
              <w:rPr>
                <w:rFonts w:ascii="Times New Roman" w:hAnsi="Times New Roman"/>
                <w:sz w:val="24"/>
                <w:szCs w:val="24"/>
              </w:rPr>
              <w:t xml:space="preserve">  in her bank account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at the start of May</w:t>
            </w:r>
            <w:r w:rsidR="00E40AB2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E40AB2" w:rsidRDefault="00C057F5" w:rsidP="00E40AB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During May s</w:t>
            </w:r>
            <w:r w:rsidR="00E40AB2">
              <w:rPr>
                <w:rFonts w:ascii="Times New Roman" w:hAnsi="Times New Roman"/>
                <w:sz w:val="24"/>
                <w:szCs w:val="24"/>
              </w:rPr>
              <w:t>he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had four deposits of her pay of $ 250 and she</w:t>
            </w:r>
            <w:r w:rsidR="00E40AB2">
              <w:rPr>
                <w:rFonts w:ascii="Times New Roman" w:hAnsi="Times New Roman"/>
                <w:sz w:val="24"/>
                <w:szCs w:val="24"/>
              </w:rPr>
              <w:t xml:space="preserve"> made six </w:t>
            </w:r>
            <w:r>
              <w:rPr>
                <w:rFonts w:ascii="Times New Roman" w:hAnsi="Times New Roman"/>
                <w:sz w:val="24"/>
                <w:szCs w:val="24"/>
              </w:rPr>
              <w:t>withdrawals of $120</w:t>
            </w:r>
            <w:r w:rsidR="00E40AB2">
              <w:rPr>
                <w:rFonts w:ascii="Times New Roman" w:hAnsi="Times New Roman"/>
                <w:sz w:val="24"/>
                <w:szCs w:val="24"/>
              </w:rPr>
              <w:t xml:space="preserve"> each. </w:t>
            </w:r>
          </w:p>
          <w:p w:rsidR="00E40AB2" w:rsidRDefault="00E40AB2" w:rsidP="00E40AB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was the balance of</w:t>
            </w:r>
            <w:r w:rsidR="00C057F5">
              <w:rPr>
                <w:rFonts w:ascii="Times New Roman" w:hAnsi="Times New Roman"/>
                <w:sz w:val="24"/>
                <w:szCs w:val="24"/>
              </w:rPr>
              <w:t xml:space="preserve"> the account at the end of May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E40AB2" w:rsidRDefault="00E40AB2" w:rsidP="00E40AB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C8217B1" wp14:editId="55D3DCC8">
                      <wp:simplePos x="0" y="0"/>
                      <wp:positionH relativeFrom="column">
                        <wp:posOffset>4776470</wp:posOffset>
                      </wp:positionH>
                      <wp:positionV relativeFrom="paragraph">
                        <wp:posOffset>29845</wp:posOffset>
                      </wp:positionV>
                      <wp:extent cx="754380" cy="373380"/>
                      <wp:effectExtent l="0" t="0" r="26670" b="26670"/>
                      <wp:wrapNone/>
                      <wp:docPr id="316" name="Rectangle 3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B15267" id="Rectangle 316" o:spid="_x0000_s1026" style="position:absolute;margin-left:376.1pt;margin-top:2.35pt;width:59.4pt;height:29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" filled="f" strokecolor="black [3213]" strokeweight="1.5pt"/>
                  </w:pict>
                </mc:Fallback>
              </mc:AlternateContent>
            </w:r>
          </w:p>
          <w:p w:rsidR="00E40AB2" w:rsidRDefault="00E40AB2" w:rsidP="00E40AB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40AB2" w:rsidRDefault="00E40AB2" w:rsidP="00E40AB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145"/>
          <w:footerReference w:type="default" r:id="rId146"/>
          <w:headerReference w:type="first" r:id="rId147"/>
          <w:footerReference w:type="first" r:id="rId148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1002"/>
        <w:gridCol w:w="5240"/>
        <w:gridCol w:w="2977"/>
      </w:tblGrid>
      <w:tr w:rsidR="00F67FB5" w:rsidRPr="00325745" w:rsidTr="00F67FB5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32142659"/>
            <w:placeholder>
              <w:docPart w:val="DBC9B615E4BC454097F887CC53156C9D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90" w:type="dxa"/>
                <w:gridSpan w:val="2"/>
                <w:shd w:val="clear" w:color="auto" w:fill="B6DDE8" w:themeFill="accent5" w:themeFillTint="66"/>
                <w:vAlign w:val="center"/>
              </w:tcPr>
              <w:p w:rsidR="00F67FB5" w:rsidRPr="00325745" w:rsidRDefault="00F67FB5" w:rsidP="00F67FB5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1511053743"/>
            <w:placeholder>
              <w:docPart w:val="E405EF60CF62407CA6E15C8CEF7287C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0" w:type="dxa"/>
                <w:shd w:val="clear" w:color="auto" w:fill="B6DDE8" w:themeFill="accent5" w:themeFillTint="66"/>
              </w:tcPr>
              <w:p w:rsidR="00F67FB5" w:rsidRPr="005C44C0" w:rsidRDefault="00F67FB5" w:rsidP="00F67FB5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Integers</w:t>
                </w:r>
              </w:p>
            </w:tc>
          </w:sdtContent>
        </w:sdt>
        <w:tc>
          <w:tcPr>
            <w:tcW w:w="2977" w:type="dxa"/>
            <w:shd w:val="clear" w:color="auto" w:fill="215868" w:themeFill="accent5" w:themeFillShade="80"/>
          </w:tcPr>
          <w:p w:rsidR="00F67FB5" w:rsidRDefault="00F67FB5" w:rsidP="00F67FB5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F67FB5" w:rsidRPr="00325745" w:rsidRDefault="00F67FB5" w:rsidP="00F67FB5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F67FB5" w:rsidRPr="00325745" w:rsidTr="00F67FB5">
        <w:trPr>
          <w:cantSplit/>
          <w:trHeight w:val="624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F67FB5" w:rsidRPr="00885304" w:rsidRDefault="00F67FB5" w:rsidP="00F67FB5">
            <w:pPr>
              <w:jc w:val="center"/>
              <w:rPr>
                <w:rFonts w:ascii="Times New Roman" w:hAnsi="Times New Roman"/>
                <w:sz w:val="40"/>
                <w:szCs w:val="40"/>
              </w:rPr>
            </w:pPr>
            <w:r w:rsidRPr="00885304"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F67FB5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</w:trPr>
        <w:tc>
          <w:tcPr>
            <w:tcW w:w="988" w:type="dxa"/>
          </w:tcPr>
          <w:p w:rsidR="00F67FB5" w:rsidRPr="0002444F" w:rsidRDefault="00F67FB5" w:rsidP="00F67FB5">
            <w:pPr>
              <w:rPr>
                <w:rFonts w:ascii="Times New Roman" w:hAnsi="Times New Roman"/>
                <w:sz w:val="24"/>
                <w:szCs w:val="24"/>
              </w:rPr>
            </w:pPr>
            <w:r w:rsidRPr="0002444F">
              <w:rPr>
                <w:rFonts w:ascii="Times New Roman" w:hAnsi="Times New Roman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2"/>
          </w:tcPr>
          <w:p w:rsidR="00F67FB5" w:rsidRPr="0002444F" w:rsidRDefault="00F67FB5" w:rsidP="00F67FB5">
            <w:pPr>
              <w:rPr>
                <w:rFonts w:ascii="Times New Roman" w:hAnsi="Times New Roman"/>
                <w:sz w:val="24"/>
                <w:szCs w:val="24"/>
              </w:rPr>
            </w:pPr>
            <w:r w:rsidRPr="0002444F">
              <w:rPr>
                <w:rFonts w:ascii="Times New Roman" w:hAnsi="Times New Roman"/>
                <w:sz w:val="24"/>
                <w:szCs w:val="24"/>
              </w:rPr>
              <w:t>WORKING</w:t>
            </w:r>
          </w:p>
        </w:tc>
        <w:tc>
          <w:tcPr>
            <w:tcW w:w="2977" w:type="dxa"/>
          </w:tcPr>
          <w:p w:rsidR="00F67FB5" w:rsidRPr="0002444F" w:rsidRDefault="00F67FB5" w:rsidP="00F67FB5">
            <w:pPr>
              <w:rPr>
                <w:rFonts w:ascii="Times New Roman" w:hAnsi="Times New Roman"/>
                <w:sz w:val="24"/>
                <w:szCs w:val="24"/>
              </w:rPr>
            </w:pPr>
            <w:r w:rsidRPr="0002444F">
              <w:rPr>
                <w:rFonts w:ascii="Times New Roman" w:hAnsi="Times New Roman"/>
                <w:sz w:val="24"/>
                <w:szCs w:val="24"/>
              </w:rPr>
              <w:t>ANSWER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A254FC" w:rsidRDefault="00F67FB5" w:rsidP="00F67F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From – 30 to  + 20 = 30 + 20 = 50 metres</w: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230AC6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230AC6" w:rsidRDefault="00F67FB5" w:rsidP="00F67FB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30AC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912" w:dyaOrig="194">
                <v:shape id="_x0000_i1095" type="#_x0000_t75" style="width:96pt;height:9.75pt" o:ole="">
                  <v:imagedata r:id="rId149" o:title=""/>
                </v:shape>
                <o:OLEObject Type="Embed" ProgID="FXEquation.Equation" ShapeID="_x0000_i1095" DrawAspect="Content" ObjectID="_1514612360" r:id="rId150"/>
              </w:object>
            </w:r>
            <w:r w:rsidRPr="00230AC6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 w:rsidRPr="00230AC6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A254FC" w:rsidRDefault="00F67FB5" w:rsidP="00F67F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From to D (+35)  to E(+10) is to the left and a distance of  35 – 10 = 25.</w: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230AC6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A254FC" w:rsidRDefault="00F67FB5" w:rsidP="00F67F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From to F (+45)  to G(-15) is to the left and a distance of  45 + 15 = 60.</w: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230AC6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A254FC" w:rsidRDefault="00F67FB5" w:rsidP="00F67F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3532" w:dyaOrig="194">
                <v:shape id="_x0000_i1096" type="#_x0000_t75" style="width:176.25pt;height:9.75pt" o:ole="">
                  <v:imagedata r:id="rId151" o:title=""/>
                </v:shape>
                <o:OLEObject Type="Embed" ProgID="FXEquation.Equation" ShapeID="_x0000_i1096" DrawAspect="Content" ObjectID="_1514612361" r:id="rId15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F50AB4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A254FC" w:rsidRDefault="00F67FB5" w:rsidP="00F67F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1642" w:dyaOrig="224">
                <v:shape id="_x0000_i1097" type="#_x0000_t75" style="width:82.5pt;height:11.25pt" o:ole="">
                  <v:imagedata r:id="rId153" o:title=""/>
                </v:shape>
                <o:OLEObject Type="Embed" ProgID="FXEquation.Equation" ShapeID="_x0000_i1097" DrawAspect="Content" ObjectID="_1514612362" r:id="rId15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 w:rsidRPr="00F50AB4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A254FC" w:rsidRDefault="00F67FB5" w:rsidP="00F67F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 – 100 = -70</w:t>
            </w:r>
          </w:p>
        </w:tc>
        <w:tc>
          <w:tcPr>
            <w:tcW w:w="2977" w:type="dxa"/>
            <w:vAlign w:val="center"/>
          </w:tcPr>
          <w:p w:rsidR="00F67FB5" w:rsidRPr="00F50AB4" w:rsidRDefault="00F67FB5" w:rsidP="00F67FB5">
            <w:pPr>
              <w:jc w:val="center"/>
              <w:rPr>
                <w:rFonts w:ascii="Times New Roman" w:hAnsi="Times New Roman"/>
                <w:position w:val="-4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50AB4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618" w:dyaOrig="224">
                <v:shape id="_x0000_i1098" type="#_x0000_t75" style="width:30.75pt;height:11.25pt" o:ole="">
                  <v:imagedata r:id="rId155" o:title=""/>
                </v:shape>
                <o:OLEObject Type="Embed" ProgID="FXEquation.Equation" ShapeID="_x0000_i1098" DrawAspect="Content" ObjectID="_1514612363" r:id="rId156"/>
              </w:object>
            </w:r>
            <w:r w:rsidRPr="00F50AB4">
              <w:rPr>
                <w:rFonts w:ascii="Times New Roman" w:hAnsi="Times New Roman"/>
                <w:position w:val="-4"/>
                <w:sz w:val="24"/>
                <w:szCs w:val="24"/>
              </w:rPr>
              <w:t xml:space="preserve"> 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A254FC" w:rsidRDefault="00F67FB5" w:rsidP="00F67F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From -70 to a balance of 50 is increase of $120</w: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F50AB4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Default="00F67FB5" w:rsidP="00F67F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OB + 120 = 40</w:t>
            </w:r>
          </w:p>
          <w:p w:rsidR="00F67FB5" w:rsidRPr="00A254FC" w:rsidRDefault="00F67FB5" w:rsidP="00F67F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OB = 40 – 120 = -80</w:t>
            </w:r>
          </w:p>
        </w:tc>
        <w:tc>
          <w:tcPr>
            <w:tcW w:w="2977" w:type="dxa"/>
            <w:vAlign w:val="center"/>
          </w:tcPr>
          <w:p w:rsidR="00F67FB5" w:rsidRPr="00F50AB4" w:rsidRDefault="00F67FB5" w:rsidP="00F67FB5">
            <w:pPr>
              <w:jc w:val="center"/>
              <w:rPr>
                <w:rFonts w:ascii="Times New Roman" w:hAnsi="Times New Roman"/>
                <w:position w:val="-4"/>
                <w:sz w:val="24"/>
                <w:szCs w:val="24"/>
              </w:rPr>
            </w:pPr>
            <w:r w:rsidRPr="00F50AB4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618" w:dyaOrig="224">
                <v:shape id="_x0000_i1099" type="#_x0000_t75" style="width:30.75pt;height:11.25pt" o:ole="">
                  <v:imagedata r:id="rId157" o:title=""/>
                </v:shape>
                <o:OLEObject Type="Embed" ProgID="FXEquation.Equation" ShapeID="_x0000_i1099" DrawAspect="Content" ObjectID="_1514612364" r:id="rId158"/>
              </w:objec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A254FC" w:rsidRDefault="00F67FB5" w:rsidP="00F67F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From 40 to a balance of –130  is decrease of $170</w: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Withdrawal of $170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F50AB4" w:rsidRDefault="00F67FB5" w:rsidP="00F67FB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F50AB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368" w:dyaOrig="194">
                <v:shape id="_x0000_i1100" type="#_x0000_t75" style="width:77.25pt;height:10.5pt" o:ole="">
                  <v:imagedata r:id="rId159" o:title=""/>
                </v:shape>
                <o:OLEObject Type="Embed" ProgID="FXEquation.Equation" ShapeID="_x0000_i1100" DrawAspect="Content" ObjectID="_1514612365" r:id="rId160"/>
              </w:object>
            </w:r>
          </w:p>
        </w:tc>
        <w:tc>
          <w:tcPr>
            <w:tcW w:w="2977" w:type="dxa"/>
            <w:vAlign w:val="center"/>
          </w:tcPr>
          <w:p w:rsidR="00F67FB5" w:rsidRPr="00F50AB4" w:rsidRDefault="00F67FB5" w:rsidP="00F67FB5">
            <w:pPr>
              <w:jc w:val="center"/>
              <w:rPr>
                <w:rFonts w:ascii="Times New Roman" w:hAnsi="Times New Roman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50AB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82" w:dyaOrig="194">
                <v:shape id="_x0000_i1101" type="#_x0000_t75" style="width:18.75pt;height:9.75pt" o:ole="">
                  <v:imagedata r:id="rId26" o:title=""/>
                </v:shape>
                <o:OLEObject Type="Embed" ProgID="FXEquation.Equation" ShapeID="_x0000_i1101" DrawAspect="Content" ObjectID="_1514612366" r:id="rId161"/>
              </w:object>
            </w:r>
            <w:r w:rsidRPr="00F50AB4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F50AB4" w:rsidRDefault="00F67FB5" w:rsidP="00F67FB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F50AB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52" w:dyaOrig="194">
                <v:shape id="_x0000_i1102" type="#_x0000_t75" style="width:88.5pt;height:10.5pt" o:ole="">
                  <v:imagedata r:id="rId162" o:title=""/>
                </v:shape>
                <o:OLEObject Type="Embed" ProgID="FXEquation.Equation" ShapeID="_x0000_i1102" DrawAspect="Content" ObjectID="_1514612367" r:id="rId163"/>
              </w:objec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F50AB4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F50AB4" w:rsidRDefault="00F67FB5" w:rsidP="00F67FB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F50AB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018" w:dyaOrig="238">
                <v:shape id="_x0000_i1103" type="#_x0000_t75" style="width:113.25pt;height:12.75pt" o:ole="">
                  <v:imagedata r:id="rId164" o:title=""/>
                </v:shape>
                <o:OLEObject Type="Embed" ProgID="FXEquation.Equation" ShapeID="_x0000_i1103" DrawAspect="Content" ObjectID="_1514612368" r:id="rId165"/>
              </w:objec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–25  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F50AB4" w:rsidRDefault="00F67FB5" w:rsidP="00F67FB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F50AB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22" w:dyaOrig="194">
                <v:shape id="_x0000_i1104" type="#_x0000_t75" style="width:85.5pt;height:11.25pt" o:ole="">
                  <v:imagedata r:id="rId166" o:title=""/>
                </v:shape>
                <o:OLEObject Type="Embed" ProgID="FXEquation.Equation" ShapeID="_x0000_i1104" DrawAspect="Content" ObjectID="_1514612369" r:id="rId167"/>
              </w:objec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–5  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F50AB4" w:rsidRDefault="00F67FB5" w:rsidP="00F67FB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F50AB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644" w:dyaOrig="238">
                <v:shape id="_x0000_i1105" type="#_x0000_t75" style="width:147pt;height:12.75pt" o:ole="">
                  <v:imagedata r:id="rId168" o:title=""/>
                </v:shape>
                <o:OLEObject Type="Embed" ProgID="FXEquation.Equation" ShapeID="_x0000_i1105" DrawAspect="Content" ObjectID="_1514612370" r:id="rId169"/>
              </w:objec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F50AB4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F50AB4" w:rsidRDefault="00F67FB5" w:rsidP="00F67FB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F50AB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344" w:dyaOrig="238">
                <v:shape id="_x0000_i1106" type="#_x0000_t75" style="width:126pt;height:12.75pt" o:ole="">
                  <v:imagedata r:id="rId170" o:title=""/>
                </v:shape>
                <o:OLEObject Type="Embed" ProgID="FXEquation.Equation" ShapeID="_x0000_i1106" DrawAspect="Content" ObjectID="_1514612371" r:id="rId171"/>
              </w:objec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 w:rsidRPr="00F50AB4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28473E" w:rsidRDefault="00F67FB5" w:rsidP="00F67FB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28473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468" w:dyaOrig="238">
                <v:shape id="_x0000_i1107" type="#_x0000_t75" style="width:130.5pt;height:12.75pt" o:ole="">
                  <v:imagedata r:id="rId172" o:title=""/>
                </v:shape>
                <o:OLEObject Type="Embed" ProgID="FXEquation.Equation" ShapeID="_x0000_i1107" DrawAspect="Content" ObjectID="_1514612372" r:id="rId173"/>
              </w:objec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28473E" w:rsidRDefault="00F67FB5" w:rsidP="00F67FB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28473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492" w:dyaOrig="194">
                <v:shape id="_x0000_i1108" type="#_x0000_t75" style="width:78.75pt;height:10.5pt" o:ole="">
                  <v:imagedata r:id="rId174" o:title=""/>
                </v:shape>
                <o:OLEObject Type="Embed" ProgID="FXEquation.Equation" ShapeID="_x0000_i1108" DrawAspect="Content" ObjectID="_1514612373" r:id="rId175"/>
              </w:objec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-15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28473E" w:rsidRDefault="00F67FB5" w:rsidP="00F67FB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28473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262" w:dyaOrig="238">
                <v:shape id="_x0000_i1109" type="#_x0000_t75" style="width:174.75pt;height:12.75pt" o:ole="">
                  <v:imagedata r:id="rId176" o:title=""/>
                </v:shape>
                <o:OLEObject Type="Embed" ProgID="FXEquation.Equation" ShapeID="_x0000_i1109" DrawAspect="Content" ObjectID="_1514612374" r:id="rId177"/>
              </w:objec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28473E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28473E" w:rsidRDefault="00F67FB5" w:rsidP="00F67FB5">
            <w:pPr>
              <w:rPr>
                <w:rFonts w:ascii="Times New Roman" w:hAnsi="Times New Roman"/>
                <w:sz w:val="24"/>
                <w:szCs w:val="24"/>
              </w:rPr>
            </w:pPr>
            <w:r w:rsidRPr="0028473E">
              <w:rPr>
                <w:rFonts w:ascii="Times New Roman" w:hAnsi="Times New Roman"/>
                <w:color w:val="FF0000"/>
                <w:position w:val="-88"/>
                <w:sz w:val="24"/>
                <w:szCs w:val="24"/>
              </w:rPr>
              <w:object w:dxaOrig="7072" w:dyaOrig="1058">
                <v:shape id="_x0000_i1110" type="#_x0000_t75" style="width:381pt;height:54.75pt" o:ole="">
                  <v:imagedata r:id="rId178" o:title=""/>
                </v:shape>
                <o:OLEObject Type="Embed" ProgID="FXEquation.Equation" ShapeID="_x0000_i1110" DrawAspect="Content" ObjectID="_1514612375" r:id="rId179"/>
              </w:objec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28473E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A254FC" w:rsidRDefault="00F67FB5" w:rsidP="00F67F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From –85 to  +6090 is 85 + 6090 =  6 175</w: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6 175 metres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A254FC" w:rsidRDefault="00F67FB5" w:rsidP="00F67F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3138" w:dyaOrig="774">
                <v:shape id="_x0000_i1111" type="#_x0000_t75" style="width:156.75pt;height:39pt" o:ole="">
                  <v:imagedata r:id="rId180" o:title=""/>
                </v:shape>
                <o:OLEObject Type="Embed" ProgID="FXEquation.Equation" ShapeID="_x0000_i1111" DrawAspect="Content" ObjectID="_1514612376" r:id="rId18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F67FB5" w:rsidRPr="00A254FC" w:rsidRDefault="00BC7E9E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- 5</w:t>
            </w:r>
            <w:r w:rsidR="00F67FB5">
              <w:rPr>
                <w:rFonts w:ascii="Times New Roman" w:hAnsi="Times New Roman"/>
                <w:sz w:val="24"/>
                <w:szCs w:val="24"/>
              </w:rPr>
              <w:t xml:space="preserve"> 000 points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A254FC" w:rsidRDefault="0061229F" w:rsidP="00F67F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position w:val="-6"/>
                <w:sz w:val="24"/>
                <w:szCs w:val="24"/>
                <w:lang w:eastAsia="en-AU"/>
              </w:rPr>
              <w:object w:dxaOrig="1440" w:dyaOrig="1440">
                <v:shape id="_x0000_s1044" type="#_x0000_t75" style="position:absolute;margin-left:-2.85pt;margin-top:-.1pt;width:296.5pt;height:21.8pt;z-index:251681792;mso-position-horizontal-relative:text;mso-position-vertical-relative:text">
                  <v:imagedata r:id="rId182" o:title=""/>
                </v:shape>
                <o:OLEObject Type="Embed" ProgID="FXDraw.Graphic" ShapeID="_x0000_s1044" DrawAspect="Content" ObjectID="_1514612400" r:id="rId183"/>
              </w:objec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 is –4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19" w:type="dxa"/>
            <w:gridSpan w:val="3"/>
            <w:vAlign w:val="center"/>
          </w:tcPr>
          <w:p w:rsidR="00F67FB5" w:rsidRPr="00A254FC" w:rsidRDefault="0061229F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position w:val="-6"/>
                <w:sz w:val="24"/>
                <w:szCs w:val="24"/>
                <w:lang w:eastAsia="en-AU"/>
              </w:rPr>
              <w:object w:dxaOrig="1440" w:dyaOrig="1440">
                <v:shape id="_x0000_s1045" type="#_x0000_t75" style="position:absolute;left:0;text-align:left;margin-left:15.75pt;margin-top:-2.65pt;width:379.6pt;height:21.65pt;z-index:251682816;mso-position-horizontal-relative:text;mso-position-vertical-relative:text">
                  <v:imagedata r:id="rId184" o:title=""/>
                </v:shape>
                <o:OLEObject Type="Embed" ProgID="FXDraw.Graphic" ShapeID="_x0000_s1045" DrawAspect="Content" ObjectID="_1514612401" r:id="rId185"/>
              </w:objec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FB7E31" w:rsidRDefault="0061229F" w:rsidP="00F67FB5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noProof/>
                <w:sz w:val="24"/>
                <w:szCs w:val="24"/>
                <w:lang w:eastAsia="en-AU"/>
              </w:rPr>
              <w:object w:dxaOrig="1440" w:dyaOrig="1440">
                <v:shape id="_x0000_s1046" type="#_x0000_t75" style="position:absolute;margin-left:16.35pt;margin-top:4.75pt;width:272.4pt;height:15.75pt;z-index:251683840;mso-position-horizontal-relative:text;mso-position-vertical-relative:text">
                  <v:imagedata r:id="rId186" o:title=""/>
                </v:shape>
                <o:OLEObject Type="Embed" ProgID="FXDraw.Graphic" ShapeID="_x0000_s1046" DrawAspect="Content" ObjectID="_1514612402" r:id="rId187"/>
              </w:object>
            </w:r>
          </w:p>
        </w:tc>
        <w:tc>
          <w:tcPr>
            <w:tcW w:w="2977" w:type="dxa"/>
            <w:vAlign w:val="center"/>
          </w:tcPr>
          <w:p w:rsidR="00F67FB5" w:rsidRPr="00A632AF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Pr="00525B94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525B94" w:rsidRDefault="00F67FB5" w:rsidP="00F67FB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525B9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804" w:dyaOrig="234">
                <v:shape id="_x0000_i1115" type="#_x0000_t75" style="width:90.75pt;height:12pt" o:ole="">
                  <v:imagedata r:id="rId188" o:title=""/>
                </v:shape>
                <o:OLEObject Type="Embed" ProgID="FXEquation.Equation" ShapeID="_x0000_i1115" DrawAspect="Content" ObjectID="_1514612377" r:id="rId189"/>
              </w:objec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25B9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804" w:dyaOrig="234">
                <v:shape id="_x0000_i1116" type="#_x0000_t75" style="width:90.75pt;height:12pt" o:ole="">
                  <v:imagedata r:id="rId188" o:title=""/>
                </v:shape>
                <o:OLEObject Type="Embed" ProgID="FXEquation.Equation" ShapeID="_x0000_i1116" DrawAspect="Content" ObjectID="_1514612378" r:id="rId190"/>
              </w:objec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A254FC" w:rsidRDefault="00F67FB5" w:rsidP="00F67FB5">
            <w:pPr>
              <w:rPr>
                <w:rFonts w:ascii="Times New Roman" w:hAnsi="Times New Roman"/>
                <w:sz w:val="24"/>
                <w:szCs w:val="24"/>
              </w:rPr>
            </w:pPr>
            <w:r w:rsidRPr="002F696A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192" w:dyaOrig="194">
                <v:shape id="_x0000_i1117" type="#_x0000_t75" style="width:59.25pt;height:9.75pt" o:ole="">
                  <v:imagedata r:id="rId109" o:title=""/>
                </v:shape>
                <o:OLEObject Type="Embed" ProgID="FXEquation.Equation" ShapeID="_x0000_i1117" DrawAspect="Content" ObjectID="_1514612379" r:id="rId191"/>
              </w:object>
            </w:r>
            <w:r w:rsidRPr="00525B94">
              <w:rPr>
                <w:rFonts w:ascii="Times New Roman" w:hAnsi="Times New Roman"/>
                <w:color w:val="000000" w:themeColor="text1"/>
                <w:position w:val="-2"/>
                <w:sz w:val="24"/>
                <w:szCs w:val="24"/>
              </w:rPr>
              <w:t xml:space="preserve">  as -12 is to the right of -15.</w: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525B94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CB7AB2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CB7AB2" w:rsidRDefault="00CB7AB2" w:rsidP="00F67F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position w:val="-14"/>
                <w:sz w:val="24"/>
                <w:szCs w:val="24"/>
              </w:rPr>
              <w:t>The pattern is d</w:t>
            </w:r>
            <w:r w:rsidR="00F67FB5" w:rsidRPr="00CB7AB2">
              <w:rPr>
                <w:rFonts w:ascii="Times New Roman" w:hAnsi="Times New Roman"/>
                <w:position w:val="-14"/>
                <w:sz w:val="24"/>
                <w:szCs w:val="24"/>
              </w:rPr>
              <w:t>ecreasing by 6 each time.</w:t>
            </w:r>
            <w:r w:rsidR="00F67FB5" w:rsidRPr="00CB7AB2">
              <w:rPr>
                <w:rFonts w:ascii="Times New Roman" w:hAnsi="Times New Roman"/>
                <w:position w:val="-14"/>
                <w:sz w:val="24"/>
                <w:szCs w:val="24"/>
              </w:rPr>
              <w:object w:dxaOrig="5100" w:dyaOrig="612">
                <v:shape id="_x0000_i1118" type="#_x0000_t75" style="width:188.25pt;height:22.5pt" o:ole="">
                  <v:imagedata r:id="rId192" o:title=""/>
                </v:shape>
                <o:OLEObject Type="Embed" ProgID="FXEquation.Equation" ShapeID="_x0000_i1118" DrawAspect="Content" ObjectID="_1514612380" r:id="rId193"/>
              </w:object>
            </w:r>
          </w:p>
        </w:tc>
        <w:tc>
          <w:tcPr>
            <w:tcW w:w="2977" w:type="dxa"/>
            <w:vAlign w:val="center"/>
          </w:tcPr>
          <w:p w:rsidR="00F67FB5" w:rsidRPr="00525B94" w:rsidRDefault="00F67FB5" w:rsidP="00F67FB5">
            <w:pPr>
              <w:jc w:val="center"/>
              <w:rPr>
                <w:rFonts w:ascii="Times New Roman" w:hAnsi="Times New Roman"/>
                <w:position w:val="-14"/>
                <w:sz w:val="24"/>
                <w:szCs w:val="24"/>
              </w:rPr>
            </w:pPr>
            <w:r w:rsidRPr="00525B94">
              <w:rPr>
                <w:rFonts w:ascii="Times New Roman" w:hAnsi="Times New Roman"/>
                <w:color w:val="FF0000"/>
                <w:position w:val="-14"/>
                <w:sz w:val="24"/>
                <w:szCs w:val="24"/>
              </w:rPr>
              <w:object w:dxaOrig="2400" w:dyaOrig="612">
                <v:shape id="_x0000_i1119" type="#_x0000_t75" style="width:88.5pt;height:22.5pt" o:ole="">
                  <v:imagedata r:id="rId194" o:title=""/>
                </v:shape>
                <o:OLEObject Type="Embed" ProgID="FXEquation.Equation" ShapeID="_x0000_i1119" DrawAspect="Content" ObjectID="_1514612381" r:id="rId195"/>
              </w:objec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525B94" w:rsidRDefault="00F67FB5" w:rsidP="00F67FB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525B94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792" w:dyaOrig="194">
                <v:shape id="_x0000_i1120" type="#_x0000_t75" style="width:99pt;height:10.5pt" o:ole="">
                  <v:imagedata r:id="rId196" o:title=""/>
                </v:shape>
                <o:OLEObject Type="Embed" ProgID="FXEquation.Equation" ShapeID="_x0000_i1120" DrawAspect="Content" ObjectID="_1514612382" r:id="rId197"/>
              </w:objec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 w:rsidRPr="00AE75F6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AE75F6" w:rsidRDefault="00F67FB5" w:rsidP="00F67FB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AE75F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22" w:dyaOrig="194">
                <v:shape id="_x0000_i1121" type="#_x0000_t75" style="width:84pt;height:12pt" o:ole="">
                  <v:imagedata r:id="rId198" o:title=""/>
                </v:shape>
                <o:OLEObject Type="Embed" ProgID="FXEquation.Equation" ShapeID="_x0000_i1121" DrawAspect="Content" ObjectID="_1514612383" r:id="rId199"/>
              </w:objec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-63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AE75F6" w:rsidRDefault="00F67FB5" w:rsidP="00F67FB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AE75F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698" w:dyaOrig="194">
                <v:shape id="_x0000_i1122" type="#_x0000_t75" style="width:93pt;height:10.5pt" o:ole="">
                  <v:imagedata r:id="rId200" o:title=""/>
                </v:shape>
                <o:OLEObject Type="Embed" ProgID="FXEquation.Equation" ShapeID="_x0000_i1122" DrawAspect="Content" ObjectID="_1514612384" r:id="rId201"/>
              </w:objec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-60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AE75F6" w:rsidRDefault="00F67FB5" w:rsidP="00F67FB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AE75F6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172" w:dyaOrig="194">
                <v:shape id="_x0000_i1123" type="#_x0000_t75" style="width:175.5pt;height:10.5pt" o:ole="">
                  <v:imagedata r:id="rId202" o:title=""/>
                </v:shape>
                <o:OLEObject Type="Embed" ProgID="FXEquation.Equation" ShapeID="_x0000_i1123" DrawAspect="Content" ObjectID="_1514612385" r:id="rId203"/>
              </w:objec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AE75F6">
              <w:rPr>
                <w:rFonts w:ascii="Times New Roman" w:hAnsi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answer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5E7588" w:rsidRDefault="00F67FB5" w:rsidP="00F67FB5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5E7588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854" w:dyaOrig="354">
                <v:shape id="_x0000_i1124" type="#_x0000_t75" style="width:156.75pt;height:18.75pt" o:ole="">
                  <v:imagedata r:id="rId204" o:title=""/>
                </v:shape>
                <o:OLEObject Type="Embed" ProgID="FXEquation.Equation" ShapeID="_x0000_i1124" DrawAspect="Content" ObjectID="_1514612386" r:id="rId205"/>
              </w:objec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5E7588" w:rsidRDefault="00F67FB5" w:rsidP="00F67FB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5E758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718" w:dyaOrig="238">
                <v:shape id="_x0000_i1125" type="#_x0000_t75" style="width:95.25pt;height:12.75pt" o:ole="">
                  <v:imagedata r:id="rId206" o:title=""/>
                </v:shape>
                <o:OLEObject Type="Embed" ProgID="FXEquation.Equation" ShapeID="_x0000_i1125" DrawAspect="Content" ObjectID="_1514612387" r:id="rId207"/>
              </w:objec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5E7588" w:rsidRDefault="00F67FB5" w:rsidP="00F67FB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5E758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654" w:dyaOrig="238">
                <v:shape id="_x0000_i1126" type="#_x0000_t75" style="width:90.75pt;height:12.75pt" o:ole="">
                  <v:imagedata r:id="rId208" o:title=""/>
                </v:shape>
                <o:OLEObject Type="Embed" ProgID="FXEquation.Equation" ShapeID="_x0000_i1126" DrawAspect="Content" ObjectID="_1514612388" r:id="rId209"/>
              </w:objec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-9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5E7588" w:rsidRDefault="00F67FB5" w:rsidP="00F67FB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5E7588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582" w:dyaOrig="194">
                <v:shape id="_x0000_i1127" type="#_x0000_t75" style="width:87pt;height:10.5pt" o:ole="">
                  <v:imagedata r:id="rId210" o:title=""/>
                </v:shape>
                <o:OLEObject Type="Embed" ProgID="FXEquation.Equation" ShapeID="_x0000_i1127" DrawAspect="Content" ObjectID="_1514612389" r:id="rId211"/>
              </w:objec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-8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5E7588" w:rsidRDefault="00F67FB5" w:rsidP="00F67FB5">
            <w:pPr>
              <w:rPr>
                <w:rFonts w:ascii="Times New Roman" w:hAnsi="Times New Roman"/>
                <w:position w:val="-20"/>
                <w:sz w:val="24"/>
                <w:szCs w:val="24"/>
              </w:rPr>
            </w:pPr>
            <w:r w:rsidRPr="005E7588">
              <w:rPr>
                <w:rFonts w:ascii="Times New Roman" w:hAnsi="Times New Roman"/>
                <w:color w:val="FF0000"/>
                <w:position w:val="-20"/>
                <w:sz w:val="24"/>
                <w:szCs w:val="24"/>
              </w:rPr>
              <w:object w:dxaOrig="1016" w:dyaOrig="537">
                <v:shape id="_x0000_i1128" type="#_x0000_t75" style="width:56.25pt;height:29.25pt" o:ole="">
                  <v:imagedata r:id="rId212" o:title=""/>
                </v:shape>
                <o:OLEObject Type="Embed" ProgID="FXEquation.Equation" ShapeID="_x0000_i1128" DrawAspect="Content" ObjectID="_1514612390" r:id="rId213"/>
              </w:objec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F24E8D" w:rsidRDefault="00F67FB5" w:rsidP="00F67FB5">
            <w:pPr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F24E8D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3772" w:dyaOrig="194">
                <v:shape id="_x0000_i1129" type="#_x0000_t75" style="width:186.75pt;height:9pt" o:ole="">
                  <v:imagedata r:id="rId214" o:title=""/>
                </v:shape>
                <o:OLEObject Type="Embed" ProgID="FXEquation.Equation" ShapeID="_x0000_i1129" DrawAspect="Content" ObjectID="_1514612391" r:id="rId215"/>
              </w:objec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-20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F24E8D" w:rsidRDefault="00F67FB5" w:rsidP="00F67FB5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F24E8D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337" w:dyaOrig="238">
                <v:shape id="_x0000_i1130" type="#_x0000_t75" style="width:166.5pt;height:12pt" o:ole="">
                  <v:imagedata r:id="rId216" o:title=""/>
                </v:shape>
                <o:OLEObject Type="Embed" ProgID="FXEquation.Equation" ShapeID="_x0000_i1130" DrawAspect="Content" ObjectID="_1514612392" r:id="rId217"/>
              </w:objec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72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F24E8D" w:rsidRDefault="00F67FB5" w:rsidP="00F67FB5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F24E8D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3484" w:dyaOrig="354">
                <v:shape id="_x0000_i1131" type="#_x0000_t75" style="width:174.75pt;height:18pt" o:ole="">
                  <v:imagedata r:id="rId218" o:title=""/>
                </v:shape>
                <o:OLEObject Type="Embed" ProgID="FXEquation.Equation" ShapeID="_x0000_i1131" DrawAspect="Content" ObjectID="_1514612393" r:id="rId219"/>
              </w:objec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-108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F24E8D" w:rsidRDefault="00F67FB5" w:rsidP="00F67FB5">
            <w:pPr>
              <w:rPr>
                <w:rFonts w:ascii="Times New Roman" w:hAnsi="Times New Roman"/>
                <w:position w:val="-26"/>
                <w:sz w:val="24"/>
                <w:szCs w:val="24"/>
              </w:rPr>
            </w:pPr>
            <w:r w:rsidRPr="00F24E8D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261" w:dyaOrig="598">
                <v:shape id="_x0000_i1132" type="#_x0000_t75" style="width:113.25pt;height:29.25pt" o:ole="">
                  <v:imagedata r:id="rId220" o:title=""/>
                </v:shape>
                <o:OLEObject Type="Embed" ProgID="FXEquation.Equation" ShapeID="_x0000_i1132" DrawAspect="Content" ObjectID="_1514612394" r:id="rId221"/>
              </w:objec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-6</w:t>
            </w:r>
          </w:p>
        </w:tc>
      </w:tr>
      <w:tr w:rsidR="00F67FB5" w:rsidRPr="00A254FC" w:rsidTr="00F67F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737"/>
        </w:trPr>
        <w:tc>
          <w:tcPr>
            <w:tcW w:w="988" w:type="dxa"/>
          </w:tcPr>
          <w:p w:rsidR="00F67FB5" w:rsidRPr="00A254FC" w:rsidRDefault="00F67FB5" w:rsidP="00F67FB5">
            <w:pPr>
              <w:pStyle w:val="ListParagraph"/>
              <w:numPr>
                <w:ilvl w:val="0"/>
                <w:numId w:val="10"/>
              </w:num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vAlign w:val="center"/>
          </w:tcPr>
          <w:p w:rsidR="00F67FB5" w:rsidRPr="00A254FC" w:rsidRDefault="00F67FB5" w:rsidP="00F67F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object w:dxaOrig="8392" w:dyaOrig="778">
                <v:shape id="_x0000_i1133" type="#_x0000_t75" style="width:419.25pt;height:39pt" o:ole="">
                  <v:imagedata r:id="rId222" o:title=""/>
                </v:shape>
                <o:OLEObject Type="Embed" ProgID="FXEquation.Equation" ShapeID="_x0000_i1133" DrawAspect="Content" ObjectID="_1514612395" r:id="rId22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vAlign w:val="center"/>
          </w:tcPr>
          <w:p w:rsidR="00F67FB5" w:rsidRPr="00A254FC" w:rsidRDefault="00F67FB5" w:rsidP="00F67FB5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-$40</w:t>
            </w:r>
          </w:p>
        </w:tc>
      </w:tr>
    </w:tbl>
    <w:p w:rsidR="00885304" w:rsidRDefault="00885304" w:rsidP="00D26EF8">
      <w:pPr>
        <w:rPr>
          <w:rFonts w:asciiTheme="majorHAnsi" w:hAnsiTheme="majorHAnsi"/>
          <w:sz w:val="24"/>
          <w:szCs w:val="24"/>
        </w:rPr>
      </w:pPr>
    </w:p>
    <w:sectPr w:rsidR="00885304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229F" w:rsidRDefault="0061229F" w:rsidP="00C868AD">
      <w:r>
        <w:separator/>
      </w:r>
    </w:p>
  </w:endnote>
  <w:endnote w:type="continuationSeparator" w:id="0">
    <w:p w:rsidR="0061229F" w:rsidRDefault="0061229F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67FB5" w:rsidRDefault="00F67F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35014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F67FB5" w:rsidRDefault="00F67F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67FB5" w:rsidRDefault="00F67F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229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67FB5" w:rsidRDefault="00F67F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229F" w:rsidRDefault="0061229F" w:rsidP="00C868AD">
      <w:r>
        <w:separator/>
      </w:r>
    </w:p>
  </w:footnote>
  <w:footnote w:type="continuationSeparator" w:id="0">
    <w:p w:rsidR="0061229F" w:rsidRDefault="0061229F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7FB5" w:rsidRPr="00C868AD" w:rsidRDefault="00F67FB5">
    <w:pPr>
      <w:pStyle w:val="Header"/>
      <w:rPr>
        <w:u w:val="single"/>
      </w:rPr>
    </w:pPr>
    <w:r>
      <w:rPr>
        <w:u w:val="single"/>
      </w:rPr>
      <w:t xml:space="preserve">Mathematics                       Topic </w:t>
    </w:r>
    <w:r w:rsidRPr="00C868AD">
      <w:rPr>
        <w:u w:val="single"/>
      </w:rPr>
      <w:t>Test</w:t>
    </w:r>
    <w:r>
      <w:rPr>
        <w:u w:val="single"/>
      </w:rPr>
      <w:t xml:space="preserve"> - </w:t>
    </w:r>
    <w:sdt>
      <w:sdtPr>
        <w:rPr>
          <w:u w:val="single"/>
        </w:rPr>
        <w:alias w:val="Title"/>
        <w:tag w:val=""/>
        <w:id w:val="1775589371"/>
        <w:placeholder>
          <w:docPart w:val="DBC9B615E4BC454097F887CC53156C9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u w:val="single"/>
          </w:rPr>
          <w:t>Integers</w:t>
        </w:r>
      </w:sdtContent>
    </w:sdt>
    <w:r w:rsidRPr="00C868AD">
      <w:rPr>
        <w:u w:val="single"/>
      </w:rPr>
      <w:tab/>
    </w:r>
    <w:r w:rsidRPr="00C868AD">
      <w:rPr>
        <w:u w:val="single"/>
      </w:rPr>
      <w:tab/>
    </w:r>
    <w:r w:rsidR="00735014">
      <w:rPr>
        <w:u w:val="single"/>
      </w:rPr>
      <w:t>2016</w:t>
    </w:r>
    <w:r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7FB5" w:rsidRPr="005615AC" w:rsidRDefault="00F67FB5" w:rsidP="005C44C0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>High School</w:t>
    </w:r>
  </w:p>
  <w:p w:rsidR="00F67FB5" w:rsidRPr="005615AC" w:rsidRDefault="00F67FB5" w:rsidP="00C71E16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 xml:space="preserve">Mathematics Test </w:t>
    </w:r>
    <w:r w:rsidR="00735014">
      <w:rPr>
        <w:rFonts w:ascii="Baskerville Old Face" w:hAnsi="Baskerville Old Face"/>
        <w:i/>
        <w:sz w:val="52"/>
        <w:szCs w:val="52"/>
      </w:rPr>
      <w:t>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"/>
  </w:num>
  <w:num w:numId="5">
    <w:abstractNumId w:val="8"/>
  </w:num>
  <w:num w:numId="6">
    <w:abstractNumId w:val="0"/>
  </w:num>
  <w:num w:numId="7">
    <w:abstractNumId w:val="9"/>
  </w:num>
  <w:num w:numId="8">
    <w:abstractNumId w:val="11"/>
  </w:num>
  <w:num w:numId="9">
    <w:abstractNumId w:val="2"/>
  </w:num>
  <w:num w:numId="10">
    <w:abstractNumId w:val="3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7823"/>
    <w:rsid w:val="000176AA"/>
    <w:rsid w:val="000266E5"/>
    <w:rsid w:val="000636CF"/>
    <w:rsid w:val="000A3DF6"/>
    <w:rsid w:val="000C4CAD"/>
    <w:rsid w:val="000F439F"/>
    <w:rsid w:val="00110126"/>
    <w:rsid w:val="001249E5"/>
    <w:rsid w:val="001546F7"/>
    <w:rsid w:val="00161976"/>
    <w:rsid w:val="0018287C"/>
    <w:rsid w:val="001D1C88"/>
    <w:rsid w:val="001D25CA"/>
    <w:rsid w:val="001D51F7"/>
    <w:rsid w:val="0020113E"/>
    <w:rsid w:val="00216994"/>
    <w:rsid w:val="00246314"/>
    <w:rsid w:val="00261A5A"/>
    <w:rsid w:val="002B6E80"/>
    <w:rsid w:val="002C1F1F"/>
    <w:rsid w:val="002F696A"/>
    <w:rsid w:val="002F71E5"/>
    <w:rsid w:val="00325745"/>
    <w:rsid w:val="00367753"/>
    <w:rsid w:val="00374BC9"/>
    <w:rsid w:val="00396770"/>
    <w:rsid w:val="003D41FF"/>
    <w:rsid w:val="00413DF5"/>
    <w:rsid w:val="00460B7C"/>
    <w:rsid w:val="004657BF"/>
    <w:rsid w:val="00474558"/>
    <w:rsid w:val="004A64CB"/>
    <w:rsid w:val="004E1D1E"/>
    <w:rsid w:val="005277D4"/>
    <w:rsid w:val="005615AC"/>
    <w:rsid w:val="00576FE3"/>
    <w:rsid w:val="00591FD0"/>
    <w:rsid w:val="00597F8E"/>
    <w:rsid w:val="005B261E"/>
    <w:rsid w:val="005C44C0"/>
    <w:rsid w:val="005F70B5"/>
    <w:rsid w:val="0061229F"/>
    <w:rsid w:val="00641EA7"/>
    <w:rsid w:val="00667642"/>
    <w:rsid w:val="006718CF"/>
    <w:rsid w:val="006C6404"/>
    <w:rsid w:val="00735014"/>
    <w:rsid w:val="007403DD"/>
    <w:rsid w:val="007A6773"/>
    <w:rsid w:val="007A7013"/>
    <w:rsid w:val="007B3348"/>
    <w:rsid w:val="007D39B1"/>
    <w:rsid w:val="008240EA"/>
    <w:rsid w:val="00845ACB"/>
    <w:rsid w:val="00853748"/>
    <w:rsid w:val="00860520"/>
    <w:rsid w:val="0086117C"/>
    <w:rsid w:val="00877EF8"/>
    <w:rsid w:val="00885304"/>
    <w:rsid w:val="008959EE"/>
    <w:rsid w:val="008A20B4"/>
    <w:rsid w:val="008A7176"/>
    <w:rsid w:val="008B7480"/>
    <w:rsid w:val="008C68D7"/>
    <w:rsid w:val="008F3E43"/>
    <w:rsid w:val="009A5487"/>
    <w:rsid w:val="009D24C3"/>
    <w:rsid w:val="00A158D7"/>
    <w:rsid w:val="00A23965"/>
    <w:rsid w:val="00A252B0"/>
    <w:rsid w:val="00A81533"/>
    <w:rsid w:val="00A824D7"/>
    <w:rsid w:val="00AA62E9"/>
    <w:rsid w:val="00AB0C62"/>
    <w:rsid w:val="00B0317F"/>
    <w:rsid w:val="00B13D93"/>
    <w:rsid w:val="00B26BD8"/>
    <w:rsid w:val="00B850EA"/>
    <w:rsid w:val="00B9780A"/>
    <w:rsid w:val="00BC0959"/>
    <w:rsid w:val="00BC3554"/>
    <w:rsid w:val="00BC7E9E"/>
    <w:rsid w:val="00BE233F"/>
    <w:rsid w:val="00BF4D08"/>
    <w:rsid w:val="00C057F5"/>
    <w:rsid w:val="00C17E11"/>
    <w:rsid w:val="00C204E3"/>
    <w:rsid w:val="00C56E1E"/>
    <w:rsid w:val="00C71E16"/>
    <w:rsid w:val="00C77823"/>
    <w:rsid w:val="00C868AD"/>
    <w:rsid w:val="00CA11C9"/>
    <w:rsid w:val="00CA296A"/>
    <w:rsid w:val="00CA3E0B"/>
    <w:rsid w:val="00CB7AB2"/>
    <w:rsid w:val="00CC0D50"/>
    <w:rsid w:val="00CD209A"/>
    <w:rsid w:val="00D03A78"/>
    <w:rsid w:val="00D26EF8"/>
    <w:rsid w:val="00D667E2"/>
    <w:rsid w:val="00D752EC"/>
    <w:rsid w:val="00D95422"/>
    <w:rsid w:val="00DB0E30"/>
    <w:rsid w:val="00DD06F8"/>
    <w:rsid w:val="00DD4459"/>
    <w:rsid w:val="00DF6D58"/>
    <w:rsid w:val="00E371AE"/>
    <w:rsid w:val="00E40AB2"/>
    <w:rsid w:val="00E73210"/>
    <w:rsid w:val="00E97D94"/>
    <w:rsid w:val="00EB1449"/>
    <w:rsid w:val="00F2109D"/>
    <w:rsid w:val="00F67FB5"/>
    <w:rsid w:val="00F76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4:docId w14:val="16B85357"/>
  <w15:docId w15:val="{0B851458-B564-426D-84C8-DA673A42C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CD209A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CD209A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  <w:style w:type="paragraph" w:styleId="NoSpacing">
    <w:name w:val="No Spacing"/>
    <w:uiPriority w:val="1"/>
    <w:qFormat/>
    <w:rsid w:val="00367753"/>
    <w:pPr>
      <w:spacing w:after="0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png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63" Type="http://schemas.openxmlformats.org/officeDocument/2006/relationships/image" Target="media/image27.png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7.bin"/><Relationship Id="rId159" Type="http://schemas.openxmlformats.org/officeDocument/2006/relationships/image" Target="media/image73.png"/><Relationship Id="rId170" Type="http://schemas.openxmlformats.org/officeDocument/2006/relationships/image" Target="media/image78.png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26" Type="http://schemas.openxmlformats.org/officeDocument/2006/relationships/theme" Target="theme/theme1.xml"/><Relationship Id="rId107" Type="http://schemas.openxmlformats.org/officeDocument/2006/relationships/image" Target="media/image49.png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53" Type="http://schemas.openxmlformats.org/officeDocument/2006/relationships/image" Target="media/image23.png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62.bin"/><Relationship Id="rId149" Type="http://schemas.openxmlformats.org/officeDocument/2006/relationships/image" Target="media/image68.png"/><Relationship Id="rId5" Type="http://schemas.openxmlformats.org/officeDocument/2006/relationships/webSettings" Target="webSettings.xml"/><Relationship Id="rId95" Type="http://schemas.openxmlformats.org/officeDocument/2006/relationships/image" Target="media/image43.png"/><Relationship Id="rId160" Type="http://schemas.openxmlformats.org/officeDocument/2006/relationships/oleObject" Target="embeddings/oleObject76.bin"/><Relationship Id="rId181" Type="http://schemas.openxmlformats.org/officeDocument/2006/relationships/oleObject" Target="embeddings/oleObject87.bin"/><Relationship Id="rId216" Type="http://schemas.openxmlformats.org/officeDocument/2006/relationships/image" Target="media/image100.png"/><Relationship Id="rId211" Type="http://schemas.openxmlformats.org/officeDocument/2006/relationships/oleObject" Target="embeddings/oleObject103.bin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43" Type="http://schemas.openxmlformats.org/officeDocument/2006/relationships/image" Target="media/image18.png"/><Relationship Id="rId48" Type="http://schemas.openxmlformats.org/officeDocument/2006/relationships/oleObject" Target="embeddings/oleObject21.bin"/><Relationship Id="rId64" Type="http://schemas.openxmlformats.org/officeDocument/2006/relationships/oleObject" Target="embeddings/oleObject30.bin"/><Relationship Id="rId69" Type="http://schemas.openxmlformats.org/officeDocument/2006/relationships/image" Target="media/image30.png"/><Relationship Id="rId113" Type="http://schemas.openxmlformats.org/officeDocument/2006/relationships/image" Target="media/image52.png"/><Relationship Id="rId118" Type="http://schemas.openxmlformats.org/officeDocument/2006/relationships/oleObject" Target="embeddings/oleObject57.bin"/><Relationship Id="rId134" Type="http://schemas.openxmlformats.org/officeDocument/2006/relationships/oleObject" Target="embeddings/oleObject65.bin"/><Relationship Id="rId139" Type="http://schemas.openxmlformats.org/officeDocument/2006/relationships/image" Target="media/image65.png"/><Relationship Id="rId80" Type="http://schemas.openxmlformats.org/officeDocument/2006/relationships/oleObject" Target="embeddings/oleObject38.bin"/><Relationship Id="rId85" Type="http://schemas.openxmlformats.org/officeDocument/2006/relationships/image" Target="media/image38.png"/><Relationship Id="rId150" Type="http://schemas.openxmlformats.org/officeDocument/2006/relationships/oleObject" Target="embeddings/oleObject71.bin"/><Relationship Id="rId155" Type="http://schemas.openxmlformats.org/officeDocument/2006/relationships/image" Target="media/image71.png"/><Relationship Id="rId171" Type="http://schemas.openxmlformats.org/officeDocument/2006/relationships/oleObject" Target="embeddings/oleObject82.bin"/><Relationship Id="rId176" Type="http://schemas.openxmlformats.org/officeDocument/2006/relationships/image" Target="media/image81.png"/><Relationship Id="rId192" Type="http://schemas.openxmlformats.org/officeDocument/2006/relationships/image" Target="media/image88.png"/><Relationship Id="rId197" Type="http://schemas.openxmlformats.org/officeDocument/2006/relationships/oleObject" Target="embeddings/oleObject96.bin"/><Relationship Id="rId206" Type="http://schemas.openxmlformats.org/officeDocument/2006/relationships/image" Target="media/image95.png"/><Relationship Id="rId201" Type="http://schemas.openxmlformats.org/officeDocument/2006/relationships/oleObject" Target="embeddings/oleObject98.bin"/><Relationship Id="rId222" Type="http://schemas.openxmlformats.org/officeDocument/2006/relationships/image" Target="media/image103.png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33" Type="http://schemas.openxmlformats.org/officeDocument/2006/relationships/image" Target="media/image13.png"/><Relationship Id="rId38" Type="http://schemas.openxmlformats.org/officeDocument/2006/relationships/oleObject" Target="embeddings/oleObject16.bin"/><Relationship Id="rId59" Type="http://schemas.openxmlformats.org/officeDocument/2006/relationships/image" Target="media/image25.png"/><Relationship Id="rId103" Type="http://schemas.openxmlformats.org/officeDocument/2006/relationships/image" Target="media/image47.png"/><Relationship Id="rId108" Type="http://schemas.openxmlformats.org/officeDocument/2006/relationships/oleObject" Target="embeddings/oleObject52.bin"/><Relationship Id="rId124" Type="http://schemas.openxmlformats.org/officeDocument/2006/relationships/oleObject" Target="embeddings/oleObject60.bin"/><Relationship Id="rId129" Type="http://schemas.openxmlformats.org/officeDocument/2006/relationships/image" Target="media/image60.png"/><Relationship Id="rId54" Type="http://schemas.openxmlformats.org/officeDocument/2006/relationships/oleObject" Target="embeddings/oleObject24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3.png"/><Relationship Id="rId91" Type="http://schemas.openxmlformats.org/officeDocument/2006/relationships/image" Target="media/image41.png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68.bin"/><Relationship Id="rId145" Type="http://schemas.openxmlformats.org/officeDocument/2006/relationships/header" Target="header1.xml"/><Relationship Id="rId161" Type="http://schemas.openxmlformats.org/officeDocument/2006/relationships/oleObject" Target="embeddings/oleObject77.bin"/><Relationship Id="rId166" Type="http://schemas.openxmlformats.org/officeDocument/2006/relationships/image" Target="media/image76.png"/><Relationship Id="rId182" Type="http://schemas.openxmlformats.org/officeDocument/2006/relationships/image" Target="media/image84.png"/><Relationship Id="rId187" Type="http://schemas.openxmlformats.org/officeDocument/2006/relationships/oleObject" Target="embeddings/oleObject90.bin"/><Relationship Id="rId217" Type="http://schemas.openxmlformats.org/officeDocument/2006/relationships/oleObject" Target="embeddings/oleObject106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98.png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49" Type="http://schemas.openxmlformats.org/officeDocument/2006/relationships/image" Target="media/image21.png"/><Relationship Id="rId114" Type="http://schemas.openxmlformats.org/officeDocument/2006/relationships/oleObject" Target="embeddings/oleObject55.bin"/><Relationship Id="rId119" Type="http://schemas.openxmlformats.org/officeDocument/2006/relationships/image" Target="media/image55.png"/><Relationship Id="rId44" Type="http://schemas.openxmlformats.org/officeDocument/2006/relationships/oleObject" Target="embeddings/oleObject19.bin"/><Relationship Id="rId60" Type="http://schemas.openxmlformats.org/officeDocument/2006/relationships/oleObject" Target="embeddings/oleObject28.bin"/><Relationship Id="rId65" Type="http://schemas.openxmlformats.org/officeDocument/2006/relationships/image" Target="media/image28.wmf"/><Relationship Id="rId81" Type="http://schemas.openxmlformats.org/officeDocument/2006/relationships/image" Target="media/image36.png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3.bin"/><Relationship Id="rId135" Type="http://schemas.openxmlformats.org/officeDocument/2006/relationships/image" Target="media/image63.png"/><Relationship Id="rId151" Type="http://schemas.openxmlformats.org/officeDocument/2006/relationships/image" Target="media/image69.png"/><Relationship Id="rId156" Type="http://schemas.openxmlformats.org/officeDocument/2006/relationships/oleObject" Target="embeddings/oleObject74.bin"/><Relationship Id="rId177" Type="http://schemas.openxmlformats.org/officeDocument/2006/relationships/oleObject" Target="embeddings/oleObject85.bin"/><Relationship Id="rId198" Type="http://schemas.openxmlformats.org/officeDocument/2006/relationships/image" Target="media/image91.png"/><Relationship Id="rId172" Type="http://schemas.openxmlformats.org/officeDocument/2006/relationships/image" Target="media/image79.png"/><Relationship Id="rId193" Type="http://schemas.openxmlformats.org/officeDocument/2006/relationships/oleObject" Target="embeddings/oleObject94.bin"/><Relationship Id="rId202" Type="http://schemas.openxmlformats.org/officeDocument/2006/relationships/image" Target="media/image93.png"/><Relationship Id="rId207" Type="http://schemas.openxmlformats.org/officeDocument/2006/relationships/oleObject" Target="embeddings/oleObject101.bin"/><Relationship Id="rId223" Type="http://schemas.openxmlformats.org/officeDocument/2006/relationships/oleObject" Target="embeddings/oleObject109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image" Target="media/image16.png"/><Relationship Id="rId109" Type="http://schemas.openxmlformats.org/officeDocument/2006/relationships/image" Target="media/image50.png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6.bin"/><Relationship Id="rId97" Type="http://schemas.openxmlformats.org/officeDocument/2006/relationships/image" Target="media/image44.png"/><Relationship Id="rId104" Type="http://schemas.openxmlformats.org/officeDocument/2006/relationships/oleObject" Target="embeddings/oleObject50.bin"/><Relationship Id="rId120" Type="http://schemas.openxmlformats.org/officeDocument/2006/relationships/oleObject" Target="embeddings/oleObject58.bin"/><Relationship Id="rId125" Type="http://schemas.openxmlformats.org/officeDocument/2006/relationships/image" Target="media/image58.png"/><Relationship Id="rId141" Type="http://schemas.openxmlformats.org/officeDocument/2006/relationships/image" Target="media/image66.png"/><Relationship Id="rId146" Type="http://schemas.openxmlformats.org/officeDocument/2006/relationships/footer" Target="footer1.xml"/><Relationship Id="rId167" Type="http://schemas.openxmlformats.org/officeDocument/2006/relationships/oleObject" Target="embeddings/oleObject80.bin"/><Relationship Id="rId188" Type="http://schemas.openxmlformats.org/officeDocument/2006/relationships/image" Target="media/image87.png"/><Relationship Id="rId7" Type="http://schemas.openxmlformats.org/officeDocument/2006/relationships/endnotes" Target="endnotes.xml"/><Relationship Id="rId71" Type="http://schemas.openxmlformats.org/officeDocument/2006/relationships/image" Target="media/image31.png"/><Relationship Id="rId92" Type="http://schemas.openxmlformats.org/officeDocument/2006/relationships/oleObject" Target="embeddings/oleObject44.bin"/><Relationship Id="rId162" Type="http://schemas.openxmlformats.org/officeDocument/2006/relationships/image" Target="media/image74.png"/><Relationship Id="rId183" Type="http://schemas.openxmlformats.org/officeDocument/2006/relationships/oleObject" Target="embeddings/oleObject88.bin"/><Relationship Id="rId213" Type="http://schemas.openxmlformats.org/officeDocument/2006/relationships/oleObject" Target="embeddings/oleObject104.bin"/><Relationship Id="rId218" Type="http://schemas.openxmlformats.org/officeDocument/2006/relationships/image" Target="media/image101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png"/><Relationship Id="rId40" Type="http://schemas.openxmlformats.org/officeDocument/2006/relationships/oleObject" Target="embeddings/oleObject17.bin"/><Relationship Id="rId45" Type="http://schemas.openxmlformats.org/officeDocument/2006/relationships/image" Target="media/image19.png"/><Relationship Id="rId66" Type="http://schemas.openxmlformats.org/officeDocument/2006/relationships/oleObject" Target="embeddings/oleObject31.bin"/><Relationship Id="rId87" Type="http://schemas.openxmlformats.org/officeDocument/2006/relationships/image" Target="media/image39.png"/><Relationship Id="rId110" Type="http://schemas.openxmlformats.org/officeDocument/2006/relationships/oleObject" Target="embeddings/oleObject53.bin"/><Relationship Id="rId115" Type="http://schemas.openxmlformats.org/officeDocument/2006/relationships/image" Target="media/image53.png"/><Relationship Id="rId131" Type="http://schemas.openxmlformats.org/officeDocument/2006/relationships/image" Target="media/image61.png"/><Relationship Id="rId136" Type="http://schemas.openxmlformats.org/officeDocument/2006/relationships/oleObject" Target="embeddings/oleObject66.bin"/><Relationship Id="rId157" Type="http://schemas.openxmlformats.org/officeDocument/2006/relationships/image" Target="media/image72.png"/><Relationship Id="rId178" Type="http://schemas.openxmlformats.org/officeDocument/2006/relationships/image" Target="media/image82.png"/><Relationship Id="rId61" Type="http://schemas.openxmlformats.org/officeDocument/2006/relationships/image" Target="media/image26.png"/><Relationship Id="rId82" Type="http://schemas.openxmlformats.org/officeDocument/2006/relationships/oleObject" Target="embeddings/oleObject39.bin"/><Relationship Id="rId152" Type="http://schemas.openxmlformats.org/officeDocument/2006/relationships/oleObject" Target="embeddings/oleObject72.bin"/><Relationship Id="rId173" Type="http://schemas.openxmlformats.org/officeDocument/2006/relationships/oleObject" Target="embeddings/oleObject83.bin"/><Relationship Id="rId194" Type="http://schemas.openxmlformats.org/officeDocument/2006/relationships/image" Target="media/image89.png"/><Relationship Id="rId199" Type="http://schemas.openxmlformats.org/officeDocument/2006/relationships/oleObject" Target="embeddings/oleObject97.bin"/><Relationship Id="rId203" Type="http://schemas.openxmlformats.org/officeDocument/2006/relationships/oleObject" Target="embeddings/oleObject99.bin"/><Relationship Id="rId208" Type="http://schemas.openxmlformats.org/officeDocument/2006/relationships/image" Target="media/image96.png"/><Relationship Id="rId19" Type="http://schemas.openxmlformats.org/officeDocument/2006/relationships/oleObject" Target="embeddings/oleObject6.bin"/><Relationship Id="rId224" Type="http://schemas.openxmlformats.org/officeDocument/2006/relationships/fontTable" Target="fontTable.xml"/><Relationship Id="rId14" Type="http://schemas.openxmlformats.org/officeDocument/2006/relationships/image" Target="media/image4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4.png"/><Relationship Id="rId56" Type="http://schemas.openxmlformats.org/officeDocument/2006/relationships/oleObject" Target="embeddings/oleObject26.bin"/><Relationship Id="rId77" Type="http://schemas.openxmlformats.org/officeDocument/2006/relationships/image" Target="media/image34.png"/><Relationship Id="rId100" Type="http://schemas.openxmlformats.org/officeDocument/2006/relationships/oleObject" Target="embeddings/oleObject48.bin"/><Relationship Id="rId105" Type="http://schemas.openxmlformats.org/officeDocument/2006/relationships/image" Target="media/image48.png"/><Relationship Id="rId126" Type="http://schemas.openxmlformats.org/officeDocument/2006/relationships/oleObject" Target="embeddings/oleObject61.bin"/><Relationship Id="rId147" Type="http://schemas.openxmlformats.org/officeDocument/2006/relationships/header" Target="header2.xml"/><Relationship Id="rId168" Type="http://schemas.openxmlformats.org/officeDocument/2006/relationships/image" Target="media/image77.png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72" Type="http://schemas.openxmlformats.org/officeDocument/2006/relationships/oleObject" Target="embeddings/oleObject34.bin"/><Relationship Id="rId93" Type="http://schemas.openxmlformats.org/officeDocument/2006/relationships/image" Target="media/image42.png"/><Relationship Id="rId98" Type="http://schemas.openxmlformats.org/officeDocument/2006/relationships/oleObject" Target="embeddings/oleObject47.bin"/><Relationship Id="rId121" Type="http://schemas.openxmlformats.org/officeDocument/2006/relationships/image" Target="media/image56.png"/><Relationship Id="rId142" Type="http://schemas.openxmlformats.org/officeDocument/2006/relationships/oleObject" Target="embeddings/oleObject69.bin"/><Relationship Id="rId163" Type="http://schemas.openxmlformats.org/officeDocument/2006/relationships/oleObject" Target="embeddings/oleObject78.bin"/><Relationship Id="rId184" Type="http://schemas.openxmlformats.org/officeDocument/2006/relationships/image" Target="media/image85.png"/><Relationship Id="rId189" Type="http://schemas.openxmlformats.org/officeDocument/2006/relationships/oleObject" Target="embeddings/oleObject91.bin"/><Relationship Id="rId219" Type="http://schemas.openxmlformats.org/officeDocument/2006/relationships/oleObject" Target="embeddings/oleObject107.bin"/><Relationship Id="rId3" Type="http://schemas.openxmlformats.org/officeDocument/2006/relationships/styles" Target="styles.xml"/><Relationship Id="rId214" Type="http://schemas.openxmlformats.org/officeDocument/2006/relationships/image" Target="media/image99.png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20.bin"/><Relationship Id="rId67" Type="http://schemas.openxmlformats.org/officeDocument/2006/relationships/image" Target="media/image29.png"/><Relationship Id="rId116" Type="http://schemas.openxmlformats.org/officeDocument/2006/relationships/oleObject" Target="embeddings/oleObject56.bin"/><Relationship Id="rId137" Type="http://schemas.openxmlformats.org/officeDocument/2006/relationships/image" Target="media/image64.png"/><Relationship Id="rId158" Type="http://schemas.openxmlformats.org/officeDocument/2006/relationships/oleObject" Target="embeddings/oleObject75.bin"/><Relationship Id="rId20" Type="http://schemas.openxmlformats.org/officeDocument/2006/relationships/image" Target="media/image7.png"/><Relationship Id="rId41" Type="http://schemas.openxmlformats.org/officeDocument/2006/relationships/image" Target="media/image17.png"/><Relationship Id="rId62" Type="http://schemas.openxmlformats.org/officeDocument/2006/relationships/oleObject" Target="embeddings/oleObject29.bin"/><Relationship Id="rId83" Type="http://schemas.openxmlformats.org/officeDocument/2006/relationships/image" Target="media/image37.png"/><Relationship Id="rId88" Type="http://schemas.openxmlformats.org/officeDocument/2006/relationships/oleObject" Target="embeddings/oleObject42.bin"/><Relationship Id="rId111" Type="http://schemas.openxmlformats.org/officeDocument/2006/relationships/image" Target="media/image51.png"/><Relationship Id="rId132" Type="http://schemas.openxmlformats.org/officeDocument/2006/relationships/oleObject" Target="embeddings/oleObject64.bin"/><Relationship Id="rId153" Type="http://schemas.openxmlformats.org/officeDocument/2006/relationships/image" Target="media/image70.png"/><Relationship Id="rId174" Type="http://schemas.openxmlformats.org/officeDocument/2006/relationships/image" Target="media/image80.png"/><Relationship Id="rId179" Type="http://schemas.openxmlformats.org/officeDocument/2006/relationships/oleObject" Target="embeddings/oleObject86.bin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190" Type="http://schemas.openxmlformats.org/officeDocument/2006/relationships/oleObject" Target="embeddings/oleObject92.bin"/><Relationship Id="rId204" Type="http://schemas.openxmlformats.org/officeDocument/2006/relationships/image" Target="media/image94.png"/><Relationship Id="rId220" Type="http://schemas.openxmlformats.org/officeDocument/2006/relationships/image" Target="media/image102.png"/><Relationship Id="rId225" Type="http://schemas.openxmlformats.org/officeDocument/2006/relationships/glossaryDocument" Target="glossary/document.xml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5.bin"/><Relationship Id="rId57" Type="http://schemas.openxmlformats.org/officeDocument/2006/relationships/image" Target="media/image24.png"/><Relationship Id="rId106" Type="http://schemas.openxmlformats.org/officeDocument/2006/relationships/oleObject" Target="embeddings/oleObject51.bin"/><Relationship Id="rId127" Type="http://schemas.openxmlformats.org/officeDocument/2006/relationships/image" Target="media/image59.png"/><Relationship Id="rId10" Type="http://schemas.openxmlformats.org/officeDocument/2006/relationships/image" Target="media/image2.png"/><Relationship Id="rId31" Type="http://schemas.openxmlformats.org/officeDocument/2006/relationships/image" Target="media/image12.png"/><Relationship Id="rId52" Type="http://schemas.openxmlformats.org/officeDocument/2006/relationships/oleObject" Target="embeddings/oleObject23.bin"/><Relationship Id="rId73" Type="http://schemas.openxmlformats.org/officeDocument/2006/relationships/image" Target="media/image32.png"/><Relationship Id="rId78" Type="http://schemas.openxmlformats.org/officeDocument/2006/relationships/oleObject" Target="embeddings/oleObject37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5.png"/><Relationship Id="rId101" Type="http://schemas.openxmlformats.org/officeDocument/2006/relationships/image" Target="media/image46.png"/><Relationship Id="rId122" Type="http://schemas.openxmlformats.org/officeDocument/2006/relationships/oleObject" Target="embeddings/oleObject59.bin"/><Relationship Id="rId143" Type="http://schemas.openxmlformats.org/officeDocument/2006/relationships/image" Target="media/image67.png"/><Relationship Id="rId148" Type="http://schemas.openxmlformats.org/officeDocument/2006/relationships/footer" Target="footer2.xml"/><Relationship Id="rId164" Type="http://schemas.openxmlformats.org/officeDocument/2006/relationships/image" Target="media/image75.png"/><Relationship Id="rId169" Type="http://schemas.openxmlformats.org/officeDocument/2006/relationships/oleObject" Target="embeddings/oleObject81.bin"/><Relationship Id="rId185" Type="http://schemas.openxmlformats.org/officeDocument/2006/relationships/oleObject" Target="embeddings/oleObject89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3.png"/><Relationship Id="rId210" Type="http://schemas.openxmlformats.org/officeDocument/2006/relationships/image" Target="media/image97.png"/><Relationship Id="rId215" Type="http://schemas.openxmlformats.org/officeDocument/2006/relationships/oleObject" Target="embeddings/oleObject105.bin"/><Relationship Id="rId26" Type="http://schemas.openxmlformats.org/officeDocument/2006/relationships/image" Target="media/image10.png"/><Relationship Id="rId47" Type="http://schemas.openxmlformats.org/officeDocument/2006/relationships/image" Target="media/image20.png"/><Relationship Id="rId68" Type="http://schemas.openxmlformats.org/officeDocument/2006/relationships/oleObject" Target="embeddings/oleObject32.bin"/><Relationship Id="rId89" Type="http://schemas.openxmlformats.org/officeDocument/2006/relationships/image" Target="media/image40.png"/><Relationship Id="rId112" Type="http://schemas.openxmlformats.org/officeDocument/2006/relationships/oleObject" Target="embeddings/oleObject54.bin"/><Relationship Id="rId133" Type="http://schemas.openxmlformats.org/officeDocument/2006/relationships/image" Target="media/image62.png"/><Relationship Id="rId154" Type="http://schemas.openxmlformats.org/officeDocument/2006/relationships/oleObject" Target="embeddings/oleObject73.bin"/><Relationship Id="rId175" Type="http://schemas.openxmlformats.org/officeDocument/2006/relationships/oleObject" Target="embeddings/oleObject84.bin"/><Relationship Id="rId196" Type="http://schemas.openxmlformats.org/officeDocument/2006/relationships/image" Target="media/image90.png"/><Relationship Id="rId200" Type="http://schemas.openxmlformats.org/officeDocument/2006/relationships/image" Target="media/image92.png"/><Relationship Id="rId16" Type="http://schemas.openxmlformats.org/officeDocument/2006/relationships/image" Target="media/image5.png"/><Relationship Id="rId221" Type="http://schemas.openxmlformats.org/officeDocument/2006/relationships/oleObject" Target="embeddings/oleObject108.bin"/><Relationship Id="rId37" Type="http://schemas.openxmlformats.org/officeDocument/2006/relationships/image" Target="media/image15.png"/><Relationship Id="rId58" Type="http://schemas.openxmlformats.org/officeDocument/2006/relationships/oleObject" Target="embeddings/oleObject27.bin"/><Relationship Id="rId79" Type="http://schemas.openxmlformats.org/officeDocument/2006/relationships/image" Target="media/image35.png"/><Relationship Id="rId102" Type="http://schemas.openxmlformats.org/officeDocument/2006/relationships/oleObject" Target="embeddings/oleObject49.bin"/><Relationship Id="rId123" Type="http://schemas.openxmlformats.org/officeDocument/2006/relationships/image" Target="media/image57.png"/><Relationship Id="rId144" Type="http://schemas.openxmlformats.org/officeDocument/2006/relationships/oleObject" Target="embeddings/oleObject70.bin"/><Relationship Id="rId90" Type="http://schemas.openxmlformats.org/officeDocument/2006/relationships/oleObject" Target="embeddings/oleObject43.bin"/><Relationship Id="rId165" Type="http://schemas.openxmlformats.org/officeDocument/2006/relationships/oleObject" Target="embeddings/oleObject79.bin"/><Relationship Id="rId186" Type="http://schemas.openxmlformats.org/officeDocument/2006/relationships/image" Target="media/image8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Assessment%20Bank%202015%20Draft%201\Templates\Year%207%208%20Test%20Template%202015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91A4459661E4F5FAED79FD6CA081F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0A42B1-A414-4EE1-8D43-5A7BA38D07AA}"/>
      </w:docPartPr>
      <w:docPartBody>
        <w:p w:rsidR="00094E02" w:rsidRDefault="00094E02">
          <w:pPr>
            <w:pStyle w:val="691A4459661E4F5FAED79FD6CA081F37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4B9427A1C8AA47228DCE803E19E38C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635F54-74D9-46E1-BA22-9165584E87A8}"/>
      </w:docPartPr>
      <w:docPartBody>
        <w:p w:rsidR="00094E02" w:rsidRDefault="00094E02">
          <w:pPr>
            <w:pStyle w:val="4B9427A1C8AA47228DCE803E19E38C4E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DBC9B615E4BC454097F887CC53156C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1483DD-EA5A-4259-9B64-8E813F3919D2}"/>
      </w:docPartPr>
      <w:docPartBody>
        <w:p w:rsidR="00094E02" w:rsidRDefault="00094E02" w:rsidP="00094E02">
          <w:pPr>
            <w:pStyle w:val="DBC9B615E4BC454097F887CC53156C9D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E405EF60CF62407CA6E15C8CEF7287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5068B5-0F90-4D25-972C-39371098209E}"/>
      </w:docPartPr>
      <w:docPartBody>
        <w:p w:rsidR="00094E02" w:rsidRDefault="00094E02" w:rsidP="00094E02">
          <w:pPr>
            <w:pStyle w:val="E405EF60CF62407CA6E15C8CEF7287C1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E02"/>
    <w:rsid w:val="00094E02"/>
    <w:rsid w:val="003D1CF8"/>
    <w:rsid w:val="00401FDF"/>
    <w:rsid w:val="00832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94E02"/>
    <w:rPr>
      <w:color w:val="808080"/>
    </w:rPr>
  </w:style>
  <w:style w:type="paragraph" w:customStyle="1" w:styleId="691A4459661E4F5FAED79FD6CA081F37">
    <w:name w:val="691A4459661E4F5FAED79FD6CA081F37"/>
  </w:style>
  <w:style w:type="paragraph" w:customStyle="1" w:styleId="4B9427A1C8AA47228DCE803E19E38C4E">
    <w:name w:val="4B9427A1C8AA47228DCE803E19E38C4E"/>
  </w:style>
  <w:style w:type="paragraph" w:customStyle="1" w:styleId="94A973E307DE45DABCEE31F7A0C17361">
    <w:name w:val="94A973E307DE45DABCEE31F7A0C17361"/>
  </w:style>
  <w:style w:type="paragraph" w:customStyle="1" w:styleId="BB61B1EC4C8246B3B62EC3DCE85BC231">
    <w:name w:val="BB61B1EC4C8246B3B62EC3DCE85BC231"/>
  </w:style>
  <w:style w:type="paragraph" w:customStyle="1" w:styleId="F6758E67829048EB94DDB7802F739A0D">
    <w:name w:val="F6758E67829048EB94DDB7802F739A0D"/>
  </w:style>
  <w:style w:type="paragraph" w:customStyle="1" w:styleId="07948F822805406FA69368ECB3F9A8E8">
    <w:name w:val="07948F822805406FA69368ECB3F9A8E8"/>
  </w:style>
  <w:style w:type="paragraph" w:customStyle="1" w:styleId="DBC9B615E4BC454097F887CC53156C9D">
    <w:name w:val="DBC9B615E4BC454097F887CC53156C9D"/>
    <w:rsid w:val="00094E02"/>
  </w:style>
  <w:style w:type="paragraph" w:customStyle="1" w:styleId="E405EF60CF62407CA6E15C8CEF7287C1">
    <w:name w:val="E405EF60CF62407CA6E15C8CEF7287C1"/>
    <w:rsid w:val="00094E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67CF8D-BCE0-4D7E-98C9-2A2332C3C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2015.dotx</Template>
  <TotalTime>0</TotalTime>
  <Pages>10</Pages>
  <Words>1485</Words>
  <Characters>8467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Integers</vt:lpstr>
    </vt:vector>
  </TitlesOfParts>
  <Company>Western Mathematics</Company>
  <LinksUpToDate>false</LinksUpToDate>
  <CharactersWithSpaces>9933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Integers</dc:title>
  <dc:subject/>
  <dc:creator>Garry</dc:creator>
  <cp:keywords/>
  <dc:description/>
  <cp:lastModifiedBy>Garry</cp:lastModifiedBy>
  <cp:revision>2</cp:revision>
  <dcterms:created xsi:type="dcterms:W3CDTF">2016-01-17T21:50:00Z</dcterms:created>
  <dcterms:modified xsi:type="dcterms:W3CDTF">2016-01-17T21:50:00Z</dcterms:modified>
  <cp:category>Year 7</cp:category>
</cp:coreProperties>
</file>