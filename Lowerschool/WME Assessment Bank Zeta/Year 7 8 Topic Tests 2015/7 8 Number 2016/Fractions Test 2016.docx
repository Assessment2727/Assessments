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BF42CB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233F555433054E1692F35A6A6E914505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C52418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3FCE297B42514BE3BB0B4054C54DBEE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C52418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Fractions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267432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Test</w:t>
            </w:r>
          </w:p>
        </w:tc>
      </w:tr>
      <w:tr w:rsidR="00853748" w:rsidTr="00267432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Default="00C56E1E" w:rsidP="000671CF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0671CF" w:rsidRDefault="000671CF" w:rsidP="000671CF">
            <w:pPr>
              <w:pStyle w:val="ListParagraph"/>
              <w:numPr>
                <w:ilvl w:val="0"/>
                <w:numId w:val="13"/>
              </w:numPr>
              <w:spacing w:after="0"/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Compare fractions using equivalence. Locate and represent positive and negative fractions and mixed numbers on a number line (ACMNA152)</w:t>
            </w:r>
          </w:p>
          <w:p w:rsidR="000671CF" w:rsidRDefault="000671CF" w:rsidP="000671CF">
            <w:pPr>
              <w:pStyle w:val="ListParagraph"/>
              <w:numPr>
                <w:ilvl w:val="0"/>
                <w:numId w:val="13"/>
              </w:numPr>
              <w:spacing w:after="0"/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Solve problems involving addition and subtraction of fractions, including those with unrelated denominators (ACMNA153) </w:t>
            </w:r>
          </w:p>
          <w:p w:rsidR="000671CF" w:rsidRPr="000671CF" w:rsidRDefault="000671CF" w:rsidP="000671CF">
            <w:pPr>
              <w:pStyle w:val="ListParagraph"/>
              <w:numPr>
                <w:ilvl w:val="0"/>
                <w:numId w:val="13"/>
              </w:numPr>
              <w:spacing w:after="0"/>
              <w:ind w:left="318" w:hanging="142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Multiply and divide fractions and decimals using efficient written strategies and digital technologies (ACMNA154) </w:t>
            </w:r>
          </w:p>
          <w:p w:rsidR="000671CF" w:rsidRPr="000671CF" w:rsidRDefault="000671CF" w:rsidP="000671CF">
            <w:pPr>
              <w:pStyle w:val="ListParagraph"/>
              <w:numPr>
                <w:ilvl w:val="0"/>
                <w:numId w:val="13"/>
              </w:numPr>
              <w:spacing w:after="0"/>
              <w:ind w:left="318" w:hanging="142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Express one quantity as a fraction of another, with and without the use of digital technologies   (ACMNA155) </w:t>
            </w:r>
          </w:p>
        </w:tc>
        <w:tc>
          <w:tcPr>
            <w:tcW w:w="3545" w:type="dxa"/>
            <w:shd w:val="clear" w:color="auto" w:fill="B6DDE8" w:themeFill="accent5" w:themeFillTint="66"/>
            <w:vAlign w:val="center"/>
          </w:tcPr>
          <w:p w:rsidR="00853748" w:rsidRPr="00325745" w:rsidRDefault="00853748" w:rsidP="00267432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BF42CB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826F70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26F70" w:rsidRPr="001B3341" w:rsidRDefault="00826F70" w:rsidP="004A7F35">
            <w:pPr>
              <w:pStyle w:val="ListParagraph"/>
              <w:numPr>
                <w:ilvl w:val="0"/>
                <w:numId w:val="2"/>
              </w:numPr>
              <w:spacing w:before="120" w:after="0"/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6F70" w:rsidRPr="001942AC" w:rsidRDefault="00826F70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Which pair of fractions </w:t>
            </w:r>
            <w:r w:rsidR="00FF4D08" w:rsidRPr="001942AC">
              <w:rPr>
                <w:rFonts w:ascii="Times New Roman" w:hAnsi="Times New Roman"/>
                <w:sz w:val="24"/>
                <w:szCs w:val="24"/>
              </w:rPr>
              <w:t>both have a numerator of 8</w:t>
            </w:r>
            <w:r w:rsidRPr="001942AC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826F70" w:rsidRPr="001942AC" w:rsidRDefault="00826F70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826F70" w:rsidRPr="001942AC" w:rsidRDefault="002B02ED" w:rsidP="004A7F35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F0F3467">
                <v:group id="Group 17" o:spid="_x0000_s1032" style="position:absolute;margin-left:3.2pt;margin-top:7.65pt;width:343.5pt;height:9pt;z-index:25164544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">
                  <v:roundrect id="AutoShape 3" o:spid="_x0000_s1033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G/8EA&#10;AADaAAAADwAAAGRycy9kb3ducmV2LnhtbESPT2sCMRTE7wW/Q3hCbzWrUpHVKFpQpDf/nh/Jc7O4&#10;eVk2qbv10zcFweMwM79h5svOVeJOTSg9KxgOMhDE2puSCwWn4+ZjCiJEZIOVZ1LwSwGWi97bHHPj&#10;W97T/RALkSAcclRgY6xzKYO25DAMfE2cvKtvHMYkm0KaBtsEd5UcZdlEOiw5LVis6cuSvh1+nIJv&#10;bT+nj257Me3kOl7t15ez9lul3vvdagYiUhdf4Wd7ZxS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ORv/BAAAA2gAAAA8AAAAAAAAAAAAAAAAAmAIAAGRycy9kb3du&#10;cmV2LnhtbFBLBQYAAAAABAAEAPUAAACGAwAAAAA=&#10;" strokecolor="black [3213]" strokeweight="1pt"/>
                  <v:roundrect id="AutoShape 4" o:spid="_x0000_s1034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jZMEA&#10;AADaAAAADwAAAGRycy9kb3ducmV2LnhtbESPT2sCMRTE7wW/Q3iCt5q1UpHVKFpQpDf/nh/Jc7O4&#10;eVk20V399E2h0OMwM79h5svOVeJBTSg9KxgNMxDE2puSCwWn4+Z9CiJEZIOVZ1LwpADLRe9tjrnx&#10;Le/pcYiFSBAOOSqwMda5lEFbchiGviZO3tU3DmOSTSFNg22Cu0p+ZNlEOiw5LVis6cuSvh3uTsG3&#10;tp/TV7e9mHZyHa/268tZ+61Sg363moGI1MX/8F97ZxSM4fdKu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C42TBAAAA2gAAAA8AAAAAAAAAAAAAAAAAmAIAAGRycy9kb3du&#10;cmV2LnhtbFBLBQYAAAAABAAEAPUAAACGAwAAAAA=&#10;" strokecolor="black [3213]" strokeweight="1pt"/>
                  <v:roundrect id="AutoShape 5" o:spid="_x0000_s1035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7EMMA&#10;AADaAAAADwAAAGRycy9kb3ducmV2LnhtbESPzWrDMBCE74G8g9hAb4mctgnBtRLSQkPpLT/NeZHW&#10;lom1MpYau336qhDIcZiZb5hiM7hGXKkLtWcF81kGglh7U3Ol4HR8n65AhIhssPFMCn4owGY9HhWY&#10;G9/znq6HWIkE4ZCjAhtjm0sZtCWHYeZb4uSVvnMYk+wqaTrsE9w18jHLltJhzWnBYktvlvTl8O0U&#10;fGq7WP0Ou7Ppl+XTdv96/tJ+p9TDZNi+gIg0xHv41v4wCp7h/0q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t7EMMAAADaAAAADwAAAAAAAAAAAAAAAACYAgAAZHJzL2Rv&#10;d25yZXYueG1sUEsFBgAAAAAEAAQA9QAAAIgDAAAAAA==&#10;" strokecolor="black [3213]" strokeweight="1pt"/>
                  <v:roundrect id="AutoShape 6" o:spid="_x0000_s1036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ei8EA&#10;AADaAAAADwAAAGRycy9kb3ducmV2LnhtbESPT2sCMRTE74V+h/AEbzWrosjWKFZQpDf/nh/Jc7N0&#10;87Jsorv20zcFweMwM79h5svOVeJOTSg9KxgOMhDE2puSCwWn4+ZjBiJEZIOVZ1LwoADLxfvbHHPj&#10;W97T/RALkSAcclRgY6xzKYO25DAMfE2cvKtvHMYkm0KaBtsEd5UcZdlUOiw5LVisaW1J/xxuTsG3&#10;tpPZb7e9mHZ6Ha/2X5ez9lul+r1u9QkiUhdf4Wd7ZxR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n3ovBAAAA2gAAAA8AAAAAAAAAAAAAAAAAmAIAAGRycy9kb3du&#10;cmV2LnhtbFBLBQYAAAAABAAEAPUAAACGAwAAAAA=&#10;" strokecolor="black [3213]" strokeweight="1pt"/>
                </v:group>
              </w:pict>
            </w:r>
            <w:r w:rsidR="00826F70" w:rsidRPr="001942AC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FF4D08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64" w:dyaOrig="537" w14:anchorId="755A19B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pt;height:27pt" o:ole="">
                  <v:imagedata r:id="rId8" o:title=""/>
                </v:shape>
                <o:OLEObject Type="Embed" ProgID="FXEquation.Equation" ShapeID="_x0000_i1025" DrawAspect="Content" ObjectID="_1514615708" r:id="rId9"/>
              </w:object>
            </w:r>
            <w:r w:rsidR="00826F70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</w:t>
            </w:r>
            <w:r w:rsidR="004D7E8C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44" w:dyaOrig="537">
                <v:shape id="_x0000_i1026" type="#_x0000_t75" style="width:42pt;height:27pt" o:ole="">
                  <v:imagedata r:id="rId10" o:title=""/>
                </v:shape>
                <o:OLEObject Type="Embed" ProgID="FXEquation.Equation" ShapeID="_x0000_i1026" DrawAspect="Content" ObjectID="_1514615709" r:id="rId11"/>
              </w:object>
            </w:r>
            <w:r w:rsidR="00826F70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</w:t>
            </w:r>
            <w:r w:rsidR="004D7E8C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44" w:dyaOrig="537">
                <v:shape id="_x0000_i1027" type="#_x0000_t75" style="width:42pt;height:27pt" o:ole="">
                  <v:imagedata r:id="rId12" o:title=""/>
                </v:shape>
                <o:OLEObject Type="Embed" ProgID="FXEquation.Equation" ShapeID="_x0000_i1027" DrawAspect="Content" ObjectID="_1514615710" r:id="rId13"/>
              </w:object>
            </w:r>
            <w:r w:rsidR="00826F70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</w:t>
            </w:r>
            <w:r w:rsidR="004D7E8C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64" w:dyaOrig="537">
                <v:shape id="_x0000_i1028" type="#_x0000_t75" style="width:48pt;height:27pt" o:ole="">
                  <v:imagedata r:id="rId14" o:title=""/>
                </v:shape>
                <o:OLEObject Type="Embed" ProgID="FXEquation.Equation" ShapeID="_x0000_i1028" DrawAspect="Content" ObjectID="_1514615711" r:id="rId15"/>
              </w:object>
            </w:r>
            <w:r w:rsidR="004D7E8C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826F70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826F70" w:rsidRPr="001B3341" w:rsidRDefault="00826F70" w:rsidP="004A7F35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6F70" w:rsidRPr="001942AC" w:rsidRDefault="004D7E8C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Which pair of fractions are both greater than  </w:t>
            </w:r>
            <w:r w:rsidRPr="001942AC">
              <w:rPr>
                <w:rFonts w:ascii="Times New Roman" w:hAnsi="Times New Roman"/>
                <w:position w:val="-6"/>
                <w:sz w:val="24"/>
                <w:szCs w:val="24"/>
              </w:rPr>
              <w:object w:dxaOrig="154" w:dyaOrig="537">
                <v:shape id="_x0000_i1029" type="#_x0000_t75" style="width:6pt;height:21.75pt" o:ole="">
                  <v:imagedata r:id="rId16" o:title=""/>
                </v:shape>
                <o:OLEObject Type="Embed" ProgID="FXEquation.Equation" ShapeID="_x0000_i1029" DrawAspect="Content" ObjectID="_1514615712" r:id="rId17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26F70" w:rsidRPr="001942AC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826F70" w:rsidRPr="001942AC" w:rsidRDefault="00826F70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826F70" w:rsidRPr="001942AC" w:rsidRDefault="002B02ED" w:rsidP="004A7F35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04441BA">
                <v:group id="Group 1" o:spid="_x0000_s1037" style="position:absolute;margin-left:7.2pt;margin-top:13.4pt;width:343.5pt;height:9pt;z-index:25164646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">
                  <v:roundrect id="AutoShape 3" o:spid="_x0000_s1038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0w5sAA&#10;AADbAAAADwAAAGRycy9kb3ducmV2LnhtbERPTWsCMRC9F/wPYQRvNWuli6xGUUGR3rTV85CMm8XN&#10;ZNmk7uqvbwqF3ubxPmex6l0t7tSGyrOCyTgDQay9qbhU8PW5e52BCBHZYO2ZFDwowGo5eFlgYXzH&#10;R7qfYilSCIcCFdgYm0LKoC05DGPfECfu6luHMcG2lKbFLoW7Wr5lWS4dVpwaLDa0taRvp2+n4EPb&#10;99mz319Ml1+n6+PmctZ+r9Ro2K/nICL18V/85z6YND+H31/SAX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V0w5sAAAADbAAAADwAAAAAAAAAAAAAAAACYAgAAZHJzL2Rvd25y&#10;ZXYueG1sUEsFBgAAAAAEAAQA9QAAAIUDAAAAAA==&#10;" strokecolor="black [3213]" strokeweight="1pt"/>
                  <v:roundrect id="AutoShape 4" o:spid="_x0000_s1039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BD8MA&#10;AADb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4BD8MAAADbAAAADwAAAAAAAAAAAAAAAACYAgAAZHJzL2Rv&#10;d25yZXYueG1sUEsFBgAAAAAEAAQA9QAAAIgDAAAAAA==&#10;" strokecolor="black [3213]" strokeweight="1pt"/>
                  <v:roundrect id="AutoShape 5" o:spid="_x0000_s1040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klMAA&#10;AADb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f4C/n5J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KklMAAAADbAAAADwAAAAAAAAAAAAAAAACYAgAAZHJzL2Rvd25y&#10;ZXYueG1sUEsFBgAAAAAEAAQA9QAAAIUDAAAAAA==&#10;" strokecolor="black [3213]" strokeweight="1pt"/>
                  <v:roundrect id="AutoShape 6" o:spid="_x0000_s1041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THtM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Van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Ux7TBAAAA2wAAAA8AAAAAAAAAAAAAAAAAmAIAAGRycy9kb3du&#10;cmV2LnhtbFBLBQYAAAAABAAEAPUAAACGAwAAAAA=&#10;" strokecolor="black [3213]" strokeweight="1pt"/>
                </v:group>
              </w:pict>
            </w:r>
            <w:r w:rsidR="00826F70" w:rsidRPr="001942AC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29067B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64" w:dyaOrig="537">
                <v:shape id="_x0000_i1030" type="#_x0000_t75" style="width:48pt;height:27pt" o:ole="">
                  <v:imagedata r:id="rId18" o:title=""/>
                </v:shape>
                <o:OLEObject Type="Embed" ProgID="FXEquation.Equation" ShapeID="_x0000_i1030" DrawAspect="Content" ObjectID="_1514615713" r:id="rId19"/>
              </w:object>
            </w:r>
            <w:r w:rsidR="00826F70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</w:t>
            </w:r>
            <w:r w:rsidR="004D7E8C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</w:t>
            </w:r>
            <w:r w:rsidR="00826F70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</w:t>
            </w:r>
            <w:r w:rsidR="00826F70"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4D7E8C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44" w:dyaOrig="537">
                <v:shape id="_x0000_i1031" type="#_x0000_t75" style="width:42pt;height:27pt" o:ole="">
                  <v:imagedata r:id="rId20" o:title=""/>
                </v:shape>
                <o:OLEObject Type="Embed" ProgID="FXEquation.Equation" ShapeID="_x0000_i1031" DrawAspect="Content" ObjectID="_1514615714" r:id="rId21"/>
              </w:object>
            </w:r>
            <w:r w:rsidR="004D7E8C" w:rsidRPr="001942AC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</w:t>
            </w:r>
            <w:r w:rsidR="004D7E8C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44" w:dyaOrig="537">
                <v:shape id="_x0000_i1032" type="#_x0000_t75" style="width:42pt;height:27pt" o:ole="">
                  <v:imagedata r:id="rId22" o:title=""/>
                </v:shape>
                <o:OLEObject Type="Embed" ProgID="FXEquation.Equation" ShapeID="_x0000_i1032" DrawAspect="Content" ObjectID="_1514615715" r:id="rId23"/>
              </w:object>
            </w:r>
            <w:r w:rsidR="004D7E8C" w:rsidRPr="001942AC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</w:t>
            </w:r>
            <w:r w:rsidR="004D7E8C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64" w:dyaOrig="537">
                <v:shape id="_x0000_i1033" type="#_x0000_t75" style="width:48pt;height:27pt" o:ole="">
                  <v:imagedata r:id="rId24" o:title=""/>
                </v:shape>
                <o:OLEObject Type="Embed" ProgID="FXEquation.Equation" ShapeID="_x0000_i1033" DrawAspect="Content" ObjectID="_1514615716" r:id="rId25"/>
              </w:object>
            </w:r>
            <w:r w:rsidR="00826F70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</w:t>
            </w:r>
            <w:r w:rsidR="004D7E8C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</w:p>
        </w:tc>
      </w:tr>
      <w:tr w:rsidR="00FF4D08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F4D08" w:rsidRPr="001B3341" w:rsidRDefault="00FF4D08" w:rsidP="004A7F35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4D08" w:rsidRPr="001942AC" w:rsidRDefault="002B02ED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6934F4DD">
                <v:shape id="_x0000_s1355" type="#_x0000_t75" style="position:absolute;margin-left:277.75pt;margin-top:7.35pt;width:161.15pt;height:65.7pt;z-index:251657728;mso-position-horizontal-relative:text;mso-position-vertical-relative:text">
                  <v:imagedata r:id="rId26" o:title=""/>
                </v:shape>
                <o:OLEObject Type="Embed" ProgID="FXDraw.Graphic" ShapeID="_x0000_s1355" DrawAspect="Content" ObjectID="_1514615875" r:id="rId27"/>
              </w:object>
            </w:r>
            <w:r w:rsidR="00FF4D08" w:rsidRPr="001942AC">
              <w:rPr>
                <w:rFonts w:ascii="Times New Roman" w:hAnsi="Times New Roman"/>
                <w:sz w:val="24"/>
                <w:szCs w:val="24"/>
              </w:rPr>
              <w:t>The fraction of the diagram which is shaded is :</w:t>
            </w:r>
          </w:p>
          <w:p w:rsidR="00FF4D08" w:rsidRPr="001942AC" w:rsidRDefault="0029067B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 wp14:anchorId="344353CC" wp14:editId="15F286D0">
                      <wp:simplePos x="0" y="0"/>
                      <wp:positionH relativeFrom="column">
                        <wp:posOffset>279240</wp:posOffset>
                      </wp:positionH>
                      <wp:positionV relativeFrom="paragraph">
                        <wp:posOffset>148880</wp:posOffset>
                      </wp:positionV>
                      <wp:extent cx="2249805" cy="574675"/>
                      <wp:effectExtent l="8890" t="7620" r="8255" b="8255"/>
                      <wp:wrapNone/>
                      <wp:docPr id="136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49805" cy="574675"/>
                                <a:chOff x="0" y="0"/>
                                <a:chExt cx="22496" cy="5746"/>
                              </a:xfrm>
                            </wpg:grpSpPr>
                            <wps:wsp>
                              <wps:cNvPr id="13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" y="4603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4603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07E81F" id="Group 136" o:spid="_x0000_s1026" style="position:absolute;margin-left:22pt;margin-top:11.7pt;width:177.15pt;height:45.25pt;z-index:251654144" coordsize="22496,5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">
                      <v:roundrect id="AutoShape 3" o:spid="_x0000_s1027" style="position:absolute;left:20781;top:460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" strokeweight="1pt"/>
                      <v:roundrect id="AutoShape 5" o:spid="_x0000_s1029" style="position:absolute;top:460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" strokeweight="1pt"/>
                      <v:roundrect id="AutoShape 6" o:spid="_x0000_s1030" style="position:absolute;left:20781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="001942AC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1942AC">
              <w:rPr>
                <w:rFonts w:ascii="Times New Roman" w:hAnsi="Times New Roman"/>
                <w:sz w:val="24"/>
                <w:szCs w:val="24"/>
              </w:rPr>
              <w:object w:dxaOrig="154" w:dyaOrig="537">
                <v:shape id="_x0000_i1035" type="#_x0000_t75" style="width:9pt;height:27pt" o:ole="">
                  <v:imagedata r:id="rId28" o:title=""/>
                </v:shape>
                <o:OLEObject Type="Embed" ProgID="FXEquation.Equation" ShapeID="_x0000_i1035" DrawAspect="Content" ObjectID="_1514615717" r:id="rId29"/>
              </w:object>
            </w:r>
            <w:r w:rsid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942A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1942AC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="001942AC">
              <w:rPr>
                <w:rFonts w:ascii="Times New Roman" w:hAnsi="Times New Roman"/>
                <w:sz w:val="24"/>
                <w:szCs w:val="24"/>
              </w:rPr>
              <w:object w:dxaOrig="274" w:dyaOrig="537">
                <v:shape id="_x0000_i1036" type="#_x0000_t75" style="width:13.5pt;height:27pt" o:ole="">
                  <v:imagedata r:id="rId30" o:title=""/>
                </v:shape>
                <o:OLEObject Type="Embed" ProgID="FXEquation.Equation" ShapeID="_x0000_i1036" DrawAspect="Content" ObjectID="_1514615718" r:id="rId31"/>
              </w:object>
            </w:r>
          </w:p>
          <w:p w:rsidR="00FF4D08" w:rsidRPr="001942AC" w:rsidRDefault="001942AC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4D7E8C"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274" w:dyaOrig="533">
                <v:shape id="_x0000_i1037" type="#_x0000_t75" style="width:13.5pt;height:27pt" o:ole="">
                  <v:imagedata r:id="rId32" o:title=""/>
                </v:shape>
                <o:OLEObject Type="Embed" ProgID="FXEquation.Equation" ShapeID="_x0000_i1037" DrawAspect="Content" ObjectID="_1514615719" r:id="rId33"/>
              </w:object>
            </w:r>
            <w:r w:rsidR="004D7E8C"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29067B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74" w:dyaOrig="533">
                <v:shape id="_x0000_i1038" type="#_x0000_t75" style="width:13.5pt;height:27pt" o:ole="">
                  <v:imagedata r:id="rId34" o:title=""/>
                </v:shape>
                <o:OLEObject Type="Embed" ProgID="FXEquation.Equation" ShapeID="_x0000_i1038" DrawAspect="Content" ObjectID="_1514615720" r:id="rId35"/>
              </w:object>
            </w:r>
          </w:p>
          <w:p w:rsidR="004D7E8C" w:rsidRPr="001942AC" w:rsidRDefault="004D7E8C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F4D08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F4D08" w:rsidRPr="001B3341" w:rsidRDefault="00FF4D08" w:rsidP="004A7F35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4D08" w:rsidRPr="001942AC" w:rsidRDefault="001942AC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25472" behindDoc="0" locked="0" layoutInCell="1" allowOverlap="1" wp14:anchorId="54359FDF" wp14:editId="2843030F">
                  <wp:simplePos x="0" y="0"/>
                  <wp:positionH relativeFrom="column">
                    <wp:posOffset>3017385</wp:posOffset>
                  </wp:positionH>
                  <wp:positionV relativeFrom="paragraph">
                    <wp:posOffset>60020</wp:posOffset>
                  </wp:positionV>
                  <wp:extent cx="2656800" cy="1771754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hutterstock_159878999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800" cy="177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The photo shows people at a party</w:t>
            </w:r>
            <w:r w:rsidR="00FF4D08" w:rsidRPr="001942A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>What</w:t>
            </w:r>
            <w:r w:rsidR="001942AC">
              <w:rPr>
                <w:rFonts w:ascii="Times New Roman" w:hAnsi="Times New Roman"/>
                <w:sz w:val="24"/>
                <w:szCs w:val="24"/>
              </w:rPr>
              <w:t xml:space="preserve"> fraction of them are wearing party hats</w:t>
            </w:r>
            <w:r w:rsidRPr="001942AC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F4D08" w:rsidRPr="00BF42CB" w:rsidRDefault="002B02ED" w:rsidP="004A7F35">
            <w:pPr>
              <w:spacing w:before="120" w:after="0"/>
              <w:rPr>
                <w:rFonts w:ascii="Times New Roman" w:hAnsi="Times New Roman"/>
                <w:position w:val="-3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1E2816B3">
                <v:group id="Group 21" o:spid="_x0000_s1206" style="position:absolute;margin-left:8pt;margin-top:11.2pt;width:177.15pt;height:45.25pt;z-index:251647488" coordsize="22496,5746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">
                  <v:roundrect id="AutoShape 3" o:spid="_x0000_s1207" style="position:absolute;left:20781;top:460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m9iMQA&#10;AADaAAAADwAAAGRycy9kb3ducmV2LnhtbESPQWvCQBSE70L/w/IKXkQ3etA0zUakUrEXoWnR6yP7&#10;moRm34bsNon++m6h4HGYmW+YdDuaRvTUudqyguUiAkFcWF1zqeDz43Ueg3AeWWNjmRRcycE2e5ik&#10;mGg78Dv1uS9FgLBLUEHlfZtI6YqKDLqFbYmD92U7gz7IrpS6wyHATSNXUbSWBmsOCxW29FJR8Z3/&#10;GAXxNTbn/nw6XOiNh/3tpDe72ZNS08dx9wzC0+jv4f/2USvYwN+Vc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pvYjEAAAA2gAAAA8AAAAAAAAAAAAAAAAAmAIAAGRycy9k&#10;b3ducmV2LnhtbFBLBQYAAAAABAAEAPUAAACJAwAAAAA=&#10;" strokecolor="windowText" strokeweight="1pt"/>
                  <v:roundrect id="AutoShape 4" o:spid="_x0000_s120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p+sMA&#10;AADaAAAADwAAAGRycy9kb3ducmV2LnhtbESPQWvCQBSE7wX/w/IEL6Vu9GDT6CqiKHoRqqLXR/Y1&#10;Cc2+Ddk1if56Vyj0OMx8M8xs0ZlSNFS7wrKC0TACQZxaXXCm4HzafMQgnEfWWFomBXdysJj33maY&#10;aNvyNzVHn4lQwi5BBbn3VSKlS3My6Ia2Ig7ej60N+iDrTOoa21BuSjmOook0WHBYyLGiVU7p7/Fm&#10;FMT32Fyay2F7pT2368dBfy7fv5Qa9LvlFISnzv+H/+idDhy8roQb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Yp+sMAAADaAAAADwAAAAAAAAAAAAAAAACYAgAAZHJzL2Rv&#10;d25yZXYueG1sUEsFBgAAAAAEAAQA9QAAAIgDAAAAAA==&#10;" strokecolor="windowText" strokeweight="1pt"/>
                  <v:roundrect id="AutoShape 5" o:spid="_x0000_s1209" style="position:absolute;top:460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qMYcMA&#10;AADaAAAADwAAAGRycy9kb3ducmV2LnhtbESPQWvCQBSE74L/YXmCF6kbPbQxuoooSnsR1KLXR/Y1&#10;Cc2+Ddk1if56t1DwOMzMN8xi1ZlSNFS7wrKCyTgCQZxaXXCm4Pu8e4tBOI+ssbRMCu7kYLXs9xaY&#10;aNvykZqTz0SAsEtQQe59lUjp0pwMurGtiIP3Y2uDPsg6k7rGNsBNKadR9C4NFhwWcqxok1P6e7oZ&#10;BfE9Npfmcthf6Yvb7eOgP9ajmVLDQbeeg/DU+Vf4v/2pFczg70q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qMYcMAAADaAAAADwAAAAAAAAAAAAAAAACYAgAAZHJzL2Rv&#10;d25yZXYueG1sUEsFBgAAAAAEAAQA9QAAAIgDAAAAAA==&#10;" strokecolor="windowText" strokeweight="1pt"/>
                  <v:roundrect id="AutoShape 6" o:spid="_x0000_s1210" style="position:absolute;left:20781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/>
                </v:group>
              </w:pict>
            </w:r>
            <w:r w:rsidR="00FF4D08"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F42CB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BF42CB">
              <w:rPr>
                <w:rFonts w:ascii="Times New Roman" w:hAnsi="Times New Roman"/>
                <w:sz w:val="24"/>
                <w:szCs w:val="24"/>
              </w:rPr>
              <w:object w:dxaOrig="154" w:dyaOrig="537">
                <v:shape id="_x0000_i1039" type="#_x0000_t75" style="width:9pt;height:27pt" o:ole="">
                  <v:imagedata r:id="rId37" o:title=""/>
                </v:shape>
                <o:OLEObject Type="Embed" ProgID="FXEquation.Equation" ShapeID="_x0000_i1039" DrawAspect="Content" ObjectID="_1514615721" r:id="rId38"/>
              </w:object>
            </w:r>
            <w:r w:rsidR="00BF42CB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</w:t>
            </w:r>
            <w:r w:rsidR="00BF42CB">
              <w:rPr>
                <w:rFonts w:ascii="Times New Roman" w:hAnsi="Times New Roman"/>
                <w:sz w:val="24"/>
                <w:szCs w:val="24"/>
              </w:rPr>
              <w:object w:dxaOrig="154" w:dyaOrig="537">
                <v:shape id="_x0000_i1040" type="#_x0000_t75" style="width:9pt;height:27pt" o:ole="">
                  <v:imagedata r:id="rId39" o:title=""/>
                </v:shape>
                <o:OLEObject Type="Embed" ProgID="FXEquation.Equation" ShapeID="_x0000_i1040" DrawAspect="Content" ObjectID="_1514615722" r:id="rId40"/>
              </w:object>
            </w:r>
          </w:p>
          <w:p w:rsidR="00FF4D08" w:rsidRPr="001942AC" w:rsidRDefault="00BF42CB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154" w:dyaOrig="537">
                <v:shape id="_x0000_i1041" type="#_x0000_t75" style="width:9pt;height:27pt" o:ole="">
                  <v:imagedata r:id="rId41" o:title=""/>
                </v:shape>
                <o:OLEObject Type="Embed" ProgID="FXEquation.Equation" ShapeID="_x0000_i1041" DrawAspect="Content" ObjectID="_1514615723" r:id="rId4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154" w:dyaOrig="537">
                <v:shape id="_x0000_i1042" type="#_x0000_t75" style="width:9pt;height:27pt" o:ole="">
                  <v:imagedata r:id="rId16" o:title=""/>
                </v:shape>
                <o:OLEObject Type="Embed" ProgID="FXEquation.Equation" ShapeID="_x0000_i1042" DrawAspect="Content" ObjectID="_1514615724" r:id="rId43"/>
              </w:object>
            </w: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F4D08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F4D08" w:rsidRPr="001B3341" w:rsidRDefault="00FF4D08" w:rsidP="004A7F35">
            <w:pPr>
              <w:pStyle w:val="ListParagraph"/>
              <w:numPr>
                <w:ilvl w:val="0"/>
                <w:numId w:val="2"/>
              </w:numPr>
              <w:spacing w:before="120" w:after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4D08" w:rsidRPr="001942AC" w:rsidRDefault="002B02ED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0C0B7D23">
                <v:shape id="_x0000_s1212" type="#_x0000_t75" style="position:absolute;margin-left:208.35pt;margin-top:10.35pt;width:192.1pt;height:79.75pt;z-index:251648512;mso-position-horizontal-relative:text;mso-position-vertical-relative:text">
                  <v:imagedata r:id="rId44" o:title=""/>
                </v:shape>
                <o:OLEObject Type="Embed" ProgID="FXDraw.Graphic" ShapeID="_x0000_s1212" DrawAspect="Content" ObjectID="_1514615876" r:id="rId45"/>
              </w:object>
            </w:r>
            <w:r w:rsidR="00FF4D08" w:rsidRPr="001942AC">
              <w:rPr>
                <w:rFonts w:ascii="Times New Roman" w:hAnsi="Times New Roman"/>
                <w:sz w:val="24"/>
                <w:szCs w:val="24"/>
              </w:rPr>
              <w:t xml:space="preserve">Shade  </w:t>
            </w:r>
            <w:r w:rsidR="00BF42CB" w:rsidRPr="001942AC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72" w:dyaOrig="596" w14:anchorId="2FCC513A">
                <v:shape id="_x0000_i1044" type="#_x0000_t75" style="width:6.75pt;height:23.25pt" o:ole="">
                  <v:imagedata r:id="rId46" o:title=""/>
                </v:shape>
                <o:OLEObject Type="Embed" ProgID="FXEquation.Equation" ShapeID="_x0000_i1044" DrawAspect="Content" ObjectID="_1514615725" r:id="rId47"/>
              </w:object>
            </w:r>
            <w:r w:rsidR="00FF4D08" w:rsidRPr="001942AC">
              <w:rPr>
                <w:rFonts w:ascii="Times New Roman" w:hAnsi="Times New Roman"/>
                <w:sz w:val="24"/>
                <w:szCs w:val="24"/>
              </w:rPr>
              <w:t xml:space="preserve"> of the shape shown.</w:t>
            </w: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F4D08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F4D08" w:rsidRPr="001B3341" w:rsidRDefault="00FF4D08" w:rsidP="004A7F35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Write </w:t>
            </w:r>
            <w:r w:rsidR="004A7F35" w:rsidRPr="004A7F3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4" w:dyaOrig="537" w14:anchorId="2F979438">
                <v:shape id="_x0000_i1045" type="#_x0000_t75" style="width:6.75pt;height:23.25pt" o:ole="">
                  <v:imagedata r:id="rId48" o:title=""/>
                </v:shape>
                <o:OLEObject Type="Embed" ProgID="FXEquation.Equation" ShapeID="_x0000_i1045" DrawAspect="Content" ObjectID="_1514615726" r:id="rId49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as a mixed number.</w:t>
            </w: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4A7F35" w:rsidRPr="001942AC" w:rsidRDefault="002B02ED" w:rsidP="00132D79">
            <w:pPr>
              <w:pStyle w:val="Heading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/>
              </w:rPr>
              <w:pict w14:anchorId="1EA4B3EF">
                <v:group id="Group 22" o:spid="_x0000_s1213" style="position:absolute;margin-left:22.2pt;margin-top:20.55pt;width:343.5pt;height:9pt;z-index:25164953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">
                  <v:roundrect id="AutoShape 3" o:spid="_x0000_s121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04c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ItOHEAAAA2wAAAA8AAAAAAAAAAAAAAAAAmAIAAGRycy9k&#10;b3ducmV2LnhtbFBLBQYAAAAABAAEAPUAAACJAwAAAAA=&#10;" strokecolor="windowText" strokeweight="1pt"/>
                  <v:roundrect id="AutoShape 4" o:spid="_x0000_s121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Eslc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hLJXEAAAA2wAAAA8AAAAAAAAAAAAAAAAAmAIAAGRycy9k&#10;b3ducmV2LnhtbFBLBQYAAAAABAAEAPUAAACJAwAAAAA=&#10;" strokecolor="windowText" strokeweight="1pt"/>
                  <v:roundrect id="AutoShape 5" o:spid="_x0000_s121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2JDs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tiQ7EAAAA2wAAAA8AAAAAAAAAAAAAAAAAmAIAAGRycy9k&#10;b3ducmV2LnhtbFBLBQYAAAAABAAEAPUAAACJAwAAAAA=&#10;" strokecolor="windowText" strokeweight="1pt"/>
                  <v:roundrect id="AutoShape 6" o:spid="_x0000_s121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8Xec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Nof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xd5xQAAANsAAAAPAAAAAAAAAAAAAAAAAJgCAABkcnMv&#10;ZG93bnJldi54bWxQSwUGAAAAAAQABAD1AAAAigMAAAAA&#10;" strokecolor="windowText" strokeweight="1pt"/>
                </v:group>
              </w:pict>
            </w:r>
            <w:r w:rsidR="004A7F35">
              <w:t xml:space="preserve">            </w:t>
            </w:r>
            <w:r w:rsidR="004A7F35">
              <w:object w:dxaOrig="326" w:dyaOrig="537">
                <v:shape id="_x0000_i1046" type="#_x0000_t75" style="width:16.5pt;height:27pt" o:ole="">
                  <v:imagedata r:id="rId50" o:title=""/>
                </v:shape>
                <o:OLEObject Type="Embed" ProgID="FXEquation.Equation" ShapeID="_x0000_i1046" DrawAspect="Content" ObjectID="_1514615727" r:id="rId51"/>
              </w:object>
            </w:r>
            <w:r w:rsidR="004A7F35">
              <w:t xml:space="preserve">      </w:t>
            </w:r>
            <w:r w:rsidR="00253973">
              <w:t xml:space="preserve"> </w:t>
            </w:r>
            <w:r w:rsidR="00132D79">
              <w:t xml:space="preserve">              </w:t>
            </w:r>
            <w:r w:rsidR="00253973">
              <w:t xml:space="preserve">  </w:t>
            </w:r>
            <w:r w:rsidR="00132D79">
              <w:t xml:space="preserve"> </w:t>
            </w:r>
            <w:r w:rsidR="00253973">
              <w:t xml:space="preserve">   </w:t>
            </w:r>
            <w:r w:rsidR="00132D79">
              <w:object w:dxaOrig="326" w:dyaOrig="537">
                <v:shape id="_x0000_i1047" type="#_x0000_t75" style="width:16.5pt;height:27pt" o:ole="">
                  <v:imagedata r:id="rId52" o:title=""/>
                </v:shape>
                <o:OLEObject Type="Embed" ProgID="FXEquation.Equation" ShapeID="_x0000_i1047" DrawAspect="Content" ObjectID="_1514615728" r:id="rId53"/>
              </w:object>
            </w:r>
            <w:r w:rsidR="00253973">
              <w:t xml:space="preserve">            </w:t>
            </w:r>
            <w:r w:rsidR="004A7F35">
              <w:t xml:space="preserve"> </w:t>
            </w:r>
            <w:r w:rsidR="00132D79">
              <w:t xml:space="preserve">          </w:t>
            </w:r>
            <w:r w:rsidR="004A7F35">
              <w:t xml:space="preserve">   </w:t>
            </w:r>
            <w:r w:rsidR="00253973">
              <w:object w:dxaOrig="326" w:dyaOrig="537">
                <v:shape id="_x0000_i1048" type="#_x0000_t75" style="width:16.5pt;height:27pt" o:ole="">
                  <v:imagedata r:id="rId54" o:title=""/>
                </v:shape>
                <o:OLEObject Type="Embed" ProgID="FXEquation.Equation" ShapeID="_x0000_i1048" DrawAspect="Content" ObjectID="_1514615729" r:id="rId55"/>
              </w:object>
            </w:r>
            <w:r w:rsidR="004A7F35">
              <w:t xml:space="preserve">      </w:t>
            </w:r>
            <w:r w:rsidR="00253973">
              <w:t xml:space="preserve">                 </w:t>
            </w:r>
            <w:r w:rsidR="004A7F35">
              <w:t xml:space="preserve">    </w:t>
            </w:r>
            <w:r w:rsidR="004A7F35">
              <w:object w:dxaOrig="326" w:dyaOrig="537">
                <v:shape id="_x0000_i1049" type="#_x0000_t75" style="width:16.5pt;height:27pt" o:ole="">
                  <v:imagedata r:id="rId56" o:title=""/>
                </v:shape>
                <o:OLEObject Type="Embed" ProgID="FXEquation.Equation" ShapeID="_x0000_i1049" DrawAspect="Content" ObjectID="_1514615730" r:id="rId57"/>
              </w:object>
            </w:r>
            <w:r w:rsidR="004A7F35">
              <w:t xml:space="preserve">      </w:t>
            </w:r>
            <w:r w:rsidR="00253973">
              <w:t xml:space="preserve">      </w:t>
            </w:r>
          </w:p>
        </w:tc>
      </w:tr>
      <w:tr w:rsidR="00FF4D08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F4D08" w:rsidRPr="001B3341" w:rsidRDefault="00FF4D08" w:rsidP="004A7F35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4D08" w:rsidRPr="001942AC" w:rsidRDefault="002B02ED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C0E1DD9">
                <v:group id="Group 233" o:spid="_x0000_s1218" style="position:absolute;margin-left:360.15pt;margin-top:4.5pt;width:54.3pt;height:57.7pt;z-index:251650560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">
                  <v:rect id="Rectangle 84" o:spid="_x0000_s1219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wfoMgA&#10;AADcAAAADwAAAGRycy9kb3ducmV2LnhtbESPQWsCMRSE7wX/Q3iFXkrNqmVrV6O0BVFoKWhLxdtj&#10;85pd3LwsSdT13xuh0OMwM98w03lnG3EkH2rHCgb9DARx6XTNRsH31+JhDCJEZI2NY1JwpgDzWe9m&#10;ioV2J17TcRONSBAOBSqoYmwLKUNZkcXQdy1x8n6dtxiT9EZqj6cEt40cZlkuLdacFips6a2icr85&#10;WAWv+5/155MZv/s2f/5Y3u+2eWe2St3ddi8TEJG6+B/+a6+0guHoEa5n0hGQ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fB+gyAAAANwAAAAPAAAAAAAAAAAAAAAAAJgCAABk&#10;cnMvZG93bnJldi54bWxQSwUGAAAAAAQABAD1AAAAjQMAAAAA&#10;" strokeweight="1pt">
                    <v:textbox>
                      <w:txbxContent/>
                    </v:textbox>
                  </v:rect>
                  <v:rect id="Rectangle 85" o:spid="_x0000_s1220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C6O8gA&#10;AADcAAAADwAAAGRycy9kb3ducmV2LnhtbESPQWsCMRSE7wX/Q3iFXkrNqnRrV6O0BVFoKWhLxdtj&#10;85pd3LwsSdT13xuh0OMwM98w03lnG3EkH2rHCgb9DARx6XTNRsH31+JhDCJEZI2NY1JwpgDzWe9m&#10;ioV2J17TcRONSBAOBSqoYmwLKUNZkcXQdy1x8n6dtxiT9EZqj6cEt40cZlkuLdacFips6a2icr85&#10;WAWv+5/155MZv/s2f/5Y3u+2eWe2St3ddi8TEJG6+B/+a6+0guHoEa5n0hGQ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MLo7yAAAANwAAAAPAAAAAAAAAAAAAAAAAJgCAABk&#10;cnMvZG93bnJldi54bWxQSwUGAAAAAAQABAD1AAAAjQMAAAAA&#10;" strokeweight="1pt">
                    <v:textbox>
                      <w:txbxContent/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86" o:spid="_x0000_s1221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BMv8YAAADcAAAADwAAAGRycy9kb3ducmV2LnhtbESPQWvCQBSE7wX/w/IEb3WjFW2jq0gh&#10;tBSqJC16fWSfSTD7NmTXJP333ULB4zAz3zCb3WBq0VHrKssKZtMIBHFudcWFgu+v5PEZhPPIGmvL&#10;pOCHHOy2o4cNxtr2nFKX+UIECLsYFZTeN7GULi/JoJvahjh4F9sa9EG2hdQt9gFuajmPoqU0WHFY&#10;KLGh15Lya3YzCrrj6bBKmu7t6IvTIv1YvJzRfCo1GQ/7NQhPg7+H/9vvWsH8aQl/Z8IRk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ATL/GAAAA3AAAAA8AAAAAAAAA&#10;AAAAAAAAoQIAAGRycy9kb3ducmV2LnhtbFBLBQYAAAAABAAEAPkAAACUAwAAAAA=&#10;" strokeweight="2pt"/>
                </v:group>
              </w:pict>
            </w:r>
            <w:r w:rsidR="00FF4D08" w:rsidRPr="001942AC">
              <w:rPr>
                <w:rFonts w:ascii="Times New Roman" w:hAnsi="Times New Roman"/>
                <w:sz w:val="24"/>
                <w:szCs w:val="24"/>
              </w:rPr>
              <w:t xml:space="preserve">Write  </w:t>
            </w:r>
            <w:r w:rsidR="00253973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26" w:dyaOrig="533" w14:anchorId="349BE427">
                <v:shape id="_x0000_i1050" type="#_x0000_t75" style="width:16.5pt;height:27pt" o:ole="">
                  <v:imagedata r:id="rId58" o:title=""/>
                </v:shape>
                <o:OLEObject Type="Embed" ProgID="FXEquation.Equation" ShapeID="_x0000_i1050" DrawAspect="Content" ObjectID="_1514615731" r:id="rId59"/>
              </w:object>
            </w:r>
            <w:r w:rsidR="00FF4D08" w:rsidRPr="001942AC">
              <w:rPr>
                <w:rFonts w:ascii="Times New Roman" w:hAnsi="Times New Roman"/>
                <w:sz w:val="24"/>
                <w:szCs w:val="24"/>
              </w:rPr>
              <w:t xml:space="preserve"> as an improper fraction.</w:t>
            </w: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F4D08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F4D08" w:rsidRPr="001B3341" w:rsidRDefault="00FF4D08" w:rsidP="004A7F35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4D08" w:rsidRPr="001942AC" w:rsidRDefault="002B02ED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1A4705C1">
                <v:group id="Group 105" o:spid="_x0000_s1222" style="position:absolute;margin-left:362.3pt;margin-top:1.5pt;width:54.3pt;height:57.7pt;z-index:251651584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">
                  <v:rect id="Rectangle 84" o:spid="_x0000_s1223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PjcQA&#10;AADcAAAADwAAAGRycy9kb3ducmV2LnhtbERPTWsCMRC9C/6HMEIvUrP2sNqtUbRQWrAIWlF6GzZj&#10;dnEzWZJUt//eFITe5vE+Z7bobCMu5EPtWMF4lIEgLp2u2SjYf709TkGEiKyxcUwKfinAYt7vzbDQ&#10;7spbuuyiESmEQ4EKqhjbQspQVmQxjFxLnLiT8xZjgt5I7fGawm0jn7IslxZrTg0VtvRaUXne/VgF&#10;q/Nhu5mY6dq3+fPn+/D7mHfmqNTDoFu+gIjUxX/x3f2h0/wsh79n0gV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rj43EAAAA3AAAAA8AAAAAAAAAAAAAAAAAmAIAAGRycy9k&#10;b3ducmV2LnhtbFBLBQYAAAAABAAEAPUAAACJAwAAAAA=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224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cqFsUA&#10;AADcAAAADwAAAGRycy9kb3ducmV2LnhtbERPS2sCMRC+F/wPYYReimbrYdXVKFqQFloKPlC8DZsx&#10;u7iZLEmq23/fFAq9zcf3nPmys424kQ+1YwXPwwwEcel0zUbBYb8ZTECEiKyxcUwKvinActF7mGOh&#10;3Z23dNtFI1IIhwIVVDG2hZShrMhiGLqWOHEX5y3GBL2R2uM9hdtGjrIslxZrTg0VtvRSUXndfVkF&#10;6+tx+zk2k3ff5tOP16fzKe/MSanHfreagYjUxX/xn/tNp/nZGH6fSRf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yoWxQAAANwAAAAPAAAAAAAAAAAAAAAAAJgCAABkcnMv&#10;ZG93bnJldi54bWxQSwUGAAAAAAQABAD1AAAAig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225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rWl8UAAADcAAAADwAAAGRycy9kb3ducmV2LnhtbESPQWvCQBCF74L/YRnBm24s0tboKlIQ&#10;S6EVreh1yI5JMDsbstsY/71zKHib4b1575vFqnOVaqkJpWcDk3ECijjztuTcwPF3M3oHFSKyxcoz&#10;GbhTgNWy31tgav2N99QeYq4khEOKBooY61TrkBXkMIx9TSzaxTcOo6xNrm2DNwl3lX5JklftsGRp&#10;KLCmj4Ky6+HPGWh3p5+3Td1udzE/Tfdf09kZ3bcxw0G3noOK1MWn+f/60wp+IrTyjEy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rWl8UAAADcAAAADwAAAAAAAAAA&#10;AAAAAAChAgAAZHJzL2Rvd25yZXYueG1sUEsFBgAAAAAEAAQA+QAAAJMDAAAAAA==&#10;" strokeweight="2pt"/>
                </v:group>
              </w:pict>
            </w:r>
            <w:r w:rsidR="00253973">
              <w:rPr>
                <w:rFonts w:ascii="Times New Roman" w:hAnsi="Times New Roman"/>
                <w:sz w:val="24"/>
                <w:szCs w:val="24"/>
              </w:rPr>
              <w:t xml:space="preserve">Simplify the fraction </w:t>
            </w:r>
            <w:r w:rsidR="00FF4D08"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53973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7" w14:anchorId="31B46B7F">
                <v:shape id="_x0000_i1051" type="#_x0000_t75" style="width:13.5pt;height:27pt" o:ole="">
                  <v:imagedata r:id="rId60" o:title=""/>
                </v:shape>
                <o:OLEObject Type="Embed" ProgID="FXEquation.Equation" ShapeID="_x0000_i1051" DrawAspect="Content" ObjectID="_1514615732" r:id="rId61"/>
              </w:object>
            </w:r>
            <w:r w:rsidR="00FF4D08" w:rsidRPr="001942A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F4D08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F4D08" w:rsidRPr="001B3341" w:rsidRDefault="00FF4D08" w:rsidP="004A7F35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The simplest equivalent fraction to </w:t>
            </w:r>
            <w:r w:rsidR="00253973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672" w:dyaOrig="537" w14:anchorId="393176AF">
                <v:shape id="_x0000_i1052" type="#_x0000_t75" style="width:33pt;height:27pt" o:ole="">
                  <v:imagedata r:id="rId62" o:title=""/>
                </v:shape>
                <o:OLEObject Type="Embed" ProgID="FXEquation.Equation" ShapeID="_x0000_i1052" DrawAspect="Content" ObjectID="_1514615733" r:id="rId63"/>
              </w:object>
            </w: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F4D08" w:rsidRPr="001D3078" w:rsidRDefault="002B02ED" w:rsidP="004A7F35">
            <w:pPr>
              <w:spacing w:before="120" w:after="0"/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4E0F3A03">
                <v:group id="Group 47" o:spid="_x0000_s1226" style="position:absolute;margin-left:18.8pt;margin-top:13.5pt;width:343.5pt;height:9pt;z-index:25165260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">
                  <v:roundrect id="AutoShape 3" o:spid="_x0000_s12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<v:roundrect id="AutoShape 4" o:spid="_x0000_s12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mq8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/ZqvEAAAA2wAAAA8AAAAAAAAAAAAAAAAAmAIAAGRycy9k&#10;b3ducmV2LnhtbFBLBQYAAAAABAAEAPUAAACJAwAAAAA=&#10;" strokecolor="windowText" strokeweight="1pt"/>
                  <v:roundrect id="AutoShape 5" o:spid="_x0000_s12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xZ68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WevBAAAA2wAAAA8AAAAAAAAAAAAAAAAAmAIAAGRycy9kb3du&#10;cmV2LnhtbFBLBQYAAAAABAAEAPUAAACGAwAAAAA=&#10;" strokecolor="windowText" strokeweight="1pt"/>
                  <v:roundrect id="AutoShape 6" o:spid="_x0000_s12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8cMUA&#10;AADbAAAADwAAAGRycy9kb3ducmV2LnhtbESPQWvCQBSE70L/w/IKvUizUdD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PxwxQAAANsAAAAPAAAAAAAAAAAAAAAAAJgCAABkcnMv&#10;ZG93bnJldi54bWxQSwUGAAAAAAQABAD1AAAAigMAAAAA&#10;" strokecolor="windowText" strokeweight="1pt"/>
                </v:group>
              </w:pict>
            </w:r>
            <w:r w:rsidR="00FF4D08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 </w:t>
            </w:r>
            <w:r w:rsidR="00CF18D1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39A2D923">
                <v:shape id="_x0000_i1053" type="#_x0000_t75" style="width:8.25pt;height:27pt" o:ole="">
                  <v:imagedata r:id="rId41" o:title=""/>
                </v:shape>
                <o:OLEObject Type="Embed" ProgID="FXEquation.Equation" ShapeID="_x0000_i1053" DrawAspect="Content" ObjectID="_1514615734" r:id="rId64"/>
              </w:object>
            </w:r>
            <w:r w:rsidR="00FF4D08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                       </w:t>
            </w:r>
            <w:r w:rsidR="00CF18D1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>
                <v:shape id="_x0000_i1054" type="#_x0000_t75" style="width:8.25pt;height:27pt" o:ole="">
                  <v:imagedata r:id="rId65" o:title=""/>
                </v:shape>
                <o:OLEObject Type="Embed" ProgID="FXEquation.Equation" ShapeID="_x0000_i1054" DrawAspect="Content" ObjectID="_1514615735" r:id="rId66"/>
              </w:object>
            </w:r>
            <w:r w:rsidR="00FF4D08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                       </w:t>
            </w:r>
            <w:r w:rsidR="00CF18D1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01F75688">
                <v:shape id="_x0000_i1055" type="#_x0000_t75" style="width:8.25pt;height:27pt" o:ole="">
                  <v:imagedata r:id="rId67" o:title=""/>
                </v:shape>
                <o:OLEObject Type="Embed" ProgID="FXEquation.Equation" ShapeID="_x0000_i1055" DrawAspect="Content" ObjectID="_1514615736" r:id="rId68"/>
              </w:object>
            </w:r>
            <w:r w:rsidR="00FF4D08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                      </w:t>
            </w:r>
            <w:r w:rsidR="00CF18D1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08BF40FA">
                <v:shape id="_x0000_i1056" type="#_x0000_t75" style="width:8.25pt;height:27pt" o:ole="">
                  <v:imagedata r:id="rId69" o:title=""/>
                </v:shape>
                <o:OLEObject Type="Embed" ProgID="FXEquation.Equation" ShapeID="_x0000_i1056" DrawAspect="Content" ObjectID="_1514615737" r:id="rId70"/>
              </w:object>
            </w:r>
            <w:r w:rsidR="00FF4D08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</w:t>
            </w:r>
          </w:p>
        </w:tc>
      </w:tr>
      <w:tr w:rsidR="00FF4D08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F4D08" w:rsidRPr="001B3341" w:rsidRDefault="00FF4D08" w:rsidP="004A7F35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Which fraction is </w:t>
            </w:r>
            <w:r w:rsidRPr="00253973"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equivalent to  </w:t>
            </w:r>
            <w:r w:rsidR="00253973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527F45BB">
                <v:shape id="_x0000_i1057" type="#_x0000_t75" style="width:8.25pt;height:27pt" o:ole="">
                  <v:imagedata r:id="rId69" o:title=""/>
                </v:shape>
                <o:OLEObject Type="Embed" ProgID="FXEquation.Equation" ShapeID="_x0000_i1057" DrawAspect="Content" ObjectID="_1514615738" r:id="rId71"/>
              </w:object>
            </w:r>
            <w:r w:rsidRPr="001942AC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1942AC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FF4D08" w:rsidRPr="001942AC" w:rsidRDefault="002B02ED" w:rsidP="004A7F35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496212FD">
                <v:group id="Group 42" o:spid="_x0000_s1231" style="position:absolute;margin-left:17.25pt;margin-top:13.9pt;width:343.5pt;height:9pt;z-index:25165363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">
                  <v:roundrect id="AutoShape 3" o:spid="_x0000_s123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/>
                  <v:roundrect id="AutoShape 4" o:spid="_x0000_s123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7JNcUA&#10;AADbAAAADwAAAGRycy9kb3ducmV2LnhtbESPQWvCQBSE70L/w/IEL9JsKmJ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sk1xQAAANsAAAAPAAAAAAAAAAAAAAAAAJgCAABkcnMv&#10;ZG93bnJldi54bWxQSwUGAAAAAAQABAD1AAAAigMAAAAA&#10;" strokecolor="windowText" strokeweight="1pt"/>
                  <v:roundrect id="AutoShape 5" o:spid="_x0000_s123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<v:roundrect id="AutoShape 6" o:spid="_x0000_s123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</v:group>
              </w:pict>
            </w:r>
            <w:r w:rsidR="00FF4D08" w:rsidRPr="001942AC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CF18D1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CF18D1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7">
                <v:shape id="_x0000_i1058" type="#_x0000_t75" style="width:13.5pt;height:27pt" o:ole="">
                  <v:imagedata r:id="rId60" o:title=""/>
                </v:shape>
                <o:OLEObject Type="Embed" ProgID="FXEquation.Equation" ShapeID="_x0000_i1058" DrawAspect="Content" ObjectID="_1514615739" r:id="rId72"/>
              </w:object>
            </w:r>
            <w:r w:rsidR="00FF4D08"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CF18D1">
              <w:rPr>
                <w:rFonts w:ascii="Times New Roman" w:hAnsi="Times New Roman"/>
                <w:sz w:val="24"/>
                <w:szCs w:val="24"/>
              </w:rPr>
              <w:t xml:space="preserve">                            </w:t>
            </w:r>
            <w:r w:rsidR="00253973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7" w14:anchorId="77A2FE42">
                <v:shape id="_x0000_i1059" type="#_x0000_t75" style="width:13.5pt;height:27pt" o:ole="">
                  <v:imagedata r:id="rId73" o:title=""/>
                </v:shape>
                <o:OLEObject Type="Embed" ProgID="FXEquation.Equation" ShapeID="_x0000_i1059" DrawAspect="Content" ObjectID="_1514615740" r:id="rId74"/>
              </w:object>
            </w:r>
            <w:r w:rsidR="00FF4D08"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F4D08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 w:rsidR="00FF4D08" w:rsidRPr="001942AC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FF4D08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10" w14:anchorId="43011653">
                <v:shape id="_x0000_i1060" type="#_x0000_t75" style="width:13.5pt;height:25.5pt" o:ole="">
                  <v:imagedata r:id="rId75" o:title=""/>
                </v:shape>
                <o:OLEObject Type="Embed" ProgID="FXEquation.Equation" ShapeID="_x0000_i1060" DrawAspect="Content" ObjectID="_1514615741" r:id="rId76"/>
              </w:object>
            </w:r>
            <w:r w:rsidR="00FF4D08" w:rsidRPr="001942AC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FF4D08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</w:t>
            </w:r>
            <w:r w:rsidR="00FF4D08" w:rsidRPr="001942AC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253973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7" w14:anchorId="0556C3B6">
                <v:shape id="_x0000_i1061" type="#_x0000_t75" style="width:13.5pt;height:27pt" o:ole="">
                  <v:imagedata r:id="rId77" o:title=""/>
                </v:shape>
                <o:OLEObject Type="Embed" ProgID="FXEquation.Equation" ShapeID="_x0000_i1061" DrawAspect="Content" ObjectID="_1514615742" r:id="rId78"/>
              </w:object>
            </w:r>
            <w:r w:rsidR="00FF4D08" w:rsidRPr="001942AC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</w:p>
          <w:p w:rsidR="00FF4D08" w:rsidRPr="001942AC" w:rsidRDefault="00FF4D08" w:rsidP="004A7F3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83D1F" w:rsidRPr="001B3341" w:rsidRDefault="00A83D1F" w:rsidP="004A7F35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Default="00A83D1F" w:rsidP="00A83D1F">
            <w:pPr>
              <w:pStyle w:val="QuestionStyle"/>
              <w:spacing w:before="120" w:after="0"/>
            </w:pPr>
            <w:r>
              <w:t>Write these fractions in order from smallest to largest.</w:t>
            </w:r>
          </w:p>
          <w:p w:rsidR="00A83D1F" w:rsidRPr="001942AC" w:rsidRDefault="00A83D1F" w:rsidP="00A83D1F">
            <w:pPr>
              <w:pStyle w:val="QuestionStyle"/>
              <w:spacing w:before="120" w:after="0"/>
            </w:pPr>
            <w:r w:rsidRPr="001942A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0832" behindDoc="0" locked="0" layoutInCell="1" allowOverlap="1" wp14:anchorId="629448B8" wp14:editId="6DB69D13">
                      <wp:simplePos x="0" y="0"/>
                      <wp:positionH relativeFrom="column">
                        <wp:posOffset>4197985</wp:posOffset>
                      </wp:positionH>
                      <wp:positionV relativeFrom="paragraph">
                        <wp:posOffset>415290</wp:posOffset>
                      </wp:positionV>
                      <wp:extent cx="546735" cy="792480"/>
                      <wp:effectExtent l="0" t="0" r="24765" b="26670"/>
                      <wp:wrapNone/>
                      <wp:docPr id="157" name="Group 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53" name="Rectangle 53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73421F" id="Group 157" o:spid="_x0000_s1026" style="position:absolute;margin-left:330.55pt;margin-top:32.7pt;width:43.05pt;height:62.4pt;z-index:25164083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">
                      <v:rect id="Rectangle 53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" filled="f" strokecolor="black [3213]" strokeweight="1.5pt"/>
                      <v:rect id="Rectangle 54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" filled="f" strokecolor="black [3213]" strokeweight="1.5pt"/>
                      <v:line id="Straight Connector 55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 w:rsidRPr="001942A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8544" behindDoc="0" locked="0" layoutInCell="1" allowOverlap="1" wp14:anchorId="5CD1EF79" wp14:editId="7CDCDFBA">
                      <wp:simplePos x="0" y="0"/>
                      <wp:positionH relativeFrom="column">
                        <wp:posOffset>4824095</wp:posOffset>
                      </wp:positionH>
                      <wp:positionV relativeFrom="paragraph">
                        <wp:posOffset>415505</wp:posOffset>
                      </wp:positionV>
                      <wp:extent cx="546735" cy="792480"/>
                      <wp:effectExtent l="0" t="0" r="24765" b="26670"/>
                      <wp:wrapNone/>
                      <wp:docPr id="169" name="Group 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61" name="Rectangle 61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62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Straight Connector 63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47EACD" id="Group 169" o:spid="_x0000_s1026" style="position:absolute;margin-left:379.85pt;margin-top:32.7pt;width:43.05pt;height:62.4pt;z-index:25162854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">
                      <v:rect id="Rectangle 61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" filled="f" strokecolor="black [3213]" strokeweight="1.5pt"/>
                      <v:rect id="Rectangle 62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" filled="f" strokecolor="black [3213]" strokeweight="1.5pt"/>
                      <v:line id="Straight Connector 63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>
              <w:t xml:space="preserve">                           </w:t>
            </w:r>
            <w:r>
              <w:object w:dxaOrig="1646" w:dyaOrig="537">
                <v:shape id="_x0000_i1062" type="#_x0000_t75" style="width:82.5pt;height:27pt" o:ole="">
                  <v:imagedata r:id="rId79" o:title=""/>
                </v:shape>
                <o:OLEObject Type="Embed" ProgID="FXEquation.Equation" ShapeID="_x0000_i1062" DrawAspect="Content" ObjectID="_1514615743" r:id="rId80"/>
              </w:object>
            </w:r>
            <w:r>
              <w:t xml:space="preserve">  </w:t>
            </w:r>
          </w:p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9568" behindDoc="0" locked="0" layoutInCell="1" allowOverlap="1" wp14:anchorId="1FB930E7" wp14:editId="1E95D6AD">
                      <wp:simplePos x="0" y="0"/>
                      <wp:positionH relativeFrom="column">
                        <wp:posOffset>2973705</wp:posOffset>
                      </wp:positionH>
                      <wp:positionV relativeFrom="paragraph">
                        <wp:posOffset>11215</wp:posOffset>
                      </wp:positionV>
                      <wp:extent cx="546735" cy="792480"/>
                      <wp:effectExtent l="0" t="0" r="24765" b="26670"/>
                      <wp:wrapNone/>
                      <wp:docPr id="165" name="Group 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9" name="Rectangle 4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Rectangle 5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Straight Connector 5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07B513" id="Group 165" o:spid="_x0000_s1026" style="position:absolute;margin-left:234.15pt;margin-top:.9pt;width:43.05pt;height:62.4pt;z-index:25162956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">
                      <v:rect id="Rectangle 49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" filled="f" strokecolor="black [3213]" strokeweight="1.5pt"/>
                      <v:rect id="Rectangle 50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" filled="f" strokecolor="black [3213]" strokeweight="1.5pt"/>
                      <v:line id="Straight Connector 51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 w:rsidRPr="001942A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6736" behindDoc="0" locked="0" layoutInCell="1" allowOverlap="1" wp14:anchorId="1136EC27" wp14:editId="030E4FE4">
                      <wp:simplePos x="0" y="0"/>
                      <wp:positionH relativeFrom="column">
                        <wp:posOffset>3590925</wp:posOffset>
                      </wp:positionH>
                      <wp:positionV relativeFrom="paragraph">
                        <wp:posOffset>4445</wp:posOffset>
                      </wp:positionV>
                      <wp:extent cx="546735" cy="792480"/>
                      <wp:effectExtent l="0" t="0" r="24765" b="26670"/>
                      <wp:wrapNone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57" name="Rectangle 57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Straight Connector 59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F18874" id="Group 161" o:spid="_x0000_s1026" style="position:absolute;margin-left:282.75pt;margin-top:.35pt;width:43.05pt;height:62.4pt;z-index:251636736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">
                      <v:rect id="Rectangle 57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" filled="f" strokecolor="black [3213]" strokeweight="1.5pt"/>
                      <v:rect id="Rectangle 58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" filled="f" strokecolor="black [3213]" strokeweight="1.5pt"/>
                      <v:line id="Straight Connector 59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</w:p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A83D1F" w:rsidRDefault="00A83D1F" w:rsidP="00A83D1F">
            <w:pPr>
              <w:pStyle w:val="QuestionStyle"/>
              <w:spacing w:before="120" w:after="0"/>
            </w:pPr>
          </w:p>
          <w:p w:rsidR="00A83D1F" w:rsidRPr="001942AC" w:rsidRDefault="00A83D1F" w:rsidP="00A83D1F">
            <w:pPr>
              <w:pStyle w:val="QuestionStyle"/>
              <w:spacing w:before="120" w:after="0"/>
            </w:pPr>
          </w:p>
        </w:tc>
      </w:tr>
      <w:tr w:rsidR="00FF4D08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F4D08" w:rsidRPr="001B3341" w:rsidRDefault="00FF4D08" w:rsidP="004A7F35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4D08" w:rsidRPr="001942AC" w:rsidRDefault="002B02ED" w:rsidP="004A7F35">
            <w:pPr>
              <w:pStyle w:val="QuestionStyle"/>
              <w:spacing w:before="120" w:after="0"/>
              <w:rPr>
                <w:position w:val="-18"/>
              </w:rPr>
            </w:pPr>
            <w:r>
              <w:pict w14:anchorId="636D239E">
                <v:group id="Group 109" o:spid="_x0000_s1236" style="position:absolute;margin-left:370.2pt;margin-top:12pt;width:54.3pt;height:57.7pt;z-index:251654656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">
                  <v:rect id="Rectangle 84" o:spid="_x0000_s1237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ckv8gA&#10;AADcAAAADwAAAGRycy9kb3ducmV2LnhtbESPQUsDMRCF70L/Q5iCF7HZeljr2rRUQRQUobW0eBs2&#10;0+zSzWRJYrv+e+cg9DbDe/PeN/Pl4Dt1opjawAamkwIUcR1sy87A9uvldgYqZWSLXWAy8EsJlovR&#10;1RwrG868ptMmOyUhnCo00OTcV1qnuiGPaRJ6YtEOIXrMskanbcSzhPtO3xVFqT22LA0N9vTcUH3c&#10;/HgDT8fd+vPezd5jXz58vN5878vB7Y25Hg+rR1CZhnwx/1+/WcGfCr48IxPo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1yS/yAAAANwAAAAPAAAAAAAAAAAAAAAAAJgCAABk&#10;cnMvZG93bnJldi54bWxQSwUGAAAAAAQABAD1AAAAjQ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238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uBJMUA&#10;AADcAAAADwAAAGRycy9kb3ducmV2LnhtbERPTWsCMRC9C/0PYQq9SM1uD1vdGkULxYJFUEult2Ez&#10;zS5uJksSdfvvTaHgbR7vc6bz3rbiTD40jhXkowwEceV0w0bB5/7tcQwiRGSNrWNS8EsB5rO7wRRL&#10;7S68pfMuGpFCOJSooI6xK6UMVU0Ww8h1xIn7cd5iTNAbqT1eUrht5VOWFdJiw6mhxo5ea6qOu5NV&#10;sDx+bTfPZrz2XTH5WA2/D0VvDko93PeLFxCR+ngT/7vfdZqf5/D3TLp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m4EkxQAAANwAAAAPAAAAAAAAAAAAAAAAAJgCAABkcnMv&#10;ZG93bnJldi54bWxQSwUGAAAAAAQABAD1AAAAig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239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3oMMAAADcAAAADwAAAGRycy9kb3ducmV2LnhtbERPTWvCQBC9C/6HZQq96UYJraauIkKw&#10;FNoQFb0O2WkSmp0N2W2S/vtuoeBtHu9zNrvRNKKnztWWFSzmEQjiwuqaSwWXczpbgXAeWWNjmRT8&#10;kIPddjrZYKLtwDn1J1+KEMIuQQWV920ipSsqMujmtiUO3KftDPoAu1LqDocQbhq5jKInabDm0FBh&#10;S4eKiq/Tt1HQZ9eP57Ttj5kvr3H+Fq9vaN6VenwY9y8gPI3+Lv53v+owf7GEv2fCBX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rd6DDAAAA3AAAAA8AAAAAAAAAAAAA&#10;AAAAoQIAAGRycy9kb3ducmV2LnhtbFBLBQYAAAAABAAEAPkAAACRAwAAAAA=&#10;" strokeweight="2pt"/>
                </v:group>
              </w:pict>
            </w:r>
            <w:r w:rsidR="00FF4D08" w:rsidRPr="001942AC">
              <w:t xml:space="preserve"> </w:t>
            </w:r>
            <w:r w:rsidR="00A03B1C" w:rsidRPr="001942AC">
              <w:rPr>
                <w:color w:val="FF0000"/>
                <w:position w:val="-18"/>
              </w:rPr>
              <w:object w:dxaOrig="1392" w:dyaOrig="537" w14:anchorId="6CFC54DD">
                <v:shape id="_x0000_i1063" type="#_x0000_t75" style="width:69.75pt;height:27pt" o:ole="">
                  <v:imagedata r:id="rId81" o:title=""/>
                </v:shape>
                <o:OLEObject Type="Embed" ProgID="FXEquation.Equation" ShapeID="_x0000_i1063" DrawAspect="Content" ObjectID="_1514615744" r:id="rId82"/>
              </w:object>
            </w:r>
            <w:r w:rsidR="00FF4D08" w:rsidRPr="001942AC">
              <w:rPr>
                <w:position w:val="-18"/>
              </w:rPr>
              <w:t xml:space="preserve"> </w:t>
            </w:r>
          </w:p>
          <w:p w:rsidR="00FF4D08" w:rsidRPr="001942AC" w:rsidRDefault="00FF4D08" w:rsidP="004A7F35">
            <w:pPr>
              <w:pStyle w:val="QuestionStyle"/>
              <w:spacing w:before="120" w:after="0"/>
              <w:rPr>
                <w:position w:val="-18"/>
              </w:rPr>
            </w:pPr>
          </w:p>
          <w:p w:rsidR="00FF4D08" w:rsidRPr="001942AC" w:rsidRDefault="00FF4D08" w:rsidP="004A7F35">
            <w:pPr>
              <w:pStyle w:val="QuestionStyle"/>
              <w:spacing w:before="120" w:after="0"/>
              <w:rPr>
                <w:position w:val="-18"/>
              </w:rPr>
            </w:pPr>
          </w:p>
        </w:tc>
      </w:tr>
      <w:tr w:rsidR="00FF4D08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F4D08" w:rsidRPr="001B3341" w:rsidRDefault="00FF4D08" w:rsidP="004A7F35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4D08" w:rsidRPr="001942AC" w:rsidRDefault="002B02ED" w:rsidP="004A7F35">
            <w:pPr>
              <w:pStyle w:val="QuestionStyle"/>
              <w:spacing w:before="120" w:after="0"/>
              <w:rPr>
                <w:position w:val="-18"/>
              </w:rPr>
            </w:pPr>
            <w:r>
              <w:pict w14:anchorId="66E72808">
                <v:group id="Group 113" o:spid="_x0000_s1240" style="position:absolute;margin-left:370.2pt;margin-top:8.8pt;width:54.3pt;height:57.7pt;z-index:251655680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">
                  <v:rect id="Rectangle 84" o:spid="_x0000_s1241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wivMUA&#10;AADcAAAADwAAAGRycy9kb3ducmV2LnhtbERPTWsCMRC9F/wPYQQvpWYtst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7CK8xQAAANwAAAAPAAAAAAAAAAAAAAAAAJgCAABkcnMv&#10;ZG93bnJldi54bWxQSwUGAAAAAAQABAD1AAAAig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242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CHJ8UA&#10;AADcAAAADwAAAGRycy9kb3ducmV2LnhtbERPTWsCMRC9F/wPYQQvpWYtuN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IcnxQAAANwAAAAPAAAAAAAAAAAAAAAAAJgCAABkcnMv&#10;ZG93bnJldi54bWxQSwUGAAAAAAQABAD1AAAAig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243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Bxo8MAAADcAAAADwAAAGRycy9kb3ducmV2LnhtbERP22rCQBB9L/gPywi+1Y0lpDW6ihRE&#10;KbTBC/o6ZMckmJ0N2TVJ/75bKPRtDuc6y/VgatFR6yrLCmbTCARxbnXFhYLzafv8BsJ5ZI21ZVLw&#10;TQ7Wq9HTElNtez5Qd/SFCCHsUlRQet+kUrq8JINuahviwN1sa9AH2BZSt9iHcFPLlyhKpMGKQ0OJ&#10;Db2XlN+PD6Ogyy5fr9um22W+uMSHj3h+RfOp1GQ8bBYgPA3+X/zn3uswf5bA7zPh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QcaPDAAAA3AAAAA8AAAAAAAAAAAAA&#10;AAAAoQIAAGRycy9kb3ducmV2LnhtbFBLBQYAAAAABAAEAPkAAACRAwAAAAA=&#10;" strokeweight="2pt"/>
                </v:group>
              </w:pict>
            </w:r>
            <w:r w:rsidR="00FF4D08" w:rsidRPr="001942AC">
              <w:t xml:space="preserve"> </w:t>
            </w:r>
            <w:r w:rsidR="00A03B1C" w:rsidRPr="001942AC">
              <w:rPr>
                <w:color w:val="FF0000"/>
                <w:position w:val="-18"/>
              </w:rPr>
              <w:object w:dxaOrig="1212" w:dyaOrig="537" w14:anchorId="5675F6FB">
                <v:shape id="_x0000_i1064" type="#_x0000_t75" style="width:60.75pt;height:27pt" o:ole="">
                  <v:imagedata r:id="rId83" o:title=""/>
                </v:shape>
                <o:OLEObject Type="Embed" ProgID="FXEquation.Equation" ShapeID="_x0000_i1064" DrawAspect="Content" ObjectID="_1514615745" r:id="rId84"/>
              </w:object>
            </w:r>
            <w:r w:rsidR="00FF4D08" w:rsidRPr="001942AC">
              <w:rPr>
                <w:position w:val="-18"/>
              </w:rPr>
              <w:t xml:space="preserve"> </w:t>
            </w:r>
          </w:p>
          <w:p w:rsidR="00FF4D08" w:rsidRPr="001942AC" w:rsidRDefault="002B02ED" w:rsidP="004A7F35">
            <w:pPr>
              <w:pStyle w:val="QuestionStyle"/>
              <w:spacing w:before="120" w:after="0"/>
              <w:rPr>
                <w:position w:val="-18"/>
              </w:rPr>
            </w:pPr>
            <w:r>
              <w:pict w14:anchorId="4CF7B8B6">
                <v:group id="Group 89" o:spid="_x0000_s1244" style="position:absolute;margin-left:356.85pt;margin-top:653.65pt;width:54.3pt;height:57.7pt;z-index:251656704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">
                  <v:rect id="Rectangle 72" o:spid="_x0000_s1245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B8BsMA&#10;AADbAAAADwAAAGRycy9kb3ducmV2LnhtbERPTWsCMRC9F/wPYYReimbrYdXVKG1BWqgUtKJ4GzZj&#10;dnEzWZJUt//eHASPj/c9X3a2ERfyoXas4HWYgSAuna7ZKNj9rgYTECEia2wck4J/CrBc9J7mWGh3&#10;5Q1dttGIFMKhQAVVjG0hZSgrshiGriVO3Ml5izFBb6T2eE3htpGjLMulxZpTQ4UtfVRUnrd/VsH7&#10;eb/5GZvJt2/z6frz5XjIO3NQ6rnfvc1AROriQ3x3f2kF07Q+fUk/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B8BsMAAADbAAAADwAAAAAAAAAAAAAAAACYAgAAZHJzL2Rv&#10;d25yZXYueG1sUEsFBgAAAAAEAAQA9QAAAIgDAAAAAA==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73" o:spid="_x0000_s1246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zZncYA&#10;AADbAAAADwAAAGRycy9kb3ducmV2LnhtbESPQWsCMRSE70L/Q3iFXqRm7WHVrVG0UCxYBLVUents&#10;XrOLm5clibr996YgeBxm5htmOu9sI87kQ+1YwXCQgSAuna7ZKPjavz+PQYSIrLFxTAr+KMB89tCb&#10;YqHdhbd03kUjEoRDgQqqGNtCylBWZDEMXEucvF/nLcYkvZHa4yXBbSNfsiyXFmtOCxW29FZRedyd&#10;rILl8Xu7GZnx2rf55HPV/znknTko9fTYLV5BROriPXxrf2gFkyH8f0k/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zZncYAAADbAAAADwAAAAAAAAAAAAAAAACYAgAAZHJz&#10;L2Rvd25yZXYueG1sUEsFBgAAAAAEAAQA9QAAAIsDAAAAAA==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74" o:spid="_x0000_s1247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tUO8QAAADbAAAADwAAAGRycy9kb3ducmV2LnhtbESPQWvCQBSE7wX/w/KE3upGEW2iq0hB&#10;WgoaTIteH9nXJDT7NmS3Sfz3riD0OMzMN8x6O5hadNS6yrKC6SQCQZxbXXGh4Ptr//IKwnlkjbVl&#10;UnAlB9vN6GmNibY9n6jLfCEChF2CCkrvm0RKl5dk0E1sQxy8H9sa9EG2hdQt9gFuajmLooU0WHFY&#10;KLGht5Ly3+zPKOjS83G5b7r31Bfn+elzHl/QHJR6Hg+7FQhPg/8PP9ofWkE8g/uX8APk5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O1Q7xAAAANsAAAAPAAAAAAAAAAAA&#10;AAAAAKECAABkcnMvZG93bnJldi54bWxQSwUGAAAAAAQABAD5AAAAkgMAAAAA&#10;" strokeweight="2pt"/>
                </v:group>
              </w:pict>
            </w:r>
          </w:p>
          <w:p w:rsidR="00FF4D08" w:rsidRPr="001942AC" w:rsidRDefault="00FF4D08" w:rsidP="004A7F35">
            <w:pPr>
              <w:pStyle w:val="QuestionStyle"/>
              <w:spacing w:before="120" w:after="0"/>
              <w:rPr>
                <w:position w:val="-18"/>
              </w:rPr>
            </w:pP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A83D1F" w:rsidRPr="001B3341" w:rsidRDefault="00A83D1F" w:rsidP="00A83D1F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Pr="001942AC" w:rsidRDefault="002B02ED" w:rsidP="00A83D1F">
            <w:pPr>
              <w:pStyle w:val="QuestionStyle"/>
              <w:spacing w:before="120" w:after="0"/>
              <w:rPr>
                <w:position w:val="-18"/>
              </w:rPr>
            </w:pPr>
            <w:r>
              <w:pict w14:anchorId="7591CCF2">
                <v:group id="_x0000_s1478" style="position:absolute;margin-left:370.2pt;margin-top:11.8pt;width:54.3pt;height:57.7pt;z-index:251664896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">
                  <v:rect id="Rectangle 84" o:spid="_x0000_s1479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wivMUA&#10;AADcAAAADwAAAGRycy9kb3ducmV2LnhtbERPTWsCMRC9F/wPYQQvpWYtst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7CK8xQAAANwAAAAPAAAAAAAAAAAAAAAAAJgCAABkcnMv&#10;ZG93bnJldi54bWxQSwUGAAAAAAQABAD1AAAAig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480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CHJ8UA&#10;AADcAAAADwAAAGRycy9kb3ducmV2LnhtbERPTWsCMRC9F/wPYQQvpWYtuN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IcnxQAAANwAAAAPAAAAAAAAAAAAAAAAAJgCAABkcnMv&#10;ZG93bnJldi54bWxQSwUGAAAAAAQABAD1AAAAig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481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Bxo8MAAADcAAAADwAAAGRycy9kb3ducmV2LnhtbERP22rCQBB9L/gPywi+1Y0lpDW6ihRE&#10;KbTBC/o6ZMckmJ0N2TVJ/75bKPRtDuc6y/VgatFR6yrLCmbTCARxbnXFhYLzafv8BsJ5ZI21ZVLw&#10;TQ7Wq9HTElNtez5Qd/SFCCHsUlRQet+kUrq8JINuahviwN1sa9AH2BZSt9iHcFPLlyhKpMGKQ0OJ&#10;Db2XlN+PD6Ogyy5fr9um22W+uMSHj3h+RfOp1GQ8bBYgPA3+X/zn3uswf5bA7zPh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QcaPDAAAA3AAAAA8AAAAAAAAAAAAA&#10;AAAAoQIAAGRycy9kb3ducmV2LnhtbFBLBQYAAAAABAAEAPkAAACRAwAAAAA=&#10;" strokeweight="2pt"/>
                </v:group>
              </w:pict>
            </w:r>
            <w:r w:rsidR="00A83D1F" w:rsidRPr="001942AC">
              <w:t xml:space="preserve"> </w:t>
            </w:r>
            <w:bookmarkStart w:id="0" w:name="_GoBack"/>
            <w:bookmarkEnd w:id="0"/>
            <w:r w:rsidR="00A83D1F" w:rsidRPr="001942AC">
              <w:rPr>
                <w:color w:val="FF0000"/>
                <w:position w:val="-18"/>
              </w:rPr>
              <w:object w:dxaOrig="1332" w:dyaOrig="537" w14:anchorId="70331287">
                <v:shape id="_x0000_i1065" type="#_x0000_t75" style="width:66.75pt;height:27pt" o:ole="">
                  <v:imagedata r:id="rId85" o:title=""/>
                </v:shape>
                <o:OLEObject Type="Embed" ProgID="FXEquation.Equation" ShapeID="_x0000_i1065" DrawAspect="Content" ObjectID="_1514615746" r:id="rId86"/>
              </w:object>
            </w:r>
            <w:r w:rsidR="00A83D1F" w:rsidRPr="001942AC">
              <w:rPr>
                <w:position w:val="-18"/>
              </w:rPr>
              <w:t xml:space="preserve"> </w:t>
            </w:r>
          </w:p>
          <w:p w:rsidR="00A83D1F" w:rsidRPr="001942AC" w:rsidRDefault="002B02ED" w:rsidP="00A83D1F">
            <w:pPr>
              <w:pStyle w:val="QuestionStyle"/>
              <w:spacing w:before="120" w:after="0"/>
              <w:rPr>
                <w:position w:val="-18"/>
              </w:rPr>
            </w:pPr>
            <w:r>
              <w:pict w14:anchorId="75704C7B">
                <v:group id="_x0000_s1482" style="position:absolute;margin-left:356.85pt;margin-top:653.65pt;width:54.3pt;height:57.7pt;z-index:251665920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">
                  <v:rect id="Rectangle 72" o:spid="_x0000_s1483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B8BsMA&#10;AADbAAAADwAAAGRycy9kb3ducmV2LnhtbERPTWsCMRC9F/wPYYReimbrYdXVKG1BWqgUtKJ4GzZj&#10;dnEzWZJUt//eHASPj/c9X3a2ERfyoXas4HWYgSAuna7ZKNj9rgYTECEia2wck4J/CrBc9J7mWGh3&#10;5Q1dttGIFMKhQAVVjG0hZSgrshiGriVO3Ml5izFBb6T2eE3htpGjLMulxZpTQ4UtfVRUnrd/VsH7&#10;eb/5GZvJt2/z6frz5XjIO3NQ6rnfvc1AROriQ3x3f2kF07Q+fUk/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B8BsMAAADbAAAADwAAAAAAAAAAAAAAAACYAgAAZHJzL2Rv&#10;d25yZXYueG1sUEsFBgAAAAAEAAQA9QAAAIgDAAAAAA==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73" o:spid="_x0000_s1484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zZncYA&#10;AADbAAAADwAAAGRycy9kb3ducmV2LnhtbESPQWsCMRSE70L/Q3iFXqRm7WHVrVG0UCxYBLVUents&#10;XrOLm5clibr996YgeBxm5htmOu9sI87kQ+1YwXCQgSAuna7ZKPjavz+PQYSIrLFxTAr+KMB89tCb&#10;YqHdhbd03kUjEoRDgQqqGNtCylBWZDEMXEucvF/nLcYkvZHa4yXBbSNfsiyXFmtOCxW29FZRedyd&#10;rILl8Xu7GZnx2rf55HPV/znknTko9fTYLV5BROriPXxrf2gFkyH8f0k/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zZncYAAADbAAAADwAAAAAAAAAAAAAAAACYAgAAZHJz&#10;L2Rvd25yZXYueG1sUEsFBgAAAAAEAAQA9QAAAIsDAAAAAA==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74" o:spid="_x0000_s1485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tUO8QAAADbAAAADwAAAGRycy9kb3ducmV2LnhtbESPQWvCQBSE7wX/w/KE3upGEW2iq0hB&#10;WgoaTIteH9nXJDT7NmS3Sfz3riD0OMzMN8x6O5hadNS6yrKC6SQCQZxbXXGh4Ptr//IKwnlkjbVl&#10;UnAlB9vN6GmNibY9n6jLfCEChF2CCkrvm0RKl5dk0E1sQxy8H9sa9EG2hdQt9gFuajmLooU0WHFY&#10;KLGht5Ly3+zPKOjS83G5b7r31Bfn+elzHl/QHJR6Hg+7FQhPg/8PP9ofWkE8g/uX8APk5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O1Q7xAAAANsAAAAPAAAAAAAAAAAA&#10;AAAAAKECAABkcnMvZG93bnJldi54bWxQSwUGAAAAAAQABAD5AAAAkgMAAAAA&#10;" strokeweight="2pt"/>
                </v:group>
              </w:pict>
            </w:r>
          </w:p>
          <w:p w:rsidR="00A83D1F" w:rsidRPr="001942AC" w:rsidRDefault="00A83D1F" w:rsidP="00A83D1F">
            <w:pPr>
              <w:pStyle w:val="QuestionStyle"/>
              <w:spacing w:before="120" w:after="0"/>
              <w:rPr>
                <w:position w:val="-18"/>
              </w:rPr>
            </w:pP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83D1F" w:rsidRPr="001B3341" w:rsidRDefault="00A83D1F" w:rsidP="00A83D1F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Find  </w:t>
            </w:r>
            <w:r w:rsidRPr="00A03B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4" w:dyaOrig="537" w14:anchorId="7425EB28">
                <v:shape id="_x0000_i1066" type="#_x0000_t75" style="width:6pt;height:21pt" o:ole="">
                  <v:imagedata r:id="rId87" o:title=""/>
                </v:shape>
                <o:OLEObject Type="Embed" ProgID="FXEquation.Equation" ShapeID="_x0000_i1066" DrawAspect="Content" ObjectID="_1514615747" r:id="rId88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of </w:t>
            </w:r>
            <w:r>
              <w:rPr>
                <w:rFonts w:ascii="Times New Roman" w:hAnsi="Times New Roman"/>
                <w:sz w:val="24"/>
                <w:szCs w:val="24"/>
              </w:rPr>
              <w:t>48 litres.</w:t>
            </w:r>
          </w:p>
          <w:p w:rsidR="00A83D1F" w:rsidRPr="001942AC" w:rsidRDefault="002B02ED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7025C5E6">
                <v:rect id="Rectangle 231" o:spid="_x0000_s1390" style="position:absolute;margin-left:262.9pt;margin-top:3.9pt;width:59.4pt;height:29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NcNuvTF&#10;AgAAdA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83D1F" w:rsidRPr="001B3341" w:rsidRDefault="00A83D1F" w:rsidP="00A83D1F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>Complete the missing numbers to make pairs of equivalent fractions.</w:t>
            </w:r>
          </w:p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a)     </w:t>
            </w: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34" w:dyaOrig="758" w14:anchorId="44A606A8">
                <v:shape id="_x0000_i1067" type="#_x0000_t75" style="width:46.5pt;height:38.25pt" o:ole="">
                  <v:imagedata r:id="rId89" o:title=""/>
                </v:shape>
                <o:OLEObject Type="Embed" ProgID="FXEquation.Equation" ShapeID="_x0000_i1067" DrawAspect="Content" ObjectID="_1514615748" r:id="rId90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    b)          </w:t>
            </w: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14" w:dyaOrig="758" w14:anchorId="305A2DC1">
                <v:shape id="_x0000_i1068" type="#_x0000_t75" style="width:41.25pt;height:38.25pt" o:ole="">
                  <v:imagedata r:id="rId91" o:title=""/>
                </v:shape>
                <o:OLEObject Type="Embed" ProgID="FXEquation.Equation" ShapeID="_x0000_i1068" DrawAspect="Content" ObjectID="_1514615749" r:id="rId92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83D1F" w:rsidRPr="001B3341" w:rsidRDefault="00A83D1F" w:rsidP="00A83D1F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Default="00A83D1F" w:rsidP="00A83D1F">
            <w:pPr>
              <w:spacing w:before="120" w:after="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Nat </w:t>
            </w:r>
            <w:r w:rsidR="005161B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was asked to wri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te a list of fractions which were equivalent to  </w:t>
            </w:r>
            <w:r w:rsidRPr="00A03B1C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206" w:dyaOrig="537">
                <v:shape id="_x0000_i1069" type="#_x0000_t75" style="width:8.25pt;height:20.25pt" o:ole="">
                  <v:imagedata r:id="rId93" o:title=""/>
                </v:shape>
                <o:OLEObject Type="Embed" ProgID="FXEquation.Equation" ShapeID="_x0000_i1069" DrawAspect="Content" ObjectID="_1514615750" r:id="rId94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5161BF" w:rsidRDefault="005161BF" w:rsidP="00A83D1F">
            <w:pPr>
              <w:spacing w:before="120" w:after="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The list he wrote was:</w:t>
            </w:r>
          </w:p>
          <w:p w:rsidR="00A83D1F" w:rsidRDefault="00A83D1F" w:rsidP="00A83D1F">
            <w:pPr>
              <w:spacing w:before="120" w:after="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2666" w:dyaOrig="537">
                <v:shape id="_x0000_i1070" type="#_x0000_t75" style="width:132.75pt;height:27pt" o:ole="">
                  <v:imagedata r:id="rId95" o:title=""/>
                </v:shape>
                <o:OLEObject Type="Embed" ProgID="FXEquation.Equation" ShapeID="_x0000_i1070" DrawAspect="Content" ObjectID="_1514615751" r:id="rId96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A83D1F" w:rsidRDefault="00A83D1F" w:rsidP="00A83D1F">
            <w:pPr>
              <w:spacing w:before="120" w:after="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1942A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is true?</w:t>
            </w:r>
          </w:p>
          <w:p w:rsidR="00A83D1F" w:rsidRDefault="00A83D1F" w:rsidP="00A83D1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 wp14:anchorId="340552C6" wp14:editId="4B4551F1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111975</wp:posOffset>
                      </wp:positionV>
                      <wp:extent cx="213360" cy="106926"/>
                      <wp:effectExtent l="0" t="0" r="15240" b="26670"/>
                      <wp:wrapNone/>
                      <wp:docPr id="36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" cy="106926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1DB882D" id="AutoShape 4" o:spid="_x0000_s1026" style="position:absolute;margin-left:23.85pt;margin-top:8.8pt;width:16.8pt;height:8.4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" strokecolor="windowText" strokeweight="1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They are all equivalent to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Pr="00A03B1C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206" w:dyaOrig="537">
                <v:shape id="_x0000_i1071" type="#_x0000_t75" style="width:8.25pt;height:20.25pt" o:ole="">
                  <v:imagedata r:id="rId93" o:title=""/>
                </v:shape>
                <o:OLEObject Type="Embed" ProgID="FXEquation.Equation" ShapeID="_x0000_i1071" DrawAspect="Content" ObjectID="_1514615752" r:id="rId9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83D1F" w:rsidRDefault="00A83D1F" w:rsidP="00A83D1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3D65667D" wp14:editId="76199E60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95465</wp:posOffset>
                      </wp:positionV>
                      <wp:extent cx="213360" cy="106680"/>
                      <wp:effectExtent l="0" t="0" r="15240" b="26670"/>
                      <wp:wrapNone/>
                      <wp:docPr id="37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" cy="10668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A020642" id="AutoShape 5" o:spid="_x0000_s1026" style="position:absolute;margin-left:23.85pt;margin-top:7.5pt;width:16.8pt;height:8.4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" strokecolor="windowText" strokeweight="1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One of them is not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equivalent to  </w:t>
            </w:r>
            <w:r w:rsidRPr="00A03B1C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206" w:dyaOrig="537">
                <v:shape id="_x0000_i1072" type="#_x0000_t75" style="width:8.25pt;height:20.25pt" o:ole="">
                  <v:imagedata r:id="rId93" o:title=""/>
                </v:shape>
                <o:OLEObject Type="Embed" ProgID="FXEquation.Equation" ShapeID="_x0000_i1072" DrawAspect="Content" ObjectID="_1514615753" r:id="rId98"/>
              </w:object>
            </w:r>
          </w:p>
          <w:p w:rsidR="00A83D1F" w:rsidRDefault="00A83D1F" w:rsidP="00A83D1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4FDDC854" wp14:editId="0A5B174F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99275</wp:posOffset>
                      </wp:positionV>
                      <wp:extent cx="213360" cy="106680"/>
                      <wp:effectExtent l="0" t="0" r="15240" b="26670"/>
                      <wp:wrapNone/>
                      <wp:docPr id="38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" cy="10668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CD0BC22" id="AutoShape 6" o:spid="_x0000_s1026" style="position:absolute;margin-left:23.85pt;margin-top:7.8pt;width:16.8pt;height:8.4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" strokecolor="windowText" strokeweight="1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Two of them are not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equivalent to  </w:t>
            </w:r>
            <w:r w:rsidRPr="00A03B1C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206" w:dyaOrig="537">
                <v:shape id="_x0000_i1073" type="#_x0000_t75" style="width:8.25pt;height:20.25pt" o:ole="">
                  <v:imagedata r:id="rId93" o:title=""/>
                </v:shape>
                <o:OLEObject Type="Embed" ProgID="FXEquation.Equation" ShapeID="_x0000_i1073" DrawAspect="Content" ObjectID="_1514615754" r:id="rId99"/>
              </w:object>
            </w:r>
          </w:p>
          <w:p w:rsidR="00A83D1F" w:rsidRPr="001942AC" w:rsidRDefault="00A83D1F" w:rsidP="001D307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6399EE8A" wp14:editId="236110DB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74510</wp:posOffset>
                      </wp:positionV>
                      <wp:extent cx="213360" cy="106680"/>
                      <wp:effectExtent l="0" t="0" r="15240" b="26670"/>
                      <wp:wrapNone/>
                      <wp:docPr id="35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" cy="10668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1F0CC74" id="AutoShape 3" o:spid="_x0000_s1026" style="position:absolute;margin-left:23.85pt;margin-top:5.85pt;width:16.8pt;height:8.4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" strokecolor="windowText" strokeweight="1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Three of them are not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equivalent to  </w:t>
            </w:r>
            <w:r w:rsidRPr="00A03B1C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206" w:dyaOrig="537">
                <v:shape id="_x0000_i1074" type="#_x0000_t75" style="width:8.25pt;height:20.25pt" o:ole="">
                  <v:imagedata r:id="rId93" o:title=""/>
                </v:shape>
                <o:OLEObject Type="Embed" ProgID="FXEquation.Equation" ShapeID="_x0000_i1074" DrawAspect="Content" ObjectID="_1514615755" r:id="rId100"/>
              </w:object>
            </w: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83D1F" w:rsidRPr="001B3341" w:rsidRDefault="00A83D1F" w:rsidP="00A83D1F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>Write one of the symbols &lt;,  &gt;  or  =  in the boxes below to make true sentences.</w:t>
            </w:r>
          </w:p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A83D1F" w:rsidRPr="001D3078" w:rsidRDefault="00A83D1F" w:rsidP="001D307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a)       </w:t>
            </w: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04" w:dyaOrig="578" w14:anchorId="1B6253BF">
                <v:shape id="_x0000_i1075" type="#_x0000_t75" style="width:45pt;height:29.25pt" o:ole="">
                  <v:imagedata r:id="rId101" o:title=""/>
                </v:shape>
                <o:OLEObject Type="Embed" ProgID="FXEquation.Equation" ShapeID="_x0000_i1075" DrawAspect="Content" ObjectID="_1514615756" r:id="rId102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b)      </w:t>
            </w: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136" w:dyaOrig="578" w14:anchorId="26338CE6">
                <v:shape id="_x0000_i1076" type="#_x0000_t75" style="width:57pt;height:29.25pt" o:ole="">
                  <v:imagedata r:id="rId103" o:title=""/>
                </v:shape>
                <o:OLEObject Type="Embed" ProgID="FXEquation.Equation" ShapeID="_x0000_i1076" DrawAspect="Content" ObjectID="_1514615757" r:id="rId104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83D1F" w:rsidRPr="001B3341" w:rsidRDefault="00A83D1F" w:rsidP="00A83D1F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Pr="001942AC" w:rsidRDefault="002B02ED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48A107FD">
                <v:group id="Group 193" o:spid="_x0000_s1391" style="position:absolute;margin-left:343.9pt;margin-top:16.45pt;width:54.3pt;height:57.7pt;z-index:251659776;mso-position-horizontal-relative:text;mso-position-vertical-relative:text" coordorigin="4763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">
                  <v:rect id="Rectangle 84" o:spid="_x0000_s1392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8h5sUA&#10;AADcAAAADwAAAGRycy9kb3ducmV2LnhtbERPTWsCMRC9F/wPYQpeSs1aZNWtUbQgFRRBWyq9DZtp&#10;dnEzWZJUt/++EQq9zeN9zmzR2UZcyIfasYLhIANBXDpds1Hw/rZ+nIAIEVlj45gU/FCAxbx3N8NC&#10;uysf6HKMRqQQDgUqqGJsCylDWZHFMHAtceK+nLcYE/RGao/XFG4b+ZRlubRYc2qosKWXisrz8dsq&#10;WJ0/DvuxmWx9m093rw+fp7wzJ6X6993yGUSkLv6L/9wbneZPR3B7Jl0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PyHmxQAAANwAAAAPAAAAAAAAAAAAAAAAAJgCAABkcnMv&#10;ZG93bnJldi54bWxQSwUGAAAAAAQABAD1AAAAig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393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EfcUA&#10;AADcAAAADwAAAGRycy9kb3ducmV2LnhtbERPTWsCMRC9F/wPYQpeSs1acNWtUbQgFRRBWyq9DZtp&#10;dnEzWZJUt/++EQq9zeN9zmzR2UZcyIfasYLhIANBXDpds1Hw/rZ+nIAIEVlj45gU/FCAxbx3N8NC&#10;uysf6HKMRqQQDgUqqGJsCylDWZHFMHAtceK+nLcYE/RGao/XFG4b+ZRlubRYc2qosKWXisrz8dsq&#10;WJ0/DvuxmWx9m093rw+fp7wzJ6X6993yGUSkLv6L/9wbneZPR3B7Jl0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c4R9xQAAANwAAAAPAAAAAAAAAAAAAAAAAJgCAABkcnMv&#10;ZG93bnJldi54bWxQSwUGAAAAAAQABAD1AAAAig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394" type="#_x0000_t32" style="position:absolute;left:4763;top:9626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Ny+cMAAADcAAAADwAAAGRycy9kb3ducmV2LnhtbERPTWvCQBC9F/wPywje6sYiaRNdRQqi&#10;FNpgFL0O2TEJZmdDdo3pv+8WCr3N433Ocj2YRvTUudqygtk0AkFcWF1zqeB03D6/gXAeWWNjmRR8&#10;k4P1avS0xFTbBx+oz30pQgi7FBVU3replK6oyKCb2pY4cFfbGfQBdqXUHT5CuGnkSxTF0mDNoaHC&#10;lt4rKm753Sjos/PX67btd5kvz/PDxzy5oPlUajIeNgsQngb/L/5z73WYn8Tw+0y4QK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DcvnDAAAA3AAAAA8AAAAAAAAAAAAA&#10;AAAAoQIAAGRycy9kb3ducmV2LnhtbFBLBQYAAAAABAAEAPkAAACRAwAAAAA=&#10;" strokeweight="2pt"/>
                </v:group>
              </w:pict>
            </w:r>
            <w:r w:rsidR="00A83D1F" w:rsidRPr="001942AC">
              <w:rPr>
                <w:rFonts w:ascii="Times New Roman" w:hAnsi="Times New Roman"/>
                <w:sz w:val="24"/>
                <w:szCs w:val="24"/>
              </w:rPr>
              <w:t xml:space="preserve">What fraction is </w:t>
            </w:r>
            <w:r w:rsidR="00A83D1F">
              <w:rPr>
                <w:rFonts w:ascii="Times New Roman" w:hAnsi="Times New Roman"/>
                <w:sz w:val="24"/>
                <w:szCs w:val="24"/>
              </w:rPr>
              <w:t>15 kg of 200 kg</w:t>
            </w:r>
            <w:r w:rsidR="00A83D1F" w:rsidRPr="001942AC">
              <w:rPr>
                <w:rFonts w:ascii="Times New Roman" w:hAnsi="Times New Roman"/>
                <w:sz w:val="24"/>
                <w:szCs w:val="24"/>
              </w:rPr>
              <w:t>? (Answer in simplest form).</w:t>
            </w:r>
          </w:p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83D1F" w:rsidRPr="001B3341" w:rsidRDefault="00A83D1F" w:rsidP="00A83D1F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Mark the position of  </w:t>
            </w: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0961BDDD">
                <v:shape id="_x0000_i1077" type="#_x0000_t75" style="width:8.25pt;height:27pt" o:ole="">
                  <v:imagedata r:id="rId105" o:title=""/>
                </v:shape>
                <o:OLEObject Type="Embed" ProgID="FXEquation.Equation" ShapeID="_x0000_i1077" DrawAspect="Content" ObjectID="_1514615758" r:id="rId106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on the number line below.</w:t>
            </w:r>
          </w:p>
          <w:p w:rsidR="00A83D1F" w:rsidRPr="001942AC" w:rsidRDefault="002B02ED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677B89C8">
                <v:shape id="_x0000_s1395" type="#_x0000_t75" style="position:absolute;margin-left:41.2pt;margin-top:9.45pt;width:324.5pt;height:27.35pt;z-index:251660800" o:preferrelative="f">
                  <v:imagedata r:id="rId107" o:title="" cropbottom="-1889f" cropleft="8228f" cropright="15847f"/>
                </v:shape>
                <o:OLEObject Type="Embed" ProgID="FXDraw.Graphic" ShapeID="_x0000_s1395" DrawAspect="Content" ObjectID="_1514615877" r:id="rId108"/>
              </w:object>
            </w:r>
          </w:p>
          <w:p w:rsidR="00A83D1F" w:rsidRPr="001942AC" w:rsidRDefault="00A83D1F" w:rsidP="00A83D1F">
            <w:pPr>
              <w:pStyle w:val="QuestionStyle"/>
              <w:spacing w:before="120" w:after="0"/>
            </w:pP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83D1F" w:rsidRPr="001B3341" w:rsidRDefault="00A83D1F" w:rsidP="00A83D1F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Mark the position of  </w:t>
            </w:r>
            <w:r w:rsidRPr="00065F6E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386" w:dyaOrig="533" w14:anchorId="7B94DE03">
                <v:shape id="_x0000_i1079" type="#_x0000_t75" style="width:15.75pt;height:21.75pt" o:ole="">
                  <v:imagedata r:id="rId109" o:title=""/>
                </v:shape>
                <o:OLEObject Type="Embed" ProgID="FXEquation.Equation" ShapeID="_x0000_i1079" DrawAspect="Content" ObjectID="_1514615759" r:id="rId110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on the number line below.</w:t>
            </w:r>
          </w:p>
          <w:p w:rsidR="00A83D1F" w:rsidRPr="001942AC" w:rsidRDefault="002B02ED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5506A92C">
                <v:shape id="_x0000_s1396" type="#_x0000_t75" style="position:absolute;margin-left:53.65pt;margin-top:10.65pt;width:352.1pt;height:21.25pt;z-index:251661824">
                  <v:imagedata r:id="rId111" o:title=""/>
                </v:shape>
                <o:OLEObject Type="Embed" ProgID="FXDraw.Graphic" ShapeID="_x0000_s1396" DrawAspect="Content" ObjectID="_1514615878" r:id="rId112"/>
              </w:object>
            </w:r>
          </w:p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83D1F" w:rsidRPr="001B3341" w:rsidRDefault="00A83D1F" w:rsidP="00A83D1F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>Find the answer to the addition, giving your answer in simplest form;</w:t>
            </w:r>
          </w:p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248" behindDoc="0" locked="0" layoutInCell="1" allowOverlap="1" wp14:anchorId="5DD06A8A" wp14:editId="1F9406D4">
                      <wp:simplePos x="0" y="0"/>
                      <wp:positionH relativeFrom="column">
                        <wp:posOffset>4560645</wp:posOffset>
                      </wp:positionH>
                      <wp:positionV relativeFrom="paragraph">
                        <wp:posOffset>95429</wp:posOffset>
                      </wp:positionV>
                      <wp:extent cx="689610" cy="732790"/>
                      <wp:effectExtent l="19685" t="6985" r="14605" b="12700"/>
                      <wp:wrapNone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39" name="Rectangle 3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E5C28" w:rsidRDefault="00CE5C28" w:rsidP="00065F6E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Rectangle 3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E5C28" w:rsidRDefault="00CE5C28" w:rsidP="00065F6E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3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D06A8A" id="Group 34" o:spid="_x0000_s1026" style="position:absolute;margin-left:359.1pt;margin-top:7.5pt;width:54.3pt;height:57.7pt;z-index:251637248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">
                      <v:rect id="Rectangle 358" o:spid="_x0000_s1027" style="position:absolute;left:4875;top:8985;width:58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" strokeweight="1pt">
                        <v:textbox>
                          <w:txbxContent>
                            <w:p w:rsidR="00CE5C28" w:rsidRDefault="00CE5C28" w:rsidP="00065F6E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359" o:spid="_x0000_s1028" style="position:absolute;left:4890;top:9690;width:58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" strokeweight="1pt">
                        <v:textbox>
                          <w:txbxContent>
                            <w:p w:rsidR="00CE5C28" w:rsidRDefault="00CE5C28" w:rsidP="00065F6E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360" o:spid="_x0000_s1029" type="#_x0000_t32" style="position:absolute;left:4710;top:9615;width:9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" strokeweight="2pt"/>
                    </v:group>
                  </w:pict>
                </mc:Fallback>
              </mc:AlternateContent>
            </w:r>
          </w:p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26" w:dyaOrig="537">
                <v:shape id="_x0000_i1081" type="#_x0000_t75" style="width:46.5pt;height:27pt" o:ole="">
                  <v:imagedata r:id="rId113" o:title=""/>
                </v:shape>
                <o:OLEObject Type="Embed" ProgID="FXEquation.Equation" ShapeID="_x0000_i1081" DrawAspect="Content" ObjectID="_1514615760" r:id="rId114"/>
              </w:object>
            </w:r>
            <w:r w:rsidRPr="001942AC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A83D1F" w:rsidRPr="001942AC" w:rsidRDefault="00A83D1F" w:rsidP="00A83D1F">
            <w:pPr>
              <w:pStyle w:val="QuestionStyle"/>
              <w:spacing w:before="120" w:after="0"/>
            </w:pP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83D1F" w:rsidRPr="001B3341" w:rsidRDefault="00A83D1F" w:rsidP="00A83D1F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Default="0029067B" w:rsidP="00A83D1F">
            <w:pPr>
              <w:pStyle w:val="QuestionStyle"/>
              <w:spacing w:before="120" w:after="0"/>
              <w:rPr>
                <w:color w:val="FF0000"/>
              </w:rPr>
            </w:pPr>
            <w:r w:rsidRPr="001942AC">
              <w:rPr>
                <w:color w:val="FF0000"/>
                <w:position w:val="-18"/>
              </w:rPr>
              <w:object w:dxaOrig="6724" w:dyaOrig="1397">
                <v:shape id="_x0000_i1082" type="#_x0000_t75" style="width:336pt;height:69.75pt" o:ole="">
                  <v:imagedata r:id="rId115" o:title=""/>
                </v:shape>
                <o:OLEObject Type="Embed" ProgID="FXEquation.Equation" ShapeID="_x0000_i1082" DrawAspect="Content" ObjectID="_1514615761" r:id="rId116"/>
              </w:object>
            </w:r>
          </w:p>
          <w:p w:rsidR="00A83D1F" w:rsidRDefault="00A83D1F" w:rsidP="00A83D1F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A83D1F" w:rsidRPr="00065F6E" w:rsidRDefault="00A83D1F" w:rsidP="00A83D1F">
            <w:pPr>
              <w:tabs>
                <w:tab w:val="left" w:pos="1508"/>
                <w:tab w:val="left" w:pos="3594"/>
                <w:tab w:val="left" w:pos="5851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296" behindDoc="0" locked="0" layoutInCell="1" allowOverlap="1" wp14:anchorId="0CD6AC90" wp14:editId="22A6D6F9">
                      <wp:simplePos x="0" y="0"/>
                      <wp:positionH relativeFrom="column">
                        <wp:posOffset>403860</wp:posOffset>
                      </wp:positionH>
                      <wp:positionV relativeFrom="paragraph">
                        <wp:posOffset>45720</wp:posOffset>
                      </wp:positionV>
                      <wp:extent cx="4415790" cy="114300"/>
                      <wp:effectExtent l="0" t="0" r="22860" b="1905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4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5AC9C1" id="Group 42" o:spid="_x0000_s1026" style="position:absolute;margin-left:31.8pt;margin-top:3.6pt;width:347.7pt;height:9pt;z-index:25163929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154" w:dyaOrig="537">
                <v:shape id="_x0000_i1083" type="#_x0000_t75" style="width:8.25pt;height:27pt" o:ole="">
                  <v:imagedata r:id="rId117" o:title=""/>
                </v:shape>
                <o:OLEObject Type="Embed" ProgID="FXEquation.Equation" ShapeID="_x0000_i1083" DrawAspect="Content" ObjectID="_1514615762" r:id="rId11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ab/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object w:dxaOrig="154" w:dyaOrig="537">
                <v:shape id="_x0000_i1084" type="#_x0000_t75" style="width:8.25pt;height:27pt" o:ole="">
                  <v:imagedata r:id="rId69" o:title=""/>
                </v:shape>
                <o:OLEObject Type="Embed" ProgID="FXEquation.Equation" ShapeID="_x0000_i1084" DrawAspect="Content" ObjectID="_1514615763" r:id="rId11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74" w:dyaOrig="537">
                <v:shape id="_x0000_i1085" type="#_x0000_t75" style="width:13.5pt;height:27pt" o:ole="">
                  <v:imagedata r:id="rId120" o:title=""/>
                </v:shape>
                <o:OLEObject Type="Embed" ProgID="FXEquation.Equation" ShapeID="_x0000_i1085" DrawAspect="Content" ObjectID="_1514615764" r:id="rId12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ab/>
              <w:t xml:space="preserve">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326" w:dyaOrig="537">
                <v:shape id="_x0000_i1086" type="#_x0000_t75" style="width:16.5pt;height:27pt" o:ole="">
                  <v:imagedata r:id="rId122" o:title=""/>
                </v:shape>
                <o:OLEObject Type="Embed" ProgID="FXEquation.Equation" ShapeID="_x0000_i1086" DrawAspect="Content" ObjectID="_1514615765" r:id="rId123"/>
              </w:object>
            </w: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83D1F" w:rsidRPr="001B3341" w:rsidRDefault="00A83D1F" w:rsidP="00A83D1F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Pr="001942AC" w:rsidRDefault="00FF622E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Complete, giving your answer</w:t>
            </w:r>
            <w:r w:rsidR="00F64C9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83D1F" w:rsidRPr="001942AC">
              <w:rPr>
                <w:rFonts w:ascii="Times New Roman" w:hAnsi="Times New Roman"/>
                <w:sz w:val="24"/>
                <w:szCs w:val="24"/>
              </w:rPr>
              <w:t>in simplest form;</w:t>
            </w:r>
          </w:p>
          <w:p w:rsidR="00A83D1F" w:rsidRPr="001942AC" w:rsidRDefault="002B02ED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group id="Group 11" o:spid="_x0000_s1398" style="position:absolute;margin-left:362.35pt;margin-top:16.65pt;width:54.3pt;height:58.7pt;z-index:251682304" coordorigin="4710,8985" coordsize="945,12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rect id="Rectangle 84" o:spid="_x0000_s1399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1EsMQA&#10;AADbAAAADwAAAGRycy9kb3ducmV2LnhtbERPS2sCMRC+F/wPYYReimb1sNXVKK1QWrAUfKB4GzZj&#10;dnEzWZJUt//eFAq9zcf3nPmys424kg+1YwWjYQaCuHS6ZqNgv3sbTECEiKyxcUwKfijActF7mGOh&#10;3Y03dN1GI1IIhwIVVDG2hZShrMhiGLqWOHFn5y3GBL2R2uMthdtGjrMslxZrTg0VtrSqqLxsv62C&#10;18th8/VsJmvf5tPP96fTMe/MUanHfvcyAxGpi//iP/eHTvPH8PtLOk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9RLDEAAAA2wAAAA8AAAAAAAAAAAAAAAAAmAIAAGRycy9k&#10;b3ducmV2LnhtbFBLBQYAAAAABAAEAPUAAACJAwAAAAA=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400" style="position:absolute;left:4875;top:9712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HhK8QA&#10;AADbAAAADwAAAGRycy9kb3ducmV2LnhtbERPTWsCMRC9F/ofwhR6Ec2qsOrWKFUoFVoK2qL0Nmym&#10;2cXNZElSXf+9KQi9zeN9znzZ2UacyIfasYLhIANBXDpds1Hw9fnSn4IIEVlj45gUXCjAcnF/N8dC&#10;uzNv6bSLRqQQDgUqqGJsCylDWZHFMHAtceJ+nLcYE/RGao/nFG4bOcqyXFqsOTVU2NK6ovK4+7UK&#10;Vsf99mNipm++zWfvr73vQ96Zg1KPD93zE4hIXfwX39wbneaP4e+XdIB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x4SvEAAAA2wAAAA8AAAAAAAAAAAAAAAAAmAIAAGRycy9k&#10;b3ducmV2LnhtbFBLBQYAAAAABAAEAPUAAACJAwAAAAA=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401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1qjsIAAADbAAAADwAAAGRycy9kb3ducmV2LnhtbERPTWvCQBC9F/wPywje6sYS2hpdgwih&#10;pdBKouh1yI5JMDsbsmtM/323UOhtHu9z1uloWjFQ7xrLChbzCARxaXXDlYLjIXt8BeE8ssbWMin4&#10;JgfpZvKwxkTbO+c0FL4SIYRdggpq77tESlfWZNDNbUccuIvtDfoA+0rqHu8h3LTyKYqepcGGQ0ON&#10;He1qKq/FzSgY9qevl6wb3va+OsX5R7w8o/lUajYdtysQnkb/L/5zv+swP4bfX8IBcvM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01qjsIAAADbAAAADwAAAAAAAAAAAAAA&#10;AAChAgAAZHJzL2Rvd25yZXYueG1sUEsFBgAAAAAEAAQA+QAAAJADAAAAAA==&#10;" strokeweight="2pt"/>
                </v:group>
              </w:pict>
            </w:r>
          </w:p>
          <w:p w:rsidR="00A83D1F" w:rsidRPr="00267432" w:rsidRDefault="00A83D1F" w:rsidP="00A83D1F">
            <w:pPr>
              <w:spacing w:before="120" w:after="0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267432" w:rsidRPr="00267432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986" w:dyaOrig="537" w14:anchorId="5F9ED2F8">
                <v:shape id="_x0000_i1087" type="#_x0000_t75" style="width:56.25pt;height:30.75pt" o:ole="">
                  <v:imagedata r:id="rId124" o:title=""/>
                </v:shape>
                <o:OLEObject Type="Embed" ProgID="FXEquation.Equation" ShapeID="_x0000_i1087" DrawAspect="Content" ObjectID="_1514615766" r:id="rId125"/>
              </w:object>
            </w:r>
            <w:r w:rsidRPr="00267432"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83D1F" w:rsidRPr="001B3341" w:rsidRDefault="00A83D1F" w:rsidP="00A83D1F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Pr="001942AC" w:rsidRDefault="009D7854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12" w:dyaOrig="537" w14:anchorId="14995F6F">
                <v:shape id="_x0000_i1088" type="#_x0000_t75" style="width:60.75pt;height:27pt" o:ole="">
                  <v:imagedata r:id="rId126" o:title=""/>
                </v:shape>
                <o:OLEObject Type="Embed" ProgID="FXEquation.Equation" ShapeID="_x0000_i1088" DrawAspect="Content" ObjectID="_1514615767" r:id="rId127"/>
              </w:object>
            </w:r>
            <w:r w:rsidR="00A83D1F"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A83D1F" w:rsidRPr="001D3078" w:rsidRDefault="002B02ED" w:rsidP="00A83D1F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56F1C82E">
                <v:group id="Group 117" o:spid="_x0000_s1403" style="position:absolute;margin-left:19.6pt;margin-top:8.6pt;width:343.5pt;height:9pt;z-index:25166284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OnBFcTvAgAAFQ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AutoShape 3" o:spid="_x0000_s140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8eX8UA&#10;AADcAAAADwAAAGRycy9kb3ducmV2LnhtbESPT2sCMRDF70K/Q5hCb5rVUpGtUaxQKb35p56HZNws&#10;3UyWTepu/fTOodDbDO/Ne79ZrofQqCt1qY5sYDopQBHb6GquDJyO7+MFqJSRHTaRycAvJVivHkZL&#10;LF3seU/XQ66UhHAq0YDPuS21TtZTwDSJLbFol9gFzLJ2lXYd9hIeGj0rirkOWLM0eGxp68l+H36C&#10;gU/rXxa3YXd2/fzyvNm/nb9s3Bnz9DhsXkFlGvK/+e/6wwn+VGjlGZlA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x5fxQAAANwAAAAPAAAAAAAAAAAAAAAAAJgCAABkcnMv&#10;ZG93bnJldi54bWxQSwUGAAAAAAQABAD1AAAAigMAAAAA&#10;" strokecolor="black [3213]" strokeweight="1pt"/>
                  <v:roundrect id="AutoShape 4" o:spid="_x0000_s140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7xMEA&#10;AADcAAAADwAAAGRycy9kb3ducmV2LnhtbERPTWsCMRC9C/0PYQreNKtSsV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u8TBAAAA3AAAAA8AAAAAAAAAAAAAAAAAmAIAAGRycy9kb3du&#10;cmV2LnhtbFBLBQYAAAAABAAEAPUAAACGAwAAAAA=&#10;" strokecolor="black [3213]" strokeweight="1pt"/>
                  <v:roundrect id="AutoShape 5" o:spid="_x0000_s140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XY5MQA&#10;AADcAAAADwAAAGRycy9kb3ducmV2LnhtbESPQWsCMRCF74X+hzCF3mpWiyKrUWxBKd601fOQjJvF&#10;zWTZRHfbX985FHqb4b1575vlegiNulOX6sgGxqMCFLGNrubKwNfn9mUOKmVkh01kMvBNCdarx4cl&#10;li72fKD7MVdKQjiVaMDn3JZaJ+spYBrFlli0S+wCZlm7SrsOewkPjZ4UxUwHrFkaPLb07slej7dg&#10;YG/9dP4z7M6un11eN4e388nGnTHPT8NmASrTkP/Nf9cfTvAn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V2OTEAAAA3AAAAA8AAAAAAAAAAAAAAAAAmAIAAGRycy9k&#10;b3ducmV2LnhtbFBLBQYAAAAABAAEAPUAAACJAwAAAAA=&#10;" strokecolor="black [3213]" strokeweight="1pt"/>
                  <v:roundrect id="AutoShape 6" o:spid="_x0000_s140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l9f8EA&#10;AADcAAAADwAAAGRycy9kb3ducmV2LnhtbERPTWsCMRC9C/6HMEJvmlVRZDWKFhTpTVs9D8m4WdxM&#10;lk3qbv31jVDobR7vc1abzlXiQU0oPSsYjzIQxNqbkgsFX5/74QJEiMgGK8+k4IcCbNb93gpz41s+&#10;0eMcC5FCOOSowMZY51IGbclhGPmaOHE33ziMCTaFNA22KdxVcpJlc+mw5NRgsaZ3S/p+/nYKPrSd&#10;LZ7d4Wra+W26Pe2uF+0PSr0Nuu0SRKQu/ov/3EeT5k/G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ZfX/BAAAA3AAAAA8AAAAAAAAAAAAAAAAAmAIAAGRycy9kb3du&#10;cmV2LnhtbFBLBQYAAAAABAAEAPUAAACGAwAAAAA=&#10;" strokecolor="black [3213]" strokeweight="1pt"/>
                </v:group>
              </w:pict>
            </w:r>
            <w:r w:rsidR="00A83D1F" w:rsidRPr="001942AC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A83D1F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7">
                <v:shape id="_x0000_i1089" type="#_x0000_t75" style="width:13.5pt;height:27pt" o:ole="">
                  <v:imagedata r:id="rId128" o:title=""/>
                </v:shape>
                <o:OLEObject Type="Embed" ProgID="FXEquation.Equation" ShapeID="_x0000_i1089" DrawAspect="Content" ObjectID="_1514615768" r:id="rId129"/>
              </w:object>
            </w:r>
            <w:r w:rsidR="00A83D1F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</w:t>
            </w:r>
            <w:r w:rsidR="009D785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</w:t>
            </w:r>
            <w:r w:rsidR="00A83D1F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9D7854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>
                <v:shape id="_x0000_i1090" type="#_x0000_t75" style="width:8.25pt;height:27pt" o:ole="">
                  <v:imagedata r:id="rId130" o:title=""/>
                </v:shape>
                <o:OLEObject Type="Embed" ProgID="FXEquation.Equation" ShapeID="_x0000_i1090" DrawAspect="Content" ObjectID="_1514615769" r:id="rId131"/>
              </w:object>
            </w:r>
            <w:r w:rsidR="00A83D1F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</w:t>
            </w:r>
            <w:r w:rsidR="009D785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</w:t>
            </w:r>
            <w:r w:rsidR="00A83D1F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A83D1F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>
                <v:shape id="_x0000_i1091" type="#_x0000_t75" style="width:8.25pt;height:27pt" o:ole="">
                  <v:imagedata r:id="rId132" o:title=""/>
                </v:shape>
                <o:OLEObject Type="Embed" ProgID="FXEquation.Equation" ShapeID="_x0000_i1091" DrawAspect="Content" ObjectID="_1514615770" r:id="rId133"/>
              </w:object>
            </w:r>
            <w:r w:rsidR="00A83D1F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A83D1F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>
                <v:shape id="_x0000_i1092" type="#_x0000_t75" style="width:8.25pt;height:27pt" o:ole="">
                  <v:imagedata r:id="rId134" o:title=""/>
                </v:shape>
                <o:OLEObject Type="Embed" ProgID="FXEquation.Equation" ShapeID="_x0000_i1092" DrawAspect="Content" ObjectID="_1514615771" r:id="rId135"/>
              </w:object>
            </w:r>
            <w:r w:rsidR="00A83D1F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A83D1F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83D1F" w:rsidRPr="001B3341" w:rsidRDefault="00A83D1F" w:rsidP="00A83D1F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83D1F" w:rsidRPr="001942AC" w:rsidRDefault="00A83D1F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>Complete, giving your answer in simplest form;</w:t>
            </w:r>
          </w:p>
          <w:p w:rsidR="00A83D1F" w:rsidRPr="001942AC" w:rsidRDefault="002B02ED" w:rsidP="00A83D1F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096F44F">
                <v:group id="Group 145" o:spid="_x0000_s1408" style="position:absolute;margin-left:378.45pt;margin-top:17.25pt;width:54.3pt;height:57.7pt;z-index:251663872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">
                  <v:rect id="Rectangle 84" o:spid="_x0000_s1409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E2TcUA&#10;AADcAAAADwAAAGRycy9kb3ducmV2LnhtbERPTWsCMRC9F/ofwhR6Ec0qsurWKFUoFVoK2qL0Nmym&#10;2cXNZElSXf+9KQi9zeN9znzZ2UacyIfasYLhIANBXDpds1Hw9fnSn4IIEVlj45gUXCjAcnF/N8dC&#10;uzNv6bSLRqQQDgUqqGJsCylDWZHFMHAtceJ+nLcYE/RGao/nFG4bOcqyXFqsOTVU2NK6ovK4+7UK&#10;Vsf99mNipm++zWfvr73vQ96Zg1KPD93zE4hIXfwX39wbneaPc/h7Jl0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wTZNxQAAANwAAAAPAAAAAAAAAAAAAAAAAJgCAABkcnMv&#10;ZG93bnJldi54bWxQSwUGAAAAAAQABAD1AAAAig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410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2T1sUA&#10;AADcAAAADwAAAGRycy9kb3ducmV2LnhtbERPTWsCMRC9C/6HMIIXqdmKrHZrlCoUC5WCtlR6GzbT&#10;7OJmsiSpbv+9EQq9zeN9zmLV2UacyYfasYL7cQaCuHS6ZqPg4/35bg4iRGSNjWNS8EsBVst+b4GF&#10;dhfe0/kQjUghHApUUMXYFlKGsiKLYexa4sR9O28xJuiN1B4vKdw2cpJlubRYc2qosKVNReXp8GMV&#10;rE+f+7eZmb/6Nn/YbUdfx7wzR6WGg+7pEUSkLv6L/9wvOs2fzuD2TLp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ZPWxQAAANwAAAAPAAAAAAAAAAAAAAAAAJgCAABkcnMv&#10;ZG93bnJldi54bWxQSwUGAAAAAAQABAD1AAAAig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411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vV8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dDK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BvV8UAAADcAAAADwAAAAAAAAAA&#10;AAAAAAChAgAAZHJzL2Rvd25yZXYueG1sUEsFBgAAAAAEAAQA+QAAAJMDAAAAAA==&#10;" strokeweight="2pt"/>
                </v:group>
              </w:pict>
            </w:r>
          </w:p>
          <w:p w:rsidR="00A83D1F" w:rsidRDefault="00A83D1F" w:rsidP="00A83D1F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E2587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075" w:dyaOrig="537" w14:anchorId="3A273E5C">
                <v:shape id="_x0000_i1093" type="#_x0000_t75" style="width:66.75pt;height:33pt" o:ole="">
                  <v:imagedata r:id="rId136" o:title=""/>
                </v:shape>
                <o:OLEObject Type="Embed" ProgID="FXEquation.Equation" ShapeID="_x0000_i1093" DrawAspect="Content" ObjectID="_1514615772" r:id="rId137"/>
              </w:object>
            </w:r>
            <w:r w:rsidRPr="001942AC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1D3078" w:rsidRPr="001D3078" w:rsidRDefault="001D3078" w:rsidP="00A83D1F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</w:tc>
      </w:tr>
      <w:tr w:rsidR="00F64C9A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64C9A" w:rsidRPr="001B3341" w:rsidRDefault="00F64C9A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12" w:dyaOrig="533" w14:anchorId="6B57FB7F">
                <v:shape id="_x0000_i1094" type="#_x0000_t75" style="width:60.75pt;height:27pt" o:ole="">
                  <v:imagedata r:id="rId138" o:title=""/>
                </v:shape>
                <o:OLEObject Type="Embed" ProgID="FXEquation.Equation" ShapeID="_x0000_i1094" DrawAspect="Content" ObjectID="_1514615773" r:id="rId139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F64C9A" w:rsidRPr="001D3078" w:rsidRDefault="002B02ED" w:rsidP="00F64C9A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23CA379">
                <v:group id="_x0000_s1568" style="position:absolute;margin-left:19.6pt;margin-top:8.6pt;width:343.5pt;height:9pt;z-index:25168128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OnBFcTvAgAAFQ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AutoShape 3" o:spid="_x0000_s1569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8eX8UA&#10;AADcAAAADwAAAGRycy9kb3ducmV2LnhtbESPT2sCMRDF70K/Q5hCb5rVUpGtUaxQKb35p56HZNws&#10;3UyWTepu/fTOodDbDO/Ne79ZrofQqCt1qY5sYDopQBHb6GquDJyO7+MFqJSRHTaRycAvJVivHkZL&#10;LF3seU/XQ66UhHAq0YDPuS21TtZTwDSJLbFol9gFzLJ2lXYd9hIeGj0rirkOWLM0eGxp68l+H36C&#10;gU/rXxa3YXd2/fzyvNm/nb9s3Bnz9DhsXkFlGvK/+e/6wwn+VGjlGZlA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x5fxQAAANwAAAAPAAAAAAAAAAAAAAAAAJgCAABkcnMv&#10;ZG93bnJldi54bWxQSwUGAAAAAAQABAD1AAAAigMAAAAA&#10;" strokecolor="black [3213]" strokeweight="1pt"/>
                  <v:roundrect id="AutoShape 4" o:spid="_x0000_s157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7xMEA&#10;AADcAAAADwAAAGRycy9kb3ducmV2LnhtbERPTWsCMRC9C/0PYQreNKtSsV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u8TBAAAA3AAAAA8AAAAAAAAAAAAAAAAAmAIAAGRycy9kb3du&#10;cmV2LnhtbFBLBQYAAAAABAAEAPUAAACGAwAAAAA=&#10;" strokecolor="black [3213]" strokeweight="1pt"/>
                  <v:roundrect id="AutoShape 5" o:spid="_x0000_s1571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XY5MQA&#10;AADcAAAADwAAAGRycy9kb3ducmV2LnhtbESPQWsCMRCF74X+hzCF3mpWiyKrUWxBKd601fOQjJvF&#10;zWTZRHfbX985FHqb4b1575vlegiNulOX6sgGxqMCFLGNrubKwNfn9mUOKmVkh01kMvBNCdarx4cl&#10;li72fKD7MVdKQjiVaMDn3JZaJ+spYBrFlli0S+wCZlm7SrsOewkPjZ4UxUwHrFkaPLb07slej7dg&#10;YG/9dP4z7M6un11eN4e388nGnTHPT8NmASrTkP/Nf9cfTvAn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V2OTEAAAA3AAAAA8AAAAAAAAAAAAAAAAAmAIAAGRycy9k&#10;b3ducmV2LnhtbFBLBQYAAAAABAAEAPUAAACJAwAAAAA=&#10;" strokecolor="black [3213]" strokeweight="1pt"/>
                  <v:roundrect id="AutoShape 6" o:spid="_x0000_s1572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l9f8EA&#10;AADcAAAADwAAAGRycy9kb3ducmV2LnhtbERPTWsCMRC9C/6HMEJvmlVRZDWKFhTpTVs9D8m4WdxM&#10;lk3qbv31jVDobR7vc1abzlXiQU0oPSsYjzIQxNqbkgsFX5/74QJEiMgGK8+k4IcCbNb93gpz41s+&#10;0eMcC5FCOOSowMZY51IGbclhGPmaOHE33ziMCTaFNA22KdxVcpJlc+mw5NRgsaZ3S/p+/nYKPrSd&#10;LZ7d4Wra+W26Pe2uF+0PSr0Nuu0SRKQu/ov/3EeT5k/G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ZfX/BAAAA3AAAAA8AAAAAAAAAAAAAAAAAmAIAAGRycy9kb3du&#10;cmV2LnhtbFBLBQYAAAAABAAEAPUAAACGAwAAAAA=&#10;" strokecolor="black [3213]" strokeweight="1pt"/>
                </v:group>
              </w:pi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F64C9A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3" w14:anchorId="29582D3A">
                <v:shape id="_x0000_i1095" type="#_x0000_t75" style="width:13.5pt;height:27pt" o:ole="">
                  <v:imagedata r:id="rId140" o:title=""/>
                </v:shape>
                <o:OLEObject Type="Embed" ProgID="FXEquation.Equation" ShapeID="_x0000_i1095" DrawAspect="Content" ObjectID="_1514615774" r:id="rId141"/>
              </w:obje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F64C9A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36CBDED1">
                <v:shape id="_x0000_i1096" type="#_x0000_t75" style="width:8.25pt;height:27pt" o:ole="">
                  <v:imagedata r:id="rId87" o:title=""/>
                </v:shape>
                <o:OLEObject Type="Embed" ProgID="FXEquation.Equation" ShapeID="_x0000_i1096" DrawAspect="Content" ObjectID="_1514615775" r:id="rId142"/>
              </w:object>
            </w:r>
            <w:r w:rsidR="00F64C9A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     </w:t>
            </w:r>
            <w:r w:rsidR="00F64C9A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462FBC1C">
                <v:shape id="_x0000_i1097" type="#_x0000_t75" style="width:8.25pt;height:27pt" o:ole="">
                  <v:imagedata r:id="rId143" o:title=""/>
                </v:shape>
                <o:OLEObject Type="Embed" ProgID="FXEquation.Equation" ShapeID="_x0000_i1097" DrawAspect="Content" ObjectID="_1514615776" r:id="rId144"/>
              </w:obje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F64C9A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26" w:dyaOrig="537" w14:anchorId="30506340">
                <v:shape id="_x0000_i1098" type="#_x0000_t75" style="width:16.5pt;height:27pt" o:ole="">
                  <v:imagedata r:id="rId145" o:title=""/>
                </v:shape>
                <o:OLEObject Type="Embed" ProgID="FXEquation.Equation" ShapeID="_x0000_i1098" DrawAspect="Content" ObjectID="_1514615777" r:id="rId146"/>
              </w:object>
            </w:r>
            <w:r w:rsidR="00F64C9A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F64C9A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64C9A" w:rsidRPr="001B3341" w:rsidRDefault="00F64C9A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02" w:dyaOrig="537" w14:anchorId="26BB3A0F">
                <v:shape id="_x0000_i1099" type="#_x0000_t75" style="width:65.25pt;height:27pt" o:ole="">
                  <v:imagedata r:id="rId147" o:title=""/>
                </v:shape>
                <o:OLEObject Type="Embed" ProgID="FXEquation.Equation" ShapeID="_x0000_i1099" DrawAspect="Content" ObjectID="_1514615778" r:id="rId148"/>
              </w:object>
            </w:r>
            <w:r w:rsidRPr="001942AC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64C9A" w:rsidRPr="001D3078" w:rsidRDefault="002B02ED" w:rsidP="00F64C9A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1A78C8C7">
                <v:group id="Group 122" o:spid="_x0000_s1502" style="position:absolute;margin-left:20.2pt;margin-top:14.85pt;width:343.5pt;height:9pt;z-index:25166694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">
                  <v:roundrect id="AutoShape 3" o:spid="_x0000_s1503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dGk8EA&#10;AADcAAAADwAAAGRycy9kb3ducmV2LnhtbERPTWsCMRC9C/6HMII3zVZRZGsUW1CKN23reUjGzdLN&#10;ZNlEd+2vN4LgbR7vc5brzlXiSk0oPSt4G2cgiLU3JRcKfr63owWIEJENVp5JwY0CrFf93hJz41s+&#10;0PUYC5FCOOSowMZY51IGbclhGPuaOHFn3ziMCTaFNA22KdxVcpJlc+mw5NRgsaZPS/rveHEK9trO&#10;Fv/d7mTa+Xm6OXycfrXfKTUcdJt3EJG6+BI/3V8mzZ9M4fFMuk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HRpPBAAAA3AAAAA8AAAAAAAAAAAAAAAAAmAIAAGRycy9kb3du&#10;cmV2LnhtbFBLBQYAAAAABAAEAPUAAACGAwAAAAA=&#10;" strokecolor="black [3213]" strokeweight="1pt"/>
                  <v:roundrect id="AutoShape 4" o:spid="_x0000_s1504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7e58IA&#10;AADcAAAADwAAAGRycy9kb3ducmV2LnhtbERP32vCMBB+F/wfwg32pul0E6mNogNl7E3dfD6Sa1Ns&#10;LqXJbLe/fhkMfLuP7+cVm8E14kZdqD0reJpmIIi1NzVXCj7O+8kSRIjIBhvPpOCbAmzW41GBufE9&#10;H+l2ipVIIRxyVGBjbHMpg7bkMEx9S5y40ncOY4JdJU2HfQp3jZxl2UI6rDk1WGzp1ZK+nr6cgndt&#10;X5Y/w+Fi+kU53x53l0/tD0o9PgzbFYhIQ7yL/91vJs2fPcPfM+kC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t7nwgAAANwAAAAPAAAAAAAAAAAAAAAAAJgCAABkcnMvZG93&#10;bnJldi54bWxQSwUGAAAAAAQABAD1AAAAhwMAAAAA&#10;" strokecolor="black [3213]" strokeweight="1pt"/>
                  <v:roundrect id="AutoShape 5" o:spid="_x0000_s1505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J7fMEA&#10;AADcAAAADwAAAGRycy9kb3ducmV2LnhtbERPTWsCMRC9C/6HMII3zaooshpFhYr0pq2eh2TcLG4m&#10;yyZ11/76plDobR7vc9bbzlXiSU0oPSuYjDMQxNqbkgsFnx9voyWIEJENVp5JwYsCbDf93hpz41s+&#10;0/MSC5FCOOSowMZY51IGbclhGPuaOHF33ziMCTaFNA22KdxVcpplC+mw5NRgsaaDJf24fDkF79rO&#10;l9/d8WbaxX22O+9vV+2PSg0H3W4FIlIX/8V/7pNJ86dz+H0mXSA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ie3zBAAAA3AAAAA8AAAAAAAAAAAAAAAAAmAIAAGRycy9kb3du&#10;cmV2LnhtbFBLBQYAAAAABAAEAPUAAACGAwAAAAA=&#10;" strokecolor="black [3213]" strokeweight="1pt"/>
                  <v:roundrect id="AutoShape 6" o:spid="_x0000_s1506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DlC8EA&#10;AADcAAAADwAAAGRycy9kb3ducmV2LnhtbERPS2sCMRC+F/wPYQrearaKi2yNogVFevN5HpJxs3Qz&#10;WTapu/rrG6HQ23x8z5kve1eLG7Wh8qzgfZSBINbeVFwqOB03bzMQISIbrD2TgjsFWC4GL3MsjO94&#10;T7dDLEUK4VCgAhtjU0gZtCWHYeQb4sRdfeswJtiW0rTYpXBXy3GW5dJhxanBYkOflvT34ccp+NJ2&#10;Onv024vp8utktV9fztpvlRq+9qsPEJH6+C/+c+9Mmj/O4flMuk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w5QvBAAAA3AAAAA8AAAAAAAAAAAAAAAAAmAIAAGRycy9kb3du&#10;cmV2LnhtbFBLBQYAAAAABAAEAPUAAACGAwAAAAA=&#10;" strokecolor="black [3213]" strokeweight="1pt"/>
                </v:group>
              </w:pi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DE2587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F64C9A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77AF1B07">
                <v:shape id="_x0000_i1100" type="#_x0000_t75" style="width:8.25pt;height:27pt" o:ole="">
                  <v:imagedata r:id="rId143" o:title=""/>
                </v:shape>
                <o:OLEObject Type="Embed" ProgID="FXEquation.Equation" ShapeID="_x0000_i1100" DrawAspect="Content" ObjectID="_1514615779" r:id="rId149"/>
              </w:obje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F64C9A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7" w14:anchorId="13ACC39F">
                <v:shape id="_x0000_i1101" type="#_x0000_t75" style="width:13.5pt;height:27pt" o:ole="">
                  <v:imagedata r:id="rId150" o:title=""/>
                </v:shape>
                <o:OLEObject Type="Embed" ProgID="FXEquation.Equation" ShapeID="_x0000_i1101" DrawAspect="Content" ObjectID="_1514615780" r:id="rId151"/>
              </w:obje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F64C9A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7">
                <v:shape id="_x0000_i1102" type="#_x0000_t75" style="width:13.5pt;height:27pt" o:ole="">
                  <v:imagedata r:id="rId152" o:title=""/>
                </v:shape>
                <o:OLEObject Type="Embed" ProgID="FXEquation.Equation" ShapeID="_x0000_i1102" DrawAspect="Content" ObjectID="_1514615781" r:id="rId153"/>
              </w:obje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="00F64C9A" w:rsidRPr="001942A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0" w:dyaOrig="195" w14:anchorId="60BBC7EA">
                <v:shape id="_x0000_i1103" type="#_x0000_t75" style="width:6pt;height:9.75pt" o:ole="">
                  <v:imagedata r:id="rId154" o:title=""/>
                </v:shape>
                <o:OLEObject Type="Embed" ProgID="FXEquation.Equation" ShapeID="_x0000_i1103" DrawAspect="Content" ObjectID="_1514615782" r:id="rId155"/>
              </w:object>
            </w:r>
            <w:r w:rsidR="00F64C9A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</w:t>
            </w:r>
          </w:p>
        </w:tc>
      </w:tr>
      <w:tr w:rsidR="00F64C9A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64C9A" w:rsidRPr="001B3341" w:rsidRDefault="00F64C9A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4C9A" w:rsidRDefault="002B02ED" w:rsidP="001D3078">
            <w:pPr>
              <w:spacing w:before="120" w:after="0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56CB63FD">
                <v:group id="Group 149" o:spid="_x0000_s1507" style="position:absolute;margin-left:387.95pt;margin-top:5.55pt;width:54.3pt;height:58.7pt;z-index:251667968;mso-position-horizontal-relative:text;mso-position-vertical-relative:text" coordorigin="4710,8985" coordsize="945,1297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">
                  <v:rect id="Rectangle 84" o:spid="_x0000_s1508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2df8gA&#10;AADcAAAADwAAAGRycy9kb3ducmV2LnhtbESPQUsDMRCF70L/Q5iCF7FZBdd2bVpUEAWL0Fpaehs2&#10;Y3bpZrIksV3/vXMQvM3w3rz3zXw5+E6dKKY2sIGbSQGKuA62ZWdg+/lyPQWVMrLFLjAZ+KEEy8Xo&#10;Yo6VDWde02mTnZIQThUaaHLuK61T3ZDHNAk9sWhfIXrMskanbcSzhPtO3xZFqT22LA0N9vTcUH3c&#10;fHsDT8fd+uPeTd9jX85Wr1eHfTm4vTGX4+HxAVSmIf+b/67frODfCb48IxPo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vZ1/yAAAANwAAAAPAAAAAAAAAAAAAAAAAJgCAABk&#10;cnMvZG93bnJldi54bWxQSwUGAAAAAAQABAD1AAAAjQ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509" style="position:absolute;left:4875;top:9712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E45MUA&#10;AADcAAAADwAAAGRycy9kb3ducmV2LnhtbERPTWsCMRC9F/wPYQQvpWYtuNqtUdqCVFAEban0Nmym&#10;2cXNZElSXf+9EQq9zeN9zmzR2UacyIfasYLRMANBXDpds1Hw+bF8mIIIEVlj45gUXCjAYt67m2Gh&#10;3Zl3dNpHI1IIhwIVVDG2hZShrMhiGLqWOHE/zluMCXojtcdzCreNfMyyXFqsOTVU2NJbReVx/2sV&#10;vB6/dtuJma59mz9t3u+/D3lnDkoN+t3LM4hIXfwX/7lXOs0fj+D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8TjkxQAAANwAAAAPAAAAAAAAAAAAAAAAAJgCAABkcnMv&#10;ZG93bnJldi54bWxQSwUGAAAAAAQABAD1AAAAig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510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OYMIAAADcAAAADwAAAGRycy9kb3ducmV2LnhtbERP24rCMBB9X/Afwgi+ramiq1ajiCCK&#10;sCte0NehGdtiMylNrPXvzcLCvs3hXGe2aEwhaqpcbllBrxuBIE6szjlVcD6tP8cgnEfWWFgmBS9y&#10;sJi3PmYYa/vkA9VHn4oQwi5GBZn3ZSylSzIy6Lq2JA7czVYGfYBVKnWFzxBuCtmPoi9pMOfQkGFJ&#10;q4yS+/FhFNT7y89oXdabvU8vg8NuMLmi+Vaq026WUxCeGv8v/nNvdZg/7MPvM+ECOX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HOYMIAAADcAAAADwAAAAAAAAAAAAAA&#10;AAChAgAAZHJzL2Rvd25yZXYueG1sUEsFBgAAAAAEAAQA+QAAAJADAAAAAA==&#10;" strokeweight="2pt"/>
                </v:group>
              </w:pict>
            </w:r>
            <w:r w:rsidR="001D3078">
              <w:rPr>
                <w:rFonts w:ascii="Times New Roman" w:hAnsi="Times New Roman"/>
                <w:sz w:val="24"/>
                <w:szCs w:val="24"/>
              </w:rPr>
              <w:t xml:space="preserve"> Simplify </w:t>
            </w:r>
            <w:r w:rsidR="00F64C9A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</w:t>
            </w:r>
            <w:r w:rsidR="001D3078" w:rsidRPr="001D3078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956" w:dyaOrig="533" w14:anchorId="53C7C191">
                <v:shape id="_x0000_i1104" type="#_x0000_t75" style="width:40.5pt;height:23.25pt" o:ole="">
                  <v:imagedata r:id="rId156" o:title=""/>
                </v:shape>
                <o:OLEObject Type="Embed" ProgID="FXEquation.Equation" ShapeID="_x0000_i1104" DrawAspect="Content" ObjectID="_1514615783" r:id="rId157"/>
              </w:object>
            </w:r>
            <w:r w:rsidR="00F64C9A" w:rsidRPr="001D3078"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  <w:p w:rsidR="001D3078" w:rsidRDefault="001D3078" w:rsidP="001D3078">
            <w:pPr>
              <w:spacing w:before="120" w:after="0"/>
              <w:rPr>
                <w:rFonts w:ascii="Times New Roman" w:hAnsi="Times New Roman"/>
                <w:position w:val="-20"/>
                <w:sz w:val="24"/>
                <w:szCs w:val="24"/>
              </w:rPr>
            </w:pPr>
          </w:p>
          <w:p w:rsidR="001D3078" w:rsidRPr="001D3078" w:rsidRDefault="001D3078" w:rsidP="001D307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64C9A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64C9A" w:rsidRPr="001B3341" w:rsidRDefault="00F64C9A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Simplify </w:t>
            </w:r>
            <w:r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CF2CB0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555" w:dyaOrig="645">
                <v:shape id="_x0000_i1105" type="#_x0000_t75" style="width:27.75pt;height:32.25pt" o:ole="">
                  <v:imagedata r:id="rId158" o:title=""/>
                </v:shape>
                <o:OLEObject Type="Embed" ProgID="FXEquation.Equation" ShapeID="_x0000_i1105" DrawAspect="Content" ObjectID="_1514615784" r:id="rId159"/>
              </w:object>
            </w:r>
            <w:r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64C9A" w:rsidRPr="00DE2587" w:rsidRDefault="00EF611D" w:rsidP="00E50E99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463483E4">
                <v:group id="Group 131" o:spid="_x0000_s1511" style="position:absolute;margin-left:27.55pt;margin-top:15pt;width:343.5pt;height:9pt;z-index:25166899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">
                  <v:roundrect id="AutoShape 3" o:spid="_x0000_s151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J11cEA&#10;AADcAAAADwAAAGRycy9kb3ducmV2LnhtbERPTWsCMRC9C/6HMII3zVZRZGsUW1CKN23reUjGzdLN&#10;ZNlEd+2vN4LgbR7vc5brzlXiSk0oPSt4G2cgiLU3JRcKfr63owWIEJENVp5JwY0CrFf93hJz41s+&#10;0PUYC5FCOOSowMZY51IGbclhGPuaOHFn3ziMCTaFNA22KdxVcpJlc+mw5NRgsaZPS/rveHEK9trO&#10;Fv/d7mTa+Xm6OXycfrXfKTUcdJt3EJG6+BI/3V8mzZ9O4PFMuk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SddXBAAAA3AAAAA8AAAAAAAAAAAAAAAAAmAIAAGRycy9kb3du&#10;cmV2LnhtbFBLBQYAAAAABAAEAPUAAACGAwAAAAA=&#10;" strokecolor="black [3213]" strokeweight="1pt"/>
                  <v:roundrect id="AutoShape 4" o:spid="_x0000_s151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7QTsEA&#10;AADcAAAADwAAAGRycy9kb3ducmV2LnhtbERPS2sCMRC+C/6HMAVvmm0XRbZG0YJSevN5HpJxs3Qz&#10;WTbRXfvrG6HQ23x8z1mseleLO7Wh8qzgdZKBINbeVFwqOB234zmIEJEN1p5JwYMCrJbDwQIL4zve&#10;0/0QS5FCOBSowMbYFFIGbclhmPiGOHFX3zqMCbalNC12KdzV8i3LZtJhxanBYkMflvT34eYUfGk7&#10;nf/0u4vpZtd8vd9cztrvlBq99Ot3EJH6+C/+c3+aND/P4flMuk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e0E7BAAAA3AAAAA8AAAAAAAAAAAAAAAAAmAIAAGRycy9kb3du&#10;cmV2LnhtbFBLBQYAAAAABAAEAPUAAACGAwAAAAA=&#10;" strokecolor="black [3213]" strokeweight="1pt"/>
                  <v:roundrect id="AutoShape 5" o:spid="_x0000_s151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dIOsIA&#10;AADcAAAADwAAAGRycy9kb3ducmV2LnhtbERP32vCMBB+H/g/hBv4NtPNTaRrFB0osjed+nwk16as&#10;uZQm2upfvwwGe7uP7+cVy8E14kpdqD0reJ5kIIi1NzVXCo5fm6c5iBCRDTaeScGNAiwXo4cCc+N7&#10;3tP1ECuRQjjkqMDG2OZSBm3JYZj4ljhxpe8cxgS7SpoO+xTuGvmSZTPpsObUYLGlD0v6+3BxCj61&#10;fZvfh+3Z9LNyutqvzyftt0qNH4fVO4hIQ/wX/7l3Js2fvsLvM+kCu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d0g6wgAAANwAAAAPAAAAAAAAAAAAAAAAAJgCAABkcnMvZG93&#10;bnJldi54bWxQSwUGAAAAAAQABAD1AAAAhwMAAAAA&#10;" strokecolor="black [3213]" strokeweight="1pt"/>
                  <v:roundrect id="AutoShape 6" o:spid="_x0000_s151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vtocEA&#10;AADcAAAADwAAAGRycy9kb3ducmV2LnhtbERPTWsCMRC9C/6HMII3zVpRZDWKCor0pq2eh2TcLG4m&#10;yyZ11/76plDobR7vc1abzlXiSU0oPSuYjDMQxNqbkgsFnx+H0QJEiMgGK8+k4EUBNut+b4W58S2f&#10;6XmJhUghHHJUYGOscymDtuQwjH1NnLi7bxzGBJtCmgbbFO4q+ZZlc+mw5NRgsaa9Jf24fDkF79rO&#10;Ft/d8Wba+X26Pe9uV+2PSg0H3XYJIlIX/8V/7pNJ86cz+H0mX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77aHBAAAA3AAAAA8AAAAAAAAAAAAAAAAAmAIAAGRycy9kb3du&#10;cmV2LnhtbFBLBQYAAAAABAAEAPUAAACGAwAAAAA=&#10;" strokecolor="black [3213]" strokeweight="1pt"/>
                </v:group>
              </w:pi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F64C9A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64C9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CF2CB0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7" w14:anchorId="1731FBE2">
                <v:shape id="_x0000_i1106" type="#_x0000_t75" style="width:13.5pt;height:27pt" o:ole="">
                  <v:imagedata r:id="rId160" o:title=""/>
                </v:shape>
                <o:OLEObject Type="Embed" ProgID="FXEquation.Equation" ShapeID="_x0000_i1106" DrawAspect="Content" ObjectID="_1514615785" r:id="rId161"/>
              </w:obje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  <w:r w:rsidR="00CF2CB0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7" w14:anchorId="7398BCFA">
                <v:shape id="_x0000_i1107" type="#_x0000_t75" style="width:13.5pt;height:27pt" o:ole="">
                  <v:imagedata r:id="rId162" o:title=""/>
                </v:shape>
                <o:OLEObject Type="Embed" ProgID="FXEquation.Equation" ShapeID="_x0000_i1107" DrawAspect="Content" ObjectID="_1514615786" r:id="rId163"/>
              </w:object>
            </w:r>
            <w:r w:rsidR="00F64C9A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</w:t>
            </w:r>
            <w:r w:rsidR="00CF2CB0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3" w14:anchorId="4596C5A5">
                <v:shape id="_x0000_i1108" type="#_x0000_t75" style="width:13.5pt;height:27pt" o:ole="">
                  <v:imagedata r:id="rId164" o:title=""/>
                </v:shape>
                <o:OLEObject Type="Embed" ProgID="FXEquation.Equation" ShapeID="_x0000_i1108" DrawAspect="Content" ObjectID="_1514615787" r:id="rId165"/>
              </w:obje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="00CF2CB0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46" w:dyaOrig="537" w14:anchorId="44292A7A">
                <v:shape id="_x0000_i1109" type="#_x0000_t75" style="width:22.5pt;height:27pt" o:ole="">
                  <v:imagedata r:id="rId166" o:title=""/>
                </v:shape>
                <o:OLEObject Type="Embed" ProgID="FXEquation.Equation" ShapeID="_x0000_i1109" DrawAspect="Content" ObjectID="_1514615788" r:id="rId167"/>
              </w:obje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</w:t>
            </w:r>
            <w:r w:rsidR="00F64C9A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</w:p>
        </w:tc>
      </w:tr>
      <w:tr w:rsidR="00F64C9A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64C9A" w:rsidRPr="001B3341" w:rsidRDefault="00F64C9A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F2CB0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12" w:dyaOrig="537" w14:anchorId="4B177BB8">
                <v:shape id="_x0000_i1110" type="#_x0000_t75" style="width:60.75pt;height:27pt" o:ole="">
                  <v:imagedata r:id="rId168" o:title=""/>
                </v:shape>
                <o:OLEObject Type="Embed" ProgID="FXEquation.Equation" ShapeID="_x0000_i1110" DrawAspect="Content" ObjectID="_1514615789" r:id="rId169"/>
              </w:object>
            </w:r>
            <w:r w:rsidRPr="001942AC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64C9A" w:rsidRPr="00E50E99" w:rsidRDefault="002B02ED" w:rsidP="00E50E99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630828F0">
                <v:group id="Group 136" o:spid="_x0000_s1516" style="position:absolute;margin-left:19.6pt;margin-top:15.2pt;width:343.5pt;height:9pt;z-index:25167001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">
                  <v:roundrect id="AutoShape 3" o:spid="_x0000_s151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XWTcEA&#10;AADcAAAADwAAAGRycy9kb3ducmV2LnhtbERPTWsCMRC9F/wPYYTealZFK6tRtFCR3tTqeUjGzeJm&#10;smxSd9tf3wiCt3m8z1msOleJGzWh9KxgOMhAEGtvSi4UfB8/32YgQkQ2WHkmBb8UYLXsvSwwN77l&#10;Pd0OsRAphEOOCmyMdS5l0JYchoGviRN38Y3DmGBTSNNgm8JdJUdZNpUOS04NFmv6sKSvhx+n4Evb&#10;yeyv255NO72M1/vN+aT9VqnXfreeg4jUxaf44d6ZNH/8Dvdn0gV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l1k3BAAAA3AAAAA8AAAAAAAAAAAAAAAAAmAIAAGRycy9kb3du&#10;cmV2LnhtbFBLBQYAAAAABAAEAPUAAACGAwAAAAA=&#10;" strokecolor="black [3213]" strokeweight="1pt"/>
                  <v:roundrect id="AutoShape 4" o:spid="_x0000_s151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pCP8QA&#10;AADcAAAADwAAAGRycy9kb3ducmV2LnhtbESPQWsCMRCF70L/Q5hCb5q1UpHVKLZQKb1pq+chGTeL&#10;m8mySd1tf33nIHib4b1575vVZgiNulKX6sgGppMCFLGNrubKwPfX+3gBKmVkh01kMvBLCTbrh9EK&#10;Sxd73tP1kCslIZxKNOBzbkutk/UUME1iSyzaOXYBs6xdpV2HvYSHRj8XxVwHrFkaPLb05sleDj/B&#10;wKf1L4u/YXdy/fw82+5fT0cbd8Y8PQ7bJahMQ76bb9cfTvBnQivPyAR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6Qj/EAAAA3AAAAA8AAAAAAAAAAAAAAAAAmAIAAGRycy9k&#10;b3ducmV2LnhtbFBLBQYAAAAABAAEAPUAAACJAwAAAAA=&#10;" strokecolor="black [3213]" strokeweight="1pt"/>
                  <v:roundrect id="AutoShape 5" o:spid="_x0000_s151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bnpMIA&#10;AADcAAAADwAAAGRycy9kb3ducmV2LnhtbERP32vCMBB+H/g/hBP2NlOVieuaig4mY2869flIzqbY&#10;XEqT2W5//SIIe7uP7+cVq8E14kpdqD0rmE4yEMTam5orBYev96cliBCRDTaeScEPBViVo4cCc+N7&#10;3tF1HyuRQjjkqMDG2OZSBm3JYZj4ljhxZ985jAl2lTQd9incNXKWZQvpsObUYLGlN0v6sv92Cj61&#10;fV7+DtuT6Rfn+Xq3OR213yr1OB7WryAiDfFffHd/mDR//gK3Z9IFsv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duekwgAAANwAAAAPAAAAAAAAAAAAAAAAAJgCAABkcnMvZG93&#10;bnJldi54bWxQSwUGAAAAAAQABAD1AAAAhwMAAAAA&#10;" strokecolor="black [3213]" strokeweight="1pt"/>
                  <v:roundrect id="AutoShape 6" o:spid="_x0000_s152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o9RMUA&#10;AADcAAAADwAAAGRycy9kb3ducmV2LnhtbESPT0/DMAzF75P4DpGRuG0pfzZNpdk0kJgQtw3Y2Urc&#10;pqJxqiashU+PD0i72XrP7/1cbafQqTMNqY1s4HZRgCK20bXcGPh4f5mvQaWM7LCLTAZ+KMF2czWr&#10;sHRx5AOdj7lREsKpRAM+577UOllPAdMi9sSi1XEImGUdGu0GHCU8dPquKFY6YMvS4LGnZ0/26/gd&#10;DLxZv1z/TvuTG1f1/e7wdPq0cW/MzfW0ewSVacoX8//1qxP8B8GXZ2QCv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j1ExQAAANwAAAAPAAAAAAAAAAAAAAAAAJgCAABkcnMv&#10;ZG93bnJldi54bWxQSwUGAAAAAAQABAD1AAAAigMAAAAA&#10;" strokecolor="black [3213]" strokeweight="1pt"/>
                </v:group>
              </w:pi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F64C9A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E50E99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5EF21756">
                <v:shape id="_x0000_i1111" type="#_x0000_t75" style="width:8.25pt;height:27pt" o:ole="">
                  <v:imagedata r:id="rId170" o:title=""/>
                </v:shape>
                <o:OLEObject Type="Embed" ProgID="FXEquation.Equation" ShapeID="_x0000_i1111" DrawAspect="Content" ObjectID="_1514615790" r:id="rId171"/>
              </w:obje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E50E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CF2CB0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7">
                <v:shape id="_x0000_i1112" type="#_x0000_t75" style="width:13.5pt;height:27pt" o:ole="">
                  <v:imagedata r:id="rId172" o:title=""/>
                </v:shape>
                <o:OLEObject Type="Embed" ProgID="FXEquation.Equation" ShapeID="_x0000_i1112" DrawAspect="Content" ObjectID="_1514615791" r:id="rId173"/>
              </w:object>
            </w:r>
            <w:r w:rsidR="00F64C9A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</w:t>
            </w:r>
            <w:r w:rsidR="00E50E9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</w:t>
            </w:r>
            <w:r w:rsidR="00F64C9A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</w:t>
            </w:r>
            <w:r w:rsidR="00E50E9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</w:t>
            </w:r>
            <w:r w:rsidR="00F64C9A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</w:t>
            </w:r>
            <w:r w:rsidR="00E50E99"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50E99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46" w:dyaOrig="537">
                <v:shape id="_x0000_i1113" type="#_x0000_t75" style="width:22.5pt;height:27pt" o:ole="">
                  <v:imagedata r:id="rId174" o:title=""/>
                </v:shape>
                <o:OLEObject Type="Embed" ProgID="FXEquation.Equation" ShapeID="_x0000_i1113" DrawAspect="Content" ObjectID="_1514615792" r:id="rId175"/>
              </w:object>
            </w:r>
            <w:r w:rsidR="00E50E99"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F64C9A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</w:t>
            </w:r>
            <w:r w:rsidR="00E50E9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</w:t>
            </w:r>
            <w:r w:rsidR="00F64C9A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</w:t>
            </w:r>
            <w:r w:rsidR="00E50E99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46" w:dyaOrig="537">
                <v:shape id="_x0000_i1114" type="#_x0000_t75" style="width:22.5pt;height:27pt" o:ole="">
                  <v:imagedata r:id="rId176" o:title=""/>
                </v:shape>
                <o:OLEObject Type="Embed" ProgID="FXEquation.Equation" ShapeID="_x0000_i1114" DrawAspect="Content" ObjectID="_1514615793" r:id="rId177"/>
              </w:obje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CF2CB0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   </w:t>
            </w:r>
            <w:r w:rsidR="00F64C9A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</w:t>
            </w:r>
          </w:p>
        </w:tc>
      </w:tr>
      <w:tr w:rsidR="00F64C9A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64C9A" w:rsidRPr="001B3341" w:rsidRDefault="00F64C9A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4C9A" w:rsidRDefault="00F64C9A" w:rsidP="00F64C9A">
            <w:pPr>
              <w:pStyle w:val="QuestionStyle"/>
              <w:spacing w:before="120" w:after="0"/>
            </w:pPr>
            <w:r>
              <w:t>What fraction is 25 seconds of</w:t>
            </w:r>
            <w:r w:rsidRPr="001942AC">
              <w:t xml:space="preserve"> </w:t>
            </w:r>
            <w:r>
              <w:t>1 minute and 15 seconds</w:t>
            </w:r>
            <w:r w:rsidRPr="001942AC">
              <w:t>? (Answer in simplest form).</w:t>
            </w:r>
          </w:p>
          <w:p w:rsidR="00F64C9A" w:rsidRPr="001942AC" w:rsidRDefault="00F64C9A" w:rsidP="00F64C9A">
            <w:pPr>
              <w:pStyle w:val="QuestionStyle"/>
              <w:spacing w:before="120" w:after="0"/>
            </w:pPr>
          </w:p>
          <w:p w:rsidR="00F64C9A" w:rsidRPr="001942AC" w:rsidRDefault="002B02ED" w:rsidP="00F64C9A">
            <w:pPr>
              <w:pStyle w:val="QuestionStyle"/>
              <w:spacing w:before="120" w:after="0"/>
            </w:pPr>
            <w:r>
              <w:pict w14:anchorId="6B14E18C">
                <v:group id="Group 197" o:spid="_x0000_s1525" style="position:absolute;margin-left:292.4pt;margin-top:.2pt;width:54.3pt;height:57.7pt;z-index:251671040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">
                  <v:rect id="Rectangle 84" o:spid="_x0000_s1526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Ir48gA&#10;AADcAAAADwAAAGRycy9kb3ducmV2LnhtbESPQUsDMRCF74L/IYzgRWzWHtZ227SoUBQUoVVaehs2&#10;0+zSzWRJYrv+e+cg9DbDe/PeN/Pl4Dt1opjawAYeRgUo4jrYlp2B76/V/QRUysgWu8Bk4JcSLBfX&#10;V3OsbDjzmk6b7JSEcKrQQJNzX2md6oY8plHoiUU7hOgxyxqdthHPEu47PS6KUntsWRoa7Omlofq4&#10;+fEGno/b9eejm7zHvpx+vN7td+Xgdsbc3gxPM1CZhnwx/1+/WcGfCq08IxPo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civjyAAAANwAAAAPAAAAAAAAAAAAAAAAAJgCAABk&#10;cnMvZG93bnJldi54bWxQSwUGAAAAAAQABAD1AAAAjQ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527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6OeMUA&#10;AADcAAAADwAAAGRycy9kb3ducmV2LnhtbERPTWsCMRC9C/6HMIVepGbtYetujaKCtGARtKXS27CZ&#10;Zhc3kyVJdfvvTaHgbR7vc2aL3rbiTD40jhVMxhkI4srpho2Cj/fNwxREiMgaW8ek4JcCLObDwQxL&#10;7S68p/MhGpFCOJSooI6xK6UMVU0Ww9h1xIn7dt5iTNAbqT1eUrht5WOW5dJiw6mhxo7WNVWnw49V&#10;sDp97ndPZrr1XV68vYy+jnlvjkrd3/XLZxCR+ngT/7tfdZpfFPD3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Po54xQAAANwAAAAPAAAAAAAAAAAAAAAAAJgCAABkcnMv&#10;ZG93bnJldi54bWxQSwUGAAAAAAQABAD1AAAAigMAAAAA&#10;" strokeweight="1pt">
                    <v:textbox>
                      <w:txbxContent>
                        <w:p w:rsidR="00CE5C28" w:rsidRDefault="00CE5C2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528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m77cQAAADcAAAADwAAAGRycy9kb3ducmV2LnhtbESPQWvCQBSE74L/YXlCb2ZjEVujq4gg&#10;LYU2GEWvj+wzCWbfhuw2if++Wyj0OMzMN8x6O5hadNS6yrKCWRSDIM6trrhQcD4dpq8gnEfWWFsm&#10;BQ9ysN2MR2tMtO35SF3mCxEg7BJUUHrfJFK6vCSDLrINcfButjXog2wLqVvsA9zU8jmOF9JgxWGh&#10;xIb2JeX37Nso6NLL18uh6d5SX1zmx4/58ormU6mnybBbgfA0+P/wX/tdKwhE+D0TjoD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SbvtxAAAANwAAAAPAAAAAAAAAAAA&#10;AAAAAKECAABkcnMvZG93bnJldi54bWxQSwUGAAAAAAQABAD5AAAAkgMAAAAA&#10;" strokeweight="2pt"/>
                </v:group>
              </w:pict>
            </w:r>
          </w:p>
          <w:p w:rsidR="00F64C9A" w:rsidRPr="001942AC" w:rsidRDefault="00F64C9A" w:rsidP="00F64C9A">
            <w:pPr>
              <w:pStyle w:val="QuestionStyle"/>
              <w:spacing w:before="120" w:after="0"/>
            </w:pPr>
          </w:p>
          <w:p w:rsidR="00F64C9A" w:rsidRPr="001942AC" w:rsidRDefault="00F64C9A" w:rsidP="00F64C9A">
            <w:pPr>
              <w:pStyle w:val="QuestionStyle"/>
              <w:spacing w:before="120" w:after="0"/>
            </w:pPr>
          </w:p>
        </w:tc>
      </w:tr>
      <w:tr w:rsidR="00F64C9A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64C9A" w:rsidRPr="001B3341" w:rsidRDefault="00F64C9A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Rewrite the numbers  </w:t>
            </w: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12" w:dyaOrig="461" w14:anchorId="5C81DEBA">
                <v:shape id="_x0000_i1115" type="#_x0000_t75" style="width:75pt;height:23.25pt" o:ole="">
                  <v:imagedata r:id="rId178" o:title=""/>
                </v:shape>
                <o:OLEObject Type="Embed" ProgID="FXEquation.Equation" ShapeID="_x0000_i1115" DrawAspect="Content" ObjectID="_1514615794" r:id="rId179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in ascending order.</w:t>
            </w:r>
          </w:p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64C9A" w:rsidRPr="001942AC" w:rsidRDefault="002B02ED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6FB5106F">
                <v:group id="Group 169" o:spid="_x0000_s1529" style="position:absolute;margin-left:379.85pt;margin-top:2.9pt;width:43.05pt;height:62.4pt;z-index:251672064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">
                  <v:rect id="Rectangle 170" o:spid="_x0000_s1530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J3s8YA&#10;AADcAAAADwAAAGRycy9kb3ducmV2LnhtbESPT2/CMAzF75P2HSJP4jbSbdKGCgEh9kdj4kLhws00&#10;pqlonKoJpfv2+DBpN1vv+b2fZ4vBN6qnLtaBDTyNM1DEZbA1Vwb2u8/HCaiYkC02gcnAL0VYzO/v&#10;ZpjbcOUt9UWqlIRwzNGAS6nNtY6lI49xHFpi0U6h85hk7SptO7xKuG/0c5a9ao81S4PDllaOynNx&#10;8QZO7fFlc9gesuK4/ll9fFmn33tnzOhhWE5BJRrSv/nv+tsK/pvgyzMygZ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J3s8YAAADcAAAADwAAAAAAAAAAAAAAAACYAgAAZHJz&#10;L2Rvd25yZXYueG1sUEsFBgAAAAAEAAQA9QAAAIsDAAAAAA==&#10;" filled="f" strokecolor="black [3213]" strokeweight="1.5pt"/>
                  <v:rect id="Rectangle 171" o:spid="_x0000_s1531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7SKMMA&#10;AADcAAAADwAAAGRycy9kb3ducmV2LnhtbERPS2vCQBC+C/0PyxR6040taIlZRewDK15MvXgbs5Ns&#10;MDsbstuY/vtuQfA2H99zstVgG9FT52vHCqaTBARx4XTNlYLj98f4FYQPyBobx6Tglzyslg+jDFPt&#10;rnygPg+ViCHsU1RgQmhTKX1hyKKfuJY4cqXrLIYIu0rqDq8x3DbyOUlm0mLNscFgSxtDxSX/sQrK&#10;9vyyPx1OSX7+2m3eP7WRb71R6ulxWC9ABBrCXXxzb3WcP5/C/zPx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7SKMMAAADcAAAADwAAAAAAAAAAAAAAAACYAgAAZHJzL2Rv&#10;d25yZXYueG1sUEsFBgAAAAAEAAQA9QAAAIgDAAAAAA==&#10;" filled="f" strokecolor="black [3213]" strokeweight="1.5pt"/>
                  <v:line id="Straight Connector 172" o:spid="_x0000_s1532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e38cEAAADcAAAADwAAAGRycy9kb3ducmV2LnhtbERPPW/CMBDdK/EfrENiKw4ZWpRiEEWC&#10;diXAwHaKr3HU+BzZDgn/vkaqxHZP7/NWm9G24kY+NI4VLOYZCOLK6YZrBefT/nUJIkRkja1jUnCn&#10;AJv15GWFhXYDH+lWxlqkEA4FKjAxdoWUoTJkMcxdR5y4H+ctxgR9LbXHIYXbVuZZ9iYtNpwaDHa0&#10;M1T9lr1VcO0/o/86ye1QjruDyfdt1buLUrPpuP0AEWmMT/G/+1un+e85PJ5JF8j1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h7fxwQAAANwAAAAPAAAAAAAAAAAAAAAA&#10;AKECAABkcnMvZG93bnJldi54bWxQSwUGAAAAAAQABAD5AAAAjwMAAAAA&#10;" strokecolor="black [3213]" strokeweight="1.5pt"/>
                </v:group>
              </w:pict>
            </w:r>
            <w:r>
              <w:rPr>
                <w:rFonts w:ascii="Times New Roman" w:hAnsi="Times New Roman"/>
                <w:sz w:val="24"/>
                <w:szCs w:val="24"/>
              </w:rPr>
              <w:pict w14:anchorId="10446AAA">
                <v:group id="Group 161" o:spid="_x0000_s1537" style="position:absolute;margin-left:282.75pt;margin-top:.35pt;width:43.05pt;height:62.4pt;z-index:251674112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">
                  <v:rect id="Rectangle 162" o:spid="_x0000_s1538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XagsMA&#10;AADcAAAADwAAAGRycy9kb3ducmV2LnhtbERPS2vCQBC+C/0PyxR6000tiKSuoaQPqnhJ2ou3MTtm&#10;Q7OzIbuN8d+7guBtPr7nrLLRtmKg3jeOFTzPEhDEldMN1wp+fz6nSxA+IGtsHZOCM3nI1g+TFaba&#10;nbigoQy1iCHsU1RgQuhSKX1lyKKfuY44ckfXWwwR9rXUPZ5iuG3lPEkW0mLDscFgR7mh6q/8twqO&#10;3eFlty/2SXnYbPOPL23k+2CUenoc315BBBrDXXxzf+s4fzGH6zPxArm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XagsMAAADcAAAADwAAAAAAAAAAAAAAAACYAgAAZHJzL2Rv&#10;d25yZXYueG1sUEsFBgAAAAAEAAQA9QAAAIgDAAAAAA==&#10;" filled="f" strokecolor="black [3213]" strokeweight="1.5pt"/>
                  <v:rect id="Rectangle 163" o:spid="_x0000_s1539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/GcMA&#10;AADcAAAADwAAAGRycy9kb3ducmV2LnhtbERPTWvCQBC9F/oflil4qxsVpETXIGkVW3ox7cXbmB2z&#10;wexsyK4x/fddQfA2j/c5y2ywjeip87VjBZNxAoK4dLrmSsHvz+b1DYQPyBobx6Tgjzxkq+enJaba&#10;XXlPfREqEUPYp6jAhNCmUvrSkEU/di1x5E6usxgi7CqpO7zGcNvIaZLMpcWaY4PBlnJD5bm4WAWn&#10;9jj7PuwPSXH8/Mo/ttrI994oNXoZ1gsQgYbwEN/dOx3nz2dweyZe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l/GcMAAADcAAAADwAAAAAAAAAAAAAAAACYAgAAZHJzL2Rv&#10;d25yZXYueG1sUEsFBgAAAAAEAAQA9QAAAIgDAAAAAA==&#10;" filled="f" strokecolor="black [3213]" strokeweight="1.5pt"/>
                  <v:line id="Straight Connector 164" o:spid="_x0000_s1540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scw8AAAADcAAAADwAAAGRycy9kb3ducmV2LnhtbERPTYvCMBC9L/gfwgh7W1NlEalGUUHd&#10;69bdg7ehGZtiMylJauu/NwsL3ubxPme1GWwj7uRD7VjBdJKBIC6drrlS8HM+fCxAhIissXFMCh4U&#10;YLMeva0w167nb7oXsRIphEOOCkyMbS5lKA1ZDBPXEifu6rzFmKCvpPbYp3DbyFmWzaXFmlODwZb2&#10;hspb0VkFl24X/ekst30x7I9mdmjKzv0q9T4etksQkYb4Ev+7v3SaP/+Ev2fSBXL9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D7HMPAAAAA3AAAAA8AAAAAAAAAAAAAAAAA&#10;oQIAAGRycy9kb3ducmV2LnhtbFBLBQYAAAAABAAEAPkAAACOAwAAAAA=&#10;" strokecolor="black [3213]" strokeweight="1.5pt"/>
                </v:group>
              </w:pict>
            </w:r>
            <w:r>
              <w:rPr>
                <w:rFonts w:ascii="Times New Roman" w:hAnsi="Times New Roman"/>
                <w:sz w:val="24"/>
                <w:szCs w:val="24"/>
              </w:rPr>
              <w:pict w14:anchorId="2BBCA472">
                <v:group id="Group 157" o:spid="_x0000_s1541" style="position:absolute;margin-left:330.55pt;margin-top:1.9pt;width:43.05pt;height:62.4pt;z-index:251675136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">
                  <v:rect id="Rectangle 158" o:spid="_x0000_s1542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En1cYA&#10;AADcAAAADwAAAGRycy9kb3ducmV2LnhtbESPT2/CMAzF75P2HSJP4jbSbdqECgEh9kdj4kLhws00&#10;pqlonKoJpfv2+DBpN1vv+b2fZ4vBN6qnLtaBDTyNM1DEZbA1Vwb2u8/HCaiYkC02gcnAL0VYzO/v&#10;ZpjbcOUt9UWqlIRwzNGAS6nNtY6lI49xHFpi0U6h85hk7SptO7xKuG/0c5a9aY81S4PDllaOynNx&#10;8QZO7fFlc9gesuK4/ll9fFmn33tnzOhhWE5BJRrSv/nv+tsK/qvQyjMygZ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EEn1cYAAADcAAAADwAAAAAAAAAAAAAAAACYAgAAZHJz&#10;L2Rvd25yZXYueG1sUEsFBgAAAAAEAAQA9QAAAIsDAAAAAA==&#10;" filled="f" strokecolor="black [3213]" strokeweight="1.5pt"/>
                  <v:rect id="Rectangle 159" o:spid="_x0000_s1543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2CTsMA&#10;AADcAAAADwAAAGRycy9kb3ducmV2LnhtbERPS2vCQBC+C/0PyxR6001blDZ1leILlV5Me/E2Zsds&#10;aHY2ZNcY/70rCN7m43vOeNrZSrTU+NKxgtdBAoI4d7rkQsHf77L/AcIHZI2VY1JwIQ/TyVNvjKl2&#10;Z95Rm4VCxBD2KSowIdSplD43ZNEPXE0cuaNrLIYIm0LqBs8x3FbyLUlG0mLJscFgTTND+X92sgqO&#10;9eH9Z7/bJ9lhs50tVtrIeWuUennuvr9ABOrCQ3x3r3WcP/yE2zPxAjm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2CTsMAAADcAAAADwAAAAAAAAAAAAAAAACYAgAAZHJzL2Rv&#10;d25yZXYueG1sUEsFBgAAAAAEAAQA9QAAAIgDAAAAAA==&#10;" filled="f" strokecolor="black [3213]" strokeweight="1.5pt"/>
                  <v:line id="Straight Connector 160" o:spid="_x0000_s1544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AawMMAAADcAAAADwAAAGRycy9kb3ducmV2LnhtbESPQW/CMAyF70j7D5En7QbpOCDUERBD&#10;Ytt1BQ7crMZrqjVOlaS0+/fzAYmbrff83ufNbvKdulFMbWADr4sCFHEdbMuNgfPpOF+DShnZYheY&#10;DPxRgt32abbB0oaRv+lW5UZJCKcSDbic+1LrVDvymBahJxbtJ0SPWdbYaBtxlHDf6WVRrLTHlqXB&#10;YU8HR/VvNXgD1+E9x8+T3o/VdPhwy2NXD+FizMvztH8DlWnKD/P9+ssK/krw5RmZQG/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AGsDDAAAA3AAAAA8AAAAAAAAAAAAA&#10;AAAAoQIAAGRycy9kb3ducmV2LnhtbFBLBQYAAAAABAAEAPkAAACRAwAAAAA=&#10;" strokecolor="black [3213]" strokeweight="1.5pt"/>
                </v:group>
              </w:pict>
            </w:r>
            <w:r>
              <w:rPr>
                <w:rFonts w:ascii="Times New Roman" w:hAnsi="Times New Roman"/>
                <w:sz w:val="24"/>
                <w:szCs w:val="24"/>
              </w:rPr>
              <w:pict w14:anchorId="7EFD7517">
                <v:group id="Group 165" o:spid="_x0000_s1533" style="position:absolute;margin-left:234.15pt;margin-top:.9pt;width:43.05pt;height:62.4pt;z-index:251673088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">
                  <v:rect id="Rectangle 166" o:spid="_x0000_s1534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7cgcIA&#10;AADcAAAADwAAAGRycy9kb3ducmV2LnhtbERPTWvCQBC9F/wPywje6sYKoaSuUrSKSi+mvXgbs2M2&#10;NDsbsmuM/94VhN7m8T5ntuhtLTpqfeVYwWScgCAunK64VPD7s359B+EDssbaMSm4kYfFfPAyw0y7&#10;Kx+oy0MpYgj7DBWYEJpMSl8YsujHriGO3Nm1FkOEbSl1i9cYbmv5liSptFhxbDDY0NJQ8ZdfrIJz&#10;c5p+Hw/HJD/t9suvjTZy1RmlRsP+8wNEoD78i5/urY7z0xQez8QL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/tyBwgAAANwAAAAPAAAAAAAAAAAAAAAAAJgCAABkcnMvZG93&#10;bnJldi54bWxQSwUGAAAAAAQABAD1AAAAhwMAAAAA&#10;" filled="f" strokecolor="black [3213]" strokeweight="1.5pt"/>
                  <v:rect id="Rectangle 167" o:spid="_x0000_s1535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J5GsMA&#10;AADcAAAADwAAAGRycy9kb3ducmV2LnhtbERPTWvCQBC9C/0PyxR6q5sqaEmzSrEqVryY9uJtzE6y&#10;odnZkN3G+O/dQsHbPN7nZMvBNqKnzteOFbyMExDEhdM1Vwq+vzbPryB8QNbYOCYFV/KwXDyMMky1&#10;u/CR+jxUIoawT1GBCaFNpfSFIYt+7FriyJWusxgi7CqpO7zEcNvISZLMpMWaY4PBllaGip/81yoo&#10;2/P0cDqekvz8uV+tt9rIj94o9fQ4vL+BCDSEu/jfvdNx/mwOf8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J5GsMAAADcAAAADwAAAAAAAAAAAAAAAACYAgAAZHJzL2Rv&#10;d25yZXYueG1sUEsFBgAAAAAEAAQA9QAAAIgDAAAAAA==&#10;" filled="f" strokecolor="black [3213]" strokeweight="1.5pt"/>
                  <v:line id="Straight Connector 168" o:spid="_x0000_s1536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YWxsMAAADcAAAADwAAAGRycy9kb3ducmV2LnhtbESPQW/CMAyF70j7D5En7QbpOCDUERBD&#10;Ytt1BQ7crMZrqjVOlaS0+/fzAYmbrff83ufNbvKdulFMbWADr4sCFHEdbMuNgfPpOF+DShnZYheY&#10;DPxRgt32abbB0oaRv+lW5UZJCKcSDbic+1LrVDvymBahJxbtJ0SPWdbYaBtxlHDf6WVRrLTHlqXB&#10;YU8HR/VvNXgD1+E9x8+T3o/VdPhwy2NXD+FizMvztH8DlWnKD/P9+ssK/kpo5RmZQG/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2FsbDAAAA3AAAAA8AAAAAAAAAAAAA&#10;AAAAoQIAAGRycy9kb3ducmV2LnhtbFBLBQYAAAAABAAEAPkAAACRAwAAAAA=&#10;" strokecolor="black [3213]" strokeweight="1.5pt"/>
                </v:group>
              </w:pict>
            </w:r>
          </w:p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64C9A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64C9A" w:rsidRPr="001B3341" w:rsidRDefault="00F64C9A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>Write the reciprocal of these numbers.</w:t>
            </w:r>
          </w:p>
          <w:p w:rsidR="00F64C9A" w:rsidRPr="001942AC" w:rsidRDefault="002B02ED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1BC35AE5">
                <v:rect id="Rectangle 174" o:spid="_x0000_s1545" style="position:absolute;margin-left:88.4pt;margin-top:9.7pt;width:59.4pt;height:38.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" filled="f" strokecolor="black [3213]" strokeweight="1.5pt"/>
              </w:pict>
            </w:r>
            <w:r>
              <w:rPr>
                <w:rFonts w:ascii="Times New Roman" w:hAnsi="Times New Roman"/>
                <w:sz w:val="24"/>
                <w:szCs w:val="24"/>
              </w:rPr>
              <w:pict w14:anchorId="3082B1DF">
                <v:rect id="Rectangle 173" o:spid="_x0000_s1546" style="position:absolute;margin-left:234.7pt;margin-top:6.1pt;width:59.4pt;height:38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" filled="f" strokecolor="black [3213]" strokeweight="1.5pt"/>
              </w:pict>
            </w:r>
          </w:p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a)        </w:t>
            </w: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06" w:dyaOrig="533" w14:anchorId="20EE9812">
                <v:shape id="_x0000_i1116" type="#_x0000_t75" style="width:10.5pt;height:27pt" o:ole="">
                  <v:imagedata r:id="rId180" o:title=""/>
                </v:shape>
                <o:OLEObject Type="Embed" ProgID="FXEquation.Equation" ShapeID="_x0000_i1116" DrawAspect="Content" ObjectID="_1514615795" r:id="rId181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b)    </w:t>
            </w: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26" w:dyaOrig="537" w14:anchorId="7C4CBF21">
                <v:shape id="_x0000_i1117" type="#_x0000_t75" style="width:16.5pt;height:27pt" o:ole="">
                  <v:imagedata r:id="rId182" o:title=""/>
                </v:shape>
                <o:OLEObject Type="Embed" ProgID="FXEquation.Equation" ShapeID="_x0000_i1117" DrawAspect="Content" ObjectID="_1514615796" r:id="rId183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</w:p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64C9A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64C9A" w:rsidRPr="001B3341" w:rsidRDefault="00F64C9A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4C9A" w:rsidRPr="001942AC" w:rsidRDefault="002B02ED" w:rsidP="00F64C9A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1F9CB35B">
                <v:group id="Group 224" o:spid="_x0000_s1547" style="position:absolute;margin-left:294.05pt;margin-top:23.9pt;width:73.2pt;height:40.65pt;z-index:251678208;mso-position-horizontal-relative:text;mso-position-vertical-relative:text" coordsize="12139,7454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">
                  <v:group id="Group 219" o:spid="_x0000_s1548" style="position:absolute;left:5243;width:6896;height:7454" coordorigin="4710,8985" coordsize="945,12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  <v:rect id="Rectangle 84" o:spid="_x0000_s1549" style="position:absolute;left:4875;top:8985;width:585;height:57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6PfsQA&#10;AADcAAAADwAAAGRycy9kb3ducmV2LnhtbERPz2vCMBS+D/wfwhvsMmZqD53rjKKDoaAI6pjs9mje&#10;0mLzUpJM639vDgOPH9/vyay3rTiTD41jBaNhBoK4crpho+Dr8PkyBhEissbWMSm4UoDZdPAwwVK7&#10;C+/ovI9GpBAOJSqoY+xKKUNVk8UwdB1x4n6dtxgT9EZqj5cUbluZZ1khLTacGmrs6KOm6rT/swoW&#10;p+/d9tWM174r3jbL559j0ZujUk+P/fwdRKQ+3sX/7pVWkOdpfjqTjoC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ej37EAAAA3AAAAA8AAAAAAAAAAAAAAAAAmAIAAGRycy9k&#10;b3ducmV2LnhtbFBLBQYAAAAABAAEAPUAAACJAwAAAAA=&#10;" strokeweight="1pt">
                      <v:textbox>
                        <w:txbxContent>
                          <w:p w:rsidR="00CE5C28" w:rsidRDefault="00CE5C2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  <v:rect id="Rectangle 85" o:spid="_x0000_s1550" style="position:absolute;left:4875;top:9712;width:585;height:57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Iq5cgA&#10;AADcAAAADwAAAGRycy9kb3ducmV2LnhtbESPQUsDMRSE7wX/Q3iCl2Kz3cO6rk2LCtKCUmgtLd4e&#10;m2d26eZlSdJ2+++NIHgcZuYbZrYYbCfO5EPrWMF0koEgrp1u2SjYfb7dlyBCRNbYOSYFVwqwmN+M&#10;Zlhpd+ENnbfRiAThUKGCJsa+kjLUDVkME9cTJ+/beYsxSW+k9nhJcNvJPMsKabHltNBgT68N1cft&#10;ySp4Oe436wdTvvu+ePxYjr8OxWAOSt3dDs9PICIN8T/8115pBXk+hd8z6Qj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0irlyAAAANwAAAAPAAAAAAAAAAAAAAAAAJgCAABk&#10;cnMvZG93bnJldi54bWxQSwUGAAAAAAQABAD1AAAAjQMAAAAA&#10;" strokeweight="1pt">
                      <v:textbox>
                        <w:txbxContent>
                          <w:p w:rsidR="00CE5C28" w:rsidRDefault="00CE5C2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 id="AutoShape 86" o:spid="_x0000_s1551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LcYcQAAADcAAAADwAAAGRycy9kb3ducmV2LnhtbESP3YrCMBSE7xd8h3AE79bUIq5Wo8iC&#10;rAiu+IPeHppjW2xOShNrfXuzsODlMDPfMLNFa0rRUO0KywoG/QgEcWp1wZmC03H1OQbhPLLG0jIp&#10;eJKDxbzzMcNE2wfvqTn4TAQIuwQV5N5XiZQuzcmg69uKOHhXWxv0QdaZ1DU+AtyUMo6ikTRYcFjI&#10;saLvnNLb4W4UNLvz79eqan52PjsP95vh5IJmq1Sv2y6nIDy1/h3+b6+1gjiO4e9MOAJy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YtxhxAAAANwAAAAPAAAAAAAAAAAA&#10;AAAAAKECAABkcnMvZG93bnJldi54bWxQSwUGAAAAAAQABAD5AAAAkgMAAAAA&#10;" strokeweight="2pt"/>
                  </v:group>
                  <v:rect id="Rectangle 223" o:spid="_x0000_s1552" style="position:absolute;top:1726;width:4667;height:4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anpcUA&#10;AADcAAAADwAAAGRycy9kb3ducmV2LnhtbESPT2vCQBTE7wW/w/KE3urGCFJSVyn+KVV6Me3F2zP7&#10;zAazb0N2jem3dwXB4zAzv2Fmi97WoqPWV44VjEcJCOLC6YpLBX+/m7d3ED4ga6wdk4J/8rCYD15m&#10;mGl35T11eShFhLDPUIEJocmk9IUhi37kGuLonVxrMUTZllK3eI1wW8s0SabSYsVxwWBDS0PFOb9Y&#10;BafmOPk57A9JftzulusvbeSqM0q9DvvPDxCB+vAMP9rfWkGaTu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xqelxQAAANwAAAAPAAAAAAAAAAAAAAAAAJgCAABkcnMv&#10;ZG93bnJldi54bWxQSwUGAAAAAAQABAD1AAAAigMAAAAA&#10;" filled="f" strokecolor="black [3213]" strokeweight="1.5pt"/>
                </v:group>
              </w:pi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64C9A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624" w:dyaOrig="537" w14:anchorId="59997AE8">
                <v:shape id="_x0000_i1118" type="#_x0000_t75" style="width:81pt;height:27pt" o:ole="">
                  <v:imagedata r:id="rId184" o:title=""/>
                </v:shape>
                <o:OLEObject Type="Embed" ProgID="FXEquation.Equation" ShapeID="_x0000_i1118" DrawAspect="Content" ObjectID="_1514615797" r:id="rId185"/>
              </w:object>
            </w:r>
            <w:r w:rsidR="00F64C9A" w:rsidRPr="001942AC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64C9A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64C9A" w:rsidRPr="001B3341" w:rsidRDefault="00F64C9A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4C9A" w:rsidRPr="00CE5C28" w:rsidRDefault="002B02ED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4A2606DD">
                <v:group id="Group 225" o:spid="_x0000_s1553" style="position:absolute;margin-left:326.25pt;margin-top:20.25pt;width:84.4pt;height:49pt;z-index:251679232;mso-position-horizontal-relative:text;mso-position-vertical-relative:text" coordsize="12139,7454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">
                  <v:group id="Group 226" o:spid="_x0000_s1554" style="position:absolute;left:5243;width:6896;height:7454" coordorigin="4710,8985" coordsize="945,12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<v:rect id="Rectangle 84" o:spid="_x0000_s1555" style="position:absolute;left:4875;top:8985;width:585;height:57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cXCscA&#10;AADcAAAADwAAAGRycy9kb3ducmV2LnhtbESPQWsCMRSE74X+h/AKXopmu4dVV6O0grTQImhF8fbY&#10;vGYXNy9LEnX775tCocdhZr5h5svetuJKPjSOFTyNMhDEldMNGwX7z/VwAiJEZI2tY1LwTQGWi/u7&#10;OZba3XhL1100IkE4lKigjrErpQxVTRbDyHXEyfty3mJM0hupPd4S3LYyz7JCWmw4LdTY0aqm6ry7&#10;WAUv58N2MzaTd98V04/Xx9Ox6M1RqcFD/zwDEamP/+G/9ptWkOdj+D2Tj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3FwrHAAAA3AAAAA8AAAAAAAAAAAAAAAAAmAIAAGRy&#10;cy9kb3ducmV2LnhtbFBLBQYAAAAABAAEAPUAAACMAwAAAAA=&#10;" strokeweight="1pt">
                      <v:textbox style="mso-next-textbox:#Rectangle 84">
                        <w:txbxContent>
                          <w:p w:rsidR="00CE5C28" w:rsidRDefault="00CE5C2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</w:p>
                        </w:txbxContent>
                      </v:textbox>
                    </v:rect>
                    <v:rect id="Rectangle 85" o:spid="_x0000_s1556" style="position:absolute;left:4875;top:9712;width:585;height:57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iDeMQA&#10;AADcAAAADwAAAGRycy9kb3ducmV2LnhtbERPz2vCMBS+D/wfwhvsMmZqD53rjKKDoaAI6pjs9mje&#10;0mLzUpJM639vDgOPH9/vyay3rTiTD41jBaNhBoK4crpho+Dr8PkyBhEissbWMSm4UoDZdPAwwVK7&#10;C+/ovI9GpBAOJSqoY+xKKUNVk8UwdB1x4n6dtxgT9EZqj5cUbluZZ1khLTacGmrs6KOm6rT/swoW&#10;p+/d9tWM174r3jbL559j0ZujUk+P/fwdRKQ+3sX/7pVWkOdpbTqTjoC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og3jEAAAA3AAAAA8AAAAAAAAAAAAAAAAAmAIAAGRycy9k&#10;b3ducmV2LnhtbFBLBQYAAAAABAAEAPUAAACJAwAAAAA=&#10;" strokeweight="1pt">
                      <v:textbox style="mso-next-textbox:#Rectangle 85">
                        <w:txbxContent>
                          <w:p w:rsidR="00CE5C28" w:rsidRDefault="00CE5C2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  <v:shape id="AutoShape 86" o:spid="_x0000_s1557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OEMUAAADcAAAADwAAAGRycy9kb3ducmV2LnhtbESPW4vCMBSE3wX/QziCb5paxEvXKCKI&#10;y8IqXnBfD83ZtmxzUppY67/fCIKPw8x8wyxWrSlFQ7UrLCsYDSMQxKnVBWcKLuftYAbCeWSNpWVS&#10;8CAHq2W3s8BE2zsfqTn5TAQIuwQV5N5XiZQuzcmgG9qKOHi/tjbog6wzqWu8B7gpZRxFE2mw4LCQ&#10;Y0WbnNK/080oaA7X/XRbNbuDz67j49d4/oPmW6l+r11/gPDU+nf41f7UCuJ4Ds8z4Qj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ZOEMUAAADcAAAADwAAAAAAAAAA&#10;AAAAAAChAgAAZHJzL2Rvd25yZXYueG1sUEsFBgAAAAAEAAQA+QAAAJMDAAAAAA==&#10;" strokeweight="2pt"/>
                  </v:group>
                  <v:rect id="Rectangle 230" o:spid="_x0000_s1558" style="position:absolute;top:1726;width:4667;height:4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2vD8MA&#10;AADcAAAADwAAAGRycy9kb3ducmV2LnhtbERPy2rCQBTdC/2H4Ra604kJiKSOUtIHtbgx7cbdNXPN&#10;BDN3QmaapH/fWQguD+e92U22FQP1vnGsYLlIQBBXTjdcK/j5fp+vQfiArLF1TAr+yMNu+zDbYK7d&#10;yEcaylCLGMI+RwUmhC6X0leGLPqF64gjd3G9xRBhX0vd4xjDbSvTJFlJiw3HBoMdFYaqa/lrFVy6&#10;c3Y4HU9Jed5/FW8f2sjXwSj19Di9PIMINIW7+Ob+1ArSLM6PZ+IR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2vD8MAAADcAAAADwAAAAAAAAAAAAAAAACYAgAAZHJzL2Rv&#10;d25yZXYueG1sUEsFBgAAAAAEAAQA9QAAAIgDAAAAAA==&#10;" filled="f" strokecolor="black [3213]" strokeweight="1.5pt"/>
                </v:group>
              </w:pict>
            </w:r>
            <w:r w:rsidR="00F64C9A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CE5C28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684" w:dyaOrig="537">
                <v:shape id="_x0000_i1119" type="#_x0000_t75" style="width:84.75pt;height:27pt" o:ole="">
                  <v:imagedata r:id="rId186" o:title=""/>
                </v:shape>
                <o:OLEObject Type="Embed" ProgID="FXEquation.Equation" ShapeID="_x0000_i1119" DrawAspect="Content" ObjectID="_1514615798" r:id="rId187"/>
              </w:object>
            </w:r>
            <w:r w:rsidR="00F64C9A" w:rsidRPr="001942AC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F64C9A" w:rsidRDefault="00F64C9A" w:rsidP="00F64C9A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CE5C28" w:rsidRPr="001942AC" w:rsidRDefault="00CE5C28" w:rsidP="00F64C9A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</w:tc>
      </w:tr>
      <w:tr w:rsidR="00F64C9A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64C9A" w:rsidRPr="001B3341" w:rsidRDefault="00F64C9A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E5C28" w:rsidRPr="001942AC">
              <w:rPr>
                <w:rFonts w:ascii="Times New Roman" w:hAnsi="Times New Roman"/>
                <w:sz w:val="24"/>
                <w:szCs w:val="24"/>
              </w:rPr>
              <w:object w:dxaOrig="1503" w:dyaOrig="537" w14:anchorId="365C41F1">
                <v:shape id="_x0000_i1120" type="#_x0000_t75" style="width:75pt;height:27pt" o:ole="">
                  <v:imagedata r:id="rId188" o:title=""/>
                </v:shape>
                <o:OLEObject Type="Embed" ProgID="FXEquation.Equation" ShapeID="_x0000_i1120" DrawAspect="Content" ObjectID="_1514615799" r:id="rId189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64C9A" w:rsidRPr="00CE5C28" w:rsidRDefault="002B02ED" w:rsidP="00F64C9A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7C893251">
                <v:group id="Group 210" o:spid="_x0000_s1559" style="position:absolute;margin-left:20.2pt;margin-top:12.65pt;width:343.5pt;height:9pt;z-index:25168025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">
                  <v:roundrect id="AutoShape 3" o:spid="_x0000_s1560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DWvsMA&#10;AADcAAAADwAAAGRycy9kb3ducmV2LnhtbESPT2sCMRTE74LfIbxCb5pdS0VWo6hQKd78e34kz83S&#10;zcuyie62n94UCj0OM/MbZrHqXS0e1IbKs4J8nIEg1t5UXCo4nz5GMxAhIhusPZOCbwqwWg4HCyyM&#10;7/hAj2MsRYJwKFCBjbEppAzaksMw9g1x8m6+dRiTbEtpWuwS3NVykmVT6bDitGCxoa0l/XW8OwV7&#10;bd9nP/3uarrp7W192Fwv2u+Uen3p13MQkfr4H/5rfxoFkzyH3zPpCM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DWvsMAAADcAAAADwAAAAAAAAAAAAAAAACYAgAAZHJzL2Rv&#10;d25yZXYueG1sUEsFBgAAAAAEAAQA9QAAAIgDAAAAAA==&#10;" strokecolor="black [3213]" strokeweight="1pt"/>
                  <v:roundrect id="AutoShape 4" o:spid="_x0000_s1561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JIycMA&#10;AADcAAAADwAAAGRycy9kb3ducmV2LnhtbESPT2sCMRTE7wW/Q3hCbzXrloqsRlGhIr359/xInpvF&#10;zcuyie7WT98UCj0OM/MbZr7sXS0e1IbKs4LxKANBrL2puFRwOn6+TUGEiGyw9kwKvinAcjF4mWNh&#10;fMd7ehxiKRKEQ4EKbIxNIWXQlhyGkW+Ik3f1rcOYZFtK02KX4K6WeZZNpMOK04LFhjaW9O1wdwq+&#10;tP2YPvvtxXST6/tqv76ctd8q9TrsVzMQkfr4H/5r74yCfJzD75l0BO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JIycMAAADcAAAADwAAAAAAAAAAAAAAAACYAgAAZHJzL2Rv&#10;d25yZXYueG1sUEsFBgAAAAAEAAQA9QAAAIgDAAAAAA==&#10;" strokecolor="black [3213]" strokeweight="1pt"/>
                  <v:roundrect id="AutoShape 5" o:spid="_x0000_s1562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7tUsQA&#10;AADcAAAADwAAAGRycy9kb3ducmV2LnhtbESPT2sCMRTE70K/Q3iF3jSroixbo6hQKd78e34kz83S&#10;zcuySd1tP70RCj0OM/MbZrHqXS3u1IbKs4LxKANBrL2puFRwPn0McxAhIhusPZOCHwqwWr4MFlgY&#10;3/GB7sdYigThUKACG2NTSBm0JYdh5Bvi5N186zAm2ZbStNgluKvlJMvm0mHFacFiQ1tL+uv47RTs&#10;tZ3lv/3uarr5bbo+bK4X7XdKvb3263cQkfr4H/5rfxoFk/EUnmfS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O7VLEAAAA3AAAAA8AAAAAAAAAAAAAAAAAmAIAAGRycy9k&#10;b3ducmV2LnhtbFBLBQYAAAAABAAEAPUAAACJAwAAAAA=&#10;" strokecolor="black [3213]" strokeweight="1pt"/>
                  <v:roundrect id="AutoShape 6" o:spid="_x0000_s1563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d1JsQA&#10;AADcAAAADwAAAGRycy9kb3ducmV2LnhtbESPzWrDMBCE74W8g9hAb42ctA3BsRKSQkPpLb/nRVpb&#10;JtbKWGrs9umrQiHHYWa+YYr14Bpxoy7UnhVMJxkIYu1NzZWC0/H9aQEiRGSDjWdS8E0B1qvRQ4G5&#10;8T3v6XaIlUgQDjkqsDG2uZRBW3IYJr4lTl7pO4cxya6SpsM+wV0jZ1k2lw5rTgsWW3qzpK+HL6fg&#10;U9vXxc+wu5h+Xj5v9tvLWfudUo/jYbMEEWmI9/B/+8MomE1f4O9MOg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ndSbEAAAA3AAAAA8AAAAAAAAAAAAAAAAAmAIAAGRycy9k&#10;b3ducmV2LnhtbFBLBQYAAAAABAAEAPUAAACJAwAAAAA=&#10;" strokecolor="black [3213]" strokeweight="1pt"/>
                </v:group>
              </w:pi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CE5C28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3" w14:anchorId="0C5A7F6A">
                <v:shape id="_x0000_i1121" type="#_x0000_t75" style="width:13.5pt;height:27pt" o:ole="">
                  <v:imagedata r:id="rId190" o:title=""/>
                </v:shape>
                <o:OLEObject Type="Embed" ProgID="FXEquation.Equation" ShapeID="_x0000_i1121" DrawAspect="Content" ObjectID="_1514615800" r:id="rId191"/>
              </w:obje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CE5C28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3" w14:anchorId="06D6B637">
                <v:shape id="_x0000_i1122" type="#_x0000_t75" style="width:13.5pt;height:27pt" o:ole="">
                  <v:imagedata r:id="rId192" o:title=""/>
                </v:shape>
                <o:OLEObject Type="Embed" ProgID="FXEquation.Equation" ShapeID="_x0000_i1122" DrawAspect="Content" ObjectID="_1514615801" r:id="rId193"/>
              </w:obje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CE5C28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26" w:dyaOrig="537" w14:anchorId="76191200">
                <v:shape id="_x0000_i1123" type="#_x0000_t75" style="width:16.5pt;height:27pt" o:ole="">
                  <v:imagedata r:id="rId145" o:title=""/>
                </v:shape>
                <o:OLEObject Type="Embed" ProgID="FXEquation.Equation" ShapeID="_x0000_i1123" DrawAspect="Content" ObjectID="_1514615802" r:id="rId194"/>
              </w:object>
            </w:r>
            <w:r w:rsidR="00F64C9A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CE5C28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46" w:dyaOrig="533" w14:anchorId="3AD488C8">
                <v:shape id="_x0000_i1124" type="#_x0000_t75" style="width:22.5pt;height:27pt" o:ole="">
                  <v:imagedata r:id="rId195" o:title=""/>
                </v:shape>
                <o:OLEObject Type="Embed" ProgID="FXEquation.Equation" ShapeID="_x0000_i1124" DrawAspect="Content" ObjectID="_1514615803" r:id="rId196"/>
              </w:object>
            </w:r>
            <w:r w:rsidR="00F64C9A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</w:t>
            </w:r>
          </w:p>
        </w:tc>
      </w:tr>
      <w:tr w:rsidR="008F0292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8F0292" w:rsidRPr="001B3341" w:rsidRDefault="008F0292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0292" w:rsidRDefault="008F0292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Max had  </w:t>
            </w:r>
            <w:r w:rsidRPr="008F0292">
              <w:rPr>
                <w:rFonts w:ascii="Times New Roman" w:hAnsi="Times New Roman"/>
                <w:position w:val="-18"/>
                <w:sz w:val="24"/>
                <w:szCs w:val="24"/>
              </w:rPr>
              <w:object w:dxaOrig="674" w:dyaOrig="537">
                <v:shape id="_x0000_i1125" type="#_x0000_t75" style="width:33pt;height:27pt" o:ole="">
                  <v:imagedata r:id="rId197" o:title=""/>
                </v:shape>
                <o:OLEObject Type="Embed" ProgID="FXEquation.Equation" ShapeID="_x0000_i1125" DrawAspect="Content" ObjectID="_1514615804" r:id="rId19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prawns when he got back from the shop.</w:t>
            </w:r>
          </w:p>
          <w:p w:rsidR="008F0292" w:rsidRDefault="008F0292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He ate  </w:t>
            </w:r>
            <w:r w:rsidRPr="008F0292">
              <w:rPr>
                <w:rFonts w:ascii="Times New Roman" w:hAnsi="Times New Roman"/>
                <w:position w:val="-18"/>
                <w:sz w:val="24"/>
                <w:szCs w:val="24"/>
              </w:rPr>
              <w:object w:dxaOrig="154" w:dyaOrig="537">
                <v:shape id="_x0000_i1126" type="#_x0000_t75" style="width:8.25pt;height:27pt" o:ole="">
                  <v:imagedata r:id="rId199" o:title=""/>
                </v:shape>
                <o:OLEObject Type="Embed" ProgID="FXEquation.Equation" ShapeID="_x0000_i1126" DrawAspect="Content" ObjectID="_1514615805" r:id="rId20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them straight away.</w:t>
            </w:r>
          </w:p>
          <w:p w:rsidR="008F0292" w:rsidRDefault="00CE5C28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904" behindDoc="0" locked="0" layoutInCell="1" allowOverlap="1" wp14:anchorId="3F316CC0" wp14:editId="6625E301">
                      <wp:simplePos x="0" y="0"/>
                      <wp:positionH relativeFrom="column">
                        <wp:posOffset>4348995</wp:posOffset>
                      </wp:positionH>
                      <wp:positionV relativeFrom="paragraph">
                        <wp:posOffset>109165</wp:posOffset>
                      </wp:positionV>
                      <wp:extent cx="929640" cy="516255"/>
                      <wp:effectExtent l="12700" t="14605" r="19685" b="12065"/>
                      <wp:wrapNone/>
                      <wp:docPr id="130" name="Group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29640" cy="516255"/>
                                <a:chOff x="0" y="0"/>
                                <a:chExt cx="12139" cy="7454"/>
                              </a:xfrm>
                            </wpg:grpSpPr>
                            <wpg:grpSp>
                              <wpg:cNvPr id="131" name="Group 2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43" y="0"/>
                                  <a:ext cx="6896" cy="7454"/>
                                  <a:chOff x="4710" y="8985"/>
                                  <a:chExt cx="945" cy="1297"/>
                                </a:xfrm>
                              </wpg:grpSpPr>
                              <wps:wsp>
                                <wps:cNvPr id="132" name="Rectangle 8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75" y="8985"/>
                                    <a:ext cx="585" cy="5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CE5C28" w:rsidRDefault="00CE5C28" w:rsidP="008F0292">
                                      <w:pPr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3" name="Rectangle 8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75" y="9712"/>
                                    <a:ext cx="585" cy="5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CE5C28" w:rsidRDefault="00CE5C28" w:rsidP="008F0292">
                                      <w:pPr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4" name="AutoShape 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10" y="9615"/>
                                    <a:ext cx="94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35" name="Rectangle 2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726"/>
                                  <a:ext cx="4667" cy="48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316CC0" id="Group 130" o:spid="_x0000_s1030" style="position:absolute;margin-left:342.45pt;margin-top:8.6pt;width:73.2pt;height:40.65pt;z-index:251643904" coordsize="12139,7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">
                      <v:group id="Group 219" o:spid="_x0000_s1031" style="position:absolute;left:5243;width:6896;height:7454" coordorigin="4710,8985" coordsize="945,1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      <v:rect id="Rectangle 84" o:spid="_x0000_s1032" style="position:absolute;left:4875;top:8985;width:58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" strokeweight="1pt">
                          <v:textbox>
                            <w:txbxContent>
                              <w:p w:rsidR="00CE5C28" w:rsidRDefault="00CE5C28" w:rsidP="008F029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</w:p>
                            </w:txbxContent>
                          </v:textbox>
                        </v:rect>
                        <v:rect id="Rectangle 85" o:spid="_x0000_s1033" style="position:absolute;left:4875;top:9712;width:58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" strokeweight="1pt">
                          <v:textbox>
                            <w:txbxContent>
                              <w:p w:rsidR="00CE5C28" w:rsidRDefault="00CE5C28" w:rsidP="008F029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shape id="AutoShape 86" o:spid="_x0000_s1034" type="#_x0000_t32" style="position:absolute;left:4710;top:9615;width:9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" strokeweight="2pt"/>
                      </v:group>
                      <v:rect id="Rectangle 223" o:spid="_x0000_s1035" style="position:absolute;top:1726;width:4667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" filled="f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How many kg of prawns</w:t>
            </w:r>
            <w:r w:rsidR="008F0292">
              <w:rPr>
                <w:rFonts w:ascii="Times New Roman" w:hAnsi="Times New Roman"/>
                <w:sz w:val="24"/>
                <w:szCs w:val="24"/>
              </w:rPr>
              <w:t xml:space="preserve"> did he have left? </w:t>
            </w:r>
          </w:p>
          <w:p w:rsidR="008F0292" w:rsidRDefault="008F0292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8F0292" w:rsidRPr="001942AC" w:rsidRDefault="008F0292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64C9A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64C9A" w:rsidRPr="001B3341" w:rsidRDefault="00F64C9A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Simplify</w:t>
            </w:r>
          </w:p>
          <w:p w:rsidR="00F64C9A" w:rsidRPr="001942AC" w:rsidRDefault="00703729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2B8A3D81" wp14:editId="716650F5">
                      <wp:simplePos x="0" y="0"/>
                      <wp:positionH relativeFrom="column">
                        <wp:posOffset>4309745</wp:posOffset>
                      </wp:positionH>
                      <wp:positionV relativeFrom="paragraph">
                        <wp:posOffset>209550</wp:posOffset>
                      </wp:positionV>
                      <wp:extent cx="929640" cy="516255"/>
                      <wp:effectExtent l="12700" t="14605" r="19685" b="12065"/>
                      <wp:wrapNone/>
                      <wp:docPr id="141" name="Group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29640" cy="516255"/>
                                <a:chOff x="0" y="0"/>
                                <a:chExt cx="12139" cy="7454"/>
                              </a:xfrm>
                            </wpg:grpSpPr>
                            <wpg:grpSp>
                              <wpg:cNvPr id="142" name="Group 2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43" y="0"/>
                                  <a:ext cx="6896" cy="7454"/>
                                  <a:chOff x="4710" y="8985"/>
                                  <a:chExt cx="945" cy="1297"/>
                                </a:xfrm>
                              </wpg:grpSpPr>
                              <wps:wsp>
                                <wps:cNvPr id="143" name="Rectangle 8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75" y="8985"/>
                                    <a:ext cx="585" cy="5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03729" w:rsidRDefault="00703729" w:rsidP="00703729">
                                      <w:pPr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4" name="Rectangle 8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75" y="9712"/>
                                    <a:ext cx="585" cy="5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03729" w:rsidRDefault="00703729" w:rsidP="00703729">
                                      <w:pPr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" name="AutoShape 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10" y="9615"/>
                                    <a:ext cx="94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6" name="Rectangle 2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726"/>
                                  <a:ext cx="4667" cy="48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8A3D81" id="Group 141" o:spid="_x0000_s1036" style="position:absolute;margin-left:339.35pt;margin-top:16.5pt;width:73.2pt;height:40.65pt;z-index:251660288" coordsize="12139,7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">
                      <v:group id="Group 219" o:spid="_x0000_s1037" style="position:absolute;left:5243;width:6896;height:7454" coordorigin="4710,8985" coordsize="945,1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      <v:rect id="Rectangle 84" o:spid="_x0000_s1038" style="position:absolute;left:4875;top:8985;width:58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" strokeweight="1pt">
                          <v:textbox>
                            <w:txbxContent>
                              <w:p w:rsidR="00703729" w:rsidRDefault="00703729" w:rsidP="00703729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</w:p>
                            </w:txbxContent>
                          </v:textbox>
                        </v:rect>
                        <v:rect id="Rectangle 85" o:spid="_x0000_s1039" style="position:absolute;left:4875;top:9712;width:58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" strokeweight="1pt">
                          <v:textbox>
                            <w:txbxContent>
                              <w:p w:rsidR="00703729" w:rsidRDefault="00703729" w:rsidP="00703729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shape id="AutoShape 86" o:spid="_x0000_s1040" type="#_x0000_t32" style="position:absolute;left:4710;top:9615;width:9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" strokeweight="2pt"/>
                      </v:group>
                      <v:rect id="Rectangle 223" o:spid="_x0000_s1041" style="position:absolute;top:1726;width:4667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" filled="f" strokecolor="black [3213]" strokeweight="1.5pt"/>
                    </v:group>
                  </w:pict>
                </mc:Fallback>
              </mc:AlternateContent>
            </w:r>
          </w:p>
          <w:p w:rsidR="00F64C9A" w:rsidRPr="00267432" w:rsidRDefault="00F64C9A" w:rsidP="00F64C9A">
            <w:pPr>
              <w:spacing w:before="120" w:after="0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</w:t>
            </w:r>
            <w:r w:rsidR="00267432" w:rsidRPr="00267432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397" w:dyaOrig="537" w14:anchorId="35588477">
                <v:shape id="_x0000_i1127" type="#_x0000_t75" style="width:69.75pt;height:27pt" o:ole="">
                  <v:imagedata r:id="rId201" o:title=""/>
                </v:shape>
                <o:OLEObject Type="Embed" ProgID="FXEquation.Equation" ShapeID="_x0000_i1127" DrawAspect="Content" ObjectID="_1514615806" r:id="rId202"/>
              </w:object>
            </w:r>
            <w:r w:rsidRPr="00267432"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  <w:p w:rsidR="00F64C9A" w:rsidRPr="001942AC" w:rsidRDefault="00F64C9A" w:rsidP="00F64C9A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</w:tc>
      </w:tr>
      <w:tr w:rsidR="00703729" w:rsidTr="00BF42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03729" w:rsidRPr="001B3341" w:rsidRDefault="00703729" w:rsidP="00F64C9A">
            <w:pPr>
              <w:pStyle w:val="ListParagraph"/>
              <w:numPr>
                <w:ilvl w:val="0"/>
                <w:numId w:val="2"/>
              </w:numPr>
              <w:spacing w:before="120"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03729" w:rsidRDefault="00703729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If I start with a number between 1 and 2, which of these operations will </w:t>
            </w:r>
            <w:r w:rsidRPr="00F81319">
              <w:rPr>
                <w:rFonts w:ascii="Times New Roman" w:hAnsi="Times New Roman"/>
                <w:b/>
                <w:sz w:val="24"/>
                <w:szCs w:val="24"/>
              </w:rPr>
              <w:t>always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give an answer smaller than the original number.</w:t>
            </w:r>
          </w:p>
          <w:p w:rsidR="00703729" w:rsidRDefault="00703729" w:rsidP="00703729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F81319" w:rsidRDefault="00F81319" w:rsidP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1BC41CBD" wp14:editId="4D8F4C83">
                      <wp:simplePos x="0" y="0"/>
                      <wp:positionH relativeFrom="column">
                        <wp:posOffset>441600</wp:posOffset>
                      </wp:positionH>
                      <wp:positionV relativeFrom="paragraph">
                        <wp:posOffset>34209</wp:posOffset>
                      </wp:positionV>
                      <wp:extent cx="213360" cy="883920"/>
                      <wp:effectExtent l="0" t="0" r="15240" b="11430"/>
                      <wp:wrapNone/>
                      <wp:docPr id="147" name="Group 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4E957F" id="Group 147" o:spid="_x0000_s1026" style="position:absolute;margin-left:34.75pt;margin-top:2.7pt;width:16.8pt;height:69.6pt;z-index:25166131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Dividing the original number by a number less than 1.</w:t>
            </w:r>
          </w:p>
          <w:p w:rsidR="00F81319" w:rsidRDefault="00F81319" w:rsidP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Multiplying the original number by a number less than 1.</w:t>
            </w:r>
          </w:p>
          <w:p w:rsidR="00703729" w:rsidRDefault="00703729" w:rsidP="0070372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Multiplying the original number by a number greater than 1</w:t>
            </w:r>
            <w:r w:rsidR="00F8131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03729" w:rsidRDefault="00703729" w:rsidP="0070372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Squaring the original number.</w:t>
            </w:r>
          </w:p>
          <w:p w:rsidR="00703729" w:rsidRPr="001942AC" w:rsidRDefault="00703729" w:rsidP="00F64C9A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885304" w:rsidRDefault="00885304">
      <w:pPr>
        <w:rPr>
          <w:rFonts w:asciiTheme="majorHAnsi" w:hAnsiTheme="majorHAnsi"/>
          <w:sz w:val="24"/>
          <w:szCs w:val="24"/>
        </w:rPr>
        <w:sectPr w:rsidR="00885304" w:rsidSect="009D24C3">
          <w:headerReference w:type="default" r:id="rId203"/>
          <w:footerReference w:type="default" r:id="rId204"/>
          <w:headerReference w:type="first" r:id="rId205"/>
          <w:footerReference w:type="first" r:id="rId206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1"/>
        <w:gridCol w:w="5236"/>
        <w:gridCol w:w="2975"/>
      </w:tblGrid>
      <w:tr w:rsidR="00F81319" w:rsidTr="00F81319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id w:val="132142659"/>
            <w:placeholder>
              <w:docPart w:val="BF8924648A6D498EB7AE34009EA74F8B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  <w:hideMark/>
              </w:tcPr>
              <w:p w:rsidR="00F81319" w:rsidRDefault="00F81319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id w:val="-1511053743"/>
            <w:placeholder>
              <w:docPart w:val="9A3117D4A9AA4D32A2D87762CE23A29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  <w:hideMark/>
              </w:tcPr>
              <w:p w:rsidR="00F81319" w:rsidRDefault="00F81319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Fractions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F81319" w:rsidRDefault="00F8131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F81319" w:rsidTr="00F81319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F81319" w:rsidTr="00F81319">
        <w:trPr>
          <w:cantSplit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Numerator is the top, so </w: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60" w:dyaOrig="540">
                <v:shape id="_x0000_i1128" type="#_x0000_t75" style="width:48pt;height:27pt" o:ole="">
                  <v:imagedata r:id="rId14" o:title=""/>
                </v:shape>
                <o:OLEObject Type="Embed" ProgID="FXEquation.Equation" ShapeID="_x0000_i1128" DrawAspect="Content" ObjectID="_1514615807" r:id="rId207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position w:val="-18"/>
                <w:sz w:val="24"/>
                <w:szCs w:val="24"/>
              </w:rPr>
              <w:object w:dxaOrig="840" w:dyaOrig="540">
                <v:shape id="_x0000_i1129" type="#_x0000_t75" style="width:42pt;height:27pt" o:ole="">
                  <v:imagedata r:id="rId20" o:title=""/>
                </v:shape>
                <o:OLEObject Type="Embed" ProgID="FXEquation.Equation" ShapeID="_x0000_i1129" DrawAspect="Content" ObjectID="_1514615808" r:id="rId20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both greater than  </w: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object w:dxaOrig="210" w:dyaOrig="540">
                <v:shape id="_x0000_i1130" type="#_x0000_t75" style="width:11.25pt;height:27pt" o:ole="">
                  <v:imagedata r:id="rId209" o:title=""/>
                </v:shape>
                <o:OLEObject Type="Embed" ProgID="FXEquation.Equation" ShapeID="_x0000_i1130" DrawAspect="Content" ObjectID="_1514615809" r:id="rId21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7 parts out of 10, so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30" w:dyaOrig="540">
                <v:shape id="_x0000_i1131" type="#_x0000_t75" style="width:16.5pt;height:27pt" o:ole="">
                  <v:imagedata r:id="rId211" o:title=""/>
                </v:shape>
                <o:OLEObject Type="Embed" ProgID="FXEquation.Equation" ShapeID="_x0000_i1131" DrawAspect="Content" ObjectID="_1514615810" r:id="rId21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 people out of 6, so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720" w:dyaOrig="540">
                <v:shape id="_x0000_i1132" type="#_x0000_t75" style="width:36.75pt;height:27pt" o:ole="">
                  <v:imagedata r:id="rId213" o:title=""/>
                </v:shape>
                <o:OLEObject Type="Embed" ProgID="FXEquation.Equation" ShapeID="_x0000_i1132" DrawAspect="Content" ObjectID="_1514615811" r:id="rId214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1319" w:rsidRDefault="002B02E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604" type="#_x0000_t75" style="position:absolute;left:0;text-align:left;margin-left:254.2pt;margin-top:-.95pt;width:192.1pt;height:79.75pt;z-index:251683328;mso-position-horizontal-relative:text;mso-position-vertical-relative:text">
                  <v:imagedata r:id="rId215" o:title=""/>
                </v:shape>
                <o:OLEObject Type="Embed" ProgID="FXDraw.Graphic" ShapeID="_x0000_s1604" DrawAspect="Content" ObjectID="_1514615879" r:id="rId216"/>
              </w:object>
            </w: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Want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10" w:dyaOrig="540">
                <v:shape id="_x0000_i1134" type="#_x0000_t75" style="width:11.25pt;height:27pt" o:ole="">
                  <v:imagedata r:id="rId217" o:title=""/>
                </v:shape>
                <o:OLEObject Type="Embed" ProgID="FXEquation.Equation" ShapeID="_x0000_i1134" DrawAspect="Content" ObjectID="_1514615812" r:id="rId21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20 parts so 3 out of </w:t>
            </w: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every 5 and there are 4 lots of 5, so</w:t>
            </w: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15" w:dyaOrig="195">
                <v:shape id="_x0000_i1135" type="#_x0000_t75" style="width:60.75pt;height:9.75pt" o:ole="">
                  <v:imagedata r:id="rId219" o:title=""/>
                </v:shape>
                <o:OLEObject Type="Embed" ProgID="FXEquation.Equation" ShapeID="_x0000_i1135" DrawAspect="Content" ObjectID="_1514615813" r:id="rId22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Shade any 12 parts </w:t>
            </w:r>
          </w:p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800" w:dyaOrig="540">
                <v:shape id="_x0000_i1136" type="#_x0000_t75" style="width:90pt;height:27pt" o:ole="">
                  <v:imagedata r:id="rId221" o:title=""/>
                </v:shape>
                <o:OLEObject Type="Embed" ProgID="FXEquation.Equation" ShapeID="_x0000_i1136" DrawAspect="Content" ObjectID="_1514615814" r:id="rId222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370" w:dyaOrig="540">
                <v:shape id="_x0000_i1137" type="#_x0000_t75" style="width:118.5pt;height:27pt" o:ole="">
                  <v:imagedata r:id="rId223" o:title=""/>
                </v:shape>
                <o:OLEObject Type="Embed" ProgID="FXEquation.Equation" ShapeID="_x0000_i1137" DrawAspect="Content" ObjectID="_1514615815" r:id="rId224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0" w:dyaOrig="540">
                <v:shape id="_x0000_i1138" type="#_x0000_t75" style="width:13.5pt;height:27pt" o:ole="">
                  <v:imagedata r:id="rId225" o:title=""/>
                </v:shape>
                <o:OLEObject Type="Embed" ProgID="FXEquation.Equation" ShapeID="_x0000_i1138" DrawAspect="Content" ObjectID="_1514615816" r:id="rId226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780" w:dyaOrig="540">
                <v:shape id="_x0000_i1139" type="#_x0000_t75" style="width:39pt;height:27pt" o:ole="">
                  <v:imagedata r:id="rId227" o:title=""/>
                </v:shape>
                <o:OLEObject Type="Embed" ProgID="FXEquation.Equation" ShapeID="_x0000_i1139" DrawAspect="Content" ObjectID="_1514615817" r:id="rId228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0" w:dyaOrig="540">
                <v:shape id="_x0000_i1140" type="#_x0000_t75" style="width:6.75pt;height:27pt" o:ole="">
                  <v:imagedata r:id="rId143" o:title=""/>
                </v:shape>
                <o:OLEObject Type="Embed" ProgID="FXEquation.Equation" ShapeID="_x0000_i1140" DrawAspect="Content" ObjectID="_1514615818" r:id="rId229"/>
              </w:objec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205" w:dyaOrig="540">
                <v:shape id="_x0000_i1141" type="#_x0000_t75" style="width:110.25pt;height:27pt" o:ole="">
                  <v:imagedata r:id="rId230" o:title=""/>
                </v:shape>
                <o:OLEObject Type="Embed" ProgID="FXEquation.Equation" ShapeID="_x0000_i1141" DrawAspect="Content" ObjectID="_1514615819" r:id="rId231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290" w:dyaOrig="540">
                <v:shape id="_x0000_i1142" type="#_x0000_t75" style="width:64.5pt;height:27pt" o:ole="">
                  <v:imagedata r:id="rId232" o:title=""/>
                </v:shape>
                <o:OLEObject Type="Embed" ProgID="FXEquation.Equation" ShapeID="_x0000_i1142" DrawAspect="Content" ObjectID="_1514615820" r:id="rId233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position w:val="-20"/>
              </w:rPr>
              <w:object w:dxaOrig="1650" w:dyaOrig="540">
                <v:shape id="_x0000_i1143" type="#_x0000_t75" style="width:83.25pt;height:27pt" o:ole="">
                  <v:imagedata r:id="rId234" o:title=""/>
                </v:shape>
                <o:OLEObject Type="Embed" ProgID="FXEquation.Equation" ShapeID="_x0000_i1143" DrawAspect="Content" ObjectID="_1514615821" r:id="rId235"/>
              </w:object>
            </w:r>
            <w:r>
              <w:rPr>
                <w:rFonts w:ascii="Times New Roman" w:hAnsi="Times New Roman"/>
                <w:position w:val="-20"/>
              </w:rPr>
              <w:t xml:space="preserve">  Numerators are all 1, so largest denominator is the smallest fraction.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position w:val="-20"/>
              </w:rPr>
              <w:object w:dxaOrig="1650" w:dyaOrig="540">
                <v:shape id="_x0000_i1144" type="#_x0000_t75" style="width:83.25pt;height:27pt" o:ole="">
                  <v:imagedata r:id="rId234" o:title=""/>
                </v:shape>
                <o:OLEObject Type="Embed" ProgID="FXEquation.Equation" ShapeID="_x0000_i1144" DrawAspect="Content" ObjectID="_1514615822" r:id="rId236"/>
              </w:objec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470" w:dyaOrig="540">
                <v:shape id="_x0000_i1145" type="#_x0000_t75" style="width:73.5pt;height:27pt" o:ole="">
                  <v:imagedata r:id="rId237" o:title=""/>
                </v:shape>
                <o:OLEObject Type="Embed" ProgID="FXEquation.Equation" ShapeID="_x0000_i1145" DrawAspect="Content" ObjectID="_1514615823" r:id="rId238"/>
              </w:object>
            </w:r>
            <w:r>
              <w:rPr>
                <w:rFonts w:ascii="Times New Roman" w:eastAsiaTheme="minorEastAsia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0" w:dyaOrig="540">
                <v:shape id="_x0000_i1146" type="#_x0000_t75" style="width:13.5pt;height:27pt" o:ole="">
                  <v:imagedata r:id="rId239" o:title=""/>
                </v:shape>
                <o:OLEObject Type="Embed" ProgID="FXEquation.Equation" ShapeID="_x0000_i1146" DrawAspect="Content" ObjectID="_1514615824" r:id="rId240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310" w:dyaOrig="540">
                <v:shape id="_x0000_i1147" type="#_x0000_t75" style="width:115.5pt;height:27pt" o:ole="">
                  <v:imagedata r:id="rId241" o:title=""/>
                </v:shape>
                <o:OLEObject Type="Embed" ProgID="FXEquation.Equation" ShapeID="_x0000_i1147" DrawAspect="Content" ObjectID="_1514615825" r:id="rId242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0" w:dyaOrig="540">
                <v:shape id="_x0000_i1148" type="#_x0000_t75" style="width:13.5pt;height:27pt" o:ole="">
                  <v:imagedata r:id="rId243" o:title=""/>
                </v:shape>
                <o:OLEObject Type="Embed" ProgID="FXEquation.Equation" ShapeID="_x0000_i1148" DrawAspect="Content" ObjectID="_1514615826" r:id="rId244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490" w:dyaOrig="540">
                <v:shape id="_x0000_i1149" type="#_x0000_t75" style="width:124.5pt;height:27pt" o:ole="">
                  <v:imagedata r:id="rId245" o:title=""/>
                </v:shape>
                <o:OLEObject Type="Embed" ProgID="FXEquation.Equation" ShapeID="_x0000_i1149" DrawAspect="Content" ObjectID="_1514615827" r:id="rId246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0" w:dyaOrig="540">
                <v:shape id="_x0000_i1150" type="#_x0000_t75" style="width:13.5pt;height:27pt" o:ole="">
                  <v:imagedata r:id="rId247" o:title=""/>
                </v:shape>
                <o:OLEObject Type="Embed" ProgID="FXEquation.Equation" ShapeID="_x0000_i1150" DrawAspect="Content" ObjectID="_1514615828" r:id="rId248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1319" w:rsidRDefault="00F81319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0" w:dyaOrig="420">
                <v:shape id="_x0000_i1151" type="#_x0000_t75" style="width:6pt;height:21pt" o:ole="">
                  <v:imagedata r:id="rId87" o:title=""/>
                </v:shape>
                <o:OLEObject Type="Embed" ProgID="FXEquation.Equation" ShapeID="_x0000_i1151" DrawAspect="Content" ObjectID="_1514615829" r:id="rId24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48 litres = </w:t>
            </w:r>
            <w:r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2730" w:dyaOrig="750">
                <v:shape id="_x0000_i1152" type="#_x0000_t75" style="width:137.25pt;height:37.5pt" o:ole="">
                  <v:imagedata r:id="rId250" o:title=""/>
                </v:shape>
                <o:OLEObject Type="Embed" ProgID="FXEquation.Equation" ShapeID="_x0000_i1152" DrawAspect="Content" ObjectID="_1514615830" r:id="rId25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 litres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a)   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930" w:dyaOrig="765">
                <v:shape id="_x0000_i1153" type="#_x0000_t75" style="width:46.5pt;height:38.25pt" o:ole="">
                  <v:imagedata r:id="rId252" o:title=""/>
                </v:shape>
                <o:OLEObject Type="Embed" ProgID="FXEquation.Equation" ShapeID="_x0000_i1153" DrawAspect="Content" ObjectID="_1514615831" r:id="rId25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b)        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930" w:dyaOrig="765">
                <v:shape id="_x0000_i1154" type="#_x0000_t75" style="width:46.5pt;height:38.25pt" o:ole="">
                  <v:imagedata r:id="rId254" o:title=""/>
                </v:shape>
                <o:OLEObject Type="Embed" ProgID="FXEquation.Equation" ShapeID="_x0000_i1154" DrawAspect="Content" ObjectID="_1514615832" r:id="rId255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a)   5    b)   12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7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position w:val="-78"/>
                <w:sz w:val="24"/>
                <w:szCs w:val="24"/>
                <w:lang w:eastAsia="en-AU"/>
              </w:rPr>
              <w:object w:dxaOrig="5940" w:dyaOrig="870">
                <v:shape id="_x0000_i1155" type="#_x0000_t75" style="width:297pt;height:43.5pt" o:ole="">
                  <v:imagedata r:id="rId256" o:title=""/>
                </v:shape>
                <o:OLEObject Type="Embed" ProgID="FXEquation.Equation" ShapeID="_x0000_i1155" DrawAspect="Content" ObjectID="_1514615833" r:id="rId257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1319" w:rsidRDefault="00F81319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a)     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975" w:dyaOrig="585">
                <v:shape id="_x0000_i1156" type="#_x0000_t75" style="width:48.75pt;height:29.25pt" o:ole="">
                  <v:imagedata r:id="rId258" o:title=""/>
                </v:shape>
                <o:OLEObject Type="Embed" ProgID="FXEquation.Equation" ShapeID="_x0000_i1156" DrawAspect="Content" ObjectID="_1514615834" r:id="rId25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b)      </w:t>
            </w:r>
            <w:r w:rsidR="00267432" w:rsidRPr="00267432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212" w:dyaOrig="578">
                <v:shape id="_x0000_i1157" type="#_x0000_t75" style="width:60.75pt;height:29.25pt" o:ole="">
                  <v:imagedata r:id="rId260" o:title=""/>
                </v:shape>
                <o:OLEObject Type="Embed" ProgID="FXEquation.Equation" ShapeID="_x0000_i1157" DrawAspect="Content" ObjectID="_1514615835" r:id="rId26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26743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a)   =    b)   &gt;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880" w:dyaOrig="540">
                <v:shape id="_x0000_i1158" type="#_x0000_t75" style="width:2in;height:27pt" o:ole="">
                  <v:imagedata r:id="rId262" o:title=""/>
                </v:shape>
                <o:OLEObject Type="Embed" ProgID="FXEquation.Equation" ShapeID="_x0000_i1158" DrawAspect="Content" ObjectID="_1514615836" r:id="rId263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0" w:dyaOrig="540">
                <v:shape id="_x0000_i1159" type="#_x0000_t75" style="width:13.5pt;height:27pt" o:ole="">
                  <v:imagedata r:id="rId264" o:title=""/>
                </v:shape>
                <o:OLEObject Type="Embed" ProgID="FXEquation.Equation" ShapeID="_x0000_i1159" DrawAspect="Content" ObjectID="_1514615837" r:id="rId265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1319" w:rsidRDefault="002B02E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605" type="#_x0000_t75" style="position:absolute;left:0;text-align:left;margin-left:37.35pt;margin-top:8.2pt;width:289.45pt;height:83.45pt;z-index:251684352;mso-position-horizontal-relative:text;mso-position-vertical-relative:text" o:preferrelative="f">
                  <v:imagedata r:id="rId266" o:title="" cropbottom="-1889f" cropleft="8228f" cropright="15847f"/>
                </v:shape>
                <o:OLEObject Type="Embed" ProgID="FXDraw.Graphic" ShapeID="_x0000_s1605" DrawAspect="Content" ObjectID="_1514615880" r:id="rId267"/>
              </w:object>
            </w:r>
          </w:p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1319" w:rsidRDefault="002B02E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606" type="#_x0000_t75" style="position:absolute;left:0;text-align:left;margin-left:31.4pt;margin-top:10.4pt;width:352.1pt;height:56.15pt;z-index:251685376;mso-position-horizontal-relative:text;mso-position-vertical-relative:text">
                  <v:imagedata r:id="rId268" o:title=""/>
                </v:shape>
                <o:OLEObject Type="Embed" ProgID="FXDraw.Graphic" ShapeID="_x0000_s1606" DrawAspect="Content" ObjectID="_1514615881" r:id="rId269"/>
              </w:object>
            </w:r>
          </w:p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950" w:dyaOrig="540">
                <v:shape id="_x0000_i1162" type="#_x0000_t75" style="width:97.5pt;height:27pt" o:ole="">
                  <v:imagedata r:id="rId270" o:title=""/>
                </v:shape>
                <o:OLEObject Type="Embed" ProgID="FXEquation.Equation" ShapeID="_x0000_i1162" DrawAspect="Content" ObjectID="_1514615838" r:id="rId271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0" w:dyaOrig="540">
                <v:shape id="_x0000_i1163" type="#_x0000_t75" style="width:6.75pt;height:27pt" o:ole="">
                  <v:imagedata r:id="rId272" o:title=""/>
                </v:shape>
                <o:OLEObject Type="Embed" ProgID="FXEquation.Equation" ShapeID="_x0000_i1163" DrawAspect="Content" ObjectID="_1514615839" r:id="rId273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670" w:dyaOrig="540">
                <v:shape id="_x0000_i1164" type="#_x0000_t75" style="width:132.75pt;height:27pt" o:ole="">
                  <v:imagedata r:id="rId274" o:title=""/>
                </v:shape>
                <o:OLEObject Type="Embed" ProgID="FXEquation.Equation" ShapeID="_x0000_i1164" DrawAspect="Content" ObjectID="_1514615840" r:id="rId275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270" w:dyaOrig="540">
                <v:shape id="_x0000_i1165" type="#_x0000_t75" style="width:13.5pt;height:27pt" o:ole="">
                  <v:imagedata r:id="rId120" o:title=""/>
                </v:shape>
                <o:OLEObject Type="Embed" ProgID="FXEquation.Equation" ShapeID="_x0000_i1165" DrawAspect="Content" ObjectID="_1514615841" r:id="rId27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550" w:dyaOrig="540">
                <v:shape id="_x0000_i1166" type="#_x0000_t75" style="width:127.5pt;height:27pt" o:ole="">
                  <v:imagedata r:id="rId277" o:title=""/>
                </v:shape>
                <o:OLEObject Type="Embed" ProgID="FXEquation.Equation" ShapeID="_x0000_i1166" DrawAspect="Content" ObjectID="_1514615842" r:id="rId278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0" w:dyaOrig="540">
                <v:shape id="_x0000_i1167" type="#_x0000_t75" style="width:13.5pt;height:27pt" o:ole="">
                  <v:imagedata r:id="rId279" o:title=""/>
                </v:shape>
                <o:OLEObject Type="Embed" ProgID="FXEquation.Equation" ShapeID="_x0000_i1167" DrawAspect="Content" ObjectID="_1514615843" r:id="rId280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940" w:dyaOrig="540">
                <v:shape id="_x0000_i1168" type="#_x0000_t75" style="width:147pt;height:27pt" o:ole="">
                  <v:imagedata r:id="rId281" o:title=""/>
                </v:shape>
                <o:OLEObject Type="Embed" ProgID="FXEquation.Equation" ShapeID="_x0000_i1168" DrawAspect="Content" ObjectID="_1514615844" r:id="rId282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120" w:dyaOrig="540">
                <v:shape id="_x0000_i1169" type="#_x0000_t75" style="width:156pt;height:27pt" o:ole="">
                  <v:imagedata r:id="rId283" o:title=""/>
                </v:shape>
                <o:OLEObject Type="Embed" ProgID="FXEquation.Equation" ShapeID="_x0000_i1169" DrawAspect="Content" ObjectID="_1514615845" r:id="rId284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0" w:dyaOrig="540">
                <v:shape id="_x0000_i1170" type="#_x0000_t75" style="width:6.75pt;height:27pt" o:ole="">
                  <v:imagedata r:id="rId39" o:title=""/>
                </v:shape>
                <o:OLEObject Type="Embed" ProgID="FXEquation.Equation" ShapeID="_x0000_i1170" DrawAspect="Content" ObjectID="_1514615846" r:id="rId285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940" w:dyaOrig="540">
                <v:shape id="_x0000_i1171" type="#_x0000_t75" style="width:147pt;height:27pt" o:ole="">
                  <v:imagedata r:id="rId286" o:title=""/>
                </v:shape>
                <o:OLEObject Type="Embed" ProgID="FXEquation.Equation" ShapeID="_x0000_i1171" DrawAspect="Content" ObjectID="_1514615847" r:id="rId287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670" w:dyaOrig="540">
                <v:shape id="_x0000_i1172" type="#_x0000_t75" style="width:132.75pt;height:27pt" o:ole="">
                  <v:imagedata r:id="rId288" o:title=""/>
                </v:shape>
                <o:OLEObject Type="Embed" ProgID="FXEquation.Equation" ShapeID="_x0000_i1172" DrawAspect="Content" ObjectID="_1514615848" r:id="rId289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4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2640" w:dyaOrig="720">
                <v:shape id="_x0000_i1173" type="#_x0000_t75" style="width:132pt;height:36.75pt" o:ole="">
                  <v:imagedata r:id="rId290" o:title=""/>
                </v:shape>
                <o:OLEObject Type="Embed" ProgID="FXEquation.Equation" ShapeID="_x0000_i1173" DrawAspect="Content" ObjectID="_1514615849" r:id="rId291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0" w:dyaOrig="540">
                <v:shape id="_x0000_i1174" type="#_x0000_t75" style="width:13.5pt;height:27pt" o:ole="">
                  <v:imagedata r:id="rId292" o:title=""/>
                </v:shape>
                <o:OLEObject Type="Embed" ProgID="FXEquation.Equation" ShapeID="_x0000_i1174" DrawAspect="Content" ObjectID="_1514615850" r:id="rId293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4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2100" w:dyaOrig="645">
                <v:shape id="_x0000_i1175" type="#_x0000_t75" style="width:105pt;height:32.25pt" o:ole="">
                  <v:imagedata r:id="rId294" o:title=""/>
                </v:shape>
                <o:OLEObject Type="Embed" ProgID="FXEquation.Equation" ShapeID="_x0000_i1175" DrawAspect="Content" ObjectID="_1514615851" r:id="rId295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180" w:dyaOrig="540">
                <v:shape id="_x0000_i1176" type="#_x0000_t75" style="width:159pt;height:27pt" o:ole="">
                  <v:imagedata r:id="rId296" o:title=""/>
                </v:shape>
                <o:OLEObject Type="Embed" ProgID="FXEquation.Equation" ShapeID="_x0000_i1176" DrawAspect="Content" ObjectID="_1514615852" r:id="rId297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minute and 15 seconds = 60+15 = 75 seconds</w:t>
            </w: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Fraction =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780" w:dyaOrig="540">
                <v:shape id="_x0000_i1177" type="#_x0000_t75" style="width:39pt;height:27pt" o:ole="">
                  <v:imagedata r:id="rId298" o:title=""/>
                </v:shape>
                <o:OLEObject Type="Embed" ProgID="FXEquation.Equation" ShapeID="_x0000_i1177" DrawAspect="Content" ObjectID="_1514615853" r:id="rId29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0" w:dyaOrig="540">
                <v:shape id="_x0000_i1178" type="#_x0000_t75" style="width:6.75pt;height:27pt" o:ole="">
                  <v:imagedata r:id="rId41" o:title=""/>
                </v:shape>
                <o:OLEObject Type="Embed" ProgID="FXEquation.Equation" ShapeID="_x0000_i1178" DrawAspect="Content" ObjectID="_1514615854" r:id="rId300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108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08"/>
                <w:sz w:val="24"/>
                <w:szCs w:val="24"/>
              </w:rPr>
              <w:object w:dxaOrig="3105" w:dyaOrig="1365">
                <v:shape id="_x0000_i1179" type="#_x0000_t75" style="width:155.25pt;height:68.25pt" o:ole="">
                  <v:imagedata r:id="rId301" o:title=""/>
                </v:shape>
                <o:OLEObject Type="Embed" ProgID="FXEquation.Equation" ShapeID="_x0000_i1179" DrawAspect="Content" ObjectID="_1514615855" r:id="rId302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905" w:dyaOrig="405">
                <v:shape id="_x0000_i1180" type="#_x0000_t75" style="width:95.25pt;height:20.25pt" o:ole="">
                  <v:imagedata r:id="rId303" o:title=""/>
                </v:shape>
                <o:OLEObject Type="Embed" ProgID="FXEquation.Equation" ShapeID="_x0000_i1180" DrawAspect="Content" ObjectID="_1514615856" r:id="rId304"/>
              </w:objec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1319" w:rsidRDefault="00F81319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a)      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45" w:dyaOrig="540">
                <v:shape id="_x0000_i1181" type="#_x0000_t75" style="width:137.25pt;height:27pt" o:ole="">
                  <v:imagedata r:id="rId305" o:title=""/>
                </v:shape>
                <o:OLEObject Type="Embed" ProgID="FXEquation.Equation" ShapeID="_x0000_i1181" DrawAspect="Content" ObjectID="_1514615857" r:id="rId30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  <w:p w:rsidR="00F81319" w:rsidRDefault="00F81319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b)  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4050" w:dyaOrig="540">
                <v:shape id="_x0000_i1182" type="#_x0000_t75" style="width:202.5pt;height:27pt" o:ole="">
                  <v:imagedata r:id="rId307" o:title=""/>
                </v:shape>
                <o:OLEObject Type="Embed" ProgID="FXEquation.Equation" ShapeID="_x0000_i1182" DrawAspect="Content" ObjectID="_1514615858" r:id="rId30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a)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30" w:dyaOrig="540">
                <v:shape id="_x0000_i1183" type="#_x0000_t75" style="width:16.5pt;height:27pt" o:ole="">
                  <v:imagedata r:id="rId309" o:title=""/>
                </v:shape>
                <o:OLEObject Type="Embed" ProgID="FXEquation.Equation" ShapeID="_x0000_i1183" DrawAspect="Content" ObjectID="_1514615859" r:id="rId31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b) 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0" w:dyaOrig="540">
                <v:shape id="_x0000_i1184" type="#_x0000_t75" style="width:6.75pt;height:27pt" o:ole="">
                  <v:imagedata r:id="rId311" o:title=""/>
                </v:shape>
                <o:OLEObject Type="Embed" ProgID="FXEquation.Equation" ShapeID="_x0000_i1184" DrawAspect="Content" ObjectID="_1514615860" r:id="rId31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990" w:dyaOrig="540">
                <v:shape id="_x0000_i1185" type="#_x0000_t75" style="width:199.5pt;height:27pt" o:ole="">
                  <v:imagedata r:id="rId313" o:title=""/>
                </v:shape>
                <o:OLEObject Type="Embed" ProgID="FXEquation.Equation" ShapeID="_x0000_i1185" DrawAspect="Content" ObjectID="_1514615861" r:id="rId314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450" w:dyaOrig="540">
                <v:shape id="_x0000_i1186" type="#_x0000_t75" style="width:23.25pt;height:27pt" o:ole="">
                  <v:imagedata r:id="rId315" o:title=""/>
                </v:shape>
                <o:OLEObject Type="Embed" ProgID="FXEquation.Equation" ShapeID="_x0000_i1186" DrawAspect="Content" ObjectID="_1514615862" r:id="rId316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705" w:dyaOrig="540">
                <v:shape id="_x0000_i1187" type="#_x0000_t75" style="width:185.25pt;height:27pt" o:ole="">
                  <v:imagedata r:id="rId317" o:title=""/>
                </v:shape>
                <o:OLEObject Type="Embed" ProgID="FXEquation.Equation" ShapeID="_x0000_i1187" DrawAspect="Content" ObjectID="_1514615863" r:id="rId318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450" w:dyaOrig="540">
                <v:shape id="_x0000_i1188" type="#_x0000_t75" style="width:23.25pt;height:27pt" o:ole="">
                  <v:imagedata r:id="rId319" o:title=""/>
                </v:shape>
                <o:OLEObject Type="Embed" ProgID="FXEquation.Equation" ShapeID="_x0000_i1188" DrawAspect="Content" ObjectID="_1514615864" r:id="rId320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4905" w:dyaOrig="540">
                <v:shape id="_x0000_i1189" type="#_x0000_t75" style="width:245.25pt;height:27pt" o:ole="">
                  <v:imagedata r:id="rId321" o:title=""/>
                </v:shape>
                <o:OLEObject Type="Embed" ProgID="FXEquation.Equation" ShapeID="_x0000_i1189" DrawAspect="Content" ObjectID="_1514615865" r:id="rId322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7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78"/>
                <w:sz w:val="24"/>
                <w:szCs w:val="24"/>
              </w:rPr>
              <w:object w:dxaOrig="4065" w:dyaOrig="1125">
                <v:shape id="_x0000_i1190" type="#_x0000_t75" style="width:203.25pt;height:56.25pt" o:ole="">
                  <v:imagedata r:id="rId323" o:title=""/>
                </v:shape>
                <o:OLEObject Type="Embed" ProgID="FXEquation.Equation" ShapeID="_x0000_i1190" DrawAspect="Content" ObjectID="_1514615866" r:id="rId324"/>
              </w:object>
            </w:r>
            <w:r>
              <w:rPr>
                <w:rFonts w:ascii="Times New Roman" w:hAnsi="Times New Roman"/>
                <w:position w:val="-78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450" w:dyaOrig="540">
                <v:shape id="_x0000_i1191" type="#_x0000_t75" style="width:23.25pt;height:27pt" o:ole="">
                  <v:imagedata r:id="rId325" o:title=""/>
                </v:shape>
                <o:OLEObject Type="Embed" ProgID="FXEquation.Equation" ShapeID="_x0000_i1191" DrawAspect="Content" ObjectID="_1514615867" r:id="rId326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5475" w:dyaOrig="540">
                <v:shape id="_x0000_i1192" type="#_x0000_t75" style="width:273.75pt;height:27pt" o:ole="">
                  <v:imagedata r:id="rId327" o:title=""/>
                </v:shape>
                <o:OLEObject Type="Embed" ProgID="FXEquation.Equation" ShapeID="_x0000_i1192" DrawAspect="Content" ObjectID="_1514615868" r:id="rId328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30" w:dyaOrig="540">
                <v:shape id="_x0000_i1193" type="#_x0000_t75" style="width:16.5pt;height:27pt" o:ole="">
                  <v:imagedata r:id="rId329" o:title=""/>
                </v:shape>
                <o:OLEObject Type="Embed" ProgID="FXEquation.Equation" ShapeID="_x0000_i1193" DrawAspect="Content" ObjectID="_1514615869" r:id="rId330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81319" w:rsidTr="00F81319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319" w:rsidRDefault="00F81319" w:rsidP="00F8131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If the original lies between 1 and 2, e.g.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30" w:dyaOrig="540">
                <v:shape id="_x0000_i1194" type="#_x0000_t75" style="width:16.5pt;height:27pt" o:ole="">
                  <v:imagedata r:id="rId331" o:title=""/>
                </v:shape>
                <o:OLEObject Type="Embed" ProgID="FXEquation.Equation" ShapeID="_x0000_i1194" DrawAspect="Content" ObjectID="_1514615870" r:id="rId33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.</w:t>
            </w:r>
          </w:p>
          <w:p w:rsidR="00F81319" w:rsidRDefault="00F81319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Dividing the original number by a number less than 1.</w:t>
            </w:r>
          </w:p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4560" w:dyaOrig="540">
                <v:shape id="_x0000_i1195" type="#_x0000_t75" style="width:228pt;height:27pt" o:ole="">
                  <v:imagedata r:id="rId333" o:title=""/>
                </v:shape>
                <o:OLEObject Type="Embed" ProgID="FXEquation.Equation" ShapeID="_x0000_i1195" DrawAspect="Content" ObjectID="_1514615871" r:id="rId334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Multiplying the original number by a number less than 1.</w:t>
            </w:r>
          </w:p>
          <w:p w:rsidR="00F81319" w:rsidRDefault="00F81319">
            <w:pP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4950" w:dyaOrig="540">
                <v:shape id="_x0000_i1196" type="#_x0000_t75" style="width:247.5pt;height:27pt" o:ole="">
                  <v:imagedata r:id="rId335" o:title=""/>
                </v:shape>
                <o:OLEObject Type="Embed" ProgID="FXEquation.Equation" ShapeID="_x0000_i1196" DrawAspect="Content" ObjectID="_1514615872" r:id="rId336"/>
              </w:object>
            </w: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Multiplying the original number by a number greater than 1.</w:t>
            </w:r>
          </w:p>
          <w:p w:rsidR="00F81319" w:rsidRDefault="00F81319">
            <w:pP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5550" w:dyaOrig="540">
                <v:shape id="_x0000_i1197" type="#_x0000_t75" style="width:277.5pt;height:27pt" o:ole="">
                  <v:imagedata r:id="rId337" o:title=""/>
                </v:shape>
                <o:OLEObject Type="Embed" ProgID="FXEquation.Equation" ShapeID="_x0000_i1197" DrawAspect="Content" ObjectID="_1514615873" r:id="rId338"/>
              </w:object>
            </w:r>
          </w:p>
          <w:p w:rsidR="00F81319" w:rsidRDefault="00F81319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Squaring the original number.</w:t>
            </w:r>
          </w:p>
          <w:p w:rsidR="00F81319" w:rsidRDefault="00F81319">
            <w:pPr>
              <w:rPr>
                <w:rFonts w:ascii="Times New Roman" w:hAnsi="Times New Roman"/>
                <w:position w:val="-24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4710" w:dyaOrig="645">
                <v:shape id="_x0000_i1198" type="#_x0000_t75" style="width:234.75pt;height:32.25pt" o:ole="">
                  <v:imagedata r:id="rId339" o:title=""/>
                </v:shape>
                <o:OLEObject Type="Embed" ProgID="FXEquation.Equation" ShapeID="_x0000_i1198" DrawAspect="Content" ObjectID="_1514615874" r:id="rId34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81319" w:rsidRDefault="00F8131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1319" w:rsidRDefault="00F8131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</w:tbl>
    <w:p w:rsidR="00885304" w:rsidRDefault="00885304">
      <w:pPr>
        <w:rPr>
          <w:rFonts w:asciiTheme="majorHAnsi" w:hAnsiTheme="majorHAnsi"/>
          <w:sz w:val="24"/>
          <w:szCs w:val="24"/>
        </w:rPr>
      </w:pPr>
    </w:p>
    <w:sectPr w:rsidR="00885304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02ED" w:rsidRDefault="002B02ED" w:rsidP="00C868AD">
      <w:r>
        <w:separator/>
      </w:r>
    </w:p>
  </w:endnote>
  <w:endnote w:type="continuationSeparator" w:id="0">
    <w:p w:rsidR="002B02ED" w:rsidRDefault="002B02ED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5C28" w:rsidRDefault="00CE5C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611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CE5C28" w:rsidRDefault="00CE5C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5C28" w:rsidRDefault="00CE5C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02E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E5C28" w:rsidRDefault="00CE5C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02ED" w:rsidRDefault="002B02ED" w:rsidP="00C868AD">
      <w:r>
        <w:separator/>
      </w:r>
    </w:p>
  </w:footnote>
  <w:footnote w:type="continuationSeparator" w:id="0">
    <w:p w:rsidR="002B02ED" w:rsidRDefault="002B02ED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5C28" w:rsidRPr="00C868AD" w:rsidRDefault="00CE5C28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1775589371"/>
        <w:placeholder>
          <w:docPart w:val="BF8924648A6D498EB7AE34009EA74F8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Fractions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010772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5C28" w:rsidRPr="005615AC" w:rsidRDefault="00CE5C28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CE5C28" w:rsidRPr="005615AC" w:rsidRDefault="00CE5C28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010772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  <w:num w:numId="13">
    <w:abstractNumId w:val="9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F70"/>
    <w:rsid w:val="00010772"/>
    <w:rsid w:val="000176AA"/>
    <w:rsid w:val="000266E5"/>
    <w:rsid w:val="00065F6E"/>
    <w:rsid w:val="000671CF"/>
    <w:rsid w:val="000A3DF6"/>
    <w:rsid w:val="000C4CAD"/>
    <w:rsid w:val="00106F15"/>
    <w:rsid w:val="00110126"/>
    <w:rsid w:val="00132D79"/>
    <w:rsid w:val="0018287C"/>
    <w:rsid w:val="001942AC"/>
    <w:rsid w:val="001D1C88"/>
    <w:rsid w:val="001D25CA"/>
    <w:rsid w:val="001D3078"/>
    <w:rsid w:val="001D51F7"/>
    <w:rsid w:val="00216994"/>
    <w:rsid w:val="00246314"/>
    <w:rsid w:val="00253973"/>
    <w:rsid w:val="00267432"/>
    <w:rsid w:val="0029067B"/>
    <w:rsid w:val="002B02ED"/>
    <w:rsid w:val="002C1F1F"/>
    <w:rsid w:val="002F71E5"/>
    <w:rsid w:val="00325745"/>
    <w:rsid w:val="00361DB7"/>
    <w:rsid w:val="00374BC9"/>
    <w:rsid w:val="00396770"/>
    <w:rsid w:val="003D41FF"/>
    <w:rsid w:val="00413DF5"/>
    <w:rsid w:val="004441B2"/>
    <w:rsid w:val="00460B7C"/>
    <w:rsid w:val="00474558"/>
    <w:rsid w:val="004A64CB"/>
    <w:rsid w:val="004A7F35"/>
    <w:rsid w:val="004D7E8C"/>
    <w:rsid w:val="004E1D1E"/>
    <w:rsid w:val="005161BF"/>
    <w:rsid w:val="005277D4"/>
    <w:rsid w:val="00532834"/>
    <w:rsid w:val="005615AC"/>
    <w:rsid w:val="00591FD0"/>
    <w:rsid w:val="005B261E"/>
    <w:rsid w:val="005C44C0"/>
    <w:rsid w:val="005D5E38"/>
    <w:rsid w:val="005F70B5"/>
    <w:rsid w:val="00641EA7"/>
    <w:rsid w:val="00667642"/>
    <w:rsid w:val="00667B3C"/>
    <w:rsid w:val="006718CF"/>
    <w:rsid w:val="00703729"/>
    <w:rsid w:val="007403DD"/>
    <w:rsid w:val="007A7013"/>
    <w:rsid w:val="007B3348"/>
    <w:rsid w:val="007D39B1"/>
    <w:rsid w:val="00826F70"/>
    <w:rsid w:val="00844348"/>
    <w:rsid w:val="00845ACB"/>
    <w:rsid w:val="00853748"/>
    <w:rsid w:val="00860520"/>
    <w:rsid w:val="00885304"/>
    <w:rsid w:val="008959EE"/>
    <w:rsid w:val="008A20B4"/>
    <w:rsid w:val="008B57EE"/>
    <w:rsid w:val="008B7480"/>
    <w:rsid w:val="008C68D7"/>
    <w:rsid w:val="008F0292"/>
    <w:rsid w:val="008F3E43"/>
    <w:rsid w:val="009A5487"/>
    <w:rsid w:val="009D24C3"/>
    <w:rsid w:val="009D7854"/>
    <w:rsid w:val="00A03B1C"/>
    <w:rsid w:val="00A158D7"/>
    <w:rsid w:val="00A23965"/>
    <w:rsid w:val="00A252B0"/>
    <w:rsid w:val="00A81533"/>
    <w:rsid w:val="00A824D7"/>
    <w:rsid w:val="00A83D1F"/>
    <w:rsid w:val="00AB0C62"/>
    <w:rsid w:val="00B0317F"/>
    <w:rsid w:val="00B26BD8"/>
    <w:rsid w:val="00B850EA"/>
    <w:rsid w:val="00B9780A"/>
    <w:rsid w:val="00BC0959"/>
    <w:rsid w:val="00BE233F"/>
    <w:rsid w:val="00BF42CB"/>
    <w:rsid w:val="00C17E11"/>
    <w:rsid w:val="00C204E3"/>
    <w:rsid w:val="00C3596B"/>
    <w:rsid w:val="00C52418"/>
    <w:rsid w:val="00C56E1E"/>
    <w:rsid w:val="00C71E16"/>
    <w:rsid w:val="00C868AD"/>
    <w:rsid w:val="00CA11C9"/>
    <w:rsid w:val="00CA296A"/>
    <w:rsid w:val="00CC6CDF"/>
    <w:rsid w:val="00CD209A"/>
    <w:rsid w:val="00CE5C28"/>
    <w:rsid w:val="00CF18D1"/>
    <w:rsid w:val="00CF2CB0"/>
    <w:rsid w:val="00D03A78"/>
    <w:rsid w:val="00D667E2"/>
    <w:rsid w:val="00D752EC"/>
    <w:rsid w:val="00D95422"/>
    <w:rsid w:val="00DB0E30"/>
    <w:rsid w:val="00DD06F8"/>
    <w:rsid w:val="00DE2587"/>
    <w:rsid w:val="00DF6227"/>
    <w:rsid w:val="00E371AE"/>
    <w:rsid w:val="00E43D6C"/>
    <w:rsid w:val="00E50E99"/>
    <w:rsid w:val="00E73210"/>
    <w:rsid w:val="00E97D94"/>
    <w:rsid w:val="00EB1449"/>
    <w:rsid w:val="00EF611D"/>
    <w:rsid w:val="00F64C9A"/>
    <w:rsid w:val="00F76BBF"/>
    <w:rsid w:val="00F81319"/>
    <w:rsid w:val="00FF4D08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07"/>
    <o:shapelayout v:ext="edit">
      <o:idmap v:ext="edit" data="1"/>
      <o:rules v:ext="edit">
        <o:r id="V:Rule1" type="connector" idref="#AutoShape 86"/>
        <o:r id="V:Rule2" type="connector" idref="#AutoShape 86"/>
        <o:r id="V:Rule3" type="connector" idref="#AutoShape 86"/>
        <o:r id="V:Rule4" type="connector" idref="#AutoShape 86"/>
        <o:r id="V:Rule5" type="connector" idref="#AutoShape 74"/>
        <o:r id="V:Rule6" type="connector" idref="#AutoShape 86"/>
        <o:r id="V:Rule7" type="connector" idref="#AutoShape 86"/>
        <o:r id="V:Rule8" type="connector" idref="#AutoShape 86"/>
        <o:r id="V:Rule9" type="connector" idref="#AutoShape 86"/>
        <o:r id="V:Rule10" type="connector" idref="#AutoShape 86"/>
        <o:r id="V:Rule11" type="connector" idref="#AutoShape 86"/>
        <o:r id="V:Rule12" type="connector" idref="#AutoShape 86"/>
        <o:r id="V:Rule13" type="connector" idref="#Straight Connector 160"/>
        <o:r id="V:Rule14" type="connector" idref="#Straight Connector 168"/>
        <o:r id="V:Rule15" type="connector" idref="#AutoShape 74"/>
        <o:r id="V:Rule16" type="connector" idref="#AutoShape 86"/>
        <o:r id="V:Rule17" type="connector" idref="#Straight Connector 172"/>
        <o:r id="V:Rule18" type="connector" idref="#Straight Connector 164"/>
      </o:rules>
    </o:shapelayout>
  </w:shapeDefaults>
  <w:decimalSymbol w:val="."/>
  <w:listSeparator w:val=","/>
  <w14:docId w14:val="64C02BBB"/>
  <w15:docId w15:val="{5B20A4E4-A57D-424B-A865-91AD11390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7F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A7F3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42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png"/><Relationship Id="rId299" Type="http://schemas.openxmlformats.org/officeDocument/2006/relationships/oleObject" Target="embeddings/oleObject153.bin"/><Relationship Id="rId303" Type="http://schemas.openxmlformats.org/officeDocument/2006/relationships/image" Target="media/image137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40.bin"/><Relationship Id="rId138" Type="http://schemas.openxmlformats.org/officeDocument/2006/relationships/image" Target="media/image62.png"/><Relationship Id="rId159" Type="http://schemas.openxmlformats.org/officeDocument/2006/relationships/oleObject" Target="embeddings/oleObject81.bin"/><Relationship Id="rId324" Type="http://schemas.openxmlformats.org/officeDocument/2006/relationships/oleObject" Target="embeddings/oleObject166.bin"/><Relationship Id="rId170" Type="http://schemas.openxmlformats.org/officeDocument/2006/relationships/image" Target="media/image77.png"/><Relationship Id="rId191" Type="http://schemas.openxmlformats.org/officeDocument/2006/relationships/oleObject" Target="embeddings/oleObject97.bin"/><Relationship Id="rId205" Type="http://schemas.openxmlformats.org/officeDocument/2006/relationships/header" Target="header2.xml"/><Relationship Id="rId226" Type="http://schemas.openxmlformats.org/officeDocument/2006/relationships/oleObject" Target="embeddings/oleObject114.bin"/><Relationship Id="rId247" Type="http://schemas.openxmlformats.org/officeDocument/2006/relationships/image" Target="media/image111.png"/><Relationship Id="rId107" Type="http://schemas.openxmlformats.org/officeDocument/2006/relationships/image" Target="media/image47.png"/><Relationship Id="rId268" Type="http://schemas.openxmlformats.org/officeDocument/2006/relationships/image" Target="media/image121.png"/><Relationship Id="rId289" Type="http://schemas.openxmlformats.org/officeDocument/2006/relationships/oleObject" Target="embeddings/oleObject14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5.bin"/><Relationship Id="rId128" Type="http://schemas.openxmlformats.org/officeDocument/2006/relationships/image" Target="media/image57.png"/><Relationship Id="rId149" Type="http://schemas.openxmlformats.org/officeDocument/2006/relationships/oleObject" Target="embeddings/oleObject76.bin"/><Relationship Id="rId314" Type="http://schemas.openxmlformats.org/officeDocument/2006/relationships/oleObject" Target="embeddings/oleObject161.bin"/><Relationship Id="rId335" Type="http://schemas.openxmlformats.org/officeDocument/2006/relationships/image" Target="media/image153.png"/><Relationship Id="rId5" Type="http://schemas.openxmlformats.org/officeDocument/2006/relationships/webSettings" Target="webSettings.xml"/><Relationship Id="rId95" Type="http://schemas.openxmlformats.org/officeDocument/2006/relationships/image" Target="media/image43.png"/><Relationship Id="rId160" Type="http://schemas.openxmlformats.org/officeDocument/2006/relationships/image" Target="media/image72.png"/><Relationship Id="rId181" Type="http://schemas.openxmlformats.org/officeDocument/2006/relationships/oleObject" Target="embeddings/oleObject92.bin"/><Relationship Id="rId216" Type="http://schemas.openxmlformats.org/officeDocument/2006/relationships/oleObject" Target="embeddings/oleObject109.bin"/><Relationship Id="rId237" Type="http://schemas.openxmlformats.org/officeDocument/2006/relationships/image" Target="media/image106.png"/><Relationship Id="rId258" Type="http://schemas.openxmlformats.org/officeDocument/2006/relationships/image" Target="media/image116.png"/><Relationship Id="rId279" Type="http://schemas.openxmlformats.org/officeDocument/2006/relationships/image" Target="media/image126.png"/><Relationship Id="rId22" Type="http://schemas.openxmlformats.org/officeDocument/2006/relationships/image" Target="media/image8.png"/><Relationship Id="rId43" Type="http://schemas.openxmlformats.org/officeDocument/2006/relationships/oleObject" Target="embeddings/oleObject18.bin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9.bin"/><Relationship Id="rId139" Type="http://schemas.openxmlformats.org/officeDocument/2006/relationships/oleObject" Target="embeddings/oleObject70.bin"/><Relationship Id="rId290" Type="http://schemas.openxmlformats.org/officeDocument/2006/relationships/image" Target="media/image131.png"/><Relationship Id="rId304" Type="http://schemas.openxmlformats.org/officeDocument/2006/relationships/oleObject" Target="embeddings/oleObject156.bin"/><Relationship Id="rId325" Type="http://schemas.openxmlformats.org/officeDocument/2006/relationships/image" Target="media/image148.png"/><Relationship Id="rId85" Type="http://schemas.openxmlformats.org/officeDocument/2006/relationships/image" Target="media/image38.png"/><Relationship Id="rId150" Type="http://schemas.openxmlformats.org/officeDocument/2006/relationships/image" Target="media/image67.png"/><Relationship Id="rId171" Type="http://schemas.openxmlformats.org/officeDocument/2006/relationships/oleObject" Target="embeddings/oleObject87.bin"/><Relationship Id="rId192" Type="http://schemas.openxmlformats.org/officeDocument/2006/relationships/image" Target="media/image88.png"/><Relationship Id="rId206" Type="http://schemas.openxmlformats.org/officeDocument/2006/relationships/footer" Target="footer2.xml"/><Relationship Id="rId227" Type="http://schemas.openxmlformats.org/officeDocument/2006/relationships/image" Target="media/image102.png"/><Relationship Id="rId248" Type="http://schemas.openxmlformats.org/officeDocument/2006/relationships/oleObject" Target="embeddings/oleObject126.bin"/><Relationship Id="rId269" Type="http://schemas.openxmlformats.org/officeDocument/2006/relationships/oleObject" Target="embeddings/oleObject137.bin"/><Relationship Id="rId12" Type="http://schemas.openxmlformats.org/officeDocument/2006/relationships/image" Target="media/image3.png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4.bin"/><Relationship Id="rId129" Type="http://schemas.openxmlformats.org/officeDocument/2006/relationships/oleObject" Target="embeddings/oleObject65.bin"/><Relationship Id="rId280" Type="http://schemas.openxmlformats.org/officeDocument/2006/relationships/oleObject" Target="embeddings/oleObject143.bin"/><Relationship Id="rId315" Type="http://schemas.openxmlformats.org/officeDocument/2006/relationships/image" Target="media/image143.png"/><Relationship Id="rId336" Type="http://schemas.openxmlformats.org/officeDocument/2006/relationships/oleObject" Target="embeddings/oleObject172.bin"/><Relationship Id="rId54" Type="http://schemas.openxmlformats.org/officeDocument/2006/relationships/image" Target="media/image24.png"/><Relationship Id="rId75" Type="http://schemas.openxmlformats.org/officeDocument/2006/relationships/image" Target="media/image33.png"/><Relationship Id="rId96" Type="http://schemas.openxmlformats.org/officeDocument/2006/relationships/oleObject" Target="embeddings/oleObject46.bin"/><Relationship Id="rId140" Type="http://schemas.openxmlformats.org/officeDocument/2006/relationships/image" Target="media/image63.png"/><Relationship Id="rId161" Type="http://schemas.openxmlformats.org/officeDocument/2006/relationships/oleObject" Target="embeddings/oleObject82.bin"/><Relationship Id="rId182" Type="http://schemas.openxmlformats.org/officeDocument/2006/relationships/image" Target="media/image83.png"/><Relationship Id="rId217" Type="http://schemas.openxmlformats.org/officeDocument/2006/relationships/image" Target="media/image97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21.bin"/><Relationship Id="rId259" Type="http://schemas.openxmlformats.org/officeDocument/2006/relationships/oleObject" Target="embeddings/oleObject132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60.bin"/><Relationship Id="rId270" Type="http://schemas.openxmlformats.org/officeDocument/2006/relationships/image" Target="media/image122.png"/><Relationship Id="rId291" Type="http://schemas.openxmlformats.org/officeDocument/2006/relationships/oleObject" Target="embeddings/oleObject149.bin"/><Relationship Id="rId305" Type="http://schemas.openxmlformats.org/officeDocument/2006/relationships/image" Target="media/image138.png"/><Relationship Id="rId326" Type="http://schemas.openxmlformats.org/officeDocument/2006/relationships/oleObject" Target="embeddings/oleObject167.bin"/><Relationship Id="rId44" Type="http://schemas.openxmlformats.org/officeDocument/2006/relationships/image" Target="media/image19.png"/><Relationship Id="rId65" Type="http://schemas.openxmlformats.org/officeDocument/2006/relationships/image" Target="media/image29.png"/><Relationship Id="rId86" Type="http://schemas.openxmlformats.org/officeDocument/2006/relationships/oleObject" Target="embeddings/oleObject41.bin"/><Relationship Id="rId130" Type="http://schemas.openxmlformats.org/officeDocument/2006/relationships/image" Target="media/image58.png"/><Relationship Id="rId151" Type="http://schemas.openxmlformats.org/officeDocument/2006/relationships/oleObject" Target="embeddings/oleObject77.bin"/><Relationship Id="rId172" Type="http://schemas.openxmlformats.org/officeDocument/2006/relationships/image" Target="media/image78.png"/><Relationship Id="rId193" Type="http://schemas.openxmlformats.org/officeDocument/2006/relationships/oleObject" Target="embeddings/oleObject98.bin"/><Relationship Id="rId207" Type="http://schemas.openxmlformats.org/officeDocument/2006/relationships/oleObject" Target="embeddings/oleObject104.bin"/><Relationship Id="rId228" Type="http://schemas.openxmlformats.org/officeDocument/2006/relationships/oleObject" Target="embeddings/oleObject115.bin"/><Relationship Id="rId249" Type="http://schemas.openxmlformats.org/officeDocument/2006/relationships/oleObject" Target="embeddings/oleObject127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8.png"/><Relationship Id="rId260" Type="http://schemas.openxmlformats.org/officeDocument/2006/relationships/image" Target="media/image117.png"/><Relationship Id="rId281" Type="http://schemas.openxmlformats.org/officeDocument/2006/relationships/image" Target="media/image127.png"/><Relationship Id="rId316" Type="http://schemas.openxmlformats.org/officeDocument/2006/relationships/oleObject" Target="embeddings/oleObject162.bin"/><Relationship Id="rId337" Type="http://schemas.openxmlformats.org/officeDocument/2006/relationships/image" Target="media/image154.png"/><Relationship Id="rId34" Type="http://schemas.openxmlformats.org/officeDocument/2006/relationships/image" Target="media/image14.png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7.bin"/><Relationship Id="rId120" Type="http://schemas.openxmlformats.org/officeDocument/2006/relationships/image" Target="media/image53.png"/><Relationship Id="rId141" Type="http://schemas.openxmlformats.org/officeDocument/2006/relationships/oleObject" Target="embeddings/oleObject71.bin"/><Relationship Id="rId7" Type="http://schemas.openxmlformats.org/officeDocument/2006/relationships/endnotes" Target="endnotes.xml"/><Relationship Id="rId162" Type="http://schemas.openxmlformats.org/officeDocument/2006/relationships/image" Target="media/image73.png"/><Relationship Id="rId183" Type="http://schemas.openxmlformats.org/officeDocument/2006/relationships/oleObject" Target="embeddings/oleObject93.bin"/><Relationship Id="rId218" Type="http://schemas.openxmlformats.org/officeDocument/2006/relationships/oleObject" Target="embeddings/oleObject110.bin"/><Relationship Id="rId239" Type="http://schemas.openxmlformats.org/officeDocument/2006/relationships/image" Target="media/image107.png"/><Relationship Id="rId250" Type="http://schemas.openxmlformats.org/officeDocument/2006/relationships/image" Target="media/image112.png"/><Relationship Id="rId271" Type="http://schemas.openxmlformats.org/officeDocument/2006/relationships/oleObject" Target="embeddings/oleObject138.bin"/><Relationship Id="rId292" Type="http://schemas.openxmlformats.org/officeDocument/2006/relationships/image" Target="media/image132.png"/><Relationship Id="rId306" Type="http://schemas.openxmlformats.org/officeDocument/2006/relationships/oleObject" Target="embeddings/oleObject157.bin"/><Relationship Id="rId24" Type="http://schemas.openxmlformats.org/officeDocument/2006/relationships/image" Target="media/image9.png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9.png"/><Relationship Id="rId110" Type="http://schemas.openxmlformats.org/officeDocument/2006/relationships/oleObject" Target="embeddings/oleObject55.bin"/><Relationship Id="rId131" Type="http://schemas.openxmlformats.org/officeDocument/2006/relationships/oleObject" Target="embeddings/oleObject66.bin"/><Relationship Id="rId327" Type="http://schemas.openxmlformats.org/officeDocument/2006/relationships/image" Target="media/image149.png"/><Relationship Id="rId152" Type="http://schemas.openxmlformats.org/officeDocument/2006/relationships/image" Target="media/image68.png"/><Relationship Id="rId173" Type="http://schemas.openxmlformats.org/officeDocument/2006/relationships/oleObject" Target="embeddings/oleObject88.bin"/><Relationship Id="rId194" Type="http://schemas.openxmlformats.org/officeDocument/2006/relationships/oleObject" Target="embeddings/oleObject99.bin"/><Relationship Id="rId208" Type="http://schemas.openxmlformats.org/officeDocument/2006/relationships/oleObject" Target="embeddings/oleObject105.bin"/><Relationship Id="rId229" Type="http://schemas.openxmlformats.org/officeDocument/2006/relationships/oleObject" Target="embeddings/oleObject116.bin"/><Relationship Id="rId240" Type="http://schemas.openxmlformats.org/officeDocument/2006/relationships/oleObject" Target="embeddings/oleObject122.bin"/><Relationship Id="rId261" Type="http://schemas.openxmlformats.org/officeDocument/2006/relationships/oleObject" Target="embeddings/oleObject133.bin"/><Relationship Id="rId14" Type="http://schemas.openxmlformats.org/officeDocument/2006/relationships/image" Target="media/image4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image" Target="media/image34.png"/><Relationship Id="rId100" Type="http://schemas.openxmlformats.org/officeDocument/2006/relationships/oleObject" Target="embeddings/oleObject50.bin"/><Relationship Id="rId282" Type="http://schemas.openxmlformats.org/officeDocument/2006/relationships/oleObject" Target="embeddings/oleObject144.bin"/><Relationship Id="rId317" Type="http://schemas.openxmlformats.org/officeDocument/2006/relationships/image" Target="media/image144.png"/><Relationship Id="rId338" Type="http://schemas.openxmlformats.org/officeDocument/2006/relationships/oleObject" Target="embeddings/oleObject173.bin"/><Relationship Id="rId8" Type="http://schemas.openxmlformats.org/officeDocument/2006/relationships/image" Target="media/image1.png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1.bin"/><Relationship Id="rId142" Type="http://schemas.openxmlformats.org/officeDocument/2006/relationships/oleObject" Target="embeddings/oleObject72.bin"/><Relationship Id="rId163" Type="http://schemas.openxmlformats.org/officeDocument/2006/relationships/oleObject" Target="embeddings/oleObject83.bin"/><Relationship Id="rId184" Type="http://schemas.openxmlformats.org/officeDocument/2006/relationships/image" Target="media/image84.png"/><Relationship Id="rId219" Type="http://schemas.openxmlformats.org/officeDocument/2006/relationships/image" Target="media/image98.png"/><Relationship Id="rId230" Type="http://schemas.openxmlformats.org/officeDocument/2006/relationships/image" Target="media/image103.png"/><Relationship Id="rId251" Type="http://schemas.openxmlformats.org/officeDocument/2006/relationships/oleObject" Target="embeddings/oleObject128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image" Target="media/image30.png"/><Relationship Id="rId116" Type="http://schemas.openxmlformats.org/officeDocument/2006/relationships/oleObject" Target="embeddings/oleObject58.bin"/><Relationship Id="rId137" Type="http://schemas.openxmlformats.org/officeDocument/2006/relationships/oleObject" Target="embeddings/oleObject69.bin"/><Relationship Id="rId158" Type="http://schemas.openxmlformats.org/officeDocument/2006/relationships/image" Target="media/image71.png"/><Relationship Id="rId272" Type="http://schemas.openxmlformats.org/officeDocument/2006/relationships/image" Target="media/image123.png"/><Relationship Id="rId293" Type="http://schemas.openxmlformats.org/officeDocument/2006/relationships/oleObject" Target="embeddings/oleObject150.bin"/><Relationship Id="rId302" Type="http://schemas.openxmlformats.org/officeDocument/2006/relationships/oleObject" Target="embeddings/oleObject155.bin"/><Relationship Id="rId307" Type="http://schemas.openxmlformats.org/officeDocument/2006/relationships/image" Target="media/image139.png"/><Relationship Id="rId323" Type="http://schemas.openxmlformats.org/officeDocument/2006/relationships/image" Target="media/image147.png"/><Relationship Id="rId328" Type="http://schemas.openxmlformats.org/officeDocument/2006/relationships/oleObject" Target="embeddings/oleObject168.bin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62" Type="http://schemas.openxmlformats.org/officeDocument/2006/relationships/image" Target="media/image28.png"/><Relationship Id="rId83" Type="http://schemas.openxmlformats.org/officeDocument/2006/relationships/image" Target="media/image37.png"/><Relationship Id="rId88" Type="http://schemas.openxmlformats.org/officeDocument/2006/relationships/oleObject" Target="embeddings/oleObject42.bin"/><Relationship Id="rId111" Type="http://schemas.openxmlformats.org/officeDocument/2006/relationships/image" Target="media/image49.png"/><Relationship Id="rId132" Type="http://schemas.openxmlformats.org/officeDocument/2006/relationships/image" Target="media/image59.png"/><Relationship Id="rId153" Type="http://schemas.openxmlformats.org/officeDocument/2006/relationships/oleObject" Target="embeddings/oleObject78.bin"/><Relationship Id="rId174" Type="http://schemas.openxmlformats.org/officeDocument/2006/relationships/image" Target="media/image79.png"/><Relationship Id="rId179" Type="http://schemas.openxmlformats.org/officeDocument/2006/relationships/oleObject" Target="embeddings/oleObject91.bin"/><Relationship Id="rId195" Type="http://schemas.openxmlformats.org/officeDocument/2006/relationships/image" Target="media/image89.png"/><Relationship Id="rId209" Type="http://schemas.openxmlformats.org/officeDocument/2006/relationships/image" Target="media/image93.png"/><Relationship Id="rId190" Type="http://schemas.openxmlformats.org/officeDocument/2006/relationships/image" Target="media/image87.png"/><Relationship Id="rId204" Type="http://schemas.openxmlformats.org/officeDocument/2006/relationships/footer" Target="footer1.xml"/><Relationship Id="rId220" Type="http://schemas.openxmlformats.org/officeDocument/2006/relationships/oleObject" Target="embeddings/oleObject111.bin"/><Relationship Id="rId225" Type="http://schemas.openxmlformats.org/officeDocument/2006/relationships/image" Target="media/image101.png"/><Relationship Id="rId241" Type="http://schemas.openxmlformats.org/officeDocument/2006/relationships/image" Target="media/image108.png"/><Relationship Id="rId246" Type="http://schemas.openxmlformats.org/officeDocument/2006/relationships/oleObject" Target="embeddings/oleObject125.bin"/><Relationship Id="rId267" Type="http://schemas.openxmlformats.org/officeDocument/2006/relationships/oleObject" Target="embeddings/oleObject136.bin"/><Relationship Id="rId288" Type="http://schemas.openxmlformats.org/officeDocument/2006/relationships/image" Target="media/image130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jpeg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3.bin"/><Relationship Id="rId127" Type="http://schemas.openxmlformats.org/officeDocument/2006/relationships/oleObject" Target="embeddings/oleObject64.bin"/><Relationship Id="rId262" Type="http://schemas.openxmlformats.org/officeDocument/2006/relationships/image" Target="media/image118.png"/><Relationship Id="rId283" Type="http://schemas.openxmlformats.org/officeDocument/2006/relationships/image" Target="media/image128.png"/><Relationship Id="rId313" Type="http://schemas.openxmlformats.org/officeDocument/2006/relationships/image" Target="media/image142.png"/><Relationship Id="rId318" Type="http://schemas.openxmlformats.org/officeDocument/2006/relationships/oleObject" Target="embeddings/oleObject163.bin"/><Relationship Id="rId339" Type="http://schemas.openxmlformats.org/officeDocument/2006/relationships/image" Target="media/image155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image" Target="media/image32.png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oleObject" Target="embeddings/oleObject49.bin"/><Relationship Id="rId101" Type="http://schemas.openxmlformats.org/officeDocument/2006/relationships/image" Target="media/image44.png"/><Relationship Id="rId122" Type="http://schemas.openxmlformats.org/officeDocument/2006/relationships/image" Target="media/image54.png"/><Relationship Id="rId143" Type="http://schemas.openxmlformats.org/officeDocument/2006/relationships/image" Target="media/image64.png"/><Relationship Id="rId148" Type="http://schemas.openxmlformats.org/officeDocument/2006/relationships/oleObject" Target="embeddings/oleObject75.bin"/><Relationship Id="rId164" Type="http://schemas.openxmlformats.org/officeDocument/2006/relationships/image" Target="media/image74.png"/><Relationship Id="rId169" Type="http://schemas.openxmlformats.org/officeDocument/2006/relationships/oleObject" Target="embeddings/oleObject86.bin"/><Relationship Id="rId185" Type="http://schemas.openxmlformats.org/officeDocument/2006/relationships/oleObject" Target="embeddings/oleObject94.bin"/><Relationship Id="rId334" Type="http://schemas.openxmlformats.org/officeDocument/2006/relationships/oleObject" Target="embeddings/oleObject171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2.png"/><Relationship Id="rId210" Type="http://schemas.openxmlformats.org/officeDocument/2006/relationships/oleObject" Target="embeddings/oleObject106.bin"/><Relationship Id="rId215" Type="http://schemas.openxmlformats.org/officeDocument/2006/relationships/image" Target="media/image96.png"/><Relationship Id="rId236" Type="http://schemas.openxmlformats.org/officeDocument/2006/relationships/oleObject" Target="embeddings/oleObject120.bin"/><Relationship Id="rId257" Type="http://schemas.openxmlformats.org/officeDocument/2006/relationships/oleObject" Target="embeddings/oleObject131.bin"/><Relationship Id="rId278" Type="http://schemas.openxmlformats.org/officeDocument/2006/relationships/oleObject" Target="embeddings/oleObject142.bin"/><Relationship Id="rId26" Type="http://schemas.openxmlformats.org/officeDocument/2006/relationships/image" Target="media/image10.png"/><Relationship Id="rId231" Type="http://schemas.openxmlformats.org/officeDocument/2006/relationships/oleObject" Target="embeddings/oleObject117.bin"/><Relationship Id="rId252" Type="http://schemas.openxmlformats.org/officeDocument/2006/relationships/image" Target="media/image113.png"/><Relationship Id="rId273" Type="http://schemas.openxmlformats.org/officeDocument/2006/relationships/oleObject" Target="embeddings/oleObject139.bin"/><Relationship Id="rId294" Type="http://schemas.openxmlformats.org/officeDocument/2006/relationships/image" Target="media/image133.png"/><Relationship Id="rId308" Type="http://schemas.openxmlformats.org/officeDocument/2006/relationships/oleObject" Target="embeddings/oleObject158.bin"/><Relationship Id="rId329" Type="http://schemas.openxmlformats.org/officeDocument/2006/relationships/image" Target="media/image150.png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image" Target="media/image40.png"/><Relationship Id="rId112" Type="http://schemas.openxmlformats.org/officeDocument/2006/relationships/oleObject" Target="embeddings/oleObject56.bin"/><Relationship Id="rId133" Type="http://schemas.openxmlformats.org/officeDocument/2006/relationships/oleObject" Target="embeddings/oleObject67.bin"/><Relationship Id="rId154" Type="http://schemas.openxmlformats.org/officeDocument/2006/relationships/image" Target="media/image69.png"/><Relationship Id="rId175" Type="http://schemas.openxmlformats.org/officeDocument/2006/relationships/oleObject" Target="embeddings/oleObject89.bin"/><Relationship Id="rId340" Type="http://schemas.openxmlformats.org/officeDocument/2006/relationships/oleObject" Target="embeddings/oleObject174.bin"/><Relationship Id="rId196" Type="http://schemas.openxmlformats.org/officeDocument/2006/relationships/oleObject" Target="embeddings/oleObject100.bin"/><Relationship Id="rId200" Type="http://schemas.openxmlformats.org/officeDocument/2006/relationships/oleObject" Target="embeddings/oleObject102.bin"/><Relationship Id="rId16" Type="http://schemas.openxmlformats.org/officeDocument/2006/relationships/image" Target="media/image5.png"/><Relationship Id="rId221" Type="http://schemas.openxmlformats.org/officeDocument/2006/relationships/image" Target="media/image99.png"/><Relationship Id="rId242" Type="http://schemas.openxmlformats.org/officeDocument/2006/relationships/oleObject" Target="embeddings/oleObject123.bin"/><Relationship Id="rId263" Type="http://schemas.openxmlformats.org/officeDocument/2006/relationships/oleObject" Target="embeddings/oleObject134.bin"/><Relationship Id="rId284" Type="http://schemas.openxmlformats.org/officeDocument/2006/relationships/oleObject" Target="embeddings/oleObject145.bin"/><Relationship Id="rId319" Type="http://schemas.openxmlformats.org/officeDocument/2006/relationships/image" Target="media/image145.png"/><Relationship Id="rId37" Type="http://schemas.openxmlformats.org/officeDocument/2006/relationships/image" Target="media/image16.png"/><Relationship Id="rId58" Type="http://schemas.openxmlformats.org/officeDocument/2006/relationships/image" Target="media/image26.png"/><Relationship Id="rId79" Type="http://schemas.openxmlformats.org/officeDocument/2006/relationships/image" Target="media/image35.png"/><Relationship Id="rId102" Type="http://schemas.openxmlformats.org/officeDocument/2006/relationships/oleObject" Target="embeddings/oleObject51.bin"/><Relationship Id="rId123" Type="http://schemas.openxmlformats.org/officeDocument/2006/relationships/oleObject" Target="embeddings/oleObject62.bin"/><Relationship Id="rId144" Type="http://schemas.openxmlformats.org/officeDocument/2006/relationships/oleObject" Target="embeddings/oleObject73.bin"/><Relationship Id="rId330" Type="http://schemas.openxmlformats.org/officeDocument/2006/relationships/oleObject" Target="embeddings/oleObject169.bin"/><Relationship Id="rId90" Type="http://schemas.openxmlformats.org/officeDocument/2006/relationships/oleObject" Target="embeddings/oleObject43.bin"/><Relationship Id="rId165" Type="http://schemas.openxmlformats.org/officeDocument/2006/relationships/oleObject" Target="embeddings/oleObject84.bin"/><Relationship Id="rId186" Type="http://schemas.openxmlformats.org/officeDocument/2006/relationships/image" Target="media/image85.png"/><Relationship Id="rId211" Type="http://schemas.openxmlformats.org/officeDocument/2006/relationships/image" Target="media/image94.png"/><Relationship Id="rId232" Type="http://schemas.openxmlformats.org/officeDocument/2006/relationships/image" Target="media/image104.png"/><Relationship Id="rId253" Type="http://schemas.openxmlformats.org/officeDocument/2006/relationships/oleObject" Target="embeddings/oleObject129.bin"/><Relationship Id="rId274" Type="http://schemas.openxmlformats.org/officeDocument/2006/relationships/image" Target="media/image124.png"/><Relationship Id="rId295" Type="http://schemas.openxmlformats.org/officeDocument/2006/relationships/oleObject" Target="embeddings/oleObject151.bin"/><Relationship Id="rId309" Type="http://schemas.openxmlformats.org/officeDocument/2006/relationships/image" Target="media/image140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png"/><Relationship Id="rId69" Type="http://schemas.openxmlformats.org/officeDocument/2006/relationships/image" Target="media/image31.png"/><Relationship Id="rId113" Type="http://schemas.openxmlformats.org/officeDocument/2006/relationships/image" Target="media/image50.png"/><Relationship Id="rId134" Type="http://schemas.openxmlformats.org/officeDocument/2006/relationships/image" Target="media/image60.png"/><Relationship Id="rId320" Type="http://schemas.openxmlformats.org/officeDocument/2006/relationships/oleObject" Target="embeddings/oleObject164.bin"/><Relationship Id="rId80" Type="http://schemas.openxmlformats.org/officeDocument/2006/relationships/oleObject" Target="embeddings/oleObject38.bin"/><Relationship Id="rId155" Type="http://schemas.openxmlformats.org/officeDocument/2006/relationships/oleObject" Target="embeddings/oleObject79.bin"/><Relationship Id="rId176" Type="http://schemas.openxmlformats.org/officeDocument/2006/relationships/image" Target="media/image80.png"/><Relationship Id="rId197" Type="http://schemas.openxmlformats.org/officeDocument/2006/relationships/image" Target="media/image90.png"/><Relationship Id="rId341" Type="http://schemas.openxmlformats.org/officeDocument/2006/relationships/fontTable" Target="fontTable.xml"/><Relationship Id="rId201" Type="http://schemas.openxmlformats.org/officeDocument/2006/relationships/image" Target="media/image92.png"/><Relationship Id="rId222" Type="http://schemas.openxmlformats.org/officeDocument/2006/relationships/oleObject" Target="embeddings/oleObject112.bin"/><Relationship Id="rId243" Type="http://schemas.openxmlformats.org/officeDocument/2006/relationships/image" Target="media/image109.png"/><Relationship Id="rId264" Type="http://schemas.openxmlformats.org/officeDocument/2006/relationships/image" Target="media/image119.png"/><Relationship Id="rId285" Type="http://schemas.openxmlformats.org/officeDocument/2006/relationships/oleObject" Target="embeddings/oleObject146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5.png"/><Relationship Id="rId124" Type="http://schemas.openxmlformats.org/officeDocument/2006/relationships/image" Target="media/image55.png"/><Relationship Id="rId310" Type="http://schemas.openxmlformats.org/officeDocument/2006/relationships/oleObject" Target="embeddings/oleObject159.bin"/><Relationship Id="rId70" Type="http://schemas.openxmlformats.org/officeDocument/2006/relationships/oleObject" Target="embeddings/oleObject32.bin"/><Relationship Id="rId91" Type="http://schemas.openxmlformats.org/officeDocument/2006/relationships/image" Target="media/image41.png"/><Relationship Id="rId145" Type="http://schemas.openxmlformats.org/officeDocument/2006/relationships/image" Target="media/image65.png"/><Relationship Id="rId166" Type="http://schemas.openxmlformats.org/officeDocument/2006/relationships/image" Target="media/image75.png"/><Relationship Id="rId187" Type="http://schemas.openxmlformats.org/officeDocument/2006/relationships/oleObject" Target="embeddings/oleObject95.bin"/><Relationship Id="rId331" Type="http://schemas.openxmlformats.org/officeDocument/2006/relationships/image" Target="media/image151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7.bin"/><Relationship Id="rId233" Type="http://schemas.openxmlformats.org/officeDocument/2006/relationships/oleObject" Target="embeddings/oleObject118.bin"/><Relationship Id="rId254" Type="http://schemas.openxmlformats.org/officeDocument/2006/relationships/image" Target="media/image114.png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7.bin"/><Relationship Id="rId275" Type="http://schemas.openxmlformats.org/officeDocument/2006/relationships/oleObject" Target="embeddings/oleObject140.bin"/><Relationship Id="rId296" Type="http://schemas.openxmlformats.org/officeDocument/2006/relationships/image" Target="media/image134.png"/><Relationship Id="rId300" Type="http://schemas.openxmlformats.org/officeDocument/2006/relationships/oleObject" Target="embeddings/oleObject154.bin"/><Relationship Id="rId60" Type="http://schemas.openxmlformats.org/officeDocument/2006/relationships/image" Target="media/image27.png"/><Relationship Id="rId81" Type="http://schemas.openxmlformats.org/officeDocument/2006/relationships/image" Target="media/image36.png"/><Relationship Id="rId135" Type="http://schemas.openxmlformats.org/officeDocument/2006/relationships/oleObject" Target="embeddings/oleObject68.bin"/><Relationship Id="rId156" Type="http://schemas.openxmlformats.org/officeDocument/2006/relationships/image" Target="media/image70.png"/><Relationship Id="rId177" Type="http://schemas.openxmlformats.org/officeDocument/2006/relationships/oleObject" Target="embeddings/oleObject90.bin"/><Relationship Id="rId198" Type="http://schemas.openxmlformats.org/officeDocument/2006/relationships/oleObject" Target="embeddings/oleObject101.bin"/><Relationship Id="rId321" Type="http://schemas.openxmlformats.org/officeDocument/2006/relationships/image" Target="media/image146.png"/><Relationship Id="rId342" Type="http://schemas.openxmlformats.org/officeDocument/2006/relationships/glossaryDocument" Target="glossary/document.xml"/><Relationship Id="rId202" Type="http://schemas.openxmlformats.org/officeDocument/2006/relationships/oleObject" Target="embeddings/oleObject103.bin"/><Relationship Id="rId223" Type="http://schemas.openxmlformats.org/officeDocument/2006/relationships/image" Target="media/image100.png"/><Relationship Id="rId244" Type="http://schemas.openxmlformats.org/officeDocument/2006/relationships/oleObject" Target="embeddings/oleObject124.bin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265" Type="http://schemas.openxmlformats.org/officeDocument/2006/relationships/oleObject" Target="embeddings/oleObject135.bin"/><Relationship Id="rId286" Type="http://schemas.openxmlformats.org/officeDocument/2006/relationships/image" Target="media/image129.png"/><Relationship Id="rId50" Type="http://schemas.openxmlformats.org/officeDocument/2006/relationships/image" Target="media/image22.png"/><Relationship Id="rId104" Type="http://schemas.openxmlformats.org/officeDocument/2006/relationships/oleObject" Target="embeddings/oleObject52.bin"/><Relationship Id="rId125" Type="http://schemas.openxmlformats.org/officeDocument/2006/relationships/oleObject" Target="embeddings/oleObject63.bin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5.bin"/><Relationship Id="rId188" Type="http://schemas.openxmlformats.org/officeDocument/2006/relationships/image" Target="media/image86.png"/><Relationship Id="rId311" Type="http://schemas.openxmlformats.org/officeDocument/2006/relationships/image" Target="media/image141.png"/><Relationship Id="rId332" Type="http://schemas.openxmlformats.org/officeDocument/2006/relationships/oleObject" Target="embeddings/oleObject170.bin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4.bin"/><Relationship Id="rId213" Type="http://schemas.openxmlformats.org/officeDocument/2006/relationships/image" Target="media/image95.png"/><Relationship Id="rId234" Type="http://schemas.openxmlformats.org/officeDocument/2006/relationships/image" Target="media/image105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30.bin"/><Relationship Id="rId276" Type="http://schemas.openxmlformats.org/officeDocument/2006/relationships/oleObject" Target="embeddings/oleObject141.bin"/><Relationship Id="rId297" Type="http://schemas.openxmlformats.org/officeDocument/2006/relationships/oleObject" Target="embeddings/oleObject152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51.png"/><Relationship Id="rId136" Type="http://schemas.openxmlformats.org/officeDocument/2006/relationships/image" Target="media/image61.png"/><Relationship Id="rId157" Type="http://schemas.openxmlformats.org/officeDocument/2006/relationships/oleObject" Target="embeddings/oleObject80.bin"/><Relationship Id="rId178" Type="http://schemas.openxmlformats.org/officeDocument/2006/relationships/image" Target="media/image81.png"/><Relationship Id="rId301" Type="http://schemas.openxmlformats.org/officeDocument/2006/relationships/image" Target="media/image136.png"/><Relationship Id="rId322" Type="http://schemas.openxmlformats.org/officeDocument/2006/relationships/oleObject" Target="embeddings/oleObject165.bin"/><Relationship Id="rId343" Type="http://schemas.openxmlformats.org/officeDocument/2006/relationships/theme" Target="theme/theme1.xml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9.bin"/><Relationship Id="rId199" Type="http://schemas.openxmlformats.org/officeDocument/2006/relationships/image" Target="media/image91.png"/><Relationship Id="rId203" Type="http://schemas.openxmlformats.org/officeDocument/2006/relationships/header" Target="header1.xml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3.bin"/><Relationship Id="rId245" Type="http://schemas.openxmlformats.org/officeDocument/2006/relationships/image" Target="media/image110.png"/><Relationship Id="rId266" Type="http://schemas.openxmlformats.org/officeDocument/2006/relationships/image" Target="media/image120.png"/><Relationship Id="rId287" Type="http://schemas.openxmlformats.org/officeDocument/2006/relationships/oleObject" Target="embeddings/oleObject147.bin"/><Relationship Id="rId30" Type="http://schemas.openxmlformats.org/officeDocument/2006/relationships/image" Target="media/image12.png"/><Relationship Id="rId105" Type="http://schemas.openxmlformats.org/officeDocument/2006/relationships/image" Target="media/image46.png"/><Relationship Id="rId126" Type="http://schemas.openxmlformats.org/officeDocument/2006/relationships/image" Target="media/image56.png"/><Relationship Id="rId147" Type="http://schemas.openxmlformats.org/officeDocument/2006/relationships/image" Target="media/image66.png"/><Relationship Id="rId168" Type="http://schemas.openxmlformats.org/officeDocument/2006/relationships/image" Target="media/image76.png"/><Relationship Id="rId312" Type="http://schemas.openxmlformats.org/officeDocument/2006/relationships/oleObject" Target="embeddings/oleObject160.bin"/><Relationship Id="rId333" Type="http://schemas.openxmlformats.org/officeDocument/2006/relationships/image" Target="media/image152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4.bin"/><Relationship Id="rId93" Type="http://schemas.openxmlformats.org/officeDocument/2006/relationships/image" Target="media/image42.png"/><Relationship Id="rId189" Type="http://schemas.openxmlformats.org/officeDocument/2006/relationships/oleObject" Target="embeddings/oleObject96.bin"/><Relationship Id="rId3" Type="http://schemas.openxmlformats.org/officeDocument/2006/relationships/styles" Target="styles.xml"/><Relationship Id="rId214" Type="http://schemas.openxmlformats.org/officeDocument/2006/relationships/oleObject" Target="embeddings/oleObject108.bin"/><Relationship Id="rId235" Type="http://schemas.openxmlformats.org/officeDocument/2006/relationships/oleObject" Target="embeddings/oleObject119.bin"/><Relationship Id="rId256" Type="http://schemas.openxmlformats.org/officeDocument/2006/relationships/image" Target="media/image115.png"/><Relationship Id="rId277" Type="http://schemas.openxmlformats.org/officeDocument/2006/relationships/image" Target="media/image125.png"/><Relationship Id="rId298" Type="http://schemas.openxmlformats.org/officeDocument/2006/relationships/image" Target="media/image1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33F555433054E1692F35A6A6E9145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9DBB00-1370-409E-BAE5-0BE9487562B2}"/>
      </w:docPartPr>
      <w:docPartBody>
        <w:p w:rsidR="006E35DA" w:rsidRDefault="008E37FB">
          <w:pPr>
            <w:pStyle w:val="233F555433054E1692F35A6A6E914505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FCE297B42514BE3BB0B4054C54DBE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FAD05E-69D2-42F8-A191-84AED934FE15}"/>
      </w:docPartPr>
      <w:docPartBody>
        <w:p w:rsidR="006E35DA" w:rsidRDefault="008E37FB">
          <w:pPr>
            <w:pStyle w:val="3FCE297B42514BE3BB0B4054C54DBEE1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BF8924648A6D498EB7AE34009EA74F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878D02-51D3-43E3-A461-2792394AE4E4}"/>
      </w:docPartPr>
      <w:docPartBody>
        <w:p w:rsidR="006E35DA" w:rsidRDefault="00353407" w:rsidP="00353407">
          <w:pPr>
            <w:pStyle w:val="BF8924648A6D498EB7AE34009EA74F8B"/>
          </w:pPr>
          <w:r>
            <w:rPr>
              <w:rStyle w:val="PlaceholderText"/>
            </w:rPr>
            <w:t>[Category]</w:t>
          </w:r>
        </w:p>
      </w:docPartBody>
    </w:docPart>
    <w:docPart>
      <w:docPartPr>
        <w:name w:val="9A3117D4A9AA4D32A2D87762CE23A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7EE301-02B3-4B95-B718-ACB6F3F7DEC6}"/>
      </w:docPartPr>
      <w:docPartBody>
        <w:p w:rsidR="006E35DA" w:rsidRDefault="00353407" w:rsidP="00353407">
          <w:pPr>
            <w:pStyle w:val="9A3117D4A9AA4D32A2D87762CE23A29E"/>
          </w:pPr>
          <w:r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407"/>
    <w:rsid w:val="00123C74"/>
    <w:rsid w:val="00353407"/>
    <w:rsid w:val="003A4CFB"/>
    <w:rsid w:val="006E35DA"/>
    <w:rsid w:val="008E37FB"/>
    <w:rsid w:val="00DC7B04"/>
    <w:rsid w:val="00F96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3407"/>
  </w:style>
  <w:style w:type="paragraph" w:customStyle="1" w:styleId="233F555433054E1692F35A6A6E914505">
    <w:name w:val="233F555433054E1692F35A6A6E914505"/>
  </w:style>
  <w:style w:type="paragraph" w:customStyle="1" w:styleId="3FCE297B42514BE3BB0B4054C54DBEE1">
    <w:name w:val="3FCE297B42514BE3BB0B4054C54DBEE1"/>
  </w:style>
  <w:style w:type="paragraph" w:customStyle="1" w:styleId="06D95392E0E04278983FD46B795EDFA2">
    <w:name w:val="06D95392E0E04278983FD46B795EDFA2"/>
  </w:style>
  <w:style w:type="paragraph" w:customStyle="1" w:styleId="5526B38AAD1C4CF686F0EEE1F175CA52">
    <w:name w:val="5526B38AAD1C4CF686F0EEE1F175CA52"/>
  </w:style>
  <w:style w:type="paragraph" w:customStyle="1" w:styleId="EC7EBCC8DC644F9194DF9EFAC0064503">
    <w:name w:val="EC7EBCC8DC644F9194DF9EFAC0064503"/>
  </w:style>
  <w:style w:type="paragraph" w:customStyle="1" w:styleId="7F54ACA76E594958ADC0295EDAD7ED4B">
    <w:name w:val="7F54ACA76E594958ADC0295EDAD7ED4B"/>
  </w:style>
  <w:style w:type="paragraph" w:customStyle="1" w:styleId="BF8924648A6D498EB7AE34009EA74F8B">
    <w:name w:val="BF8924648A6D498EB7AE34009EA74F8B"/>
    <w:rsid w:val="00353407"/>
  </w:style>
  <w:style w:type="paragraph" w:customStyle="1" w:styleId="9A3117D4A9AA4D32A2D87762CE23A29E">
    <w:name w:val="9A3117D4A9AA4D32A2D87762CE23A29E"/>
    <w:rsid w:val="003534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B9F403-5E51-4A26-B723-505FEBDCE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4</TotalTime>
  <Pages>12</Pages>
  <Words>1741</Words>
  <Characters>9928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Fractions</vt:lpstr>
    </vt:vector>
  </TitlesOfParts>
  <Company>Western Mathematics</Company>
  <LinksUpToDate>false</LinksUpToDate>
  <CharactersWithSpaces>11646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Fractions</dc:title>
  <dc:creator>Garry</dc:creator>
  <cp:lastModifiedBy>Garry</cp:lastModifiedBy>
  <cp:revision>4</cp:revision>
  <cp:lastPrinted>2015-07-08T01:07:00Z</cp:lastPrinted>
  <dcterms:created xsi:type="dcterms:W3CDTF">2016-01-17T21:42:00Z</dcterms:created>
  <dcterms:modified xsi:type="dcterms:W3CDTF">2016-01-17T21:57:00Z</dcterms:modified>
  <cp:category>Year 7</cp:category>
</cp:coreProperties>
</file>