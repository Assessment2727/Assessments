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8A50C3DF37E2490A9FEE08E9AF46F83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BF5292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45B72FEBF28C4320BE084AF035F02F5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BF529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Default="00C56E1E" w:rsidP="00BF5292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F5292" w:rsidRDefault="00BF5292" w:rsidP="00BF5292">
            <w:pPr>
              <w:pStyle w:val="ListParagraph"/>
              <w:numPr>
                <w:ilvl w:val="0"/>
                <w:numId w:val="13"/>
              </w:numPr>
              <w:spacing w:after="0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Recognise and solve problems involving simple ratios (ACMNA173)</w:t>
            </w:r>
          </w:p>
          <w:p w:rsidR="00BF5292" w:rsidRPr="00BF5292" w:rsidRDefault="00BF5292" w:rsidP="00BF5292">
            <w:pPr>
              <w:pStyle w:val="ListParagraph"/>
              <w:numPr>
                <w:ilvl w:val="0"/>
                <w:numId w:val="13"/>
              </w:numPr>
              <w:spacing w:after="0"/>
              <w:ind w:left="46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 a range of problems involving rates and ratios, with and without digital technologies           (ACMNA188) </w:t>
            </w:r>
          </w:p>
          <w:p w:rsidR="00BF5292" w:rsidRPr="00BF5292" w:rsidRDefault="00BF5292" w:rsidP="00BF5292">
            <w:pPr>
              <w:pStyle w:val="ListParagraph"/>
              <w:numPr>
                <w:ilvl w:val="0"/>
                <w:numId w:val="13"/>
              </w:numPr>
              <w:spacing w:after="0"/>
              <w:ind w:left="46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Investigate, interpret and analyse graphs from authentic data  (ACMNA180 )  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E82368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82368" w:rsidRPr="00733BDD" w:rsidRDefault="006E5C7E" w:rsidP="00733BDD">
            <w:pPr>
              <w:pStyle w:val="QuestionStyle"/>
              <w:rPr>
                <w:b/>
              </w:rPr>
            </w:pPr>
            <w:r w:rsidRPr="00733BDD">
              <w:rPr>
                <w:b/>
              </w:rPr>
              <w:t xml:space="preserve">Questions 1 – 3 refer to the </w:t>
            </w:r>
            <w:r w:rsidR="00E82368" w:rsidRPr="00733BDD">
              <w:rPr>
                <w:b/>
              </w:rPr>
              <w:t>set of do</w:t>
            </w:r>
            <w:r w:rsidRPr="00733BDD">
              <w:rPr>
                <w:b/>
              </w:rPr>
              <w:t>minos</w:t>
            </w:r>
            <w:r w:rsidR="00E82368" w:rsidRPr="00733BDD">
              <w:rPr>
                <w:b/>
              </w:rPr>
              <w:t xml:space="preserve"> shown below.</w:t>
            </w:r>
          </w:p>
          <w:p w:rsidR="005277D4" w:rsidRPr="00733BDD" w:rsidRDefault="00E82368" w:rsidP="00733BDD">
            <w:pPr>
              <w:pStyle w:val="QuestionStyle"/>
            </w:pPr>
            <w:r w:rsidRPr="00733BDD">
              <w:rPr>
                <w:noProof/>
                <w:lang w:eastAsia="en-AU"/>
              </w:rPr>
              <w:drawing>
                <wp:inline distT="0" distB="0" distL="0" distR="0" wp14:anchorId="2436361E" wp14:editId="4EC6E8A6">
                  <wp:extent cx="4915940" cy="1245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hutterstock_179138276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9" t="66578" r="3684" b="9711"/>
                          <a:stretch/>
                        </pic:blipFill>
                        <pic:spPr bwMode="auto">
                          <a:xfrm>
                            <a:off x="0" y="0"/>
                            <a:ext cx="4930891" cy="1249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Pr="00733BDD" w:rsidRDefault="00E82368" w:rsidP="00733BDD">
            <w:pPr>
              <w:pStyle w:val="QuestionStyle"/>
            </w:pPr>
            <w:r w:rsidRPr="00733BDD">
              <w:t xml:space="preserve">Some dominos are called </w:t>
            </w:r>
            <w:r w:rsidRPr="00733BDD">
              <w:rPr>
                <w:i/>
              </w:rPr>
              <w:t>Doubles</w:t>
            </w:r>
            <w:r w:rsidRPr="00733BDD">
              <w:t xml:space="preserve"> because they have the same number of dots on both halves. The </w:t>
            </w:r>
            <w:r w:rsidRPr="00733BDD">
              <w:rPr>
                <w:i/>
              </w:rPr>
              <w:t>Doubles</w:t>
            </w:r>
            <w:r w:rsidRPr="00733BDD">
              <w:t xml:space="preserve"> range from </w:t>
            </w:r>
            <w:r w:rsidRPr="00733BDD">
              <w:rPr>
                <w:i/>
              </w:rPr>
              <w:t>Double Blank</w:t>
            </w:r>
            <w:r w:rsidRPr="00733BDD">
              <w:t xml:space="preserve"> to </w:t>
            </w:r>
            <w:r w:rsidRPr="00733BDD">
              <w:rPr>
                <w:i/>
              </w:rPr>
              <w:t>Double Six.</w:t>
            </w:r>
          </w:p>
          <w:p w:rsidR="00E82368" w:rsidRPr="00733BDD" w:rsidRDefault="00E82368" w:rsidP="00733BDD">
            <w:pPr>
              <w:pStyle w:val="QuestionStyle"/>
            </w:pPr>
            <w:r w:rsidRPr="00733BDD">
              <w:t xml:space="preserve">What is the ratio of </w:t>
            </w:r>
            <w:r w:rsidR="006E5C7E" w:rsidRPr="00733BDD">
              <w:rPr>
                <w:i/>
              </w:rPr>
              <w:t xml:space="preserve">Double </w:t>
            </w:r>
            <w:r w:rsidR="006E5C7E" w:rsidRPr="00733BDD">
              <w:t>dominos</w:t>
            </w:r>
            <w:r w:rsidRPr="00733BDD">
              <w:t xml:space="preserve"> to </w:t>
            </w:r>
            <w:r w:rsidRPr="00733BDD">
              <w:rPr>
                <w:i/>
              </w:rPr>
              <w:t>Non-</w:t>
            </w:r>
            <w:r w:rsidR="006E5C7E" w:rsidRPr="00733BDD">
              <w:rPr>
                <w:i/>
              </w:rPr>
              <w:t xml:space="preserve">Double </w:t>
            </w:r>
            <w:r w:rsidR="006E5C7E" w:rsidRPr="00733BDD">
              <w:t>dominos</w:t>
            </w:r>
            <w:r w:rsidRPr="00733BDD">
              <w:t>?</w:t>
            </w:r>
          </w:p>
          <w:p w:rsidR="00E82368" w:rsidRPr="00733BDD" w:rsidRDefault="00E82368" w:rsidP="00733BDD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3E7317A9" wp14:editId="605F9558">
                      <wp:simplePos x="0" y="0"/>
                      <wp:positionH relativeFrom="column">
                        <wp:posOffset>3164220</wp:posOffset>
                      </wp:positionH>
                      <wp:positionV relativeFrom="paragraph">
                        <wp:posOffset>211280</wp:posOffset>
                      </wp:positionV>
                      <wp:extent cx="1755140" cy="373380"/>
                      <wp:effectExtent l="0" t="0" r="1651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2" name="Oval 2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Oval 3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D9A8BF" id="Group 23" o:spid="_x0000_s1026" style="position:absolute;margin-left:249.15pt;margin-top:16.65pt;width:138.2pt;height:29.4pt;z-index:251635712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">
                      <v:oval id="Oval 2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" fillcolor="black [3200]" strokecolor="black [3213]" strokeweight="2pt"/>
                      <v:oval id="Oval 3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" fillcolor="black [3200]" strokecolor="black [3213]" strokeweight="2pt"/>
                      <v:rect id="Rectangle 4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" filled="f" strokecolor="black [3213]" strokeweight="1.5pt"/>
                      <v:rect id="Rectangle 5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" filled="f" strokecolor="black [3213]" strokeweight="1.5pt"/>
                    </v:group>
                  </w:pict>
                </mc:Fallback>
              </mc:AlternateContent>
            </w:r>
          </w:p>
          <w:p w:rsidR="00E82368" w:rsidRPr="00733BDD" w:rsidRDefault="00E82368" w:rsidP="00733BDD">
            <w:pPr>
              <w:pStyle w:val="QuestionStyle"/>
            </w:pPr>
          </w:p>
          <w:p w:rsidR="00E82368" w:rsidRPr="00733BDD" w:rsidRDefault="00E82368" w:rsidP="00733BDD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77D4" w:rsidRPr="00733BDD" w:rsidRDefault="006E5C7E" w:rsidP="00733BDD">
            <w:pPr>
              <w:pStyle w:val="QuestionStyle"/>
            </w:pPr>
            <w:r w:rsidRPr="00733BDD">
              <w:t xml:space="preserve">What is the ratio of </w:t>
            </w:r>
            <w:r w:rsidRPr="00733BDD">
              <w:rPr>
                <w:i/>
              </w:rPr>
              <w:t xml:space="preserve">Double </w:t>
            </w:r>
            <w:r w:rsidRPr="00733BDD">
              <w:t>dominos to the full set dominos?</w:t>
            </w:r>
            <w:r w:rsidRPr="00733BDD">
              <w:rPr>
                <w:noProof/>
                <w:lang w:eastAsia="en-AU"/>
              </w:rPr>
              <w:t xml:space="preserve"> </w:t>
            </w:r>
          </w:p>
          <w:p w:rsidR="006E5C7E" w:rsidRPr="00733BDD" w:rsidRDefault="006E5C7E" w:rsidP="00733BDD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44D62AAD" wp14:editId="67300DEE">
                      <wp:simplePos x="0" y="0"/>
                      <wp:positionH relativeFrom="column">
                        <wp:posOffset>3164220</wp:posOffset>
                      </wp:positionH>
                      <wp:positionV relativeFrom="paragraph">
                        <wp:posOffset>50534</wp:posOffset>
                      </wp:positionV>
                      <wp:extent cx="1755140" cy="373380"/>
                      <wp:effectExtent l="0" t="0" r="16510" b="2667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7" name="Oval 7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Oval 8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966820" id="Group 6" o:spid="_x0000_s1026" style="position:absolute;margin-left:249.15pt;margin-top:4pt;width:138.2pt;height:29.4pt;z-index:251636736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">
                      <v:oval id="Oval 7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" fillcolor="black [3200]" strokecolor="black [3213]" strokeweight="2pt"/>
                      <v:oval id="Oval 8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" fillcolor="black [3200]" strokecolor="black [3213]" strokeweight="2pt"/>
                      <v:rect id="Rectangle 9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" filled="f" strokecolor="black [3213]" strokeweight="1.5pt"/>
                      <v:rect id="Rectangle 10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" filled="f" strokecolor="black [3213]" strokeweight="1.5pt"/>
                    </v:group>
                  </w:pict>
                </mc:Fallback>
              </mc:AlternateContent>
            </w:r>
          </w:p>
          <w:p w:rsidR="006E5C7E" w:rsidRPr="00733BDD" w:rsidRDefault="006E5C7E" w:rsidP="00733BDD">
            <w:pPr>
              <w:pStyle w:val="QuestionStyle"/>
            </w:pPr>
          </w:p>
        </w:tc>
      </w:tr>
      <w:tr w:rsidR="005277D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5277D4" w:rsidRPr="001B3341" w:rsidRDefault="005277D4" w:rsidP="005277D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6E5C7E" w:rsidP="00733BDD">
            <w:pPr>
              <w:pStyle w:val="QuestionStyle"/>
              <w:rPr>
                <w:noProof/>
                <w:lang w:eastAsia="en-AU"/>
              </w:rPr>
            </w:pPr>
            <w:r w:rsidRPr="00733BDD">
              <w:t>What is the ratio of</w:t>
            </w:r>
            <w:r w:rsidRPr="00733BDD">
              <w:rPr>
                <w:i/>
              </w:rPr>
              <w:t xml:space="preserve"> </w:t>
            </w:r>
            <w:r w:rsidRPr="00733BDD">
              <w:t xml:space="preserve">dominos with </w:t>
            </w:r>
            <w:r w:rsidR="002A7EA9">
              <w:t>only</w:t>
            </w:r>
            <w:r w:rsidR="005D7F18" w:rsidRPr="00733BDD">
              <w:t xml:space="preserve"> one</w:t>
            </w:r>
            <w:r w:rsidRPr="00733BDD">
              <w:t xml:space="preserve"> </w:t>
            </w:r>
            <w:r w:rsidRPr="00733BDD">
              <w:rPr>
                <w:i/>
              </w:rPr>
              <w:t>Blank</w:t>
            </w:r>
            <w:r w:rsidRPr="00733BDD">
              <w:t xml:space="preserve"> to dominos with </w:t>
            </w:r>
            <w:r w:rsidR="002A7EA9">
              <w:t>on</w:t>
            </w:r>
            <w:r w:rsidR="005D7F18" w:rsidRPr="00733BDD">
              <w:t xml:space="preserve">ly </w:t>
            </w:r>
            <w:r w:rsidRPr="00733BDD">
              <w:t xml:space="preserve">one </w:t>
            </w:r>
            <w:r w:rsidRPr="00733BDD">
              <w:rPr>
                <w:i/>
              </w:rPr>
              <w:t>Six</w:t>
            </w:r>
            <w:r w:rsidRPr="00733BDD">
              <w:t>?</w:t>
            </w:r>
            <w:r w:rsidRPr="00733BDD">
              <w:rPr>
                <w:noProof/>
                <w:lang w:eastAsia="en-AU"/>
              </w:rPr>
              <w:t xml:space="preserve"> </w:t>
            </w:r>
          </w:p>
          <w:p w:rsidR="006E5C7E" w:rsidRPr="00733BDD" w:rsidRDefault="006E5C7E" w:rsidP="00733BDD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31AF6C3F" wp14:editId="31D87C76">
                      <wp:simplePos x="0" y="0"/>
                      <wp:positionH relativeFrom="column">
                        <wp:posOffset>3230260</wp:posOffset>
                      </wp:positionH>
                      <wp:positionV relativeFrom="paragraph">
                        <wp:posOffset>77295</wp:posOffset>
                      </wp:positionV>
                      <wp:extent cx="1755140" cy="373380"/>
                      <wp:effectExtent l="0" t="0" r="16510" b="2667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7" name="Oval 17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Oval 18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3BEB8C" id="Group 16" o:spid="_x0000_s1026" style="position:absolute;margin-left:254.35pt;margin-top:6.1pt;width:138.2pt;height:29.4pt;z-index:25163776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">
                      <v:oval id="Oval 17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" fillcolor="black [3200]" strokecolor="black [3213]" strokeweight="2pt"/>
                      <v:oval id="Oval 18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MzYwAAAANs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AVWfpEB9OYDAAD//wMAUEsBAi0AFAAGAAgAAAAhANvh9svuAAAAhQEAABMAAAAAAAAAAAAAAAAA&#10;AAAAAFtDb250ZW50X1R5cGVzXS54bWxQSwECLQAUAAYACAAAACEAWvQsW78AAAAVAQAACwAAAAAA&#10;AAAAAAAAAAAfAQAAX3JlbHMvLnJlbHNQSwECLQAUAAYACAAAACEABuzM2MAAAADbAAAADwAAAAAA&#10;AAAAAAAAAAAHAgAAZHJzL2Rvd25yZXYueG1sUEsFBgAAAAADAAMAtwAAAPQCAAAAAA==&#10;" fillcolor="black [3200]" strokecolor="black [3213]" strokeweight="2pt"/>
                      <v:rect id="Rectangle 19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/>
                      <v:rect id="Rectangle 20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/>
                    </v:group>
                  </w:pict>
                </mc:Fallback>
              </mc:AlternateContent>
            </w:r>
          </w:p>
          <w:p w:rsidR="005277D4" w:rsidRPr="00733BDD" w:rsidRDefault="005277D4" w:rsidP="00733BDD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2807118D" wp14:editId="32391B7A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008E9F" id="Group 11" o:spid="_x0000_s1026" style="position:absolute;margin-left:117.5pt;margin-top:590.4pt;width:222pt;height:36pt;z-index:251634688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"/>
                    </v:group>
                  </w:pict>
                </mc:Fallback>
              </mc:AlternateConten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61564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There are 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>45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channels available on Jamie</w:t>
            </w:r>
            <w:r w:rsidR="00304523" w:rsidRPr="00733BDD">
              <w:rPr>
                <w:rFonts w:ascii="Times New Roman" w:hAnsi="Times New Roman"/>
                <w:sz w:val="24"/>
                <w:szCs w:val="24"/>
              </w:rPr>
              <w:t>’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s TV.</w:t>
            </w:r>
          </w:p>
          <w:p w:rsidR="006E5C7E" w:rsidRPr="00733BDD" w:rsidRDefault="00214F1A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There are 34</w:t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 xml:space="preserve"> entertainment channels and the rest are shopping channels.</w:t>
            </w:r>
          </w:p>
          <w:p w:rsidR="00E61564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of shopping channels to 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>entertainment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channels?</w:t>
            </w:r>
          </w:p>
          <w:p w:rsidR="006E5C7E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3BDD" w:rsidRPr="00733BDD" w:rsidRDefault="00733BDD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38C2F057" wp14:editId="298B0B5B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17565</wp:posOffset>
                      </wp:positionV>
                      <wp:extent cx="4415790" cy="114300"/>
                      <wp:effectExtent l="0" t="0" r="22860" b="1905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5BF64" id="Group 89" o:spid="_x0000_s1026" style="position:absolute;margin-left:19.6pt;margin-top:1.4pt;width:347.7pt;height:9pt;z-index:25163878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4GxAAAANsAAAAPAAAAZHJzL2Rvd25yZXYueG1sRI9Ba8JA&#10;FITvBf/D8oReSrOxo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F/YDgb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Bx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sJzD7Uv8ATL/AwAA//8DAFBLAQItABQABgAIAAAAIQDb4fbL7gAAAIUBAAATAAAAAAAAAAAA&#10;AAAAAAAAAABbQ29udGVudF9UeXBlc10ueG1sUEsBAi0AFAAGAAgAAAAhAFr0LFu/AAAAFQEAAAsA&#10;AAAAAAAAAAAAAAAAHwEAAF9yZWxzLy5yZWxzUEsBAi0AFAAGAAgAAAAhAK8KkHH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1</w:t>
            </w:r>
            <w:r w:rsidR="00304523" w:rsidRPr="00733BDD">
              <w:rPr>
                <w:rFonts w:ascii="Times New Roman" w:hAnsi="Times New Roman"/>
                <w:sz w:val="24"/>
                <w:szCs w:val="24"/>
              </w:rPr>
              <w:t>1 : 34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304523" w:rsidRPr="00733BDD">
              <w:rPr>
                <w:rFonts w:ascii="Times New Roman" w:hAnsi="Times New Roman"/>
                <w:sz w:val="24"/>
                <w:szCs w:val="24"/>
              </w:rPr>
              <w:t>11 : 45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304523" w:rsidRPr="00733BDD">
              <w:rPr>
                <w:rFonts w:ascii="Times New Roman" w:hAnsi="Times New Roman"/>
                <w:sz w:val="24"/>
                <w:szCs w:val="24"/>
              </w:rPr>
              <w:t>34 : 45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304523" w:rsidRPr="00733BDD">
              <w:rPr>
                <w:rFonts w:ascii="Times New Roman" w:hAnsi="Times New Roman"/>
                <w:sz w:val="24"/>
                <w:szCs w:val="24"/>
              </w:rPr>
              <w:t>34 : 79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The ratio 16 : 10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when written in simplest form is:</w:t>
            </w:r>
          </w:p>
          <w:p w:rsidR="006E5C7E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3BDD" w:rsidRPr="00733BDD" w:rsidRDefault="00733BDD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6112BB0E" wp14:editId="269F025F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23075</wp:posOffset>
                      </wp:positionV>
                      <wp:extent cx="4415790" cy="114300"/>
                      <wp:effectExtent l="0" t="0" r="22860" b="1905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9800CE" id="Group 97" o:spid="_x0000_s1026" style="position:absolute;margin-left:18.95pt;margin-top:1.8pt;width:347.7pt;height:9pt;z-index:25163980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GY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c4Nn6JP0AubgAAAP//AwBQSwECLQAUAAYACAAAACEA2+H2y+4AAACFAQAAEwAAAAAAAAAAAAAA&#10;AAAAAAAAW0NvbnRlbnRfVHlwZXNdLnhtbFBLAQItABQABgAIAAAAIQBa9CxbvwAAABUBAAALAAAA&#10;AAAAAAAAAAAAAB8BAABfcmVscy8ucmVsc1BLAQItABQABgAIAAAAIQCx2aGYwgAAANs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59X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BF+ekQn04gYAAP//AwBQSwECLQAUAAYACAAAACEA2+H2y+4AAACFAQAAEwAAAAAAAAAA&#10;AAAAAAAAAAAAW0NvbnRlbnRfVHlwZXNdLnhtbFBLAQItABQABgAIAAAAIQBa9CxbvwAAABUBAAAL&#10;AAAAAAAAAAAAAAAAAB8BAABfcmVscy8ucmVsc1BLAQItABQABgAIAAAAIQArd59X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F8699A" w:rsidRPr="00733BD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F8699A" w:rsidRPr="00733BDD">
              <w:rPr>
                <w:rFonts w:ascii="Times New Roman" w:hAnsi="Times New Roman"/>
                <w:sz w:val="24"/>
                <w:szCs w:val="24"/>
              </w:rPr>
              <w:t>2 : 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F8699A" w:rsidRPr="00733BDD">
              <w:rPr>
                <w:rFonts w:ascii="Times New Roman" w:hAnsi="Times New Roman"/>
                <w:sz w:val="24"/>
                <w:szCs w:val="24"/>
              </w:rPr>
              <w:t>4 : 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F8699A" w:rsidRPr="00733BDD">
              <w:rPr>
                <w:rFonts w:ascii="Times New Roman" w:hAnsi="Times New Roman"/>
                <w:sz w:val="24"/>
                <w:szCs w:val="24"/>
              </w:rPr>
              <w:t>8 : 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F8699A" w:rsidRPr="00733BDD">
              <w:rPr>
                <w:rFonts w:ascii="Times New Roman" w:hAnsi="Times New Roman"/>
                <w:sz w:val="24"/>
                <w:szCs w:val="24"/>
              </w:rPr>
              <w:t xml:space="preserve">12 </w:t>
            </w:r>
            <w:r w:rsidR="00733BDD">
              <w:rPr>
                <w:rFonts w:ascii="Times New Roman" w:hAnsi="Times New Roman"/>
                <w:sz w:val="24"/>
                <w:szCs w:val="24"/>
              </w:rPr>
              <w:t>: 5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61564" w:rsidRPr="00733BDD" w:rsidRDefault="00C2773D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6192" behindDoc="0" locked="0" layoutInCell="1" allowOverlap="1" wp14:anchorId="7ED1DF81" wp14:editId="5478519F">
                  <wp:simplePos x="0" y="0"/>
                  <wp:positionH relativeFrom="column">
                    <wp:posOffset>4593900</wp:posOffset>
                  </wp:positionH>
                  <wp:positionV relativeFrom="paragraph">
                    <wp:posOffset>9360</wp:posOffset>
                  </wp:positionV>
                  <wp:extent cx="1034697" cy="1668866"/>
                  <wp:effectExtent l="0" t="0" r="0" b="7620"/>
                  <wp:wrapNone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shutterstock_2464852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697" cy="166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>A painter can coat a wall that measures 48 m</w:t>
            </w:r>
            <w:r w:rsidR="00E61564" w:rsidRPr="00733BD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 xml:space="preserve"> in 3 hours.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Wh</w:t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>at is this as a rate in m</w:t>
            </w:r>
            <w:r w:rsidR="00E61564" w:rsidRPr="00733BD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>/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hour?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773D" w:rsidRPr="00733BDD" w:rsidRDefault="00C2773D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26E0210C" wp14:editId="7F608C7E">
                      <wp:simplePos x="0" y="0"/>
                      <wp:positionH relativeFrom="column">
                        <wp:posOffset>3590260</wp:posOffset>
                      </wp:positionH>
                      <wp:positionV relativeFrom="paragraph">
                        <wp:posOffset>120650</wp:posOffset>
                      </wp:positionV>
                      <wp:extent cx="754380" cy="373380"/>
                      <wp:effectExtent l="0" t="0" r="26670" b="2667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7F2EA" id="Rectangle 123" o:spid="_x0000_s1026" style="position:absolute;margin-left:282.7pt;margin-top:9.5pt;width:59.4pt;height:29.4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E61564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E6156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A car travels at 90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km/h. Ho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>w many hours would be needed to travel 540 km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0975F936" wp14:editId="0DE6403F">
                      <wp:simplePos x="0" y="0"/>
                      <wp:positionH relativeFrom="column">
                        <wp:posOffset>3594378</wp:posOffset>
                      </wp:positionH>
                      <wp:positionV relativeFrom="paragraph">
                        <wp:posOffset>18965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ECC4C1" id="Rectangle 74" o:spid="_x0000_s1026" style="position:absolute;margin-left:283pt;margin-top:1.5pt;width:59.4pt;height:29.4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DOvBUPfAAAACAEAAA8AAABkcnMvZG93bnJldi54&#10;bWxMj81OwzAQhO9IvIO1lbhRpxSiKMSpUPmRQFwauPTmxNs4aryOYjcNb89yoqfd1Yxmvyk2s+vF&#10;hGPoPClYLRMQSI03HbUKvr9ebzMQIWoyuveECn4wwKa8vip0bvyZdjhVsRUcQiHXCmyMQy5laCw6&#10;HZZ+QGLt4EenI59jK82ozxzuenmXJKl0uiP+YPWAW4vNsTo5BYehXn/ud/ukqt8/ti9vxsrnySp1&#10;s5ifHkFEnOO/Gf7wGR1KZqr9iUwQvYKHNOUuUcGaB+tpds9Val5WGciykJcFyl8A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M68FQ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14F1A" w:rsidRPr="00733BDD" w:rsidRDefault="00C2773D" w:rsidP="00733BDD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7216" behindDoc="0" locked="0" layoutInCell="1" allowOverlap="1" wp14:anchorId="781FDC79" wp14:editId="7959F907">
                  <wp:simplePos x="0" y="0"/>
                  <wp:positionH relativeFrom="column">
                    <wp:posOffset>4420800</wp:posOffset>
                  </wp:positionH>
                  <wp:positionV relativeFrom="paragraph">
                    <wp:posOffset>124814</wp:posOffset>
                  </wp:positionV>
                  <wp:extent cx="1339200" cy="1446481"/>
                  <wp:effectExtent l="0" t="0" r="0" b="1905"/>
                  <wp:wrapNone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shutterstock_87195964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00" cy="144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 xml:space="preserve">Petra owns 80 movies. There are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5</w:t>
            </w:r>
            <w:r w:rsidR="00E04CDD">
              <w:rPr>
                <w:rFonts w:ascii="Times New Roman" w:hAnsi="Times New Roman"/>
                <w:sz w:val="24"/>
                <w:szCs w:val="24"/>
              </w:rPr>
              <w:t>5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 xml:space="preserve"> comedies and</w:t>
            </w:r>
            <w:r w:rsidR="002A7EA9">
              <w:rPr>
                <w:rFonts w:ascii="Times New Roman" w:hAnsi="Times New Roman"/>
                <w:sz w:val="24"/>
                <w:szCs w:val="24"/>
              </w:rPr>
              <w:t xml:space="preserve"> the rest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are dramas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E5C7E" w:rsidRPr="00733BDD" w:rsidRDefault="00214F1A" w:rsidP="00733BDD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What is the ra</w:t>
            </w:r>
            <w:r w:rsidR="00C2773D" w:rsidRPr="00733BDD">
              <w:rPr>
                <w:rFonts w:ascii="Times New Roman" w:hAnsi="Times New Roman"/>
                <w:sz w:val="24"/>
                <w:szCs w:val="24"/>
              </w:rPr>
              <w:t>tio of comedies to dramas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?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(answer in simplest form)</w:t>
            </w:r>
          </w:p>
          <w:p w:rsidR="006E5C7E" w:rsidRPr="00733BDD" w:rsidRDefault="00214F1A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43897CA5" wp14:editId="0C7FA9D3">
                      <wp:simplePos x="0" y="0"/>
                      <wp:positionH relativeFrom="column">
                        <wp:posOffset>2228925</wp:posOffset>
                      </wp:positionH>
                      <wp:positionV relativeFrom="paragraph">
                        <wp:posOffset>215685</wp:posOffset>
                      </wp:positionV>
                      <wp:extent cx="1755140" cy="373380"/>
                      <wp:effectExtent l="0" t="0" r="16510" b="2667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03" name="Oval 103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Rectangle 105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F47592" id="Group 102" o:spid="_x0000_s1026" style="position:absolute;margin-left:175.5pt;margin-top:17pt;width:138.2pt;height:29.4pt;z-index:251640832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">
                      <v:oval id="Oval 103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" fillcolor="black [3200]" strokecolor="black [3213]" strokeweight="2pt"/>
                      <v:oval id="Oval 104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" fillcolor="black [3200]" strokecolor="black [3213]" strokeweight="2pt"/>
                      <v:rect id="Rectangle 105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" filled="f" strokecolor="black [3213]" strokeweight="1.5pt"/>
                      <v:rect id="Rectangle 106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Whi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>ch ratio is equivalent to 2 : 5?</w:t>
            </w:r>
          </w:p>
          <w:p w:rsidR="006E5C7E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3BDD" w:rsidRPr="00733BDD" w:rsidRDefault="00733BDD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8A582D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5597C50">
                <v:group id="_x0000_s1113" style="position:absolute;margin-left:14.15pt;margin-top:2.55pt;width:343.5pt;height:9pt;z-index:251661312" coordorigin="2430,3420" coordsize="6870,180">
                  <v:roundrect id="_x0000_s1114" style="position:absolute;left:9030;top:3420;width:270;height:180" arcsize="10923f" strokeweight="1.25pt"/>
                  <v:roundrect id="_x0000_s1115" style="position:absolute;left:2430;top:3420;width:270;height:180" arcsize="10923f" strokeweight="1.25pt"/>
                  <v:roundrect id="_x0000_s1116" style="position:absolute;left:4580;top:3420;width:270;height:180" arcsize="10923f" strokeweight="1.25pt"/>
                  <v:roundrect id="_x0000_s1117" style="position:absolute;left:6780;top:3420;width:270;height:180" arcsize="10923f" strokeweight="1.25pt"/>
                </v:group>
              </w:pic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C2773D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91506" w:rsidRPr="00733BDD">
              <w:rPr>
                <w:rFonts w:ascii="Times New Roman" w:hAnsi="Times New Roman"/>
                <w:sz w:val="24"/>
                <w:szCs w:val="24"/>
              </w:rPr>
              <w:t>10 : 20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991506" w:rsidRPr="00733BDD">
              <w:rPr>
                <w:rFonts w:ascii="Times New Roman" w:hAnsi="Times New Roman"/>
                <w:sz w:val="24"/>
                <w:szCs w:val="24"/>
              </w:rPr>
              <w:t>10 : 25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991506" w:rsidRPr="00733BDD">
              <w:rPr>
                <w:rFonts w:ascii="Times New Roman" w:hAnsi="Times New Roman"/>
                <w:sz w:val="24"/>
                <w:szCs w:val="24"/>
              </w:rPr>
              <w:t>12</w:t>
            </w:r>
            <w:r w:rsidR="00C2773D" w:rsidRPr="00733BDD">
              <w:rPr>
                <w:rFonts w:ascii="Times New Roman" w:hAnsi="Times New Roman"/>
                <w:sz w:val="24"/>
                <w:szCs w:val="24"/>
              </w:rPr>
              <w:t xml:space="preserve"> : 25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991506" w:rsidRPr="00733BDD">
              <w:rPr>
                <w:rFonts w:ascii="Times New Roman" w:hAnsi="Times New Roman"/>
                <w:sz w:val="24"/>
                <w:szCs w:val="24"/>
              </w:rPr>
              <w:t>25 : 100</w:t>
            </w:r>
            <w:r w:rsidR="00733BDD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214F1A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7948D237" wp14:editId="79B58A47">
                      <wp:simplePos x="0" y="0"/>
                      <wp:positionH relativeFrom="column">
                        <wp:posOffset>3669460</wp:posOffset>
                      </wp:positionH>
                      <wp:positionV relativeFrom="paragraph">
                        <wp:posOffset>242260</wp:posOffset>
                      </wp:positionV>
                      <wp:extent cx="1755140" cy="373380"/>
                      <wp:effectExtent l="0" t="0" r="16510" b="2667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08" name="Oval 108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Oval 109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Rectangle 110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AFFC1C" id="Group 107" o:spid="_x0000_s1026" style="position:absolute;margin-left:288.95pt;margin-top:19.1pt;width:138.2pt;height:29.4pt;z-index:251641856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">
                      <v:oval id="Oval 108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I83wQAAANw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DOhlWdkAr35AAAA//8DAFBLAQItABQABgAIAAAAIQDb4fbL7gAAAIUBAAATAAAAAAAAAAAAAAAA&#10;AAAAAABbQ29udGVudF9UeXBlc10ueG1sUEsBAi0AFAAGAAgAAAAhAFr0LFu/AAAAFQEAAAsAAAAA&#10;AAAAAAAAAAAAHwEAAF9yZWxzLy5yZWxzUEsBAi0AFAAGAAgAAAAhAPlUjzfBAAAA3AAAAA8AAAAA&#10;AAAAAAAAAAAABwIAAGRycy9kb3ducmV2LnhtbFBLBQYAAAAAAwADALcAAAD1AgAAAAA=&#10;" fillcolor="black [3200]" strokecolor="black [3213]" strokeweight="2pt"/>
                      <v:oval id="Oval 109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" fillcolor="black [3200]" strokecolor="black [3213]" strokeweight="2pt"/>
                      <v:rect id="Rectangle 110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" filled="f" strokecolor="black [3213]" strokeweight="1.5pt"/>
                      <v:rect id="Rectangle 111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  <w:r w:rsidR="00991506" w:rsidRPr="00733BDD">
              <w:rPr>
                <w:rFonts w:ascii="Times New Roman" w:hAnsi="Times New Roman"/>
                <w:sz w:val="24"/>
                <w:szCs w:val="24"/>
              </w:rPr>
              <w:t>Write the ratio 60 : 42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in simplest form.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6E5C7E" w:rsidRPr="00733BDD" w:rsidRDefault="008A582D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pict w14:anchorId="76FAF9B0">
                <v:rect id="Rectangle 28" o:spid="_x0000_s1123" style="position:absolute;margin-left:230pt;margin-top:15.85pt;width:40.5pt;height:29.25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" strokeweight="1.25pt"/>
              </w:pic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40"/>
                <w:szCs w:val="40"/>
              </w:rPr>
            </w:pPr>
            <w:r w:rsidRPr="00733BDD">
              <w:rPr>
                <w:rFonts w:ascii="Times New Roman" w:hAnsi="Times New Roman"/>
                <w:sz w:val="40"/>
                <w:szCs w:val="40"/>
              </w:rPr>
              <w:t xml:space="preserve">                     </w:t>
            </w:r>
            <w:r w:rsidR="00733BDD">
              <w:rPr>
                <w:rFonts w:ascii="Times New Roman" w:hAnsi="Times New Roman"/>
                <w:sz w:val="40"/>
                <w:szCs w:val="40"/>
              </w:rPr>
              <w:t>48</w:t>
            </w:r>
            <w:r w:rsidR="00CB6484">
              <w:rPr>
                <w:rFonts w:ascii="Times New Roman" w:hAnsi="Times New Roman"/>
                <w:sz w:val="40"/>
                <w:szCs w:val="40"/>
              </w:rPr>
              <w:t xml:space="preserve"> : 36</w:t>
            </w:r>
            <w:r w:rsidR="00214F1A" w:rsidRPr="00733BDD">
              <w:rPr>
                <w:rFonts w:ascii="Times New Roman" w:hAnsi="Times New Roman"/>
                <w:sz w:val="40"/>
                <w:szCs w:val="40"/>
              </w:rPr>
              <w:t xml:space="preserve">    =   8</w:t>
            </w:r>
            <w:r w:rsidRPr="00733BDD">
              <w:rPr>
                <w:rFonts w:ascii="Times New Roman" w:hAnsi="Times New Roman"/>
                <w:sz w:val="40"/>
                <w:szCs w:val="40"/>
              </w:rPr>
              <w:t xml:space="preserve"> : 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991506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What is</w:t>
            </w:r>
            <w:r w:rsidR="00214F1A" w:rsidRPr="00733BDD">
              <w:rPr>
                <w:rFonts w:ascii="Times New Roman" w:hAnsi="Times New Roman"/>
                <w:sz w:val="24"/>
                <w:szCs w:val="24"/>
              </w:rPr>
              <w:t xml:space="preserve"> the ratio 40 cm : 1 metre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when written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>in simplest form.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991506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505B1318" wp14:editId="50F85AC2">
                      <wp:simplePos x="0" y="0"/>
                      <wp:positionH relativeFrom="column">
                        <wp:posOffset>280885</wp:posOffset>
                      </wp:positionH>
                      <wp:positionV relativeFrom="paragraph">
                        <wp:posOffset>10160</wp:posOffset>
                      </wp:positionV>
                      <wp:extent cx="4415790" cy="114300"/>
                      <wp:effectExtent l="0" t="0" r="22860" b="19050"/>
                      <wp:wrapNone/>
                      <wp:docPr id="186" name="Group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4265D7" id="Group 186" o:spid="_x0000_s1026" style="position:absolute;margin-left:22.1pt;margin-top:.8pt;width:347.7pt;height:9pt;z-index:25165824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pAL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hVaekQn04gYAAP//AwBQSwECLQAUAAYACAAAACEA2+H2y+4AAACFAQAAEwAAAAAAAAAA&#10;AAAAAAAAAAAAW0NvbnRlbnRfVHlwZXNdLnhtbFBLAQItABQABgAIAAAAIQBa9CxbvwAAABUBAAAL&#10;AAAAAAAAAAAAAAAAAB8BAABfcmVscy8ucmVsc1BLAQItABQABgAIAAAAIQC40pAL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 xml:space="preserve">1 : 25                              1 : 40                           1 : 250                            2 : 5     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214F1A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Divide 600 kg in the ratio 2 : 1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214F1A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14D0F2F0" wp14:editId="2F04A73F">
                      <wp:simplePos x="0" y="0"/>
                      <wp:positionH relativeFrom="column">
                        <wp:posOffset>3835000</wp:posOffset>
                      </wp:positionH>
                      <wp:positionV relativeFrom="paragraph">
                        <wp:posOffset>180790</wp:posOffset>
                      </wp:positionV>
                      <wp:extent cx="1755140" cy="373380"/>
                      <wp:effectExtent l="0" t="0" r="16510" b="2667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18" name="Oval 118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Oval 119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Rectangle 120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Rectangle 121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51CA2A" id="Group 117" o:spid="_x0000_s1026" style="position:absolute;margin-left:301.95pt;margin-top:14.25pt;width:138.2pt;height:29.4pt;z-index:25164288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">
                      <v:oval id="Oval 118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nqwQAAANw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OdCK8/IBHrzAQAA//8DAFBLAQItABQABgAIAAAAIQDb4fbL7gAAAIUBAAATAAAAAAAAAAAAAAAA&#10;AAAAAABbQ29udGVudF9UeXBlc10ueG1sUEsBAi0AFAAGAAgAAAAhAFr0LFu/AAAAFQEAAAsAAAAA&#10;AAAAAAAAAAAAHwEAAF9yZWxzLy5yZWxzUEsBAi0AFAAGAAgAAAAhAHyNGerBAAAA3AAAAA8AAAAA&#10;AAAAAAAAAAAABwIAAGRycy9kb3ducmV2LnhtbFBLBQYAAAAAAwADALcAAAD1AgAAAAA=&#10;" fillcolor="black [3200]" strokecolor="black [3213]" strokeweight="2pt"/>
                      <v:oval id="Oval 119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" fillcolor="black [3200]" strokecolor="black [3213]" strokeweight="2pt"/>
                      <v:rect id="Rectangle 120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" filled="f" strokecolor="black [3213]" strokeweight="1.5pt"/>
                      <v:rect id="Rectangle 121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66087" w:rsidRPr="00733BDD" w:rsidRDefault="00966087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Wa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>ter runs from a tank which holds 2 000 litres at a rate of 40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litres/ minute.</w:t>
            </w:r>
          </w:p>
          <w:p w:rsidR="006E5C7E" w:rsidRPr="00733BDD" w:rsidRDefault="00966087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How long would it take for the tank to empty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B6484" w:rsidRPr="00733BDD" w:rsidRDefault="00CB6484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8A582D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66D9F8A">
                <v:group id="Group 82" o:spid="_x0000_s1134" style="position:absolute;margin-left:18.2pt;margin-top:2.75pt;width:343.5pt;height:9pt;z-index:251663360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">
                  <v:roundrect id="AutoShape 53" o:spid="_x0000_s1135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5kMsQA&#10;AADbAAAADwAAAGRycy9kb3ducmV2LnhtbESPS2vDMBCE74H+B7GF3mK5aQnGtRLSQMGHEGhSCr0t&#10;1vpBrJWx5Efz66tCIMdhZr5hsu1sWjFS7xrLCp6jGARxYXXDlYKv88cyAeE8ssbWMin4JQfbzcMi&#10;w1TbiT9pPPlKBAi7FBXU3neplK6oyaCLbEccvNL2Bn2QfSV1j1OAm1au4ngtDTYcFmrsaF9TcTkN&#10;RsEhmfy1lN/r14HzEn/GY3l8J6WeHufdGwhPs7+Hb+1cK0he4P9L+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eZDLEAAAA2wAAAA8AAAAAAAAAAAAAAAAAmAIAAGRycy9k&#10;b3ducmV2LnhtbFBLBQYAAAAABAAEAPUAAACJAwAAAAA=&#10;" strokeweight="1.25pt"/>
                  <v:roundrect id="AutoShape 54" o:spid="_x0000_s1136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f8RsIA&#10;AADbAAAADwAAAGRycy9kb3ducmV2LnhtbESPT4vCMBTE74LfITxhb5q6iJRqFBUWPCzCqgjeHs3r&#10;H2xeShPb6qffCILHYWZ+wyzXvalES40rLSuYTiIQxKnVJecKzqefcQzCeWSNlWVS8CAH69VwsMRE&#10;247/qD36XAQIuwQVFN7XiZQuLcigm9iaOHiZbQz6IJtc6ga7ADeV/I6iuTRYclgosKZdQenteDcK&#10;fuPOPzN5mc/uvM/w2h6yw5aU+hr1mwUIT73/hN/tvVYQz+D1Jfw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9/xGwgAAANsAAAAPAAAAAAAAAAAAAAAAAJgCAABkcnMvZG93&#10;bnJldi54bWxQSwUGAAAAAAQABAD1AAAAhwMAAAAA&#10;" strokeweight="1.25pt"/>
                  <v:roundrect id="AutoShape 55" o:spid="_x0000_s1137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Z3cQA&#10;AADbAAAADwAAAGRycy9kb3ducmV2LnhtbESPS2vDMBCE74H+B7GF3mK5oQ3GtRLSQMGHEGhSCr0t&#10;1vpBrJWx5Efz66tCIMdhZr5hsu1sWjFS7xrLCp6jGARxYXXDlYKv88cyAeE8ssbWMin4JQfbzcMi&#10;w1TbiT9pPPlKBAi7FBXU3neplK6oyaCLbEccvNL2Bn2QfSV1j1OAm1au4ngtDTYcFmrsaF9TcTkN&#10;RsEhmfy1lN/rl4HzEn/GY3l8J6WeHufdGwhPs7+Hb+1cK0he4f9L+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7Wd3EAAAA2wAAAA8AAAAAAAAAAAAAAAAAmAIAAGRycy9k&#10;b3ducmV2LnhtbFBLBQYAAAAABAAEAPUAAACJAwAAAAA=&#10;" strokeweight="1.25pt"/>
                  <v:roundrect id="AutoShape 56" o:spid="_x0000_s1138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HqsMA&#10;AADbAAAADwAAAGRycy9kb3ducmV2LnhtbESPT4vCMBTE74LfITzBm6YuUko1igqCh0VYXRa8PZrX&#10;P9i8lCa21U+/WVjwOMzMb5j1djC16Kh1lWUFi3kEgjizuuJCwff1OEtAOI+ssbZMCp7kYLsZj9aY&#10;atvzF3UXX4gAYZeigtL7JpXSZSUZdHPbEAcvt61BH2RbSN1iH+Cmlh9RFEuDFYeFEhs6lJTdLw+j&#10;4DPp/SuXP/Hywaccb905P+9Jqelk2K1AeBr8O/zfPmkFSQx/X8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HqsMAAADbAAAADwAAAAAAAAAAAAAAAACYAgAAZHJzL2Rv&#10;d25yZXYueG1sUEsFBgAAAAAEAAQA9QAAAIgDAAAAAA==&#10;" strokeweight="1.25pt"/>
                </v:group>
              </w:pic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CB6484">
              <w:rPr>
                <w:rFonts w:ascii="Times New Roman" w:hAnsi="Times New Roman"/>
                <w:sz w:val="24"/>
                <w:szCs w:val="24"/>
              </w:rPr>
              <w:t>5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 xml:space="preserve"> minutes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.                     </w:t>
            </w:r>
            <w:r w:rsidR="00CB6484">
              <w:rPr>
                <w:rFonts w:ascii="Times New Roman" w:hAnsi="Times New Roman"/>
                <w:sz w:val="24"/>
                <w:szCs w:val="24"/>
              </w:rPr>
              <w:t>20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>minutes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.                    </w:t>
            </w:r>
            <w:r w:rsidR="00CB6484">
              <w:rPr>
                <w:rFonts w:ascii="Times New Roman" w:hAnsi="Times New Roman"/>
                <w:sz w:val="24"/>
                <w:szCs w:val="24"/>
              </w:rPr>
              <w:t>5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0 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>minutes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.                   </w:t>
            </w:r>
            <w:r w:rsidR="00CB6484">
              <w:rPr>
                <w:rFonts w:ascii="Times New Roman" w:hAnsi="Times New Roman"/>
                <w:sz w:val="24"/>
                <w:szCs w:val="24"/>
              </w:rPr>
              <w:t>80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3BDD" w:rsidRPr="00733BDD">
              <w:rPr>
                <w:rFonts w:ascii="Times New Roman" w:hAnsi="Times New Roman"/>
                <w:sz w:val="24"/>
                <w:szCs w:val="24"/>
              </w:rPr>
              <w:t>minutes</w:t>
            </w:r>
            <w:r w:rsidR="00CB648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EA0FD5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3120" behindDoc="0" locked="0" layoutInCell="1" allowOverlap="1" wp14:anchorId="0F09EDF0" wp14:editId="0AF9DC3E">
                  <wp:simplePos x="0" y="0"/>
                  <wp:positionH relativeFrom="column">
                    <wp:posOffset>4500610</wp:posOffset>
                  </wp:positionH>
                  <wp:positionV relativeFrom="paragraph">
                    <wp:posOffset>-9814</wp:posOffset>
                  </wp:positionV>
                  <wp:extent cx="1043890" cy="1500722"/>
                  <wp:effectExtent l="0" t="0" r="4445" b="4445"/>
                  <wp:wrapNone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shutterstock_188814473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4" t="9215"/>
                          <a:stretch/>
                        </pic:blipFill>
                        <pic:spPr bwMode="auto">
                          <a:xfrm>
                            <a:off x="0" y="0"/>
                            <a:ext cx="1048426" cy="1507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 xml:space="preserve">Michelle plays a musical piece at 40 beats per minute. If the piece goes for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3 minutes and 15</w:t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 xml:space="preserve"> seconds, how many beats are there in the piece?</w:t>
            </w:r>
          </w:p>
          <w:p w:rsidR="00EA0FD5" w:rsidRPr="00733BDD" w:rsidRDefault="00EA0FD5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EA0FD5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692A29F" wp14:editId="42756C07">
                      <wp:simplePos x="0" y="0"/>
                      <wp:positionH relativeFrom="column">
                        <wp:posOffset>3429745</wp:posOffset>
                      </wp:positionH>
                      <wp:positionV relativeFrom="paragraph">
                        <wp:posOffset>63295</wp:posOffset>
                      </wp:positionV>
                      <wp:extent cx="754380" cy="373380"/>
                      <wp:effectExtent l="0" t="0" r="26670" b="2667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925494" id="Rectangle 124" o:spid="_x0000_s1026" style="position:absolute;margin-left:270.05pt;margin-top:5pt;width:59.4pt;height:29.4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SAt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0E5504" w:rsidRPr="00733BDD" w:rsidRDefault="000E5504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 </w:t>
            </w:r>
            <w:r w:rsidR="000E5504" w:rsidRPr="00733BD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43" w:dyaOrig="194" w14:anchorId="1045B6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pt;height:9.75pt" o:ole="">
                  <v:imagedata r:id="rId12" o:title=""/>
                </v:shape>
                <o:OLEObject Type="Embed" ProgID="FXEquation.Equation" ShapeID="_x0000_i1025" DrawAspect="Content" ObjectID="_1514612309" r:id="rId13"/>
              </w:objec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17506C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BFF618C" wp14:editId="3F4E1A17">
                      <wp:simplePos x="0" y="0"/>
                      <wp:positionH relativeFrom="column">
                        <wp:posOffset>225688</wp:posOffset>
                      </wp:positionH>
                      <wp:positionV relativeFrom="paragraph">
                        <wp:posOffset>6900</wp:posOffset>
                      </wp:positionV>
                      <wp:extent cx="4362450" cy="114300"/>
                      <wp:effectExtent l="12065" t="17145" r="16510" b="11430"/>
                      <wp:wrapNone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88" name="AutoShap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AutoShap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0" name="AutoShap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3D9C7" id="Group 191" o:spid="_x0000_s1026" style="position:absolute;margin-left:17.75pt;margin-top:.55pt;width:343.5pt;height:9pt;z-index:251659264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">
                      <v:roundrect id="AutoShape 9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" strokeweight="1.25pt"/>
                      <v:roundrect id="AutoShape 9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" strokeweight="1.25pt"/>
                      <v:roundrect id="AutoShape 9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" strokeweight="1.25pt"/>
                      <v:roundrect id="AutoShape 9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" strokeweight="1.25pt"/>
                    </v:group>
                  </w:pict>
                </mc:Fallback>
              </mc:AlternateConten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2 : 3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 : 30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: 3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: 3  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</w:t>
            </w:r>
            <w:r w:rsidR="0017506C">
              <w:rPr>
                <w:rFonts w:ascii="Times New Roman" w:hAnsi="Times New Roman"/>
                <w:i/>
                <w:sz w:val="24"/>
                <w:szCs w:val="24"/>
              </w:rPr>
              <w:t>18 hours : 2½ days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in simplest form ?</w: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8A582D" w:rsidP="0017506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499E872">
                <v:group id="Group 53" o:spid="_x0000_s1146" style="position:absolute;margin-left:13.5pt;margin-top:.45pt;width:343.5pt;height:9pt;z-index:251664384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">
                  <v:roundrect id="AutoShape 96" o:spid="_x0000_s114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fQAcMA&#10;AADbAAAADwAAAGRycy9kb3ducmV2LnhtbESPS4vCQBCE7wv+h6EFb+vERUWyjqLCggcRfCB4azKd&#10;B5vpCZkxif56RxA8FlX1FTVfdqYUDdWusKxgNIxAECdWF5wpOJ/+vmcgnEfWWFomBXdysFz0vuYY&#10;a9vygZqjz0SAsItRQe59FUvpkpwMuqGtiIOX2tqgD7LOpK6xDXBTyp8omkqDBYeFHCva5JT8H29G&#10;wW7W+kcqL9PxjbcpXpt9ul+TUoN+t/oF4anzn/C7vdUKJm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fQAcMAAADbAAAADwAAAAAAAAAAAAAAAACYAgAAZHJzL2Rv&#10;d25yZXYueG1sUEsFBgAAAAAEAAQA9QAAAIgDAAAAAA==&#10;" strokeweight="1.25pt"/>
                  <v:roundrect id="AutoShape 97" o:spid="_x0000_s114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t1msQA&#10;AADbAAAADwAAAGRycy9kb3ducmV2LnhtbESPQWvCQBSE7wX/w/KE3uqmpYYQXaUKBQ9FaFoKvT2y&#10;b5Ng9m3Irknqr3cLgsdhZr5h1tvJtmKg3jeOFTwvEhDEpdMNVwq+v96fMhA+IGtsHZOCP/Kw3cwe&#10;1phrN/InDUWoRISwz1FBHUKXS+nLmiz6heuIo2dcbzFE2VdS9zhGuG3lS5Kk0mLDcaHGjvY1lafi&#10;bBV8ZGO4GPmTvp75YPB3OJrjjpR6nE9vKxCBpnAP39oHrWC5hP8v8Qf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bdZrEAAAA2wAAAA8AAAAAAAAAAAAAAAAAmAIAAGRycy9k&#10;b3ducmV2LnhtbFBLBQYAAAAABAAEAPUAAACJAwAAAAA=&#10;" strokeweight="1.25pt"/>
                  <v:roundrect id="AutoShape 98" o:spid="_x0000_s114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r7cQA&#10;AADbAAAADwAAAGRycy9kb3ducmV2LnhtbESPzWrDMBCE74W8g9hAbrWckhrjRglJIeBDMTQphd4W&#10;a/1DrJWxFNvp01eFQo/DzHzDbPez6cRIg2stK1hHMQji0uqWawUfl9NjCsJ5ZI2dZVJwJwf73eJh&#10;i5m2E7/TePa1CBB2GSpovO8zKV3ZkEEX2Z44eJUdDPogh1rqAacAN518iuNEGmw5LDTY02tD5fV8&#10;Mwre0sl/V/Iz2dw4r/BrLKriSEqtlvPhBYSn2f+H/9q5VvCcwO+X8AP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J6+3EAAAA2wAAAA8AAAAAAAAAAAAAAAAAmAIAAGRycy9k&#10;b3ducmV2LnhtbFBLBQYAAAAABAAEAPUAAACJAwAAAAA=&#10;" strokeweight="1.25pt"/>
                  <v:roundrect id="AutoShape 99" o:spid="_x0000_s115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OdsMA&#10;AADbAAAADwAAAGRycy9kb3ducmV2LnhtbESPT4vCMBTE7wt+h/AWvK3pirpSjaKC4EGE1UXw9mhe&#10;/2DzUprYVj+9ERY8DjPzG2a+7EwpGqpdYVnB9yACQZxYXXCm4O+0/ZqCcB5ZY2mZFNzJwXLR+5hj&#10;rG3Lv9QcfSYChF2MCnLvq1hKl+Rk0A1sRRy81NYGfZB1JnWNbYCbUg6jaCINFhwWcqxok1NyPd6M&#10;gv209Y9UniejG+9SvDSH9LAmpfqf3WoGwlPn3+H/9k4rGP/A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VOdsMAAADbAAAADwAAAAAAAAAAAAAAAACYAgAAZHJzL2Rv&#10;d25yZXYueG1sUEsFBgAAAAAEAAQA9QAAAIgDAAAAAA==&#10;" strokeweight="1.25pt"/>
                </v:group>
              </w:pic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3 </w:t>
            </w:r>
            <w:r w:rsidR="0017506C">
              <w:rPr>
                <w:rFonts w:ascii="Times New Roman" w:hAnsi="Times New Roman"/>
                <w:sz w:val="24"/>
                <w:szCs w:val="24"/>
              </w:rPr>
              <w:t>: 10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17506C">
              <w:rPr>
                <w:rFonts w:ascii="Times New Roman" w:hAnsi="Times New Roman"/>
                <w:sz w:val="24"/>
                <w:szCs w:val="24"/>
              </w:rPr>
              <w:t>3 : 20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17506C">
              <w:rPr>
                <w:rFonts w:ascii="Times New Roman" w:hAnsi="Times New Roman"/>
                <w:sz w:val="24"/>
                <w:szCs w:val="24"/>
              </w:rPr>
              <w:t xml:space="preserve"> 9 : 25                         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7506C">
              <w:rPr>
                <w:rFonts w:ascii="Times New Roman" w:hAnsi="Times New Roman"/>
                <w:sz w:val="24"/>
                <w:szCs w:val="24"/>
              </w:rPr>
              <w:t xml:space="preserve">18 : 25 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</w:tc>
      </w:tr>
      <w:tr w:rsidR="006E5C7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5C7E" w:rsidRPr="001B3341" w:rsidRDefault="006E5C7E" w:rsidP="006E5C7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5C7E" w:rsidRPr="00733BDD" w:rsidRDefault="004A0FC9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Divide 30</w:t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>0 marbles in the ratio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2</w:t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 xml:space="preserve"> : 5 : 8</w:t>
            </w:r>
            <w:r w:rsidR="006E5C7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E5C7E" w:rsidRPr="00733BDD" w:rsidRDefault="004A0FC9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2779810</wp:posOffset>
                      </wp:positionH>
                      <wp:positionV relativeFrom="paragraph">
                        <wp:posOffset>150675</wp:posOffset>
                      </wp:positionV>
                      <wp:extent cx="2755940" cy="373380"/>
                      <wp:effectExtent l="0" t="0" r="25400" b="26670"/>
                      <wp:wrapNone/>
                      <wp:docPr id="297" name="Group 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55940" cy="373380"/>
                                <a:chOff x="0" y="0"/>
                                <a:chExt cx="2755940" cy="373380"/>
                              </a:xfrm>
                            </wpg:grpSpPr>
                            <wpg:grpSp>
                              <wpg:cNvPr id="130" name="Group 130"/>
                              <wpg:cNvGrpSpPr/>
                              <wpg:grpSpPr>
                                <a:xfrm>
                                  <a:off x="0" y="0"/>
                                  <a:ext cx="1755140" cy="373380"/>
                                  <a:chOff x="0" y="0"/>
                                  <a:chExt cx="1755180" cy="373380"/>
                                </a:xfrm>
                              </wpg:grpSpPr>
                              <wps:wsp>
                                <wps:cNvPr id="131" name="Oval 131"/>
                                <wps:cNvSpPr/>
                                <wps:spPr>
                                  <a:xfrm>
                                    <a:off x="871200" y="792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" name="Oval 132"/>
                                <wps:cNvSpPr/>
                                <wps:spPr>
                                  <a:xfrm>
                                    <a:off x="871200" y="2448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3" name="Rectangle 133"/>
                                <wps:cNvSpPr/>
                                <wps:spPr>
                                  <a:xfrm>
                                    <a:off x="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" name="Rectangle 134"/>
                                <wps:cNvSpPr/>
                                <wps:spPr>
                                  <a:xfrm>
                                    <a:off x="100080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92" name="Group 292"/>
                              <wpg:cNvGrpSpPr/>
                              <wpg:grpSpPr>
                                <a:xfrm>
                                  <a:off x="1000800" y="0"/>
                                  <a:ext cx="1755140" cy="373380"/>
                                  <a:chOff x="0" y="0"/>
                                  <a:chExt cx="1755180" cy="373380"/>
                                </a:xfrm>
                              </wpg:grpSpPr>
                              <wps:wsp>
                                <wps:cNvPr id="293" name="Oval 293"/>
                                <wps:cNvSpPr/>
                                <wps:spPr>
                                  <a:xfrm>
                                    <a:off x="871200" y="792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" name="Oval 294"/>
                                <wps:cNvSpPr/>
                                <wps:spPr>
                                  <a:xfrm>
                                    <a:off x="871200" y="2448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" name="Rectangle 295"/>
                                <wps:cNvSpPr/>
                                <wps:spPr>
                                  <a:xfrm>
                                    <a:off x="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6" name="Rectangle 296"/>
                                <wps:cNvSpPr/>
                                <wps:spPr>
                                  <a:xfrm>
                                    <a:off x="100080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418F3" id="Group 297" o:spid="_x0000_s1026" style="position:absolute;margin-left:218.9pt;margin-top:11.85pt;width:217pt;height:29.4pt;z-index:251648000" coordsize="27559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">
                      <v:group id="Group 130" o:spid="_x0000_s1027" style="position:absolute;width:17551;height:3733" coordsize="17551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<v:oval id="Oval 131" o:spid="_x0000_s1028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" fillcolor="black [3200]" strokecolor="black [3213]" strokeweight="2pt"/>
                        <v:oval id="Oval 132" o:spid="_x0000_s1029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" fillcolor="black [3200]" strokecolor="black [3213]" strokeweight="2pt"/>
                        <v:rect id="Rectangle 133" o:spid="_x0000_s1030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" filled="f" strokecolor="black [3213]" strokeweight="1.5pt"/>
                        <v:rect id="Rectangle 134" o:spid="_x0000_s1031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" filled="f" strokecolor="black [3213]" strokeweight="1.5pt"/>
                      </v:group>
                      <v:group id="Group 292" o:spid="_x0000_s1032" style="position:absolute;left:10008;width:17551;height:3733" coordsize="17551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oval id="Oval 293" o:spid="_x0000_s1033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" fillcolor="black [3200]" strokecolor="black [3213]" strokeweight="2pt"/>
                        <v:oval id="Oval 294" o:spid="_x0000_s1034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" fillcolor="black [3200]" strokecolor="black [3213]" strokeweight="2pt"/>
                        <v:rect id="Rectangle 295" o:spid="_x0000_s1035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" filled="f" strokecolor="black [3213]" strokeweight="1.5pt"/>
                        <v:rect id="Rectangle 296" o:spid="_x0000_s1036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" filled="f" strokecolor="black [3213]" strokeweight="1.5pt"/>
                      </v:group>
                    </v:group>
                  </w:pict>
                </mc:Fallback>
              </mc:AlternateContent>
            </w: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5C7E" w:rsidRPr="00733BDD" w:rsidRDefault="006E5C7E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550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E5504" w:rsidRPr="001B3341" w:rsidRDefault="000E5504" w:rsidP="000E550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E5504" w:rsidRPr="00733BDD" w:rsidRDefault="000E5504" w:rsidP="00733BDD">
            <w:pPr>
              <w:ind w:right="3969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3904" behindDoc="0" locked="0" layoutInCell="1" allowOverlap="1" wp14:anchorId="2CC01E01" wp14:editId="614BE693">
                  <wp:simplePos x="0" y="0"/>
                  <wp:positionH relativeFrom="column">
                    <wp:posOffset>4081165</wp:posOffset>
                  </wp:positionH>
                  <wp:positionV relativeFrom="paragraph">
                    <wp:posOffset>6935</wp:posOffset>
                  </wp:positionV>
                  <wp:extent cx="1504588" cy="1969135"/>
                  <wp:effectExtent l="0" t="0" r="635" b="0"/>
                  <wp:wrapNone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shutterstock_158311238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05" t="2841" r="25827"/>
                          <a:stretch/>
                        </pic:blipFill>
                        <pic:spPr bwMode="auto">
                          <a:xfrm>
                            <a:off x="0" y="0"/>
                            <a:ext cx="1504588" cy="196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33BDD">
              <w:rPr>
                <w:rFonts w:ascii="Times New Roman" w:hAnsi="Times New Roman"/>
                <w:sz w:val="24"/>
                <w:szCs w:val="24"/>
              </w:rPr>
              <w:t>A bricklayer lays 552 bricks in 6 hours of work.</w:t>
            </w:r>
          </w:p>
          <w:p w:rsidR="000E5504" w:rsidRPr="00733BDD" w:rsidRDefault="000E5504" w:rsidP="00733BDD">
            <w:pPr>
              <w:ind w:right="3969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How many hours of work would it take to lay 920 bricks?</w:t>
            </w: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8A582D" w:rsidP="00733B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F9AEF9D">
                <v:rect id="Rectangle 94" o:spid="_x0000_s1176" style="position:absolute;margin-left:106.3pt;margin-top:16.5pt;width:78.75pt;height:32.25pt;z-index:2516654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" strokeweight="1.25pt"/>
              </w:pict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</w:t>
            </w:r>
          </w:p>
          <w:p w:rsidR="000E5504" w:rsidRPr="00733BDD" w:rsidRDefault="000E5504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0E5504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0E5504" w:rsidP="00733BDD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550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E5504" w:rsidRPr="001B3341" w:rsidRDefault="000E5504" w:rsidP="000E550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E5504" w:rsidRPr="00733BDD" w:rsidRDefault="00063C80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In a recipe, Hannah uses flour, water and milk (measured in cups) in the ratio 4 : 2 : 1.</w:t>
            </w:r>
          </w:p>
          <w:p w:rsidR="00063C80" w:rsidRPr="00733BDD" w:rsidRDefault="00063C80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If she uses 12 cups of liquid (milk and water), how many cups of flour will she need?</w:t>
            </w: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E5504" w:rsidRPr="00733BDD" w:rsidRDefault="00063C80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 wp14:anchorId="2E83ED57" wp14:editId="1634EDC3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1905</wp:posOffset>
                      </wp:positionV>
                      <wp:extent cx="213360" cy="883920"/>
                      <wp:effectExtent l="0" t="0" r="15240" b="1143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6DBA42" id="Group 140" o:spid="_x0000_s1026" style="position:absolute;margin-left:33.95pt;margin-top:.15pt;width:16.8pt;height:69.6pt;z-index:25165004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id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j3MInc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ZbqxAAAANwAAAAPAAAAZHJzL2Rvd25yZXYueG1sRE9Na8JA&#10;EL0L/odlCr2I2ShF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H+hlur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NxxAAAANwAAAAPAAAAZHJzL2Rvd25yZXYueG1sRE9Na8JA&#10;EL0L/Q/LFHqRuqmW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BDtM3H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1B1E01" w:rsidRPr="00733BDD">
              <w:rPr>
                <w:rFonts w:ascii="Times New Roman" w:hAnsi="Times New Roman"/>
                <w:sz w:val="24"/>
                <w:szCs w:val="24"/>
              </w:rPr>
              <w:t>8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cups</w:t>
            </w:r>
            <w:r w:rsidR="000E5504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4A0FC9">
              <w:rPr>
                <w:rFonts w:ascii="Times New Roman" w:hAnsi="Times New Roman"/>
                <w:sz w:val="24"/>
                <w:szCs w:val="24"/>
              </w:rPr>
              <w:t>16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63C80" w:rsidRPr="00733BDD">
              <w:rPr>
                <w:rFonts w:ascii="Times New Roman" w:hAnsi="Times New Roman"/>
                <w:sz w:val="24"/>
                <w:szCs w:val="24"/>
              </w:rPr>
              <w:t>cups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063C80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A0FC9">
              <w:rPr>
                <w:rFonts w:ascii="Times New Roman" w:hAnsi="Times New Roman"/>
                <w:sz w:val="24"/>
                <w:szCs w:val="24"/>
              </w:rPr>
              <w:t>24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63C80" w:rsidRPr="00733BDD">
              <w:rPr>
                <w:rFonts w:ascii="Times New Roman" w:hAnsi="Times New Roman"/>
                <w:sz w:val="24"/>
                <w:szCs w:val="24"/>
              </w:rPr>
              <w:t>cups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E5504" w:rsidRPr="00733BDD" w:rsidRDefault="000E5504" w:rsidP="00733BDD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063C80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1E01" w:rsidRPr="00733BDD">
              <w:rPr>
                <w:rFonts w:ascii="Times New Roman" w:hAnsi="Times New Roman"/>
                <w:sz w:val="24"/>
                <w:szCs w:val="24"/>
              </w:rPr>
              <w:t>48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63C80" w:rsidRPr="00733BDD">
              <w:rPr>
                <w:rFonts w:ascii="Times New Roman" w:hAnsi="Times New Roman"/>
                <w:sz w:val="24"/>
                <w:szCs w:val="24"/>
              </w:rPr>
              <w:t>cups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325745" w:rsidRDefault="00325745"/>
    <w:p w:rsidR="00AB7AA0" w:rsidRDefault="00AB7AA0">
      <w:pPr>
        <w:sectPr w:rsidR="00AB7AA0" w:rsidSect="00B850E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AB7AA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4BE9D17FC4DA4142ADF7AE71FDFA9C5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BF5292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7FBF4E5499B7421AB32060ED7634814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BF5292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B7AA0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B7AA0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E0CDD" w:rsidRPr="00DA0194" w:rsidRDefault="001B1E01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The Mountains Pet Resort is currently boarding 45 dogs and 30 cats.</w:t>
            </w:r>
          </w:p>
          <w:p w:rsidR="006E0CDD" w:rsidRPr="00DA0194" w:rsidRDefault="001B1E01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What is the ratio of dogs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to c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ats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4A0FC9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55C9FA6E" wp14:editId="4099281A">
                      <wp:simplePos x="0" y="0"/>
                      <wp:positionH relativeFrom="column">
                        <wp:posOffset>3783885</wp:posOffset>
                      </wp:positionH>
                      <wp:positionV relativeFrom="paragraph">
                        <wp:posOffset>58885</wp:posOffset>
                      </wp:positionV>
                      <wp:extent cx="1755140" cy="373380"/>
                      <wp:effectExtent l="0" t="0" r="16510" b="2667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46" name="Oval 146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Oval 147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Rectangle 148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5726F8" id="Group 145" o:spid="_x0000_s1026" style="position:absolute;margin-left:297.95pt;margin-top:4.65pt;width:138.2pt;height:29.4pt;z-index:251651072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">
                      <v:oval id="Oval 146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" fillcolor="black [3200]" strokecolor="black [3213]" strokeweight="2pt"/>
                      <v:oval id="Oval 147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" fillcolor="black [3200]" strokecolor="black [3213]" strokeweight="2pt"/>
                      <v:rect id="Rectangle 148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" filled="f" strokecolor="black [3213]" strokeweight="1.5pt"/>
                      <v:rect id="Rectangle 149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Default="001B1E01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Simplify the ratio 60 : 75.</w:t>
            </w:r>
          </w:p>
          <w:p w:rsidR="004A0FC9" w:rsidRPr="00DA0194" w:rsidRDefault="004A0FC9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1B1E01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195C49B3" wp14:editId="04841313">
                      <wp:simplePos x="0" y="0"/>
                      <wp:positionH relativeFrom="column">
                        <wp:posOffset>3876430</wp:posOffset>
                      </wp:positionH>
                      <wp:positionV relativeFrom="paragraph">
                        <wp:posOffset>50490</wp:posOffset>
                      </wp:positionV>
                      <wp:extent cx="1755140" cy="373380"/>
                      <wp:effectExtent l="0" t="0" r="16510" b="2667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51" name="Oval 151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Oval 152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5EC735" id="Group 150" o:spid="_x0000_s1026" style="position:absolute;margin-left:305.25pt;margin-top:4pt;width:138.2pt;height:29.4pt;z-index:251652096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">
                      <v:oval id="Oval 151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" fillcolor="black [3200]" strokecolor="black [3213]" strokeweight="2pt"/>
                      <v:oval id="Oval 152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" fillcolor="black [3200]" strokecolor="black [3213]" strokeweight="2pt"/>
                      <v:rect id="Rectangle 153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" filled="f" strokecolor="black [3213]" strokeweight="1.5pt"/>
                      <v:rect id="Rectangle 154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EA0FD5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What is the ratio 2.5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10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A0FC9" w:rsidRPr="00DA0194" w:rsidRDefault="004A0FC9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FA0A392">
                <v:group id="Group 256" o:spid="_x0000_s1188" style="position:absolute;margin-left:14.6pt;margin-top:2.2pt;width:343.5pt;height:9pt;z-index:251667456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">
                  <v:roundrect id="AutoShape 116" o:spid="_x0000_s1189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RHz8YA&#10;AADcAAAADwAAAGRycy9kb3ducmV2LnhtbESPT2vCQBTE74V+h+UVequbSrUSs5FWEDxIwLQUvD2y&#10;L39o9m3IrknaT+8KgsdhZn7DJJvJtGKg3jWWFbzOIhDEhdUNVwq+v3YvKxDOI2tsLZOCP3KwSR8f&#10;Eoy1HflIQ+4rESDsYlRQe9/FUrqiJoNuZjvi4JW2N+iD7CupexwD3LRyHkVLabDhsFBjR9uait/8&#10;bBQcVqP/L+XP8u3M+xJPQ1Zmn6TU89P0sQbhafL38K291wrmi3e4nglHQK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8RHz8YAAADcAAAADwAAAAAAAAAAAAAAAACYAgAAZHJz&#10;L2Rvd25yZXYueG1sUEsFBgAAAAAEAAQA9QAAAIsDAAAAAA==&#10;" strokeweight="1.25pt"/>
                  <v:roundrect id="AutoShape 117" o:spid="_x0000_s1190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vTvcIA&#10;AADcAAAADwAAAGRycy9kb3ducmV2LnhtbERPyWrDMBC9F/IPYgq91XJNG4wTxSSFgg8l0CQEchus&#10;8UKskbHkpf366lDo8fH2bb6YTkw0uNaygpcoBkFcWt1yreBy/nhOQTiPrLGzTAq+yUG+Wz1sMdN2&#10;5i+aTr4WIYRdhgoa7/tMSlc2ZNBFticOXGUHgz7AoZZ6wDmEm04mcbyWBlsODQ329N5QeT+NRsFn&#10;OvufSl7XryMXFd6mY3U8kFJPj8t+A8LT4v/Ff+5CK0jewtpwJhw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W9O9wgAAANwAAAAPAAAAAAAAAAAAAAAAAJgCAABkcnMvZG93&#10;bnJldi54bWxQSwUGAAAAAAQABAD1AAAAhwMAAAAA&#10;" strokeweight="1.25pt"/>
                  <v:roundrect id="AutoShape 118" o:spid="_x0000_s1191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2JsYA&#10;AADcAAAADwAAAGRycy9kb3ducmV2LnhtbESPT2vCQBTE74V+h+UVequbShUbs5FWEDxIwLQUvD2y&#10;L39o9m3IrknaT+8KgsdhZn7DJJvJtGKg3jWWFbzOIhDEhdUNVwq+v3YvKxDOI2tsLZOCP3KwSR8f&#10;Eoy1HflIQ+4rESDsYlRQe9/FUrqiJoNuZjvi4JW2N+iD7CupexwD3LRyHkVLabDhsFBjR9uait/8&#10;bBQcVqP/L+XP8u3M+xJPQ1Zmn6TU89P0sQbhafL38K291wrmi3e4nglHQK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d2JsYAAADcAAAADwAAAAAAAAAAAAAAAACYAgAAZHJz&#10;L2Rvd25yZXYueG1sUEsFBgAAAAAEAAQA9QAAAIsDAAAAAA==&#10;" strokeweight="1.25pt"/>
                  <v:roundrect id="AutoShape 119" o:spid="_x0000_s1192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VBsIA&#10;AADcAAAADwAAAGRycy9kb3ducmV2LnhtbERPy2rCQBTdC/2H4Ra6MxNFQkgzShUEFyI0itDdJXPz&#10;oJk7ITMmab++syi4PJx3vptNJ0YaXGtZwSqKQRCXVrdcK7hdj8sUhPPIGjvLpOCHHOy2L4scM20n&#10;/qSx8LUIIewyVNB432dSurIhgy6yPXHgKjsY9AEOtdQDTiHcdHIdx4k02HJoaLCnQ0Pld/EwCs7p&#10;5H8reU82Dz5V+DVeqsuelHp7nT/eQXia/VP87z5pBeskzA9nw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RUGwgAAANwAAAAPAAAAAAAAAAAAAAAAAJgCAABkcnMvZG93&#10;bnJldi54bWxQSwUGAAAAAAQABAD1AAAAhwMAAAAA&#10;" strokeweight="1.25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1 : 2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1 : 4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1 : 5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5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: 2     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The ratio of 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>swimmers to surfers at a beach is 25 : 9.</w:t>
            </w:r>
          </w:p>
          <w:p w:rsidR="006E0CDD" w:rsidRPr="00DA0194" w:rsidRDefault="00A96C85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Altogether t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>here are 340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swimmers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 and surfers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on the beach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E0CDD" w:rsidRPr="00DA0194" w:rsidRDefault="00EA0FD5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of them are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surfers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DF49A2D">
                <v:rect id="Rectangle 47" o:spid="_x0000_s1193" style="position:absolute;margin-left:126.95pt;margin-top:8.65pt;width:78.7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ImPz8TgIAACY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0FD5" w:rsidRPr="00DA0194" w:rsidRDefault="00EA0FD5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To make a paint, Jose mixes 150g of ochre with 20 ml of water.</w:t>
            </w:r>
          </w:p>
          <w:p w:rsidR="006E0CDD" w:rsidRPr="00DA0194" w:rsidRDefault="00EA0FD5" w:rsidP="00DA0194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What is the rate of the mixture in g/ml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96C85" w:rsidRPr="00DA0194" w:rsidRDefault="00A96C85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7B92427">
                <v:group id="Group 282" o:spid="_x0000_s1195" style="position:absolute;margin-left:9.45pt;margin-top:2.45pt;width:343.5pt;height:9pt;z-index:251669504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">
                  <v:roundrect id="AutoShape 116" o:spid="_x0000_s1196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9ti8QA&#10;AADcAAAADwAAAGRycy9kb3ducmV2LnhtbESPS4vCQBCE78L+h6EX9qYTH0iIjuIuCB5E8MHC3ppM&#10;54GZnpAZk6y/3hEEj0VVfUUt172pREuNKy0rGI8iEMSp1SXnCi7n7TAG4TyyxsoyKfgnB+vVx2CJ&#10;ibYdH6k9+VwECLsEFRTe14mULi3IoBvZmjh4mW0M+iCbXOoGuwA3lZxE0VwaLDksFFjTT0Hp9XQz&#10;CvZx5++Z/J3PbrzL8K89ZIdvUurrs98sQHjq/Tv8au+0gkk8heeZc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fbYvEAAAA3AAAAA8AAAAAAAAAAAAAAAAAmAIAAGRycy9k&#10;b3ducmV2LnhtbFBLBQYAAAAABAAEAPUAAACJAwAAAAA=&#10;" strokeweight="1.25pt"/>
                  <v:roundrect id="AutoShape 117" o:spid="_x0000_s1197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1/8UA&#10;AADcAAAADwAAAGRycy9kb3ducmV2LnhtbESPzWrDMBCE74W+g9hCb7XcYIxxo4S0UMihGOKUQm+L&#10;tf4h1spYiu326aNAIMdhZr5h1tvF9GKi0XWWFbxGMQjiyuqOGwXfx8+XDITzyBp7y6TgjxxsN48P&#10;a8y1nflAU+kbESDsclTQej/kUrqqJYMusgNx8Go7GvRBjo3UI84Bbnq5iuNUGuw4LLQ40EdL1ak8&#10;GwVf2ez/a/mTJmfe1/g7FXXxTko9Py27NxCeFn8P39p7rWCVJXA9E46A3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vX/xQAAANwAAAAPAAAAAAAAAAAAAAAAAJgCAABkcnMv&#10;ZG93bnJldi54bWxQSwUGAAAAAAQABAD1AAAAigMAAAAA&#10;" strokeweight="1.25pt"/>
                  <v:roundrect id="AutoShape 118" o:spid="_x0000_s1198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QZMQA&#10;AADcAAAADwAAAGRycy9kb3ducmV2LnhtbESPS4vCQBCE78L+h6EX9qYTRSVER3EXBA8i+GBhb02m&#10;88BMT8iMSdZf7wiCx6KqvqKW695UoqXGlZYVjEcRCOLU6pJzBZfzdhiDcB5ZY2WZFPyTg/XqY7DE&#10;RNuOj9SefC4ChF2CCgrv60RKlxZk0I1sTRy8zDYGfZBNLnWDXYCbSk6iaC4NlhwWCqzpp6D0eroZ&#10;Bfu48/dM/s6nN95l+NcessM3KfX12W8WIDz1/h1+tXdawSSewfNMO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6UGTEAAAA3AAAAA8AAAAAAAAAAAAAAAAAmAIAAGRycy9k&#10;b3ducmV2LnhtbFBLBQYAAAAABAAEAPUAAACJAwAAAAA=&#10;" strokeweight="1.25pt"/>
                  <v:roundrect id="AutoShape 119" o:spid="_x0000_s1199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OE8QA&#10;AADcAAAADwAAAGRycy9kb3ducmV2LnhtbESPT4vCMBTE7wt+h/AEb2uqSCnVKCoseFiEdUXw9mhe&#10;/2DzUprYVj/9RhD2OMzMb5jVZjC16Kh1lWUFs2kEgjizuuJCwfn36zMB4TyyxtoyKXiQg8169LHC&#10;VNuef6g7+UIECLsUFZTeN6mULivJoJvahjh4uW0N+iDbQuoW+wA3tZxHUSwNVhwWSmxoX1J2O92N&#10;gu+k989cXuLFnQ85XrtjftyRUpPxsF2C8DT4//C7fdAK5kkMrzPh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ozhPEAAAA3AAAAA8AAAAAAAAAAAAAAAAAmAIAAGRycy9k&#10;b3ducmV2LnhtbFBLBQYAAAAABAAEAPUAAACJAwAAAAA=&#10;" strokeweight="1.25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7.5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g/ml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15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g/ml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22.5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g/ml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A96C85">
              <w:rPr>
                <w:rFonts w:ascii="Times New Roman" w:hAnsi="Times New Roman"/>
                <w:sz w:val="24"/>
                <w:szCs w:val="24"/>
              </w:rPr>
              <w:t>30</w:t>
            </w:r>
            <w:r w:rsidR="00EA0FD5" w:rsidRPr="00DA0194">
              <w:rPr>
                <w:rFonts w:ascii="Times New Roman" w:hAnsi="Times New Roman"/>
                <w:sz w:val="24"/>
                <w:szCs w:val="24"/>
              </w:rPr>
              <w:t xml:space="preserve"> g/ml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5E2F2C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The new garden beds at Hillsborough College have native plants and exotic plants in the ratio 15 : 4.</w:t>
            </w:r>
          </w:p>
          <w:p w:rsidR="006E0CDD" w:rsidRPr="00DA0194" w:rsidRDefault="005E2F2C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There are 36 exotic plants.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How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 many native plants are there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F85BBB8">
                <v:rect id="Rectangle 69" o:spid="_x0000_s1200" style="position:absolute;margin-left:110.75pt;margin-top:8.55pt;width:78.75pt;height:3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" strokeweight="1.25pt"/>
              </w:pic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</w:p>
          <w:p w:rsidR="005E2F2C" w:rsidRPr="00DA0194" w:rsidRDefault="005E2F2C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plan of a house </w:t>
            </w:r>
            <w:r w:rsidR="00DA0194">
              <w:rPr>
                <w:rFonts w:ascii="Times New Roman" w:hAnsi="Times New Roman"/>
                <w:sz w:val="24"/>
                <w:szCs w:val="24"/>
              </w:rPr>
              <w:t>is drawn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 at a scale of 1 : 50.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Liza me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 xml:space="preserve">asures the width of the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house on the </w:t>
            </w:r>
            <w:r w:rsidR="005E2F2C" w:rsidRPr="00DA0194">
              <w:rPr>
                <w:rFonts w:ascii="Times New Roman" w:hAnsi="Times New Roman"/>
                <w:sz w:val="24"/>
                <w:szCs w:val="24"/>
              </w:rPr>
              <w:t>plan to be 410 mm.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E0CDD" w:rsidRPr="00DA0194" w:rsidRDefault="00DA0194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What is the actual width of the house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0194" w:rsidRPr="00DA0194" w:rsidRDefault="00DA0194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2E470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FDDCE36">
                <v:group id="Group 287" o:spid="_x0000_s1201" style="position:absolute;margin-left:16pt;margin-top:2.45pt;width:343.5pt;height:9pt;z-index:25167155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CGr2JjyAgAAaQ8AAB8AAAAA&#10;AAAAAAAAAAAAIAIAAGNsaXBib2FyZC9kcmF3aW5ncy9kcmF3aW5nMS54bWxQSwECLQAUAAYACAAA&#10;ACEAnE5eIeIGAAA6HAAAGgAAAAAAAAAAAAAAAABPBQAAY2xpcGJvYXJkL3RoZW1lL3RoZW1lMS54&#10;bWxQSwECLQAUAAYACAAAACEAnGZGQbsAAAAkAQAAKgAAAAAAAAAAAAAAAABpDAAAY2xpcGJvYXJk&#10;L2RyYXdpbmdzL19yZWxzL2RyYXdpbmcxLnhtbC5yZWxzUEsFBgAAAAAFAAUAZwEAAGwNAAAAAA==&#10;">
                  <v:roundrect id="AutoShape 3" o:spid="_x0000_s120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65sIA&#10;AADc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isDacC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1XrmwgAAANwAAAAPAAAAAAAAAAAAAAAAAJgCAABkcnMvZG93&#10;bnJldi54bWxQSwUGAAAAAAQABAD1AAAAhwMAAAAA&#10;" strokecolor="windowText" strokeweight="1pt"/>
                  <v:roundrect id="AutoShape 4" o:spid="_x0000_s12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nffcUA&#10;AADcAAAADwAAAGRycy9kb3ducmV2LnhtbESPQWvCQBSE7wX/w/IEL0U3erAxuoooFXsRqqLXR/aZ&#10;BLNvQ3abRH+9Wyj0OMzMN8xi1ZlSNFS7wrKC8SgCQZxaXXCm4Hz6HMYgnEfWWFomBQ9ysFr23haY&#10;aNvyNzVHn4kAYZeggtz7KpHSpTkZdCNbEQfvZmuDPsg6k7rGNsBNKSdRNJUGCw4LOVa0ySm9H3+M&#10;gvgRm0tzOeyu9MXt9nnQH+v3mVKDfreeg/DU+f/wX3uvFUziGfyeCUd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d99xQAAANwAAAAPAAAAAAAAAAAAAAAAAJgCAABkcnMv&#10;ZG93bnJldi54bWxQSwUGAAAAAAQABAD1AAAAigMAAAAA&#10;" strokecolor="windowText" strokeweight="1pt"/>
                  <v:roundrect id="AutoShape 5" o:spid="_x0000_s120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gPcIA&#10;AADcAAAADwAAAGRycy9kb3ducmV2LnhtbERPTYvCMBC9C/sfwizsRTRdD1qrUWRlRS/CuqLXoRnb&#10;YjMpTWyrv94cBI+P9z1fdqYUDdWusKzgexiBIE6tLjhTcPz/HcQgnEfWWFomBXdysFx89OaYaNvy&#10;HzUHn4kQwi5BBbn3VSKlS3My6Ia2Ig7cxdYGfYB1JnWNbQg3pRxF0VgaLDg05FjRT07p9XAzCuJ7&#10;bE7Nab85047b9WOvJ6v+VKmvz241A+Gp82/xy73VCkbT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uA9wgAAANwAAAAPAAAAAAAAAAAAAAAAAJgCAABkcnMvZG93&#10;bnJldi54bWxQSwUGAAAAAAQABAD1AAAAhwMAAAAA&#10;" strokecolor="windowText" strokeweight="1pt"/>
                  <v:roundrect id="AutoShape 6" o:spid="_x0000_s120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p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W0zh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FpsYAAADcAAAADwAAAAAAAAAAAAAAAACYAgAAZHJz&#10;L2Rvd25yZXYueG1sUEsFBgAAAAAEAAQA9QAAAIsDAAAAAA==&#10;" strokecolor="windowText" strokeweight="1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8.2 m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E4704">
              <w:rPr>
                <w:rFonts w:ascii="Times New Roman" w:hAnsi="Times New Roman"/>
                <w:sz w:val="24"/>
                <w:szCs w:val="24"/>
              </w:rPr>
              <w:t xml:space="preserve">16.8 m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 xml:space="preserve">20.5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m   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 xml:space="preserve">2 500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m                                                          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DA0194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ratio 36 minutes : 2</w:t>
            </w:r>
            <w:r w:rsidR="002E4704">
              <w:rPr>
                <w:rFonts w:ascii="Times New Roman" w:hAnsi="Times New Roman"/>
                <w:sz w:val="24"/>
                <w:szCs w:val="24"/>
              </w:rPr>
              <w:t>½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hours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in simplest form, without using units, is;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0194" w:rsidRPr="00DA0194" w:rsidRDefault="00DA0194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2E470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1D2FBC3">
                <v:group id="Group 292" o:spid="_x0000_s1206" style="position:absolute;margin-left:9.2pt;margin-top:3.2pt;width:343.5pt;height:9pt;z-index:25167257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F2fdJnsAgAAaQ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20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/>
                  <v:roundrect id="AutoShape 4" o:spid="_x0000_s120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mPs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5j7HAAAA3AAAAA8AAAAAAAAAAAAAAAAAmAIAAGRy&#10;cy9kb3ducmV2LnhtbFBLBQYAAAAABAAEAPUAAACMAwAAAAA=&#10;" strokecolor="windowText" strokeweight="1pt"/>
                  <v:roundrect id="AutoShape 5" o:spid="_x0000_s120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1DpccA&#10;AADcAAAADwAAAGRycy9kb3ducmV2LnhtbESPT2vCQBTE7wW/w/KEXorZKLT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NQ6XHAAAA3AAAAA8AAAAAAAAAAAAAAAAAmAIAAGRy&#10;cy9kb3ducmV2LnhtbFBLBQYAAAAABAAEAPUAAACMAwAAAAA=&#10;" strokecolor="windowText" strokeweight="1pt"/>
                  <v:roundrect id="AutoShape 6" o:spid="_x0000_s121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/d0s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cgF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/d0sYAAADcAAAADwAAAAAAAAAAAAAAAACYAgAAZHJz&#10;L2Rvd25yZXYueG1sUEsFBgAAAAAEAAQA9QAAAIsDAAAAAA==&#10;" strokecolor="windowText" strokeweight="1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1 : 3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1 : 25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3 : 50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6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2E4704">
              <w:rPr>
                <w:rFonts w:ascii="Times New Roman" w:hAnsi="Times New Roman"/>
                <w:sz w:val="24"/>
                <w:szCs w:val="24"/>
              </w:rPr>
              <w:t>2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2E4704" w:rsidP="002E470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0288" behindDoc="0" locked="0" layoutInCell="1" allowOverlap="1" wp14:anchorId="3162E5AA" wp14:editId="3A11740A">
                  <wp:simplePos x="0" y="0"/>
                  <wp:positionH relativeFrom="column">
                    <wp:posOffset>3802210</wp:posOffset>
                  </wp:positionH>
                  <wp:positionV relativeFrom="paragraph">
                    <wp:posOffset>1095</wp:posOffset>
                  </wp:positionV>
                  <wp:extent cx="1956761" cy="1195200"/>
                  <wp:effectExtent l="0" t="0" r="5715" b="5080"/>
                  <wp:wrapNone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shutterstock_1672117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2" b="15822"/>
                          <a:stretch/>
                        </pic:blipFill>
                        <pic:spPr bwMode="auto">
                          <a:xfrm>
                            <a:off x="0" y="0"/>
                            <a:ext cx="1963914" cy="119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0194">
              <w:rPr>
                <w:rFonts w:ascii="Times New Roman" w:hAnsi="Times New Roman"/>
                <w:sz w:val="24"/>
                <w:szCs w:val="24"/>
              </w:rPr>
              <w:t>Alex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is a cricketer who </w:t>
            </w:r>
            <w:r w:rsidR="00DA0194">
              <w:rPr>
                <w:rFonts w:ascii="Times New Roman" w:hAnsi="Times New Roman"/>
                <w:sz w:val="24"/>
                <w:szCs w:val="24"/>
              </w:rPr>
              <w:t>has a batting strike rate of 6.4 runs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>/</w:t>
            </w:r>
            <w:r w:rsidR="00DA0194">
              <w:rPr>
                <w:rFonts w:ascii="Times New Roman" w:hAnsi="Times New Roman"/>
                <w:sz w:val="24"/>
                <w:szCs w:val="24"/>
              </w:rPr>
              <w:t>over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6E0CDD" w:rsidRPr="00DA0194" w:rsidRDefault="00DA0194" w:rsidP="002E470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runs could he be expected to get in 2.5 overs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9C31F61">
                <v:rect id="Rectangle 70" o:spid="_x0000_s1211" style="position:absolute;margin-left:174.7pt;margin-top:7.1pt;width:78.75pt;height:32.25pt;z-index:25167360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BQpVrsTgIAACY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strokeweight="1.25pt"/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03DF" w:rsidRDefault="00DE03DF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4144" behindDoc="0" locked="0" layoutInCell="1" allowOverlap="1" wp14:anchorId="2270C1FB" wp14:editId="5ACE6E8F">
                  <wp:simplePos x="0" y="0"/>
                  <wp:positionH relativeFrom="column">
                    <wp:posOffset>4317056</wp:posOffset>
                  </wp:positionH>
                  <wp:positionV relativeFrom="paragraph">
                    <wp:posOffset>183595</wp:posOffset>
                  </wp:positionV>
                  <wp:extent cx="1356810" cy="1312495"/>
                  <wp:effectExtent l="0" t="0" r="0" b="2540"/>
                  <wp:wrapNone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shutterstock_262391240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28" t="36559"/>
                          <a:stretch/>
                        </pic:blipFill>
                        <pic:spPr bwMode="auto">
                          <a:xfrm>
                            <a:off x="0" y="0"/>
                            <a:ext cx="1359311" cy="1314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The ratio of b</w:t>
            </w:r>
            <w:r w:rsidR="00903C89">
              <w:rPr>
                <w:rFonts w:ascii="Times New Roman" w:hAnsi="Times New Roman"/>
                <w:sz w:val="24"/>
                <w:szCs w:val="24"/>
              </w:rPr>
              <w:t>lack tiles to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grey tiles in a pattern is 13 : 2.</w:t>
            </w:r>
          </w:p>
          <w:p w:rsidR="00DE03DF" w:rsidRDefault="00DE03DF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300 tiles needed altogether.</w:t>
            </w:r>
          </w:p>
          <w:p w:rsidR="006E0CDD" w:rsidRDefault="00DE03DF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black tiles are needed?</w:t>
            </w:r>
          </w:p>
          <w:p w:rsidR="00DE03DF" w:rsidRDefault="00DE03DF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03DF" w:rsidRPr="00DA0194" w:rsidRDefault="00DE03DF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D01386B">
                <v:rect id="Rectangle 71" o:spid="_x0000_s1212" style="position:absolute;margin-left:247.3pt;margin-top:8.15pt;width:78.75pt;height:32.25pt;z-index:2516746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" strokeweight="1.25pt"/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B05A6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B05A6" w:rsidRPr="001B3341" w:rsidRDefault="00BB05A6" w:rsidP="00BB05A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B05A6" w:rsidRDefault="00BB05A6" w:rsidP="00BB05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Liam is training for a triathlon.</w:t>
            </w:r>
          </w:p>
          <w:p w:rsidR="00BB05A6" w:rsidRDefault="00BB05A6" w:rsidP="00BB05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Each week he trains for 6 hours on swimming, 15 hours on running and 18 hours on cycling.</w:t>
            </w:r>
          </w:p>
          <w:p w:rsidR="00BB05A6" w:rsidRDefault="00BB05A6" w:rsidP="00BB05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ratio, in simplest terms, of time spent on Swimming : Running : Cycling.</w:t>
            </w:r>
          </w:p>
          <w:p w:rsidR="00BB05A6" w:rsidRDefault="00BB05A6" w:rsidP="00BB05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4A927152" wp14:editId="6F123F16">
                      <wp:simplePos x="0" y="0"/>
                      <wp:positionH relativeFrom="column">
                        <wp:posOffset>2196610</wp:posOffset>
                      </wp:positionH>
                      <wp:positionV relativeFrom="paragraph">
                        <wp:posOffset>233115</wp:posOffset>
                      </wp:positionV>
                      <wp:extent cx="2762545" cy="380580"/>
                      <wp:effectExtent l="0" t="0" r="19050" b="19685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62545" cy="380580"/>
                                <a:chOff x="0" y="0"/>
                                <a:chExt cx="2762545" cy="380580"/>
                              </a:xfrm>
                            </wpg:grpSpPr>
                            <wps:wsp>
                              <wps:cNvPr id="157" name="Oval 157"/>
                              <wps:cNvSpPr/>
                              <wps:spPr>
                                <a:xfrm>
                                  <a:off x="871200" y="86400"/>
                                  <a:ext cx="45718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0" y="7200"/>
                                  <a:ext cx="754363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1000800" y="7200"/>
                                  <a:ext cx="754363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Oval 158"/>
                              <wps:cNvSpPr/>
                              <wps:spPr>
                                <a:xfrm>
                                  <a:off x="871200" y="252000"/>
                                  <a:ext cx="45718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Oval 161"/>
                              <wps:cNvSpPr/>
                              <wps:spPr>
                                <a:xfrm>
                                  <a:off x="1879200" y="7920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Oval 162"/>
                              <wps:cNvSpPr/>
                              <wps:spPr>
                                <a:xfrm>
                                  <a:off x="1879200" y="24480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2008800" y="0"/>
                                  <a:ext cx="75374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5B4E3E" id="Group 164" o:spid="_x0000_s1026" style="position:absolute;margin-left:172.95pt;margin-top:18.35pt;width:217.5pt;height:29.95pt;z-index:251646976" coordsize="27625,3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">
                      <v:oval id="Oval 157" o:spid="_x0000_s1027" style="position:absolute;left:8712;top:864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" fillcolor="black [3200]" strokecolor="black [3213]" strokeweight="2pt"/>
                      <v:rect id="Rectangle 159" o:spid="_x0000_s1028" style="position:absolute;top:72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" filled="f" strokecolor="black [3213]" strokeweight="1.5pt"/>
                      <v:rect id="Rectangle 160" o:spid="_x0000_s1029" style="position:absolute;left:10008;top:72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" filled="f" strokecolor="black [3213]" strokeweight="1.5pt"/>
                      <v:oval id="Oval 158" o:spid="_x0000_s1030" style="position:absolute;left:8712;top:2520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" fillcolor="black [3200]" strokecolor="black [3213]" strokeweight="2pt"/>
                      <v:oval id="Oval 161" o:spid="_x0000_s1031" style="position:absolute;left:18792;top:792;width:450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" fillcolor="black [3200]" strokecolor="black [3213]" strokeweight="2pt"/>
                      <v:oval id="Oval 162" o:spid="_x0000_s1032" style="position:absolute;left:18792;top:2448;width:450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" fillcolor="black [3200]" strokecolor="black [3213]" strokeweight="2pt"/>
                      <v:rect id="Rectangle 163" o:spid="_x0000_s1033" style="position:absolute;left:20088;width:753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</w:p>
          <w:p w:rsidR="00BB05A6" w:rsidRPr="00DA0194" w:rsidRDefault="00BB05A6" w:rsidP="00BB05A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B05A6" w:rsidRPr="00DA0194" w:rsidRDefault="00BB05A6" w:rsidP="00BB05A6">
            <w:pPr>
              <w:pStyle w:val="QuestionStyle"/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Which of thes</w:t>
            </w:r>
            <w:r w:rsidR="00BB05A6">
              <w:rPr>
                <w:rFonts w:ascii="Times New Roman" w:hAnsi="Times New Roman"/>
                <w:sz w:val="24"/>
                <w:szCs w:val="24"/>
              </w:rPr>
              <w:t>e ratios is equivalent to 5 : 6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B05A6" w:rsidRPr="00DA0194" w:rsidRDefault="00BB05A6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BB05A6" w:rsidRDefault="008A582D" w:rsidP="00DA019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0BFFE33">
                <v:group id="Group 49" o:spid="_x0000_s1218" style="position:absolute;margin-left:16.3pt;margin-top:10pt;width:343.5pt;height:9pt;z-index:251675648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">
                  <v:roundrect id="AutoShape 116" o:spid="_x0000_s1219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zWAsAA&#10;AADbAAAADwAAAGRycy9kb3ducmV2LnhtbERPy4rCMBTdC/5DuMLsNJ1hFKnGMgoDLkTwwcDsLs3t&#10;A5ub0qQP/XqzEFweznudDKYSHTWutKzgcxaBIE6tLjlXcL38TpcgnEfWWFkmBXdykGzGozXG2vZ8&#10;ou7scxFC2MWooPC+jqV0aUEG3czWxIHLbGPQB9jkUjfYh3BTya8oWkiDJYeGAmvaFZTezq1RcFj2&#10;/pHJv8V3y/sM/7tjdtySUh+T4WcFwtPg3+KXe68VzMP68CX8AL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6zWAsAAAADbAAAADwAAAAAAAAAAAAAAAACYAgAAZHJzL2Rvd25y&#10;ZXYueG1sUEsFBgAAAAAEAAQA9QAAAIUDAAAAAA==&#10;" strokeweight="1.25pt"/>
                  <v:roundrect id="AutoShape 117" o:spid="_x0000_s1220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BzmcIA&#10;AADbAAAADwAAAGRycy9kb3ducmV2LnhtbESPT4vCMBTE74LfITzBm6Yurkg1ii4IHkRYFcHbo3n9&#10;g81LaWJb/fSbBcHjMDO/YZbrzpSiodoVlhVMxhEI4sTqgjMFl/NuNAfhPLLG0jIpeJKD9arfW2Ks&#10;bcu/1Jx8JgKEXYwKcu+rWEqX5GTQjW1FHLzU1gZ9kHUmdY1tgJtSfkXRTBosOCzkWNFPTsn99DAK&#10;DvPWv1J5nU0fvE/x1hzT45aUGg66zQKEp85/wu/2Xiv4nsD/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4HOZwgAAANsAAAAPAAAAAAAAAAAAAAAAAJgCAABkcnMvZG93&#10;bnJldi54bWxQSwUGAAAAAAQABAD1AAAAhwMAAAAA&#10;" strokeweight="1.25pt"/>
                  <v:roundrect id="AutoShape 118" o:spid="_x0000_s1221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t7sMA&#10;AADbAAAADwAAAGRycy9kb3ducmV2LnhtbESPS4vCQBCE7wv+h6EFb+tEUZGso6ggeFgEHwjemkzn&#10;wWZ6QmZM4v56RxA8FlX1FbVYdaYUDdWusKxgNIxAECdWF5wpuJx333MQziNrLC2Tggc5WC17XwuM&#10;tW35SM3JZyJA2MWoIPe+iqV0SU4G3dBWxMFLbW3QB1lnUtfYBrgp5TiKZtJgwWEhx4q2OSV/p7tR&#10;8Dtv/X8qr7PJnfcp3ppDetiQUoN+t/4B4anzn/C7vdcKpmN4fQ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Lt7sMAAADbAAAADwAAAAAAAAAAAAAAAACYAgAAZHJzL2Rv&#10;d25yZXYueG1sUEsFBgAAAAAEAAQA9QAAAIgDAAAAAA==&#10;" strokeweight="1.25pt"/>
                  <v:roundrect id="AutoShape 119" o:spid="_x0000_s1222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raBMAA&#10;AADbAAAADwAAAGRycy9kb3ducmV2LnhtbERPy4rCMBTdC/5DuMLsNJ1hFKnGMgoDLkTwwcDsLs3t&#10;A5ub0qQP/XqzEFweznudDKYSHTWutKzgcxaBIE6tLjlXcL38TpcgnEfWWFkmBXdykGzGozXG2vZ8&#10;ou7scxFC2MWooPC+jqV0aUEG3czWxIHLbGPQB9jkUjfYh3BTya8oWkiDJYeGAmvaFZTezq1RcFj2&#10;/pHJv8V3y/sM/7tjdtySUh+T4WcFwtPg3+KXe68VzMPY8CX8AL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raBMAAAADbAAAADwAAAAAAAAAAAAAAAACYAgAAZHJzL2Rvd25y&#10;ZXYueG1sUEsFBgAAAAAEAAQA9QAAAIUDAAAAAA==&#10;" strokeweight="1.25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B05A6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60" w:dyaOrig="537" w14:anchorId="1087DF32">
                <v:shape id="_x0000_i1026" type="#_x0000_t75" style="width:27.75pt;height:27pt" o:ole="">
                  <v:imagedata r:id="rId21" o:title=""/>
                </v:shape>
                <o:OLEObject Type="Embed" ProgID="FXEquation.Equation" ShapeID="_x0000_i1026" DrawAspect="Content" ObjectID="_1514612310" r:id="rId22"/>
              </w:object>
            </w:r>
            <w:r w:rsidR="006E0CDD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</w:t>
            </w:r>
            <w:r w:rsidR="00BB05A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</w:t>
            </w:r>
            <w:r w:rsidR="006E0CDD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05A6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60" w:dyaOrig="537" w14:anchorId="478A2D99">
                <v:shape id="_x0000_i1027" type="#_x0000_t75" style="width:27.75pt;height:27pt" o:ole="">
                  <v:imagedata r:id="rId23" o:title=""/>
                </v:shape>
                <o:OLEObject Type="Embed" ProgID="FXEquation.Equation" ShapeID="_x0000_i1027" DrawAspect="Content" ObjectID="_1514612311" r:id="rId24"/>
              </w:object>
            </w:r>
            <w:r w:rsidR="006E0CDD" w:rsidRPr="00DA01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B05A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B05A6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60" w:dyaOrig="537" w14:anchorId="1B041569">
                <v:shape id="_x0000_i1028" type="#_x0000_t75" style="width:27.75pt;height:27pt" o:ole="">
                  <v:imagedata r:id="rId25" o:title=""/>
                </v:shape>
                <o:OLEObject Type="Embed" ProgID="FXEquation.Equation" ShapeID="_x0000_i1028" DrawAspect="Content" ObjectID="_1514612312" r:id="rId26"/>
              </w:obje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BB05A6" w:rsidRPr="00DA019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60" w:dyaOrig="537" w14:anchorId="06B613EC">
                <v:shape id="_x0000_i1029" type="#_x0000_t75" style="width:27.75pt;height:27pt" o:ole="">
                  <v:imagedata r:id="rId27" o:title=""/>
                </v:shape>
                <o:OLEObject Type="Embed" ProgID="FXEquation.Equation" ShapeID="_x0000_i1029" DrawAspect="Content" ObjectID="_1514612313" r:id="rId28"/>
              </w:object>
            </w:r>
            <w:r w:rsidR="006E0CDD" w:rsidRPr="00DA019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Default="00BB05A6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farm can support 5 head of cattle per hectare in good times and 2 head of cattle per hectare during drought.</w:t>
            </w:r>
          </w:p>
          <w:p w:rsidR="00BB05A6" w:rsidRPr="00DA0194" w:rsidRDefault="00BB05A6" w:rsidP="00DA0194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farm has </w:t>
            </w:r>
            <w:r w:rsidR="00BB2D06">
              <w:rPr>
                <w:rFonts w:ascii="Times New Roman" w:hAnsi="Times New Roman"/>
                <w:sz w:val="24"/>
                <w:szCs w:val="24"/>
              </w:rPr>
              <w:t xml:space="preserve">had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6 000 head of cattle </w:t>
            </w:r>
            <w:r w:rsidR="00BB2D06">
              <w:rPr>
                <w:rFonts w:ascii="Times New Roman" w:hAnsi="Times New Roman"/>
                <w:sz w:val="24"/>
                <w:szCs w:val="24"/>
              </w:rPr>
              <w:t>during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drought. How many </w:t>
            </w:r>
            <w:r w:rsidRPr="00BB2D06">
              <w:rPr>
                <w:rFonts w:ascii="Times New Roman" w:hAnsi="Times New Roman"/>
                <w:i/>
                <w:sz w:val="24"/>
                <w:szCs w:val="24"/>
              </w:rPr>
              <w:t>extra</w:t>
            </w:r>
            <w:r w:rsidR="00BB2D06">
              <w:rPr>
                <w:rFonts w:ascii="Times New Roman" w:hAnsi="Times New Roman"/>
                <w:sz w:val="24"/>
                <w:szCs w:val="24"/>
              </w:rPr>
              <w:t xml:space="preserve"> cattle could it support when the drought ends?</w:t>
            </w:r>
          </w:p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pStyle w:val="QuestionStyle"/>
            </w:pPr>
            <w:r>
              <w:pict w14:anchorId="3F4ABE71">
                <v:rect id="Rectangle 297" o:spid="_x0000_s1223" style="position:absolute;margin-left:329.6pt;margin-top:17pt;width:78.75pt;height:32.25pt;z-index:2516766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" strokeweight="1pt"/>
              </w:pict>
            </w:r>
          </w:p>
          <w:p w:rsidR="006E0CDD" w:rsidRPr="00DA0194" w:rsidRDefault="006E0CDD" w:rsidP="00DA0194">
            <w:pPr>
              <w:pStyle w:val="QuestionStyle"/>
            </w:pPr>
          </w:p>
          <w:p w:rsidR="006E0CDD" w:rsidRPr="00DA0194" w:rsidRDefault="006E0CDD" w:rsidP="00DA0194">
            <w:pPr>
              <w:pStyle w:val="QuestionStyle"/>
            </w:pP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BB05A6" w:rsidP="00DA0194">
            <w:pPr>
              <w:pStyle w:val="QuestionStyle"/>
            </w:pPr>
            <w:r>
              <w:t>On a trip, Meghan</w:t>
            </w:r>
            <w:r w:rsidR="006E0CDD" w:rsidRPr="00DA0194">
              <w:t xml:space="preserve"> driv</w:t>
            </w:r>
            <w:r>
              <w:t>es her car for 5 hours at an average speed of 8</w:t>
            </w:r>
            <w:r w:rsidR="006E0CDD" w:rsidRPr="00DA0194">
              <w:t xml:space="preserve">0 km/h. </w:t>
            </w:r>
          </w:p>
          <w:p w:rsidR="00BB05A6" w:rsidRDefault="00BB05A6" w:rsidP="00DA0194">
            <w:pPr>
              <w:pStyle w:val="QuestionStyle"/>
            </w:pPr>
            <w:r>
              <w:t>Her car uses fuel at a rate of 8 litres/100km.</w:t>
            </w:r>
          </w:p>
          <w:p w:rsidR="006E0CDD" w:rsidRPr="00DA0194" w:rsidRDefault="00BB05A6" w:rsidP="00DA0194">
            <w:pPr>
              <w:pStyle w:val="QuestionStyle"/>
            </w:pPr>
            <w:r>
              <w:t>How many litres of fuel will she use on the trip</w:t>
            </w:r>
            <w:r w:rsidR="006E0CDD" w:rsidRPr="00DA0194">
              <w:t xml:space="preserve">? </w:t>
            </w:r>
          </w:p>
          <w:p w:rsidR="006E0CDD" w:rsidRPr="00DA0194" w:rsidRDefault="006E0CDD" w:rsidP="00DA0194">
            <w:pPr>
              <w:pStyle w:val="QuestionStyle"/>
            </w:pPr>
          </w:p>
          <w:p w:rsidR="006E0CDD" w:rsidRPr="00DA0194" w:rsidRDefault="008A582D" w:rsidP="00DA0194">
            <w:pPr>
              <w:pStyle w:val="QuestionStyle"/>
            </w:pPr>
            <w:r>
              <w:pict w14:anchorId="7CFBC478">
                <v:rect id="Rectangle 298" o:spid="_x0000_s1224" style="position:absolute;margin-left:316.85pt;margin-top:5.55pt;width:92.5pt;height:32.25pt;z-index:251677696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" strokeweight="1pt"/>
              </w:pict>
            </w:r>
            <w:r w:rsidR="006E0CDD" w:rsidRPr="00DA0194">
              <w:t xml:space="preserve">                             </w:t>
            </w:r>
          </w:p>
          <w:p w:rsidR="006E0CDD" w:rsidRPr="00DA0194" w:rsidRDefault="006E0CDD" w:rsidP="00BB05A6">
            <w:pPr>
              <w:pStyle w:val="QuestionStyle"/>
            </w:pPr>
            <w:r w:rsidRPr="00DA0194">
              <w:t xml:space="preserve">              </w:t>
            </w:r>
          </w:p>
        </w:tc>
      </w:tr>
      <w:tr w:rsidR="006E0CDD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0CDD" w:rsidRPr="001B3341" w:rsidRDefault="006E0CDD" w:rsidP="006E0CD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E0CDD" w:rsidRPr="00DA0194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The payment for a job is divided between Judy</w:t>
            </w:r>
            <w:r w:rsidR="00903C89">
              <w:rPr>
                <w:rFonts w:ascii="Times New Roman" w:hAnsi="Times New Roman"/>
                <w:sz w:val="24"/>
                <w:szCs w:val="24"/>
              </w:rPr>
              <w:t>,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Kathy</w:t>
            </w:r>
            <w:r w:rsidR="00EE30FA">
              <w:rPr>
                <w:rFonts w:ascii="Times New Roman" w:hAnsi="Times New Roman"/>
                <w:sz w:val="24"/>
                <w:szCs w:val="24"/>
              </w:rPr>
              <w:t xml:space="preserve"> and Louise</w:t>
            </w:r>
            <w:r w:rsidR="00903C89">
              <w:rPr>
                <w:rFonts w:ascii="Times New Roman" w:hAnsi="Times New Roman"/>
                <w:sz w:val="24"/>
                <w:szCs w:val="24"/>
              </w:rPr>
              <w:t xml:space="preserve"> in the ratio 1 : 2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: 4. </w:t>
            </w:r>
          </w:p>
          <w:p w:rsidR="006E0CDD" w:rsidRDefault="006E0CDD" w:rsidP="00DA0194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If the total payment was $490, how much did Kathy receive?</w:t>
            </w:r>
          </w:p>
          <w:p w:rsidR="002A7EA9" w:rsidRDefault="002A7EA9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7EA9" w:rsidRPr="00DA0194" w:rsidRDefault="002A7EA9" w:rsidP="00DA01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E0CDD" w:rsidRPr="00DA0194" w:rsidRDefault="008A582D" w:rsidP="00DA01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577DF44">
                <v:group id="_x0000_s1177" style="position:absolute;margin-left:10.5pt;margin-top:1.15pt;width:343.5pt;height:9pt;z-index:251666432" coordorigin="2430,3420" coordsize="6870,180">
                  <v:roundrect id="_x0000_s1178" style="position:absolute;left:9030;top:3420;width:270;height:180" arcsize="10923f" strokeweight="1.25pt"/>
                  <v:roundrect id="_x0000_s1179" style="position:absolute;left:2430;top:3420;width:270;height:180" arcsize="10923f" strokeweight="1.25pt"/>
                  <v:roundrect id="_x0000_s1180" style="position:absolute;left:4580;top:3420;width:270;height:180" arcsize="10923f" strokeweight="1.25pt"/>
                  <v:roundrect id="_x0000_s1181" style="position:absolute;left:6780;top:3420;width:270;height:180" arcsize="10923f" strokeweight="1.25pt"/>
                </v:group>
              </w:pic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903C89">
              <w:rPr>
                <w:rFonts w:ascii="Times New Roman" w:hAnsi="Times New Roman"/>
                <w:sz w:val="24"/>
                <w:szCs w:val="24"/>
              </w:rPr>
              <w:t>$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E30FA">
              <w:rPr>
                <w:rFonts w:ascii="Times New Roman" w:hAnsi="Times New Roman"/>
                <w:sz w:val="24"/>
                <w:szCs w:val="24"/>
              </w:rPr>
              <w:t>70.00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E30F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EE30FA">
              <w:rPr>
                <w:rFonts w:ascii="Times New Roman" w:hAnsi="Times New Roman"/>
                <w:sz w:val="24"/>
                <w:szCs w:val="24"/>
              </w:rPr>
              <w:t>$122.50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EE30FA">
              <w:rPr>
                <w:rFonts w:ascii="Times New Roman" w:hAnsi="Times New Roman"/>
                <w:sz w:val="24"/>
                <w:szCs w:val="24"/>
              </w:rPr>
              <w:t>$140.00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EE30FA">
              <w:rPr>
                <w:rFonts w:ascii="Times New Roman" w:hAnsi="Times New Roman"/>
                <w:sz w:val="24"/>
                <w:szCs w:val="24"/>
              </w:rPr>
              <w:t xml:space="preserve">      $245.00</w:t>
            </w:r>
            <w:r w:rsidR="006E0CDD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B2D06" w:rsidTr="002A7EA9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B2D06" w:rsidRPr="001B3341" w:rsidRDefault="00BB2D06" w:rsidP="00BB2D0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B2D06" w:rsidRPr="007539BB" w:rsidRDefault="00BB2D06" w:rsidP="007539BB">
            <w:pPr>
              <w:pStyle w:val="QuestionStyle"/>
            </w:pPr>
            <w:r w:rsidRPr="007539BB">
              <w:rPr>
                <w:b/>
              </w:rPr>
              <w:t>Questions 16 - 18 refer to the following.</w:t>
            </w:r>
            <w:r w:rsidRPr="007539BB">
              <w:t xml:space="preserve"> </w:t>
            </w:r>
          </w:p>
          <w:p w:rsidR="00BB2D06" w:rsidRPr="007539BB" w:rsidRDefault="00BB2D06" w:rsidP="007539BB">
            <w:pPr>
              <w:pStyle w:val="QuestionStyle"/>
            </w:pPr>
            <w:r w:rsidRPr="007539BB">
              <w:t>The distance-time graph represents Tegan’s journ</w:t>
            </w:r>
            <w:r w:rsidR="001B65C1">
              <w:t xml:space="preserve">ey from </w:t>
            </w:r>
            <w:r w:rsidR="005D7F18">
              <w:t xml:space="preserve">her </w:t>
            </w:r>
            <w:r w:rsidR="001B65C1">
              <w:t>home in Perth to Bunbury</w:t>
            </w:r>
            <w:r w:rsidRPr="007539BB">
              <w:t xml:space="preserve"> for a meeting and then back home.</w:t>
            </w:r>
            <w:r w:rsidRPr="007539BB">
              <w:rPr>
                <w:rFonts w:asciiTheme="minorHAnsi" w:hAnsiTheme="minorHAnsi" w:cstheme="minorBidi"/>
                <w:noProof/>
                <w:lang w:eastAsia="en-AU"/>
              </w:rPr>
              <w:t xml:space="preserve"> </w:t>
            </w:r>
          </w:p>
          <w:p w:rsidR="00BB2D06" w:rsidRPr="007539BB" w:rsidRDefault="008A582D" w:rsidP="007539BB">
            <w:pPr>
              <w:pStyle w:val="QuestionStyle"/>
            </w:pPr>
            <w:r>
              <w:object w:dxaOrig="1440" w:dyaOrig="1440" w14:anchorId="7972BE2B">
                <v:shape id="_x0000_s1239" type="#_x0000_t75" style="position:absolute;margin-left:61.25pt;margin-top:26.35pt;width:312.05pt;height:207.6pt;z-index:251678720;mso-position-horizontal-relative:text;mso-position-vertical-relative:text">
                  <v:imagedata r:id="rId29" o:title=""/>
                  <w10:wrap type="square"/>
                </v:shape>
                <o:OLEObject Type="Embed" ProgID="FXDraw.Graphic" ShapeID="_x0000_s1239" DrawAspect="Content" ObjectID="_1514612341" r:id="rId30"/>
              </w:object>
            </w: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  <w:p w:rsidR="00BB2D06" w:rsidRPr="007539BB" w:rsidRDefault="00BB2D06" w:rsidP="007539BB">
            <w:pPr>
              <w:pStyle w:val="QuestionStyle"/>
            </w:pPr>
          </w:p>
        </w:tc>
      </w:tr>
      <w:tr w:rsidR="00BB2D06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66"/>
          </w:tcPr>
          <w:p w:rsidR="00BB2D06" w:rsidRPr="001B3341" w:rsidRDefault="00BB2D06" w:rsidP="00BB2D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03767" w:rsidRPr="007539BB" w:rsidRDefault="001B65C1" w:rsidP="007539BB">
            <w:pPr>
              <w:pStyle w:val="QuestionStyle"/>
            </w:pPr>
            <w:r>
              <w:t xml:space="preserve">After Tegan left home she </w:t>
            </w:r>
            <w:r w:rsidR="00B03767" w:rsidRPr="007539BB">
              <w:t>had to turn back when she realised she had forgotten her phone.</w:t>
            </w:r>
          </w:p>
          <w:p w:rsidR="00BB2D06" w:rsidRPr="007539BB" w:rsidRDefault="00B03767" w:rsidP="007539BB">
            <w:pPr>
              <w:pStyle w:val="QuestionStyle"/>
            </w:pPr>
            <w:r w:rsidRPr="007539BB">
              <w:t>At what time did she turn back</w:t>
            </w:r>
            <w:r w:rsidR="00BB2D06" w:rsidRPr="007539BB">
              <w:t>?</w:t>
            </w:r>
          </w:p>
          <w:p w:rsidR="00B03767" w:rsidRPr="007539BB" w:rsidRDefault="00B03767" w:rsidP="007539BB">
            <w:pPr>
              <w:pStyle w:val="QuestionStyle"/>
            </w:pPr>
          </w:p>
          <w:p w:rsidR="00BB2D06" w:rsidRPr="007539BB" w:rsidRDefault="008A582D" w:rsidP="001B65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034F1EEC">
                <v:group id="Group 300" o:spid="_x0000_s1240" style="position:absolute;margin-left:21.5pt;margin-top:1.3pt;width:343.5pt;height:9pt;z-index:251679744" coordorigin="2430,3420" coordsize="6870,18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">
                  <v:roundrect id="AutoShape 116" o:spid="_x0000_s1241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aoMMA&#10;AADcAAAADwAAAGRycy9kb3ducmV2LnhtbESPT4vCMBTE74LfITzBm6aui0g1ii4IHkRYFcHbo3n9&#10;g81LaWJb/fSbBcHjMDO/YZbrzpSiodoVlhVMxhEI4sTqgjMFl/NuNAfhPLLG0jIpeJKD9arfW2Ks&#10;bcu/1Jx8JgKEXYwKcu+rWEqX5GTQjW1FHLzU1gZ9kHUmdY1tgJtSfkXRTBosOCzkWNFPTsn99DAK&#10;DvPWv1J5nX0/eJ/irTmmxy0pNRx0mwUIT53/hN/tvVYwjSbwfy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aoMMAAADcAAAADwAAAAAAAAAAAAAAAACYAgAAZHJzL2Rv&#10;d25yZXYueG1sUEsFBgAAAAAEAAQA9QAAAIgDAAAAAA==&#10;" strokeweight="1.25pt"/>
                  <v:roundrect id="AutoShape 117" o:spid="_x0000_s1242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E18UA&#10;AADcAAAADwAAAGRycy9kb3ducmV2LnhtbESPzWrDMBCE74G8g9hAb4nctBjjRAlNoOBDMNQthd4W&#10;a/1DrJWxFNvN01eFQo/DzHzD7I+z6cRIg2stK3jcRCCIS6tbrhV8vL+uExDOI2vsLJOCb3JwPCwX&#10;e0y1nfiNxsLXIkDYpaig8b5PpXRlQwbdxvbEwavsYNAHOdRSDzgFuOnkNopiabDlsNBgT+eGymtx&#10;MwouyeTvlfyMn2+cVfg15lV+IqUeVvPLDoSn2f+H/9qZVvAUbeH3TDgC8v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4cTXxQAAANwAAAAPAAAAAAAAAAAAAAAAAJgCAABkcnMv&#10;ZG93bnJldi54bWxQSwUGAAAAAAQABAD1AAAAigMAAAAA&#10;" strokeweight="1.25pt"/>
                  <v:roundrect id="AutoShape 118" o:spid="_x0000_s1243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hTMUA&#10;AADcAAAADwAAAGRycy9kb3ducmV2LnhtbESPzWrDMBCE74G8g9hAb4ncpBjjRAlNIOBDMdQthd4W&#10;a/1DrJWxFNvt01eFQo/DzHzDHE6z6cRIg2stK3jcRCCIS6tbrhW8v13XCQjnkTV2lknBFzk4HZeL&#10;A6baTvxKY+FrESDsUlTQeN+nUrqyIYNuY3vi4FV2MOiDHGqpB5wC3HRyG0WxNNhyWGiwp0tD5a24&#10;GwUvyeS/K/kRP905q/BzzKv8TEo9rObnPQhPs/8P/7UzrWAX7eD3TDgC8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rWFMxQAAANwAAAAPAAAAAAAAAAAAAAAAAJgCAABkcnMv&#10;ZG93bnJldi54bWxQSwUGAAAAAAQABAD1AAAAigMAAAAA&#10;" strokeweight="1.25pt"/>
                  <v:roundrect id="AutoShape 119" o:spid="_x0000_s1244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T5OMUA&#10;AADcAAAADwAAAGRycy9kb3ducmV2LnhtbESPQWvCQBSE7wX/w/KE3uqmrYQQXaUKBQ9FaFoKvT2y&#10;b5Ng9m3Irknqr3cLgsdhZr5h1tvJtmKg3jeOFTwvEhDEpdMNVwq+v96fMhA+IGtsHZOCP/Kw3cwe&#10;1phrN/InDUWoRISwz1FBHUKXS+nLmiz6heuIo2dcbzFE2VdS9zhGuG3lS5Kk0mLDcaHGjvY1lafi&#10;bBV8ZGO4GPmTLs98MPg7HM1xR0o9zqe3FYhAU7iHb+2DVvCaLOH/TDwCc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Pk4xQAAANwAAAAPAAAAAAAAAAAAAAAAAJgCAABkcnMv&#10;ZG93bnJldi54bWxQSwUGAAAAAAQABAD1AAAAigMAAAAA&#10;" strokeweight="1.25pt"/>
                </v:group>
              </w:pict>
            </w:r>
            <w:r w:rsidR="00BB2D06" w:rsidRPr="007539B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1B65C1"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="00EE30FA">
              <w:rPr>
                <w:rFonts w:ascii="Times New Roman" w:hAnsi="Times New Roman"/>
                <w:sz w:val="24"/>
                <w:szCs w:val="24"/>
              </w:rPr>
              <w:t>:3</w:t>
            </w:r>
            <w:r w:rsidR="001B65C1">
              <w:rPr>
                <w:rFonts w:ascii="Times New Roman" w:hAnsi="Times New Roman"/>
                <w:sz w:val="24"/>
                <w:szCs w:val="24"/>
              </w:rPr>
              <w:t>0 am</w:t>
            </w:r>
            <w:r w:rsidR="00BB2D06" w:rsidRPr="007539B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EE30FA">
              <w:rPr>
                <w:rFonts w:ascii="Times New Roman" w:hAnsi="Times New Roman"/>
                <w:sz w:val="24"/>
                <w:szCs w:val="24"/>
              </w:rPr>
              <w:t>9:0</w:t>
            </w:r>
            <w:r w:rsidR="001B65C1">
              <w:rPr>
                <w:rFonts w:ascii="Times New Roman" w:hAnsi="Times New Roman"/>
                <w:sz w:val="24"/>
                <w:szCs w:val="24"/>
              </w:rPr>
              <w:t xml:space="preserve">0 am      </w:t>
            </w:r>
            <w:r w:rsidR="00BB2D06" w:rsidRPr="007539B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E30FA">
              <w:rPr>
                <w:rFonts w:ascii="Times New Roman" w:hAnsi="Times New Roman"/>
                <w:sz w:val="24"/>
                <w:szCs w:val="24"/>
              </w:rPr>
              <w:t>11</w:t>
            </w:r>
            <w:r w:rsidR="001B65C1">
              <w:rPr>
                <w:rFonts w:ascii="Times New Roman" w:hAnsi="Times New Roman"/>
                <w:sz w:val="24"/>
                <w:szCs w:val="24"/>
              </w:rPr>
              <w:t xml:space="preserve">:00 am                      12:00 pm  </w:t>
            </w:r>
          </w:p>
        </w:tc>
      </w:tr>
      <w:tr w:rsidR="00BB2D06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B2D06" w:rsidRPr="001B3341" w:rsidRDefault="00BB2D06" w:rsidP="00BB2D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B2D06" w:rsidRPr="007539BB" w:rsidRDefault="00BB2D06" w:rsidP="007539BB">
            <w:pPr>
              <w:pStyle w:val="QuestionStyle"/>
            </w:pPr>
            <w:r w:rsidRPr="007539BB">
              <w:t xml:space="preserve">At what average speed </w:t>
            </w:r>
            <w:r w:rsidR="002A7EA9">
              <w:t xml:space="preserve">(in km/h) </w:t>
            </w:r>
            <w:r w:rsidRPr="007539BB">
              <w:t xml:space="preserve">did </w:t>
            </w:r>
            <w:r w:rsidR="005D7F18">
              <w:t>Tegan travel when she resumed her trip</w:t>
            </w:r>
            <w:r w:rsidR="007539BB" w:rsidRPr="007539BB">
              <w:t xml:space="preserve"> to </w:t>
            </w:r>
            <w:r w:rsidR="001B65C1">
              <w:t>Bunbury</w:t>
            </w:r>
            <w:r w:rsidRPr="007539BB">
              <w:t xml:space="preserve">?  </w:t>
            </w:r>
          </w:p>
          <w:p w:rsidR="00BB2D06" w:rsidRDefault="00BB2D06" w:rsidP="007539BB">
            <w:pPr>
              <w:pStyle w:val="QuestionStyle"/>
            </w:pPr>
          </w:p>
          <w:p w:rsidR="002A7EA9" w:rsidRPr="007539BB" w:rsidRDefault="002A7EA9" w:rsidP="007539BB">
            <w:pPr>
              <w:pStyle w:val="QuestionStyle"/>
            </w:pPr>
          </w:p>
          <w:p w:rsidR="00BB2D06" w:rsidRPr="007539BB" w:rsidRDefault="008A582D" w:rsidP="007539BB">
            <w:pPr>
              <w:pStyle w:val="QuestionStyle"/>
            </w:pPr>
            <w:r>
              <w:pict w14:anchorId="6E8D773E">
                <v:rect id="Rectangle 299" o:spid="_x0000_s1245" style="position:absolute;margin-left:199.75pt;margin-top:2.15pt;width:78.7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" strokeweight="1pt"/>
              </w:pict>
            </w:r>
          </w:p>
          <w:p w:rsidR="00BB2D06" w:rsidRPr="007539BB" w:rsidRDefault="00BB2D06" w:rsidP="007539BB">
            <w:pPr>
              <w:pStyle w:val="QuestionStyle"/>
            </w:pPr>
            <w:r w:rsidRPr="007539BB">
              <w:t xml:space="preserve">                                                                    </w:t>
            </w:r>
            <w:r w:rsidR="002A7EA9">
              <w:t xml:space="preserve">                          </w:t>
            </w:r>
          </w:p>
        </w:tc>
      </w:tr>
      <w:tr w:rsidR="00BB2D06" w:rsidTr="00AB7AA0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B2D06" w:rsidRPr="001B3341" w:rsidRDefault="00BB2D06" w:rsidP="00BB2D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B2D06" w:rsidRPr="007539BB" w:rsidRDefault="00BB2D06" w:rsidP="007539BB">
            <w:pPr>
              <w:pStyle w:val="QuestionStyle"/>
            </w:pPr>
            <w:r w:rsidRPr="007539BB">
              <w:t xml:space="preserve">On </w:t>
            </w:r>
            <w:r w:rsidR="007539BB" w:rsidRPr="007539BB">
              <w:t>her</w:t>
            </w:r>
            <w:r w:rsidRPr="007539BB">
              <w:t xml:space="preserve"> journey home, </w:t>
            </w:r>
            <w:r w:rsidR="007539BB" w:rsidRPr="007539BB">
              <w:t>s</w:t>
            </w:r>
            <w:r w:rsidRPr="007539BB">
              <w:t>he had a good ru</w:t>
            </w:r>
            <w:r w:rsidR="007539BB" w:rsidRPr="007539BB">
              <w:t>n</w:t>
            </w:r>
            <w:r w:rsidR="005D7F18">
              <w:t>,</w:t>
            </w:r>
            <w:r w:rsidR="007539BB" w:rsidRPr="007539BB">
              <w:t xml:space="preserve"> until heavy traffic slowed her</w:t>
            </w:r>
            <w:r w:rsidRPr="007539BB">
              <w:t xml:space="preserve"> journey.</w:t>
            </w:r>
          </w:p>
          <w:p w:rsidR="007539BB" w:rsidRPr="007539BB" w:rsidRDefault="007539BB" w:rsidP="007539BB">
            <w:pPr>
              <w:pStyle w:val="QuestionStyle"/>
            </w:pPr>
            <w:r w:rsidRPr="007539BB">
              <w:t>By how much was her speed lowered by the heavy traffic?</w:t>
            </w:r>
          </w:p>
          <w:p w:rsidR="007539BB" w:rsidRPr="007539BB" w:rsidRDefault="007539BB" w:rsidP="007539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539BB" w:rsidRPr="007539BB" w:rsidRDefault="007539BB" w:rsidP="007539BB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6E4EC7C2" wp14:editId="73D86570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14820</wp:posOffset>
                      </wp:positionV>
                      <wp:extent cx="213360" cy="883920"/>
                      <wp:effectExtent l="0" t="0" r="15240" b="1143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41E045" id="Group 171" o:spid="_x0000_s1026" style="position:absolute;margin-left:16.6pt;margin-top:1.15pt;width:16.8pt;height:69.6pt;z-index:2516551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VxX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rxbw90y4QGa/AAAA//8DAFBLAQItABQABgAIAAAAIQDb4fbL7gAAAIUBAAATAAAAAAAAAAAA&#10;AAAAAAAAAABbQ29udGVudF9UeXBlc10ueG1sUEsBAi0AFAAGAAgAAAAhAFr0LFu/AAAAFQEAAAsA&#10;AAAAAAAAAAAAAAAAHwEAAF9yZWxzLy5yZWxzUEsBAi0AFAAGAAgAAAAhALHNXFf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The speed d</w:t>
            </w:r>
            <w:r w:rsidR="005D7F18">
              <w:rPr>
                <w:rFonts w:ascii="Times New Roman" w:hAnsi="Times New Roman"/>
                <w:sz w:val="24"/>
                <w:szCs w:val="24"/>
              </w:rPr>
              <w:t>ropped from 90 km/h to 20</w:t>
            </w: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km/h.</w:t>
            </w:r>
          </w:p>
          <w:p w:rsidR="007539BB" w:rsidRPr="007539BB" w:rsidRDefault="007539BB" w:rsidP="007539BB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D7F18">
              <w:rPr>
                <w:rFonts w:ascii="Times New Roman" w:hAnsi="Times New Roman"/>
                <w:sz w:val="24"/>
                <w:szCs w:val="24"/>
              </w:rPr>
              <w:t>The speed dropped from 100 km/h to 2</w:t>
            </w:r>
            <w:r w:rsidRPr="007539BB">
              <w:rPr>
                <w:rFonts w:ascii="Times New Roman" w:hAnsi="Times New Roman"/>
                <w:sz w:val="24"/>
                <w:szCs w:val="24"/>
              </w:rPr>
              <w:t>0 km/h.</w:t>
            </w:r>
          </w:p>
          <w:p w:rsidR="007539BB" w:rsidRPr="007539BB" w:rsidRDefault="007539BB" w:rsidP="007539BB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The speed d</w:t>
            </w:r>
            <w:r w:rsidR="005D7F18">
              <w:rPr>
                <w:rFonts w:ascii="Times New Roman" w:hAnsi="Times New Roman"/>
                <w:sz w:val="24"/>
                <w:szCs w:val="24"/>
              </w:rPr>
              <w:t>ropped from 100 km/h to 4</w:t>
            </w:r>
            <w:r w:rsidRPr="007539BB">
              <w:rPr>
                <w:rFonts w:ascii="Times New Roman" w:hAnsi="Times New Roman"/>
                <w:sz w:val="24"/>
                <w:szCs w:val="24"/>
              </w:rPr>
              <w:t>0 km/h.</w:t>
            </w:r>
          </w:p>
          <w:p w:rsidR="007539BB" w:rsidRPr="007539BB" w:rsidRDefault="007539BB" w:rsidP="007539BB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D7F18">
              <w:rPr>
                <w:rFonts w:ascii="Times New Roman" w:hAnsi="Times New Roman"/>
                <w:sz w:val="24"/>
                <w:szCs w:val="24"/>
              </w:rPr>
              <w:t>The speed dropped from 120 km/h to 4</w:t>
            </w:r>
            <w:r w:rsidRPr="007539BB">
              <w:rPr>
                <w:rFonts w:ascii="Times New Roman" w:hAnsi="Times New Roman"/>
                <w:sz w:val="24"/>
                <w:szCs w:val="24"/>
              </w:rPr>
              <w:t>0 km/h.</w:t>
            </w:r>
          </w:p>
          <w:p w:rsidR="00BB2D06" w:rsidRPr="007539BB" w:rsidRDefault="00BB2D06" w:rsidP="007539BB">
            <w:pPr>
              <w:pStyle w:val="QuestionStyle"/>
            </w:pPr>
          </w:p>
        </w:tc>
      </w:tr>
    </w:tbl>
    <w:p w:rsidR="00AB7AA0" w:rsidRDefault="00AB7AA0"/>
    <w:p w:rsidR="00AB7AA0" w:rsidRDefault="00AB7AA0"/>
    <w:p w:rsidR="00AB7AA0" w:rsidRDefault="00AB7AA0">
      <w:pPr>
        <w:sectPr w:rsidR="00AB7AA0" w:rsidSect="00326097">
          <w:pgSz w:w="11906" w:h="16838"/>
          <w:pgMar w:top="1440" w:right="1440" w:bottom="1440" w:left="1440" w:header="708" w:footer="708" w:gutter="0"/>
          <w:cols w:space="720"/>
          <w:titlePg/>
          <w:docGrid w:linePitch="299"/>
        </w:sectPr>
      </w:pPr>
    </w:p>
    <w:p w:rsidR="00AB7AA0" w:rsidRDefault="00AB7AA0"/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AB7AA0" w:rsidTr="00AB7AA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0BC0A73695D14CB49DCBF706EB5A22F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AB7AA0" w:rsidRDefault="00AB7AA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D8E6A9BA6EB7441AB34C1D63282B2A5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36" w:type="dxa"/>
                <w:shd w:val="clear" w:color="auto" w:fill="B6DDE8" w:themeFill="accent5" w:themeFillTint="66"/>
                <w:hideMark/>
              </w:tcPr>
              <w:p w:rsidR="00AB7AA0" w:rsidRDefault="00AB7AA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2975" w:type="dxa"/>
            <w:shd w:val="clear" w:color="auto" w:fill="215868" w:themeFill="accent5" w:themeFillShade="80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AB7AA0" w:rsidRDefault="00AB7AA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B7AA0" w:rsidTr="00AB7AA0">
        <w:trPr>
          <w:cantSplit/>
          <w:trHeight w:val="624"/>
        </w:trPr>
        <w:tc>
          <w:tcPr>
            <w:tcW w:w="10200" w:type="dxa"/>
            <w:gridSpan w:val="4"/>
            <w:shd w:val="clear" w:color="auto" w:fill="B6DDE8" w:themeFill="accent5" w:themeFillTint="66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AB7AA0" w:rsidTr="00AB7AA0">
        <w:trPr>
          <w:cantSplit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AA0" w:rsidRDefault="00AB7AA0">
            <w:pPr>
              <w:pStyle w:val="QuestionStyle"/>
            </w:pPr>
            <w:r>
              <w:rPr>
                <w:i/>
              </w:rPr>
              <w:t xml:space="preserve">Double </w:t>
            </w:r>
            <w:r>
              <w:t xml:space="preserve">dominos : </w:t>
            </w:r>
            <w:r>
              <w:rPr>
                <w:i/>
              </w:rPr>
              <w:t xml:space="preserve">Non-Double </w:t>
            </w:r>
            <w:r>
              <w:t>dominos = 7 : 21 = 1 : 3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 : 21 = 1 : 3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AA0" w:rsidRDefault="00AB7AA0">
            <w:pPr>
              <w:pStyle w:val="QuestionStyle"/>
            </w:pPr>
            <w:r>
              <w:rPr>
                <w:i/>
              </w:rPr>
              <w:t xml:space="preserve">Double </w:t>
            </w:r>
            <w:r>
              <w:t xml:space="preserve">dominos : </w:t>
            </w:r>
            <w:r>
              <w:rPr>
                <w:i/>
              </w:rPr>
              <w:t xml:space="preserve">Full set </w:t>
            </w:r>
            <w:r>
              <w:t>dominos = 7 : 28 = 1 : 4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 : 28 = 1 : 4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Blank : One Six = 6 : 6  = 1 : 1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 : 6  = 1 : 1 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2A7EA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Number of</w:t>
            </w:r>
            <w:r w:rsidR="00AB7AA0">
              <w:rPr>
                <w:rFonts w:ascii="Times New Roman" w:hAnsi="Times New Roman"/>
                <w:sz w:val="24"/>
                <w:szCs w:val="24"/>
              </w:rPr>
              <w:t xml:space="preserve"> shopping channels  = 45 – 34 = 11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shopping channels : entertainment channels 11 : 34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 : 10 = 8 : 5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460" w:dyaOrig="660">
                <v:shape id="_x0000_i1031" type="#_x0000_t75" style="width:123pt;height:33pt" o:ole="">
                  <v:imagedata r:id="rId31" o:title=""/>
                </v:shape>
                <o:OLEObject Type="Embed" ProgID="FXEquation.Equation" ShapeID="_x0000_i1031" DrawAspect="Content" ObjectID="_1514612314" r:id="rId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/ hour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4080" w:dyaOrig="195">
                <v:shape id="_x0000_i1032" type="#_x0000_t75" style="width:204pt;height:9.75pt" o:ole="">
                  <v:imagedata r:id="rId33" o:title=""/>
                </v:shape>
                <o:OLEObject Type="Embed" ProgID="FXEquation.Equation" ShapeID="_x0000_i1032" DrawAspect="Content" ObjectID="_1514612315" r:id="rId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hours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930" w:dyaOrig="480">
                <v:shape id="_x0000_i1033" type="#_x0000_t75" style="width:197.25pt;height:24pt" o:ole="">
                  <v:imagedata r:id="rId35" o:title=""/>
                </v:shape>
                <o:OLEObject Type="Embed" ProgID="FXEquation.Equation" ShapeID="_x0000_i1033" DrawAspect="Content" ObjectID="_1514612316" r:id="rId3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 : 5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: 25 =  2 : 5 ( dividing both by 5)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 : 42 = 10 : 7    ( dividing both by 6)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: 7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48 : 36 = 8 : </w:t>
            </w:r>
            <w:r>
              <w:rPr>
                <w:rFonts w:ascii="Times New Roman" w:hAnsi="Times New Roman"/>
                <w:sz w:val="40"/>
                <w:szCs w:val="40"/>
              </w:rPr>
              <w:t xml:space="preserve">□      </w:t>
            </w:r>
            <w:r>
              <w:rPr>
                <w:rFonts w:ascii="Times New Roman" w:hAnsi="Times New Roman"/>
                <w:sz w:val="24"/>
                <w:szCs w:val="24"/>
              </w:rPr>
              <w:t>( dividing by 6)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So </w:t>
            </w:r>
            <w:r>
              <w:rPr>
                <w:rFonts w:ascii="Times New Roman" w:hAnsi="Times New Roman"/>
                <w:sz w:val="40"/>
                <w:szCs w:val="40"/>
              </w:rPr>
              <w:t xml:space="preserve">□ </w:t>
            </w:r>
            <w:r>
              <w:rPr>
                <w:rFonts w:ascii="Times New Roman" w:hAnsi="Times New Roman"/>
                <w:sz w:val="24"/>
                <w:szCs w:val="24"/>
              </w:rPr>
              <w:t>= 36 ÷ 6 = 6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 cm : 1 m = 40 cm : 100 cm = 4 : 10 = 2 : 5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ratio of 2 : 1 is into 3 parts.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4740" w:dyaOrig="480">
                <v:shape id="_x0000_i1034" type="#_x0000_t75" style="width:237pt;height:24pt" o:ole="">
                  <v:imagedata r:id="rId37" o:title=""/>
                </v:shape>
                <o:OLEObject Type="Embed" ProgID="FXEquation.Equation" ShapeID="_x0000_i1034" DrawAspect="Content" ObjectID="_1514612317" r:id="rId3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 : 200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625" w:dyaOrig="540">
                <v:shape id="_x0000_i1035" type="#_x0000_t75" style="width:131.25pt;height:27pt" o:ole="">
                  <v:imagedata r:id="rId39" o:title=""/>
                </v:shape>
                <o:OLEObject Type="Embed" ProgID="FXEquation.Equation" ShapeID="_x0000_i1035" DrawAspect="Content" ObjectID="_1514612318" r:id="rId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Pr="002A7EA9" w:rsidRDefault="00AB7AA0">
            <w:pPr>
              <w:rPr>
                <w:rFonts w:ascii="Times New Roman" w:hAnsi="Times New Roman"/>
                <w:position w:val="-9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7EA9" w:rsidRPr="002A7EA9">
              <w:rPr>
                <w:rFonts w:ascii="Times New Roman" w:hAnsi="Times New Roman"/>
                <w:color w:val="FF0000"/>
                <w:position w:val="-92"/>
                <w:sz w:val="24"/>
                <w:szCs w:val="24"/>
              </w:rPr>
              <w:object w:dxaOrig="5872" w:dyaOrig="1098">
                <v:shape id="_x0000_i1036" type="#_x0000_t75" style="width:293.25pt;height:54.75pt" o:ole="">
                  <v:imagedata r:id="rId41" o:title=""/>
                </v:shape>
                <o:OLEObject Type="Embed" ProgID="FXEquation.Equation" ShapeID="_x0000_i1036" DrawAspect="Content" ObjectID="_1514612319" r:id="rId42"/>
              </w:object>
            </w:r>
            <w:r w:rsidRPr="002A7EA9">
              <w:rPr>
                <w:rFonts w:ascii="Times New Roman" w:hAnsi="Times New Roman"/>
                <w:position w:val="-92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130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00" w:dyaOrig="480">
                <v:shape id="_x0000_i1037" type="#_x0000_t75" style="width:165pt;height:24pt" o:ole="">
                  <v:imagedata r:id="rId43" o:title=""/>
                </v:shape>
                <o:OLEObject Type="Embed" ProgID="FXEquation.Equation" ShapeID="_x0000_i1037" DrawAspect="Content" ObjectID="_1514612320" r:id="rId44"/>
              </w:objec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18 hours : 2½ days = 18 hours : 60 hours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                          = 3 : 10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045" w:dyaOrig="780">
                <v:shape id="_x0000_i1038" type="#_x0000_t75" style="width:153pt;height:39pt" o:ole="">
                  <v:imagedata r:id="rId45" o:title=""/>
                </v:shape>
                <o:OLEObject Type="Embed" ProgID="FXEquation.Equation" ShapeID="_x0000_i1038" DrawAspect="Content" ObjectID="_1514612321" r:id="rId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400 : 100 : 160 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4155" w:dyaOrig="825">
                <v:shape id="_x0000_i1039" type="#_x0000_t75" style="width:207pt;height:41.25pt" o:ole="">
                  <v:imagedata r:id="rId47" o:title=""/>
                </v:shape>
                <o:OLEObject Type="Embed" ProgID="FXEquation.Equation" ShapeID="_x0000_i1039" DrawAspect="Content" ObjectID="_1514612322" r:id="rId4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hours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5910" w:dyaOrig="825">
                <v:shape id="_x0000_i1040" type="#_x0000_t75" style="width:295.5pt;height:41.25pt" o:ole="">
                  <v:imagedata r:id="rId49" o:title=""/>
                </v:shape>
                <o:OLEObject Type="Embed" ProgID="FXEquation.Equation" ShapeID="_x0000_i1040" DrawAspect="Content" ObjectID="_1514612323" r:id="rId5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AB7AA0" w:rsidRDefault="00AB7AA0" w:rsidP="00AB7AA0">
      <w:pPr>
        <w:rPr>
          <w:rFonts w:ascii="Times New Roman" w:hAnsi="Times New Roman"/>
          <w:sz w:val="24"/>
          <w:szCs w:val="24"/>
        </w:rPr>
      </w:pPr>
    </w:p>
    <w:p w:rsidR="00AB7AA0" w:rsidRDefault="00AB7AA0" w:rsidP="00AB7AA0">
      <w:pPr>
        <w:rPr>
          <w:rFonts w:ascii="Times New Roman" w:hAnsi="Times New Roman"/>
          <w:sz w:val="24"/>
          <w:szCs w:val="24"/>
        </w:rPr>
      </w:pPr>
    </w:p>
    <w:p w:rsidR="00AB7AA0" w:rsidRDefault="00AB7AA0" w:rsidP="00AB7AA0">
      <w:pPr>
        <w:rPr>
          <w:rFonts w:ascii="Times New Roman" w:hAnsi="Times New Roman"/>
          <w:sz w:val="24"/>
          <w:szCs w:val="24"/>
        </w:rPr>
      </w:pPr>
    </w:p>
    <w:p w:rsidR="00AB7AA0" w:rsidRDefault="00AB7AA0" w:rsidP="00AB7AA0">
      <w:pPr>
        <w:rPr>
          <w:rFonts w:ascii="Times New Roman" w:hAnsi="Times New Roman"/>
          <w:sz w:val="24"/>
          <w:szCs w:val="24"/>
        </w:rPr>
        <w:sectPr w:rsidR="00AB7AA0" w:rsidSect="00326097">
          <w:pgSz w:w="11906" w:h="16838"/>
          <w:pgMar w:top="1440" w:right="1440" w:bottom="1440" w:left="1440" w:header="708" w:footer="708" w:gutter="0"/>
          <w:cols w:space="720"/>
          <w:titlePg/>
          <w:docGrid w:linePitch="299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39"/>
        <w:gridCol w:w="1026"/>
        <w:gridCol w:w="2516"/>
      </w:tblGrid>
      <w:tr w:rsidR="00AB7AA0" w:rsidTr="00AB7AA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-418944250"/>
            <w:placeholder>
              <w:docPart w:val="E1D45F56302D4498834B8444B3280E3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AB7AA0" w:rsidRDefault="00AB7AA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id w:val="713930614"/>
            <w:placeholder>
              <w:docPart w:val="BEFCCFF9046C4518BEC066053DA1B26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B6DDE8" w:themeFill="accent5" w:themeFillTint="66"/>
                <w:hideMark/>
              </w:tcPr>
              <w:p w:rsidR="00AB7AA0" w:rsidRDefault="00AB7AA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AB7AA0" w:rsidRDefault="00AB7AA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AB7AA0" w:rsidRDefault="00AB7AA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B7AA0" w:rsidTr="00AB7AA0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AB7AA0" w:rsidTr="00AB7AA0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310" w:dyaOrig="195">
                <v:shape id="_x0000_i1041" type="#_x0000_t75" style="width:115.5pt;height:9.75pt" o:ole="">
                  <v:imagedata r:id="rId51" o:title=""/>
                </v:shape>
                <o:OLEObject Type="Embed" ProgID="FXEquation.Equation" ShapeID="_x0000_i1041" DrawAspect="Content" ObjectID="_1514612324" r:id="rId5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: 2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60 : 72 =  5 : 6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: 6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2.5 : 10 = 25 : 100 = 1 : 4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 + 9 = 34 parts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340 ÷ 34 parts =  10  for each part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375" w:dyaOrig="240">
                <v:shape id="_x0000_i1042" type="#_x0000_t75" style="width:168.75pt;height:12pt" o:ole="">
                  <v:imagedata r:id="rId53" o:title=""/>
                </v:shape>
                <o:OLEObject Type="Embed" ProgID="FXEquation.Equation" ShapeID="_x0000_i1042" DrawAspect="Content" ObjectID="_1514612325" r:id="rId5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90 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955" w:dyaOrig="240">
                <v:shape id="_x0000_i1043" type="#_x0000_t75" style="width:147.75pt;height:12pt" o:ole="">
                  <v:imagedata r:id="rId55" o:title=""/>
                </v:shape>
                <o:OLEObject Type="Embed" ProgID="FXEquation.Equation" ShapeID="_x0000_i1043" DrawAspect="Content" ObjectID="_1514612326" r:id="rId5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450" w:dyaOrig="1050">
                <v:shape id="_x0000_i1044" type="#_x0000_t75" style="width:172.5pt;height:53.25pt" o:ole="">
                  <v:imagedata r:id="rId57" o:title=""/>
                </v:shape>
                <o:OLEObject Type="Embed" ProgID="FXEquation.Equation" ShapeID="_x0000_i1044" DrawAspect="Content" ObjectID="_1514612327" r:id="rId5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or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295" w:dyaOrig="1620">
                <v:shape id="_x0000_i1045" type="#_x0000_t75" style="width:114.75pt;height:81pt" o:ole="">
                  <v:imagedata r:id="rId59" o:title=""/>
                </v:shape>
                <o:OLEObject Type="Embed" ProgID="FXEquation.Equation" ShapeID="_x0000_i1045" DrawAspect="Content" ObjectID="_1514612328" r:id="rId6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135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3900" w:dyaOrig="1335">
                <v:shape id="_x0000_i1046" type="#_x0000_t75" style="width:195pt;height:66.75pt" o:ole="">
                  <v:imagedata r:id="rId61" o:title=""/>
                </v:shape>
                <o:OLEObject Type="Embed" ProgID="FXEquation.Equation" ShapeID="_x0000_i1046" DrawAspect="Content" ObjectID="_1514612329" r:id="rId6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or  </w:t>
            </w:r>
            <w:r>
              <w:rPr>
                <w:rFonts w:ascii="Times New Roman" w:hAnsi="Times New Roman"/>
                <w:sz w:val="24"/>
                <w:szCs w:val="24"/>
              </w:rPr>
              <w:object w:dxaOrig="1830" w:dyaOrig="1335">
                <v:shape id="_x0000_i1047" type="#_x0000_t75" style="width:91.5pt;height:66.75pt" o:ole="">
                  <v:imagedata r:id="rId63" o:title=""/>
                </v:shape>
                <o:OLEObject Type="Embed" ProgID="FXEquation.Equation" ShapeID="_x0000_i1047" DrawAspect="Content" ObjectID="_1514612330" r:id="rId6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5430" w:dyaOrig="780">
                <v:shape id="_x0000_i1048" type="#_x0000_t75" style="width:271.5pt;height:39pt" o:ole="">
                  <v:imagedata r:id="rId65" o:title=""/>
                </v:shape>
                <o:OLEObject Type="Embed" ProgID="FXEquation.Equation" ShapeID="_x0000_i1048" DrawAspect="Content" ObjectID="_1514612331" r:id="rId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880" w:dyaOrig="480">
                <v:shape id="_x0000_i1049" type="#_x0000_t75" style="width:2in;height:24pt" o:ole="">
                  <v:imagedata r:id="rId67" o:title=""/>
                </v:shape>
                <o:OLEObject Type="Embed" ProgID="FXEquation.Equation" ShapeID="_x0000_i1049" DrawAspect="Content" ObjectID="_1514612332" r:id="rId6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Ratio of Grey : Black = 13 : 2 so 15 tiles in total in one pattern 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5475" w:dyaOrig="540">
                <v:shape id="_x0000_i1050" type="#_x0000_t75" style="width:273.75pt;height:27pt" o:ole="">
                  <v:imagedata r:id="rId69" o:title=""/>
                </v:shape>
                <o:OLEObject Type="Embed" ProgID="FXEquation.Equation" ShapeID="_x0000_i1050" DrawAspect="Content" ObjectID="_1514612333" r:id="rId7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260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955" w:dyaOrig="480">
                <v:shape id="_x0000_i1051" type="#_x0000_t75" style="width:147.75pt;height:24pt" o:ole="">
                  <v:imagedata r:id="rId71" o:title=""/>
                </v:shape>
                <o:OLEObject Type="Embed" ProgID="FXEquation.Equation" ShapeID="_x0000_i1051" DrawAspect="Content" ObjectID="_1514612334" r:id="rId7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 : 5 : 6 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975" w:dyaOrig="2250">
                <v:shape id="_x0000_i1052" type="#_x0000_t75" style="width:199.5pt;height:112.5pt" o:ole="">
                  <v:imagedata r:id="rId73" o:title=""/>
                </v:shape>
                <o:OLEObject Type="Embed" ProgID="FXEquation.Equation" ShapeID="_x0000_i1052" DrawAspect="Content" ObjectID="_1514612335" r:id="rId74"/>
              </w:objec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nd </w:t>
            </w: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drought it has 6000 head at 2 per hectare, so there are 3000 ha.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After drought can manage 5 per ha so 5× 3000 = 15000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Extra cattle = 15000 – 6000 = 9 000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9000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4380" w:dyaOrig="780">
                <v:shape id="_x0000_i1053" type="#_x0000_t75" style="width:219pt;height:39pt" o:ole="">
                  <v:imagedata r:id="rId75" o:title=""/>
                </v:shape>
                <o:OLEObject Type="Embed" ProgID="FXEquation.Equation" ShapeID="_x0000_i1053" DrawAspect="Content" ObjectID="_1514612336" r:id="rId7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Pr="002A7EA9" w:rsidRDefault="00AB7AA0">
            <w:pPr>
              <w:rPr>
                <w:rFonts w:ascii="Times New Roman" w:hAnsi="Times New Roman"/>
                <w:position w:val="-9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7EA9" w:rsidRPr="002A7EA9">
              <w:rPr>
                <w:rFonts w:ascii="Times New Roman" w:hAnsi="Times New Roman"/>
                <w:color w:val="FF0000"/>
                <w:position w:val="-92"/>
                <w:sz w:val="24"/>
                <w:szCs w:val="24"/>
              </w:rPr>
              <w:object w:dxaOrig="4307" w:dyaOrig="1098">
                <v:shape id="_x0000_i1054" type="#_x0000_t75" style="width:215.25pt;height:54.75pt" o:ole="">
                  <v:imagedata r:id="rId77" o:title=""/>
                </v:shape>
                <o:OLEObject Type="Embed" ProgID="FXEquation.Equation" ShapeID="_x0000_i1054" DrawAspect="Content" ObjectID="_1514612337" r:id="rId78"/>
              </w:object>
            </w:r>
            <w:r w:rsidRPr="002A7EA9">
              <w:rPr>
                <w:rFonts w:ascii="Times New Roman" w:hAnsi="Times New Roman"/>
                <w:position w:val="-92"/>
                <w:sz w:val="24"/>
                <w:szCs w:val="24"/>
              </w:rPr>
              <w:t xml:space="preserve"> 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Where graph goes up then back down again, at 8:30 am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Travelled between 9am and 11 am, so 2 hours.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Distance = 170 km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270" w:dyaOrig="540">
                <v:shape id="_x0000_i1055" type="#_x0000_t75" style="width:163.5pt;height:27pt" o:ole="">
                  <v:imagedata r:id="rId79" o:title=""/>
                </v:shape>
                <o:OLEObject Type="Embed" ProgID="FXEquation.Equation" ShapeID="_x0000_i1055" DrawAspect="Content" ObjectID="_1514612338" r:id="rId8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85 km/h</w:t>
            </w:r>
          </w:p>
        </w:tc>
      </w:tr>
      <w:tr w:rsidR="00AB7AA0" w:rsidTr="00AB7AA0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AA0" w:rsidRDefault="00AB7AA0" w:rsidP="00AB7AA0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First part of return trip, travelled between 1:00 pm and 2:30 pm, so 1½ hours.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Distance = 170 -20 = 150 km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390" w:dyaOrig="540">
                <v:shape id="_x0000_i1056" type="#_x0000_t75" style="width:169.5pt;height:27pt" o:ole="">
                  <v:imagedata r:id="rId81" o:title=""/>
                </v:shape>
                <o:OLEObject Type="Embed" ProgID="FXEquation.Equation" ShapeID="_x0000_i1056" DrawAspect="Content" ObjectID="_1514612339" r:id="rId8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 part of return trip, travelled between 2:30 pm and 3:00 pm, so ½ hour.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Distance = 20 km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210" w:dyaOrig="540">
                <v:shape id="_x0000_i1057" type="#_x0000_t75" style="width:160.5pt;height:27pt" o:ole="">
                  <v:imagedata r:id="rId83" o:title=""/>
                </v:shape>
                <o:OLEObject Type="Embed" ProgID="FXEquation.Equation" ShapeID="_x0000_i1057" DrawAspect="Content" ObjectID="_1514612340" r:id="rId84"/>
              </w:objec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speed dropped from 100 km/h to 40 km/h.</w:t>
            </w:r>
          </w:p>
          <w:p w:rsidR="00AB7AA0" w:rsidRDefault="00AB7AA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7AA0" w:rsidRDefault="00AB7AA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AB7AA0" w:rsidRDefault="00AB7AA0" w:rsidP="00AB7AA0">
      <w:pPr>
        <w:jc w:val="center"/>
        <w:rPr>
          <w:rFonts w:asciiTheme="majorHAnsi" w:hAnsiTheme="majorHAnsi"/>
          <w:sz w:val="24"/>
          <w:szCs w:val="24"/>
        </w:rPr>
      </w:pPr>
    </w:p>
    <w:sectPr w:rsidR="00AB7AA0" w:rsidSect="00AB7AA0">
      <w:headerReference w:type="first" r:id="rId8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903" w:rsidRDefault="00070903" w:rsidP="00C868AD">
      <w:r>
        <w:separator/>
      </w:r>
    </w:p>
  </w:endnote>
  <w:endnote w:type="continuationSeparator" w:id="0">
    <w:p w:rsidR="00070903" w:rsidRDefault="00070903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25031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582D" w:rsidRDefault="008A58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12B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582D" w:rsidRDefault="008A58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53069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582D" w:rsidRDefault="008A58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09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A582D" w:rsidRDefault="008A5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903" w:rsidRDefault="00070903" w:rsidP="00C868AD">
      <w:r>
        <w:separator/>
      </w:r>
    </w:p>
  </w:footnote>
  <w:footnote w:type="continuationSeparator" w:id="0">
    <w:p w:rsidR="00070903" w:rsidRDefault="00070903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2D" w:rsidRPr="00C868AD" w:rsidRDefault="008A582D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653032575"/>
        <w:placeholder>
          <w:docPart w:val="46400A769E6D41D6A0358945F6A311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Ratio Rates and Proportion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2D" w:rsidRPr="005615AC" w:rsidRDefault="008A582D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8A582D" w:rsidRPr="005615AC" w:rsidRDefault="008A582D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>
      <w:rPr>
        <w:rFonts w:ascii="Baskerville Old Face" w:hAnsi="Baskerville Old Face"/>
        <w:i/>
        <w:sz w:val="52"/>
        <w:szCs w:val="52"/>
      </w:rPr>
      <w:t>2016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2D" w:rsidRPr="005615AC" w:rsidRDefault="008A582D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8A582D" w:rsidRPr="005615AC" w:rsidRDefault="008A582D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292"/>
    <w:rsid w:val="000176AA"/>
    <w:rsid w:val="000266E5"/>
    <w:rsid w:val="00063C80"/>
    <w:rsid w:val="00070903"/>
    <w:rsid w:val="000A3DF6"/>
    <w:rsid w:val="000C4CAD"/>
    <w:rsid w:val="000E5504"/>
    <w:rsid w:val="00110126"/>
    <w:rsid w:val="0017506C"/>
    <w:rsid w:val="0018287C"/>
    <w:rsid w:val="001B1E01"/>
    <w:rsid w:val="001B65C1"/>
    <w:rsid w:val="001D1C88"/>
    <w:rsid w:val="001D25CA"/>
    <w:rsid w:val="001D51F7"/>
    <w:rsid w:val="00214F1A"/>
    <w:rsid w:val="00216994"/>
    <w:rsid w:val="00246314"/>
    <w:rsid w:val="002A7EA9"/>
    <w:rsid w:val="002C1F1F"/>
    <w:rsid w:val="002E4704"/>
    <w:rsid w:val="002F71E5"/>
    <w:rsid w:val="00304523"/>
    <w:rsid w:val="00325745"/>
    <w:rsid w:val="00326097"/>
    <w:rsid w:val="00374BC9"/>
    <w:rsid w:val="00396770"/>
    <w:rsid w:val="003D41FF"/>
    <w:rsid w:val="00413DF5"/>
    <w:rsid w:val="00460B7C"/>
    <w:rsid w:val="00474558"/>
    <w:rsid w:val="004A0FC9"/>
    <w:rsid w:val="004A64CB"/>
    <w:rsid w:val="004E1D1E"/>
    <w:rsid w:val="005277D4"/>
    <w:rsid w:val="005615AC"/>
    <w:rsid w:val="00591FD0"/>
    <w:rsid w:val="005B261E"/>
    <w:rsid w:val="005C44C0"/>
    <w:rsid w:val="005D7F18"/>
    <w:rsid w:val="005E2F2C"/>
    <w:rsid w:val="005F70B5"/>
    <w:rsid w:val="00641EA7"/>
    <w:rsid w:val="00667642"/>
    <w:rsid w:val="006718CF"/>
    <w:rsid w:val="006E0CDD"/>
    <w:rsid w:val="006E5C7E"/>
    <w:rsid w:val="006E5E23"/>
    <w:rsid w:val="00733BDD"/>
    <w:rsid w:val="007403DD"/>
    <w:rsid w:val="007539BB"/>
    <w:rsid w:val="007A7013"/>
    <w:rsid w:val="007B3348"/>
    <w:rsid w:val="007D39B1"/>
    <w:rsid w:val="00811EFA"/>
    <w:rsid w:val="00845ACB"/>
    <w:rsid w:val="00853748"/>
    <w:rsid w:val="00860520"/>
    <w:rsid w:val="00885304"/>
    <w:rsid w:val="008959EE"/>
    <w:rsid w:val="008A20B4"/>
    <w:rsid w:val="008A2F49"/>
    <w:rsid w:val="008A582D"/>
    <w:rsid w:val="008B7480"/>
    <w:rsid w:val="008C68D7"/>
    <w:rsid w:val="008D4E8A"/>
    <w:rsid w:val="008F3E43"/>
    <w:rsid w:val="009009B4"/>
    <w:rsid w:val="00903C89"/>
    <w:rsid w:val="00966087"/>
    <w:rsid w:val="00991506"/>
    <w:rsid w:val="009A5487"/>
    <w:rsid w:val="009D24C3"/>
    <w:rsid w:val="00A158D7"/>
    <w:rsid w:val="00A23965"/>
    <w:rsid w:val="00A252B0"/>
    <w:rsid w:val="00A81533"/>
    <w:rsid w:val="00A824D7"/>
    <w:rsid w:val="00A96C85"/>
    <w:rsid w:val="00AB0C62"/>
    <w:rsid w:val="00AB7AA0"/>
    <w:rsid w:val="00B0317F"/>
    <w:rsid w:val="00B03767"/>
    <w:rsid w:val="00B26BD8"/>
    <w:rsid w:val="00B850EA"/>
    <w:rsid w:val="00B9780A"/>
    <w:rsid w:val="00BB05A6"/>
    <w:rsid w:val="00BB2D06"/>
    <w:rsid w:val="00BC0959"/>
    <w:rsid w:val="00BE233F"/>
    <w:rsid w:val="00BF5292"/>
    <w:rsid w:val="00C129ED"/>
    <w:rsid w:val="00C17E11"/>
    <w:rsid w:val="00C204E3"/>
    <w:rsid w:val="00C2773D"/>
    <w:rsid w:val="00C56E1E"/>
    <w:rsid w:val="00C71E16"/>
    <w:rsid w:val="00C868AD"/>
    <w:rsid w:val="00CA11C9"/>
    <w:rsid w:val="00CA296A"/>
    <w:rsid w:val="00CB6484"/>
    <w:rsid w:val="00CD209A"/>
    <w:rsid w:val="00D03A78"/>
    <w:rsid w:val="00D667E2"/>
    <w:rsid w:val="00D712B5"/>
    <w:rsid w:val="00D752EC"/>
    <w:rsid w:val="00D95422"/>
    <w:rsid w:val="00DA0194"/>
    <w:rsid w:val="00DB0E30"/>
    <w:rsid w:val="00DC076C"/>
    <w:rsid w:val="00DD06F8"/>
    <w:rsid w:val="00DE03DF"/>
    <w:rsid w:val="00E04CDD"/>
    <w:rsid w:val="00E371AE"/>
    <w:rsid w:val="00E61564"/>
    <w:rsid w:val="00E73210"/>
    <w:rsid w:val="00E82368"/>
    <w:rsid w:val="00E91EC6"/>
    <w:rsid w:val="00E97D94"/>
    <w:rsid w:val="00EA0FD5"/>
    <w:rsid w:val="00EB1449"/>
    <w:rsid w:val="00EE2A6F"/>
    <w:rsid w:val="00EE30FA"/>
    <w:rsid w:val="00F3075F"/>
    <w:rsid w:val="00F76BBF"/>
    <w:rsid w:val="00F8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."/>
  <w:listSeparator w:val=","/>
  <w15:docId w15:val="{08DA65CC-C543-494A-AB39-DCAFBD25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footer" Target="footer2.xml"/><Relationship Id="rId26" Type="http://schemas.openxmlformats.org/officeDocument/2006/relationships/oleObject" Target="embeddings/oleObject4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2.png"/><Relationship Id="rId50" Type="http://schemas.openxmlformats.org/officeDocument/2006/relationships/oleObject" Target="embeddings/oleObject16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9.bin"/><Relationship Id="rId84" Type="http://schemas.openxmlformats.org/officeDocument/2006/relationships/oleObject" Target="embeddings/oleObject33.bin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3.png"/><Relationship Id="rId11" Type="http://schemas.openxmlformats.org/officeDocument/2006/relationships/image" Target="media/image4.jpe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0.bin"/><Relationship Id="rId66" Type="http://schemas.openxmlformats.org/officeDocument/2006/relationships/oleObject" Target="embeddings/oleObject24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png"/><Relationship Id="rId8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oleObject" Target="embeddings/oleObject32.bin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oleObject" Target="embeddings/oleObject2.bin"/><Relationship Id="rId27" Type="http://schemas.openxmlformats.org/officeDocument/2006/relationships/image" Target="media/image12.png"/><Relationship Id="rId30" Type="http://schemas.openxmlformats.org/officeDocument/2006/relationships/oleObject" Target="embeddings/oleObject6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oleObject" Target="embeddings/oleObject27.bin"/><Relationship Id="rId80" Type="http://schemas.openxmlformats.org/officeDocument/2006/relationships/oleObject" Target="embeddings/oleObject31.bin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image" Target="media/image8.jpeg"/><Relationship Id="rId41" Type="http://schemas.openxmlformats.org/officeDocument/2006/relationships/image" Target="media/image19.png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0.bin"/><Relationship Id="rId81" Type="http://schemas.openxmlformats.org/officeDocument/2006/relationships/image" Target="media/image39.png"/><Relationship Id="rId86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A50C3DF37E2490A9FEE08E9AF46F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F6E7E-10BE-4AAC-8766-043B79A48366}"/>
      </w:docPartPr>
      <w:docPartBody>
        <w:p w:rsidR="00B10FB0" w:rsidRDefault="00E220B4">
          <w:pPr>
            <w:pStyle w:val="8A50C3DF37E2490A9FEE08E9AF46F83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5B72FEBF28C4320BE084AF035F02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A7CBB-9EC6-48A0-BAFB-C3D02463E000}"/>
      </w:docPartPr>
      <w:docPartBody>
        <w:p w:rsidR="00B10FB0" w:rsidRDefault="00E220B4">
          <w:pPr>
            <w:pStyle w:val="45B72FEBF28C4320BE084AF035F02F57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BE9D17FC4DA4142ADF7AE71FDFA9C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53286-63B5-4BB9-B42C-52CCFCAC97D2}"/>
      </w:docPartPr>
      <w:docPartBody>
        <w:p w:rsidR="00B10FB0" w:rsidRDefault="00E220B4">
          <w:pPr>
            <w:pStyle w:val="4BE9D17FC4DA4142ADF7AE71FDFA9C5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FBF4E5499B7421AB32060ED76348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AA4EC-5769-4098-9C1B-4F4EF1566231}"/>
      </w:docPartPr>
      <w:docPartBody>
        <w:p w:rsidR="00B10FB0" w:rsidRDefault="00E220B4">
          <w:pPr>
            <w:pStyle w:val="7FBF4E5499B7421AB32060ED7634814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6400A769E6D41D6A0358945F6A311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599CB-834F-4169-AD1F-CAFF7D86E6F2}"/>
      </w:docPartPr>
      <w:docPartBody>
        <w:p w:rsidR="00B10FB0" w:rsidRDefault="00B168C2" w:rsidP="00B168C2">
          <w:pPr>
            <w:pStyle w:val="46400A769E6D41D6A0358945F6A31194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0BC0A73695D14CB49DCBF706EB5A2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5115A-4A17-42D3-B5A4-61EDCB199AF9}"/>
      </w:docPartPr>
      <w:docPartBody>
        <w:p w:rsidR="00B10FB0" w:rsidRDefault="00B168C2" w:rsidP="00B168C2">
          <w:pPr>
            <w:pStyle w:val="0BC0A73695D14CB49DCBF706EB5A22F1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D8E6A9BA6EB7441AB34C1D63282B2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3D80F-7F6C-418E-AF30-89569131BCEA}"/>
      </w:docPartPr>
      <w:docPartBody>
        <w:p w:rsidR="00B10FB0" w:rsidRDefault="00B168C2" w:rsidP="00B168C2">
          <w:pPr>
            <w:pStyle w:val="D8E6A9BA6EB7441AB34C1D63282B2A58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E1D45F56302D4498834B8444B3280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0AE7ED-2733-40A5-AF2F-BA757A5E1CE0}"/>
      </w:docPartPr>
      <w:docPartBody>
        <w:p w:rsidR="00B10FB0" w:rsidRDefault="00B168C2" w:rsidP="00B168C2">
          <w:pPr>
            <w:pStyle w:val="E1D45F56302D4498834B8444B3280E30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BEFCCFF9046C4518BEC066053DA1B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A86DE-C132-4320-BF76-6B51D04256E3}"/>
      </w:docPartPr>
      <w:docPartBody>
        <w:p w:rsidR="00B10FB0" w:rsidRDefault="00B168C2" w:rsidP="00B168C2">
          <w:pPr>
            <w:pStyle w:val="BEFCCFF9046C4518BEC066053DA1B26A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8C2"/>
    <w:rsid w:val="0026762B"/>
    <w:rsid w:val="00B10FB0"/>
    <w:rsid w:val="00B168C2"/>
    <w:rsid w:val="00DA271B"/>
    <w:rsid w:val="00DE66BF"/>
    <w:rsid w:val="00E2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68C2"/>
  </w:style>
  <w:style w:type="paragraph" w:customStyle="1" w:styleId="8A50C3DF37E2490A9FEE08E9AF46F83F">
    <w:name w:val="8A50C3DF37E2490A9FEE08E9AF46F83F"/>
  </w:style>
  <w:style w:type="paragraph" w:customStyle="1" w:styleId="45B72FEBF28C4320BE084AF035F02F57">
    <w:name w:val="45B72FEBF28C4320BE084AF035F02F57"/>
  </w:style>
  <w:style w:type="paragraph" w:customStyle="1" w:styleId="4BE9D17FC4DA4142ADF7AE71FDFA9C5B">
    <w:name w:val="4BE9D17FC4DA4142ADF7AE71FDFA9C5B"/>
  </w:style>
  <w:style w:type="paragraph" w:customStyle="1" w:styleId="7FBF4E5499B7421AB32060ED76348146">
    <w:name w:val="7FBF4E5499B7421AB32060ED76348146"/>
  </w:style>
  <w:style w:type="paragraph" w:customStyle="1" w:styleId="48D04FD031D54ED680AAEA1D049872E1">
    <w:name w:val="48D04FD031D54ED680AAEA1D049872E1"/>
  </w:style>
  <w:style w:type="paragraph" w:customStyle="1" w:styleId="C9A52BFB61EF471EBDC445610DB64A68">
    <w:name w:val="C9A52BFB61EF471EBDC445610DB64A68"/>
  </w:style>
  <w:style w:type="paragraph" w:customStyle="1" w:styleId="46400A769E6D41D6A0358945F6A31194">
    <w:name w:val="46400A769E6D41D6A0358945F6A31194"/>
    <w:rsid w:val="00B168C2"/>
  </w:style>
  <w:style w:type="paragraph" w:customStyle="1" w:styleId="D8DC4A0428AC4EEB8027DD2670FD6F17">
    <w:name w:val="D8DC4A0428AC4EEB8027DD2670FD6F17"/>
    <w:rsid w:val="00B168C2"/>
  </w:style>
  <w:style w:type="paragraph" w:customStyle="1" w:styleId="5183E84130654ADCA07E650B4841368F">
    <w:name w:val="5183E84130654ADCA07E650B4841368F"/>
    <w:rsid w:val="00B168C2"/>
  </w:style>
  <w:style w:type="paragraph" w:customStyle="1" w:styleId="920507E18E8443C085083F02E42FB54C">
    <w:name w:val="920507E18E8443C085083F02E42FB54C"/>
    <w:rsid w:val="00B168C2"/>
  </w:style>
  <w:style w:type="paragraph" w:customStyle="1" w:styleId="E4926629D7ED4D9E8DB049BEEBCBC9DE">
    <w:name w:val="E4926629D7ED4D9E8DB049BEEBCBC9DE"/>
    <w:rsid w:val="00B168C2"/>
  </w:style>
  <w:style w:type="paragraph" w:customStyle="1" w:styleId="0F3339F24A334DBB8053D177DF3A95DA">
    <w:name w:val="0F3339F24A334DBB8053D177DF3A95DA"/>
    <w:rsid w:val="00B168C2"/>
  </w:style>
  <w:style w:type="paragraph" w:customStyle="1" w:styleId="7C4B8077CDC8417597C0CC6BD2BA0D81">
    <w:name w:val="7C4B8077CDC8417597C0CC6BD2BA0D81"/>
    <w:rsid w:val="00B168C2"/>
  </w:style>
  <w:style w:type="paragraph" w:customStyle="1" w:styleId="111F62C2F68F44AAA0D34EEA576B339B">
    <w:name w:val="111F62C2F68F44AAA0D34EEA576B339B"/>
    <w:rsid w:val="00B168C2"/>
  </w:style>
  <w:style w:type="paragraph" w:customStyle="1" w:styleId="77A04CA9418041C4A52C86F5C0341004">
    <w:name w:val="77A04CA9418041C4A52C86F5C0341004"/>
    <w:rsid w:val="00B168C2"/>
  </w:style>
  <w:style w:type="paragraph" w:customStyle="1" w:styleId="9A72B99F5B884613AB6F65A8C32F27F9">
    <w:name w:val="9A72B99F5B884613AB6F65A8C32F27F9"/>
    <w:rsid w:val="00B168C2"/>
  </w:style>
  <w:style w:type="paragraph" w:customStyle="1" w:styleId="685B1063F3FA42DD825663215E06F458">
    <w:name w:val="685B1063F3FA42DD825663215E06F458"/>
    <w:rsid w:val="00B168C2"/>
  </w:style>
  <w:style w:type="paragraph" w:customStyle="1" w:styleId="16C8CE26180548AB8BFFF454FAF01154">
    <w:name w:val="16C8CE26180548AB8BFFF454FAF01154"/>
    <w:rsid w:val="00B168C2"/>
  </w:style>
  <w:style w:type="paragraph" w:customStyle="1" w:styleId="9B608F1821FB466E9B1A2A6A2D65572D">
    <w:name w:val="9B608F1821FB466E9B1A2A6A2D65572D"/>
    <w:rsid w:val="00B168C2"/>
  </w:style>
  <w:style w:type="paragraph" w:customStyle="1" w:styleId="542D663EBC284372B3F1641533A275F5">
    <w:name w:val="542D663EBC284372B3F1641533A275F5"/>
    <w:rsid w:val="00B168C2"/>
  </w:style>
  <w:style w:type="paragraph" w:customStyle="1" w:styleId="A5BD000702FE4E7B8AD07C900069E1C7">
    <w:name w:val="A5BD000702FE4E7B8AD07C900069E1C7"/>
    <w:rsid w:val="00B168C2"/>
  </w:style>
  <w:style w:type="paragraph" w:customStyle="1" w:styleId="2B507385666740A78B3C6F03E4C36F29">
    <w:name w:val="2B507385666740A78B3C6F03E4C36F29"/>
    <w:rsid w:val="00B168C2"/>
  </w:style>
  <w:style w:type="paragraph" w:customStyle="1" w:styleId="7AB2312572714EB59B44410849E2448E">
    <w:name w:val="7AB2312572714EB59B44410849E2448E"/>
    <w:rsid w:val="00B168C2"/>
  </w:style>
  <w:style w:type="paragraph" w:customStyle="1" w:styleId="0EF7E71AD8A54745B5E80D06601393E9">
    <w:name w:val="0EF7E71AD8A54745B5E80D06601393E9"/>
    <w:rsid w:val="00B168C2"/>
  </w:style>
  <w:style w:type="paragraph" w:customStyle="1" w:styleId="92D3E7F2319C41DDBF3AE202E8A11094">
    <w:name w:val="92D3E7F2319C41DDBF3AE202E8A11094"/>
    <w:rsid w:val="00B168C2"/>
  </w:style>
  <w:style w:type="paragraph" w:customStyle="1" w:styleId="458E668AD44C42268FF2550E39260DD3">
    <w:name w:val="458E668AD44C42268FF2550E39260DD3"/>
    <w:rsid w:val="00B168C2"/>
  </w:style>
  <w:style w:type="paragraph" w:customStyle="1" w:styleId="3EF2A8A618A7462D894B96836B27F9B5">
    <w:name w:val="3EF2A8A618A7462D894B96836B27F9B5"/>
    <w:rsid w:val="00B168C2"/>
  </w:style>
  <w:style w:type="paragraph" w:customStyle="1" w:styleId="1ABF61F5476B4CD78D13AFFE03F6A3EB">
    <w:name w:val="1ABF61F5476B4CD78D13AFFE03F6A3EB"/>
    <w:rsid w:val="00B168C2"/>
  </w:style>
  <w:style w:type="paragraph" w:customStyle="1" w:styleId="E95CCD08EAB649569A85BCE222D305D1">
    <w:name w:val="E95CCD08EAB649569A85BCE222D305D1"/>
    <w:rsid w:val="00B168C2"/>
  </w:style>
  <w:style w:type="paragraph" w:customStyle="1" w:styleId="4F762CB947604D6BB88999AD5F419B54">
    <w:name w:val="4F762CB947604D6BB88999AD5F419B54"/>
    <w:rsid w:val="00B168C2"/>
  </w:style>
  <w:style w:type="paragraph" w:customStyle="1" w:styleId="9ECDBA0C54144338987F139E103D095F">
    <w:name w:val="9ECDBA0C54144338987F139E103D095F"/>
    <w:rsid w:val="00B168C2"/>
  </w:style>
  <w:style w:type="paragraph" w:customStyle="1" w:styleId="A526D1D53CA04AD18D47C7CA666236FB">
    <w:name w:val="A526D1D53CA04AD18D47C7CA666236FB"/>
    <w:rsid w:val="00B168C2"/>
  </w:style>
  <w:style w:type="paragraph" w:customStyle="1" w:styleId="45428C738CFF43A49562526DEBBFE598">
    <w:name w:val="45428C738CFF43A49562526DEBBFE598"/>
    <w:rsid w:val="00B168C2"/>
  </w:style>
  <w:style w:type="paragraph" w:customStyle="1" w:styleId="5B38C9077F534352BE94BB303D2A8E96">
    <w:name w:val="5B38C9077F534352BE94BB303D2A8E96"/>
    <w:rsid w:val="00B168C2"/>
  </w:style>
  <w:style w:type="paragraph" w:customStyle="1" w:styleId="0BC0A73695D14CB49DCBF706EB5A22F1">
    <w:name w:val="0BC0A73695D14CB49DCBF706EB5A22F1"/>
    <w:rsid w:val="00B168C2"/>
  </w:style>
  <w:style w:type="paragraph" w:customStyle="1" w:styleId="D8E6A9BA6EB7441AB34C1D63282B2A58">
    <w:name w:val="D8E6A9BA6EB7441AB34C1D63282B2A58"/>
    <w:rsid w:val="00B168C2"/>
  </w:style>
  <w:style w:type="paragraph" w:customStyle="1" w:styleId="E1D45F56302D4498834B8444B3280E30">
    <w:name w:val="E1D45F56302D4498834B8444B3280E30"/>
    <w:rsid w:val="00B168C2"/>
  </w:style>
  <w:style w:type="paragraph" w:customStyle="1" w:styleId="BEFCCFF9046C4518BEC066053DA1B26A">
    <w:name w:val="BEFCCFF9046C4518BEC066053DA1B26A"/>
    <w:rsid w:val="00B168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ABDEB-9AA4-4B65-9AFB-9746CC94E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14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 Rates and Proportion</vt:lpstr>
    </vt:vector>
  </TitlesOfParts>
  <Company>Western Mathematics</Company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 Rates and Proportion</dc:title>
  <dc:creator>Garry</dc:creator>
  <cp:lastModifiedBy>Garry</cp:lastModifiedBy>
  <cp:revision>2</cp:revision>
  <dcterms:created xsi:type="dcterms:W3CDTF">2016-01-17T21:51:00Z</dcterms:created>
  <dcterms:modified xsi:type="dcterms:W3CDTF">2016-01-17T21:51:00Z</dcterms:modified>
  <cp:category>Year 8</cp:category>
</cp:coreProperties>
</file>