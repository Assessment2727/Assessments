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A424C08331274D9A962E0867AF306BE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E019B5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6C27A8BC2EBF4EE98311F5823B3DC9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E019B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</w:t>
            </w:r>
            <w:r w:rsidR="0034725D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 Allowed</w:t>
            </w:r>
          </w:p>
          <w:p w:rsidR="00853748" w:rsidRPr="00325745" w:rsidRDefault="0034725D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E019B5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E019B5" w:rsidRPr="00B24BED" w:rsidRDefault="00E019B5" w:rsidP="00E019B5">
            <w:p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B24BED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E019B5" w:rsidRPr="00B24BED" w:rsidRDefault="00E019B5" w:rsidP="00E019B5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  <w:p w:rsidR="00E019B5" w:rsidRPr="00B24BED" w:rsidRDefault="00E019B5" w:rsidP="00E019B5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Demonstrate that the angle sum of a triangle is 180° and use this to find the angle sum of a quadrilateral (ACMMG166)</w:t>
            </w:r>
          </w:p>
          <w:p w:rsidR="00E019B5" w:rsidRPr="00C56E1E" w:rsidRDefault="00E019B5" w:rsidP="00E019B5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Investigate the relationship between features of  circles such as circumference, area, radius and diameter.  (ACMMG197)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E019B5" w:rsidRPr="00325745" w:rsidRDefault="00E019B5" w:rsidP="00E019B5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595ECB">
              <w:rPr>
                <w:rFonts w:asciiTheme="majorHAnsi" w:hAnsiTheme="majorHAnsi"/>
                <w:sz w:val="24"/>
                <w:szCs w:val="24"/>
              </w:rPr>
              <w:t>Calculators are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A0B93" w:rsidRPr="00E237BA" w:rsidRDefault="00166F76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figure shows an obtuse isosceles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triangle?</w:t>
            </w:r>
            <w:bookmarkStart w:id="0" w:name="_GoBack"/>
            <w:bookmarkEnd w:id="0"/>
          </w:p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EDAD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margin-left:1.55pt;margin-top:5.4pt;width:452.35pt;height:76.7pt;z-index:251662336;mso-position-horizontal-relative:text;mso-position-vertical-relative:text">
                  <v:imagedata r:id="rId8" o:title=""/>
                </v:shape>
                <o:OLEObject Type="Embed" ProgID="FXDraw.Graphic" ShapeID="_x0000_s1032" DrawAspect="Content" ObjectID="_1514611244" r:id="rId9"/>
              </w:objec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166F76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3424" behindDoc="0" locked="0" layoutInCell="1" allowOverlap="1" wp14:anchorId="46C0C3F0" wp14:editId="6C29ACD2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173990</wp:posOffset>
                      </wp:positionV>
                      <wp:extent cx="4362450" cy="114300"/>
                      <wp:effectExtent l="0" t="0" r="19050" b="19050"/>
                      <wp:wrapNone/>
                      <wp:docPr id="290" name="Group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853AC4" id="Group 290" o:spid="_x0000_s1026" style="position:absolute;margin-left:61.15pt;margin-top:13.7pt;width:343.5pt;height:9pt;z-index:2516234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p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W0zh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Fp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Tb0cUA&#10;AADcAAAADwAAAGRycy9kb3ducmV2LnhtbESPQWvCQBSE70L/w/IKXqRuzEFj6ipSqehF0BZ7fWRf&#10;k9Ds25DdJtFf7wqCx2FmvmEWq95UoqXGlZYVTMYRCOLM6pJzBd9fn28JCOeRNVaWScGFHKyWL4MF&#10;ptp2fKT25HMRIOxSVFB4X6dSuqwgg25sa+Lg/drGoA+yyaVusAtwU8k4iqbSYMlhocCaPgrK/k7/&#10;RkFyScy5PR+2P7TnbnM96Nl6NFdq+Nqv30F46v0z/GjvtIJ4HsP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5NvR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mPs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5j7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4098AC1">
                <v:shape id="_x0000_s1031" type="#_x0000_t75" style="position:absolute;margin-left:251.9pt;margin-top:7.7pt;width:182pt;height:107.85pt;z-index:251661312;mso-position-horizontal-relative:text;mso-position-vertical-relative:text">
                  <v:imagedata r:id="rId10" o:title=""/>
                  <w10:wrap type="square"/>
                </v:shape>
                <o:OLEObject Type="Embed" ProgID="FXDraw.Graphic" ShapeID="_x0000_s1031" DrawAspect="Content" ObjectID="_1514611245" r:id="rId11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type of triangle is shown here?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008DBE8C" wp14:editId="58D3BC80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35560</wp:posOffset>
                      </wp:positionV>
                      <wp:extent cx="213360" cy="883920"/>
                      <wp:effectExtent l="0" t="0" r="15240" b="1143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C61948" id="Group 20" o:spid="_x0000_s1026" style="position:absolute;margin-left:16.3pt;margin-top:2.8pt;width:16.8pt;height:69.6pt;z-index:2516602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An equilateral triangle.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</w:t>
            </w:r>
            <w:r w:rsidR="00240E1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An obtuse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isosceles triangle.        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 right </w:t>
            </w:r>
            <w:r w:rsidR="00240E1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isosceles 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triangle.        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 </w:t>
            </w:r>
            <w:r w:rsidR="00240E1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right 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scalene triangle.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61154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Which figure contains</w:t>
            </w:r>
            <w:r w:rsidR="0013333C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E237BA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690" w:dyaOrig="234" w14:anchorId="4285699D">
                <v:shape id="_x0000_i1027" type="#_x0000_t75" style="width:34.5pt;height:12pt" o:ole="">
                  <v:imagedata r:id="rId12" o:title=""/>
                </v:shape>
                <o:OLEObject Type="Embed" ProgID="FXEquation.Equation" ShapeID="_x0000_i1027" DrawAspect="Content" ObjectID="_1514611204" r:id="rId13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9CB2CE0">
                <v:shape id="_x0000_s1034" type="#_x0000_t75" style="position:absolute;margin-left:59.2pt;margin-top:2.25pt;width:324.05pt;height:199.75pt;z-index:251664384;mso-position-horizontal-relative:text;mso-position-vertical-relative:text">
                  <v:imagedata r:id="rId14" o:title=""/>
                </v:shape>
                <o:OLEObject Type="Embed" ProgID="FXDraw.Graphic" ShapeID="_x0000_s1034" DrawAspect="Content" ObjectID="_1514611246" r:id="rId15"/>
              </w:object>
            </w:r>
          </w:p>
          <w:p w:rsidR="00FA0B93" w:rsidRPr="00E237BA" w:rsidRDefault="00240E16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84455</wp:posOffset>
                      </wp:positionV>
                      <wp:extent cx="2907030" cy="1874520"/>
                      <wp:effectExtent l="0" t="0" r="26670" b="1143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07030" cy="1874520"/>
                                <a:chOff x="0" y="0"/>
                                <a:chExt cx="2907030" cy="18745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524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55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5580" y="17068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7602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06968" id="Group 61" o:spid="_x0000_s1026" style="position:absolute;margin-left:16.9pt;margin-top:6.65pt;width:228.9pt;height:147.6pt;z-index:251716608" coordsize="29070,1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">
                      <v:roundrect id="AutoShape 4" o:spid="_x0000_s1027" style="position:absolute;top:15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/>
                      <v:roundrect id="AutoShape 6" o:spid="_x0000_s1028" style="position:absolute;left:27355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/>
                      <v:roundrect id="AutoShape 3" o:spid="_x0000_s1029" style="position:absolute;left:27355;top:17068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  <v:roundrect id="AutoShape 5" o:spid="_x0000_s1030" style="position:absolute;top:1760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6496" behindDoc="0" locked="0" layoutInCell="1" allowOverlap="1" wp14:anchorId="3271A9B9" wp14:editId="4D88E8AF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30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B7C023" id="Group 301" o:spid="_x0000_s1026" style="position:absolute;margin-left:117.5pt;margin-top:590.4pt;width:222pt;height:36pt;z-index:25162649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hAMQA&#10;AADc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QLuJ5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qYQDEAAAA3AAAAA8AAAAAAAAAAAAAAAAAmAIAAGRycy9k&#10;b3ducmV2LnhtbFBLBQYAAAAABAAEAPUAAACJ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bEm8QA&#10;AADcAAAADwAAAGRycy9kb3ducmV2LnhtbESPQWsCMRSE7wX/Q3iCN02sVOxqFCm0eCtdPfT43Lzu&#10;Lt28rEl23fbXN4LQ4zAz3zCb3WAb0ZMPtWMN85kCQVw4U3Op4XR8na5AhIhssHFMGn4owG47ethg&#10;ZtyVP6jPYykShEOGGqoY20zKUFRkMcxcS5y8L+ctxiR9KY3Ha4LbRj4qtZQWa04LFbb0UlHxnXdW&#10;Q2FUp/xn//58for5b99dWL5dtJ6Mh/0aRKQh/ofv7YPRsFALuJ1JR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mxJvEAAAA3AAAAA8AAAAAAAAAAAAAAAAAmAIAAGRycy9k&#10;b3ducmV2LnhtbFBLBQYAAAAABAAEAPUAAACJ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9c78UA&#10;AADc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hf1Cv9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1zvxQAAANwAAAAPAAAAAAAAAAAAAAAAAJgCAABkcnMv&#10;ZG93bnJldi54bWxQSwUGAAAAAAQABAD1AAAAigMAAAAA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5dMQA&#10;AADcAAAADwAAAGRycy9kb3ducmV2LnhtbESPQWsCMRSE74L/ITzBmyZWFLsaRQotvZWuHnp8bl53&#10;l25e1iS7bvvrm0LB4zAz3zC7w2Ab0ZMPtWMNi7kCQVw4U3Op4Xx6nm1AhIhssHFMGr4pwGE/Hu0w&#10;M+7G79TnsRQJwiFDDVWMbSZlKCqyGOauJU7ep/MWY5K+lMbjLcFtIx+UWkuLNaeFClt6qqj4yjur&#10;oTCqU/6jf3u8rGL+03dXli9XraeT4bgFEWmI9/B/+9VoWKoV/J1JR0D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D+XTEAAAA3AAAAA8AAAAAAAAAAAAAAAAAmAIAAGRycy9k&#10;b3ducmV2LnhtbFBLBQYAAAAABAAEAPUAAACJAwAAAAA=&#10;"/>
                    </v:group>
                  </w:pict>
                </mc:Fallback>
              </mc:AlternateContent>
            </w: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5" type="#_x0000_t75" style="position:absolute;margin-left:313.3pt;margin-top:1.85pt;width:117.2pt;height:171.35pt;z-index:251665408;mso-position-horizontal-relative:text;mso-position-vertical-relative:text">
                  <v:imagedata r:id="rId16" o:title=""/>
                  <o:lock v:ext="edit" aspectratio="f"/>
                </v:shape>
                <o:OLEObject Type="Embed" ProgID="FXDraw.Graphic" ShapeID="_x0000_s1035" DrawAspect="Content" ObjectID="_1514611247" r:id="rId17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In the pattern below, which types of triangle are </w:t>
            </w:r>
            <w:r w:rsidR="0061154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un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shaded?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1015AF5" wp14:editId="5C0B59D8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49530</wp:posOffset>
                      </wp:positionV>
                      <wp:extent cx="213360" cy="883920"/>
                      <wp:effectExtent l="0" t="0" r="1524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469D62" id="Group 6" o:spid="_x0000_s1026" style="position:absolute;margin-left:34.3pt;margin-top:3.9pt;width:16.8pt;height:69.6pt;z-index:2516592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Acute isosceles triangles.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Acute scalene triangles.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Obtuse isoscel</w:t>
            </w:r>
            <w:r w:rsid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es triangles.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</w:t>
            </w:r>
            <w:r w:rsidR="0061154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Right scalene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triangles.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5E3DC7B">
                <v:shape id="_x0000_s1033" type="#_x0000_t75" style="position:absolute;margin-left:234.2pt;margin-top:18.6pt;width:195.9pt;height:138pt;z-index:251663360;mso-position-horizontal-relative:text;mso-position-vertical-relative:text">
                  <v:imagedata r:id="rId18" o:title=""/>
                </v:shape>
                <o:OLEObject Type="Embed" ProgID="FXDraw.Graphic" ShapeID="_x0000_s1033" DrawAspect="Content" ObjectID="_1514611248" r:id="rId19"/>
              </w:object>
            </w:r>
            <w:r w:rsid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two words from the list provided, could be used to describe this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triangle.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1154D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2C4FBA99" wp14:editId="09B6457E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38735</wp:posOffset>
                      </wp:positionV>
                      <wp:extent cx="1207770" cy="373380"/>
                      <wp:effectExtent l="0" t="0" r="11430" b="26670"/>
                      <wp:wrapNone/>
                      <wp:docPr id="295" name="Rectangle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7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CBFB97" id="Rectangle 295" o:spid="_x0000_s1026" style="position:absolute;margin-left:34.3pt;margin-top:3.05pt;width:95.1pt;height:29.4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" filled="f" strokecolor="windowText" strokeweight="1.5pt"/>
                  </w:pict>
                </mc:Fallback>
              </mc:AlternateContent>
            </w:r>
          </w:p>
          <w:p w:rsidR="0061154D" w:rsidRPr="00E237BA" w:rsidRDefault="0061154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824A0A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68CFEEBB" wp14:editId="0C067A57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244475</wp:posOffset>
                      </wp:positionV>
                      <wp:extent cx="1207770" cy="373380"/>
                      <wp:effectExtent l="0" t="0" r="11430" b="26670"/>
                      <wp:wrapNone/>
                      <wp:docPr id="296" name="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7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15FD39" id="Rectangle 296" o:spid="_x0000_s1026" style="position:absolute;margin-left:34.3pt;margin-top:19.25pt;width:95.1pt;height:29.4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" filled="f" strokecolor="windowText" strokeweight="1.5pt"/>
                  </w:pict>
                </mc:Fallback>
              </mc:AlternateContent>
            </w: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1154D" w:rsidRPr="00E237BA" w:rsidRDefault="0061154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Write the names of the quadrilaterals that are used to make this design.</w:t>
            </w:r>
          </w:p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C92B688">
                <v:shape id="_x0000_s1036" type="#_x0000_t75" style="position:absolute;margin-left:194.3pt;margin-top:9.15pt;width:135.65pt;height:105pt;z-index:251666432;mso-position-horizontal-relative:text;mso-position-vertical-relative:text">
                  <v:imagedata r:id="rId20" o:title=""/>
                </v:shape>
                <o:OLEObject Type="Embed" ProgID="FXDraw.Graphic" ShapeID="_x0000_s1036" DrawAspect="Content" ObjectID="_1514611249" r:id="rId21"/>
              </w:objec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736337CF" wp14:editId="4060F071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76200</wp:posOffset>
                      </wp:positionV>
                      <wp:extent cx="1123950" cy="373380"/>
                      <wp:effectExtent l="0" t="0" r="19050" b="26670"/>
                      <wp:wrapNone/>
                      <wp:docPr id="311" name="Rectang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BD41B8" id="Rectangle 311" o:spid="_x0000_s1026" style="position:absolute;margin-left:23.4pt;margin-top:6pt;width:88.5pt;height:29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61F4FCC9" wp14:editId="0E928DC7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-5715</wp:posOffset>
                      </wp:positionV>
                      <wp:extent cx="1162050" cy="373380"/>
                      <wp:effectExtent l="0" t="0" r="19050" b="26670"/>
                      <wp:wrapNone/>
                      <wp:docPr id="312" name="Rectangl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9E904C" id="Rectangle 312" o:spid="_x0000_s1026" style="position:absolute;margin-left:23.4pt;margin-top:-.45pt;width:91.5pt;height:29.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C is the centre of the circle shown.</w:t>
            </w:r>
          </w:p>
          <w:p w:rsidR="00FA0B93" w:rsidRPr="00E237BA" w:rsidRDefault="00824A0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are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th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 names of the two features of the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circle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,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indicated by the arrows.</w:t>
            </w:r>
          </w:p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88B0971">
                <v:shape id="_x0000_s1039" type="#_x0000_t75" style="position:absolute;margin-left:264.75pt;margin-top:4.8pt;width:176.15pt;height:122.75pt;z-index:251669504;mso-position-horizontal-relative:text;mso-position-vertical-relative:text">
                  <v:imagedata r:id="rId22" o:title=""/>
                </v:shape>
                <o:OLEObject Type="Embed" ProgID="FXDraw.Graphic" ShapeID="_x0000_s1039" DrawAspect="Content" ObjectID="_1514611250" r:id="rId23"/>
              </w:objec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3FBFDB50" wp14:editId="3E4D61C8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CD4115" id="Group 44" o:spid="_x0000_s1026" style="position:absolute;margin-left:24pt;margin-top:3.1pt;width:16.8pt;height:69.6pt;z-index:2516582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YteNLA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      A chord and a diameter</w:t>
            </w: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      A chord and a radius</w:t>
            </w: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      A diameter and a radius</w:t>
            </w:r>
          </w:p>
          <w:p w:rsidR="00824A0A" w:rsidRPr="00E237BA" w:rsidRDefault="00824A0A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      A diameter and a tangent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 about the kite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shown?</w:t>
            </w:r>
          </w:p>
          <w:p w:rsidR="00FA0B93" w:rsidRPr="00B7403A" w:rsidRDefault="00CF6D7D" w:rsidP="00E237BA">
            <w:pPr>
              <w:spacing w:after="120"/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7206FAE">
                <v:shape id="_x0000_s1040" type="#_x0000_t75" style="position:absolute;margin-left:264.75pt;margin-top:3.85pt;width:174.85pt;height:105.2pt;z-index:251670528;mso-position-horizontal-relative:text;mso-position-vertical-relative:text">
                  <v:imagedata r:id="rId24" o:title=""/>
                </v:shape>
                <o:OLEObject Type="Embed" ProgID="FXDraw.Graphic" ShapeID="_x0000_s1040" DrawAspect="Content" ObjectID="_1514611251" r:id="rId25"/>
              </w:objec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 wp14:anchorId="5D36F3E2" wp14:editId="2036FFC4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19" name="Group 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02FD19" id="Group 319" o:spid="_x0000_s1026" style="position:absolute;margin-left:18.8pt;margin-top:.9pt;width:13.5pt;height:74.4pt;z-index:25163161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mR8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vA5DvP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CZH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D3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oO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IPc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odq8YA&#10;AADcAAAADwAAAGRycy9kb3ducmV2LnhtbESPQWvCQBSE74L/YXlCL1I3RtA0uoooLe1FqBZ7fWSf&#10;STD7NmS3SfTXdwsFj8PMfMOsNr2pREuNKy0rmE4iEMSZ1SXnCr5Or88JCOeRNVaWScGNHGzWw8EK&#10;U207/qT26HMRIOxSVFB4X6dSuqwgg25ia+LgXWxj0AfZ5FI32AW4qWQcRXNpsOSwUGBNu4Ky6/HH&#10;KEhuiTm358PbN31wt78f9GI7flHqadRvlyA89f4R/m+/awWzO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odq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a4MM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Np3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a4M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The diagonals EG and FH are equal in length.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diagonal EG is equal to the side FG.</w:t>
            </w:r>
          </w:p>
          <w:p w:rsidR="00FA0B93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side FG is equal to the side FE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FA0B93" w:rsidRPr="00E237BA" w:rsidRDefault="00E237BA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side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EF 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is equal to the side EH.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</w:t>
            </w: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4C41600">
                <v:shape id="_x0000_s1037" type="#_x0000_t75" style="position:absolute;margin-left:140.15pt;margin-top:15.3pt;width:303.1pt;height:111.15pt;z-index:251667456;mso-position-horizontal-relative:text;mso-position-vertical-relative:text">
                  <v:imagedata r:id="rId26" o:title=""/>
                </v:shape>
                <o:OLEObject Type="Embed" ProgID="FXDraw.Graphic" ShapeID="_x0000_s1037" DrawAspect="Content" ObjectID="_1514611252" r:id="rId27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 </w:t>
            </w:r>
            <w:r w:rsidR="00FA0B93" w:rsidRPr="0020534C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867" w:dyaOrig="300" w14:anchorId="118CD119">
                <v:shape id="_x0000_i1035" type="#_x0000_t75" style="width:43.5pt;height:15pt" o:ole="">
                  <v:imagedata r:id="rId28" o:title=""/>
                </v:shape>
                <o:OLEObject Type="Embed" ProgID="FXEquation.Equation" ShapeID="_x0000_i1035" DrawAspect="Content" ObjectID="_1514611205" r:id="rId29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77C80867" wp14:editId="4FF741D1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15240</wp:posOffset>
                      </wp:positionV>
                      <wp:extent cx="1162050" cy="373380"/>
                      <wp:effectExtent l="0" t="0" r="19050" b="26670"/>
                      <wp:wrapNone/>
                      <wp:docPr id="313" name="Rectangl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55B1F" id="Rectangle 313" o:spid="_x0000_s1026" style="position:absolute;margin-left:30.45pt;margin-top:1.2pt;width:91.5pt;height:29.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BA4C611">
                <v:shape id="_x0000_s1038" type="#_x0000_t75" style="position:absolute;margin-left:122pt;margin-top:18.8pt;width:294.65pt;height:155.05pt;z-index:251668480;mso-position-horizontal-relative:text;mso-position-vertical-relative:text">
                  <v:imagedata r:id="rId30" o:title=""/>
                </v:shape>
                <o:OLEObject Type="Embed" ProgID="FXDraw.Graphic" ShapeID="_x0000_s1038" DrawAspect="Content" ObjectID="_1514611253" r:id="rId31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In the quadrilateral shown, what is the value of </w:t>
            </w:r>
            <w:r w:rsidR="0020534C" w:rsidRPr="0020534C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m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20534C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780A1D93" wp14:editId="371D9194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DD934C" id="Group 1" o:spid="_x0000_s1026" style="position:absolute;margin-left:20.5pt;margin-top:2.5pt;width:16.8pt;height:69.6pt;z-index:2516930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eEMQA&#10;AADaAAAADwAAAGRycy9kb3ducmV2LnhtbESPQWvCQBSE74L/YXlCL6IbPdQ0dRVRLO1FMBa9PrKv&#10;STD7NmTXJPbXdwuCx2FmvmGW695UoqXGlZYVzKYRCOLM6pJzBd+n/SQG4TyyxsoyKbiTg/VqOFhi&#10;om3HR2pTn4sAYZeggsL7OpHSZQUZdFNbEwfvxzYGfZBNLnWDXYCbSs6j6FUaLDksFFjTtqDsmt6M&#10;gvgem3N7Pnxc6Iu73e9BLzbjN6VeRv3mHYSn3j/Dj/anVjCH/yvhBs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HhD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K7i8QA&#10;AADaAAAADwAAAGRycy9kb3ducmV2LnhtbESPQWvCQBSE70L/w/IKXqRuWsH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Su4vEAAAA2g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j/8QA&#10;AADaAAAADwAAAGRycy9kb3ducmV2LnhtbESPQWvCQBSE70L/w/IKXqRuWsT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7I//EAAAA2g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80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20534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100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20534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160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20534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260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                                  </w:t>
            </w:r>
          </w:p>
          <w:p w:rsidR="00FA0B93" w:rsidRPr="00E237BA" w:rsidRDefault="00FA0B93" w:rsidP="0020534C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of th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 following is true of an right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scalene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triangle?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A0B93" w:rsidRPr="00E237BA" w:rsidRDefault="0020534C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03A7BCF1" wp14:editId="550828F0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6432</wp:posOffset>
                      </wp:positionV>
                      <wp:extent cx="213360" cy="883920"/>
                      <wp:effectExtent l="0" t="0" r="15240" b="1143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392364" id="Group 11" o:spid="_x0000_s1026" style="position:absolute;margin-left:20.5pt;margin-top:.5pt;width:16.8pt;height:69.6pt;z-index:2516951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jbx8MA&#10;AADb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dw/yUc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jbx8MAAADb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R+XMMA&#10;AADbAAAADwAAAGRycy9kb3ducmV2LnhtbERPTWvCQBC9C/0PyxS8SN20go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R+XMMAAADb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mKMMA&#10;AADbAAAADwAAAGRycy9kb3ducmV2LnhtbERPTWvCQBC9C/0PyxS8SN20i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3mKMMAAADb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FDs8MA&#10;AADbAAAADwAAAGRycy9kb3ducmV2LnhtbERPTWvCQBC9C/0PyxS8SN20oI2pmyAtir0ItWKvQ3aa&#10;hGZnQ3ZNor/eLQje5vE+Z5kNphYdta6yrOB5GoEgzq2uuFBw+F4/xSCcR9ZYWyYFZ3KQpQ+jJSba&#10;9vxF3d4XIoSwS1BB6X2TSOnykgy6qW2IA/drW4M+wLaQusU+hJtavkTRXBqsODSU2NB7Sfnf/mQU&#10;xOfYHLvjbvNDn9x/XHb6dTVZKDV+HFZvIDwN/i6+ubc6zJ/B/y/hAJl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FDs8MAAADb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angle sum is 9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0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FA0B93" w:rsidRPr="00E237BA" w:rsidRDefault="0020534C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All the angles are acute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FA0B93" w:rsidRPr="00E237BA" w:rsidRDefault="0020534C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No two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sides are equal.</w:t>
            </w:r>
          </w:p>
          <w:p w:rsidR="00FA0B93" w:rsidRPr="00E237BA" w:rsidRDefault="0020534C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 w:rsidR="00B915C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There are two</w: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equal angles.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A0B9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A0B93" w:rsidRPr="001B3341" w:rsidRDefault="00FA0B93" w:rsidP="00FA0B9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A0B93" w:rsidRPr="00E237BA" w:rsidRDefault="00CF6D7D" w:rsidP="00FB5F3D">
            <w:pPr>
              <w:spacing w:after="120"/>
              <w:ind w:right="581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9EA3D32">
                <v:shape id="_x0000_s1041" type="#_x0000_t75" style="position:absolute;margin-left:170pt;margin-top:-1.45pt;width:241.2pt;height:168.35pt;z-index:251671552;mso-position-horizontal-relative:text;mso-position-vertical-relative:text">
                  <v:imagedata r:id="rId32" o:title=""/>
                </v:shape>
                <o:OLEObject Type="Embed" ProgID="FXDraw.Graphic" ShapeID="_x0000_s1041" DrawAspect="Content" ObjectID="_1514611254" r:id="rId33"/>
              </w:object>
            </w:r>
            <w:r w:rsidR="00FA0B93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</w:t>
            </w:r>
            <w:r w:rsidR="00F410C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statement is </w:t>
            </w:r>
            <w:r w:rsidR="00F410CD" w:rsidRPr="00595ECB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>not</w:t>
            </w:r>
            <w:r w:rsidR="00F410C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true</w:t>
            </w:r>
            <w:r w:rsidR="00FB5F3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based on the information shown on this polygon</w:t>
            </w:r>
            <w:r w:rsidR="00F410C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  <w:r w:rsidR="00F410C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F410CD" w:rsidRPr="0068243E" w:rsidRDefault="00F410CD" w:rsidP="00F410C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F410CD" w:rsidRPr="00FB5F3D" w:rsidRDefault="00F410CD" w:rsidP="00F410CD">
            <w:pPr>
              <w:spacing w:after="120"/>
              <w:rPr>
                <w:rFonts w:ascii="Times New Roman" w:hAnsi="Times New Roman"/>
                <w:sz w:val="26"/>
                <w:szCs w:val="26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4CDD44B6" wp14:editId="5FA1D56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43EEB2" id="Group 25" o:spid="_x0000_s1026" style="position:absolute;margin-left:24pt;margin-top:3.1pt;width:16.8pt;height:69.6pt;z-index:2516971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A6ggiw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wmkM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2P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JpD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FB5F3D">
              <w:rPr>
                <w:rFonts w:ascii="Times New Roman" w:hAnsi="Times New Roman"/>
                <w:sz w:val="26"/>
                <w:szCs w:val="26"/>
              </w:rPr>
              <w:t>BC || FE</w:t>
            </w:r>
          </w:p>
          <w:p w:rsidR="00F410CD" w:rsidRPr="00F410CD" w:rsidRDefault="00F410CD" w:rsidP="00F410C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F410C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11" w:dyaOrig="194">
                <v:shape id="_x0000_i1038" type="#_x0000_t75" style="width:100.5pt;height:9.75pt" o:ole="">
                  <v:imagedata r:id="rId34" o:title=""/>
                </v:shape>
                <o:OLEObject Type="Embed" ProgID="FXEquation.Equation" ShapeID="_x0000_i1038" DrawAspect="Content" ObjectID="_1514611206" r:id="rId35"/>
              </w:object>
            </w:r>
            <w:r w:rsidRPr="00F410C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410CD" w:rsidRPr="00FB5F3D" w:rsidRDefault="00F410CD" w:rsidP="00F410CD">
            <w:pPr>
              <w:spacing w:after="12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FB5F3D" w:rsidRPr="00FB5F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11" w:dyaOrig="194">
                <v:shape id="_x0000_i1039" type="#_x0000_t75" style="width:100.5pt;height:9.75pt" o:ole="">
                  <v:imagedata r:id="rId36" o:title=""/>
                </v:shape>
                <o:OLEObject Type="Embed" ProgID="FXEquation.Equation" ShapeID="_x0000_i1039" DrawAspect="Content" ObjectID="_1514611207" r:id="rId37"/>
              </w:object>
            </w:r>
            <w:r w:rsidRPr="00FB5F3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</w:p>
          <w:p w:rsidR="00FA0B93" w:rsidRPr="00FB5F3D" w:rsidRDefault="00F410CD" w:rsidP="00F410CD">
            <w:pPr>
              <w:spacing w:after="120"/>
              <w:rPr>
                <w:rFonts w:ascii="Times New Roman" w:hAnsi="Times New Roman"/>
                <w:noProof/>
                <w:position w:val="-2"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FB5F3D" w:rsidRPr="00FB5F3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36" w:dyaOrig="194">
                <v:shape id="_x0000_i1040" type="#_x0000_t75" style="width:102pt;height:9.75pt" o:ole="">
                  <v:imagedata r:id="rId38" o:title=""/>
                </v:shape>
                <o:OLEObject Type="Embed" ProgID="FXEquation.Equation" ShapeID="_x0000_i1040" DrawAspect="Content" ObjectID="_1514611208" r:id="rId39"/>
              </w:object>
            </w:r>
            <w:r w:rsidRPr="00FB5F3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</w:t>
            </w:r>
          </w:p>
          <w:p w:rsidR="00FA0B93" w:rsidRPr="00E237BA" w:rsidRDefault="00FA0B93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value of </w:t>
            </w:r>
            <w:r w:rsidR="00FB5F3D" w:rsidRPr="00FB5F3D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85FCAE9">
                <v:shape id="_x0000_s1043" type="#_x0000_t75" style="position:absolute;margin-left:12.7pt;margin-top:2.25pt;width:259.95pt;height:155.95pt;z-index:251672576">
                  <v:imagedata r:id="rId40" o:title=""/>
                </v:shape>
                <o:OLEObject Type="Embed" ProgID="FXDraw.Graphic" ShapeID="_x0000_s1043" DrawAspect="Content" ObjectID="_1514611255" r:id="rId41"/>
              </w:objec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FB5F3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21EBB895" wp14:editId="6B14F69B">
                      <wp:simplePos x="0" y="0"/>
                      <wp:positionH relativeFrom="column">
                        <wp:posOffset>4624705</wp:posOffset>
                      </wp:positionH>
                      <wp:positionV relativeFrom="paragraph">
                        <wp:posOffset>250825</wp:posOffset>
                      </wp:positionV>
                      <wp:extent cx="1038225" cy="542925"/>
                      <wp:effectExtent l="0" t="0" r="28575" b="28575"/>
                      <wp:wrapNone/>
                      <wp:docPr id="334" name="Rectangle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22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ysClr val="windowText" lastClr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9BF1D7" id="Rectangle 334" o:spid="_x0000_s1026" style="position:absolute;margin-left:364.15pt;margin-top:19.75pt;width:81.75pt;height:42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" strokecolor="windowText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FB5F3D" w:rsidRDefault="0034725D" w:rsidP="00E237BA">
            <w:pPr>
              <w:spacing w:after="120"/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</w:pPr>
            <w:r w:rsidRPr="00FB5F3D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t xml:space="preserve">                                                                </w:t>
            </w:r>
            <w:r w:rsidR="00FB5F3D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t xml:space="preserve">               </w:t>
            </w:r>
            <w:r w:rsidRPr="00FB5F3D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t xml:space="preserve">        </w:t>
            </w:r>
            <w:r w:rsidRPr="00FB5F3D"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  <w:t xml:space="preserve"> </w:t>
            </w:r>
            <w:r w:rsidR="00FB5F3D"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  <w:t>x</w:t>
            </w:r>
            <w:r w:rsidRPr="00FB5F3D"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  <w:t xml:space="preserve"> =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CC42CBF">
                <v:shape id="_x0000_s1044" type="#_x0000_t75" style="position:absolute;margin-left:214.15pt;margin-top:.85pt;width:240.6pt;height:178.35pt;z-index:251673600;mso-position-horizontal-relative:text;mso-position-vertical-relative:text">
                  <v:imagedata r:id="rId42" o:title=""/>
                </v:shape>
                <o:OLEObject Type="Embed" ProgID="FXDraw.Graphic" ShapeID="_x0000_s1044" DrawAspect="Content" ObjectID="_1514611256" r:id="rId43"/>
              </w:objec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the exterior angle </w:t>
            </w:r>
            <w:r w:rsidR="00411846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MLO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5A5660E7" wp14:editId="3ED0725B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203835</wp:posOffset>
                      </wp:positionV>
                      <wp:extent cx="762000" cy="428625"/>
                      <wp:effectExtent l="0" t="0" r="19050" b="28575"/>
                      <wp:wrapNone/>
                      <wp:docPr id="335" name="Rectangle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CBDC64" id="Rectangle 335" o:spid="_x0000_s1026" style="position:absolute;margin-left:90.75pt;margin-top:16.05pt;width:60pt;height:33.7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411846" w:rsidRPr="00411846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1230" w:dyaOrig="194" w14:anchorId="2CF55F93">
                <v:shape id="_x0000_i1043" type="#_x0000_t75" style="width:87pt;height:12.75pt" o:ole="">
                  <v:imagedata r:id="rId44" o:title=""/>
                </v:shape>
                <o:OLEObject Type="Embed" ProgID="FXEquation.Equation" ShapeID="_x0000_i1043" DrawAspect="Content" ObjectID="_1514611209" r:id="rId45"/>
              </w:objec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</w:t>
            </w:r>
            <w:r w:rsidRPr="00411846">
              <w:rPr>
                <w:rFonts w:ascii="Times New Roman" w:hAnsi="Times New Roman"/>
                <w:noProof/>
                <w:sz w:val="36"/>
                <w:szCs w:val="36"/>
                <w:vertAlign w:val="superscript"/>
                <w:lang w:eastAsia="en-AU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273F9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5" type="#_x0000_t75" style="position:absolute;margin-left:214.15pt;margin-top:18.75pt;width:183.7pt;height:138.3pt;z-index:251674624;mso-position-horizontal-relative:text;mso-position-vertical-relative:text">
                  <v:imagedata r:id="rId46" o:title=""/>
                </v:shape>
                <o:OLEObject Type="Embed" ProgID="FXDraw.Graphic" ShapeID="_x0000_s1045" DrawAspect="Content" ObjectID="_1514611257" r:id="rId47"/>
              </w:object>
            </w:r>
            <w:r w:rsidR="0041184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size of  </w:t>
            </w:r>
            <w:r w:rsidR="00595ECB" w:rsidRPr="00411846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753" w:dyaOrig="194">
                <v:shape id="_x0000_i1045" type="#_x0000_t75" style="width:37.5pt;height:9.75pt" o:ole="">
                  <v:imagedata r:id="rId48" o:title=""/>
                </v:shape>
                <o:OLEObject Type="Embed" ProgID="FXEquation.Equation" ShapeID="_x0000_i1045" DrawAspect="Content" ObjectID="_1514611210" r:id="rId49"/>
              </w:object>
            </w:r>
            <w:r w:rsidR="0041184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4273F9" w:rsidRDefault="004273F9" w:rsidP="00E237BA">
            <w:pPr>
              <w:spacing w:after="120"/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643FF57" wp14:editId="19A761F5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29210</wp:posOffset>
                      </wp:positionV>
                      <wp:extent cx="213360" cy="883920"/>
                      <wp:effectExtent l="0" t="0" r="15240" b="1143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2147AE" id="Group 30" o:spid="_x0000_s1026" style="position:absolute;margin-left:11.5pt;margin-top:2.3pt;width:16.8pt;height:69.6pt;z-index:2516992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6SM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Lp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</w:t>
            </w:r>
            <w:r w:rsidR="002046C5" w:rsidRPr="004273F9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348" w:dyaOrig="194">
                <v:shape id="_x0000_i1046" type="#_x0000_t75" style="width:16.5pt;height:9.75pt" o:ole="">
                  <v:imagedata r:id="rId50" o:title=""/>
                </v:shape>
                <o:OLEObject Type="Embed" ProgID="FXEquation.Equation" ShapeID="_x0000_i1046" DrawAspect="Content" ObjectID="_1514611211" r:id="rId51"/>
              </w:object>
            </w:r>
            <w:r w:rsidR="0034725D"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</w:t>
            </w:r>
          </w:p>
          <w:p w:rsidR="004273F9" w:rsidRDefault="0034725D" w:rsidP="00E237BA">
            <w:pPr>
              <w:spacing w:after="120"/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</w:t>
            </w:r>
            <w:r w:rsidR="002046C5" w:rsidRPr="004273F9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348" w:dyaOrig="194">
                <v:shape id="_x0000_i1047" type="#_x0000_t75" style="width:16.5pt;height:9.75pt" o:ole="">
                  <v:imagedata r:id="rId52" o:title=""/>
                </v:shape>
                <o:OLEObject Type="Embed" ProgID="FXEquation.Equation" ShapeID="_x0000_i1047" DrawAspect="Content" ObjectID="_1514611212" r:id="rId53"/>
              </w:object>
            </w:r>
            <w:r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</w:t>
            </w:r>
          </w:p>
          <w:p w:rsidR="004273F9" w:rsidRDefault="004273F9" w:rsidP="00E237BA">
            <w:pPr>
              <w:spacing w:after="120"/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</w:t>
            </w:r>
            <w:r w:rsidR="0034725D"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</w:t>
            </w:r>
            <w:r w:rsidR="002046C5" w:rsidRPr="004273F9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348" w:dyaOrig="194">
                <v:shape id="_x0000_i1048" type="#_x0000_t75" style="width:16.5pt;height:9.75pt" o:ole="">
                  <v:imagedata r:id="rId54" o:title=""/>
                </v:shape>
                <o:OLEObject Type="Embed" ProgID="FXEquation.Equation" ShapeID="_x0000_i1048" DrawAspect="Content" ObjectID="_1514611213" r:id="rId55"/>
              </w:object>
            </w:r>
            <w:r w:rsidR="0034725D"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</w:t>
            </w:r>
          </w:p>
          <w:p w:rsidR="0034725D" w:rsidRPr="004273F9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</w:t>
            </w:r>
            <w:r w:rsidR="004273F9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</w:t>
            </w:r>
            <w:r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</w:t>
            </w:r>
            <w:r w:rsidR="002046C5" w:rsidRPr="004273F9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468" w:dyaOrig="194">
                <v:shape id="_x0000_i1049" type="#_x0000_t75" style="width:23.25pt;height:9.75pt" o:ole="">
                  <v:imagedata r:id="rId56" o:title=""/>
                </v:shape>
                <o:OLEObject Type="Embed" ProgID="FXEquation.Equation" ShapeID="_x0000_i1049" DrawAspect="Content" ObjectID="_1514611214" r:id="rId57"/>
              </w:object>
            </w:r>
            <w:r w:rsidRPr="00E237BA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34725D" w:rsidRDefault="0034725D" w:rsidP="00E237BA">
            <w:pPr>
              <w:pStyle w:val="QuestionStyle"/>
            </w:pPr>
          </w:p>
          <w:p w:rsidR="004273F9" w:rsidRDefault="004273F9" w:rsidP="00E237BA">
            <w:pPr>
              <w:pStyle w:val="QuestionStyle"/>
            </w:pPr>
          </w:p>
          <w:p w:rsidR="004273F9" w:rsidRPr="00E237BA" w:rsidRDefault="004273F9" w:rsidP="00E237BA">
            <w:pPr>
              <w:pStyle w:val="QuestionStyle"/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Which of the following is </w:t>
            </w:r>
            <w:r w:rsidRPr="00BF7401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>not</w:t>
            </w:r>
            <w:r w:rsidR="0078191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 property of a parallelogram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48142A43">
                <v:shape id="_x0000_s1046" type="#_x0000_t75" style="position:absolute;margin-left:272.45pt;margin-top:6.5pt;width:141.65pt;height:67.05pt;z-index:251675648;mso-position-horizontal-relative:text;mso-position-vertical-relative:text">
                  <v:imagedata r:id="rId58" o:title=""/>
                </v:shape>
                <o:OLEObject Type="Embed" ProgID="FXDraw.Graphic" ShapeID="_x0000_s1046" DrawAspect="Content" ObjectID="_1514611258" r:id="rId59"/>
              </w:object>
            </w:r>
          </w:p>
          <w:p w:rsidR="0034725D" w:rsidRPr="00E237BA" w:rsidRDefault="00BF740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2E316832" wp14:editId="38772121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33655</wp:posOffset>
                      </wp:positionV>
                      <wp:extent cx="190500" cy="895350"/>
                      <wp:effectExtent l="0" t="0" r="19050" b="1905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43" name="AutoShap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AutoShap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F25AB1" id="Group 342" o:spid="_x0000_s1026" style="position:absolute;margin-left:17.25pt;margin-top:2.65pt;width:15pt;height:70.5pt;z-index:251637760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">
                      <v:roundrect id="AutoShape 86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WAcUA&#10;AADcAAAADwAAAGRycy9kb3ducmV2LnhtbESPT2vCQBTE70K/w/IKXqRu/IMN0VVE2dJb0Rb0+My+&#10;JqHZtzG7avrtuwXB4zAzv2EWq87W4kqtrxwrGA0TEMS5MxUXCr4+9UsKwgdkg7VjUvBLHlbLp94C&#10;M+NuvKPrPhQiQthnqKAMocmk9HlJFv3QNcTR+3atxRBlW0jT4i3CbS3HSTKTFiuOCyU2tCkp/9lf&#10;rIIi1R+vfNSpPlTbNxpoHJ22Z6X6z916DiJQFx7he/vdKJhMJ/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9YBxQAAANwAAAAPAAAAAAAAAAAAAAAAAJgCAABkcnMv&#10;ZG93bnJldi54bWxQSwUGAAAAAAQABAD1AAAAigMAAAAA&#10;" strokeweight="1pt"/>
                      <v:roundrect id="AutoShape 87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JOdcYA&#10;AADcAAAADwAAAGRycy9kb3ducmV2LnhtbESPW2vCQBSE3wv9D8sp+FJ044UaoquIstK34gX08Zg9&#10;TUKzZ2N21fTfdwuFPg4z8w0zX3a2FndqfeVYwXCQgCDOnam4UHA86H4Kwgdkg7VjUvBNHpaL56c5&#10;ZsY9eEf3fShEhLDPUEEZQpNJ6fOSLPqBa4ij9+laiyHKtpCmxUeE21qOkuRNWqw4LpTY0Lqk/Gt/&#10;swqKVH9M+axTfao2W3rVOLxsrkr1XrrVDESgLvyH/9rvRsF4MoHfM/E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JOdcYAAADcAAAADwAAAAAAAAAAAAAAAACYAgAAZHJz&#10;L2Rvd25yZXYueG1sUEsFBgAAAAAEAAQA9QAAAIsDAAAAAA==&#10;" strokeweight="1pt"/>
                      <v:roundrect id="AutoShape 88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7r7sUA&#10;AADcAAAADwAAAGRycy9kb3ducmV2LnhtbESPT2vCQBTE74V+h+UVvJS68X9IXaUoW7yJWrDH1+xr&#10;Epp9G7Orpt/eFQo9DjPzG2a+7GwtLtT6yrGCQT8BQZw7U3Gh4OOgX1IQPiAbrB2Tgl/ysFw8Pswx&#10;M+7KO7rsQyEihH2GCsoQmkxKn5dk0fddQxy9b9daDFG2hTQtXiPc1nKYJFNpseK4UGJDq5Lyn/3Z&#10;KihSvZ3xp071sVq/07PGwdf6pFTvqXt7BRGoC//hv/bGKBiNJ3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uvuxQAAANwAAAAPAAAAAAAAAAAAAAAAAJgCAABkcnMv&#10;ZG93bnJldi54bWxQSwUGAAAAAAQABAD1AAAAigMAAAAA&#10;" strokeweight="1pt"/>
                      <v:roundrect id="AutoShape 89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x1mcUA&#10;AADcAAAADwAAAGRycy9kb3ducmV2LnhtbESPQWvCQBSE70L/w/IKvYhurBJD6iqlstKbaAV7fM2+&#10;JqHZt2l21fjvu4LQ4zAz3zCLVW8bcabO144VTMYJCOLCmZpLBYcPPcpA+IBssHFMCq7kYbV8GCww&#10;N+7COzrvQykihH2OCqoQ2lxKX1Rk0Y9dSxy9b9dZDFF2pTQdXiLcNvI5SVJpsea4UGFLbxUVP/uT&#10;VVBmejvnT53pY73e0FDj5Gv9q9TTY//6AiJQH/7D9/a7UTCdpXA7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HWZxQAAANwAAAAPAAAAAAAAAAAAAAAAAJgCAABkcnMv&#10;ZG93bnJldi54bWxQSwUGAAAAAAQABAD1AAAAigMAAAAA&#10;" strokeweight="1pt"/>
                    </v:group>
                  </w:pict>
                </mc:Fallback>
              </mc:AlternateConten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It h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as two axes of line symmetry.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One diagonal bisects the other.</w:t>
            </w:r>
          </w:p>
          <w:p w:rsidR="00BF7401" w:rsidRDefault="00BF740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opposite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sides are equal.</w:t>
            </w:r>
          </w:p>
          <w:p w:rsidR="0034725D" w:rsidRPr="00E237BA" w:rsidRDefault="00BF740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The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opposite angles are equal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BF740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he value of </w:t>
            </w:r>
            <w:r w:rsidR="00595ECB" w:rsidRPr="00595ECB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p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in the diagram below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0A03263E">
                <v:shape id="_x0000_s1047" type="#_x0000_t75" style="position:absolute;margin-left:47.85pt;margin-top:4.2pt;width:223.7pt;height:114.45pt;z-index:251676672">
                  <v:imagedata r:id="rId60" o:title=""/>
                </v:shape>
                <o:OLEObject Type="Embed" ProgID="FXDraw.Graphic" ShapeID="_x0000_s1047" DrawAspect="Content" ObjectID="_1514611259" r:id="rId61"/>
              </w:objec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BF740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8012569" wp14:editId="2F04DAA1">
                      <wp:simplePos x="0" y="0"/>
                      <wp:positionH relativeFrom="column">
                        <wp:posOffset>4081780</wp:posOffset>
                      </wp:positionH>
                      <wp:positionV relativeFrom="paragraph">
                        <wp:posOffset>39370</wp:posOffset>
                      </wp:positionV>
                      <wp:extent cx="762000" cy="428625"/>
                      <wp:effectExtent l="0" t="0" r="19050" b="28575"/>
                      <wp:wrapNone/>
                      <wp:docPr id="35" name="Rectangl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88B21" id="Rectangle 35" o:spid="_x0000_s1026" style="position:absolute;margin-left:321.4pt;margin-top:3.1pt;width:60pt;height:3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BF7401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8" type="#_x0000_t75" style="position:absolute;margin-left:160.4pt;margin-top:.3pt;width:290.5pt;height:162.3pt;z-index:251677696;mso-position-horizontal-relative:text;mso-position-vertical:absolute;mso-position-vertical-relative:text">
                  <v:imagedata r:id="rId62" o:title=""/>
                </v:shape>
                <o:OLEObject Type="Embed" ProgID="FXDraw.Graphic" ShapeID="_x0000_s1048" DrawAspect="Content" ObjectID="_1514611260" r:id="rId63"/>
              </w:objec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angle </w:t>
            </w:r>
            <w:r w:rsidR="0034725D" w:rsidRPr="00E237B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JK</w:t>
            </w:r>
            <w:r w:rsidR="00EC084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H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C0841" w:rsidRDefault="00EC084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C0841" w:rsidRPr="00E237BA" w:rsidRDefault="00EC084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EC084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8978DE" wp14:editId="40EED74E">
                      <wp:simplePos x="0" y="0"/>
                      <wp:positionH relativeFrom="column">
                        <wp:posOffset>1929765</wp:posOffset>
                      </wp:positionH>
                      <wp:positionV relativeFrom="paragraph">
                        <wp:posOffset>43180</wp:posOffset>
                      </wp:positionV>
                      <wp:extent cx="542925" cy="447675"/>
                      <wp:effectExtent l="0" t="0" r="28575" b="28575"/>
                      <wp:wrapNone/>
                      <wp:docPr id="336" name="Rectangle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292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D7FB72" id="Rectangle 336" o:spid="_x0000_s1026" style="position:absolute;margin-left:151.95pt;margin-top:3.4pt;width:42.75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" strokeweight="1.5pt"/>
                  </w:pict>
                </mc:Fallback>
              </mc:AlternateContent>
            </w:r>
          </w:p>
          <w:p w:rsidR="0034725D" w:rsidRPr="00EC0841" w:rsidRDefault="0034725D" w:rsidP="00E237BA">
            <w:pPr>
              <w:spacing w:after="120"/>
              <w:rPr>
                <w:rFonts w:ascii="Times New Roman" w:hAnsi="Times New Roman"/>
                <w:noProof/>
                <w:position w:val="-2"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  <w:r w:rsidR="00EC0841" w:rsidRPr="00EC0841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1664" w:dyaOrig="150">
                <v:shape id="_x0000_i1053" type="#_x0000_t75" style="width:162.75pt;height:14.25pt" o:ole="">
                  <v:imagedata r:id="rId64" o:title=""/>
                </v:shape>
                <o:OLEObject Type="Embed" ProgID="FXEquation.Equation" ShapeID="_x0000_i1053" DrawAspect="Content" ObjectID="_1514611215" r:id="rId65"/>
              </w:object>
            </w:r>
            <w:r w:rsidRPr="00EC0841">
              <w:rPr>
                <w:rFonts w:ascii="Times New Roman" w:hAnsi="Times New Roman"/>
                <w:noProof/>
                <w:position w:val="-2"/>
                <w:sz w:val="24"/>
                <w:szCs w:val="24"/>
                <w:lang w:eastAsia="en-AU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pStyle w:val="QuestionStyle"/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611817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shape below is </w:t>
            </w:r>
            <w:r w:rsidRPr="00595ECB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 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convex quadrilateral?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B7BE5FB">
                <v:shape id="_x0000_s1049" type="#_x0000_t75" style="position:absolute;margin-left:24.2pt;margin-top:6.75pt;width:391.45pt;height:80.2pt;z-index:251678720">
                  <v:imagedata r:id="rId66" o:title=""/>
                </v:shape>
                <o:OLEObject Type="Embed" ProgID="FXDraw.Graphic" ShapeID="_x0000_s1049" DrawAspect="Content" ObjectID="_1514611261" r:id="rId67"/>
              </w:objec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611817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 wp14:anchorId="17384485" wp14:editId="64A962D4">
                      <wp:simplePos x="0" y="0"/>
                      <wp:positionH relativeFrom="column">
                        <wp:posOffset>554990</wp:posOffset>
                      </wp:positionH>
                      <wp:positionV relativeFrom="paragraph">
                        <wp:posOffset>244475</wp:posOffset>
                      </wp:positionV>
                      <wp:extent cx="4362450" cy="114300"/>
                      <wp:effectExtent l="0" t="0" r="19050" b="19050"/>
                      <wp:wrapNone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56D381" id="Group 352" o:spid="_x0000_s1026" style="position:absolute;margin-left:43.7pt;margin-top:19.25pt;width:343.5pt;height:9pt;z-index:2516408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LTcYA&#10;AADcAAAADwAAAGRycy9kb3ducmV2LnhtbESPQWvCQBSE70L/w/IKXqRuVLRp6iqitNSL0LTY6yP7&#10;moRm34bsmkR/vVsQPA4z8w2zXPemEi01rrSsYDKOQBBnVpecK/j+enuKQTiPrLGyTArO5GC9ehgs&#10;MdG2409qU5+LAGGXoILC+zqR0mUFGXRjWxMH79c2Bn2QTS51g12Am0pOo2ghDZYcFgqsaVtQ9pee&#10;jIL4HJtjezy8/9Ceu93loJ83oxelho/95hWEp97fw7f2h1Ywm8/g/0w4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DLT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lTOc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06cZ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ZUznHAAAA3AAAAA8AAAAAAAAAAAAAAAAAmAIAAGRy&#10;cy9kb3ducmV2LnhtbFBLBQYAAAAABAAEAPUAAACM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X2osYA&#10;AADcAAAADwAAAGRycy9kb3ducmV2LnhtbESPQWvCQBSE7wX/w/KEXkrdWLHG6CpisehFMC32+sg+&#10;k2D2bchuk9hf3y0IPQ4z8w2zXPemEi01rrSsYDyKQBBnVpecK/j82D3HIJxH1lhZJgU3crBeDR6W&#10;mGjb8Yna1OciQNglqKDwvk6kdFlBBt3I1sTBu9jGoA+yyaVusAtwU8mXKHqVBksOCwXWtC0ou6bf&#10;RkF8i825PR/fv+jA3dvPUc82T3OlHof9ZgHCU+//w/f2XiuYTK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X2o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o1cYA&#10;AADcAAAADwAAAGRycy9kb3ducmV2LnhtbESPQWvCQBSE70L/w/IKXqRuqmjT1FWkouhFaFrs9ZF9&#10;TUKzb0N2TaK/vlsQPA4z8w2zWPWmEi01rrSs4HkcgSDOrC45V/D1uX2KQTiPrLGyTAou5GC1fBgs&#10;MNG24w9qU5+LAGGXoILC+zqR0mUFGXRjWxMH78c2Bn2QTS51g12Am0pOomguDZYcFgqs6b2g7Dc9&#10;GwXxJTan9nTcfdOBu831qF/Wo1elho/9+g2Ep97fw7f2XiuYzub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do1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A quadrilateral has these properties.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i/>
                <w:sz w:val="24"/>
                <w:szCs w:val="24"/>
              </w:rPr>
            </w:pPr>
          </w:p>
          <w:p w:rsidR="00611817" w:rsidRDefault="0034725D" w:rsidP="00E237BA">
            <w:pPr>
              <w:spacing w:after="120"/>
              <w:rPr>
                <w:rFonts w:ascii="Times New Roman" w:hAnsi="Times New Roman"/>
                <w:i/>
                <w:sz w:val="24"/>
                <w:szCs w:val="24"/>
              </w:rPr>
            </w:pPr>
            <w:r w:rsidRPr="00E237BA">
              <w:rPr>
                <w:rFonts w:ascii="Times New Roman" w:hAnsi="Times New Roman"/>
                <w:i/>
                <w:sz w:val="24"/>
                <w:szCs w:val="24"/>
              </w:rPr>
              <w:t xml:space="preserve">The </w:t>
            </w:r>
            <w:r w:rsidR="00611817">
              <w:rPr>
                <w:rFonts w:ascii="Times New Roman" w:hAnsi="Times New Roman"/>
                <w:i/>
                <w:sz w:val="24"/>
                <w:szCs w:val="24"/>
              </w:rPr>
              <w:t>opposite sides are equal.</w:t>
            </w:r>
          </w:p>
          <w:p w:rsidR="00611817" w:rsidRDefault="00611817" w:rsidP="00E237BA">
            <w:pPr>
              <w:spacing w:after="120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The diagonals are equal in length.</w:t>
            </w:r>
          </w:p>
          <w:p w:rsidR="0034725D" w:rsidRPr="00E237BA" w:rsidRDefault="00611817" w:rsidP="00E237BA">
            <w:pPr>
              <w:spacing w:after="120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The diagonals </w:t>
            </w:r>
            <w:r w:rsidR="0034725D" w:rsidRPr="00E237BA">
              <w:rPr>
                <w:rFonts w:ascii="Times New Roman" w:hAnsi="Times New Roman"/>
                <w:i/>
                <w:sz w:val="24"/>
                <w:szCs w:val="24"/>
              </w:rPr>
              <w:t>bisect one another.</w:t>
            </w:r>
          </w:p>
          <w:p w:rsidR="00611817" w:rsidRDefault="00611817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611817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quadrilateral could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be:</w:t>
            </w:r>
          </w:p>
          <w:p w:rsidR="00611817" w:rsidRDefault="00611817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373EA876" wp14:editId="79D18E15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248920</wp:posOffset>
                      </wp:positionV>
                      <wp:extent cx="4362450" cy="114300"/>
                      <wp:effectExtent l="0" t="0" r="19050" b="19050"/>
                      <wp:wrapNone/>
                      <wp:docPr id="357" name="Group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331B57" id="Group 357" o:spid="_x0000_s1026" style="position:absolute;margin-left:44pt;margin-top:19.6pt;width:343.5pt;height:9pt;z-index:2516418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ZPM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WTz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8p8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8p8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6fh8MA&#10;AADcAAAADwAAAGRycy9kb3ducmV2LnhtbERPTWvCQBC9F/wPywi9lLqxBY1pNiKWlnoRTMVeh+yY&#10;BLOzIbtNYn999yB4fLzvdD2aRvTUudqygvksAkFcWF1zqeD4/fEcg3AeWWNjmRRcycE6mzykmGg7&#10;8IH63JcihLBLUEHlfZtI6YqKDLqZbYkDd7adQR9gV0rd4RDCTSNfomghDdYcGipsaVtRccl/jYL4&#10;GptTf9p//tCOh/e/vV5unlZKPU7HzRsIT6O/i2/uL63gdRHmh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6fh8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6HMYA&#10;AADcAAAADwAAAGRycy9kb3ducmV2LnhtbESPQWvCQBSE74L/YXlCL0U3tqBp6iZIi6W9CGqx10f2&#10;mQSzb0N2TWJ/fbcgeBxm5htmlQ2mFh21rrKsYD6LQBDnVldcKPg+bKYxCOeRNdaWScGVHGTpeLTC&#10;RNued9TtfSEChF2CCkrvm0RKl5dk0M1sQxy8k20N+iDbQuoW+wA3tXyKooU0WHFYKLGht5Ly8/5i&#10;FMTX2By74/bjh764f//d6uX68UWph8mwfgXhafD38K39qRU8L+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I6H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="002046C5">
              <w:rPr>
                <w:rFonts w:ascii="Times New Roman" w:hAnsi="Times New Roman"/>
                <w:sz w:val="24"/>
                <w:szCs w:val="24"/>
              </w:rPr>
              <w:t xml:space="preserve">             A kite                   A parallelogram               A rhombus.                    A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rectangle.                                        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2A1E48C5">
                <v:shape id="_x0000_s1050" type="#_x0000_t75" style="position:absolute;margin-left:214.15pt;margin-top:-.95pt;width:214.3pt;height:130.6pt;z-index:251679744;mso-position-horizontal-relative:text;mso-position-vertical-relative:text">
                  <v:imagedata r:id="rId68" o:title=""/>
                </v:shape>
                <o:OLEObject Type="Embed" ProgID="FXDraw.Graphic" ShapeID="_x0000_s1050" DrawAspect="Content" ObjectID="_1514611262" r:id="rId69"/>
              </w:objec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value of </w:t>
            </w:r>
            <w:r w:rsidR="0034725D" w:rsidRPr="00E237BA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is: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611841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2490CB63" wp14:editId="61D76570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24130</wp:posOffset>
                      </wp:positionV>
                      <wp:extent cx="213360" cy="883920"/>
                      <wp:effectExtent l="0" t="0" r="1524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4391B2" id="Group 36" o:spid="_x0000_s1026" style="position:absolute;margin-left:18.7pt;margin-top:1.9pt;width:16.8pt;height:69.6pt;z-index:25170432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31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611841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6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2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611841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75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611841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11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8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value of </w:t>
            </w:r>
            <w:r w:rsidR="00611841" w:rsidRPr="0061184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?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44B7167">
                <v:shape id="_x0000_s1051" type="#_x0000_t75" style="position:absolute;margin-left:187.45pt;margin-top:16.35pt;width:245.75pt;height:85.35pt;z-index:251680768;mso-position-horizontal-relative:text;mso-position-vertical-relative:text">
                  <v:imagedata r:id="rId70" o:title=""/>
                </v:shape>
                <o:OLEObject Type="Embed" ProgID="FXDraw.Graphic" ShapeID="_x0000_s1051" DrawAspect="Content" ObjectID="_1514611263" r:id="rId71"/>
              </w:objec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EA0D336" wp14:editId="5AD3B30E">
                      <wp:simplePos x="0" y="0"/>
                      <wp:positionH relativeFrom="column">
                        <wp:posOffset>738505</wp:posOffset>
                      </wp:positionH>
                      <wp:positionV relativeFrom="paragraph">
                        <wp:posOffset>130810</wp:posOffset>
                      </wp:positionV>
                      <wp:extent cx="754380" cy="373380"/>
                      <wp:effectExtent l="0" t="0" r="26670" b="26670"/>
                      <wp:wrapNone/>
                      <wp:docPr id="372" name="Rectangle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A950BC" id="Rectangle 372" o:spid="_x0000_s1026" style="position:absolute;margin-left:58.15pt;margin-top:10.3pt;width:59.4pt;height:29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</w:t>
            </w:r>
            <w:r w:rsidR="00611841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=  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ACCFE76">
                <v:shape id="_x0000_s1052" type="#_x0000_t75" style="position:absolute;margin-left:240.7pt;margin-top:6.5pt;width:202.7pt;height:103.15pt;z-index:251681792;mso-position-horizontal-relative:text;mso-position-vertical:absolute;mso-position-vertical-relative:text">
                  <v:imagedata r:id="rId72" o:title=""/>
                </v:shape>
                <o:OLEObject Type="Embed" ProgID="FXDraw.Graphic" ShapeID="_x0000_s1052" DrawAspect="Content" ObjectID="_1514611264" r:id="rId73"/>
              </w:objec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value of </w:t>
            </w:r>
            <w:r w:rsidR="00E41FD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g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CFA5F40" wp14:editId="3C24E82D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73" name="Rectangle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6948A7" id="Rectangle 373" o:spid="_x0000_s1026" style="position:absolute;margin-left:75.25pt;margin-top:8.25pt;width:59.4pt;height:29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="00E41FD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g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=                                                    </w:t>
            </w:r>
            <w:r w:rsidR="00E41FD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8815D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815DF" w:rsidRPr="001B3341" w:rsidRDefault="008815DF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0689C" w:rsidRPr="00E71165" w:rsidRDefault="00CF6D7D" w:rsidP="0080689C">
            <w:pPr>
              <w:tabs>
                <w:tab w:val="right" w:pos="9039"/>
              </w:tabs>
              <w:spacing w:after="120"/>
              <w:rPr>
                <w:rFonts w:ascii="Times New Roman" w:hAnsi="Times New Roman"/>
                <w:noProof/>
                <w:color w:val="FF0000"/>
                <w:position w:val="-88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521DA3C">
                <v:shape id="_x0000_s1053" type="#_x0000_t75" style="position:absolute;margin-left:193.45pt;margin-top:3.5pt;width:253.5pt;height:164.45pt;z-index:251682816;mso-position-horizontal-relative:text;mso-position-vertical-relative:text">
                  <v:imagedata r:id="rId74" o:title=""/>
                </v:shape>
                <o:OLEObject Type="Embed" ProgID="FXDraw.Graphic" ShapeID="_x0000_s1053" DrawAspect="Content" ObjectID="_1514611265" r:id="rId75"/>
              </w:object>
            </w:r>
            <w:r w:rsidR="00E71165" w:rsidRPr="00E71165">
              <w:rPr>
                <w:rFonts w:ascii="Times New Roman" w:hAnsi="Times New Roman"/>
                <w:noProof/>
                <w:color w:val="FF0000"/>
                <w:position w:val="-88"/>
                <w:sz w:val="24"/>
                <w:szCs w:val="24"/>
                <w:lang w:eastAsia="en-AU"/>
              </w:rPr>
              <w:object w:dxaOrig="3664" w:dyaOrig="1052">
                <v:shape id="_x0000_i1059" type="#_x0000_t75" style="width:183pt;height:53.25pt" o:ole="">
                  <v:imagedata r:id="rId76" o:title=""/>
                </v:shape>
                <o:OLEObject Type="Embed" ProgID="FXEquation.Equation" ShapeID="_x0000_i1059" DrawAspect="Content" ObjectID="_1514611216" r:id="rId77"/>
              </w:object>
            </w:r>
          </w:p>
          <w:p w:rsidR="0080689C" w:rsidRPr="0080689C" w:rsidRDefault="0080689C" w:rsidP="0080689C">
            <w:pPr>
              <w:tabs>
                <w:tab w:val="right" w:pos="9039"/>
              </w:tabs>
              <w:spacing w:after="12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  <w:r w:rsidRPr="0080689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What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is the value of </w:t>
            </w:r>
            <w:r w:rsidRPr="0080689C">
              <w:rPr>
                <w:rFonts w:ascii="Times New Roman" w:hAnsi="Times New Roman"/>
                <w:i/>
                <w:noProof/>
                <w:color w:val="000000" w:themeColor="text1"/>
                <w:sz w:val="24"/>
                <w:szCs w:val="24"/>
                <w:lang w:eastAsia="en-AU"/>
              </w:rPr>
              <w:t>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w:t xml:space="preserve"> ?</w:t>
            </w:r>
          </w:p>
          <w:p w:rsidR="0080689C" w:rsidRPr="0080689C" w:rsidRDefault="0080689C" w:rsidP="0080689C">
            <w:pPr>
              <w:tabs>
                <w:tab w:val="right" w:pos="9039"/>
              </w:tabs>
              <w:spacing w:after="12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</w:pPr>
          </w:p>
          <w:p w:rsidR="0080689C" w:rsidRPr="0080689C" w:rsidRDefault="0080689C" w:rsidP="0080689C">
            <w:pPr>
              <w:tabs>
                <w:tab w:val="right" w:pos="9039"/>
              </w:tabs>
              <w:spacing w:after="120"/>
              <w:rPr>
                <w:rFonts w:ascii="Times New Roman" w:hAnsi="Times New Roman"/>
                <w:noProof/>
                <w:position w:val="-86"/>
                <w:sz w:val="24"/>
                <w:szCs w:val="24"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D15D606" wp14:editId="79C0A4E7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275590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3BB52" id="Rectangle 74" o:spid="_x0000_s1026" style="position:absolute;margin-left:88.9pt;margin-top:21.7pt;width:59.4pt;height:29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P0JcJvfAAAACgEAAA8AAABkcnMvZG93bnJldi54&#10;bWxMj81OwzAQhO9IvIO1SNyoQ1qlEOJUqPxIVFwauPTmxNs4Il5HsZuGt2c5wXE0o5lvis3sejHh&#10;GDpPCm4XCQikxpuOWgWfHy83dyBC1GR07wkVfGOATXl5Uejc+DPtcapiK7iEQq4V2BiHXMrQWHQ6&#10;LPyAxN7Rj05HlmMrzajPXO56mSZJJp3uiBesHnBrsfmqTk7BcaiX74f9Ianqt932+dVY+TRZpa6v&#10;5scHEBHn+BeGX3xGh5KZan8iE0TPer1m9KhgtVyB4EB6n2UganaSNAVZFvL/hfIH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/Qlwm98AAAAK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8815DF" w:rsidRDefault="008815DF" w:rsidP="008815DF">
            <w:pPr>
              <w:tabs>
                <w:tab w:val="left" w:pos="3984"/>
              </w:tabs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>Which st</w:t>
            </w:r>
            <w:r w:rsidR="0080689C">
              <w:rPr>
                <w:rFonts w:ascii="Times New Roman" w:hAnsi="Times New Roman"/>
                <w:sz w:val="24"/>
                <w:szCs w:val="24"/>
              </w:rPr>
              <w:t>atement is true of all quadrilaterals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9E22E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44D2F6F0" wp14:editId="6C58408F">
                      <wp:simplePos x="0" y="0"/>
                      <wp:positionH relativeFrom="column">
                        <wp:posOffset>252730</wp:posOffset>
                      </wp:positionH>
                      <wp:positionV relativeFrom="paragraph">
                        <wp:posOffset>46990</wp:posOffset>
                      </wp:positionV>
                      <wp:extent cx="213360" cy="883920"/>
                      <wp:effectExtent l="0" t="0" r="15240" b="1143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1F4B68" id="Group 41" o:spid="_x0000_s1026" style="position:absolute;margin-left:19.9pt;margin-top:3.7pt;width:16.8pt;height:69.6pt;z-index:2517084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The angle sum is 360</w:t>
            </w:r>
            <w:r w:rsidR="0034725D"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there are two diagonals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9E22E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angle sum is 360</w:t>
            </w:r>
            <w:r w:rsidRPr="009E22EF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the 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diagonals are equal in length.</w:t>
            </w:r>
          </w:p>
          <w:p w:rsidR="0034725D" w:rsidRPr="00E237BA" w:rsidRDefault="009E22E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9E22EF">
              <w:rPr>
                <w:rFonts w:ascii="Times New Roman" w:hAnsi="Times New Roman"/>
                <w:sz w:val="24"/>
                <w:szCs w:val="24"/>
              </w:rPr>
              <w:t>There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4 sides and the diagonals intersect at 90</w:t>
            </w:r>
            <w:r w:rsidR="0034725D"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9E22E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9E22EF">
              <w:rPr>
                <w:rFonts w:ascii="Times New Roman" w:hAnsi="Times New Roman"/>
                <w:sz w:val="24"/>
                <w:szCs w:val="24"/>
              </w:rPr>
              <w:t>There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4 sides and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he diagonals bi</w:t>
            </w:r>
            <w:r>
              <w:rPr>
                <w:rFonts w:ascii="Times New Roman" w:hAnsi="Times New Roman"/>
                <w:sz w:val="24"/>
                <w:szCs w:val="24"/>
              </w:rPr>
              <w:t>sect one another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9E22EF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in the kite below.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5224534">
                <v:shape id="_x0000_s1054" type="#_x0000_t75" style="position:absolute;margin-left:160.45pt;margin-top:4.35pt;width:281.35pt;height:113pt;z-index:251683840;mso-position-horizontal-relative:text;mso-position-vertical-relative:text">
                  <v:imagedata r:id="rId78" o:title=""/>
                </v:shape>
                <o:OLEObject Type="Embed" ProgID="FXDraw.Graphic" ShapeID="_x0000_s1054" DrawAspect="Content" ObjectID="_1514611266" r:id="rId79"/>
              </w:object>
            </w:r>
          </w:p>
          <w:p w:rsidR="0034725D" w:rsidRPr="00E237BA" w:rsidRDefault="009E22E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26041BDF" wp14:editId="06AE052B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E20898" id="Group 51" o:spid="_x0000_s1026" style="position:absolute;margin-left:16.9pt;margin-top:2.5pt;width:16.8pt;height:69.6pt;z-index:2517104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v6c8UA&#10;AADbAAAADwAAAGRycy9kb3ducmV2LnhtbESPQWvCQBSE70L/w/IEL9JsKmh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/pz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15198F">
              <w:rPr>
                <w:rFonts w:ascii="Times New Roman" w:hAnsi="Times New Roman"/>
                <w:sz w:val="24"/>
                <w:szCs w:val="24"/>
              </w:rPr>
              <w:t xml:space="preserve"> 10</w:t>
            </w:r>
            <w:r w:rsidR="0034725D"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15198F">
              <w:rPr>
                <w:rFonts w:ascii="Times New Roman" w:hAnsi="Times New Roman"/>
                <w:sz w:val="24"/>
                <w:szCs w:val="24"/>
              </w:rPr>
              <w:t>20</w:t>
            </w:r>
            <w:r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15198F">
              <w:rPr>
                <w:rFonts w:ascii="Times New Roman" w:hAnsi="Times New Roman"/>
                <w:sz w:val="24"/>
                <w:szCs w:val="24"/>
              </w:rPr>
              <w:t>40</w:t>
            </w:r>
            <w:r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15198F">
              <w:rPr>
                <w:rFonts w:ascii="Times New Roman" w:hAnsi="Times New Roman"/>
                <w:sz w:val="24"/>
                <w:szCs w:val="24"/>
              </w:rPr>
              <w:t>80</w:t>
            </w:r>
            <w:r w:rsidRPr="00E237BA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198F" w:rsidRDefault="0015198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KLMN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is a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parallelogram. 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2" type="#_x0000_t75" style="position:absolute;margin-left:220.3pt;margin-top:17.35pt;width:226.8pt;height:93.6pt;z-index:251711488;mso-position-horizontal:absolute;mso-position-horizontal-relative:text;mso-position-vertical-relative:text">
                  <v:imagedata r:id="rId80" o:title=""/>
                </v:shape>
                <o:OLEObject Type="Embed" ProgID="FXDraw.Graphic" ShapeID="_x0000_s1082" DrawAspect="Content" ObjectID="_1514611267" r:id="rId81"/>
              </w:object>
            </w:r>
            <w:r w:rsidR="0015198F">
              <w:rPr>
                <w:rFonts w:ascii="Times New Roman" w:hAnsi="Times New Roman"/>
                <w:sz w:val="24"/>
                <w:szCs w:val="24"/>
              </w:rPr>
              <w:t>The diagonal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198F">
              <w:rPr>
                <w:rFonts w:ascii="Times New Roman" w:hAnsi="Times New Roman"/>
                <w:sz w:val="24"/>
                <w:szCs w:val="24"/>
              </w:rPr>
              <w:t>KM meets the side ML at 90</w:t>
            </w:r>
            <w:r w:rsidR="0015198F" w:rsidRPr="0015198F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15198F">
              <w:rPr>
                <w:rFonts w:ascii="Times New Roman" w:hAnsi="Times New Roman"/>
                <w:sz w:val="24"/>
                <w:szCs w:val="24"/>
              </w:rPr>
              <w:t>.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15198F" w:rsidRPr="0015198F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Pr="00E237B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15198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DD6293F" wp14:editId="6BF9198B">
                      <wp:simplePos x="0" y="0"/>
                      <wp:positionH relativeFrom="column">
                        <wp:posOffset>1132840</wp:posOffset>
                      </wp:positionH>
                      <wp:positionV relativeFrom="paragraph">
                        <wp:posOffset>105410</wp:posOffset>
                      </wp:positionV>
                      <wp:extent cx="754380" cy="373380"/>
                      <wp:effectExtent l="0" t="0" r="26670" b="26670"/>
                      <wp:wrapNone/>
                      <wp:docPr id="380" name="Rectangle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DFA156" id="Rectangle 380" o:spid="_x0000_s1026" style="position:absolute;margin-left:89.2pt;margin-top:8.3pt;width:59.4pt;height:29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34725D" w:rsidRPr="0015198F" w:rsidRDefault="0034725D" w:rsidP="00E237BA">
            <w:pPr>
              <w:spacing w:after="120"/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15198F" w:rsidRPr="0015198F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410" w:dyaOrig="214" w14:anchorId="17060109">
                <v:shape id="_x0000_i1062" type="#_x0000_t75" style="width:91.5pt;height:12.75pt" o:ole="">
                  <v:imagedata r:id="rId82" o:title=""/>
                </v:shape>
                <o:OLEObject Type="Embed" ProgID="FXEquation.Equation" ShapeID="_x0000_i1062" DrawAspect="Content" ObjectID="_1514611217" r:id="rId83"/>
              </w:object>
            </w:r>
            <w:r w:rsidRPr="0015198F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34725D" w:rsidRPr="00E237BA" w:rsidRDefault="0034725D" w:rsidP="00E237BA">
            <w:pPr>
              <w:tabs>
                <w:tab w:val="left" w:pos="3225"/>
              </w:tabs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198F" w:rsidRDefault="006F3D9F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ABCD is a rectangle and EBFD is a parallelogram.</w:t>
            </w:r>
          </w:p>
          <w:p w:rsidR="0034725D" w:rsidRPr="00E237BA" w:rsidRDefault="00CF6D7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3" type="#_x0000_t75" style="position:absolute;margin-left:284.4pt;margin-top:3.6pt;width:94.3pt;height:150.95pt;z-index:251712512;mso-position-horizontal-relative:text;mso-position-vertical-relative:text">
                  <v:imagedata r:id="rId84" o:title=""/>
                </v:shape>
                <o:OLEObject Type="Embed" ProgID="FXDraw.Graphic" ShapeID="_x0000_s1083" DrawAspect="Content" ObjectID="_1514611268" r:id="rId85"/>
              </w:object>
            </w:r>
            <w:r w:rsidR="006F3D9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 </w:t>
            </w:r>
            <w:r w:rsidR="006F3D9F" w:rsidRPr="006F3D9F"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918" w:dyaOrig="194">
                <v:shape id="_x0000_i1064" type="#_x0000_t75" style="width:46.5pt;height:9.75pt" o:ole="">
                  <v:imagedata r:id="rId86" o:title=""/>
                </v:shape>
                <o:OLEObject Type="Embed" ProgID="FXEquation.Equation" ShapeID="_x0000_i1064" DrawAspect="Content" ObjectID="_1514611218" r:id="rId87"/>
              </w:object>
            </w:r>
            <w:r w:rsidR="006F3D9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34725D"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3D9F" w:rsidRDefault="006F3D9F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6F3D9F" w:rsidRPr="00E237BA" w:rsidRDefault="006F3D9F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1A4B096" wp14:editId="3617551E">
                      <wp:simplePos x="0" y="0"/>
                      <wp:positionH relativeFrom="column">
                        <wp:posOffset>1763395</wp:posOffset>
                      </wp:positionH>
                      <wp:positionV relativeFrom="paragraph">
                        <wp:posOffset>100330</wp:posOffset>
                      </wp:positionV>
                      <wp:extent cx="754380" cy="373380"/>
                      <wp:effectExtent l="0" t="0" r="26670" b="26670"/>
                      <wp:wrapNone/>
                      <wp:docPr id="381" name="Rectangle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E6E4A4" id="Rectangle 381" o:spid="_x0000_s1026" style="position:absolute;margin-left:138.85pt;margin-top:7.9pt;width:59.4pt;height:29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34725D" w:rsidRPr="006F3D9F" w:rsidRDefault="0034725D" w:rsidP="00E237BA">
            <w:pPr>
              <w:spacing w:after="120"/>
              <w:rPr>
                <w:rFonts w:ascii="Times New Roman" w:hAnsi="Times New Roman"/>
                <w:noProof/>
                <w:position w:val="-2"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="006F3D9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</w:t>
            </w:r>
            <w:r w:rsidR="006F3D9F" w:rsidRPr="006F3D9F">
              <w:rPr>
                <w:rFonts w:ascii="Times New Roman" w:hAnsi="Times New Roman"/>
                <w:i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1592" w:dyaOrig="248">
                <v:shape id="_x0000_i1065" type="#_x0000_t75" style="width:79.5pt;height:12.75pt" o:ole="">
                  <v:imagedata r:id="rId88" o:title=""/>
                </v:shape>
                <o:OLEObject Type="Embed" ProgID="FXEquation.Equation" ShapeID="_x0000_i1065" DrawAspect="Content" ObjectID="_1514611219" r:id="rId89"/>
              </w:object>
            </w:r>
            <w:r w:rsidR="006F3D9F" w:rsidRPr="006F3D9F">
              <w:rPr>
                <w:rFonts w:ascii="Times New Roman" w:hAnsi="Times New Roman"/>
                <w:i/>
                <w:noProof/>
                <w:position w:val="-2"/>
                <w:sz w:val="24"/>
                <w:szCs w:val="24"/>
                <w:lang w:eastAsia="en-AU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Which statement is </w:t>
            </w:r>
            <w:r w:rsidRPr="00E237BA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not </w:t>
            </w:r>
            <w:r w:rsidR="006F3D9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true about a chord in </w:t>
            </w:r>
            <w:r w:rsidRPr="00E237B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any circle.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6F3D9F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32CAEC1B" wp14:editId="2DD08EC4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24130</wp:posOffset>
                      </wp:positionV>
                      <wp:extent cx="213360" cy="883920"/>
                      <wp:effectExtent l="0" t="0" r="15240" b="1143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841405" id="Group 56" o:spid="_x0000_s1026" style="position:absolute;margin-left:18.1pt;margin-top:1.9pt;width:16.8pt;height:69.6pt;z-index:2517145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It joins two points on the circumference of the circle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F3D9F">
              <w:rPr>
                <w:rFonts w:ascii="Times New Roman" w:hAnsi="Times New Roman"/>
                <w:sz w:val="24"/>
                <w:szCs w:val="24"/>
              </w:rPr>
              <w:t>It is never longer than the diameter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F3D9F">
              <w:rPr>
                <w:rFonts w:ascii="Times New Roman" w:hAnsi="Times New Roman"/>
                <w:sz w:val="24"/>
                <w:szCs w:val="24"/>
              </w:rPr>
              <w:t>It is always longer than the radius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6F3D9F">
              <w:rPr>
                <w:rFonts w:ascii="Times New Roman" w:hAnsi="Times New Roman"/>
                <w:sz w:val="24"/>
                <w:szCs w:val="24"/>
              </w:rPr>
              <w:t>It divides the circle into two segments</w:t>
            </w:r>
            <w:r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4725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34725D" w:rsidRPr="001B3341" w:rsidRDefault="0034725D" w:rsidP="0034725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725D" w:rsidRDefault="00CF6D7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object w:dxaOrig="1440" w:dyaOrig="1440">
                <v:shape id="_x0000_s1084" type="#_x0000_t75" style="position:absolute;margin-left:279pt;margin-top:0;width:157.65pt;height:145.4pt;z-index:251715584;mso-position-horizontal-relative:text;mso-position-vertical-relative:text">
                  <v:imagedata r:id="rId90" o:title=""/>
                </v:shape>
                <o:OLEObject Type="Embed" ProgID="FXDraw.Graphic" ShapeID="_x0000_s1084" DrawAspect="Content" ObjectID="_1514611269" r:id="rId91"/>
              </w:object>
            </w:r>
            <w:r w:rsidR="0034725D" w:rsidRPr="00E237BA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344BDC">
              <w:rPr>
                <w:rFonts w:ascii="Times New Roman" w:hAnsi="Times New Roman"/>
                <w:sz w:val="24"/>
                <w:szCs w:val="24"/>
              </w:rPr>
              <w:t xml:space="preserve"> is the centre of both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 xml:space="preserve"> circle</w:t>
            </w:r>
            <w:r w:rsidR="00344BDC">
              <w:rPr>
                <w:rFonts w:ascii="Times New Roman" w:hAnsi="Times New Roman"/>
                <w:sz w:val="24"/>
                <w:szCs w:val="24"/>
              </w:rPr>
              <w:t>s</w:t>
            </w:r>
            <w:r w:rsidR="0034725D" w:rsidRPr="00E237BA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44BDC" w:rsidRDefault="00344BDC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SQ is a straight line segment.</w:t>
            </w:r>
          </w:p>
          <w:p w:rsidR="00344BDC" w:rsidRPr="00344BDC" w:rsidRDefault="00344BDC" w:rsidP="00E237BA">
            <w:pPr>
              <w:spacing w:after="12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4BD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58" w:dyaOrig="234">
                <v:shape id="_x0000_i1067" type="#_x0000_t75" style="width:73.5pt;height:12pt" o:ole="">
                  <v:imagedata r:id="rId92" o:title=""/>
                </v:shape>
                <o:OLEObject Type="Embed" ProgID="FXEquation.Equation" ShapeID="_x0000_i1067" DrawAspect="Content" ObjectID="_1514611220" r:id="rId93"/>
              </w:object>
            </w:r>
            <w:r w:rsidRPr="00344BD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 xml:space="preserve">What is the size of </w:t>
            </w:r>
            <w:r w:rsidR="00344BD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44BDC" w:rsidRPr="00344BD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06" w:dyaOrig="194">
                <v:shape id="_x0000_i1068" type="#_x0000_t75" style="width:45.75pt;height:9.75pt" o:ole="">
                  <v:imagedata r:id="rId94" o:title=""/>
                </v:shape>
                <o:OLEObject Type="Embed" ProgID="FXEquation.Equation" ShapeID="_x0000_i1068" DrawAspect="Content" ObjectID="_1514611221" r:id="rId95"/>
              </w:object>
            </w:r>
            <w:r w:rsidR="00344BD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34725D" w:rsidRPr="00E237BA" w:rsidRDefault="00344BDC" w:rsidP="00E237BA">
            <w:pPr>
              <w:spacing w:after="120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E237BA"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35EF7819" wp14:editId="3EDF2D53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193040</wp:posOffset>
                      </wp:positionV>
                      <wp:extent cx="754380" cy="373380"/>
                      <wp:effectExtent l="0" t="0" r="26670" b="26670"/>
                      <wp:wrapNone/>
                      <wp:docPr id="387" name="Rectangle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B7AAB0" id="Rectangle 387" o:spid="_x0000_s1026" style="position:absolute;margin-left:149.1pt;margin-top:15.2pt;width:59.4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34725D" w:rsidRPr="00E237BA" w:rsidRDefault="0034725D" w:rsidP="00E237BA">
            <w:pPr>
              <w:spacing w:after="120"/>
              <w:rPr>
                <w:rFonts w:ascii="Times New Roman" w:eastAsiaTheme="minorHAnsi" w:hAnsi="Times New Roman"/>
                <w:sz w:val="24"/>
                <w:szCs w:val="24"/>
                <w:vertAlign w:val="superscript"/>
              </w:rPr>
            </w:pPr>
            <w:r w:rsidRPr="00E237BA">
              <w:rPr>
                <w:rFonts w:ascii="Times New Roman" w:eastAsiaTheme="minorHAnsi" w:hAnsi="Times New Roman"/>
                <w:sz w:val="24"/>
                <w:szCs w:val="24"/>
              </w:rPr>
              <w:t xml:space="preserve">           </w:t>
            </w:r>
            <w:r w:rsidR="00344BDC" w:rsidRPr="00344BDC">
              <w:rPr>
                <w:rFonts w:ascii="Times New Roman" w:eastAsiaTheme="minorHAnsi" w:hAnsi="Times New Roman"/>
                <w:color w:val="FF0000"/>
                <w:position w:val="-2"/>
                <w:sz w:val="24"/>
                <w:szCs w:val="24"/>
              </w:rPr>
              <w:object w:dxaOrig="1386" w:dyaOrig="220" w14:anchorId="2A227210">
                <v:shape id="_x0000_i1069" type="#_x0000_t75" style="width:112.5pt;height:17.25pt" o:ole="">
                  <v:imagedata r:id="rId96" o:title=""/>
                </v:shape>
                <o:OLEObject Type="Embed" ProgID="FXEquation.Equation" ShapeID="_x0000_i1069" DrawAspect="Content" ObjectID="_1514611222" r:id="rId97"/>
              </w:object>
            </w:r>
            <w:r w:rsidRPr="00E237BA">
              <w:rPr>
                <w:rFonts w:ascii="Times New Roman" w:eastAsiaTheme="minorHAnsi" w:hAnsi="Times New Roman"/>
                <w:sz w:val="24"/>
                <w:szCs w:val="24"/>
              </w:rPr>
              <w:t xml:space="preserve">                </w:t>
            </w:r>
            <w:r w:rsidR="00344BDC">
              <w:rPr>
                <w:rFonts w:ascii="Times New Roman" w:eastAsiaTheme="minorHAnsi" w:hAnsi="Times New Roman"/>
                <w:sz w:val="24"/>
                <w:szCs w:val="24"/>
              </w:rPr>
              <w:t xml:space="preserve">       </w:t>
            </w:r>
            <w:r w:rsidRPr="00344BDC">
              <w:rPr>
                <w:rFonts w:ascii="Times New Roman" w:eastAsiaTheme="minorHAnsi" w:hAnsi="Times New Roman"/>
                <w:sz w:val="36"/>
                <w:szCs w:val="36"/>
                <w:vertAlign w:val="superscript"/>
              </w:rPr>
              <w:t>o</w:t>
            </w:r>
          </w:p>
          <w:p w:rsidR="0034725D" w:rsidRPr="00E237BA" w:rsidRDefault="0034725D" w:rsidP="00E237BA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98"/>
          <w:footerReference w:type="default" r:id="rId99"/>
          <w:headerReference w:type="first" r:id="rId100"/>
          <w:footerReference w:type="first" r:id="rId10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885304" w:rsidTr="00CD209A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93318446"/>
            <w:placeholder>
              <w:docPart w:val="4227437112584B759CC6A4F5C2636DA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885304" w:rsidRPr="00325745" w:rsidRDefault="00E019B5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581099126"/>
            <w:placeholder>
              <w:docPart w:val="49542A184155437A92933531323FCD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885304" w:rsidRPr="005C44C0" w:rsidRDefault="00E019B5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tc>
          </w:sdtContent>
        </w:sdt>
        <w:tc>
          <w:tcPr>
            <w:tcW w:w="3685" w:type="dxa"/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D209A">
        <w:trPr>
          <w:cantSplit/>
          <w:trHeight w:val="509"/>
        </w:trPr>
        <w:tc>
          <w:tcPr>
            <w:tcW w:w="6522" w:type="dxa"/>
            <w:gridSpan w:val="2"/>
            <w:shd w:val="clear" w:color="auto" w:fill="B6DDE8" w:themeFill="accent5" w:themeFillTint="66"/>
          </w:tcPr>
          <w:p w:rsidR="00853748" w:rsidRPr="00325745" w:rsidRDefault="00853748" w:rsidP="00166F76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shd w:val="clear" w:color="auto" w:fill="B6DDE8" w:themeFill="accent5" w:themeFillTint="66"/>
          </w:tcPr>
          <w:p w:rsidR="005615AC" w:rsidRDefault="005615AC" w:rsidP="00166F76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166F76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CD209A">
        <w:trPr>
          <w:cantSplit/>
          <w:trHeight w:val="340"/>
        </w:trPr>
        <w:tc>
          <w:tcPr>
            <w:tcW w:w="10207" w:type="dxa"/>
            <w:gridSpan w:val="3"/>
            <w:shd w:val="clear" w:color="auto" w:fill="B6DDE8" w:themeFill="accent5" w:themeFillTint="66"/>
          </w:tcPr>
          <w:p w:rsidR="00D667E2" w:rsidRDefault="00D667E2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A81533" w:rsidRP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may not be awarded if working out and/or answers are not clear.</w:t>
            </w:r>
          </w:p>
          <w:p w:rsidR="00A81533" w:rsidRDefault="00A81533" w:rsidP="00A252B0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>Marks allocated are shown beside each question.</w:t>
            </w:r>
          </w:p>
          <w:p w:rsidR="00A81533" w:rsidRDefault="00A81533" w:rsidP="00A252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81533">
              <w:rPr>
                <w:rFonts w:asciiTheme="majorHAnsi" w:hAnsiTheme="majorHAnsi"/>
                <w:b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166F7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78191F" w:rsidTr="005277D4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78191F" w:rsidRPr="001B3341" w:rsidRDefault="0078191F" w:rsidP="00D667E2">
            <w:pPr>
              <w:pStyle w:val="ListParagraph"/>
              <w:numPr>
                <w:ilvl w:val="0"/>
                <w:numId w:val="3"/>
              </w:numPr>
              <w:ind w:right="-149" w:hanging="68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78191F" w:rsidRDefault="00CE7A63" w:rsidP="0034725D">
            <w:pPr>
              <w:pStyle w:val="LongerQuestions"/>
              <w:numPr>
                <w:ilvl w:val="0"/>
                <w:numId w:val="13"/>
              </w:numPr>
              <w:spacing w:after="120"/>
            </w:pPr>
            <w:r>
              <w:t>Use a ruler and instruments to d</w:t>
            </w:r>
            <w:r w:rsidR="0078191F">
              <w:t xml:space="preserve">raw an accurate diagram of a </w:t>
            </w:r>
            <w:r>
              <w:t>rhombus ABCD</w:t>
            </w:r>
            <w:r w:rsidR="0078191F">
              <w:t xml:space="preserve"> and place markings on the diagram to show any equal sides and angles</w:t>
            </w:r>
            <w:r>
              <w:t>.</w:t>
            </w: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  <w:p w:rsidR="0078191F" w:rsidRDefault="0078191F" w:rsidP="00CD209A">
            <w:pPr>
              <w:pStyle w:val="LongerQuestions"/>
              <w:spacing w:after="120"/>
            </w:pPr>
          </w:p>
        </w:tc>
        <w:tc>
          <w:tcPr>
            <w:tcW w:w="992" w:type="dxa"/>
          </w:tcPr>
          <w:p w:rsidR="0078191F" w:rsidRPr="00A252B0" w:rsidRDefault="00CE7A63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78191F" w:rsidTr="005277D4">
        <w:trPr>
          <w:cantSplit/>
          <w:trHeight w:val="851"/>
        </w:trPr>
        <w:tc>
          <w:tcPr>
            <w:tcW w:w="952" w:type="dxa"/>
            <w:shd w:val="clear" w:color="auto" w:fill="5DFF5D"/>
          </w:tcPr>
          <w:p w:rsidR="0078191F" w:rsidRPr="001B3341" w:rsidRDefault="0078191F" w:rsidP="00B26BD8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78191F" w:rsidRDefault="0078191F" w:rsidP="0034725D">
            <w:pPr>
              <w:pStyle w:val="LongerQuestions"/>
              <w:numPr>
                <w:ilvl w:val="0"/>
                <w:numId w:val="13"/>
              </w:numPr>
              <w:spacing w:after="120"/>
            </w:pPr>
            <w:r>
              <w:t xml:space="preserve">Describe any line symmetry or </w:t>
            </w:r>
            <w:r w:rsidR="00CE7A63">
              <w:t>rotational symmetry the rhombus</w:t>
            </w:r>
            <w:r>
              <w:t xml:space="preserve"> may have. (You may add to your diagram to illustrate your answer.)</w:t>
            </w:r>
          </w:p>
          <w:p w:rsidR="0078191F" w:rsidRDefault="0078191F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8191F" w:rsidRDefault="0078191F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78191F" w:rsidRPr="00A252B0" w:rsidRDefault="00595ECB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78191F" w:rsidTr="005277D4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78191F" w:rsidRPr="001B3341" w:rsidRDefault="0078191F" w:rsidP="00D667E2">
            <w:pPr>
              <w:pStyle w:val="ListParagraph"/>
              <w:numPr>
                <w:ilvl w:val="0"/>
                <w:numId w:val="3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78191F" w:rsidRDefault="006031F4" w:rsidP="006031F4">
            <w:pPr>
              <w:pStyle w:val="LongerQuestions"/>
              <w:numPr>
                <w:ilvl w:val="0"/>
                <w:numId w:val="16"/>
              </w:numPr>
            </w:pPr>
            <w:r>
              <w:t>ABC is a right isosceles triangle wit</w:t>
            </w:r>
            <w:r w:rsidR="00432972">
              <w:t>h</w:t>
            </w:r>
            <w:r>
              <w:t xml:space="preserve"> AB = BC.</w:t>
            </w:r>
          </w:p>
          <w:p w:rsidR="006031F4" w:rsidRDefault="006031F4" w:rsidP="006031F4">
            <w:pPr>
              <w:pStyle w:val="LongerQuestions"/>
              <w:ind w:left="720"/>
            </w:pPr>
            <w:r>
              <w:t>D is a point on AC produced.</w:t>
            </w:r>
          </w:p>
          <w:p w:rsidR="00432972" w:rsidRPr="00432972" w:rsidRDefault="00432972" w:rsidP="00432972">
            <w:pPr>
              <w:pStyle w:val="LongerQuestions"/>
              <w:rPr>
                <w:position w:val="-2"/>
              </w:rPr>
            </w:pPr>
            <w:r>
              <w:t xml:space="preserve">            </w:t>
            </w:r>
            <w:r w:rsidRPr="00432972">
              <w:rPr>
                <w:color w:val="FF0000"/>
                <w:position w:val="-2"/>
              </w:rPr>
              <w:object w:dxaOrig="1470" w:dyaOrig="194">
                <v:shape id="_x0000_i1070" type="#_x0000_t75" style="width:73.5pt;height:9.75pt" o:ole="">
                  <v:imagedata r:id="rId102" o:title=""/>
                </v:shape>
                <o:OLEObject Type="Embed" ProgID="FXEquation.Equation" ShapeID="_x0000_i1070" DrawAspect="Content" ObjectID="_1514611223" r:id="rId103"/>
              </w:object>
            </w:r>
            <w:r w:rsidRPr="00432972">
              <w:rPr>
                <w:position w:val="-2"/>
              </w:rPr>
              <w:t xml:space="preserve"> </w:t>
            </w:r>
          </w:p>
          <w:p w:rsidR="006031F4" w:rsidRDefault="00CF6D7D" w:rsidP="006031F4">
            <w:pPr>
              <w:pStyle w:val="LongerQuestions"/>
              <w:ind w:left="720"/>
            </w:pPr>
            <w:r>
              <w:rPr>
                <w:noProof/>
                <w:lang w:eastAsia="en-AU"/>
              </w:rPr>
              <w:object w:dxaOrig="1440" w:dyaOrig="1440">
                <v:shape id="_x0000_s1091" type="#_x0000_t75" style="position:absolute;left:0;text-align:left;margin-left:34.8pt;margin-top:8.4pt;width:242.4pt;height:87.8pt;z-index:251724800;mso-position-horizontal-relative:text;mso-position-vertical-relative:text">
                  <v:imagedata r:id="rId104" o:title=""/>
                </v:shape>
                <o:OLEObject Type="Embed" ProgID="FXDraw.Graphic" ShapeID="_x0000_s1091" DrawAspect="Content" ObjectID="_1514611270" r:id="rId105"/>
              </w:object>
            </w:r>
          </w:p>
          <w:p w:rsidR="006031F4" w:rsidRDefault="006031F4" w:rsidP="006031F4">
            <w:pPr>
              <w:pStyle w:val="LongerQuestions"/>
              <w:ind w:left="720"/>
            </w:pPr>
          </w:p>
          <w:p w:rsidR="006031F4" w:rsidRDefault="006031F4" w:rsidP="006031F4">
            <w:pPr>
              <w:pStyle w:val="LongerQuestions"/>
              <w:ind w:left="720"/>
            </w:pPr>
          </w:p>
          <w:p w:rsidR="006031F4" w:rsidRDefault="006031F4" w:rsidP="006031F4">
            <w:pPr>
              <w:pStyle w:val="LongerQuestions"/>
              <w:ind w:left="720"/>
            </w:pPr>
          </w:p>
          <w:p w:rsidR="006031F4" w:rsidRDefault="006031F4" w:rsidP="006031F4">
            <w:pPr>
              <w:pStyle w:val="LongerQuestions"/>
              <w:ind w:left="720"/>
            </w:pPr>
          </w:p>
          <w:p w:rsidR="006031F4" w:rsidRDefault="006031F4" w:rsidP="006031F4">
            <w:pPr>
              <w:pStyle w:val="LongerQuestions"/>
              <w:ind w:left="720"/>
            </w:pPr>
          </w:p>
          <w:p w:rsidR="0078191F" w:rsidRDefault="0078191F" w:rsidP="00CD209A">
            <w:pPr>
              <w:pStyle w:val="LongerQuestions"/>
            </w:pPr>
          </w:p>
          <w:p w:rsidR="00432972" w:rsidRDefault="00432972" w:rsidP="00CD209A">
            <w:pPr>
              <w:pStyle w:val="LongerQuestions"/>
            </w:pPr>
          </w:p>
          <w:p w:rsidR="00432972" w:rsidRDefault="00432972" w:rsidP="00CD209A">
            <w:pPr>
              <w:pStyle w:val="LongerQuestions"/>
            </w:pPr>
            <w:r>
              <w:t xml:space="preserve">            Find the size of  </w:t>
            </w:r>
            <w:r w:rsidRPr="00432972">
              <w:rPr>
                <w:color w:val="FF0000"/>
                <w:position w:val="-6"/>
              </w:rPr>
              <w:object w:dxaOrig="882" w:dyaOrig="234">
                <v:shape id="_x0000_i1072" type="#_x0000_t75" style="width:44.25pt;height:12pt" o:ole="">
                  <v:imagedata r:id="rId106" o:title=""/>
                </v:shape>
                <o:OLEObject Type="Embed" ProgID="FXEquation.Equation" ShapeID="_x0000_i1072" DrawAspect="Content" ObjectID="_1514611224" r:id="rId107"/>
              </w:object>
            </w:r>
            <w:r>
              <w:t xml:space="preserve"> giving reasons for your answer.</w:t>
            </w:r>
          </w:p>
          <w:p w:rsidR="00432972" w:rsidRDefault="00432972" w:rsidP="00432972">
            <w:pPr>
              <w:pStyle w:val="LongerQuestions"/>
            </w:pPr>
          </w:p>
          <w:p w:rsidR="00432972" w:rsidRDefault="00432972" w:rsidP="00432972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432972" w:rsidRDefault="00432972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8191F" w:rsidRDefault="0078191F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  <w:spacing w:after="120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78191F" w:rsidRPr="00A252B0" w:rsidRDefault="00432972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78191F" w:rsidTr="00E97EC3">
        <w:trPr>
          <w:cantSplit/>
          <w:trHeight w:val="851"/>
        </w:trPr>
        <w:tc>
          <w:tcPr>
            <w:tcW w:w="952" w:type="dxa"/>
            <w:shd w:val="clear" w:color="auto" w:fill="FFFF66"/>
          </w:tcPr>
          <w:p w:rsidR="0078191F" w:rsidRPr="001B3341" w:rsidRDefault="0078191F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6031F4" w:rsidRDefault="006031F4" w:rsidP="006031F4">
            <w:pPr>
              <w:pStyle w:val="LongerQuestions"/>
              <w:spacing w:after="120"/>
              <w:ind w:left="360"/>
            </w:pPr>
            <w:r>
              <w:t>(b) PQRS is a rectangle. PR and QS are the diagonals which intersect at T.</w:t>
            </w:r>
          </w:p>
          <w:p w:rsidR="006031F4" w:rsidRDefault="006031F4" w:rsidP="006031F4">
            <w:pPr>
              <w:pStyle w:val="LongerQuestions"/>
              <w:spacing w:after="120"/>
              <w:ind w:left="720"/>
            </w:pPr>
            <w:r>
              <w:t xml:space="preserve"> </w:t>
            </w:r>
            <w:r w:rsidRPr="00CE7A63">
              <w:rPr>
                <w:color w:val="FF0000"/>
                <w:position w:val="-6"/>
              </w:rPr>
              <w:object w:dxaOrig="1458" w:dyaOrig="234">
                <v:shape id="_x0000_i1073" type="#_x0000_t75" style="width:73.5pt;height:12pt" o:ole="">
                  <v:imagedata r:id="rId108" o:title=""/>
                </v:shape>
                <o:OLEObject Type="Embed" ProgID="FXEquation.Equation" ShapeID="_x0000_i1073" DrawAspect="Content" ObjectID="_1514611225" r:id="rId109"/>
              </w:object>
            </w:r>
            <w:r>
              <w:t xml:space="preserve"> </w:t>
            </w:r>
          </w:p>
          <w:p w:rsidR="006031F4" w:rsidRDefault="006031F4" w:rsidP="006031F4">
            <w:pPr>
              <w:pStyle w:val="LongerQuestions"/>
              <w:spacing w:after="120"/>
              <w:ind w:left="720"/>
            </w:pPr>
            <w:r>
              <w:t xml:space="preserve">Find the value of </w:t>
            </w:r>
            <w:r w:rsidRPr="00CE7A63">
              <w:rPr>
                <w:i/>
              </w:rPr>
              <w:t>x</w:t>
            </w:r>
            <w:r w:rsidR="00432972">
              <w:rPr>
                <w:i/>
              </w:rPr>
              <w:t xml:space="preserve">, </w:t>
            </w:r>
            <w:r w:rsidR="00432972">
              <w:t>giving reasons for your answer.</w:t>
            </w:r>
            <w:r>
              <w:t>.</w:t>
            </w:r>
          </w:p>
          <w:p w:rsidR="006031F4" w:rsidRDefault="00CF6D7D" w:rsidP="006031F4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090" type="#_x0000_t75" style="position:absolute;margin-left:137.2pt;margin-top:1.8pt;width:226.55pt;height:116.15pt;z-index:251723776;mso-position-horizontal-relative:text;mso-position-vertical-relative:text">
                  <v:imagedata r:id="rId110" o:title=""/>
                </v:shape>
                <o:OLEObject Type="Embed" ProgID="FXDraw.Graphic" ShapeID="_x0000_s1090" DrawAspect="Content" ObjectID="_1514611271" r:id="rId111"/>
              </w:object>
            </w: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6031F4" w:rsidRDefault="006031F4" w:rsidP="006031F4">
            <w:pPr>
              <w:pStyle w:val="LongerQuestions"/>
            </w:pPr>
          </w:p>
          <w:p w:rsidR="0078191F" w:rsidRDefault="0078191F" w:rsidP="0034725D">
            <w:pPr>
              <w:pStyle w:val="LongerQuestions"/>
            </w:pPr>
          </w:p>
          <w:p w:rsidR="0078191F" w:rsidRDefault="0078191F" w:rsidP="0034725D">
            <w:pPr>
              <w:pStyle w:val="LongerQuestions"/>
            </w:pPr>
          </w:p>
          <w:p w:rsidR="00432972" w:rsidRDefault="00432972" w:rsidP="00432972">
            <w:pPr>
              <w:pStyle w:val="LongerQuestions"/>
            </w:pPr>
          </w:p>
          <w:p w:rsidR="00432972" w:rsidRDefault="00432972" w:rsidP="00432972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8191F" w:rsidRDefault="0078191F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78191F" w:rsidRDefault="0078191F" w:rsidP="00CD209A">
            <w:pPr>
              <w:pStyle w:val="LongerQuestions"/>
            </w:pPr>
          </w:p>
          <w:p w:rsidR="0078191F" w:rsidRDefault="0078191F" w:rsidP="00CD209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78191F" w:rsidRPr="00A252B0" w:rsidRDefault="00432972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</w:tbl>
    <w:p w:rsidR="00885304" w:rsidRDefault="00885304" w:rsidP="009D24C3">
      <w:pPr>
        <w:rPr>
          <w:rFonts w:asciiTheme="majorHAnsi" w:hAnsiTheme="majorHAnsi"/>
          <w:sz w:val="24"/>
          <w:szCs w:val="24"/>
        </w:rPr>
      </w:pPr>
    </w:p>
    <w:p w:rsidR="00885304" w:rsidRDefault="00885304">
      <w:pPr>
        <w:rPr>
          <w:rFonts w:asciiTheme="majorHAnsi" w:hAnsiTheme="majorHAnsi"/>
          <w:sz w:val="24"/>
          <w:szCs w:val="24"/>
        </w:rPr>
        <w:sectPr w:rsidR="00885304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6C7250" w:rsidRPr="00325745" w:rsidTr="006031F4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FC8A47220E9F4665955CA48C7236D2A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6C7250" w:rsidRPr="00325745" w:rsidRDefault="006C7250" w:rsidP="006031F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30D2076D86AB47F39871F3D02E3A276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6C7250" w:rsidRPr="005C44C0" w:rsidRDefault="006C7250" w:rsidP="006031F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6C7250" w:rsidRDefault="006C7250" w:rsidP="006031F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6C7250" w:rsidRPr="00325745" w:rsidRDefault="006C7250" w:rsidP="006031F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6C7250" w:rsidRPr="00885304" w:rsidTr="006031F4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C7250" w:rsidRPr="00885304" w:rsidRDefault="006C7250" w:rsidP="006031F4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Default="006C7250" w:rsidP="006031F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6C7250" w:rsidRDefault="006C7250" w:rsidP="006031F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6C7250" w:rsidRDefault="006C7250" w:rsidP="006031F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diagram has an obtuse angle and a 2 sides equal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It has a right angle and has 2 sides equal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The 4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figure has an angle PQR.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They are obtuse isosceles triangles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It is an isosceles acute triangle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Acute   and isosceles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There are 2 trapezia and a rhombus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Trapezium and Rhombus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E237BA">
              <w:rPr>
                <w:rFonts w:ascii="Times New Roman" w:hAnsi="Times New Roman"/>
                <w:sz w:val="24"/>
                <w:szCs w:val="24"/>
              </w:rPr>
              <w:t>A chord and a radius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shown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The two adjacent sides are equal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Pr="0012681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noProof/>
                <w:color w:val="000000" w:themeColor="text1"/>
                <w:position w:val="-6"/>
                <w:sz w:val="24"/>
                <w:szCs w:val="24"/>
                <w:lang w:eastAsia="en-AU"/>
              </w:rPr>
              <w:object w:dxaOrig="3858" w:dyaOrig="196">
                <v:shape id="_x0000_i1075" type="#_x0000_t75" style="width:273pt;height:12.75pt" o:ole="">
                  <v:imagedata r:id="rId112" o:title=""/>
                </v:shape>
                <o:OLEObject Type="Embed" ProgID="FXEquation.Equation" ShapeID="_x0000_i1075" DrawAspect="Content" ObjectID="_1514611226" r:id="rId113"/>
              </w:objec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45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o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FC224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object w:dxaOrig="4794" w:dyaOrig="238">
                <v:shape id="_x0000_i1076" type="#_x0000_t75" style="width:240.75pt;height:12pt" o:ole="">
                  <v:imagedata r:id="rId114" o:title=""/>
                </v:shape>
                <o:OLEObject Type="Embed" ProgID="FXEquation.Equation" ShapeID="_x0000_i1076" DrawAspect="Content" ObjectID="_1514611227" r:id="rId115"/>
              </w:object>
            </w:r>
            <w:r w:rsidRPr="00FC224C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 a scalene triangle, no two sides are equal.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36" w:dyaOrig="194">
                <v:shape id="_x0000_i1077" type="#_x0000_t75" style="width:102pt;height:9.75pt" o:ole="">
                  <v:imagedata r:id="rId38" o:title=""/>
                </v:shape>
                <o:OLEObject Type="Embed" ProgID="FXEquation.Equation" ShapeID="_x0000_i1077" DrawAspect="Content" ObjectID="_1514611228" r:id="rId116"/>
              </w:object>
            </w:r>
            <w:r w:rsidRPr="00FC224C">
              <w:rPr>
                <w:rFonts w:ascii="Times New Roman" w:hAnsi="Times New Roman"/>
                <w:sz w:val="24"/>
                <w:szCs w:val="24"/>
              </w:rPr>
              <w:t xml:space="preserve">  is not true according to the markings on the triangle.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FC224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6C7D59" w:rsidRDefault="006C7250" w:rsidP="006031F4">
            <w:pPr>
              <w:rPr>
                <w:rFonts w:ascii="Times New Roman" w:hAnsi="Times New Roman"/>
                <w:color w:val="000000" w:themeColor="text1"/>
                <w:position w:val="-54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</w:t>
            </w:r>
            <w:r w:rsidRPr="006C7D59">
              <w:rPr>
                <w:rFonts w:ascii="Times New Roman" w:hAnsi="Times New Roman"/>
                <w:color w:val="FF0000"/>
                <w:position w:val="-54"/>
                <w:sz w:val="24"/>
                <w:szCs w:val="24"/>
              </w:rPr>
              <w:object w:dxaOrig="3282" w:dyaOrig="714">
                <v:shape id="_x0000_i1078" type="#_x0000_t75" style="width:164.25pt;height:36pt" o:ole="">
                  <v:imagedata r:id="rId117" o:title=""/>
                </v:shape>
                <o:OLEObject Type="Embed" ProgID="FXEquation.Equation" ShapeID="_x0000_i1078" DrawAspect="Content" ObjectID="_1514611229" r:id="rId118"/>
              </w:object>
            </w:r>
            <w:r w:rsidRPr="006C7D59">
              <w:rPr>
                <w:rFonts w:ascii="Times New Roman" w:hAnsi="Times New Roman"/>
                <w:color w:val="000000" w:themeColor="text1"/>
                <w:position w:val="-5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130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6C7D59" w:rsidRDefault="006C7250" w:rsidP="006031F4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  <w:r w:rsidRPr="006C7D59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4747" w:dyaOrig="238">
                <v:shape id="_x0000_i1079" type="#_x0000_t75" style="width:274.5pt;height:12.75pt" o:ole="">
                  <v:imagedata r:id="rId119" o:title=""/>
                </v:shape>
                <o:OLEObject Type="Embed" ProgID="FXEquation.Equation" ShapeID="_x0000_i1079" DrawAspect="Content" ObjectID="_1514611230" r:id="rId120"/>
              </w:objec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143</w:t>
            </w:r>
            <w:r w:rsidRPr="006C7D59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o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524121" w:rsidRDefault="006C7250" w:rsidP="006031F4">
            <w:pPr>
              <w:rPr>
                <w:rFonts w:ascii="Times New Roman" w:hAnsi="Times New Roman"/>
                <w:color w:val="000000" w:themeColor="text1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595ECB" w:rsidRPr="00524121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3754" w:dyaOrig="774">
                <v:shape id="_x0000_i1080" type="#_x0000_t75" style="width:188.25pt;height:39pt" o:ole="">
                  <v:imagedata r:id="rId121" o:title=""/>
                </v:shape>
                <o:OLEObject Type="Embed" ProgID="FXEquation.Equation" ShapeID="_x0000_i1080" DrawAspect="Content" ObjectID="_1514611231" r:id="rId122"/>
              </w:object>
            </w:r>
            <w:r w:rsidRPr="00524121">
              <w:rPr>
                <w:rFonts w:ascii="Times New Roman" w:hAnsi="Times New Roman"/>
                <w:color w:val="000000" w:themeColor="text1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 w:rsidRPr="00524121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 parallelogram has no axes of symmetry.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EB3E27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EB3E27" w:rsidRDefault="006C7250" w:rsidP="006031F4">
            <w:pPr>
              <w:rPr>
                <w:rFonts w:ascii="Times New Roman" w:hAnsi="Times New Roman"/>
                <w:color w:val="000000" w:themeColor="text1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B3E27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4114" w:dyaOrig="792">
                <v:shape id="_x0000_i1081" type="#_x0000_t75" style="width:206.25pt;height:39.75pt" o:ole="">
                  <v:imagedata r:id="rId123" o:title=""/>
                </v:shape>
                <o:OLEObject Type="Embed" ProgID="FXEquation.Equation" ShapeID="_x0000_i1081" DrawAspect="Content" ObjectID="_1514611232" r:id="rId124"/>
              </w:object>
            </w:r>
            <w:r w:rsidRPr="00EB3E27">
              <w:rPr>
                <w:rFonts w:ascii="Times New Roman" w:hAnsi="Times New Roman"/>
                <w:color w:val="000000" w:themeColor="text1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78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956A0C" w:rsidRDefault="006C7250" w:rsidP="006031F4">
            <w:pPr>
              <w:rPr>
                <w:rFonts w:ascii="Times New Roman" w:hAnsi="Times New Roman"/>
                <w:color w:val="000000" w:themeColor="text1"/>
                <w:position w:val="-88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956A0C">
              <w:rPr>
                <w:rFonts w:ascii="Times New Roman" w:hAnsi="Times New Roman"/>
                <w:color w:val="FF0000"/>
                <w:position w:val="-88"/>
                <w:sz w:val="24"/>
                <w:szCs w:val="24"/>
              </w:rPr>
              <w:object w:dxaOrig="6475" w:dyaOrig="1058">
                <v:shape id="_x0000_i1082" type="#_x0000_t75" style="width:288.75pt;height:47.25pt" o:ole="">
                  <v:imagedata r:id="rId125" o:title=""/>
                </v:shape>
                <o:OLEObject Type="Embed" ProgID="FXEquation.Equation" ShapeID="_x0000_i1082" DrawAspect="Content" ObjectID="_1514611233" r:id="rId126"/>
              </w:object>
            </w:r>
            <w:r w:rsidRPr="00956A0C">
              <w:rPr>
                <w:rFonts w:ascii="Times New Roman" w:hAnsi="Times New Roman"/>
                <w:color w:val="000000" w:themeColor="text1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115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The third shape has a diagonal which passes outside the shape, so it is not convex.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956A0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Only a rectangle has all these properties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  <w:r w:rsidRPr="00956A0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595EC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5628" w:dyaOrig="1338">
                <v:shape id="_x0000_i1083" type="#_x0000_t75" style="width:282pt;height:66.75pt" o:ole="">
                  <v:imagedata r:id="rId127" o:title=""/>
                </v:shape>
                <o:OLEObject Type="Embed" ProgID="FXEquation.Equation" ShapeID="_x0000_i1083" DrawAspect="Content" ObjectID="_1514611234" r:id="rId128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9B14A2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4540" w:dyaOrig="978">
                <v:shape id="_x0000_i1084" type="#_x0000_t75" style="width:226.5pt;height:49.5pt" o:ole="">
                  <v:imagedata r:id="rId129" o:title=""/>
                </v:shape>
                <o:OLEObject Type="Embed" ProgID="FXEquation.Equation" ShapeID="_x0000_i1084" DrawAspect="Content" ObjectID="_1514611235" r:id="rId130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74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4326" w:dyaOrig="1257">
                <v:shape id="_x0000_i1085" type="#_x0000_t75" style="width:216.75pt;height:62.25pt" o:ole="">
                  <v:imagedata r:id="rId131" o:title=""/>
                </v:shape>
                <o:OLEObject Type="Embed" ProgID="FXEquation.Equation" ShapeID="_x0000_i1085" DrawAspect="Content" ObjectID="_1514611236" r:id="rId132"/>
              </w:objec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48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5840" w:dyaOrig="1058">
                <v:shape id="_x0000_i1086" type="#_x0000_t75" style="width:293.25pt;height:52.5pt" o:ole="">
                  <v:imagedata r:id="rId133" o:title=""/>
                </v:shape>
                <o:OLEObject Type="Embed" ProgID="FXEquation.Equation" ShapeID="_x0000_i1086" DrawAspect="Content" ObjectID="_1514611237" r:id="rId134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Only the first statement is true in both assertions.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 w:rsidRPr="005F0E70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5F0E70" w:rsidRDefault="006C7250" w:rsidP="006031F4">
            <w:pPr>
              <w:rPr>
                <w:rFonts w:ascii="Times New Roman" w:hAnsi="Times New Roman"/>
                <w:color w:val="000000" w:themeColor="text1"/>
                <w:position w:val="-114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5F0E70">
              <w:rPr>
                <w:rFonts w:ascii="Times New Roman" w:hAnsi="Times New Roman"/>
                <w:color w:val="FF0000"/>
                <w:position w:val="-114"/>
                <w:sz w:val="24"/>
                <w:szCs w:val="24"/>
              </w:rPr>
              <w:object w:dxaOrig="5284" w:dyaOrig="1318">
                <v:shape id="_x0000_i1087" type="#_x0000_t75" style="width:264pt;height:66pt" o:ole="">
                  <v:imagedata r:id="rId135" o:title=""/>
                </v:shape>
                <o:OLEObject Type="Embed" ProgID="FXEquation.Equation" ShapeID="_x0000_i1087" DrawAspect="Content" ObjectID="_1514611238" r:id="rId136"/>
              </w:objec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  <w:r w:rsidRPr="00923077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4670" w:dyaOrig="1078">
                <v:shape id="_x0000_i1088" type="#_x0000_t75" style="width:233.25pt;height:54pt" o:ole="">
                  <v:imagedata r:id="rId137" o:title=""/>
                </v:shape>
                <o:OLEObject Type="Embed" ProgID="FXEquation.Equation" ShapeID="_x0000_i1088" DrawAspect="Content" ObjectID="_1514611239" r:id="rId138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5274" w:dyaOrig="537">
                <v:shape id="_x0000_i1089" type="#_x0000_t75" style="width:264pt;height:27pt" o:ole="">
                  <v:imagedata r:id="rId139" o:title=""/>
                </v:shape>
                <o:OLEObject Type="Embed" ProgID="FXEquation.Equation" ShapeID="_x0000_i1089" DrawAspect="Content" ObjectID="_1514611240" r:id="rId140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50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It can be longer or shorter than the radius.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  <w:r w:rsidRPr="007C3F87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6C7250" w:rsidTr="006031F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6C7250" w:rsidRPr="00B9780A" w:rsidRDefault="006C7250" w:rsidP="006C725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4794" w:dyaOrig="1298">
                <v:shape id="_x0000_i1090" type="#_x0000_t75" style="width:240.75pt;height:64.5pt" o:ole="">
                  <v:imagedata r:id="rId141" o:title=""/>
                </v:shape>
                <o:OLEObject Type="Embed" ProgID="FXEquation.Equation" ShapeID="_x0000_i1090" DrawAspect="Content" ObjectID="_1514611241" r:id="rId142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6C7250" w:rsidRPr="00FC224C" w:rsidRDefault="006C7250" w:rsidP="006031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24</w:t>
            </w:r>
          </w:p>
        </w:tc>
      </w:tr>
    </w:tbl>
    <w:p w:rsidR="006C7250" w:rsidRDefault="006C7250" w:rsidP="006C7250"/>
    <w:p w:rsidR="00885304" w:rsidRDefault="00885304">
      <w:pPr>
        <w:rPr>
          <w:rFonts w:asciiTheme="majorHAnsi" w:hAnsiTheme="majorHAnsi"/>
          <w:sz w:val="24"/>
          <w:szCs w:val="24"/>
        </w:rPr>
      </w:pPr>
    </w:p>
    <w:p w:rsidR="00B9780A" w:rsidRDefault="00B9780A" w:rsidP="009D24C3">
      <w:pPr>
        <w:rPr>
          <w:rFonts w:asciiTheme="majorHAnsi" w:hAnsiTheme="majorHAnsi"/>
          <w:sz w:val="24"/>
          <w:szCs w:val="24"/>
        </w:rPr>
        <w:sectPr w:rsidR="00B9780A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103"/>
        <w:gridCol w:w="1593"/>
        <w:gridCol w:w="2092"/>
      </w:tblGrid>
      <w:tr w:rsidR="00E97EC3" w:rsidRPr="00325745" w:rsidTr="00CF6D7D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744551391"/>
            <w:placeholder>
              <w:docPart w:val="B1852F0787E54C8D8CFDD880A7014B3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E97EC3" w:rsidRPr="00325745" w:rsidRDefault="00E97EC3" w:rsidP="00CF6D7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236743850"/>
            <w:placeholder>
              <w:docPart w:val="E43CE3D8C66B47B18A393BD97CCF085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103" w:type="dxa"/>
                <w:shd w:val="clear" w:color="auto" w:fill="B6DDE8" w:themeFill="accent5" w:themeFillTint="66"/>
              </w:tcPr>
              <w:p w:rsidR="00E97EC3" w:rsidRPr="005C44C0" w:rsidRDefault="00E97EC3" w:rsidP="00CF6D7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tc>
          </w:sdtContent>
        </w:sdt>
        <w:tc>
          <w:tcPr>
            <w:tcW w:w="3685" w:type="dxa"/>
            <w:gridSpan w:val="2"/>
            <w:shd w:val="clear" w:color="auto" w:fill="215868" w:themeFill="accent5" w:themeFillShade="80"/>
          </w:tcPr>
          <w:p w:rsidR="00E97EC3" w:rsidRDefault="00E97EC3" w:rsidP="00CF6D7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E97EC3" w:rsidRPr="00325745" w:rsidRDefault="00E97EC3" w:rsidP="00CF6D7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E97EC3" w:rsidRPr="00325745" w:rsidTr="00503A7E">
        <w:trPr>
          <w:cantSplit/>
          <w:trHeight w:val="567"/>
        </w:trPr>
        <w:tc>
          <w:tcPr>
            <w:tcW w:w="10207" w:type="dxa"/>
            <w:gridSpan w:val="5"/>
            <w:tcBorders>
              <w:bottom w:val="single" w:sz="4" w:space="0" w:color="auto"/>
            </w:tcBorders>
            <w:shd w:val="clear" w:color="auto" w:fill="B6DDE8" w:themeFill="accent5" w:themeFillTint="66"/>
          </w:tcPr>
          <w:p w:rsidR="00E97EC3" w:rsidRPr="00325745" w:rsidRDefault="00E97EC3" w:rsidP="00CF6D7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ANSWERS</w:t>
            </w:r>
          </w:p>
        </w:tc>
      </w:tr>
      <w:tr w:rsidR="00E97EC3" w:rsidRPr="00A252B0" w:rsidTr="00503A7E">
        <w:trPr>
          <w:cantSplit/>
          <w:trHeight w:val="227"/>
          <w:tblHeader/>
        </w:trPr>
        <w:tc>
          <w:tcPr>
            <w:tcW w:w="81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Pr="00A252B0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E97EC3" w:rsidRPr="00A252B0" w:rsidTr="00503A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DFF5D"/>
          </w:tcPr>
          <w:p w:rsidR="00E97EC3" w:rsidRPr="001B3341" w:rsidRDefault="00E97EC3" w:rsidP="00E97EC3">
            <w:pPr>
              <w:pStyle w:val="ListParagraph"/>
              <w:numPr>
                <w:ilvl w:val="0"/>
                <w:numId w:val="12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CF6D7D" w:rsidP="00CF6D7D">
            <w:pPr>
              <w:pStyle w:val="LongerQuestions"/>
              <w:spacing w:after="120"/>
            </w:pPr>
            <w:r>
              <w:rPr>
                <w:noProof/>
                <w:lang w:eastAsia="en-AU"/>
              </w:rPr>
              <w:object w:dxaOrig="1440" w:dyaOrig="1440">
                <v:shape id="_x0000_s1092" type="#_x0000_t75" style="position:absolute;margin-left:86.4pt;margin-top:3pt;width:200.85pt;height:148.55pt;z-index:251726848;mso-position-horizontal-relative:text;mso-position-vertical-relative:text">
                  <v:imagedata r:id="rId143" o:title=""/>
                </v:shape>
                <o:OLEObject Type="Embed" ProgID="FXDraw.Graphic" ShapeID="_x0000_s1092" DrawAspect="Content" ObjectID="_1514611272" r:id="rId144"/>
              </w:object>
            </w:r>
            <w:r w:rsidR="00E97EC3">
              <w:t>(a)</w:t>
            </w: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drawing of rhombus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Pr="00A252B0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markings</w:t>
            </w:r>
          </w:p>
        </w:tc>
      </w:tr>
      <w:tr w:rsidR="00E97EC3" w:rsidRPr="00A252B0" w:rsidTr="00503A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DFF5D"/>
          </w:tcPr>
          <w:p w:rsidR="00E97EC3" w:rsidRPr="001B3341" w:rsidRDefault="00E97EC3" w:rsidP="00CF6D7D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pStyle w:val="LongerQuestions"/>
              <w:spacing w:after="120"/>
            </w:pPr>
            <w:r>
              <w:t>(b)    It has 2 axes of line symmetry (dotted lines) and rotational symmetry order 2.</w:t>
            </w:r>
          </w:p>
          <w:p w:rsidR="00E97EC3" w:rsidRDefault="00E97EC3" w:rsidP="00CF6D7D">
            <w:pPr>
              <w:pStyle w:val="LongerQuestions"/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1 mark for line symmetry 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Pr="00A252B0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order of rotational symmetry</w:t>
            </w:r>
          </w:p>
        </w:tc>
      </w:tr>
      <w:tr w:rsidR="00E97EC3" w:rsidRPr="00A252B0" w:rsidTr="00503A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:rsidR="00E97EC3" w:rsidRPr="001B3341" w:rsidRDefault="00E97EC3" w:rsidP="00E97EC3">
            <w:pPr>
              <w:pStyle w:val="ListParagraph"/>
              <w:numPr>
                <w:ilvl w:val="0"/>
                <w:numId w:val="1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CF6D7D" w:rsidP="00CF6D7D">
            <w:pPr>
              <w:pStyle w:val="LongerQuestions"/>
              <w:spacing w:after="120"/>
            </w:pPr>
            <w:r>
              <w:rPr>
                <w:noProof/>
                <w:lang w:eastAsia="en-AU"/>
              </w:rPr>
              <w:object w:dxaOrig="1440" w:dyaOrig="1440">
                <v:shape id="_x0000_s1093" type="#_x0000_t75" style="position:absolute;margin-left:12.6pt;margin-top:9.2pt;width:242.4pt;height:87.8pt;z-index:251727872;mso-position-horizontal-relative:text;mso-position-vertical-relative:text">
                  <v:imagedata r:id="rId145" o:title=""/>
                </v:shape>
                <o:OLEObject Type="Embed" ProgID="FXDraw.Graphic" ShapeID="_x0000_s1093" DrawAspect="Content" ObjectID="_1514611273" r:id="rId146"/>
              </w:object>
            </w:r>
            <w:r w:rsidR="00E97EC3">
              <w:t xml:space="preserve">(a)  </w:t>
            </w: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Default="00E97EC3" w:rsidP="00CF6D7D">
            <w:pPr>
              <w:pStyle w:val="LongerQuestions"/>
            </w:pPr>
          </w:p>
          <w:p w:rsidR="00E97EC3" w:rsidRPr="00A0286C" w:rsidRDefault="00E97EC3" w:rsidP="00CF6D7D">
            <w:pPr>
              <w:pStyle w:val="LongerQuestions"/>
              <w:rPr>
                <w:position w:val="-88"/>
              </w:rPr>
            </w:pPr>
            <w:r>
              <w:t xml:space="preserve"> </w:t>
            </w:r>
            <w:r w:rsidRPr="00A0286C">
              <w:rPr>
                <w:color w:val="FF0000"/>
                <w:position w:val="-88"/>
              </w:rPr>
              <w:object w:dxaOrig="4662" w:dyaOrig="1058">
                <v:shape id="_x0000_i1093" type="#_x0000_t75" style="width:234pt;height:52.5pt" o:ole="">
                  <v:imagedata r:id="rId147" o:title=""/>
                </v:shape>
                <o:OLEObject Type="Embed" ProgID="FXEquation.Equation" ShapeID="_x0000_i1093" DrawAspect="Content" ObjectID="_1514611242" r:id="rId148"/>
              </w:object>
            </w:r>
            <w:r w:rsidRPr="00A0286C">
              <w:rPr>
                <w:position w:val="-88"/>
              </w:rPr>
              <w:t xml:space="preserve"> </w:t>
            </w:r>
          </w:p>
          <w:p w:rsidR="00E97EC3" w:rsidRDefault="00E97EC3" w:rsidP="00CF6D7D">
            <w:pPr>
              <w:pStyle w:val="LongerQuestions"/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reasons.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small error in reasons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Pr="00A252B0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obtaining at least one correct angle</w:t>
            </w:r>
          </w:p>
        </w:tc>
      </w:tr>
      <w:tr w:rsidR="00E97EC3" w:rsidRPr="00A252B0" w:rsidTr="00503A7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66"/>
          </w:tcPr>
          <w:p w:rsidR="00E97EC3" w:rsidRPr="001B3341" w:rsidRDefault="00E97EC3" w:rsidP="00CF6D7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pStyle w:val="LongerQuestions"/>
              <w:spacing w:after="120"/>
            </w:pPr>
            <w:r>
              <w:t xml:space="preserve">(b)    </w:t>
            </w:r>
          </w:p>
          <w:p w:rsidR="00E97EC3" w:rsidRDefault="00CF6D7D" w:rsidP="00CF6D7D">
            <w:pPr>
              <w:pStyle w:val="LongerQuestions"/>
              <w:spacing w:after="120"/>
            </w:pPr>
            <w:r>
              <w:rPr>
                <w:noProof/>
                <w:lang w:eastAsia="en-AU"/>
              </w:rPr>
              <w:object w:dxaOrig="1440" w:dyaOrig="1440">
                <v:shape id="_x0000_s1094" type="#_x0000_t75" style="position:absolute;margin-left:68.7pt;margin-top:.95pt;width:226.55pt;height:116.15pt;z-index:251728896;mso-position-horizontal-relative:text;mso-position-vertical-relative:text">
                  <v:imagedata r:id="rId110" o:title=""/>
                </v:shape>
                <o:OLEObject Type="Embed" ProgID="FXDraw.Graphic" ShapeID="_x0000_s1094" DrawAspect="Content" ObjectID="_1514611274" r:id="rId149"/>
              </w:object>
            </w: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Default="00E97EC3" w:rsidP="00CF6D7D">
            <w:pPr>
              <w:pStyle w:val="LongerQuestions"/>
              <w:spacing w:after="120"/>
            </w:pPr>
          </w:p>
          <w:p w:rsidR="00E97EC3" w:rsidRPr="00147703" w:rsidRDefault="00E97EC3" w:rsidP="00CF6D7D">
            <w:pPr>
              <w:pStyle w:val="LongerQuestions"/>
              <w:spacing w:after="120"/>
              <w:rPr>
                <w:position w:val="-108"/>
              </w:rPr>
            </w:pPr>
            <w:r>
              <w:t xml:space="preserve">    </w:t>
            </w:r>
            <w:r w:rsidRPr="00147703">
              <w:rPr>
                <w:color w:val="FF0000"/>
                <w:position w:val="-108"/>
              </w:rPr>
              <w:object w:dxaOrig="2596" w:dyaOrig="1257">
                <v:shape id="_x0000_i1095" type="#_x0000_t75" style="width:129.75pt;height:62.25pt" o:ole="">
                  <v:imagedata r:id="rId150" o:title=""/>
                </v:shape>
                <o:OLEObject Type="Embed" ProgID="FXEquation.Equation" ShapeID="_x0000_i1095" DrawAspect="Content" ObjectID="_1514611243" r:id="rId151"/>
              </w:object>
            </w:r>
            <w:r w:rsidRPr="00147703">
              <w:rPr>
                <w:position w:val="-108"/>
              </w:rPr>
              <w:t xml:space="preserve"> 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 marks for correct answer with reasons.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 marks for small error in reasons</w:t>
            </w:r>
          </w:p>
          <w:p w:rsidR="00E97EC3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97EC3" w:rsidRPr="00A252B0" w:rsidRDefault="00E97EC3" w:rsidP="00CF6D7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obtaining at least one correct angle</w:t>
            </w:r>
          </w:p>
        </w:tc>
      </w:tr>
    </w:tbl>
    <w:p w:rsidR="00C71E16" w:rsidRPr="00C71E16" w:rsidRDefault="00C71E16" w:rsidP="00E97EC3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77C" w:rsidRDefault="009E777C" w:rsidP="00C868AD">
      <w:r>
        <w:separator/>
      </w:r>
    </w:p>
  </w:endnote>
  <w:endnote w:type="continuationSeparator" w:id="0">
    <w:p w:rsidR="009E777C" w:rsidRDefault="009E777C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6D7D" w:rsidRDefault="00CF6D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52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F6D7D" w:rsidRDefault="00CF6D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6D7D" w:rsidRDefault="00CF6D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777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F6D7D" w:rsidRDefault="00CF6D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77C" w:rsidRDefault="009E777C" w:rsidP="00C868AD">
      <w:r>
        <w:separator/>
      </w:r>
    </w:p>
  </w:footnote>
  <w:footnote w:type="continuationSeparator" w:id="0">
    <w:p w:rsidR="009E777C" w:rsidRDefault="009E777C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D7D" w:rsidRPr="00C868AD" w:rsidRDefault="00CF6D7D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Polygons and Circles</w:t>
        </w:r>
      </w:sdtContent>
    </w:sdt>
    <w:r>
      <w:rPr>
        <w:u w:val="single"/>
      </w:rPr>
      <w:t xml:space="preserve">      </w:t>
    </w:r>
    <w:r>
      <w:rPr>
        <w:u w:val="single"/>
      </w:rPr>
      <w:tab/>
      <w:t>2016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D7D" w:rsidRPr="005615AC" w:rsidRDefault="00CF6D7D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CF6D7D" w:rsidRPr="005615AC" w:rsidRDefault="00CF6D7D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C274E"/>
    <w:multiLevelType w:val="hybridMultilevel"/>
    <w:tmpl w:val="C3C26676"/>
    <w:lvl w:ilvl="0" w:tplc="BE184A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8266B"/>
    <w:multiLevelType w:val="hybridMultilevel"/>
    <w:tmpl w:val="D0E0C8D4"/>
    <w:lvl w:ilvl="0" w:tplc="573039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8B4FF5"/>
    <w:multiLevelType w:val="hybridMultilevel"/>
    <w:tmpl w:val="788AE6CE"/>
    <w:lvl w:ilvl="0" w:tplc="F0EACA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12C23"/>
    <w:multiLevelType w:val="hybridMultilevel"/>
    <w:tmpl w:val="CC14A3B4"/>
    <w:lvl w:ilvl="0" w:tplc="401619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2"/>
  </w:num>
  <w:num w:numId="5">
    <w:abstractNumId w:val="12"/>
  </w:num>
  <w:num w:numId="6">
    <w:abstractNumId w:val="0"/>
  </w:num>
  <w:num w:numId="7">
    <w:abstractNumId w:val="13"/>
  </w:num>
  <w:num w:numId="8">
    <w:abstractNumId w:val="15"/>
  </w:num>
  <w:num w:numId="9">
    <w:abstractNumId w:val="3"/>
  </w:num>
  <w:num w:numId="10">
    <w:abstractNumId w:val="5"/>
  </w:num>
  <w:num w:numId="11">
    <w:abstractNumId w:val="7"/>
  </w:num>
  <w:num w:numId="12">
    <w:abstractNumId w:val="14"/>
  </w:num>
  <w:num w:numId="13">
    <w:abstractNumId w:val="1"/>
  </w:num>
  <w:num w:numId="14">
    <w:abstractNumId w:val="9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9B5"/>
    <w:rsid w:val="000176AA"/>
    <w:rsid w:val="000266E5"/>
    <w:rsid w:val="000A3DF6"/>
    <w:rsid w:val="000C4CAD"/>
    <w:rsid w:val="000D527E"/>
    <w:rsid w:val="00110126"/>
    <w:rsid w:val="0013333C"/>
    <w:rsid w:val="0015198F"/>
    <w:rsid w:val="00166F76"/>
    <w:rsid w:val="0018287C"/>
    <w:rsid w:val="001D51F7"/>
    <w:rsid w:val="002046C5"/>
    <w:rsid w:val="0020534C"/>
    <w:rsid w:val="00216994"/>
    <w:rsid w:val="00240E16"/>
    <w:rsid w:val="00246314"/>
    <w:rsid w:val="002B5758"/>
    <w:rsid w:val="002C1F1F"/>
    <w:rsid w:val="002F71E5"/>
    <w:rsid w:val="00325745"/>
    <w:rsid w:val="00344BDC"/>
    <w:rsid w:val="0034725D"/>
    <w:rsid w:val="00374BC9"/>
    <w:rsid w:val="00396770"/>
    <w:rsid w:val="003D41FF"/>
    <w:rsid w:val="00411846"/>
    <w:rsid w:val="00413DF5"/>
    <w:rsid w:val="004273F9"/>
    <w:rsid w:val="00432972"/>
    <w:rsid w:val="00460B7C"/>
    <w:rsid w:val="00474558"/>
    <w:rsid w:val="004A64CB"/>
    <w:rsid w:val="004B48A8"/>
    <w:rsid w:val="004E1D1E"/>
    <w:rsid w:val="00503A7E"/>
    <w:rsid w:val="005277D4"/>
    <w:rsid w:val="005615AC"/>
    <w:rsid w:val="00591FD0"/>
    <w:rsid w:val="00595ECB"/>
    <w:rsid w:val="005B261E"/>
    <w:rsid w:val="005C44C0"/>
    <w:rsid w:val="005F70B5"/>
    <w:rsid w:val="006031F4"/>
    <w:rsid w:val="0061154D"/>
    <w:rsid w:val="00611817"/>
    <w:rsid w:val="00611841"/>
    <w:rsid w:val="00641EA7"/>
    <w:rsid w:val="00667642"/>
    <w:rsid w:val="006718CF"/>
    <w:rsid w:val="006C7250"/>
    <w:rsid w:val="006F3D9F"/>
    <w:rsid w:val="00735108"/>
    <w:rsid w:val="007403DD"/>
    <w:rsid w:val="0078191F"/>
    <w:rsid w:val="007A524B"/>
    <w:rsid w:val="007B3348"/>
    <w:rsid w:val="007D39B1"/>
    <w:rsid w:val="0080689C"/>
    <w:rsid w:val="00824A0A"/>
    <w:rsid w:val="00845ACB"/>
    <w:rsid w:val="00853748"/>
    <w:rsid w:val="008815DF"/>
    <w:rsid w:val="00885304"/>
    <w:rsid w:val="008959EE"/>
    <w:rsid w:val="008A20B4"/>
    <w:rsid w:val="008B7480"/>
    <w:rsid w:val="008C68D7"/>
    <w:rsid w:val="008F3E43"/>
    <w:rsid w:val="00940059"/>
    <w:rsid w:val="009A5487"/>
    <w:rsid w:val="009D24C3"/>
    <w:rsid w:val="009E22EF"/>
    <w:rsid w:val="009E777C"/>
    <w:rsid w:val="00A23965"/>
    <w:rsid w:val="00A252B0"/>
    <w:rsid w:val="00A81533"/>
    <w:rsid w:val="00A824D7"/>
    <w:rsid w:val="00AB0C62"/>
    <w:rsid w:val="00B0317F"/>
    <w:rsid w:val="00B17D2C"/>
    <w:rsid w:val="00B26BD8"/>
    <w:rsid w:val="00B7403A"/>
    <w:rsid w:val="00B850EA"/>
    <w:rsid w:val="00B915CB"/>
    <w:rsid w:val="00B9780A"/>
    <w:rsid w:val="00BC0959"/>
    <w:rsid w:val="00BE233F"/>
    <w:rsid w:val="00BF7401"/>
    <w:rsid w:val="00C17E11"/>
    <w:rsid w:val="00C204E3"/>
    <w:rsid w:val="00C56E1E"/>
    <w:rsid w:val="00C71E16"/>
    <w:rsid w:val="00C868AD"/>
    <w:rsid w:val="00CA11C9"/>
    <w:rsid w:val="00CA296A"/>
    <w:rsid w:val="00CD209A"/>
    <w:rsid w:val="00CE7A63"/>
    <w:rsid w:val="00CF6D7D"/>
    <w:rsid w:val="00D03A78"/>
    <w:rsid w:val="00D667E2"/>
    <w:rsid w:val="00D86CE6"/>
    <w:rsid w:val="00D95422"/>
    <w:rsid w:val="00DB0E30"/>
    <w:rsid w:val="00DD06F8"/>
    <w:rsid w:val="00E019B5"/>
    <w:rsid w:val="00E237BA"/>
    <w:rsid w:val="00E371AE"/>
    <w:rsid w:val="00E41FDF"/>
    <w:rsid w:val="00E71165"/>
    <w:rsid w:val="00E73210"/>
    <w:rsid w:val="00E81728"/>
    <w:rsid w:val="00E97D94"/>
    <w:rsid w:val="00E97EC3"/>
    <w:rsid w:val="00EB1449"/>
    <w:rsid w:val="00EC0841"/>
    <w:rsid w:val="00F410CD"/>
    <w:rsid w:val="00F47843"/>
    <w:rsid w:val="00F76BBF"/>
    <w:rsid w:val="00F94556"/>
    <w:rsid w:val="00FA0B93"/>
    <w:rsid w:val="00FB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."/>
  <w:listSeparator w:val=","/>
  <w15:docId w15:val="{45DBB9A0-C973-43DE-A485-AED4554A7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pPr>
      <w:spacing w:after="120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3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38" Type="http://schemas.openxmlformats.org/officeDocument/2006/relationships/oleObject" Target="embeddings/oleObject64.bin"/><Relationship Id="rId154" Type="http://schemas.openxmlformats.org/officeDocument/2006/relationships/theme" Target="theme/theme1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6.png"/><Relationship Id="rId123" Type="http://schemas.openxmlformats.org/officeDocument/2006/relationships/image" Target="media/image56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oleObject" Target="embeddings/oleObject70.bin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oleObject" Target="embeddings/oleObject44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4.png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image" Target="media/image69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16" Type="http://schemas.openxmlformats.org/officeDocument/2006/relationships/oleObject" Target="embeddings/oleObject53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png"/><Relationship Id="rId137" Type="http://schemas.openxmlformats.org/officeDocument/2006/relationships/image" Target="media/image63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91" Type="http://schemas.openxmlformats.org/officeDocument/2006/relationships/oleObject" Target="embeddings/oleObject42.bin"/><Relationship Id="rId96" Type="http://schemas.openxmlformats.org/officeDocument/2006/relationships/image" Target="media/image45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png"/><Relationship Id="rId15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14" Type="http://schemas.openxmlformats.org/officeDocument/2006/relationships/image" Target="media/image52.png"/><Relationship Id="rId119" Type="http://schemas.openxmlformats.org/officeDocument/2006/relationships/image" Target="media/image54.png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99" Type="http://schemas.openxmlformats.org/officeDocument/2006/relationships/footer" Target="footer1.xml"/><Relationship Id="rId101" Type="http://schemas.openxmlformats.org/officeDocument/2006/relationships/footer" Target="footer2.xml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51" Type="http://schemas.openxmlformats.org/officeDocument/2006/relationships/oleObject" Target="embeddings/oleObject7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04" Type="http://schemas.openxmlformats.org/officeDocument/2006/relationships/image" Target="media/image47.png"/><Relationship Id="rId120" Type="http://schemas.openxmlformats.org/officeDocument/2006/relationships/oleObject" Target="embeddings/oleObject55.bin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131" Type="http://schemas.openxmlformats.org/officeDocument/2006/relationships/image" Target="media/image60.png"/><Relationship Id="rId136" Type="http://schemas.openxmlformats.org/officeDocument/2006/relationships/oleObject" Target="embeddings/oleObject63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fontTable" Target="fontTable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header" Target="header2.xml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header" Target="header1.xml"/><Relationship Id="rId121" Type="http://schemas.openxmlformats.org/officeDocument/2006/relationships/image" Target="media/image55.png"/><Relationship Id="rId142" Type="http://schemas.openxmlformats.org/officeDocument/2006/relationships/oleObject" Target="embeddings/oleObject66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424C08331274D9A962E0867AF30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DCA22-4E20-445E-9586-D2CCE7DF735C}"/>
      </w:docPartPr>
      <w:docPartBody>
        <w:p w:rsidR="00772981" w:rsidRDefault="006278C8">
          <w:pPr>
            <w:pStyle w:val="A424C08331274D9A962E0867AF306BE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6C27A8BC2EBF4EE98311F5823B3DC9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F6871-2F79-409F-BD4A-DEFAF6C8F4B1}"/>
      </w:docPartPr>
      <w:docPartBody>
        <w:p w:rsidR="00772981" w:rsidRDefault="006278C8">
          <w:pPr>
            <w:pStyle w:val="6C27A8BC2EBF4EE98311F5823B3DC9A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227437112584B759CC6A4F5C2636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84E95-4674-4C58-B64D-424BEAC50559}"/>
      </w:docPartPr>
      <w:docPartBody>
        <w:p w:rsidR="00772981" w:rsidRDefault="006278C8">
          <w:pPr>
            <w:pStyle w:val="4227437112584B759CC6A4F5C2636DA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9542A184155437A92933531323FCD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180639-0170-4214-BC68-162F882AB654}"/>
      </w:docPartPr>
      <w:docPartBody>
        <w:p w:rsidR="00772981" w:rsidRDefault="006278C8">
          <w:pPr>
            <w:pStyle w:val="49542A184155437A92933531323FCD18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FC8A47220E9F4665955CA48C7236D2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003C2-06AE-4E07-9213-E51B9D20B204}"/>
      </w:docPartPr>
      <w:docPartBody>
        <w:p w:rsidR="00772981" w:rsidRDefault="00772981" w:rsidP="00772981">
          <w:pPr>
            <w:pStyle w:val="FC8A47220E9F4665955CA48C7236D2A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0D2076D86AB47F39871F3D02E3A2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49A229-94F4-4547-9541-9BDD8E3A8259}"/>
      </w:docPartPr>
      <w:docPartBody>
        <w:p w:rsidR="00772981" w:rsidRDefault="00772981" w:rsidP="00772981">
          <w:pPr>
            <w:pStyle w:val="30D2076D86AB47F39871F3D02E3A276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1852F0787E54C8D8CFDD880A7014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B82F21-F4FB-498C-AF47-2671070F04E9}"/>
      </w:docPartPr>
      <w:docPartBody>
        <w:p w:rsidR="004F5CA9" w:rsidRDefault="00772981" w:rsidP="00772981">
          <w:pPr>
            <w:pStyle w:val="B1852F0787E54C8D8CFDD880A7014B3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43CE3D8C66B47B18A393BD97CCF08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C20DEB-99E0-44E2-AAE1-34051A3A9D83}"/>
      </w:docPartPr>
      <w:docPartBody>
        <w:p w:rsidR="004F5CA9" w:rsidRDefault="00772981" w:rsidP="00772981">
          <w:pPr>
            <w:pStyle w:val="E43CE3D8C66B47B18A393BD97CCF085C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8C8"/>
    <w:rsid w:val="002B36E7"/>
    <w:rsid w:val="004204BB"/>
    <w:rsid w:val="004F5CA9"/>
    <w:rsid w:val="006278C8"/>
    <w:rsid w:val="00772981"/>
    <w:rsid w:val="00873730"/>
    <w:rsid w:val="00B3152D"/>
    <w:rsid w:val="00FE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72981"/>
    <w:rPr>
      <w:color w:val="808080"/>
    </w:rPr>
  </w:style>
  <w:style w:type="paragraph" w:customStyle="1" w:styleId="A424C08331274D9A962E0867AF306BEA">
    <w:name w:val="A424C08331274D9A962E0867AF306BEA"/>
  </w:style>
  <w:style w:type="paragraph" w:customStyle="1" w:styleId="6C27A8BC2EBF4EE98311F5823B3DC9A0">
    <w:name w:val="6C27A8BC2EBF4EE98311F5823B3DC9A0"/>
  </w:style>
  <w:style w:type="paragraph" w:customStyle="1" w:styleId="9D32F116826947AA870AA23200423C94">
    <w:name w:val="9D32F116826947AA870AA23200423C94"/>
  </w:style>
  <w:style w:type="paragraph" w:customStyle="1" w:styleId="864E18DEEE434639892BE5BE236DCBDE">
    <w:name w:val="864E18DEEE434639892BE5BE236DCBDE"/>
  </w:style>
  <w:style w:type="paragraph" w:customStyle="1" w:styleId="4227437112584B759CC6A4F5C2636DAC">
    <w:name w:val="4227437112584B759CC6A4F5C2636DAC"/>
  </w:style>
  <w:style w:type="paragraph" w:customStyle="1" w:styleId="49542A184155437A92933531323FCD18">
    <w:name w:val="49542A184155437A92933531323FCD18"/>
  </w:style>
  <w:style w:type="paragraph" w:customStyle="1" w:styleId="59E78C9DB2CD487183FD0B9A6D7AD532">
    <w:name w:val="59E78C9DB2CD487183FD0B9A6D7AD532"/>
  </w:style>
  <w:style w:type="paragraph" w:customStyle="1" w:styleId="006881023FB843BFB851AFAA9F05FA25">
    <w:name w:val="006881023FB843BFB851AFAA9F05FA25"/>
  </w:style>
  <w:style w:type="paragraph" w:customStyle="1" w:styleId="8BD98D7CF38F44938C612F859C17F265">
    <w:name w:val="8BD98D7CF38F44938C612F859C17F265"/>
  </w:style>
  <w:style w:type="paragraph" w:customStyle="1" w:styleId="94E7CBB13A3B42498A886E11D4284092">
    <w:name w:val="94E7CBB13A3B42498A886E11D4284092"/>
  </w:style>
  <w:style w:type="paragraph" w:customStyle="1" w:styleId="9FD73276EF264175B5829D5182BC34E1">
    <w:name w:val="9FD73276EF264175B5829D5182BC34E1"/>
  </w:style>
  <w:style w:type="paragraph" w:customStyle="1" w:styleId="7A1ECCB3E092458CAE21E36C11C255BF">
    <w:name w:val="7A1ECCB3E092458CAE21E36C11C255BF"/>
  </w:style>
  <w:style w:type="paragraph" w:customStyle="1" w:styleId="FC8A47220E9F4665955CA48C7236D2A1">
    <w:name w:val="FC8A47220E9F4665955CA48C7236D2A1"/>
    <w:rsid w:val="00772981"/>
  </w:style>
  <w:style w:type="paragraph" w:customStyle="1" w:styleId="30D2076D86AB47F39871F3D02E3A2765">
    <w:name w:val="30D2076D86AB47F39871F3D02E3A2765"/>
    <w:rsid w:val="00772981"/>
  </w:style>
  <w:style w:type="paragraph" w:customStyle="1" w:styleId="B1852F0787E54C8D8CFDD880A7014B35">
    <w:name w:val="B1852F0787E54C8D8CFDD880A7014B35"/>
    <w:rsid w:val="00772981"/>
  </w:style>
  <w:style w:type="paragraph" w:customStyle="1" w:styleId="E43CE3D8C66B47B18A393BD97CCF085C">
    <w:name w:val="E43CE3D8C66B47B18A393BD97CCF085C"/>
    <w:rsid w:val="007729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4302C-527E-479C-8F1E-FDA185CD9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15</Pages>
  <Words>1418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Polygons and Circles</vt:lpstr>
    </vt:vector>
  </TitlesOfParts>
  <Company>Western Mathematics</Company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Polygons and Circles</dc:title>
  <dc:creator>Garry</dc:creator>
  <cp:lastModifiedBy>Garry</cp:lastModifiedBy>
  <cp:revision>2</cp:revision>
  <dcterms:created xsi:type="dcterms:W3CDTF">2016-01-17T21:32:00Z</dcterms:created>
  <dcterms:modified xsi:type="dcterms:W3CDTF">2016-01-17T21:32:00Z</dcterms:modified>
  <cp:category>Year 8</cp:category>
</cp:coreProperties>
</file>