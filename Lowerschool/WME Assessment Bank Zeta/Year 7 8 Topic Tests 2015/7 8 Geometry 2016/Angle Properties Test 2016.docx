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8DC3A54478E44D879BDA758BCE94536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476964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340FD2DD64E54ABE8AD968B97EF3DCA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476964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Angle Properties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060E3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F060E3" w:rsidRDefault="00F060E3" w:rsidP="00F060E3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F060E3" w:rsidRDefault="00F060E3" w:rsidP="00F060E3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 the language, notation and conventions of geometry.</w:t>
            </w:r>
          </w:p>
          <w:p w:rsidR="00F060E3" w:rsidRDefault="00F060E3" w:rsidP="00F060E3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Recognise the geometric properties of angles at a point.</w:t>
            </w:r>
          </w:p>
          <w:p w:rsidR="00F060E3" w:rsidRDefault="00F060E3" w:rsidP="00F060E3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Identify corresponding, alternate and co-interior angles when two straight lines are crossed by a transversal (ACMMG163)</w:t>
            </w:r>
          </w:p>
          <w:p w:rsidR="00F060E3" w:rsidRPr="00C56E1E" w:rsidRDefault="00F060E3" w:rsidP="00F060E3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conditions for two lines to be parallel and solve simple numerical problems using reasoning (ACMMG164)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F060E3" w:rsidRPr="00325745" w:rsidRDefault="00F060E3" w:rsidP="00F060E3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F060E3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F060E3" w:rsidRPr="00E371AE" w:rsidRDefault="00F060E3" w:rsidP="00F060E3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F060E3" w:rsidRPr="00E371AE" w:rsidRDefault="00F060E3" w:rsidP="00F060E3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F060E3" w:rsidRPr="00E371AE" w:rsidRDefault="00F060E3" w:rsidP="00F060E3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F060E3" w:rsidRPr="00E371AE" w:rsidRDefault="00F060E3" w:rsidP="00F060E3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F060E3" w:rsidRDefault="00F060E3" w:rsidP="00F060E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F060E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F060E3" w:rsidRPr="001B3341" w:rsidRDefault="00F060E3" w:rsidP="00F060E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060E3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29.6pt;margin-top:3.55pt;width:185.5pt;height:156.7pt;z-index:251656704;mso-position-horizontal-relative:text;mso-position-vertical-relative:text">
                  <v:imagedata r:id="rId8" o:title=""/>
                </v:shape>
                <o:OLEObject Type="Embed" ProgID="FXDraw.Graphic" ShapeID="_x0000_s1026" DrawAspect="Content" ObjectID="_1514613312" r:id="rId9"/>
              </w:object>
            </w:r>
            <w:r w:rsidR="00F060E3">
              <w:t xml:space="preserve">Use a protractor to measure the angle </w:t>
            </w:r>
            <w:r w:rsidR="00D31879">
              <w:t>ABC</w:t>
            </w:r>
            <w:r w:rsidR="00F060E3">
              <w:t>.</w:t>
            </w:r>
          </w:p>
          <w:p w:rsidR="00F060E3" w:rsidRDefault="00F060E3" w:rsidP="00D31879">
            <w:pPr>
              <w:pStyle w:val="QuestionStyle"/>
            </w:pPr>
          </w:p>
          <w:p w:rsidR="00F060E3" w:rsidRDefault="00F060E3" w:rsidP="00D31879">
            <w:pPr>
              <w:pStyle w:val="QuestionStyle"/>
            </w:pPr>
          </w:p>
          <w:p w:rsidR="00F060E3" w:rsidRDefault="00F060E3" w:rsidP="00D31879">
            <w:pPr>
              <w:pStyle w:val="QuestionStyle"/>
            </w:pPr>
          </w:p>
          <w:p w:rsidR="00F060E3" w:rsidRDefault="00F060E3" w:rsidP="00D31879">
            <w:pPr>
              <w:pStyle w:val="QuestionStyle"/>
            </w:pPr>
          </w:p>
          <w:p w:rsidR="00F060E3" w:rsidRDefault="00F060E3" w:rsidP="00D31879">
            <w:pPr>
              <w:pStyle w:val="QuestionStyle"/>
            </w:pPr>
          </w:p>
          <w:p w:rsidR="00F060E3" w:rsidRDefault="00352F5D" w:rsidP="00D31879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286016" behindDoc="0" locked="0" layoutInCell="1" allowOverlap="1" wp14:anchorId="6639C000" wp14:editId="5087AE38">
                      <wp:simplePos x="0" y="0"/>
                      <wp:positionH relativeFrom="column">
                        <wp:posOffset>834464</wp:posOffset>
                      </wp:positionH>
                      <wp:positionV relativeFrom="paragraph">
                        <wp:posOffset>945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AD7D83" id="Rectangle 74" o:spid="_x0000_s1026" style="position:absolute;margin-left:65.7pt;margin-top:.05pt;width:59.4pt;height:29.4pt;z-index:2512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" filled="f" strokecolor="black [3213]" strokeweight="1.5pt"/>
                  </w:pict>
                </mc:Fallback>
              </mc:AlternateContent>
            </w:r>
            <w:r w:rsidR="00F060E3">
              <w:rPr>
                <w:noProof/>
                <w:lang w:eastAsia="en-AU"/>
              </w:rPr>
              <w:t xml:space="preserve">                                                                                                               </w:t>
            </w:r>
          </w:p>
          <w:p w:rsidR="00F060E3" w:rsidRDefault="00F060E3" w:rsidP="00D31879">
            <w:pPr>
              <w:pStyle w:val="QuestionStyle"/>
            </w:pPr>
            <w:r>
              <w:rPr>
                <w:noProof/>
                <w:lang w:eastAsia="en-AU"/>
              </w:rPr>
              <w:t xml:space="preserve">                                                                       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96BAAC6">
                <v:shape id="_x0000_s1029" type="#_x0000_t75" style="position:absolute;margin-left:256.3pt;margin-top:3pt;width:188.05pt;height:166.7pt;z-index:251658752;mso-position-horizontal-relative:text;mso-position-vertical-relative:text">
                  <v:imagedata r:id="rId10" o:title=""/>
                </v:shape>
                <o:OLEObject Type="Embed" ProgID="FXDraw.Graphic" ShapeID="_x0000_s1029" DrawAspect="Content" ObjectID="_1514613313" r:id="rId11"/>
              </w:object>
            </w:r>
            <w:r w:rsidR="00341466">
              <w:t xml:space="preserve">Four angles are marked, around a point </w:t>
            </w:r>
            <w:r w:rsidR="00341466">
              <w:rPr>
                <w:i/>
              </w:rPr>
              <w:t>O</w:t>
            </w:r>
            <w:r w:rsidR="00341466">
              <w:t>.</w:t>
            </w: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What is the size of  </w:t>
            </w:r>
            <w:r w:rsidRPr="00341466">
              <w:rPr>
                <w:noProof/>
                <w:lang w:eastAsia="en-AU"/>
              </w:rPr>
              <w:object w:dxaOrig="882" w:dyaOrig="194">
                <v:shape id="_x0000_i1027" type="#_x0000_t75" style="width:44.25pt;height:9.75pt" o:ole="">
                  <v:imagedata r:id="rId12" o:title=""/>
                </v:shape>
                <o:OLEObject Type="Embed" ProgID="FXEquation.Equation" ShapeID="_x0000_i1027" DrawAspect="Content" ObjectID="_1514613190" r:id="rId13"/>
              </w:object>
            </w:r>
            <w:r>
              <w:rPr>
                <w:noProof/>
                <w:lang w:eastAsia="en-AU"/>
              </w:rPr>
              <w:t xml:space="preserve">  </w:t>
            </w: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262464" behindDoc="0" locked="0" layoutInCell="1" allowOverlap="1" wp14:anchorId="4A2FAB33" wp14:editId="21C7B01A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26670</wp:posOffset>
                      </wp:positionV>
                      <wp:extent cx="754380" cy="373380"/>
                      <wp:effectExtent l="0" t="0" r="26670" b="2667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79B5C0" id="Rectangle 2" o:spid="_x0000_s1026" style="position:absolute;margin-left:105.25pt;margin-top:2.1pt;width:59.4pt;height:29.4pt;z-index:2512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CgmQIAAI0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                                           o</w:t>
            </w: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  <w:p w:rsidR="00341466" w:rsidRDefault="00341466" w:rsidP="00D31879">
            <w:pPr>
              <w:pStyle w:val="QuestionStyle"/>
              <w:rPr>
                <w:noProof/>
                <w:lang w:eastAsia="en-AU"/>
              </w:rPr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60623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  <w:object w:dxaOrig="1440" w:dyaOrig="1440">
                <v:shape id="_x0000_s1037" type="#_x0000_t75" style="position:absolute;margin-left:241.9pt;margin-top:-.85pt;width:212.2pt;height:122.3pt;z-index:251659776;mso-position-horizontal-relative:text;mso-position-vertical-relative:text">
                  <v:imagedata r:id="rId14" o:title=""/>
                </v:shape>
                <o:OLEObject Type="Embed" ProgID="FXDraw.Graphic" ShapeID="_x0000_s1037" DrawAspect="Content" ObjectID="_1514613314" r:id="rId15"/>
              </w:object>
            </w:r>
            <w:r w:rsidR="0060623D">
              <w:rPr>
                <w:rFonts w:ascii="Times New Roman" w:hAnsi="Times New Roman"/>
                <w:sz w:val="24"/>
                <w:szCs w:val="24"/>
              </w:rPr>
              <w:t xml:space="preserve">Which pair of angles are </w:t>
            </w:r>
            <w:r w:rsidR="0060623D" w:rsidRPr="00D31879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="0060623D">
              <w:rPr>
                <w:rFonts w:ascii="Times New Roman" w:hAnsi="Times New Roman"/>
                <w:sz w:val="24"/>
                <w:szCs w:val="24"/>
              </w:rPr>
              <w:t xml:space="preserve"> adjacent angles</w:t>
            </w:r>
            <w:r w:rsidR="00341466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41466" w:rsidRDefault="00341466" w:rsidP="0060623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1466" w:rsidRPr="0060623D" w:rsidRDefault="0060623D" w:rsidP="0060623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269632" behindDoc="0" locked="0" layoutInCell="1" allowOverlap="1" wp14:anchorId="2D2034B1" wp14:editId="47924783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36195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0CA51D" id="Group 44" o:spid="_x0000_s1026" style="position:absolute;margin-left:28.9pt;margin-top:2.85pt;width:16.8pt;height:69.6pt;z-index:25126963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34" w:dyaOrig="198">
                <v:shape id="_x0000_i1029" type="#_x0000_t75" style="width:102pt;height:10.5pt" o:ole="">
                  <v:imagedata r:id="rId16" o:title=""/>
                </v:shape>
                <o:OLEObject Type="Embed" ProgID="FXEquation.Equation" ShapeID="_x0000_i1029" DrawAspect="Content" ObjectID="_1514613191" r:id="rId17"/>
              </w:object>
            </w:r>
            <w:r w:rsidRPr="0060623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0623D" w:rsidRPr="0060623D" w:rsidRDefault="0060623D" w:rsidP="0060623D">
            <w:pPr>
              <w:spacing w:after="120"/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45" w:dyaOrig="198">
                <v:shape id="_x0000_i1030" type="#_x0000_t75" style="width:102pt;height:10.5pt" o:ole="">
                  <v:imagedata r:id="rId18" o:title=""/>
                </v:shape>
                <o:OLEObject Type="Embed" ProgID="FXEquation.Equation" ShapeID="_x0000_i1030" DrawAspect="Content" ObjectID="_1514613192" r:id="rId19"/>
              </w:object>
            </w:r>
          </w:p>
          <w:p w:rsidR="0060623D" w:rsidRPr="0060623D" w:rsidRDefault="0060623D" w:rsidP="0060623D">
            <w:pPr>
              <w:spacing w:after="120"/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45" w:dyaOrig="198">
                <v:shape id="_x0000_i1031" type="#_x0000_t75" style="width:102pt;height:10.5pt" o:ole="">
                  <v:imagedata r:id="rId20" o:title=""/>
                </v:shape>
                <o:OLEObject Type="Embed" ProgID="FXEquation.Equation" ShapeID="_x0000_i1031" DrawAspect="Content" ObjectID="_1514613193" r:id="rId21"/>
              </w:object>
            </w:r>
          </w:p>
          <w:p w:rsidR="0060623D" w:rsidRPr="0060623D" w:rsidRDefault="0060623D" w:rsidP="0060623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45" w:dyaOrig="198">
                <v:shape id="_x0000_i1032" type="#_x0000_t75" style="width:102pt;height:10.5pt" o:ole="">
                  <v:imagedata r:id="rId22" o:title=""/>
                </v:shape>
                <o:OLEObject Type="Embed" ProgID="FXEquation.Equation" ShapeID="_x0000_i1032" DrawAspect="Content" ObjectID="_1514613194" r:id="rId23"/>
              </w:object>
            </w:r>
          </w:p>
          <w:p w:rsidR="0060623D" w:rsidRDefault="0060623D" w:rsidP="0060623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60623D" w:rsidP="00D31879">
            <w:pPr>
              <w:pStyle w:val="QuestionStyle"/>
            </w:pPr>
            <w:r>
              <w:t xml:space="preserve">What is the value of </w:t>
            </w:r>
            <w:r w:rsidRPr="0060623D">
              <w:rPr>
                <w:i/>
              </w:rPr>
              <w:t>x</w:t>
            </w:r>
            <w:r>
              <w:t>?</w:t>
            </w:r>
          </w:p>
          <w:p w:rsidR="0060623D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38" type="#_x0000_t75" style="position:absolute;margin-left:214pt;margin-top:14.4pt;width:216.25pt;height:89.05pt;z-index:251660800;mso-position-horizontal-relative:text;mso-position-vertical-relative:text">
                  <v:imagedata r:id="rId24" o:title=""/>
                </v:shape>
                <o:OLEObject Type="Embed" ProgID="FXDraw.Graphic" ShapeID="_x0000_s1038" DrawAspect="Content" ObjectID="_1514613315" r:id="rId25"/>
              </w:object>
            </w:r>
          </w:p>
          <w:p w:rsidR="0060623D" w:rsidRDefault="002E39EF" w:rsidP="00D31879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293184" behindDoc="0" locked="0" layoutInCell="1" allowOverlap="1" wp14:anchorId="5EB3B0E4" wp14:editId="2E95FBC9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133350</wp:posOffset>
                      </wp:positionV>
                      <wp:extent cx="754380" cy="373380"/>
                      <wp:effectExtent l="0" t="0" r="26670" b="2667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164430" id="Rectangle 3" o:spid="_x0000_s1026" style="position:absolute;margin-left:114.85pt;margin-top:10.5pt;width:59.4pt;height:29.4pt;z-index:2512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XPrmQIAAI0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60623D" w:rsidRPr="002E39EF" w:rsidRDefault="0060623D" w:rsidP="00D31879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           </w:t>
            </w:r>
            <w:r w:rsidR="002E39EF">
              <w:rPr>
                <w:noProof/>
                <w:lang w:eastAsia="en-AU"/>
              </w:rPr>
              <w:t xml:space="preserve"> </w:t>
            </w:r>
            <w:r w:rsidR="002E39EF" w:rsidRPr="002E39EF">
              <w:rPr>
                <w:noProof/>
                <w:color w:val="FF0000"/>
                <w:lang w:eastAsia="en-AU"/>
              </w:rPr>
              <w:object w:dxaOrig="460" w:dyaOrig="138">
                <v:shape id="_x0000_i1034" type="#_x0000_t75" style="width:46.5pt;height:14.25pt" o:ole="">
                  <v:imagedata r:id="rId26" o:title=""/>
                </v:shape>
                <o:OLEObject Type="Embed" ProgID="FXEquation.Equation" ShapeID="_x0000_i1034" DrawAspect="Content" ObjectID="_1514613195" r:id="rId27"/>
              </w:object>
            </w:r>
            <w:r w:rsidR="002E39EF" w:rsidRPr="002E39EF">
              <w:rPr>
                <w:noProof/>
                <w:lang w:eastAsia="en-AU"/>
              </w:rPr>
              <w:t xml:space="preserve">  </w:t>
            </w:r>
            <w:r w:rsidRPr="002E39EF">
              <w:rPr>
                <w:noProof/>
                <w:lang w:eastAsia="en-AU"/>
              </w:rPr>
              <w:t xml:space="preserve">     </w:t>
            </w:r>
            <w:r w:rsidR="002E39EF" w:rsidRPr="002E39EF">
              <w:rPr>
                <w:noProof/>
                <w:lang w:eastAsia="en-AU"/>
              </w:rPr>
              <w:t xml:space="preserve">                               </w:t>
            </w:r>
          </w:p>
          <w:p w:rsidR="0060623D" w:rsidRDefault="0060623D" w:rsidP="00D31879">
            <w:pPr>
              <w:pStyle w:val="QuestionStyle"/>
              <w:rPr>
                <w:noProof/>
                <w:lang w:eastAsia="en-AU"/>
              </w:rPr>
            </w:pPr>
          </w:p>
          <w:p w:rsidR="0060623D" w:rsidRDefault="0060623D" w:rsidP="00D31879">
            <w:pPr>
              <w:pStyle w:val="QuestionStyle"/>
            </w:pPr>
          </w:p>
          <w:p w:rsidR="0060623D" w:rsidRDefault="0060623D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341466" w:rsidP="00D31879">
            <w:pPr>
              <w:pStyle w:val="QuestionStyle"/>
            </w:pPr>
            <w:r>
              <w:t>Use a protractor to draw</w:t>
            </w:r>
            <w:r w:rsidR="0060623D" w:rsidRPr="0060623D">
              <w:rPr>
                <w:position w:val="-6"/>
              </w:rPr>
              <w:object w:dxaOrig="1578" w:dyaOrig="234">
                <v:shape id="_x0000_i1035" type="#_x0000_t75" style="width:79.5pt;height:12pt" o:ole="">
                  <v:imagedata r:id="rId28" o:title=""/>
                </v:shape>
                <o:OLEObject Type="Embed" ProgID="FXEquation.Equation" ShapeID="_x0000_i1035" DrawAspect="Content" ObjectID="_1514613196" r:id="rId29"/>
              </w:object>
            </w:r>
            <w:r>
              <w:t xml:space="preserve">  </w:t>
            </w:r>
          </w:p>
          <w:p w:rsidR="00341466" w:rsidRDefault="00341466" w:rsidP="00D31879">
            <w:pPr>
              <w:pStyle w:val="QuestionStyle"/>
            </w:pPr>
          </w:p>
          <w:p w:rsidR="00341466" w:rsidRDefault="00341466" w:rsidP="00D31879">
            <w:pPr>
              <w:pStyle w:val="QuestionStyle"/>
            </w:pPr>
          </w:p>
          <w:p w:rsidR="00341466" w:rsidRDefault="00341466" w:rsidP="00D31879">
            <w:pPr>
              <w:pStyle w:val="QuestionStyle"/>
            </w:pPr>
          </w:p>
          <w:p w:rsidR="00341466" w:rsidRDefault="00341466" w:rsidP="00D31879">
            <w:pPr>
              <w:pStyle w:val="QuestionStyle"/>
            </w:pPr>
          </w:p>
          <w:p w:rsidR="00341466" w:rsidRDefault="00341466" w:rsidP="00D31879">
            <w:pPr>
              <w:pStyle w:val="QuestionStyle"/>
            </w:pPr>
          </w:p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28" type="#_x0000_t75" style="position:absolute;margin-left:73.5pt;margin-top:11.1pt;width:293.45pt;height:18.25pt;z-index:251657728;mso-position-horizontal-relative:text;mso-position-vertical-relative:text">
                  <v:imagedata r:id="rId30" o:title=""/>
                </v:shape>
                <o:OLEObject Type="Embed" ProgID="FXDraw.Graphic" ShapeID="_x0000_s1028" DrawAspect="Content" ObjectID="_1514613316" r:id="rId31"/>
              </w:object>
            </w:r>
          </w:p>
          <w:p w:rsidR="00341466" w:rsidRDefault="00341466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60623D" w:rsidP="00D31879">
            <w:pPr>
              <w:pStyle w:val="QuestionStyle"/>
            </w:pPr>
            <w:r>
              <w:t>Which of the angles below would be described as a reflex angle?</w:t>
            </w:r>
          </w:p>
          <w:p w:rsidR="0060623D" w:rsidRPr="00AE1125" w:rsidRDefault="0060623D" w:rsidP="0060623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276800" behindDoc="0" locked="0" layoutInCell="1" allowOverlap="1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39370</wp:posOffset>
                      </wp:positionV>
                      <wp:extent cx="2251710" cy="388620"/>
                      <wp:effectExtent l="0" t="0" r="15240" b="1143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1710" cy="388620"/>
                                <a:chOff x="0" y="0"/>
                                <a:chExt cx="2251710" cy="3886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0BE46B" id="Group 4" o:spid="_x0000_s1026" style="position:absolute;margin-left:24.1pt;margin-top:3.1pt;width:177.3pt;height:30.6pt;z-index:251276800" coordsize="22517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3" o:spid="_x0000_s1028" style="position:absolute;left:20802;top:274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6" o:spid="_x0000_s1029" style="position:absolute;left:20802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13" w:dyaOrig="194">
                <v:shape id="_x0000_i1037" type="#_x0000_t75" style="width:80.25pt;height:9.75pt" o:ole="">
                  <v:imagedata r:id="rId32" o:title=""/>
                </v:shape>
                <o:OLEObject Type="Embed" ProgID="FXEquation.Equation" ShapeID="_x0000_i1037" DrawAspect="Content" ObjectID="_1514613197" r:id="rId33"/>
              </w:objec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66" w:dyaOrig="194">
                <v:shape id="_x0000_i1038" type="#_x0000_t75" style="width:78.75pt;height:9.75pt" o:ole="">
                  <v:imagedata r:id="rId34" o:title=""/>
                </v:shape>
                <o:OLEObject Type="Embed" ProgID="FXEquation.Equation" ShapeID="_x0000_i1038" DrawAspect="Content" ObjectID="_1514613198" r:id="rId3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</w:p>
          <w:p w:rsidR="0060623D" w:rsidRPr="00AE1125" w:rsidRDefault="0060623D" w:rsidP="0060623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48" w:dyaOrig="194">
                <v:shape id="_x0000_i1039" type="#_x0000_t75" style="width:87.75pt;height:9.75pt" o:ole="">
                  <v:imagedata r:id="rId36" o:title=""/>
                </v:shape>
                <o:OLEObject Type="Embed" ProgID="FXEquation.Equation" ShapeID="_x0000_i1039" DrawAspect="Content" ObjectID="_1514613199" r:id="rId37"/>
              </w:objec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85" w:dyaOrig="194">
                <v:shape id="_x0000_i1040" type="#_x0000_t75" style="width:84pt;height:9.75pt" o:ole="">
                  <v:imagedata r:id="rId38" o:title=""/>
                </v:shape>
                <o:OLEObject Type="Embed" ProgID="FXEquation.Equation" ShapeID="_x0000_i1040" DrawAspect="Content" ObjectID="_1514613200" r:id="rId3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0623D" w:rsidRDefault="0060623D" w:rsidP="00D31879">
            <w:pPr>
              <w:pStyle w:val="QuestionStyle"/>
            </w:pPr>
          </w:p>
        </w:tc>
      </w:tr>
      <w:tr w:rsidR="00352F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52F5D" w:rsidRPr="001B3341" w:rsidRDefault="00352F5D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2F5D" w:rsidRDefault="00352F5D" w:rsidP="00D31879">
            <w:pPr>
              <w:pStyle w:val="QuestionStyle"/>
            </w:pPr>
            <w:r>
              <w:t>What is the complement of 65</w:t>
            </w:r>
            <w:r w:rsidRPr="00352F5D">
              <w:rPr>
                <w:vertAlign w:val="superscript"/>
              </w:rPr>
              <w:t>o</w:t>
            </w:r>
            <w:r>
              <w:t>?</w:t>
            </w:r>
          </w:p>
          <w:p w:rsidR="00352F5D" w:rsidRDefault="00352F5D" w:rsidP="00D31879">
            <w:pPr>
              <w:pStyle w:val="QuestionStyle"/>
            </w:pPr>
            <w:r>
              <w:t xml:space="preserve"> </w:t>
            </w:r>
          </w:p>
          <w:p w:rsidR="00352F5D" w:rsidRPr="00352F5D" w:rsidRDefault="00352F5D" w:rsidP="00D31879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366912" behindDoc="0" locked="0" layoutInCell="1" allowOverlap="1" wp14:anchorId="416E5324" wp14:editId="40786CE3">
                      <wp:simplePos x="0" y="0"/>
                      <wp:positionH relativeFrom="column">
                        <wp:posOffset>439464</wp:posOffset>
                      </wp:positionH>
                      <wp:positionV relativeFrom="paragraph">
                        <wp:posOffset>27940</wp:posOffset>
                      </wp:positionV>
                      <wp:extent cx="4224581" cy="114306"/>
                      <wp:effectExtent l="0" t="0" r="24130" b="1905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A19D99" id="Group 71" o:spid="_x0000_s1026" style="position:absolute;margin-left:34.6pt;margin-top:2.2pt;width:332.65pt;height:9pt;z-index:251366912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t xml:space="preserve">                    25</w:t>
            </w:r>
            <w:r w:rsidRPr="00352F5D">
              <w:rPr>
                <w:vertAlign w:val="superscript"/>
              </w:rPr>
              <w:t>o</w:t>
            </w:r>
            <w:r>
              <w:t xml:space="preserve">                                35</w:t>
            </w:r>
            <w:r w:rsidRPr="00352F5D">
              <w:rPr>
                <w:vertAlign w:val="superscript"/>
              </w:rPr>
              <w:t>o</w:t>
            </w:r>
            <w:r>
              <w:t xml:space="preserve">                           115</w:t>
            </w:r>
            <w:r w:rsidRPr="00352F5D">
              <w:rPr>
                <w:vertAlign w:val="superscript"/>
              </w:rPr>
              <w:t>o</w:t>
            </w:r>
            <w:r>
              <w:t xml:space="preserve">                             125</w:t>
            </w:r>
            <w:r w:rsidRPr="00352F5D">
              <w:rPr>
                <w:vertAlign w:val="superscript"/>
              </w:rPr>
              <w:t>o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  <w:ind w:right="5420"/>
            </w:pPr>
            <w:r>
              <w:rPr>
                <w:noProof/>
                <w:lang w:eastAsia="en-AU"/>
              </w:rPr>
              <w:object w:dxaOrig="1440" w:dyaOrig="1440">
                <v:shape id="_x0000_s1060" type="#_x0000_t75" style="position:absolute;margin-left:209.5pt;margin-top:2.4pt;width:237.95pt;height:132.95pt;z-index:251661824;mso-position-horizontal-relative:text;mso-position-vertical-relative:text">
                  <v:imagedata r:id="rId40" o:title=""/>
                </v:shape>
                <o:OLEObject Type="Embed" ProgID="FXDraw.Graphic" ShapeID="_x0000_s1060" DrawAspect="Content" ObjectID="_1514613317" r:id="rId41"/>
              </w:object>
            </w:r>
            <w:r w:rsidR="00971E39">
              <w:t>Which line segment is parallel to BD and perpendicular to FG?</w:t>
            </w:r>
          </w:p>
          <w:p w:rsidR="00971E39" w:rsidRDefault="00971E39" w:rsidP="00D31879">
            <w:pPr>
              <w:pStyle w:val="QuestionStyle"/>
              <w:ind w:right="5420"/>
            </w:pPr>
          </w:p>
          <w:p w:rsidR="00971E39" w:rsidRDefault="00971E39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03424" behindDoc="0" locked="0" layoutInCell="1" allowOverlap="1" wp14:anchorId="29A0AC3C" wp14:editId="13FC35E4">
                      <wp:simplePos x="0" y="0"/>
                      <wp:positionH relativeFrom="column">
                        <wp:posOffset>1113790</wp:posOffset>
                      </wp:positionH>
                      <wp:positionV relativeFrom="paragraph">
                        <wp:posOffset>130810</wp:posOffset>
                      </wp:positionV>
                      <wp:extent cx="754380" cy="373380"/>
                      <wp:effectExtent l="0" t="0" r="26670" b="2667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C2F756" id="Rectangle 1" o:spid="_x0000_s1026" style="position:absolute;margin-left:87.7pt;margin-top:10.3pt;width:59.4pt;height:29.4pt;z-index:2513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971E39" w:rsidRDefault="00971E39" w:rsidP="00D31879">
            <w:pPr>
              <w:pStyle w:val="QuestionStyle"/>
            </w:pPr>
          </w:p>
          <w:p w:rsidR="00971E39" w:rsidRDefault="00971E39" w:rsidP="00D31879">
            <w:pPr>
              <w:pStyle w:val="QuestionStyle"/>
            </w:pPr>
          </w:p>
          <w:p w:rsidR="00971E39" w:rsidRDefault="00971E39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3" type="#_x0000_t75" style="position:absolute;margin-left:228.95pt;margin-top:-.8pt;width:223.65pt;height:108.95pt;z-index:251662848;mso-position-horizontal-relative:text;mso-position-vertical-relative:text">
                  <v:imagedata r:id="rId42" o:title=""/>
                </v:shape>
                <o:OLEObject Type="Embed" ProgID="FXDraw.Graphic" ShapeID="_x0000_s1063" DrawAspect="Content" ObjectID="_1514613318" r:id="rId43"/>
              </w:object>
            </w:r>
            <w:r w:rsidR="000C0549">
              <w:t>Name an angle which is</w:t>
            </w:r>
            <w:r w:rsidR="006B1505">
              <w:t xml:space="preserve"> equal to </w:t>
            </w:r>
            <w:r w:rsidR="000C0549">
              <w:t xml:space="preserve"> </w:t>
            </w:r>
            <w:r w:rsidR="000C0549" w:rsidRPr="000C0549">
              <w:rPr>
                <w:color w:val="FF0000"/>
                <w:position w:val="-6"/>
              </w:rPr>
              <w:object w:dxaOrig="798" w:dyaOrig="234">
                <v:shape id="_x0000_i1043" type="#_x0000_t75" style="width:40.5pt;height:12pt" o:ole="">
                  <v:imagedata r:id="rId44" o:title=""/>
                </v:shape>
                <o:OLEObject Type="Embed" ProgID="FXEquation.Equation" ShapeID="_x0000_i1043" DrawAspect="Content" ObjectID="_1514613201" r:id="rId45"/>
              </w:object>
            </w:r>
            <w:r w:rsidR="000C0549">
              <w:t xml:space="preserve"> </w:t>
            </w:r>
          </w:p>
          <w:p w:rsidR="006B1505" w:rsidRDefault="006B1505" w:rsidP="00D31879">
            <w:pPr>
              <w:pStyle w:val="QuestionStyle"/>
            </w:pPr>
          </w:p>
          <w:p w:rsidR="006B1505" w:rsidRDefault="006B1505" w:rsidP="00D31879">
            <w:pPr>
              <w:pStyle w:val="QuestionStyle"/>
            </w:pPr>
          </w:p>
          <w:p w:rsidR="006B1505" w:rsidRDefault="000C0549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09568" behindDoc="0" locked="0" layoutInCell="1" allowOverlap="1" wp14:anchorId="7C714C2D" wp14:editId="21844400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67310</wp:posOffset>
                      </wp:positionV>
                      <wp:extent cx="754380" cy="373380"/>
                      <wp:effectExtent l="0" t="0" r="26670" b="2667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2DB142" id="Rectangle 11" o:spid="_x0000_s1026" style="position:absolute;margin-left:57.6pt;margin-top:5.3pt;width:59.4pt;height:29.4pt;z-index: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6B1505" w:rsidRDefault="006B1505" w:rsidP="00D31879">
            <w:pPr>
              <w:pStyle w:val="QuestionStyle"/>
            </w:pPr>
          </w:p>
          <w:p w:rsidR="006B1505" w:rsidRDefault="006B1505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4" type="#_x0000_t75" style="position:absolute;margin-left:275.5pt;margin-top:15.6pt;width:179.3pt;height:85.1pt;z-index:251663872;mso-position-horizontal-relative:text;mso-position-vertical-relative:text">
                  <v:imagedata r:id="rId46" o:title=""/>
                </v:shape>
                <o:OLEObject Type="Embed" ProgID="FXDraw.Graphic" ShapeID="_x0000_s1064" DrawAspect="Content" ObjectID="_1514613319" r:id="rId47"/>
              </w:object>
            </w:r>
            <w:r w:rsidR="000C0549">
              <w:t xml:space="preserve">Maree </w:t>
            </w:r>
            <w:r w:rsidR="001F54A4">
              <w:t xml:space="preserve">correctly </w:t>
            </w:r>
            <w:r w:rsidR="000C0549">
              <w:t xml:space="preserve">worked out that  </w:t>
            </w:r>
            <w:r w:rsidR="001F54A4" w:rsidRPr="001F54A4">
              <w:rPr>
                <w:color w:val="FF0000"/>
              </w:rPr>
              <w:object w:dxaOrig="1700" w:dyaOrig="194">
                <v:shape id="_x0000_i1045" type="#_x0000_t75" style="width:85.5pt;height:9.75pt" o:ole="">
                  <v:imagedata r:id="rId48" o:title=""/>
                </v:shape>
                <o:OLEObject Type="Embed" ProgID="FXEquation.Equation" ShapeID="_x0000_i1045" DrawAspect="Content" ObjectID="_1514613202" r:id="rId49"/>
              </w:object>
            </w:r>
            <w:r w:rsidR="000C0549">
              <w:t xml:space="preserve"> </w:t>
            </w:r>
          </w:p>
          <w:p w:rsidR="006B1505" w:rsidRDefault="000C0549" w:rsidP="00D31879">
            <w:pPr>
              <w:pStyle w:val="QuestionStyle"/>
            </w:pPr>
            <w:r>
              <w:t>What type of angles allowed her to work this out?</w:t>
            </w:r>
          </w:p>
          <w:p w:rsidR="006B1505" w:rsidRDefault="000C0549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316736" behindDoc="0" locked="0" layoutInCell="1" allowOverlap="1" wp14:anchorId="2056E1BE" wp14:editId="401EEFB8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38428</wp:posOffset>
                      </wp:positionV>
                      <wp:extent cx="213360" cy="883920"/>
                      <wp:effectExtent l="0" t="0" r="15240" b="1143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3A8191" id="Group 12" o:spid="_x0000_s1026" style="position:absolute;margin-left:28.2pt;margin-top:3.05pt;width:16.8pt;height:69.6pt;z-index:2513167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5cwwAAANsAAAAPAAAAZHJzL2Rvd25yZXYueG1sRE9Na8JA&#10;EL0L/Q/LFLxI3bSC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nGR+XM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YowwAAANsAAAAPAAAAZHJzL2Rvd25yZXYueG1sRE9Na8JA&#10;EL0L/Q/LFLxI3bSI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E43mKMMAAADb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OzwwAAANsAAAAPAAAAZHJzL2Rvd25yZXYueG1sRE9Na8JA&#10;EL0L/Q/LFLxI3bSg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fMFDs8MAAADb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W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68CX8ALn8AwAA//8DAFBLAQItABQABgAIAAAAIQDb4fbL7gAAAIUBAAATAAAAAAAAAAAAAAAA&#10;AAAAAABbQ29udGVudF9UeXBlc10ueG1sUEsBAi0AFAAGAAgAAAAhAFr0LFu/AAAAFQEAAAsAAAAA&#10;AAAAAAAAAAAAHwEAAF9yZWxzLy5yZWxzUEsBAi0AFAAGAAgAAAAhAKLaKp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D31879">
              <w:t xml:space="preserve">                     </w:t>
            </w:r>
            <w:r>
              <w:t>Alternate angles</w:t>
            </w:r>
            <w:r w:rsidR="00D31879">
              <w:t xml:space="preserve"> on parallel lines</w:t>
            </w:r>
            <w:r>
              <w:t>.</w:t>
            </w:r>
          </w:p>
          <w:p w:rsidR="006B1505" w:rsidRDefault="00D31879" w:rsidP="00D31879">
            <w:pPr>
              <w:pStyle w:val="QuestionStyle"/>
            </w:pPr>
            <w:r>
              <w:t xml:space="preserve">                     </w:t>
            </w:r>
            <w:r w:rsidR="000C0549">
              <w:t>Cointerior angles</w:t>
            </w:r>
            <w:r>
              <w:t xml:space="preserve"> on parallel lines</w:t>
            </w:r>
            <w:r w:rsidR="000C0549">
              <w:t>.</w:t>
            </w:r>
          </w:p>
          <w:p w:rsidR="006B1505" w:rsidRDefault="00D31879" w:rsidP="00D31879">
            <w:pPr>
              <w:pStyle w:val="QuestionStyle"/>
            </w:pPr>
            <w:r>
              <w:t xml:space="preserve">                     </w:t>
            </w:r>
            <w:r w:rsidR="000C0549">
              <w:t>Supplementary angles</w:t>
            </w:r>
            <w:r w:rsidR="00795D1A">
              <w:t xml:space="preserve"> on a straight line</w:t>
            </w:r>
            <w:r w:rsidR="000C0549">
              <w:t>.</w:t>
            </w:r>
          </w:p>
          <w:p w:rsidR="006B1505" w:rsidRDefault="000C0549" w:rsidP="00D31879">
            <w:pPr>
              <w:pStyle w:val="QuestionStyle"/>
            </w:pPr>
            <w:r>
              <w:t xml:space="preserve">                    Vertically opposite angles</w:t>
            </w:r>
            <w:r w:rsidR="00D31879">
              <w:t xml:space="preserve"> meeting at a point</w:t>
            </w:r>
            <w:r>
              <w:t>.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8" type="#_x0000_t75" style="position:absolute;margin-left:223.75pt;margin-top:-.7pt;width:190.95pt;height:96.85pt;z-index:251664896;mso-position-horizontal-relative:text;mso-position-vertical-relative:text">
                  <v:imagedata r:id="rId50" o:title=""/>
                </v:shape>
                <o:OLEObject Type="Embed" ProgID="FXDraw.Graphic" ShapeID="_x0000_s1068" DrawAspect="Content" ObjectID="_1514613320" r:id="rId51"/>
              </w:object>
            </w:r>
            <w:r w:rsidR="00795D1A">
              <w:t xml:space="preserve">What is the value of </w:t>
            </w:r>
            <w:r w:rsidR="001F54A4">
              <w:rPr>
                <w:i/>
              </w:rPr>
              <w:t>x</w:t>
            </w:r>
            <w:r w:rsidR="00795D1A">
              <w:t>?</w:t>
            </w:r>
          </w:p>
          <w:p w:rsidR="001F54A4" w:rsidRDefault="00795D1A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324928" behindDoc="0" locked="0" layoutInCell="1" allowOverlap="1" wp14:anchorId="0A06DA2D" wp14:editId="43ECAF5D">
                      <wp:simplePos x="0" y="0"/>
                      <wp:positionH relativeFrom="column">
                        <wp:posOffset>211898</wp:posOffset>
                      </wp:positionH>
                      <wp:positionV relativeFrom="paragraph">
                        <wp:posOffset>46990</wp:posOffset>
                      </wp:positionV>
                      <wp:extent cx="213360" cy="883920"/>
                      <wp:effectExtent l="0" t="0" r="15240" b="1143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F38847" id="Group 36" o:spid="_x0000_s1026" style="position:absolute;margin-left:16.7pt;margin-top:3.7pt;width:16.8pt;height:69.6pt;z-index:2513249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RXW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LY5Fdb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82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H8Fzz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1F54A4">
              <w:t xml:space="preserve">               38</w:t>
            </w:r>
            <w:r w:rsidR="001F54A4" w:rsidRPr="001F54A4">
              <w:rPr>
                <w:vertAlign w:val="superscript"/>
              </w:rPr>
              <w:t>o</w:t>
            </w:r>
          </w:p>
          <w:p w:rsidR="00795D1A" w:rsidRDefault="001F54A4" w:rsidP="00D31879">
            <w:pPr>
              <w:pStyle w:val="QuestionStyle"/>
            </w:pPr>
            <w:r>
              <w:t xml:space="preserve">               67</w:t>
            </w:r>
            <w:r w:rsidRPr="001F54A4">
              <w:rPr>
                <w:vertAlign w:val="superscript"/>
              </w:rPr>
              <w:t>o</w:t>
            </w:r>
          </w:p>
          <w:p w:rsidR="00795D1A" w:rsidRDefault="001F54A4" w:rsidP="00D31879">
            <w:pPr>
              <w:pStyle w:val="QuestionStyle"/>
            </w:pPr>
            <w:r>
              <w:t xml:space="preserve">               75</w:t>
            </w:r>
            <w:r w:rsidRPr="001F54A4">
              <w:rPr>
                <w:vertAlign w:val="superscript"/>
              </w:rPr>
              <w:t>o</w:t>
            </w:r>
          </w:p>
          <w:p w:rsidR="00795D1A" w:rsidRDefault="001F54A4" w:rsidP="00D31879">
            <w:pPr>
              <w:pStyle w:val="QuestionStyle"/>
            </w:pPr>
            <w:r>
              <w:t xml:space="preserve">              142</w:t>
            </w:r>
            <w:r w:rsidRPr="001F54A4">
              <w:rPr>
                <w:vertAlign w:val="superscript"/>
              </w:rPr>
              <w:t>o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9" type="#_x0000_t75" style="position:absolute;margin-left:232.55pt;margin-top:5.5pt;width:164.95pt;height:75.55pt;z-index:251665920;mso-position-horizontal-relative:text;mso-position-vertical-relative:text">
                  <v:imagedata r:id="rId52" o:title=""/>
                </v:shape>
                <o:OLEObject Type="Embed" ProgID="FXDraw.Graphic" ShapeID="_x0000_s1069" DrawAspect="Content" ObjectID="_1514613321" r:id="rId53"/>
              </w:object>
            </w:r>
            <w:r w:rsidR="00FA4B47">
              <w:t xml:space="preserve">What is the size of  </w:t>
            </w:r>
            <w:r w:rsidR="00FA4B47" w:rsidRPr="00FA4B47">
              <w:object w:dxaOrig="834" w:dyaOrig="194">
                <v:shape id="_x0000_i1048" type="#_x0000_t75" style="width:42pt;height:9.75pt" o:ole="">
                  <v:imagedata r:id="rId54" o:title=""/>
                </v:shape>
                <o:OLEObject Type="Embed" ProgID="FXEquation.Equation" ShapeID="_x0000_i1048" DrawAspect="Content" ObjectID="_1514613203" r:id="rId55"/>
              </w:object>
            </w:r>
            <w:r w:rsidR="00FA4B47">
              <w:t xml:space="preserve"> </w:t>
            </w:r>
          </w:p>
          <w:p w:rsidR="00FA4B47" w:rsidRDefault="00FA4B47" w:rsidP="00D31879">
            <w:pPr>
              <w:pStyle w:val="QuestionStyle"/>
              <w:rPr>
                <w:noProof/>
                <w:lang w:eastAsia="en-AU"/>
              </w:rPr>
            </w:pPr>
          </w:p>
          <w:p w:rsidR="00FA4B47" w:rsidRDefault="00FA4B47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37216" behindDoc="0" locked="0" layoutInCell="1" allowOverlap="1" wp14:anchorId="166AE6DA" wp14:editId="1E26EFE5">
                      <wp:simplePos x="0" y="0"/>
                      <wp:positionH relativeFrom="column">
                        <wp:posOffset>1323871</wp:posOffset>
                      </wp:positionH>
                      <wp:positionV relativeFrom="paragraph">
                        <wp:posOffset>81915</wp:posOffset>
                      </wp:positionV>
                      <wp:extent cx="754380" cy="373380"/>
                      <wp:effectExtent l="0" t="0" r="26670" b="2667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46B4AF" id="Rectangle 41" o:spid="_x0000_s1026" style="position:absolute;margin-left:104.25pt;margin-top:6.45pt;width:59.4pt;height:29.4pt;z-index:2513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                                           o</w:t>
            </w:r>
          </w:p>
          <w:p w:rsidR="00FA4B47" w:rsidRDefault="00FA4B47" w:rsidP="00D31879">
            <w:pPr>
              <w:pStyle w:val="QuestionStyle"/>
            </w:pPr>
          </w:p>
          <w:p w:rsidR="00FA4B47" w:rsidRDefault="00FA4B47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Pr="00A51F68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0" type="#_x0000_t75" style="position:absolute;margin-left:185.5pt;margin-top:-3.1pt;width:265.6pt;height:163.15pt;z-index:251666944;mso-position-horizontal-relative:text;mso-position-vertical-relative:text">
                  <v:imagedata r:id="rId56" o:title=""/>
                </v:shape>
                <o:OLEObject Type="Embed" ProgID="FXDraw.Graphic" ShapeID="_x0000_s1070" DrawAspect="Content" ObjectID="_1514613322" r:id="rId57"/>
              </w:object>
            </w:r>
            <w:r w:rsidR="00FA4B47">
              <w:t xml:space="preserve"> </w:t>
            </w:r>
            <w:r w:rsidR="00A51F68" w:rsidRPr="00A51F68">
              <w:object w:dxaOrig="3318" w:dyaOrig="238">
                <v:shape id="_x0000_i1050" type="#_x0000_t75" style="width:166.5pt;height:12pt" o:ole="">
                  <v:imagedata r:id="rId58" o:title=""/>
                </v:shape>
                <o:OLEObject Type="Embed" ProgID="FXEquation.Equation" ShapeID="_x0000_i1050" DrawAspect="Content" ObjectID="_1514613204" r:id="rId59"/>
              </w:object>
            </w:r>
            <w:r w:rsidR="00FA4B47" w:rsidRPr="00A51F68">
              <w:t xml:space="preserve"> </w:t>
            </w:r>
          </w:p>
          <w:p w:rsidR="00FA4B47" w:rsidRDefault="00A51F68" w:rsidP="00D31879">
            <w:pPr>
              <w:pStyle w:val="QuestionStyle"/>
            </w:pPr>
            <w:r>
              <w:t xml:space="preserve"> </w:t>
            </w:r>
          </w:p>
          <w:p w:rsidR="00A51F68" w:rsidRDefault="00A51F68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350528" behindDoc="0" locked="0" layoutInCell="1" allowOverlap="1" wp14:anchorId="3EF3B64A" wp14:editId="26A50B47">
                      <wp:simplePos x="0" y="0"/>
                      <wp:positionH relativeFrom="column">
                        <wp:posOffset>341630</wp:posOffset>
                      </wp:positionH>
                      <wp:positionV relativeFrom="paragraph">
                        <wp:posOffset>48452</wp:posOffset>
                      </wp:positionV>
                      <wp:extent cx="213360" cy="883920"/>
                      <wp:effectExtent l="0" t="0" r="15240" b="1143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4E944A" id="Group 50" o:spid="_x0000_s1026" style="position:absolute;margin-left:26.9pt;margin-top:3.8pt;width:16.8pt;height:69.6pt;z-index:2513505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xwxQAAANsAAAAPAAAAZHJzL2Rvd25yZXYueG1sRI9Ba8JA&#10;FITvQv/D8gq9SLNR0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CVkPxw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ec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AKDse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1/o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F51/o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LQ</w:t>
            </w:r>
          </w:p>
          <w:p w:rsidR="00A51F68" w:rsidRDefault="00A51F68" w:rsidP="00D31879">
            <w:pPr>
              <w:pStyle w:val="QuestionStyle"/>
            </w:pPr>
            <w:r>
              <w:t xml:space="preserve">                  NS</w:t>
            </w:r>
          </w:p>
          <w:p w:rsidR="00A51F68" w:rsidRDefault="00A51F68" w:rsidP="00D31879">
            <w:pPr>
              <w:pStyle w:val="QuestionStyle"/>
            </w:pPr>
            <w:r>
              <w:t xml:space="preserve">                  VY</w:t>
            </w:r>
          </w:p>
          <w:p w:rsidR="00A51F68" w:rsidRDefault="00A51F68" w:rsidP="00D31879">
            <w:pPr>
              <w:pStyle w:val="QuestionStyle"/>
            </w:pPr>
            <w:r>
              <w:t xml:space="preserve">                  WX</w:t>
            </w:r>
          </w:p>
          <w:p w:rsidR="00FA4B47" w:rsidRDefault="00FA4B47" w:rsidP="00D31879">
            <w:pPr>
              <w:pStyle w:val="QuestionStyle"/>
            </w:pPr>
          </w:p>
          <w:p w:rsidR="007B1CC6" w:rsidRPr="00FA4B47" w:rsidRDefault="007B1CC6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1" type="#_x0000_t75" style="position:absolute;margin-left:245.35pt;margin-top:2.4pt;width:138.85pt;height:104.8pt;z-index:251667968;mso-position-horizontal-relative:text;mso-position-vertical-relative:text">
                  <v:imagedata r:id="rId60" o:title=""/>
                </v:shape>
                <o:OLEObject Type="Embed" ProgID="FXDraw.Graphic" ShapeID="_x0000_s1071" DrawAspect="Content" ObjectID="_1514613323" r:id="rId61"/>
              </w:object>
            </w:r>
            <w:r w:rsidR="007B1CC6">
              <w:t xml:space="preserve"> </w:t>
            </w:r>
            <w:r w:rsidR="007B1CC6" w:rsidRPr="007B1CC6">
              <w:object w:dxaOrig="2166" w:dyaOrig="196">
                <v:shape id="_x0000_i1052" type="#_x0000_t75" style="width:108.75pt;height:9.75pt" o:ole="">
                  <v:imagedata r:id="rId62" o:title=""/>
                </v:shape>
                <o:OLEObject Type="Embed" ProgID="FXEquation.Equation" ShapeID="_x0000_i1052" DrawAspect="Content" ObjectID="_1514613205" r:id="rId63"/>
              </w:object>
            </w:r>
            <w:r w:rsidR="007B1CC6" w:rsidRPr="007B1CC6">
              <w:t xml:space="preserve"> </w:t>
            </w:r>
          </w:p>
          <w:p w:rsidR="007B1CC6" w:rsidRDefault="007B1CC6" w:rsidP="00D31879">
            <w:pPr>
              <w:pStyle w:val="QuestionStyle"/>
            </w:pPr>
          </w:p>
          <w:p w:rsidR="007B1CC6" w:rsidRDefault="007B1CC6" w:rsidP="00D31879">
            <w:pPr>
              <w:pStyle w:val="QuestionStyle"/>
            </w:pPr>
          </w:p>
          <w:p w:rsidR="007B1CC6" w:rsidRDefault="00B4338C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44384" behindDoc="0" locked="0" layoutInCell="1" allowOverlap="1" wp14:anchorId="15CE7D15" wp14:editId="2DA15EF4">
                      <wp:simplePos x="0" y="0"/>
                      <wp:positionH relativeFrom="column">
                        <wp:posOffset>1500786</wp:posOffset>
                      </wp:positionH>
                      <wp:positionV relativeFrom="paragraph">
                        <wp:posOffset>150761</wp:posOffset>
                      </wp:positionV>
                      <wp:extent cx="754380" cy="373380"/>
                      <wp:effectExtent l="0" t="0" r="26670" b="2667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98A461" id="Rectangle 43" o:spid="_x0000_s1026" style="position:absolute;margin-left:118.15pt;margin-top:11.85pt;width:59.4pt;height:29.4pt;z-index: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3v5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6j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7B1CC6" w:rsidRPr="00B4338C" w:rsidRDefault="00B4338C" w:rsidP="00D31879">
            <w:pPr>
              <w:pStyle w:val="QuestionStyle"/>
            </w:pPr>
            <w:r>
              <w:t xml:space="preserve">                      </w:t>
            </w:r>
            <w:r w:rsidRPr="00B4338C">
              <w:object w:dxaOrig="510" w:dyaOrig="196">
                <v:shape id="_x0000_i1053" type="#_x0000_t75" style="width:42pt;height:16.5pt" o:ole="">
                  <v:imagedata r:id="rId64" o:title=""/>
                </v:shape>
                <o:OLEObject Type="Embed" ProgID="FXEquation.Equation" ShapeID="_x0000_i1053" DrawAspect="Content" ObjectID="_1514613206" r:id="rId65"/>
              </w:object>
            </w:r>
            <w:r w:rsidRPr="00B4338C">
              <w:t xml:space="preserve"> </w:t>
            </w:r>
          </w:p>
          <w:p w:rsidR="007B1CC6" w:rsidRPr="007B1CC6" w:rsidRDefault="007B1CC6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3" type="#_x0000_t75" style="position:absolute;margin-left:272.9pt;margin-top:-1.95pt;width:101.95pt;height:117.05pt;z-index:251668992;mso-position-horizontal-relative:text;mso-position-vertical-relative:text">
                  <v:imagedata r:id="rId66" o:title=""/>
                </v:shape>
                <o:OLEObject Type="Embed" ProgID="FXDraw.Graphic" ShapeID="_x0000_s1073" DrawAspect="Content" ObjectID="_1514613324" r:id="rId67"/>
              </w:object>
            </w:r>
            <w:r w:rsidR="00A51F68">
              <w:t>How could you describe the shaded angle?</w:t>
            </w:r>
          </w:p>
          <w:p w:rsidR="00A51F68" w:rsidRPr="00A51F68" w:rsidRDefault="00A51F68" w:rsidP="00D31879">
            <w:pPr>
              <w:pStyle w:val="QuestionStyle"/>
            </w:pPr>
            <w:r>
              <w:t xml:space="preserve">         </w:t>
            </w:r>
          </w:p>
          <w:p w:rsidR="00A51F68" w:rsidRPr="00A51F68" w:rsidRDefault="00A51F68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356672" behindDoc="0" locked="0" layoutInCell="1" allowOverlap="1" wp14:anchorId="0E06719A" wp14:editId="2840E97A">
                      <wp:simplePos x="0" y="0"/>
                      <wp:positionH relativeFrom="column">
                        <wp:posOffset>175260</wp:posOffset>
                      </wp:positionH>
                      <wp:positionV relativeFrom="paragraph">
                        <wp:posOffset>34733</wp:posOffset>
                      </wp:positionV>
                      <wp:extent cx="213360" cy="883920"/>
                      <wp:effectExtent l="0" t="0" r="15240" b="1143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F724EE" id="Group 60" o:spid="_x0000_s1026" style="position:absolute;margin-left:13.8pt;margin-top:2.75pt;width:16.8pt;height:69.6pt;z-index:25135667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i6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+g/uX8ANkdgMAAP//AwBQSwECLQAUAAYACAAAACEA2+H2y+4AAACFAQAAEwAAAAAAAAAA&#10;AAAAAAAAAAAAW0NvbnRlbnRfVHlwZXNdLnhtbFBLAQItABQABgAIAAAAIQBa9CxbvwAAABUBAAAL&#10;AAAAAAAAAAAAAAAAAB8BAABfcmVscy8ucmVsc1BLAQItABQABgAIAAAAIQCrLqi6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0h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DEYg0h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</w:t>
            </w:r>
            <w:r w:rsidRPr="00A51F68">
              <w:object w:dxaOrig="774" w:dyaOrig="194">
                <v:shape id="_x0000_i1055" type="#_x0000_t75" style="width:39pt;height:9.75pt" o:ole="">
                  <v:imagedata r:id="rId68" o:title=""/>
                </v:shape>
                <o:OLEObject Type="Embed" ProgID="FXEquation.Equation" ShapeID="_x0000_i1055" DrawAspect="Content" ObjectID="_1514613207" r:id="rId69"/>
              </w:object>
            </w:r>
            <w:r w:rsidRPr="00A51F68">
              <w:t xml:space="preserve"> </w:t>
            </w:r>
          </w:p>
          <w:p w:rsidR="00A51F68" w:rsidRDefault="00A51F68" w:rsidP="00D31879">
            <w:pPr>
              <w:pStyle w:val="QuestionStyle"/>
            </w:pPr>
            <w:r>
              <w:t xml:space="preserve">            </w:t>
            </w:r>
            <w:r w:rsidRPr="00A51F68">
              <w:object w:dxaOrig="774" w:dyaOrig="194">
                <v:shape id="_x0000_i1056" type="#_x0000_t75" style="width:39pt;height:9.75pt" o:ole="">
                  <v:imagedata r:id="rId70" o:title=""/>
                </v:shape>
                <o:OLEObject Type="Embed" ProgID="FXEquation.Equation" ShapeID="_x0000_i1056" DrawAspect="Content" ObjectID="_1514613208" r:id="rId71"/>
              </w:object>
            </w:r>
          </w:p>
          <w:p w:rsidR="00A51F68" w:rsidRPr="00A51F68" w:rsidRDefault="00A51F68" w:rsidP="00D31879">
            <w:pPr>
              <w:pStyle w:val="QuestionStyle"/>
            </w:pPr>
            <w:r>
              <w:t xml:space="preserve">            </w:t>
            </w:r>
            <w:r w:rsidRPr="00A51F68">
              <w:object w:dxaOrig="762" w:dyaOrig="194">
                <v:shape id="_x0000_i1057" type="#_x0000_t75" style="width:38.25pt;height:9.75pt" o:ole="">
                  <v:imagedata r:id="rId72" o:title=""/>
                </v:shape>
                <o:OLEObject Type="Embed" ProgID="FXEquation.Equation" ShapeID="_x0000_i1057" DrawAspect="Content" ObjectID="_1514613209" r:id="rId73"/>
              </w:object>
            </w:r>
            <w:r w:rsidRPr="00A51F68">
              <w:t xml:space="preserve">  </w:t>
            </w:r>
          </w:p>
          <w:p w:rsidR="00A51F68" w:rsidRPr="00A51F68" w:rsidRDefault="00A51F68" w:rsidP="00D31879">
            <w:pPr>
              <w:pStyle w:val="QuestionStyle"/>
            </w:pPr>
            <w:r>
              <w:t xml:space="preserve">            </w:t>
            </w:r>
            <w:r w:rsidRPr="00A51F68">
              <w:object w:dxaOrig="426" w:dyaOrig="190">
                <v:shape id="_x0000_i1058" type="#_x0000_t75" style="width:21.75pt;height:9.75pt" o:ole="">
                  <v:imagedata r:id="rId74" o:title=""/>
                </v:shape>
                <o:OLEObject Type="Embed" ProgID="FXEquation.Equation" ShapeID="_x0000_i1058" DrawAspect="Content" ObjectID="_1514613210" r:id="rId75"/>
              </w:object>
            </w:r>
            <w:r w:rsidRPr="00A51F68">
              <w:t xml:space="preserve"> 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4" type="#_x0000_t75" style="position:absolute;margin-left:198.95pt;margin-top:5pt;width:237.2pt;height:89.05pt;z-index:251670016;mso-position-horizontal-relative:text;mso-position-vertical-relative:text">
                  <v:imagedata r:id="rId76" o:title=""/>
                </v:shape>
                <o:OLEObject Type="Embed" ProgID="FXDraw.Graphic" ShapeID="_x0000_s1074" DrawAspect="Content" ObjectID="_1514613325" r:id="rId77"/>
              </w:object>
            </w:r>
            <w:r w:rsidR="00A51F68">
              <w:t xml:space="preserve"> </w:t>
            </w:r>
            <w:r w:rsidR="00B01C07">
              <w:t xml:space="preserve">What is the size of  </w:t>
            </w:r>
            <w:r w:rsidR="00C80CA2" w:rsidRPr="00C80CA2">
              <w:rPr>
                <w:color w:val="FF0000"/>
                <w:position w:val="-6"/>
              </w:rPr>
              <w:object w:dxaOrig="906" w:dyaOrig="234">
                <v:shape id="_x0000_i1060" type="#_x0000_t75" style="width:45.75pt;height:12pt" o:ole="">
                  <v:imagedata r:id="rId78" o:title=""/>
                </v:shape>
                <o:OLEObject Type="Embed" ProgID="FXEquation.Equation" ShapeID="_x0000_i1060" DrawAspect="Content" ObjectID="_1514613211" r:id="rId79"/>
              </w:object>
            </w:r>
            <w:r w:rsidR="00B01C07">
              <w:t xml:space="preserve"> </w:t>
            </w:r>
          </w:p>
          <w:p w:rsidR="00A51F68" w:rsidRDefault="00B01C07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61792" behindDoc="0" locked="0" layoutInCell="1" allowOverlap="1" wp14:anchorId="7BABEA1C" wp14:editId="0D4133A1">
                      <wp:simplePos x="0" y="0"/>
                      <wp:positionH relativeFrom="column">
                        <wp:posOffset>1069414</wp:posOffset>
                      </wp:positionH>
                      <wp:positionV relativeFrom="paragraph">
                        <wp:posOffset>108230</wp:posOffset>
                      </wp:positionV>
                      <wp:extent cx="754380" cy="373380"/>
                      <wp:effectExtent l="0" t="0" r="26670" b="2667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670B09" id="Rectangle 65" o:spid="_x0000_s1026" style="position:absolute;margin-left:84.2pt;margin-top:8.5pt;width:59.4pt;height:29.4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ii3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mc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A51F68" w:rsidRDefault="00A51F68" w:rsidP="00D31879">
            <w:pPr>
              <w:pStyle w:val="QuestionStyle"/>
            </w:pPr>
          </w:p>
          <w:p w:rsidR="00A51F68" w:rsidRDefault="00A51F68" w:rsidP="00D31879">
            <w:pPr>
              <w:pStyle w:val="QuestionStyle"/>
            </w:pPr>
          </w:p>
          <w:p w:rsidR="00A51F68" w:rsidRDefault="00A51F68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01C07" w:rsidRPr="00B01C07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5" type="#_x0000_t75" style="position:absolute;margin-left:257.8pt;margin-top:-2.2pt;width:151.7pt;height:139.65pt;z-index:251671040;mso-position-horizontal-relative:text;mso-position-vertical-relative:text">
                  <v:imagedata r:id="rId80" o:title=""/>
                </v:shape>
                <o:OLEObject Type="Embed" ProgID="FXDraw.Graphic" ShapeID="_x0000_s1075" DrawAspect="Content" ObjectID="_1514613326" r:id="rId81"/>
              </w:object>
            </w:r>
            <w:r w:rsidR="00B01C07">
              <w:t xml:space="preserve"> </w:t>
            </w:r>
            <w:r w:rsidR="00B01C07" w:rsidRPr="00B01C07">
              <w:object w:dxaOrig="2274" w:dyaOrig="238">
                <v:shape id="_x0000_i1062" type="#_x0000_t75" style="width:114pt;height:12pt" o:ole="">
                  <v:imagedata r:id="rId82" o:title=""/>
                </v:shape>
                <o:OLEObject Type="Embed" ProgID="FXEquation.Equation" ShapeID="_x0000_i1062" DrawAspect="Content" ObjectID="_1514613212" r:id="rId83"/>
              </w:object>
            </w:r>
            <w:r w:rsidR="00B01C07" w:rsidRPr="00B01C07">
              <w:t xml:space="preserve"> </w:t>
            </w:r>
          </w:p>
          <w:p w:rsidR="00341466" w:rsidRDefault="00B01C07" w:rsidP="00D31879">
            <w:pPr>
              <w:pStyle w:val="QuestionStyle"/>
            </w:pPr>
            <w:r>
              <w:t xml:space="preserve">What is the size of  </w:t>
            </w:r>
            <w:r w:rsidRPr="00B01C07">
              <w:object w:dxaOrig="918" w:dyaOrig="194">
                <v:shape id="_x0000_i1063" type="#_x0000_t75" style="width:46.5pt;height:9.75pt" o:ole="">
                  <v:imagedata r:id="rId84" o:title=""/>
                </v:shape>
                <o:OLEObject Type="Embed" ProgID="FXEquation.Equation" ShapeID="_x0000_i1063" DrawAspect="Content" ObjectID="_1514613213" r:id="rId85"/>
              </w:object>
            </w:r>
            <w:r>
              <w:t xml:space="preserve"> </w:t>
            </w:r>
          </w:p>
          <w:p w:rsidR="00A51F68" w:rsidRDefault="00A51F68" w:rsidP="00D31879">
            <w:pPr>
              <w:pStyle w:val="QuestionStyle"/>
            </w:pPr>
          </w:p>
          <w:p w:rsidR="00A51F68" w:rsidRDefault="00352F5D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80224" behindDoc="0" locked="0" layoutInCell="1" allowOverlap="1" wp14:anchorId="53E10E4A" wp14:editId="7BEDFFFA">
                      <wp:simplePos x="0" y="0"/>
                      <wp:positionH relativeFrom="column">
                        <wp:posOffset>1555750</wp:posOffset>
                      </wp:positionH>
                      <wp:positionV relativeFrom="paragraph">
                        <wp:posOffset>252730</wp:posOffset>
                      </wp:positionV>
                      <wp:extent cx="754380" cy="373380"/>
                      <wp:effectExtent l="0" t="0" r="26670" b="26670"/>
                      <wp:wrapNone/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F4F85" id="Rectangle 72" o:spid="_x0000_s1026" style="position:absolute;margin-left:122.5pt;margin-top:19.9pt;width:59.4pt;height:29.4pt;z-index:2513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77G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U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A51F68" w:rsidRDefault="00A51F68" w:rsidP="00D31879">
            <w:pPr>
              <w:pStyle w:val="QuestionStyle"/>
            </w:pPr>
          </w:p>
          <w:p w:rsidR="00A51F68" w:rsidRDefault="00A51F68" w:rsidP="00D31879">
            <w:pPr>
              <w:pStyle w:val="QuestionStyle"/>
            </w:pPr>
          </w:p>
          <w:p w:rsidR="00A51F68" w:rsidRDefault="00A51F68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6381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6" type="#_x0000_t75" style="position:absolute;margin-left:244.15pt;margin-top:-4.2pt;width:176.2pt;height:143.25pt;z-index:251672064;mso-position-horizontal-relative:text;mso-position-vertical-relative:text">
                  <v:imagedata r:id="rId86" o:title=""/>
                </v:shape>
                <o:OLEObject Type="Embed" ProgID="FXDraw.Graphic" ShapeID="_x0000_s1076" DrawAspect="Content" ObjectID="_1514613327" r:id="rId87"/>
              </w:object>
            </w:r>
            <w:r w:rsidR="00C80CA2">
              <w:t>AB and EF are straight</w:t>
            </w:r>
            <w:r w:rsidR="006A6381">
              <w:t xml:space="preserve"> lines.</w:t>
            </w:r>
          </w:p>
          <w:p w:rsidR="00341466" w:rsidRDefault="00B01C07" w:rsidP="00D31879">
            <w:pPr>
              <w:pStyle w:val="QuestionStyle"/>
            </w:pPr>
            <w:r>
              <w:t xml:space="preserve">What is the value of </w:t>
            </w:r>
            <w:r w:rsidRPr="00B01C07">
              <w:rPr>
                <w:i/>
              </w:rPr>
              <w:t>x</w:t>
            </w:r>
            <w:r>
              <w:t>?</w:t>
            </w:r>
          </w:p>
          <w:p w:rsidR="00A51F68" w:rsidRDefault="00A51F68" w:rsidP="00D31879">
            <w:pPr>
              <w:pStyle w:val="QuestionStyle"/>
            </w:pPr>
          </w:p>
          <w:p w:rsidR="00A51F68" w:rsidRPr="00352F5D" w:rsidRDefault="006A6381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07872" behindDoc="0" locked="0" layoutInCell="1" allowOverlap="1" wp14:anchorId="7107187C" wp14:editId="38433C8A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52070</wp:posOffset>
                      </wp:positionV>
                      <wp:extent cx="213360" cy="883920"/>
                      <wp:effectExtent l="0" t="0" r="15240" b="1143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A51D0" id="Group 75" o:spid="_x0000_s1026" style="position:absolute;margin-left:45.7pt;margin-top:4.1pt;width:16.8pt;height:69.6pt;z-index:25140787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Dhk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ukEHl/CD5CLOwAAAP//AwBQSwECLQAUAAYACAAAACEA2+H2y+4AAACFAQAAEwAAAAAAAAAA&#10;AAAAAAAAAAAAW0NvbnRlbnRfVHlwZXNdLnhtbFBLAQItABQABgAIAAAAIQBa9CxbvwAAABUBAAAL&#10;AAAAAAAAAAAAAAAAAB8BAABfcmVscy8ucmVsc1BLAQItABQABgAIAAAAIQBRzDhk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N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Y8OX8APk/g8AAP//AwBQSwECLQAUAAYACAAAACEA2+H2y+4AAACFAQAAEwAAAAAAAAAAAAAA&#10;AAAAAAAAW0NvbnRlbnRfVHlwZXNdLnhtbFBLAQItABQABgAIAAAAIQBa9CxbvwAAABUBAAALAAAA&#10;AAAAAAAAAAAAAB8BAABfcmVscy8ucmVsc1BLAQItABQABgAIAAAAIQBPHwmNwgAAANsAAAAPAAAA&#10;AAAAAAAAAAAAAAcCAABkcnMvZG93bnJldi54bWxQSwUGAAAAAAMAAwC3AAAA9g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wW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M7g8SX8ALm4AwAA//8DAFBLAQItABQABgAIAAAAIQDb4fbL7gAAAIUBAAATAAAAAAAAAAAA&#10;AAAAAAAAAABbQ29udGVudF9UeXBlc10ueG1sUEsBAi0AFAAGAAgAAAAhAFr0LFu/AAAAFQEAAAsA&#10;AAAAAAAAAAAAAAAAHwEAAF9yZWxzLy5yZWxzUEsBAi0AFAAGAAgAAAAhACBTrBb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352F5D">
              <w:t xml:space="preserve">                        </w:t>
            </w:r>
            <w:r w:rsidR="00352F5D" w:rsidRPr="00352F5D">
              <w:object w:dxaOrig="354" w:dyaOrig="194">
                <v:shape id="_x0000_i1065" type="#_x0000_t75" style="width:18pt;height:9.75pt" o:ole="">
                  <v:imagedata r:id="rId88" o:title=""/>
                </v:shape>
                <o:OLEObject Type="Embed" ProgID="FXEquation.Equation" ShapeID="_x0000_i1065" DrawAspect="Content" ObjectID="_1514613214" r:id="rId89"/>
              </w:object>
            </w:r>
            <w:r w:rsidR="00352F5D" w:rsidRPr="00352F5D">
              <w:t xml:space="preserve"> </w:t>
            </w:r>
          </w:p>
          <w:p w:rsidR="00A51F68" w:rsidRPr="006A6381" w:rsidRDefault="00352F5D" w:rsidP="00D31879">
            <w:pPr>
              <w:pStyle w:val="QuestionStyle"/>
            </w:pPr>
            <w:r>
              <w:t xml:space="preserve">                        </w:t>
            </w:r>
            <w:r w:rsidR="006A6381" w:rsidRPr="006A6381">
              <w:object w:dxaOrig="354" w:dyaOrig="194">
                <v:shape id="_x0000_i1066" type="#_x0000_t75" style="width:18pt;height:9.75pt" o:ole="">
                  <v:imagedata r:id="rId90" o:title=""/>
                </v:shape>
                <o:OLEObject Type="Embed" ProgID="FXEquation.Equation" ShapeID="_x0000_i1066" DrawAspect="Content" ObjectID="_1514613215" r:id="rId91"/>
              </w:object>
            </w:r>
            <w:r w:rsidR="006A6381" w:rsidRPr="006A6381">
              <w:t xml:space="preserve">   </w:t>
            </w:r>
          </w:p>
          <w:p w:rsidR="00B01C07" w:rsidRPr="006A6381" w:rsidRDefault="006A6381" w:rsidP="00D31879">
            <w:pPr>
              <w:pStyle w:val="QuestionStyle"/>
            </w:pPr>
            <w:r>
              <w:t xml:space="preserve">                        </w:t>
            </w:r>
            <w:r w:rsidRPr="006A6381">
              <w:object w:dxaOrig="354" w:dyaOrig="192">
                <v:shape id="_x0000_i1067" type="#_x0000_t75" style="width:18pt;height:9.75pt" o:ole="">
                  <v:imagedata r:id="rId92" o:title=""/>
                </v:shape>
                <o:OLEObject Type="Embed" ProgID="FXEquation.Equation" ShapeID="_x0000_i1067" DrawAspect="Content" ObjectID="_1514613216" r:id="rId93"/>
              </w:object>
            </w:r>
            <w:r w:rsidRPr="006A6381">
              <w:t xml:space="preserve"> </w:t>
            </w:r>
          </w:p>
          <w:p w:rsidR="00A51F68" w:rsidRPr="006A6381" w:rsidRDefault="006A6381" w:rsidP="00D31879">
            <w:pPr>
              <w:pStyle w:val="QuestionStyle"/>
            </w:pPr>
            <w:r>
              <w:t xml:space="preserve">                        </w:t>
            </w:r>
            <w:r w:rsidRPr="006A6381">
              <w:object w:dxaOrig="354" w:dyaOrig="194">
                <v:shape id="_x0000_i1068" type="#_x0000_t75" style="width:18pt;height:9.75pt" o:ole="">
                  <v:imagedata r:id="rId94" o:title=""/>
                </v:shape>
                <o:OLEObject Type="Embed" ProgID="FXEquation.Equation" ShapeID="_x0000_i1068" DrawAspect="Content" ObjectID="_1514613217" r:id="rId95"/>
              </w:object>
            </w:r>
            <w:r w:rsidRPr="006A6381">
              <w:t xml:space="preserve"> 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7" type="#_x0000_t75" style="position:absolute;margin-left:287.45pt;margin-top:5.7pt;width:125.3pt;height:99.7pt;z-index:251673088;mso-position-horizontal-relative:text;mso-position-vertical-relative:text">
                  <v:imagedata r:id="rId96" o:title=""/>
                </v:shape>
                <o:OLEObject Type="Embed" ProgID="FXDraw.Graphic" ShapeID="_x0000_s1077" DrawAspect="Content" ObjectID="_1514613328" r:id="rId97"/>
              </w:object>
            </w:r>
            <w:r w:rsidR="00B01C07">
              <w:t xml:space="preserve">What is the value of </w:t>
            </w:r>
            <w:r w:rsidR="00B01C07" w:rsidRPr="00B01C07">
              <w:rPr>
                <w:i/>
              </w:rPr>
              <w:t>y</w:t>
            </w:r>
            <w:r w:rsidR="00B01C07">
              <w:t>?</w:t>
            </w:r>
          </w:p>
          <w:p w:rsidR="00A51F68" w:rsidRDefault="00A51F68" w:rsidP="00D31879">
            <w:pPr>
              <w:pStyle w:val="QuestionStyle"/>
            </w:pPr>
          </w:p>
          <w:p w:rsidR="00A51F68" w:rsidRPr="006A6381" w:rsidRDefault="006A6381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14016" behindDoc="0" locked="0" layoutInCell="1" allowOverlap="1" wp14:anchorId="3C9E07B9" wp14:editId="159B08EB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8732EE" id="Group 80" o:spid="_x0000_s1026" style="position:absolute;margin-left:47.5pt;margin-top:2.5pt;width:16.8pt;height:69.6pt;z-index:2514140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      </w:t>
            </w:r>
            <w:r w:rsidRPr="006A6381">
              <w:rPr>
                <w:color w:val="FF0000"/>
              </w:rPr>
              <w:object w:dxaOrig="354" w:dyaOrig="192">
                <v:shape id="_x0000_i1070" type="#_x0000_t75" style="width:18pt;height:9.75pt" o:ole="">
                  <v:imagedata r:id="rId92" o:title=""/>
                </v:shape>
                <o:OLEObject Type="Embed" ProgID="FXEquation.Equation" ShapeID="_x0000_i1070" DrawAspect="Content" ObjectID="_1514613218" r:id="rId98"/>
              </w:object>
            </w:r>
            <w:r w:rsidRPr="006A6381">
              <w:t xml:space="preserve">      </w:t>
            </w:r>
          </w:p>
          <w:p w:rsidR="00A51F68" w:rsidRPr="006A6381" w:rsidRDefault="006A6381" w:rsidP="00D31879">
            <w:pPr>
              <w:pStyle w:val="QuestionStyle"/>
            </w:pPr>
            <w:r>
              <w:t xml:space="preserve">                        </w:t>
            </w:r>
            <w:r w:rsidRPr="006A6381">
              <w:object w:dxaOrig="354" w:dyaOrig="194">
                <v:shape id="_x0000_i1071" type="#_x0000_t75" style="width:18pt;height:9.75pt" o:ole="">
                  <v:imagedata r:id="rId94" o:title=""/>
                </v:shape>
                <o:OLEObject Type="Embed" ProgID="FXEquation.Equation" ShapeID="_x0000_i1071" DrawAspect="Content" ObjectID="_1514613219" r:id="rId99"/>
              </w:object>
            </w:r>
            <w:r w:rsidRPr="006A6381">
              <w:t xml:space="preserve">    </w:t>
            </w:r>
          </w:p>
          <w:p w:rsidR="00A51F68" w:rsidRPr="006A6381" w:rsidRDefault="006A6381" w:rsidP="00D31879">
            <w:pPr>
              <w:pStyle w:val="QuestionStyle"/>
            </w:pPr>
            <w:r>
              <w:t xml:space="preserve">                        </w:t>
            </w:r>
            <w:r w:rsidRPr="006A6381">
              <w:object w:dxaOrig="354" w:dyaOrig="192">
                <v:shape id="_x0000_i1072" type="#_x0000_t75" style="width:18pt;height:9.75pt" o:ole="">
                  <v:imagedata r:id="rId100" o:title=""/>
                </v:shape>
                <o:OLEObject Type="Embed" ProgID="FXEquation.Equation" ShapeID="_x0000_i1072" DrawAspect="Content" ObjectID="_1514613220" r:id="rId101"/>
              </w:object>
            </w:r>
            <w:r w:rsidRPr="006A6381">
              <w:t xml:space="preserve">    </w:t>
            </w:r>
          </w:p>
          <w:p w:rsidR="00B01C07" w:rsidRPr="006A6381" w:rsidRDefault="006A6381" w:rsidP="00D31879">
            <w:pPr>
              <w:pStyle w:val="QuestionStyle"/>
            </w:pPr>
            <w:r>
              <w:t xml:space="preserve">                        </w:t>
            </w:r>
            <w:r w:rsidRPr="006A6381">
              <w:object w:dxaOrig="474" w:dyaOrig="194">
                <v:shape id="_x0000_i1073" type="#_x0000_t75" style="width:24pt;height:9.75pt" o:ole="">
                  <v:imagedata r:id="rId102" o:title=""/>
                </v:shape>
                <o:OLEObject Type="Embed" ProgID="FXEquation.Equation" ShapeID="_x0000_i1073" DrawAspect="Content" ObjectID="_1514613221" r:id="rId103"/>
              </w:object>
            </w:r>
            <w:r w:rsidRPr="006A6381">
              <w:t xml:space="preserve">   </w:t>
            </w: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8" type="#_x0000_t75" style="position:absolute;margin-left:180.5pt;margin-top:2.7pt;width:258.7pt;height:114.7pt;z-index:251674112;mso-position-horizontal-relative:text;mso-position-vertical-relative:text">
                  <v:imagedata r:id="rId104" o:title=""/>
                </v:shape>
                <o:OLEObject Type="Embed" ProgID="FXDraw.Graphic" ShapeID="_x0000_s1078" DrawAspect="Content" ObjectID="_1514613329" r:id="rId105"/>
              </w:object>
            </w:r>
            <w:r w:rsidR="00B01C07">
              <w:t xml:space="preserve">What is the value of </w:t>
            </w:r>
            <w:r w:rsidR="00B01C07" w:rsidRPr="00B01C07">
              <w:rPr>
                <w:i/>
              </w:rPr>
              <w:t>g</w:t>
            </w:r>
            <w:r w:rsidR="00B01C07">
              <w:t>?</w:t>
            </w:r>
          </w:p>
          <w:p w:rsidR="00B01C07" w:rsidRDefault="00B01C07" w:rsidP="00D31879">
            <w:pPr>
              <w:pStyle w:val="QuestionStyle"/>
            </w:pPr>
          </w:p>
          <w:p w:rsidR="00A51F68" w:rsidRDefault="00A51F68" w:rsidP="00D31879">
            <w:pPr>
              <w:pStyle w:val="QuestionStyle"/>
            </w:pPr>
          </w:p>
          <w:p w:rsidR="00A51F68" w:rsidRDefault="00352F5D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95584" behindDoc="0" locked="0" layoutInCell="1" allowOverlap="1" wp14:anchorId="5DEFD35E" wp14:editId="548CB675">
                      <wp:simplePos x="0" y="0"/>
                      <wp:positionH relativeFrom="column">
                        <wp:posOffset>527050</wp:posOffset>
                      </wp:positionH>
                      <wp:positionV relativeFrom="paragraph">
                        <wp:posOffset>92710</wp:posOffset>
                      </wp:positionV>
                      <wp:extent cx="754380" cy="373380"/>
                      <wp:effectExtent l="0" t="0" r="26670" b="2667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C65FC3" id="Rectangle 73" o:spid="_x0000_s1026" style="position:absolute;margin-left:41.5pt;margin-top:7.3pt;width:59.4pt;height:29.4pt;z-index:2513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A51F68" w:rsidRDefault="00A51F68" w:rsidP="00D31879">
            <w:pPr>
              <w:pStyle w:val="QuestionStyle"/>
            </w:pPr>
          </w:p>
          <w:p w:rsidR="00A51F68" w:rsidRDefault="00A51F68" w:rsidP="00D31879">
            <w:pPr>
              <w:pStyle w:val="QuestionStyle"/>
            </w:pPr>
          </w:p>
        </w:tc>
      </w:tr>
      <w:tr w:rsidR="0034146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1466" w:rsidRPr="001B3341" w:rsidRDefault="00341466" w:rsidP="0034146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1466" w:rsidRPr="00352F5D" w:rsidRDefault="00352F5D" w:rsidP="00D31879">
            <w:pPr>
              <w:pStyle w:val="QuestionStyle"/>
            </w:pPr>
            <w:r>
              <w:t xml:space="preserve">     </w:t>
            </w:r>
            <w:r w:rsidRPr="00352F5D">
              <w:object w:dxaOrig="998" w:dyaOrig="238">
                <v:shape id="_x0000_i1075" type="#_x0000_t75" style="width:49.5pt;height:12pt" o:ole="">
                  <v:imagedata r:id="rId106" o:title=""/>
                </v:shape>
                <o:OLEObject Type="Embed" ProgID="FXEquation.Equation" ShapeID="_x0000_i1075" DrawAspect="Content" ObjectID="_1514613222" r:id="rId107"/>
              </w:object>
            </w:r>
            <w:r w:rsidRPr="00352F5D">
              <w:t xml:space="preserve"> </w:t>
            </w:r>
            <w:r w:rsidR="000545D8">
              <w:rPr>
                <w:noProof/>
                <w:lang w:eastAsia="en-AU"/>
              </w:rPr>
              <w:object w:dxaOrig="1440" w:dyaOrig="1440">
                <v:shape id="_x0000_s1079" type="#_x0000_t75" style="position:absolute;margin-left:212pt;margin-top:-2.75pt;width:233.2pt;height:119.85pt;z-index:251675136;mso-position-horizontal-relative:text;mso-position-vertical-relative:text">
                  <v:imagedata r:id="rId108" o:title=""/>
                </v:shape>
                <o:OLEObject Type="Embed" ProgID="FXDraw.Graphic" ShapeID="_x0000_s1079" DrawAspect="Content" ObjectID="_1514613330" r:id="rId109"/>
              </w:object>
            </w:r>
          </w:p>
          <w:p w:rsidR="00A51F68" w:rsidRPr="00352F5D" w:rsidRDefault="00352F5D" w:rsidP="00D31879">
            <w:pPr>
              <w:pStyle w:val="QuestionStyle"/>
            </w:pPr>
            <w:r>
              <w:t xml:space="preserve"> </w:t>
            </w:r>
            <w:r w:rsidRPr="00352F5D">
              <w:object w:dxaOrig="1376" w:dyaOrig="194">
                <v:shape id="_x0000_i1077" type="#_x0000_t75" style="width:69pt;height:9.75pt" o:ole="">
                  <v:imagedata r:id="rId110" o:title=""/>
                </v:shape>
                <o:OLEObject Type="Embed" ProgID="FXEquation.Equation" ShapeID="_x0000_i1077" DrawAspect="Content" ObjectID="_1514613223" r:id="rId111"/>
              </w:object>
            </w:r>
            <w:r w:rsidRPr="00352F5D">
              <w:t xml:space="preserve"> </w:t>
            </w:r>
          </w:p>
          <w:p w:rsidR="00A51F68" w:rsidRDefault="00352F5D" w:rsidP="00D31879">
            <w:pPr>
              <w:pStyle w:val="QuestionStyle"/>
            </w:pPr>
            <w:r>
              <w:t xml:space="preserve"> </w:t>
            </w:r>
          </w:p>
          <w:p w:rsidR="00352F5D" w:rsidRPr="00352F5D" w:rsidRDefault="00FB63D8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32800" behindDoc="0" locked="0" layoutInCell="1" allowOverlap="1" wp14:anchorId="687C872F" wp14:editId="0C5AF3BD">
                      <wp:simplePos x="0" y="0"/>
                      <wp:positionH relativeFrom="column">
                        <wp:posOffset>481330</wp:posOffset>
                      </wp:positionH>
                      <wp:positionV relativeFrom="paragraph">
                        <wp:posOffset>23495</wp:posOffset>
                      </wp:positionV>
                      <wp:extent cx="213360" cy="883920"/>
                      <wp:effectExtent l="0" t="0" r="15240" b="1143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C41D77" id="Group 140" o:spid="_x0000_s1026" style="position:absolute;margin-left:37.9pt;margin-top:1.85pt;width:16.8pt;height:69.6pt;z-index:2515328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id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j3MInc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ZbqxAAAANwAAAAPAAAAZHJzL2Rvd25yZXYueG1sRE9Na8JA&#10;EL0L/odlCr2I2ShF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H+hlur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="00352F5D">
              <w:t xml:space="preserve">                     </w:t>
            </w:r>
            <w:r w:rsidR="00352F5D" w:rsidRPr="00352F5D">
              <w:object w:dxaOrig="798" w:dyaOrig="238">
                <v:shape id="_x0000_i1078" type="#_x0000_t75" style="width:40.5pt;height:12pt" o:ole="">
                  <v:imagedata r:id="rId112" o:title=""/>
                </v:shape>
                <o:OLEObject Type="Embed" ProgID="FXEquation.Equation" ShapeID="_x0000_i1078" DrawAspect="Content" ObjectID="_1514613224" r:id="rId113"/>
              </w:object>
            </w:r>
            <w:r w:rsidR="00352F5D" w:rsidRPr="00352F5D">
              <w:t xml:space="preserve"> </w:t>
            </w:r>
          </w:p>
          <w:p w:rsidR="00352F5D" w:rsidRPr="00352F5D" w:rsidRDefault="00352F5D" w:rsidP="00D31879">
            <w:pPr>
              <w:pStyle w:val="QuestionStyle"/>
            </w:pPr>
            <w:r>
              <w:t xml:space="preserve">                     </w:t>
            </w:r>
            <w:r w:rsidRPr="00352F5D">
              <w:object w:dxaOrig="774" w:dyaOrig="238">
                <v:shape id="_x0000_i1079" type="#_x0000_t75" style="width:39pt;height:12pt" o:ole="">
                  <v:imagedata r:id="rId114" o:title=""/>
                </v:shape>
                <o:OLEObject Type="Embed" ProgID="FXEquation.Equation" ShapeID="_x0000_i1079" DrawAspect="Content" ObjectID="_1514613225" r:id="rId115"/>
              </w:object>
            </w:r>
            <w:r w:rsidRPr="00352F5D">
              <w:t xml:space="preserve"> </w:t>
            </w:r>
          </w:p>
          <w:p w:rsidR="00A51F68" w:rsidRPr="00352F5D" w:rsidRDefault="00352F5D" w:rsidP="00D31879">
            <w:pPr>
              <w:pStyle w:val="QuestionStyle"/>
            </w:pPr>
            <w:r>
              <w:t xml:space="preserve">                     </w:t>
            </w:r>
            <w:r w:rsidRPr="00352F5D">
              <w:object w:dxaOrig="1494" w:dyaOrig="238">
                <v:shape id="_x0000_i1080" type="#_x0000_t75" style="width:75pt;height:12pt" o:ole="">
                  <v:imagedata r:id="rId116" o:title=""/>
                </v:shape>
                <o:OLEObject Type="Embed" ProgID="FXEquation.Equation" ShapeID="_x0000_i1080" DrawAspect="Content" ObjectID="_1514613226" r:id="rId117"/>
              </w:object>
            </w:r>
            <w:r w:rsidRPr="00352F5D">
              <w:t xml:space="preserve"> </w:t>
            </w:r>
          </w:p>
          <w:p w:rsidR="00A51F68" w:rsidRPr="00352F5D" w:rsidRDefault="00352F5D" w:rsidP="00D31879">
            <w:pPr>
              <w:pStyle w:val="QuestionStyle"/>
            </w:pPr>
            <w:r>
              <w:t xml:space="preserve">                     </w:t>
            </w:r>
            <w:r w:rsidRPr="00352F5D">
              <w:object w:dxaOrig="1470" w:dyaOrig="238">
                <v:shape id="_x0000_i1081" type="#_x0000_t75" style="width:73.5pt;height:12pt" o:ole="">
                  <v:imagedata r:id="rId118" o:title=""/>
                </v:shape>
                <o:OLEObject Type="Embed" ProgID="FXEquation.Equation" ShapeID="_x0000_i1081" DrawAspect="Content" ObjectID="_1514613227" r:id="rId119"/>
              </w:objec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20"/>
          <w:footerReference w:type="default" r:id="rId121"/>
          <w:headerReference w:type="first" r:id="rId122"/>
          <w:footerReference w:type="first" r:id="rId1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7E807E87B9294D5E802E57DB2AC2F52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476964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060C2C9040774B5BAC763D54A7C0000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476964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Angle Properties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325745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325745" w:rsidRPr="001B3341" w:rsidRDefault="00325745" w:rsidP="00CD209A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D51F7" w:rsidRDefault="000545D8" w:rsidP="005277D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01" type="#_x0000_t75" style="position:absolute;margin-left:241.8pt;margin-top:3pt;width:166.8pt;height:138.2pt;z-index:251679232;mso-position-horizontal-relative:text;mso-position-vertical-relative:text">
                  <v:imagedata r:id="rId124" o:title=""/>
                </v:shape>
                <o:OLEObject Type="Embed" ProgID="FXDraw.Graphic" ShapeID="_x0000_s1101" DrawAspect="Content" ObjectID="_1514613331" r:id="rId125"/>
              </w:object>
            </w:r>
            <w:r w:rsidR="006A6381">
              <w:rPr>
                <w:rFonts w:ascii="Times New Roman" w:hAnsi="Times New Roman"/>
                <w:sz w:val="24"/>
                <w:szCs w:val="24"/>
              </w:rPr>
              <w:t>Name an acute angle in the diagram.</w:t>
            </w:r>
          </w:p>
          <w:p w:rsidR="006A6381" w:rsidRDefault="006A6381" w:rsidP="005277D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A6381" w:rsidRDefault="006A6381" w:rsidP="006A6381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A6381" w:rsidRPr="00AE1125" w:rsidRDefault="006A6381" w:rsidP="006A6381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17088" behindDoc="0" locked="0" layoutInCell="1" allowOverlap="1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38735</wp:posOffset>
                      </wp:positionV>
                      <wp:extent cx="1573530" cy="388620"/>
                      <wp:effectExtent l="0" t="0" r="26670" b="1143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42D630" id="Group 85" o:spid="_x0000_s1026" style="position:absolute;margin-left:24.1pt;margin-top:3.05pt;width:123.9pt;height:30.6pt;z-index:25141708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">
                      <v:roundrect id="AutoShape 3" o:spid="_x0000_s1027" style="position:absolute;left:14020;top:274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6A638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9" w:dyaOrig="234">
                <v:shape id="_x0000_i1083" type="#_x0000_t75" style="width:37.5pt;height:12pt" o:ole="">
                  <v:imagedata r:id="rId126" o:title=""/>
                </v:shape>
                <o:OLEObject Type="Embed" ProgID="FXEquation.Equation" ShapeID="_x0000_i1083" DrawAspect="Content" ObjectID="_1514613228" r:id="rId127"/>
              </w:objec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6A638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74" w:dyaOrig="234">
                <v:shape id="_x0000_i1084" type="#_x0000_t75" style="width:39pt;height:12pt" o:ole="">
                  <v:imagedata r:id="rId128" o:title=""/>
                </v:shape>
                <o:OLEObject Type="Embed" ProgID="FXEquation.Equation" ShapeID="_x0000_i1084" DrawAspect="Content" ObjectID="_1514613229" r:id="rId12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</w:p>
          <w:p w:rsidR="006A6381" w:rsidRPr="00AE1125" w:rsidRDefault="006A6381" w:rsidP="006A6381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6A638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8" w:dyaOrig="194">
                <v:shape id="_x0000_i1085" type="#_x0000_t75" style="width:36.75pt;height:9.75pt" o:ole="">
                  <v:imagedata r:id="rId130" o:title=""/>
                </v:shape>
                <o:OLEObject Type="Embed" ProgID="FXEquation.Equation" ShapeID="_x0000_i1085" DrawAspect="Content" ObjectID="_1514613230" r:id="rId131"/>
              </w:objec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</w:t>
            </w:r>
            <w:r w:rsidRPr="006A638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4" w:dyaOrig="194">
                <v:shape id="_x0000_i1086" type="#_x0000_t75" style="width:35.25pt;height:9.75pt" o:ole="">
                  <v:imagedata r:id="rId132" o:title=""/>
                </v:shape>
                <o:OLEObject Type="Embed" ProgID="FXEquation.Equation" ShapeID="_x0000_i1086" DrawAspect="Content" ObjectID="_1514613231" r:id="rId13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A6381" w:rsidRDefault="006A6381" w:rsidP="005277D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A6381" w:rsidRPr="006A6381" w:rsidRDefault="006A6381" w:rsidP="005277D4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A638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6" w:dyaOrig="29">
                <v:shape id="_x0000_i1087" type="#_x0000_t75" style="width:3.75pt;height:1.5pt" o:ole="">
                  <v:imagedata r:id="rId134" o:title=""/>
                </v:shape>
                <o:OLEObject Type="Embed" ProgID="FXEquation.Equation" ShapeID="_x0000_i1087" DrawAspect="Content" ObjectID="_1514613232" r:id="rId135"/>
              </w:object>
            </w:r>
            <w:r w:rsidRPr="006A6381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32574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325745" w:rsidRPr="001B3341" w:rsidRDefault="00325745" w:rsidP="00CD209A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0545D8" w:rsidP="005277D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08" type="#_x0000_t75" style="position:absolute;margin-left:250.9pt;margin-top:0;width:175.95pt;height:121.3pt;z-index:251681280;mso-position-horizontal-relative:text;mso-position-vertical-relative:text">
                  <v:imagedata r:id="rId136" o:title=""/>
                </v:shape>
                <o:OLEObject Type="Embed" ProgID="FXDraw.Graphic" ShapeID="_x0000_s1108" DrawAspect="Content" ObjectID="_1514613332" r:id="rId137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07" type="#_x0000_t75" style="position:absolute;margin-left:226.6pt;margin-top:0;width:85.05pt;height:85.05pt;z-index:251680256;mso-position-horizontal-relative:text;mso-position-vertical-relative:text">
                  <v:imagedata r:id="rId138" o:title=""/>
                </v:shape>
                <o:OLEObject Type="Embed" ProgID="FXDraw.Graphic" ShapeID="_x0000_s1107" DrawAspect="Content" ObjectID="_1514613333" r:id="rId139"/>
              </w:object>
            </w:r>
            <w:r w:rsidR="006652B2">
              <w:rPr>
                <w:rFonts w:ascii="Times New Roman" w:hAnsi="Times New Roman"/>
                <w:sz w:val="24"/>
                <w:szCs w:val="24"/>
              </w:rPr>
              <w:t>Which angle in the shape is a right angle?</w:t>
            </w:r>
          </w:p>
          <w:p w:rsidR="006652B2" w:rsidRDefault="006652B2" w:rsidP="005277D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6652B2" w:rsidRPr="006652B2" w:rsidRDefault="006652B2" w:rsidP="005277D4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21184" behindDoc="0" locked="0" layoutInCell="1" allowOverlap="1" wp14:anchorId="1B46CC57" wp14:editId="0619EA78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28575</wp:posOffset>
                      </wp:positionV>
                      <wp:extent cx="213360" cy="883920"/>
                      <wp:effectExtent l="0" t="0" r="15240" b="1143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661606" id="Group 90" o:spid="_x0000_s1026" style="position:absolute;margin-left:25.9pt;margin-top:2.25pt;width:16.8pt;height:69.6pt;z-index:25142118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id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bMpPL6EHyAXvwAAAP//AwBQSwECLQAUAAYACAAAACEA2+H2y+4AAACFAQAAEwAAAAAAAAAA&#10;AAAAAAAAAAAAW0NvbnRlbnRfVHlwZXNdLnhtbFBLAQItABQABgAIAAAAIQBa9CxbvwAAABUBAAAL&#10;AAAAAAAAAAAAAAAAAB8BAABfcmVscy8ucmVsc1BLAQItABQABgAIAAAAIQCe+9id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0G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PG3fQb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6652B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80" w:dyaOrig="190">
                <v:shape id="_x0000_i1090" type="#_x0000_t75" style="width:34.5pt;height:9.75pt" o:ole="">
                  <v:imagedata r:id="rId140" o:title=""/>
                </v:shape>
                <o:OLEObject Type="Embed" ProgID="FXEquation.Equation" ShapeID="_x0000_i1090" DrawAspect="Content" ObjectID="_1514613233" r:id="rId141"/>
              </w:object>
            </w:r>
            <w:r w:rsidRPr="006652B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652B2" w:rsidRPr="006652B2" w:rsidRDefault="006652B2" w:rsidP="005277D4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6652B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86" w:dyaOrig="190">
                <v:shape id="_x0000_i1091" type="#_x0000_t75" style="width:39.75pt;height:9.75pt" o:ole="">
                  <v:imagedata r:id="rId142" o:title=""/>
                </v:shape>
                <o:OLEObject Type="Embed" ProgID="FXEquation.Equation" ShapeID="_x0000_i1091" DrawAspect="Content" ObjectID="_1514613234" r:id="rId143"/>
              </w:object>
            </w:r>
            <w:r w:rsidRPr="006652B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652B2" w:rsidRPr="006652B2" w:rsidRDefault="006652B2" w:rsidP="005277D4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6652B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86" w:dyaOrig="190">
                <v:shape id="_x0000_i1092" type="#_x0000_t75" style="width:39.75pt;height:9.75pt" o:ole="">
                  <v:imagedata r:id="rId144" o:title=""/>
                </v:shape>
                <o:OLEObject Type="Embed" ProgID="FXEquation.Equation" ShapeID="_x0000_i1092" DrawAspect="Content" ObjectID="_1514613235" r:id="rId145"/>
              </w:object>
            </w:r>
            <w:r w:rsidRPr="006652B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652B2" w:rsidRPr="006652B2" w:rsidRDefault="006652B2" w:rsidP="005277D4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6652B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4" w:dyaOrig="190">
                <v:shape id="_x0000_i1093" type="#_x0000_t75" style="width:36pt;height:9.75pt" o:ole="">
                  <v:imagedata r:id="rId146" o:title=""/>
                </v:shape>
                <o:OLEObject Type="Embed" ProgID="FXEquation.Equation" ShapeID="_x0000_i1093" DrawAspect="Content" ObjectID="_1514613236" r:id="rId147"/>
              </w:object>
            </w:r>
            <w:r w:rsidRPr="006652B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352F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352F5D" w:rsidRPr="001B3341" w:rsidRDefault="00352F5D" w:rsidP="00352F5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2F5D" w:rsidRDefault="000545D8" w:rsidP="00352F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 w14:anchorId="423B415B">
                <v:shape id="_x0000_s1096" type="#_x0000_t75" style="position:absolute;margin-left:226.6pt;margin-top:6.55pt;width:227.5pt;height:103.7pt;z-index:251678208;mso-position-horizontal-relative:text;mso-position-vertical-relative:text">
                  <v:imagedata r:id="rId148" o:title=""/>
                </v:shape>
                <o:OLEObject Type="Embed" ProgID="FXDraw.Graphic" ShapeID="_x0000_s1096" DrawAspect="Content" ObjectID="_1514613334" r:id="rId149"/>
              </w:object>
            </w:r>
            <w:r w:rsidR="00352F5D">
              <w:rPr>
                <w:rFonts w:ascii="Times New Roman" w:hAnsi="Times New Roman"/>
                <w:sz w:val="24"/>
                <w:szCs w:val="24"/>
              </w:rPr>
              <w:t>Which of the angles in the diagram is obtuse?</w:t>
            </w:r>
          </w:p>
          <w:p w:rsidR="00352F5D" w:rsidRDefault="00352F5D" w:rsidP="00352F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52F5D" w:rsidRDefault="00352F5D" w:rsidP="00352F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52F5D" w:rsidRPr="00AE1125" w:rsidRDefault="000545D8" w:rsidP="00352F5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pict w14:anchorId="76472608">
                <v:group id="Group 69" o:spid="_x0000_s1091" style="position:absolute;margin-left:24.1pt;margin-top:3.05pt;width:123.9pt;height:30.6pt;z-index:251677184" coordsize="15735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">
                  <v:roundrect id="AutoShape 3" o:spid="_x0000_s1092" style="position:absolute;left:14020;top:2743;width:1715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<v:roundrect id="AutoShape 4" o:spid="_x0000_s1093" style="position:absolute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<v:roundrect id="AutoShape 5" o:spid="_x0000_s1094" style="position:absolute;top:2743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<v:roundrect id="AutoShape 6" o:spid="_x0000_s1095" style="position:absolute;left:14020;width:1715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</v:group>
              </w:pict>
            </w:r>
            <w:r w:rsidR="00352F5D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31879" w:rsidRPr="00D31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4" w:dyaOrig="190" w14:anchorId="228B0947">
                <v:shape id="_x0000_i1095" type="#_x0000_t75" style="width:36pt;height:9.75pt" o:ole="">
                  <v:imagedata r:id="rId150" o:title=""/>
                </v:shape>
                <o:OLEObject Type="Embed" ProgID="FXEquation.Equation" ShapeID="_x0000_i1095" DrawAspect="Content" ObjectID="_1514613237" r:id="rId151"/>
              </w:object>
            </w:r>
            <w:r w:rsidR="00352F5D"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 w:rsidR="00352F5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="00352F5D"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352F5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D31879" w:rsidRPr="00D31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80" w:dyaOrig="190" w14:anchorId="4AEFB2BF">
                <v:shape id="_x0000_i1096" type="#_x0000_t75" style="width:34.5pt;height:9.75pt" o:ole="">
                  <v:imagedata r:id="rId152" o:title=""/>
                </v:shape>
                <o:OLEObject Type="Embed" ProgID="FXEquation.Equation" ShapeID="_x0000_i1096" DrawAspect="Content" ObjectID="_1514613238" r:id="rId153"/>
              </w:object>
            </w:r>
            <w:r w:rsidR="00352F5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352F5D"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</w:p>
          <w:p w:rsidR="00352F5D" w:rsidRPr="00AE1125" w:rsidRDefault="00352F5D" w:rsidP="00352F5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D31879" w:rsidRPr="00D31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49" w:dyaOrig="190" w14:anchorId="68A92DF0">
                <v:shape id="_x0000_i1097" type="#_x0000_t75" style="width:37.5pt;height:9.75pt" o:ole="">
                  <v:imagedata r:id="rId154" o:title=""/>
                </v:shape>
                <o:OLEObject Type="Embed" ProgID="FXEquation.Equation" ShapeID="_x0000_i1097" DrawAspect="Content" ObjectID="_1514613239" r:id="rId155"/>
              </w:object>
            </w:r>
            <w:r w:rsidRPr="00AE112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</w:t>
            </w:r>
            <w:r w:rsidR="00D31879" w:rsidRPr="00D31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1" w:dyaOrig="190" w14:anchorId="3D544740">
                <v:shape id="_x0000_i1098" type="#_x0000_t75" style="width:40.5pt;height:9.75pt" o:ole="">
                  <v:imagedata r:id="rId156" o:title=""/>
                </v:shape>
                <o:OLEObject Type="Embed" ProgID="FXEquation.Equation" ShapeID="_x0000_i1098" DrawAspect="Content" ObjectID="_1514613240" r:id="rId15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52F5D" w:rsidRDefault="00352F5D" w:rsidP="00352F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</w:p>
        </w:tc>
      </w:tr>
      <w:tr w:rsidR="00352F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352F5D" w:rsidRPr="001B3341" w:rsidRDefault="00352F5D" w:rsidP="00352F5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2F5D" w:rsidRDefault="006652B2" w:rsidP="00D31879">
            <w:pPr>
              <w:pStyle w:val="QuestionStyle"/>
            </w:pPr>
            <w:r>
              <w:t>Which statement is true?</w:t>
            </w:r>
          </w:p>
          <w:p w:rsidR="006652B2" w:rsidRDefault="006652B2" w:rsidP="00D31879">
            <w:pPr>
              <w:pStyle w:val="QuestionStyle"/>
            </w:pPr>
          </w:p>
          <w:p w:rsidR="006652B2" w:rsidRPr="006652B2" w:rsidRDefault="006652B2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34496" behindDoc="0" locked="0" layoutInCell="1" allowOverlap="1" wp14:anchorId="589E2A3B" wp14:editId="46C6F8F8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38735</wp:posOffset>
                      </wp:positionV>
                      <wp:extent cx="213360" cy="883920"/>
                      <wp:effectExtent l="0" t="0" r="15240" b="1143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B6595F" id="Group 95" o:spid="_x0000_s1026" style="position:absolute;margin-left:22.9pt;margin-top:3.05pt;width:16.8pt;height:69.6pt;z-index:25143449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sF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E3h8SX8ALm4AwAA//8DAFBLAQItABQABgAIAAAAIQDb4fbL7gAAAIUBAAATAAAAAAAAAAAA&#10;AAAAAAAAAABbQ29udGVudF9UeXBlc10ueG1sUEsBAi0AFAAGAAgAAAAhAFr0LFu/AAAAFQEAAAsA&#10;AAAAAAAAAAAAAAAAHwEAAF9yZWxzLy5yZWxzUEsBAi0AFAAGAAgAAAAhAI6MewX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+93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s+BJ+gFy+AAAA//8DAFBLAQItABQABgAIAAAAIQDb4fbL7gAAAIUBAAATAAAAAAAAAAAAAAAA&#10;AAAAAABbQ29udGVudF9UeXBlc10ueG1sUEsBAi0AFAAGAAgAAAAhAFr0LFu/AAAAFQEAAAsAAAAA&#10;AAAAAAAAAAAAHwEAAF9yZWxzLy5yZWxzUEsBAi0AFAAGAAgAAAAhAP8T73f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</w:t>
            </w:r>
            <w:r w:rsidRPr="006652B2">
              <w:object w:dxaOrig="3654" w:dyaOrig="238">
                <v:shape id="_x0000_i1099" type="#_x0000_t75" style="width:183pt;height:12pt" o:ole="">
                  <v:imagedata r:id="rId158" o:title=""/>
                </v:shape>
                <o:OLEObject Type="Embed" ProgID="FXEquation.Equation" ShapeID="_x0000_i1099" DrawAspect="Content" ObjectID="_1514613241" r:id="rId159"/>
              </w:object>
            </w:r>
          </w:p>
          <w:p w:rsidR="006652B2" w:rsidRPr="006652B2" w:rsidRDefault="006652B2" w:rsidP="00D31879">
            <w:pPr>
              <w:pStyle w:val="QuestionStyle"/>
            </w:pPr>
            <w:r>
              <w:t xml:space="preserve">                 </w:t>
            </w:r>
            <w:r w:rsidRPr="006652B2">
              <w:object w:dxaOrig="3654" w:dyaOrig="238">
                <v:shape id="_x0000_i1100" type="#_x0000_t75" style="width:183pt;height:12pt" o:ole="">
                  <v:imagedata r:id="rId160" o:title=""/>
                </v:shape>
                <o:OLEObject Type="Embed" ProgID="FXEquation.Equation" ShapeID="_x0000_i1100" DrawAspect="Content" ObjectID="_1514613242" r:id="rId161"/>
              </w:object>
            </w:r>
          </w:p>
          <w:p w:rsidR="006652B2" w:rsidRPr="006652B2" w:rsidRDefault="006652B2" w:rsidP="00D31879">
            <w:pPr>
              <w:pStyle w:val="QuestionStyle"/>
            </w:pPr>
            <w:r>
              <w:t xml:space="preserve">                 </w:t>
            </w:r>
            <w:r w:rsidRPr="006652B2">
              <w:object w:dxaOrig="3762" w:dyaOrig="238">
                <v:shape id="_x0000_i1101" type="#_x0000_t75" style="width:188.25pt;height:12pt" o:ole="">
                  <v:imagedata r:id="rId162" o:title=""/>
                </v:shape>
                <o:OLEObject Type="Embed" ProgID="FXEquation.Equation" ShapeID="_x0000_i1101" DrawAspect="Content" ObjectID="_1514613243" r:id="rId163"/>
              </w:object>
            </w:r>
          </w:p>
          <w:p w:rsidR="006652B2" w:rsidRDefault="006652B2" w:rsidP="00D31879">
            <w:pPr>
              <w:pStyle w:val="QuestionStyle"/>
            </w:pPr>
            <w:r>
              <w:t xml:space="preserve">                 </w:t>
            </w:r>
            <w:r w:rsidRPr="006652B2">
              <w:object w:dxaOrig="3654" w:dyaOrig="238">
                <v:shape id="_x0000_i1102" type="#_x0000_t75" style="width:183pt;height:12pt" o:ole="">
                  <v:imagedata r:id="rId164" o:title=""/>
                </v:shape>
                <o:OLEObject Type="Embed" ProgID="FXEquation.Equation" ShapeID="_x0000_i1102" DrawAspect="Content" ObjectID="_1514613244" r:id="rId165"/>
              </w:object>
            </w:r>
          </w:p>
        </w:tc>
      </w:tr>
      <w:tr w:rsidR="00352F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352F5D" w:rsidRPr="001B3341" w:rsidRDefault="00352F5D" w:rsidP="00352F5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652B2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09" type="#_x0000_t75" style="position:absolute;margin-left:289.2pt;margin-top:16.2pt;width:157.9pt;height:97.2pt;z-index:251682304;mso-position-horizontal-relative:text;mso-position-vertical-relative:text">
                  <v:imagedata r:id="rId166" o:title=""/>
                </v:shape>
                <o:OLEObject Type="Embed" ProgID="FXDraw.Graphic" ShapeID="_x0000_s1109" DrawAspect="Content" ObjectID="_1514613335" r:id="rId167"/>
              </w:object>
            </w:r>
            <w:r w:rsidR="006652B2">
              <w:t>Which angles are a pair of vertically opposite angles?</w:t>
            </w:r>
          </w:p>
          <w:p w:rsidR="006652B2" w:rsidRDefault="006652B2" w:rsidP="00D31879">
            <w:pPr>
              <w:pStyle w:val="QuestionStyle"/>
            </w:pPr>
          </w:p>
          <w:p w:rsidR="006652B2" w:rsidRPr="006652B2" w:rsidRDefault="006652B2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38592" behindDoc="0" locked="0" layoutInCell="1" allowOverlap="1" wp14:anchorId="1D427C32" wp14:editId="1AA35C5D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38735</wp:posOffset>
                      </wp:positionV>
                      <wp:extent cx="213360" cy="883920"/>
                      <wp:effectExtent l="0" t="0" r="15240" b="1143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BB51EA" id="Group 100" o:spid="_x0000_s1026" style="position:absolute;margin-left:22.9pt;margin-top:3.05pt;width:16.8pt;height:69.6pt;z-index:2514385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FdwwAAANwAAAAPAAAAZHJzL2Rvd25yZXYueG1sRE9Na8JA&#10;EL0X+h+WKXgpurEHG2M2Ii0VvQi1otchOyah2dmQ3SbRX+8KBW/zeJ+TLgdTi45aV1lWMJ1EIIhz&#10;qysuFBx+vsYxCOeRNdaWScGFHCyz56cUE217/qZu7wsRQtglqKD0vkmkdHlJBt3ENsSBO9vWoA+w&#10;LaRusQ/hppZv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GRmxXc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8qwwAAANwAAAAPAAAAZHJzL2Rvd25yZXYueG1sRE9Na8JA&#10;EL0X+h+WKXgpuqkHG2M2Ii0VvQi1otchOyah2dmQ3SbRX+8KBW/zeJ+TLgdTi45aV1lW8DaJQBDn&#10;VldcKDj8fI1jEM4ja6wtk4ILOVhmz08pJtr2/E3d3hcihLBLUEHpfZNI6fKSDLqJbYgDd7atQR9g&#10;W0jdYh/CTS2n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6csvKs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qxxAAAANwAAAAPAAAAZHJzL2Rvd25yZXYueG1sRE9Na8JA&#10;EL0L/odlhF6kbmxB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IaHirH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FxAAAANwAAAAPAAAAZHJzL2Rvd25yZXYueG1sRE9Na8JA&#10;EL0L/odlhF6kbixF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AluEsX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</w:t>
            </w:r>
            <w:r w:rsidRPr="006652B2">
              <w:object w:dxaOrig="1938" w:dyaOrig="198">
                <v:shape id="_x0000_i1104" type="#_x0000_t75" style="width:97.5pt;height:10.5pt" o:ole="">
                  <v:imagedata r:id="rId168" o:title=""/>
                </v:shape>
                <o:OLEObject Type="Embed" ProgID="FXEquation.Equation" ShapeID="_x0000_i1104" DrawAspect="Content" ObjectID="_1514613245" r:id="rId169"/>
              </w:object>
            </w:r>
            <w:r w:rsidRPr="006652B2">
              <w:t xml:space="preserve"> </w:t>
            </w:r>
          </w:p>
          <w:p w:rsidR="006652B2" w:rsidRPr="006652B2" w:rsidRDefault="006652B2" w:rsidP="00D31879">
            <w:pPr>
              <w:pStyle w:val="QuestionStyle"/>
            </w:pPr>
            <w:r>
              <w:t xml:space="preserve">                 </w:t>
            </w:r>
            <w:r w:rsidRPr="006652B2">
              <w:object w:dxaOrig="1926" w:dyaOrig="198">
                <v:shape id="_x0000_i1105" type="#_x0000_t75" style="width:96.75pt;height:10.5pt" o:ole="">
                  <v:imagedata r:id="rId170" o:title=""/>
                </v:shape>
                <o:OLEObject Type="Embed" ProgID="FXEquation.Equation" ShapeID="_x0000_i1105" DrawAspect="Content" ObjectID="_1514613246" r:id="rId171"/>
              </w:object>
            </w:r>
          </w:p>
          <w:p w:rsidR="006652B2" w:rsidRPr="006652B2" w:rsidRDefault="006652B2" w:rsidP="00D31879">
            <w:pPr>
              <w:pStyle w:val="QuestionStyle"/>
            </w:pPr>
            <w:r>
              <w:t xml:space="preserve">                 </w:t>
            </w:r>
            <w:r w:rsidRPr="006652B2">
              <w:object w:dxaOrig="1938" w:dyaOrig="198">
                <v:shape id="_x0000_i1106" type="#_x0000_t75" style="width:97.5pt;height:10.5pt" o:ole="">
                  <v:imagedata r:id="rId172" o:title=""/>
                </v:shape>
                <o:OLEObject Type="Embed" ProgID="FXEquation.Equation" ShapeID="_x0000_i1106" DrawAspect="Content" ObjectID="_1514613247" r:id="rId173"/>
              </w:object>
            </w:r>
          </w:p>
          <w:p w:rsidR="00352F5D" w:rsidRDefault="006652B2" w:rsidP="00D31879">
            <w:pPr>
              <w:pStyle w:val="QuestionStyle"/>
            </w:pPr>
            <w:r>
              <w:t xml:space="preserve">                 </w:t>
            </w:r>
            <w:r w:rsidRPr="006652B2">
              <w:object w:dxaOrig="1950" w:dyaOrig="198">
                <v:shape id="_x0000_i1107" type="#_x0000_t75" style="width:97.5pt;height:10.5pt" o:ole="">
                  <v:imagedata r:id="rId174" o:title=""/>
                </v:shape>
                <o:OLEObject Type="Embed" ProgID="FXEquation.Equation" ShapeID="_x0000_i1107" DrawAspect="Content" ObjectID="_1514613248" r:id="rId175"/>
              </w:object>
            </w:r>
          </w:p>
        </w:tc>
      </w:tr>
      <w:tr w:rsidR="00352F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352F5D" w:rsidRPr="001B3341" w:rsidRDefault="00352F5D" w:rsidP="00352F5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2F5D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59A8BD1">
                <v:shape id="_x0000_s1090" type="#_x0000_t75" style="position:absolute;margin-left:238.2pt;margin-top:10.8pt;width:185pt;height:96.45pt;z-index:251676160;mso-position-horizontal-relative:text;mso-position-vertical-relative:text">
                  <v:imagedata r:id="rId176" o:title=""/>
                </v:shape>
                <o:OLEObject Type="Embed" ProgID="FXDraw.Graphic" ShapeID="_x0000_s1090" DrawAspect="Content" ObjectID="_1514613336" r:id="rId177"/>
              </w:object>
            </w:r>
            <w:r w:rsidR="00352F5D">
              <w:t>What is the size of angle RST?</w:t>
            </w:r>
          </w:p>
          <w:p w:rsidR="00352F5D" w:rsidRDefault="00352F5D" w:rsidP="00D31879">
            <w:pPr>
              <w:pStyle w:val="QuestionStyle"/>
              <w:rPr>
                <w:noProof/>
                <w:lang w:eastAsia="en-AU"/>
              </w:rPr>
            </w:pPr>
          </w:p>
          <w:p w:rsidR="00352F5D" w:rsidRDefault="00352F5D" w:rsidP="00D31879">
            <w:pPr>
              <w:pStyle w:val="QuestionStyle"/>
              <w:rPr>
                <w:noProof/>
                <w:lang w:eastAsia="en-AU"/>
              </w:rPr>
            </w:pPr>
          </w:p>
          <w:p w:rsidR="00352F5D" w:rsidRDefault="00352F5D" w:rsidP="00D31879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373056" behindDoc="0" locked="0" layoutInCell="1" allowOverlap="1" wp14:anchorId="03A229CF" wp14:editId="7F2AA5B0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26670</wp:posOffset>
                      </wp:positionV>
                      <wp:extent cx="754380" cy="373380"/>
                      <wp:effectExtent l="0" t="0" r="26670" b="2667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127F1D" id="Rectangle 5" o:spid="_x0000_s1026" style="position:absolute;margin-left:105.25pt;margin-top:2.1pt;width:59.4pt;height:29.4pt;z-index:2513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qKmQIAAI0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                                           o</w:t>
            </w:r>
          </w:p>
          <w:p w:rsidR="00352F5D" w:rsidRDefault="00352F5D" w:rsidP="00D31879">
            <w:pPr>
              <w:pStyle w:val="QuestionStyle"/>
              <w:rPr>
                <w:noProof/>
                <w:lang w:eastAsia="en-AU"/>
              </w:rPr>
            </w:pPr>
          </w:p>
          <w:p w:rsidR="00352F5D" w:rsidRDefault="00352F5D" w:rsidP="00D31879">
            <w:pPr>
              <w:pStyle w:val="QuestionStyle"/>
            </w:pPr>
          </w:p>
        </w:tc>
      </w:tr>
      <w:tr w:rsidR="00352F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352F5D" w:rsidRPr="001B3341" w:rsidRDefault="00352F5D" w:rsidP="00352F5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652B2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1" type="#_x0000_t75" style="position:absolute;margin-left:191.4pt;margin-top:1.75pt;width:236.4pt;height:192.45pt;z-index:251690496;mso-position-horizontal-relative:text;mso-position-vertical-relative:text">
                  <v:imagedata r:id="rId178" o:title=""/>
                </v:shape>
                <o:OLEObject Type="Embed" ProgID="FXDraw.Graphic" ShapeID="_x0000_s1121" DrawAspect="Content" ObjectID="_1514613337" r:id="rId179"/>
              </w:object>
            </w:r>
            <w:r w:rsidR="000215B9">
              <w:t>Which is correct?</w:t>
            </w:r>
          </w:p>
          <w:p w:rsidR="000215B9" w:rsidRDefault="000215B9" w:rsidP="00D31879">
            <w:pPr>
              <w:pStyle w:val="QuestionStyle"/>
            </w:pPr>
          </w:p>
          <w:p w:rsidR="000215B9" w:rsidRPr="000215B9" w:rsidRDefault="000215B9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63168" behindDoc="0" locked="0" layoutInCell="1" allowOverlap="1" wp14:anchorId="106FA5D0" wp14:editId="2638E3BF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38735</wp:posOffset>
                      </wp:positionV>
                      <wp:extent cx="213360" cy="883920"/>
                      <wp:effectExtent l="0" t="0" r="15240" b="1143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3E1975" id="Group 113" o:spid="_x0000_s1026" style="position:absolute;margin-left:22.9pt;margin-top:3.05pt;width:16.8pt;height:69.6pt;z-index:25146316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QY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jLeEG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GD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4/shg8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   </w:t>
            </w:r>
            <w:r w:rsidRPr="000215B9">
              <w:object w:dxaOrig="942" w:dyaOrig="194">
                <v:shape id="_x0000_i1110" type="#_x0000_t75" style="width:47.25pt;height:9.75pt" o:ole="">
                  <v:imagedata r:id="rId180" o:title=""/>
                </v:shape>
                <o:OLEObject Type="Embed" ProgID="FXEquation.Equation" ShapeID="_x0000_i1110" DrawAspect="Content" ObjectID="_1514613249" r:id="rId181"/>
              </w:object>
            </w:r>
            <w:r w:rsidRPr="000215B9">
              <w:t xml:space="preserve"> </w:t>
            </w:r>
          </w:p>
          <w:p w:rsidR="000215B9" w:rsidRPr="006652B2" w:rsidRDefault="000215B9" w:rsidP="00D31879">
            <w:pPr>
              <w:pStyle w:val="QuestionStyle"/>
            </w:pPr>
            <w:r>
              <w:t xml:space="preserve">                 </w:t>
            </w:r>
            <w:r w:rsidRPr="000215B9">
              <w:object w:dxaOrig="1014" w:dyaOrig="194">
                <v:shape id="_x0000_i1111" type="#_x0000_t75" style="width:51pt;height:9.75pt" o:ole="">
                  <v:imagedata r:id="rId182" o:title=""/>
                </v:shape>
                <o:OLEObject Type="Embed" ProgID="FXEquation.Equation" ShapeID="_x0000_i1111" DrawAspect="Content" ObjectID="_1514613250" r:id="rId183"/>
              </w:object>
            </w:r>
          </w:p>
          <w:p w:rsidR="000215B9" w:rsidRPr="000215B9" w:rsidRDefault="000215B9" w:rsidP="00D31879">
            <w:pPr>
              <w:pStyle w:val="QuestionStyle"/>
            </w:pPr>
            <w:r>
              <w:t xml:space="preserve">                 </w:t>
            </w:r>
            <w:r w:rsidRPr="000215B9">
              <w:object w:dxaOrig="862" w:dyaOrig="238">
                <v:shape id="_x0000_i1112" type="#_x0000_t75" style="width:43.5pt;height:12pt" o:ole="">
                  <v:imagedata r:id="rId184" o:title=""/>
                </v:shape>
                <o:OLEObject Type="Embed" ProgID="FXEquation.Equation" ShapeID="_x0000_i1112" DrawAspect="Content" ObjectID="_1514613251" r:id="rId185"/>
              </w:object>
            </w:r>
          </w:p>
          <w:p w:rsidR="00334424" w:rsidRPr="00ED5489" w:rsidRDefault="000215B9" w:rsidP="00D31879">
            <w:pPr>
              <w:pStyle w:val="QuestionStyle"/>
            </w:pPr>
            <w:r>
              <w:t xml:space="preserve">                 </w:t>
            </w:r>
            <w:r w:rsidRPr="00ED5489">
              <w:rPr>
                <w:color w:val="FF0000"/>
              </w:rPr>
              <w:object w:dxaOrig="958" w:dyaOrig="194">
                <v:shape id="_x0000_i1113" type="#_x0000_t75" style="width:48pt;height:9.75pt" o:ole="">
                  <v:imagedata r:id="rId186" o:title=""/>
                </v:shape>
                <o:OLEObject Type="Embed" ProgID="FXEquation.Equation" ShapeID="_x0000_i1113" DrawAspect="Content" ObjectID="_1514613252" r:id="rId187"/>
              </w:object>
            </w:r>
          </w:p>
          <w:p w:rsidR="000215B9" w:rsidRDefault="000215B9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174B7F9">
                <v:shape id="_x0000_s1120" type="#_x0000_t75" style="position:absolute;margin-left:167.5pt;margin-top:19.15pt;width:258.7pt;height:103.2pt;z-index:251689472;mso-position-horizontal-relative:text;mso-position-vertical-relative:text">
                  <v:imagedata r:id="rId188" o:title=""/>
                </v:shape>
                <o:OLEObject Type="Embed" ProgID="FXDraw.Graphic" ShapeID="_x0000_s1120" DrawAspect="Content" ObjectID="_1514613338" r:id="rId189"/>
              </w:object>
            </w:r>
            <w:r w:rsidR="00334424">
              <w:t xml:space="preserve">What is the value of </w:t>
            </w:r>
            <w:r w:rsidR="00334424" w:rsidRPr="00334424">
              <w:rPr>
                <w:i/>
              </w:rPr>
              <w:t>x</w:t>
            </w:r>
            <w:r w:rsidR="00334424">
              <w:t>?</w: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460096" behindDoc="0" locked="0" layoutInCell="1" allowOverlap="1" wp14:anchorId="54B2A710" wp14:editId="64BFFDC2">
                      <wp:simplePos x="0" y="0"/>
                      <wp:positionH relativeFrom="column">
                        <wp:posOffset>885190</wp:posOffset>
                      </wp:positionH>
                      <wp:positionV relativeFrom="paragraph">
                        <wp:posOffset>122555</wp:posOffset>
                      </wp:positionV>
                      <wp:extent cx="754380" cy="373380"/>
                      <wp:effectExtent l="0" t="0" r="26670" b="26670"/>
                      <wp:wrapNone/>
                      <wp:docPr id="105" name="Rectangle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A754AF" id="Rectangle 105" o:spid="_x0000_s1026" style="position:absolute;margin-left:69.7pt;margin-top:9.65pt;width:59.4pt;height:29.4pt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tM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334424" w:rsidRPr="00334424" w:rsidRDefault="00334424" w:rsidP="00D31879">
            <w:pPr>
              <w:pStyle w:val="QuestionStyle"/>
              <w:rPr>
                <w:i/>
                <w:sz w:val="28"/>
                <w:szCs w:val="28"/>
              </w:rPr>
            </w:pPr>
            <w:r>
              <w:t xml:space="preserve">          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x =</w: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ED5489">
            <w:pPr>
              <w:pStyle w:val="QuestionStyle"/>
              <w:ind w:right="5562"/>
            </w:pPr>
            <w:r>
              <w:rPr>
                <w:noProof/>
                <w:lang w:eastAsia="en-AU"/>
              </w:rPr>
              <w:object w:dxaOrig="1440" w:dyaOrig="1440">
                <v:shape id="_x0000_s1114" type="#_x0000_t75" style="position:absolute;margin-left:185.95pt;margin-top:-.6pt;width:240.25pt;height:130.05pt;z-index:251683328;mso-position-horizontal-relative:text;mso-position-vertical-relative:text">
                  <v:imagedata r:id="rId190" o:title=""/>
                </v:shape>
                <o:OLEObject Type="Embed" ProgID="FXDraw.Graphic" ShapeID="_x0000_s1114" DrawAspect="Content" ObjectID="_1514613339" r:id="rId191"/>
              </w:object>
            </w:r>
            <w:r w:rsidR="00334424">
              <w:t>Which line segment is parallel to BC and perpendicular to GC?</w:t>
            </w:r>
          </w:p>
          <w:p w:rsidR="00334424" w:rsidRDefault="00334424" w:rsidP="00ED5489">
            <w:pPr>
              <w:pStyle w:val="QuestionStyle"/>
              <w:ind w:right="5562"/>
            </w:pPr>
          </w:p>
          <w:p w:rsidR="00334424" w:rsidRDefault="00334424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41664" behindDoc="0" locked="0" layoutInCell="1" allowOverlap="1" wp14:anchorId="72B7D4C7" wp14:editId="116AD78C">
                      <wp:simplePos x="0" y="0"/>
                      <wp:positionH relativeFrom="column">
                        <wp:posOffset>397510</wp:posOffset>
                      </wp:positionH>
                      <wp:positionV relativeFrom="paragraph">
                        <wp:posOffset>43815</wp:posOffset>
                      </wp:positionV>
                      <wp:extent cx="175260" cy="838200"/>
                      <wp:effectExtent l="0" t="0" r="15240" b="1905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60" cy="8382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DC0D99" id="Group 6" o:spid="_x0000_s1026" style="position:absolute;margin-left:31.3pt;margin-top:3.45pt;width:13.8pt;height:66pt;z-index:2514416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Ar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oZdfZAA9/wMAAP//AwBQSwECLQAUAAYACAAAACEA2+H2y+4AAACFAQAAEwAAAAAAAAAA&#10;AAAAAAAAAAAAW0NvbnRlbnRfVHlwZXNdLnhtbFBLAQItABQABgAIAAAAIQBa9CxbvwAAABUBAAAL&#10;AAAAAAAAAAAAAAAAAB8BAABfcmVscy8ucmVsc1BLAQItABQABgAIAAAAIQBstuAr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ED5489">
              <w:t xml:space="preserve">                   </w:t>
            </w:r>
            <w:r>
              <w:t>AB</w:t>
            </w:r>
          </w:p>
          <w:p w:rsidR="00334424" w:rsidRDefault="00ED5489" w:rsidP="00D31879">
            <w:pPr>
              <w:pStyle w:val="QuestionStyle"/>
            </w:pPr>
            <w:r>
              <w:t xml:space="preserve">                   </w:t>
            </w:r>
            <w:r w:rsidR="00334424">
              <w:t>AD</w:t>
            </w:r>
          </w:p>
          <w:p w:rsidR="00334424" w:rsidRDefault="00ED5489" w:rsidP="00D31879">
            <w:pPr>
              <w:pStyle w:val="QuestionStyle"/>
            </w:pPr>
            <w:r>
              <w:t xml:space="preserve">                   </w:t>
            </w:r>
            <w:r w:rsidR="00334424">
              <w:t>DC</w:t>
            </w:r>
          </w:p>
          <w:p w:rsidR="00334424" w:rsidRDefault="00ED5489" w:rsidP="00D31879">
            <w:pPr>
              <w:pStyle w:val="QuestionStyle"/>
            </w:pPr>
            <w:r>
              <w:t xml:space="preserve">                   </w:t>
            </w:r>
            <w:r w:rsidR="00334424">
              <w:t>FE</w:t>
            </w: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ED5489">
            <w:pPr>
              <w:pStyle w:val="QuestionStyle"/>
              <w:ind w:right="4428"/>
            </w:pPr>
            <w:r>
              <w:rPr>
                <w:noProof/>
                <w:lang w:eastAsia="en-AU"/>
              </w:rPr>
              <w:object w:dxaOrig="1440" w:dyaOrig="1440">
                <v:shape id="_x0000_s1117" type="#_x0000_t75" style="position:absolute;margin-left:267.35pt;margin-top:4.8pt;width:182.15pt;height:163.9pt;z-index:251686400;mso-position-horizontal-relative:text;mso-position-vertical-relative:text">
                  <v:imagedata r:id="rId192" o:title=""/>
                </v:shape>
                <o:OLEObject Type="Embed" ProgID="FXDraw.Graphic" ShapeID="_x0000_s1117" DrawAspect="Content" ObjectID="_1514613340" r:id="rId193"/>
              </w:object>
            </w:r>
            <w:r w:rsidR="00334424">
              <w:t>Three roads going to B, C and D, start from an intersection I.</w:t>
            </w:r>
          </w:p>
          <w:p w:rsidR="00334424" w:rsidRDefault="00334424" w:rsidP="00ED5489">
            <w:pPr>
              <w:pStyle w:val="QuestionStyle"/>
              <w:ind w:right="4428"/>
            </w:pPr>
            <w:r>
              <w:t>The roads going to D and C meet at right angles.</w:t>
            </w:r>
          </w:p>
          <w:p w:rsidR="00334424" w:rsidRDefault="00334424" w:rsidP="00ED5489">
            <w:pPr>
              <w:pStyle w:val="QuestionStyle"/>
              <w:ind w:right="4428"/>
            </w:pPr>
            <w:r>
              <w:t>The road going to B makes equal angles with the roads going to D and C.</w:t>
            </w:r>
          </w:p>
          <w:p w:rsidR="00334424" w:rsidRDefault="00334424" w:rsidP="00ED5489">
            <w:pPr>
              <w:pStyle w:val="QuestionStyle"/>
              <w:ind w:right="4428"/>
            </w:pPr>
            <w:r>
              <w:t>What is the size of the angle BIC?</w:t>
            </w:r>
          </w:p>
          <w:p w:rsidR="00334424" w:rsidRDefault="00334424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450880" behindDoc="0" locked="0" layoutInCell="1" allowOverlap="1" wp14:anchorId="4ADBD613" wp14:editId="6EB063ED">
                      <wp:simplePos x="0" y="0"/>
                      <wp:positionH relativeFrom="column">
                        <wp:posOffset>1167130</wp:posOffset>
                      </wp:positionH>
                      <wp:positionV relativeFrom="paragraph">
                        <wp:posOffset>252730</wp:posOffset>
                      </wp:positionV>
                      <wp:extent cx="754380" cy="373380"/>
                      <wp:effectExtent l="0" t="0" r="26670" b="26670"/>
                      <wp:wrapNone/>
                      <wp:docPr id="106" name="Rectangl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CC2CC" id="Rectangle 106" o:spid="_x0000_s1026" style="position:absolute;margin-left:91.9pt;margin-top:19.9pt;width:59.4pt;height:29.4pt;z-index:2514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334424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C542FE6">
                <v:shape id="_x0000_s1116" type="#_x0000_t75" style="position:absolute;margin-left:229.8pt;margin-top:4.8pt;width:204.7pt;height:127.4pt;z-index:251685376;mso-position-horizontal-relative:text;mso-position-vertical-relative:text">
                  <v:imagedata r:id="rId194" o:title=""/>
                </v:shape>
                <o:OLEObject Type="Embed" ProgID="FXDraw.Graphic" ShapeID="_x0000_s1116" DrawAspect="Content" ObjectID="_1514613341" r:id="rId195"/>
              </w:object>
            </w:r>
            <w:r w:rsidR="003344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lines </w:t>
            </w:r>
            <w:r w:rsidR="00407857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AB</w:t>
            </w:r>
            <w:r w:rsidR="003344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="00334424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EF</w:t>
            </w:r>
            <w:r w:rsidR="003344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are parallel.</w:t>
            </w:r>
          </w:p>
          <w:p w:rsidR="00334424" w:rsidRDefault="00334424" w:rsidP="00334424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true?</w:t>
            </w:r>
          </w:p>
          <w:p w:rsidR="00334424" w:rsidRDefault="00334424" w:rsidP="00334424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34424" w:rsidRPr="00D2584C" w:rsidRDefault="00334424" w:rsidP="00334424">
            <w:pPr>
              <w:spacing w:after="1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47808" behindDoc="0" locked="0" layoutInCell="1" allowOverlap="1" wp14:anchorId="7FF670CE" wp14:editId="2C529CD4">
                      <wp:simplePos x="0" y="0"/>
                      <wp:positionH relativeFrom="column">
                        <wp:posOffset>211263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EB38D1" id="Group 31" o:spid="_x0000_s1026" style="position:absolute;margin-left:16.65pt;margin-top:2.5pt;width:16.8pt;height:69.6pt;z-index:25144780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en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Lidh6f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I8xQAAANsAAAAPAAAAZHJzL2Rvd25yZXYueG1sRI9Ba8JA&#10;FITvQv/D8gQv0myqY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X0SI8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pI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YOLpI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B/T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A3dB/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D2584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60" w:dyaOrig="238" w14:anchorId="54BE5B67">
                <v:shape id="_x0000_i1118" type="#_x0000_t75" style="width:112.5pt;height:12pt" o:ole="">
                  <v:imagedata r:id="rId196" o:title=""/>
                </v:shape>
                <o:OLEObject Type="Embed" ProgID="FXEquation.Equation" ShapeID="_x0000_i1118" DrawAspect="Content" ObjectID="_1514613253" r:id="rId197"/>
              </w:object>
            </w:r>
            <w:r w:rsidRPr="00D2584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</w:p>
          <w:p w:rsidR="00334424" w:rsidRPr="00D2584C" w:rsidRDefault="00334424" w:rsidP="00334424">
            <w:pPr>
              <w:spacing w:after="1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D2584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80" w:dyaOrig="238" w14:anchorId="25C557E2">
                <v:shape id="_x0000_i1119" type="#_x0000_t75" style="width:118.5pt;height:12pt" o:ole="">
                  <v:imagedata r:id="rId198" o:title=""/>
                </v:shape>
                <o:OLEObject Type="Embed" ProgID="FXEquation.Equation" ShapeID="_x0000_i1119" DrawAspect="Content" ObjectID="_1514613254" r:id="rId199"/>
              </w:object>
            </w:r>
          </w:p>
          <w:p w:rsidR="00334424" w:rsidRPr="00D2584C" w:rsidRDefault="00334424" w:rsidP="00334424">
            <w:pPr>
              <w:spacing w:after="1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D2584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80" w:dyaOrig="238" w14:anchorId="1EC94E4C">
                <v:shape id="_x0000_i1120" type="#_x0000_t75" style="width:118.5pt;height:12pt" o:ole="">
                  <v:imagedata r:id="rId200" o:title=""/>
                </v:shape>
                <o:OLEObject Type="Embed" ProgID="FXEquation.Equation" ShapeID="_x0000_i1120" DrawAspect="Content" ObjectID="_1514613255" r:id="rId201"/>
              </w:object>
            </w:r>
          </w:p>
          <w:p w:rsidR="00334424" w:rsidRPr="00E06EDD" w:rsidRDefault="00334424" w:rsidP="00334424">
            <w:pPr>
              <w:spacing w:after="1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D2584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00" w:dyaOrig="238" w14:anchorId="2BCD813E">
                <v:shape id="_x0000_i1121" type="#_x0000_t75" style="width:124.5pt;height:12pt" o:ole="">
                  <v:imagedata r:id="rId202" o:title=""/>
                </v:shape>
                <o:OLEObject Type="Embed" ProgID="FXEquation.Equation" ShapeID="_x0000_i1121" DrawAspect="Content" ObjectID="_1514613256" r:id="rId203"/>
              </w:object>
            </w: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18" type="#_x0000_t75" style="position:absolute;margin-left:251.4pt;margin-top:2.95pt;width:159.6pt;height:131.25pt;z-index:251687424;mso-position-horizontal-relative:text;mso-position-vertical-relative:text">
                  <v:imagedata r:id="rId204" o:title=""/>
                </v:shape>
                <o:OLEObject Type="Embed" ProgID="FXDraw.Graphic" ShapeID="_x0000_s1118" DrawAspect="Content" ObjectID="_1514613342" r:id="rId205"/>
              </w:object>
            </w:r>
            <w:r w:rsidR="00334424">
              <w:t xml:space="preserve">Find the value of </w:t>
            </w:r>
            <w:r w:rsidR="00334424" w:rsidRPr="00334424">
              <w:rPr>
                <w:i/>
              </w:rPr>
              <w:t>m</w:t>
            </w:r>
            <w:r w:rsidR="00334424">
              <w:t xml:space="preserve">. </w: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453952" behindDoc="0" locked="0" layoutInCell="1" allowOverlap="1" wp14:anchorId="78572C95" wp14:editId="4356397A">
                      <wp:simplePos x="0" y="0"/>
                      <wp:positionH relativeFrom="column">
                        <wp:posOffset>1113790</wp:posOffset>
                      </wp:positionH>
                      <wp:positionV relativeFrom="paragraph">
                        <wp:posOffset>209550</wp:posOffset>
                      </wp:positionV>
                      <wp:extent cx="754380" cy="373380"/>
                      <wp:effectExtent l="0" t="0" r="26670" b="26670"/>
                      <wp:wrapNone/>
                      <wp:docPr id="107" name="Rectangle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8B944F" id="Rectangle 107" o:spid="_x0000_s1026" style="position:absolute;margin-left:87.7pt;margin-top:16.5pt;width:59.4pt;height:29.4pt;z-index:2514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334424" w:rsidP="00D31879">
            <w:pPr>
              <w:pStyle w:val="QuestionStyle"/>
            </w:pPr>
            <w:r>
              <w:t>Three rafters join as shown in the diagram.</w:t>
            </w:r>
          </w:p>
          <w:p w:rsidR="0033442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19" type="#_x0000_t75" style="position:absolute;margin-left:112.95pt;margin-top:7.3pt;width:342.55pt;height:127.6pt;z-index:251688448;mso-position-horizontal-relative:text;mso-position-vertical-relative:text">
                  <v:imagedata r:id="rId206" o:title=""/>
                </v:shape>
                <o:OLEObject Type="Embed" ProgID="FXDraw.Graphic" ShapeID="_x0000_s1119" DrawAspect="Content" ObjectID="_1514613343" r:id="rId207"/>
              </w:object>
            </w:r>
            <w:r w:rsidR="00334424">
              <w:t xml:space="preserve">What is the value of </w:t>
            </w:r>
            <w:r w:rsidR="00334424" w:rsidRPr="00334424">
              <w:rPr>
                <w:i/>
              </w:rPr>
              <w:t>r</w:t>
            </w:r>
            <w:r w:rsidR="00334424">
              <w:t>?</w:t>
            </w:r>
          </w:p>
          <w:p w:rsidR="00334424" w:rsidRDefault="00334424" w:rsidP="00D31879">
            <w:pPr>
              <w:pStyle w:val="QuestionStyle"/>
            </w:pPr>
          </w:p>
          <w:p w:rsidR="00334424" w:rsidRPr="00334424" w:rsidRDefault="00334424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57024" behindDoc="0" locked="0" layoutInCell="1" allowOverlap="1" wp14:anchorId="5DE7E625" wp14:editId="2474F7B4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22553</wp:posOffset>
                      </wp:positionV>
                      <wp:extent cx="213360" cy="883920"/>
                      <wp:effectExtent l="0" t="0" r="15240" b="1143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07DB87" id="Group 108" o:spid="_x0000_s1026" style="position:absolute;margin-left:24.1pt;margin-top:1.8pt;width:16.8pt;height:69.6pt;z-index:25145702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Ib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eDLMzKBXv0BAAD//wMAUEsBAi0AFAAGAAgAAAAhANvh9svuAAAAhQEAABMAAAAAAAAA&#10;AAAAAAAAAAAAAFtDb250ZW50X1R5cGVzXS54bWxQSwECLQAUAAYACAAAACEAWvQsW78AAAAVAQAA&#10;CwAAAAAAAAAAAAAAAAAfAQAAX3JlbHMvLnJlbHNQSwECLQAUAAYACAAAACEA84yCG8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rn3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5bw90y4QGa/AAAA//8DAFBLAQItABQABgAIAAAAIQDb4fbL7gAAAIUBAAATAAAAAAAAAAAA&#10;AAAAAAAAAABbQ29udGVudF9UeXBlc10ueG1sUEsBAi0AFAAGAAgAAAAhAFr0LFu/AAAAFQEAAAsA&#10;AAAAAAAAAAAAAAAAHwEAAF9yZWxzLy5yZWxzUEsBAi0AFAAGAAgAAAAhAGwSuff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</w:t>
            </w:r>
            <w:r w:rsidRPr="00334424">
              <w:object w:dxaOrig="354" w:dyaOrig="194">
                <v:shape id="_x0000_i1124" type="#_x0000_t75" style="width:18pt;height:9.75pt" o:ole="">
                  <v:imagedata r:id="rId208" o:title=""/>
                </v:shape>
                <o:OLEObject Type="Embed" ProgID="FXEquation.Equation" ShapeID="_x0000_i1124" DrawAspect="Content" ObjectID="_1514613257" r:id="rId209"/>
              </w:object>
            </w:r>
            <w:r w:rsidRPr="00334424">
              <w:t xml:space="preserve">  </w:t>
            </w:r>
          </w:p>
          <w:p w:rsidR="00334424" w:rsidRDefault="00334424" w:rsidP="00D31879">
            <w:pPr>
              <w:pStyle w:val="QuestionStyle"/>
            </w:pPr>
            <w:r>
              <w:t xml:space="preserve">                 </w:t>
            </w:r>
            <w:r w:rsidRPr="00334424">
              <w:object w:dxaOrig="354" w:dyaOrig="194">
                <v:shape id="_x0000_i1125" type="#_x0000_t75" style="width:18pt;height:9.75pt" o:ole="">
                  <v:imagedata r:id="rId210" o:title=""/>
                </v:shape>
                <o:OLEObject Type="Embed" ProgID="FXEquation.Equation" ShapeID="_x0000_i1125" DrawAspect="Content" ObjectID="_1514613258" r:id="rId211"/>
              </w:object>
            </w:r>
            <w:r w:rsidRPr="00334424">
              <w:t xml:space="preserve"> </w:t>
            </w:r>
          </w:p>
          <w:p w:rsidR="00334424" w:rsidRPr="00334424" w:rsidRDefault="00334424" w:rsidP="00D31879">
            <w:pPr>
              <w:pStyle w:val="QuestionStyle"/>
            </w:pPr>
            <w:r>
              <w:t xml:space="preserve">                 </w:t>
            </w:r>
            <w:r w:rsidRPr="00334424">
              <w:object w:dxaOrig="354" w:dyaOrig="194">
                <v:shape id="_x0000_i1126" type="#_x0000_t75" style="width:18pt;height:9.75pt" o:ole="">
                  <v:imagedata r:id="rId212" o:title=""/>
                </v:shape>
                <o:OLEObject Type="Embed" ProgID="FXEquation.Equation" ShapeID="_x0000_i1126" DrawAspect="Content" ObjectID="_1514613259" r:id="rId213"/>
              </w:object>
            </w:r>
            <w:r w:rsidRPr="00334424">
              <w:t xml:space="preserve"> </w:t>
            </w:r>
          </w:p>
          <w:p w:rsidR="00334424" w:rsidRDefault="00334424" w:rsidP="00D31879">
            <w:pPr>
              <w:pStyle w:val="QuestionStyle"/>
            </w:pPr>
            <w:r>
              <w:t xml:space="preserve">                 </w:t>
            </w:r>
            <w:r w:rsidRPr="00334424">
              <w:object w:dxaOrig="354" w:dyaOrig="194">
                <v:shape id="_x0000_i1127" type="#_x0000_t75" style="width:18pt;height:9.75pt" o:ole="">
                  <v:imagedata r:id="rId214" o:title=""/>
                </v:shape>
                <o:OLEObject Type="Embed" ProgID="FXEquation.Equation" ShapeID="_x0000_i1127" DrawAspect="Content" ObjectID="_1514613260" r:id="rId215"/>
              </w:object>
            </w:r>
          </w:p>
          <w:p w:rsidR="00334424" w:rsidRDefault="00334424" w:rsidP="00D31879">
            <w:pPr>
              <w:pStyle w:val="QuestionStyle"/>
            </w:pPr>
            <w:r>
              <w:t xml:space="preserve">                 </w:t>
            </w:r>
          </w:p>
          <w:p w:rsidR="00334424" w:rsidRDefault="0033442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2" type="#_x0000_t75" style="position:absolute;margin-left:240pt;margin-top:0;width:196.55pt;height:130.8pt;z-index:251691520;mso-position-horizontal-relative:text;mso-position-vertical-relative:text">
                  <v:imagedata r:id="rId216" o:title=""/>
                </v:shape>
                <o:OLEObject Type="Embed" ProgID="FXDraw.Graphic" ShapeID="_x0000_s1122" DrawAspect="Content" ObjectID="_1514613344" r:id="rId217"/>
              </w:object>
            </w:r>
            <w:r w:rsidR="000215B9">
              <w:t>Which lines are parallel?</w:t>
            </w:r>
          </w:p>
          <w:p w:rsidR="000215B9" w:rsidRDefault="000215B9" w:rsidP="00D31879">
            <w:pPr>
              <w:pStyle w:val="QuestionStyle"/>
            </w:pPr>
          </w:p>
          <w:p w:rsidR="000215B9" w:rsidRDefault="000215B9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68288" behindDoc="0" locked="0" layoutInCell="1" allowOverlap="1" wp14:anchorId="71A0C9E5" wp14:editId="406E3B0C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19050</wp:posOffset>
                      </wp:positionV>
                      <wp:extent cx="213360" cy="883920"/>
                      <wp:effectExtent l="0" t="0" r="15240" b="1143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794704" id="Group 118" o:spid="_x0000_s1026" style="position:absolute;margin-left:31.9pt;margin-top:1.5pt;width:16.8pt;height:69.6pt;z-index:2514682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Eim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eDLMzKBXv8BAAD//wMAUEsBAi0AFAAGAAgAAAAhANvh9svuAAAAhQEAABMAAAAAAAAA&#10;AAAAAAAAAAAAAFtDb250ZW50X1R5cGVzXS54bWxQSwECLQAUAAYACAAAACEAWvQsW78AAAAVAQAA&#10;CwAAAAAAAAAAAAAAAAAfAQAAX3JlbHMvLnJlbHNQSwECLQAUAAYACAAAACEAPeBIps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09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xfw90y4QGa/AAAA//8DAFBLAQItABQABgAIAAAAIQDb4fbL7gAAAIUBAAATAAAAAAAAAAAA&#10;AAAAAAAAAABbQ29udGVudF9UeXBlc10ueG1sUEsBAi0AFAAGAAgAAAAhAFr0LFu/AAAAFQEAAAsA&#10;AAAAAAAAAAAAAAAAHwEAAF9yZWxzLy5yZWxzUEsBAi0AFAAGAAgAAAAhAFKs7T3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AB and CD</w:t>
            </w:r>
          </w:p>
          <w:p w:rsidR="000215B9" w:rsidRDefault="000215B9" w:rsidP="00D31879">
            <w:pPr>
              <w:pStyle w:val="QuestionStyle"/>
            </w:pPr>
            <w:r>
              <w:t xml:space="preserve">                    AB and HG</w:t>
            </w:r>
          </w:p>
          <w:p w:rsidR="000215B9" w:rsidRDefault="000215B9" w:rsidP="00D31879">
            <w:pPr>
              <w:pStyle w:val="QuestionStyle"/>
            </w:pPr>
            <w:r>
              <w:t xml:space="preserve">                    CD and FG</w:t>
            </w:r>
          </w:p>
          <w:p w:rsidR="000215B9" w:rsidRDefault="000215B9" w:rsidP="00D31879">
            <w:pPr>
              <w:pStyle w:val="QuestionStyle"/>
            </w:pPr>
            <w:r>
              <w:t xml:space="preserve">                    FE and HG </w:t>
            </w:r>
          </w:p>
          <w:p w:rsidR="000215B9" w:rsidRDefault="000215B9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3" type="#_x0000_t75" style="position:absolute;margin-left:231pt;margin-top:13.8pt;width:159.6pt;height:131.25pt;z-index:251692544;mso-position-horizontal-relative:text;mso-position-vertical-relative:text">
                  <v:imagedata r:id="rId218" o:title=""/>
                </v:shape>
                <o:OLEObject Type="Embed" ProgID="FXDraw.Graphic" ShapeID="_x0000_s1123" DrawAspect="Content" ObjectID="_1514613345" r:id="rId219"/>
              </w:object>
            </w:r>
            <w:r w:rsidR="000215B9">
              <w:t xml:space="preserve">What is the value of </w:t>
            </w:r>
            <w:r w:rsidR="000215B9" w:rsidRPr="000215B9">
              <w:rPr>
                <w:i/>
              </w:rPr>
              <w:t>d</w:t>
            </w:r>
            <w:r w:rsidR="000215B9">
              <w:t>?</w:t>
            </w:r>
          </w:p>
          <w:p w:rsidR="000215B9" w:rsidRDefault="000215B9" w:rsidP="00D31879">
            <w:pPr>
              <w:pStyle w:val="QuestionStyle"/>
            </w:pPr>
          </w:p>
          <w:p w:rsidR="000215B9" w:rsidRDefault="000215B9" w:rsidP="00D31879">
            <w:pPr>
              <w:pStyle w:val="QuestionStyle"/>
            </w:pPr>
          </w:p>
          <w:p w:rsidR="000215B9" w:rsidRPr="000215B9" w:rsidRDefault="000215B9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76480" behindDoc="0" locked="0" layoutInCell="1" allowOverlap="1" wp14:anchorId="2A1D0796" wp14:editId="36B8BE10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19050</wp:posOffset>
                      </wp:positionV>
                      <wp:extent cx="213360" cy="883920"/>
                      <wp:effectExtent l="0" t="0" r="15240" b="1143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B74BD7" id="Group 123" o:spid="_x0000_s1026" style="position:absolute;margin-left:31.9pt;margin-top:1.5pt;width:16.8pt;height:69.6pt;z-index:25147648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DS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L1bw90y4QGa/AAAA//8DAFBLAQItABQABgAIAAAAIQDb4fbL7gAAAIUBAAATAAAAAAAAAAAA&#10;AAAAAAAAAABbQ29udGVudF9UeXBlc10ueG1sUEsBAi0AFAAGAAgAAAAhAFr0LFu/AAAAFQEAAAsA&#10;AAAAAAAAAAAAAAAAHwEAAF9yZWxzLy5yZWxzUEsBAi0AFAAGAAgAAAAhALIJ0NL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 </w:t>
            </w:r>
            <w:r w:rsidRPr="000215B9">
              <w:object w:dxaOrig="354" w:dyaOrig="192">
                <v:shape id="_x0000_i1130" type="#_x0000_t75" style="width:18pt;height:9.75pt" o:ole="">
                  <v:imagedata r:id="rId92" o:title=""/>
                </v:shape>
                <o:OLEObject Type="Embed" ProgID="FXEquation.Equation" ShapeID="_x0000_i1130" DrawAspect="Content" ObjectID="_1514613261" r:id="rId220"/>
              </w:object>
            </w:r>
            <w:r w:rsidRPr="000215B9">
              <w:t xml:space="preserve"> </w:t>
            </w:r>
          </w:p>
          <w:p w:rsidR="000215B9" w:rsidRPr="000215B9" w:rsidRDefault="000215B9" w:rsidP="00D31879">
            <w:pPr>
              <w:pStyle w:val="QuestionStyle"/>
            </w:pPr>
            <w:r>
              <w:t xml:space="preserve">                     </w:t>
            </w:r>
            <w:r w:rsidRPr="000215B9">
              <w:object w:dxaOrig="354" w:dyaOrig="194">
                <v:shape id="_x0000_i1131" type="#_x0000_t75" style="width:18pt;height:9.75pt" o:ole="">
                  <v:imagedata r:id="rId94" o:title=""/>
                </v:shape>
                <o:OLEObject Type="Embed" ProgID="FXEquation.Equation" ShapeID="_x0000_i1131" DrawAspect="Content" ObjectID="_1514613262" r:id="rId221"/>
              </w:object>
            </w:r>
            <w:r w:rsidRPr="000215B9">
              <w:t xml:space="preserve"> </w:t>
            </w:r>
          </w:p>
          <w:p w:rsidR="000215B9" w:rsidRPr="000215B9" w:rsidRDefault="000215B9" w:rsidP="00D31879">
            <w:pPr>
              <w:pStyle w:val="QuestionStyle"/>
            </w:pPr>
            <w:r>
              <w:t xml:space="preserve">                     </w:t>
            </w:r>
            <w:r w:rsidRPr="000215B9">
              <w:object w:dxaOrig="354" w:dyaOrig="192">
                <v:shape id="_x0000_i1132" type="#_x0000_t75" style="width:18pt;height:9.75pt" o:ole="">
                  <v:imagedata r:id="rId100" o:title=""/>
                </v:shape>
                <o:OLEObject Type="Embed" ProgID="FXEquation.Equation" ShapeID="_x0000_i1132" DrawAspect="Content" ObjectID="_1514613263" r:id="rId222"/>
              </w:object>
            </w:r>
            <w:r w:rsidRPr="000215B9">
              <w:t xml:space="preserve"> </w:t>
            </w:r>
          </w:p>
          <w:p w:rsidR="000215B9" w:rsidRPr="000215B9" w:rsidRDefault="000215B9" w:rsidP="00D31879">
            <w:pPr>
              <w:pStyle w:val="QuestionStyle"/>
            </w:pPr>
            <w:r>
              <w:t xml:space="preserve">                     </w:t>
            </w:r>
            <w:r w:rsidRPr="000215B9">
              <w:object w:dxaOrig="461" w:dyaOrig="194">
                <v:shape id="_x0000_i1133" type="#_x0000_t75" style="width:22.5pt;height:9.75pt" o:ole="">
                  <v:imagedata r:id="rId223" o:title=""/>
                </v:shape>
                <o:OLEObject Type="Embed" ProgID="FXEquation.Equation" ShapeID="_x0000_i1133" DrawAspect="Content" ObjectID="_1514613264" r:id="rId224"/>
              </w:object>
            </w:r>
            <w:r w:rsidRPr="000215B9">
              <w:t xml:space="preserve">  </w:t>
            </w:r>
          </w:p>
          <w:p w:rsidR="000215B9" w:rsidRDefault="000215B9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Pr="00665319" w:rsidRDefault="000545D8" w:rsidP="00D31879">
            <w:pPr>
              <w:pStyle w:val="QuestionStyle"/>
              <w:rPr>
                <w:position w:val="-6"/>
              </w:rPr>
            </w:pPr>
            <w:r>
              <w:rPr>
                <w:noProof/>
                <w:lang w:eastAsia="en-AU"/>
              </w:rPr>
              <w:object w:dxaOrig="1440" w:dyaOrig="1440" w14:anchorId="1C9A12E0">
                <v:shape id="_x0000_s1115" type="#_x0000_t75" style="position:absolute;margin-left:216.1pt;margin-top:-3.1pt;width:211.8pt;height:149.95pt;z-index:251684352;mso-position-horizontal-relative:text;mso-position-vertical-relative:text">
                  <v:imagedata r:id="rId225" o:title=""/>
                </v:shape>
                <o:OLEObject Type="Embed" ProgID="FXDraw.Graphic" ShapeID="_x0000_s1115" DrawAspect="Content" ObjectID="_1514613346" r:id="rId226"/>
              </w:object>
            </w:r>
            <w:r w:rsidR="00334424">
              <w:t xml:space="preserve"> </w:t>
            </w:r>
            <w:r w:rsidR="00665319" w:rsidRPr="00665319">
              <w:rPr>
                <w:color w:val="FF0000"/>
                <w:position w:val="-6"/>
              </w:rPr>
              <w:object w:dxaOrig="3318" w:dyaOrig="238" w14:anchorId="5DD2DD89">
                <v:shape id="_x0000_i1135" type="#_x0000_t75" style="width:166.5pt;height:12pt" o:ole="">
                  <v:imagedata r:id="rId227" o:title=""/>
                </v:shape>
                <o:OLEObject Type="Embed" ProgID="FXEquation.Equation" ShapeID="_x0000_i1135" DrawAspect="Content" ObjectID="_1514613265" r:id="rId228"/>
              </w:object>
            </w:r>
            <w:r w:rsidR="00334424" w:rsidRPr="00665319">
              <w:rPr>
                <w:position w:val="-6"/>
              </w:rPr>
              <w:t xml:space="preserve"> </w: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  <w:rPr>
                <w:position w:val="-6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444736" behindDoc="0" locked="0" layoutInCell="1" allowOverlap="1" wp14:anchorId="364F7B33" wp14:editId="22361FF5">
                      <wp:simplePos x="0" y="0"/>
                      <wp:positionH relativeFrom="column">
                        <wp:posOffset>1128395</wp:posOffset>
                      </wp:positionH>
                      <wp:positionV relativeFrom="paragraph">
                        <wp:posOffset>239395</wp:posOffset>
                      </wp:positionV>
                      <wp:extent cx="754380" cy="373380"/>
                      <wp:effectExtent l="0" t="0" r="26670" b="26670"/>
                      <wp:wrapNone/>
                      <wp:docPr id="49" name="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C48F95" id="Rectangle 49" o:spid="_x0000_s1026" style="position:absolute;margin-left:88.85pt;margin-top:18.85pt;width:59.4pt;height:29.4pt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Default="00334424" w:rsidP="00D31879">
            <w:pPr>
              <w:pStyle w:val="QuestionStyle"/>
            </w:pPr>
          </w:p>
          <w:p w:rsidR="00334424" w:rsidRPr="00FA4B47" w:rsidRDefault="0033442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817C54" w:rsidP="00D31879">
            <w:pPr>
              <w:pStyle w:val="QuestionStyle"/>
            </w:pPr>
            <w:r>
              <w:t xml:space="preserve">What is the value of  </w:t>
            </w:r>
            <w:r w:rsidRPr="00817C54">
              <w:object w:dxaOrig="294" w:dyaOrig="196">
                <v:shape id="_x0000_i1136" type="#_x0000_t75" style="width:15pt;height:9.75pt" o:ole="">
                  <v:imagedata r:id="rId229" o:title=""/>
                </v:shape>
                <o:OLEObject Type="Embed" ProgID="FXEquation.Equation" ShapeID="_x0000_i1136" DrawAspect="Content" ObjectID="_1514613266" r:id="rId230"/>
              </w:object>
            </w:r>
            <w:r>
              <w:t xml:space="preserve"> </w:t>
            </w:r>
          </w:p>
          <w:p w:rsidR="000215B9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4" type="#_x0000_t75" style="position:absolute;margin-left:202.9pt;margin-top:8.4pt;width:246pt;height:125pt;z-index:251693568;mso-position-horizontal-relative:text;mso-position-vertical-relative:text">
                  <v:imagedata r:id="rId231" o:title=""/>
                </v:shape>
                <o:OLEObject Type="Embed" ProgID="FXDraw.Graphic" ShapeID="_x0000_s1124" DrawAspect="Content" ObjectID="_1514613347" r:id="rId232"/>
              </w:object>
            </w:r>
          </w:p>
          <w:p w:rsidR="000215B9" w:rsidRDefault="000215B9" w:rsidP="00D31879">
            <w:pPr>
              <w:pStyle w:val="QuestionStyle"/>
            </w:pPr>
          </w:p>
          <w:p w:rsidR="000215B9" w:rsidRDefault="00817C54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481600" behindDoc="0" locked="0" layoutInCell="1" allowOverlap="1" wp14:anchorId="799D6246" wp14:editId="25D02113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219710</wp:posOffset>
                      </wp:positionV>
                      <wp:extent cx="754380" cy="373380"/>
                      <wp:effectExtent l="0" t="0" r="26670" b="26670"/>
                      <wp:wrapNone/>
                      <wp:docPr id="128" name="Rectangle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812462" id="Rectangle 128" o:spid="_x0000_s1026" style="position:absolute;margin-left:94.9pt;margin-top:17.3pt;width:59.4pt;height:29.4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0215B9" w:rsidRDefault="000215B9" w:rsidP="00D31879">
            <w:pPr>
              <w:pStyle w:val="QuestionStyle"/>
            </w:pPr>
          </w:p>
          <w:p w:rsidR="000215B9" w:rsidRDefault="000215B9" w:rsidP="00D31879">
            <w:pPr>
              <w:pStyle w:val="QuestionStyle"/>
            </w:pPr>
          </w:p>
          <w:p w:rsidR="000215B9" w:rsidRDefault="000215B9" w:rsidP="00D31879">
            <w:pPr>
              <w:pStyle w:val="QuestionStyle"/>
            </w:pPr>
          </w:p>
          <w:p w:rsidR="000215B9" w:rsidRDefault="000215B9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5" type="#_x0000_t75" style="position:absolute;margin-left:196.2pt;margin-top:13.3pt;width:216.25pt;height:125.25pt;z-index:251694592;mso-position-horizontal-relative:text;mso-position-vertical-relative:text">
                  <v:imagedata r:id="rId233" o:title=""/>
                </v:shape>
                <o:OLEObject Type="Embed" ProgID="FXDraw.Graphic" ShapeID="_x0000_s1125" DrawAspect="Content" ObjectID="_1514613348" r:id="rId234"/>
              </w:object>
            </w:r>
            <w:r w:rsidR="00817C54">
              <w:t xml:space="preserve">What is the value of </w:t>
            </w:r>
            <w:r w:rsidR="00817C54" w:rsidRPr="00817C54">
              <w:rPr>
                <w:i/>
              </w:rPr>
              <w:t>t</w:t>
            </w:r>
            <w:r w:rsidR="00817C54">
              <w:rPr>
                <w:i/>
              </w:rPr>
              <w:t xml:space="preserve"> </w:t>
            </w:r>
            <w:r w:rsidR="00817C54">
              <w:t>?</w:t>
            </w: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487744" behindDoc="0" locked="0" layoutInCell="1" allowOverlap="1" wp14:anchorId="631F8DEC" wp14:editId="4C94754B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57150</wp:posOffset>
                      </wp:positionV>
                      <wp:extent cx="754380" cy="373380"/>
                      <wp:effectExtent l="0" t="0" r="26670" b="26670"/>
                      <wp:wrapNone/>
                      <wp:docPr id="129" name="Rectangl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306E13" id="Rectangle 129" o:spid="_x0000_s1026" style="position:absolute;margin-left:75.1pt;margin-top:4.5pt;width:59.4pt;height:29.4pt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Default="00817C54" w:rsidP="00D31879">
            <w:pPr>
              <w:pStyle w:val="QuestionStyle"/>
            </w:pPr>
            <w:r>
              <w:t xml:space="preserve">What is the value of </w:t>
            </w:r>
            <w:r>
              <w:rPr>
                <w:i/>
              </w:rPr>
              <w:t>x</w:t>
            </w:r>
            <w:r>
              <w:t>?</w:t>
            </w:r>
            <w:r w:rsidR="000545D8">
              <w:rPr>
                <w:noProof/>
                <w:lang w:eastAsia="en-AU"/>
              </w:rPr>
              <w:object w:dxaOrig="1440" w:dyaOrig="1440">
                <v:shape id="_x0000_s1126" type="#_x0000_t75" style="position:absolute;margin-left:226.2pt;margin-top:4.2pt;width:186.25pt;height:141.8pt;z-index:251695616;mso-position-horizontal-relative:text;mso-position-vertical-relative:text">
                  <v:imagedata r:id="rId235" o:title=""/>
                </v:shape>
                <o:OLEObject Type="Embed" ProgID="FXDraw.Graphic" ShapeID="_x0000_s1126" DrawAspect="Content" ObjectID="_1514613349" r:id="rId236"/>
              </w:object>
            </w: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  <w:p w:rsidR="00817C54" w:rsidRDefault="00E15547" w:rsidP="00D31879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35872" behindDoc="0" locked="0" layoutInCell="1" allowOverlap="1" wp14:anchorId="3D795FC3" wp14:editId="745B7FCA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108585</wp:posOffset>
                      </wp:positionV>
                      <wp:extent cx="754380" cy="373380"/>
                      <wp:effectExtent l="0" t="0" r="26670" b="26670"/>
                      <wp:wrapNone/>
                      <wp:docPr id="145" name="Rectangle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311FB" id="Rectangle 145" o:spid="_x0000_s1026" style="position:absolute;margin-left:78.7pt;margin-top:8.55pt;width:59.4pt;height:29.4pt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BV1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  <w:p w:rsidR="00817C54" w:rsidRDefault="00817C54" w:rsidP="00D31879">
            <w:pPr>
              <w:pStyle w:val="QuestionStyle"/>
            </w:pPr>
          </w:p>
        </w:tc>
      </w:tr>
      <w:tr w:rsidR="0033442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34424" w:rsidRPr="001B3341" w:rsidRDefault="00334424" w:rsidP="0033442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424" w:rsidRPr="00817C54" w:rsidRDefault="00817C54" w:rsidP="00D31879">
            <w:pPr>
              <w:pStyle w:val="QuestionStyle"/>
            </w:pPr>
            <w:r>
              <w:t xml:space="preserve"> </w:t>
            </w:r>
            <w:r w:rsidRPr="00817C54">
              <w:object w:dxaOrig="614" w:dyaOrig="194">
                <v:shape id="_x0000_i1140" type="#_x0000_t75" style="width:30.75pt;height:9.75pt" o:ole="">
                  <v:imagedata r:id="rId237" o:title=""/>
                </v:shape>
                <o:OLEObject Type="Embed" ProgID="FXEquation.Equation" ShapeID="_x0000_i1140" DrawAspect="Content" ObjectID="_1514613267" r:id="rId238"/>
              </w:object>
            </w:r>
            <w:r w:rsidRPr="00817C54">
              <w:t xml:space="preserve"> </w:t>
            </w:r>
          </w:p>
          <w:p w:rsidR="00817C5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7" type="#_x0000_t75" style="position:absolute;margin-left:180.6pt;margin-top:8.4pt;width:258.7pt;height:74.85pt;z-index:251696640;mso-position-horizontal-relative:text;mso-position-vertical-relative:text">
                  <v:imagedata r:id="rId239" o:title=""/>
                </v:shape>
                <o:OLEObject Type="Embed" ProgID="FXDraw.Graphic" ShapeID="_x0000_s1127" DrawAspect="Content" ObjectID="_1514613350" r:id="rId240"/>
              </w:object>
            </w:r>
          </w:p>
          <w:p w:rsidR="00817C54" w:rsidRPr="00817C54" w:rsidRDefault="00817C54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91840" behindDoc="0" locked="0" layoutInCell="1" allowOverlap="1" wp14:anchorId="6B234F31" wp14:editId="44A1F726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19050</wp:posOffset>
                      </wp:positionV>
                      <wp:extent cx="213360" cy="883920"/>
                      <wp:effectExtent l="0" t="0" r="15240" b="1143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308B25" id="Group 130" o:spid="_x0000_s1026" style="position:absolute;margin-left:31.9pt;margin-top:1.5pt;width:16.8pt;height:69.6pt;z-index:2514918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vgwwAAANwAAAAPAAAAZHJzL2Rvd25yZXYueG1sRE9Na8JA&#10;EL0X/A/LCF6Kbmyh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13V74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+WXxAAAANwAAAAPAAAAZHJzL2Rvd25yZXYueG1sRE9Na8JA&#10;EL0L/odlCr2I2WhB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Cen5Zf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 </w:t>
            </w:r>
            <w:r w:rsidRPr="00817C54">
              <w:object w:dxaOrig="354" w:dyaOrig="194">
                <v:shape id="_x0000_i1142" type="#_x0000_t75" style="width:18pt;height:9.75pt" o:ole="">
                  <v:imagedata r:id="rId88" o:title=""/>
                </v:shape>
                <o:OLEObject Type="Embed" ProgID="FXEquation.Equation" ShapeID="_x0000_i1142" DrawAspect="Content" ObjectID="_1514613268" r:id="rId241"/>
              </w:object>
            </w:r>
            <w:r w:rsidRPr="00817C54">
              <w:t xml:space="preserve"> </w:t>
            </w:r>
          </w:p>
          <w:p w:rsidR="00817C54" w:rsidRPr="00817C54" w:rsidRDefault="00817C54" w:rsidP="00D31879">
            <w:pPr>
              <w:pStyle w:val="QuestionStyle"/>
            </w:pPr>
            <w:r>
              <w:t xml:space="preserve">                     </w:t>
            </w:r>
            <w:r w:rsidRPr="00817C54">
              <w:object w:dxaOrig="354" w:dyaOrig="194">
                <v:shape id="_x0000_i1143" type="#_x0000_t75" style="width:18pt;height:9.75pt" o:ole="">
                  <v:imagedata r:id="rId210" o:title=""/>
                </v:shape>
                <o:OLEObject Type="Embed" ProgID="FXEquation.Equation" ShapeID="_x0000_i1143" DrawAspect="Content" ObjectID="_1514613269" r:id="rId242"/>
              </w:object>
            </w:r>
            <w:r w:rsidRPr="00817C54">
              <w:t xml:space="preserve"> </w:t>
            </w:r>
          </w:p>
          <w:p w:rsidR="00817C54" w:rsidRPr="00817C54" w:rsidRDefault="00817C54" w:rsidP="00D31879">
            <w:pPr>
              <w:pStyle w:val="QuestionStyle"/>
            </w:pPr>
            <w:r>
              <w:t xml:space="preserve">                     </w:t>
            </w:r>
            <w:r w:rsidRPr="00817C54">
              <w:object w:dxaOrig="354" w:dyaOrig="194">
                <v:shape id="_x0000_i1144" type="#_x0000_t75" style="width:18pt;height:9.75pt" o:ole="">
                  <v:imagedata r:id="rId243" o:title=""/>
                </v:shape>
                <o:OLEObject Type="Embed" ProgID="FXEquation.Equation" ShapeID="_x0000_i1144" DrawAspect="Content" ObjectID="_1514613270" r:id="rId244"/>
              </w:object>
            </w:r>
            <w:r w:rsidRPr="00817C54">
              <w:t xml:space="preserve"> </w:t>
            </w:r>
          </w:p>
          <w:p w:rsidR="00817C54" w:rsidRPr="00817C54" w:rsidRDefault="00817C54" w:rsidP="00D31879">
            <w:pPr>
              <w:pStyle w:val="QuestionStyle"/>
            </w:pPr>
            <w:r>
              <w:t xml:space="preserve">                     </w:t>
            </w:r>
            <w:r w:rsidRPr="00817C54">
              <w:object w:dxaOrig="354" w:dyaOrig="194">
                <v:shape id="_x0000_i1145" type="#_x0000_t75" style="width:18pt;height:9.75pt" o:ole="">
                  <v:imagedata r:id="rId245" o:title=""/>
                </v:shape>
                <o:OLEObject Type="Embed" ProgID="FXEquation.Equation" ShapeID="_x0000_i1145" DrawAspect="Content" ObjectID="_1514613271" r:id="rId246"/>
              </w:object>
            </w:r>
            <w:r w:rsidRPr="00817C54">
              <w:t xml:space="preserve">  </w:t>
            </w:r>
          </w:p>
        </w:tc>
      </w:tr>
      <w:tr w:rsidR="00817C5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817C54" w:rsidRPr="001B3341" w:rsidRDefault="00817C54" w:rsidP="00817C5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17C54" w:rsidRPr="00817C54" w:rsidRDefault="000545D8" w:rsidP="00D3187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29" type="#_x0000_t75" style="position:absolute;margin-left:192pt;margin-top:2.4pt;width:252.25pt;height:109.65pt;z-index:251697664;mso-position-horizontal-relative:text;mso-position-vertical-relative:text">
                  <v:imagedata r:id="rId247" o:title=""/>
                </v:shape>
                <o:OLEObject Type="Embed" ProgID="FXDraw.Graphic" ShapeID="_x0000_s1129" DrawAspect="Content" ObjectID="_1514613351" r:id="rId248"/>
              </w:object>
            </w:r>
            <w:r w:rsidR="00817C54" w:rsidRPr="0053536E">
              <w:t xml:space="preserve"> </w:t>
            </w:r>
            <w:r w:rsidR="0053536E">
              <w:t xml:space="preserve">What is the size of  </w:t>
            </w:r>
            <w:r w:rsidR="0053536E" w:rsidRPr="0053536E">
              <w:object w:dxaOrig="858" w:dyaOrig="194">
                <v:shape id="_x0000_i1147" type="#_x0000_t75" style="width:43.5pt;height:9.75pt" o:ole="">
                  <v:imagedata r:id="rId249" o:title=""/>
                </v:shape>
                <o:OLEObject Type="Embed" ProgID="FXEquation.Equation" ShapeID="_x0000_i1147" DrawAspect="Content" ObjectID="_1514613272" r:id="rId250"/>
              </w:object>
            </w:r>
            <w:r w:rsidR="0053536E">
              <w:t xml:space="preserve"> </w:t>
            </w:r>
          </w:p>
          <w:p w:rsidR="00817C54" w:rsidRDefault="00817C54" w:rsidP="00D31879">
            <w:pPr>
              <w:pStyle w:val="QuestionStyle"/>
            </w:pPr>
          </w:p>
          <w:p w:rsidR="00817C54" w:rsidRPr="0053536E" w:rsidRDefault="00817C54" w:rsidP="00D31879">
            <w:pPr>
              <w:pStyle w:val="QuestionStyle"/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495936" behindDoc="0" locked="0" layoutInCell="1" allowOverlap="1" wp14:anchorId="1A71690D" wp14:editId="0BD7D4F1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19050</wp:posOffset>
                      </wp:positionV>
                      <wp:extent cx="213360" cy="883920"/>
                      <wp:effectExtent l="0" t="0" r="15240" b="1143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66915C" id="Group 135" o:spid="_x0000_s1026" style="position:absolute;margin-left:31.9pt;margin-top:1.5pt;width:16.8pt;height:69.6pt;z-index:2514959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 </w:t>
            </w:r>
            <w:r w:rsidR="0053536E" w:rsidRPr="0053536E">
              <w:object w:dxaOrig="738" w:dyaOrig="194" w14:anchorId="74B27959">
                <v:shape id="_x0000_i1148" type="#_x0000_t75" style="width:37.5pt;height:9.75pt" o:ole="">
                  <v:imagedata r:id="rId251" o:title=""/>
                </v:shape>
                <o:OLEObject Type="Embed" ProgID="FXEquation.Equation" ShapeID="_x0000_i1148" DrawAspect="Content" ObjectID="_1514613273" r:id="rId252"/>
              </w:object>
            </w:r>
            <w:r w:rsidRPr="0053536E">
              <w:t xml:space="preserve"> </w:t>
            </w:r>
          </w:p>
          <w:p w:rsidR="00817C54" w:rsidRPr="0053536E" w:rsidRDefault="00817C54" w:rsidP="00D31879">
            <w:pPr>
              <w:pStyle w:val="QuestionStyle"/>
            </w:pPr>
            <w:r>
              <w:t xml:space="preserve">                     </w:t>
            </w:r>
            <w:r w:rsidR="0053536E" w:rsidRPr="0053536E">
              <w:object w:dxaOrig="762" w:dyaOrig="194">
                <v:shape id="_x0000_i1149" type="#_x0000_t75" style="width:38.25pt;height:9.75pt" o:ole="">
                  <v:imagedata r:id="rId253" o:title=""/>
                </v:shape>
                <o:OLEObject Type="Embed" ProgID="FXEquation.Equation" ShapeID="_x0000_i1149" DrawAspect="Content" ObjectID="_1514613274" r:id="rId254"/>
              </w:object>
            </w:r>
            <w:r w:rsidRPr="0053536E">
              <w:t xml:space="preserve"> </w:t>
            </w:r>
          </w:p>
          <w:p w:rsidR="00817C54" w:rsidRPr="0053536E" w:rsidRDefault="00817C54" w:rsidP="00D31879">
            <w:pPr>
              <w:pStyle w:val="QuestionStyle"/>
            </w:pPr>
            <w:r>
              <w:t xml:space="preserve">                     </w:t>
            </w:r>
            <w:r w:rsidR="0053536E" w:rsidRPr="0053536E">
              <w:object w:dxaOrig="738" w:dyaOrig="194">
                <v:shape id="_x0000_i1150" type="#_x0000_t75" style="width:37.5pt;height:9.75pt" o:ole="">
                  <v:imagedata r:id="rId255" o:title=""/>
                </v:shape>
                <o:OLEObject Type="Embed" ProgID="FXEquation.Equation" ShapeID="_x0000_i1150" DrawAspect="Content" ObjectID="_1514613275" r:id="rId256"/>
              </w:object>
            </w:r>
            <w:r w:rsidRPr="0053536E">
              <w:t xml:space="preserve"> </w:t>
            </w:r>
          </w:p>
          <w:p w:rsidR="00817C54" w:rsidRPr="0053536E" w:rsidRDefault="00817C54" w:rsidP="00D31879">
            <w:pPr>
              <w:pStyle w:val="QuestionStyle"/>
            </w:pPr>
            <w:r>
              <w:t xml:space="preserve">                     </w:t>
            </w:r>
            <w:r w:rsidR="0053536E" w:rsidRPr="0053536E">
              <w:object w:dxaOrig="642" w:dyaOrig="194" w14:anchorId="43588C94">
                <v:shape id="_x0000_i1151" type="#_x0000_t75" style="width:32.25pt;height:9.75pt" o:ole="">
                  <v:imagedata r:id="rId257" o:title=""/>
                </v:shape>
                <o:OLEObject Type="Embed" ProgID="FXEquation.Equation" ShapeID="_x0000_i1151" DrawAspect="Content" ObjectID="_1514613276" r:id="rId258"/>
              </w:object>
            </w:r>
            <w:r w:rsidRPr="0053536E">
              <w:t xml:space="preserve">  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3D2976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E15547" w:rsidRPr="00325745" w:rsidTr="007A418C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811B30B25830484184F376EE8E5FDBF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E15547" w:rsidRPr="00325745" w:rsidRDefault="00E15547" w:rsidP="007A418C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3BA55E57B33145DFA939F4628861EF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E15547" w:rsidRPr="005C44C0" w:rsidRDefault="00E15547" w:rsidP="007A418C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Angle Properties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E15547" w:rsidRDefault="00E15547" w:rsidP="007A418C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E15547" w:rsidRPr="00325745" w:rsidRDefault="00E15547" w:rsidP="007A418C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E15547" w:rsidRPr="00325745" w:rsidTr="007A418C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E15547" w:rsidRPr="00885304" w:rsidRDefault="00E15547" w:rsidP="007A418C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Using protractor angle = 67</w:t>
            </w:r>
            <w:r w:rsidRPr="00D66587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2977" w:type="dxa"/>
          </w:tcPr>
          <w:p w:rsidR="00E15547" w:rsidRPr="0040785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67</w:t>
            </w:r>
            <w:r w:rsidRPr="00D66587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 w:rsidR="00407857">
              <w:rPr>
                <w:rFonts w:asciiTheme="majorHAnsi" w:hAnsiTheme="majorHAnsi"/>
                <w:sz w:val="24"/>
                <w:szCs w:val="24"/>
              </w:rPr>
              <w:t xml:space="preserve">  (allow 2</w:t>
            </w:r>
            <w:r w:rsidR="00407857" w:rsidRPr="00407857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 w:rsidR="00407857">
              <w:rPr>
                <w:rFonts w:asciiTheme="majorHAnsi" w:hAnsiTheme="majorHAnsi"/>
                <w:sz w:val="24"/>
                <w:szCs w:val="24"/>
              </w:rPr>
              <w:t xml:space="preserve"> either side)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FF6D03" w:rsidRDefault="00E15547" w:rsidP="007A418C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FF6D03">
              <w:rPr>
                <w:noProof/>
                <w:color w:val="FF0000"/>
                <w:position w:val="-2"/>
                <w:lang w:eastAsia="en-AU"/>
              </w:rPr>
              <w:object w:dxaOrig="1795" w:dyaOrig="194">
                <v:shape id="_x0000_i1152" type="#_x0000_t75" style="width:90pt;height:9.75pt" o:ole="">
                  <v:imagedata r:id="rId259" o:title=""/>
                </v:shape>
                <o:OLEObject Type="Embed" ProgID="FXEquation.Equation" ShapeID="_x0000_i1152" DrawAspect="Content" ObjectID="_1514613277" r:id="rId260"/>
              </w:objec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111</w:t>
            </w:r>
            <w:r w:rsidRPr="00FF6D03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6777F5" w:rsidRDefault="00E15547" w:rsidP="007A418C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6777F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110" w:dyaOrig="198">
                <v:shape id="_x0000_i1153" type="#_x0000_t75" style="width:205.5pt;height:10.5pt" o:ole="">
                  <v:imagedata r:id="rId261" o:title=""/>
                </v:shape>
                <o:OLEObject Type="Embed" ProgID="FXEquation.Equation" ShapeID="_x0000_i1153" DrawAspect="Content" ObjectID="_1514613278" r:id="rId262"/>
              </w:objec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6777F5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two angles are alternate on parallel lines so are equal.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135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219" w:type="dxa"/>
            <w:gridSpan w:val="3"/>
          </w:tcPr>
          <w:p w:rsidR="00E15547" w:rsidRDefault="000545D8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130" type="#_x0000_t75" style="position:absolute;margin-left:34.5pt;margin-top:2.3pt;width:293.45pt;height:203.55pt;z-index:251701760;mso-position-horizontal-relative:text;mso-position-vertical-relative:text">
                  <v:imagedata r:id="rId263" o:title=""/>
                </v:shape>
                <o:OLEObject Type="Embed" ProgID="FXDraw.Graphic" ShapeID="_x0000_s1130" DrawAspect="Content" ObjectID="_1514613352" r:id="rId264"/>
              </w:objec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bookmarkStart w:id="0" w:name="_GoBack"/>
            <w:bookmarkEnd w:id="0"/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Reflex is between 180</w:t>
            </w:r>
            <w:r w:rsidRPr="006777F5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and 360</w:t>
            </w:r>
            <w:r w:rsidRPr="006777F5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, so </w:t>
            </w:r>
            <w:r w:rsidRPr="006062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48" w:dyaOrig="194">
                <v:shape id="_x0000_i1155" type="#_x0000_t75" style="width:87.75pt;height:9.75pt" o:ole="">
                  <v:imagedata r:id="rId36" o:title=""/>
                </v:shape>
                <o:OLEObject Type="Embed" ProgID="FXEquation.Equation" ShapeID="_x0000_i1155" DrawAspect="Content" ObjectID="_1514613279" r:id="rId265"/>
              </w:objec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6777F5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sz w:val="24"/>
                <w:szCs w:val="24"/>
              </w:rPr>
              <w:t>Compliment adds to form right angle so =90 – 65 = 25</w:t>
            </w:r>
            <w:r w:rsidRPr="00BE59FD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5614F8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sz w:val="24"/>
                <w:szCs w:val="24"/>
              </w:rPr>
              <w:t>CE is parallel to BD and perpendicular to FG</w:t>
            </w:r>
          </w:p>
        </w:tc>
        <w:tc>
          <w:tcPr>
            <w:tcW w:w="2977" w:type="dxa"/>
          </w:tcPr>
          <w:p w:rsidR="008174D7" w:rsidRPr="008174D7" w:rsidRDefault="008174D7" w:rsidP="008174D7">
            <w:pPr>
              <w:rPr>
                <w:rFonts w:ascii="Times New Roman" w:hAnsi="Times New Roman"/>
                <w:sz w:val="24"/>
                <w:szCs w:val="24"/>
              </w:rPr>
            </w:pPr>
            <w:r w:rsidRPr="008174D7">
              <w:rPr>
                <w:rFonts w:ascii="Times New Roman" w:hAnsi="Times New Roman"/>
                <w:sz w:val="24"/>
                <w:szCs w:val="24"/>
              </w:rPr>
              <w:t xml:space="preserve">Any of </w:t>
            </w:r>
            <w:r w:rsidR="00E15547" w:rsidRPr="008174D7">
              <w:rPr>
                <w:rFonts w:ascii="Times New Roman" w:hAnsi="Times New Roman"/>
                <w:sz w:val="24"/>
                <w:szCs w:val="24"/>
              </w:rPr>
              <w:t>CE</w:t>
            </w:r>
            <w:r w:rsidRPr="008174D7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407857" w:rsidRPr="008174D7">
              <w:rPr>
                <w:rFonts w:ascii="Times New Roman" w:hAnsi="Times New Roman"/>
                <w:sz w:val="24"/>
                <w:szCs w:val="24"/>
              </w:rPr>
              <w:t>EC</w:t>
            </w:r>
            <w:r w:rsidRPr="008174D7">
              <w:rPr>
                <w:rFonts w:ascii="Times New Roman" w:hAnsi="Times New Roman"/>
                <w:sz w:val="24"/>
                <w:szCs w:val="24"/>
              </w:rPr>
              <w:t>, FC or FE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5262" w:dyaOrig="518">
                <v:shape id="_x0000_i1156" type="#_x0000_t75" style="width:263.25pt;height:25.5pt" o:ole="">
                  <v:imagedata r:id="rId266" o:title=""/>
                </v:shape>
                <o:OLEObject Type="Embed" ProgID="FXEquation.Equation" ShapeID="_x0000_i1156" DrawAspect="Content" ObjectID="_1514613280" r:id="rId267"/>
              </w:object>
            </w:r>
          </w:p>
        </w:tc>
        <w:tc>
          <w:tcPr>
            <w:tcW w:w="2977" w:type="dxa"/>
          </w:tcPr>
          <w:p w:rsidR="00E15547" w:rsidRPr="00CC2DCD" w:rsidRDefault="00E15547" w:rsidP="007A418C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C2DCD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714" w:dyaOrig="194">
                <v:shape id="_x0000_i1157" type="#_x0000_t75" style="width:36pt;height:9.75pt" o:ole="">
                  <v:imagedata r:id="rId268" o:title=""/>
                </v:shape>
                <o:OLEObject Type="Embed" ProgID="FXEquation.Equation" ShapeID="_x0000_i1157" DrawAspect="Content" ObjectID="_1514613281" r:id="rId269"/>
              </w:object>
            </w:r>
            <w:r w:rsidRPr="00CC2DCD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421" w:dyaOrig="478">
                <v:shape id="_x0000_i1158" type="#_x0000_t75" style="width:220.5pt;height:24pt" o:ole="">
                  <v:imagedata r:id="rId270" o:title=""/>
                </v:shape>
                <o:OLEObject Type="Embed" ProgID="FXEquation.Equation" ShapeID="_x0000_i1158" DrawAspect="Content" ObjectID="_1514613282" r:id="rId271"/>
              </w:objec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4B6F9B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680"/>
        </w:trPr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1701" w:dyaOrig="1701">
                <v:shape id="_x0000_i1159" type="#_x0000_t75" style="width:85.5pt;height:85.5pt" o:ole="">
                  <v:imagedata r:id="rId272" o:title=""/>
                </v:shape>
                <o:OLEObject Type="Embed" ProgID="FXEquation.Equation" ShapeID="_x0000_i1159" DrawAspect="Content" ObjectID="_1514613283" r:id="rId27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BE59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532" w:dyaOrig="238">
                <v:shape id="_x0000_i1160" type="#_x0000_t75" style="width:176.25pt;height:12pt" o:ole="">
                  <v:imagedata r:id="rId274" o:title=""/>
                </v:shape>
                <o:OLEObject Type="Embed" ProgID="FXEquation.Equation" ShapeID="_x0000_i1160" DrawAspect="Content" ObjectID="_1514613284" r:id="rId275"/>
              </w:object>
            </w:r>
            <w:r w:rsidRPr="00BE59F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F47F42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E59F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63" w:dyaOrig="194">
                <v:shape id="_x0000_i1161" type="#_x0000_t75" style="width:158.25pt;height:9.75pt" o:ole="">
                  <v:imagedata r:id="rId276" o:title=""/>
                </v:shape>
                <o:OLEObject Type="Embed" ProgID="FXEquation.Equation" ShapeID="_x0000_i1161" DrawAspect="Content" ObjectID="_1514613285" r:id="rId277"/>
              </w:object>
            </w:r>
            <w:r w:rsidRPr="00BE59F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 w:rsidRPr="000E695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54" w:dyaOrig="192">
                <v:shape id="_x0000_i1162" type="#_x0000_t75" style="width:18pt;height:9.75pt" o:ole="">
                  <v:imagedata r:id="rId100" o:title=""/>
                </v:shape>
                <o:OLEObject Type="Embed" ProgID="FXEquation.Equation" ShapeID="_x0000_i1162" DrawAspect="Content" ObjectID="_1514613286" r:id="rId278"/>
              </w:objec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BE59FD" w:rsidRDefault="00E15547" w:rsidP="007A418C">
            <w:pPr>
              <w:rPr>
                <w:rFonts w:ascii="Times New Roman" w:hAnsi="Times New Roman"/>
                <w:sz w:val="24"/>
                <w:szCs w:val="24"/>
              </w:rPr>
            </w:pPr>
            <w:r w:rsidRPr="00BE59FD">
              <w:rPr>
                <w:rFonts w:ascii="Times New Roman" w:hAnsi="Times New Roman"/>
                <w:sz w:val="24"/>
                <w:szCs w:val="24"/>
              </w:rPr>
              <w:t>Need either equal corresponding angles or supplementary cointerior angles.  NS gives both as 110  + 70 = 180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A57696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998" w:dyaOrig="238">
                <v:shape id="_x0000_i1163" type="#_x0000_t75" style="width:250.5pt;height:12pt" o:ole="">
                  <v:imagedata r:id="rId279" o:title=""/>
                </v:shape>
                <o:OLEObject Type="Embed" ProgID="FXEquation.Equation" ShapeID="_x0000_i1163" DrawAspect="Content" ObjectID="_1514613287" r:id="rId280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50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815EFF" w:rsidRDefault="00E15547" w:rsidP="007A418C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815EFF">
              <w:rPr>
                <w:color w:val="FF0000"/>
                <w:position w:val="-6"/>
              </w:rPr>
              <w:object w:dxaOrig="3738" w:dyaOrig="238">
                <v:shape id="_x0000_i1164" type="#_x0000_t75" style="width:187.5pt;height:12pt" o:ole="">
                  <v:imagedata r:id="rId281" o:title=""/>
                </v:shape>
                <o:OLEObject Type="Embed" ProgID="FXEquation.Equation" ShapeID="_x0000_i1164" DrawAspect="Content" ObjectID="_1514613288" r:id="rId282"/>
              </w:objec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815EFF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952" w:dyaOrig="238">
                <v:shape id="_x0000_i1165" type="#_x0000_t75" style="width:247.5pt;height:12pt" o:ole="">
                  <v:imagedata r:id="rId283" o:title=""/>
                </v:shape>
                <o:OLEObject Type="Embed" ProgID="FXEquation.Equation" ShapeID="_x0000_i1165" DrawAspect="Content" ObjectID="_1514613289" r:id="rId284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35</w:t>
            </w:r>
            <w:r w:rsidRPr="00815EFF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724" w:dyaOrig="238">
                <v:shape id="_x0000_i1166" type="#_x0000_t75" style="width:236.25pt;height:12pt" o:ole="">
                  <v:imagedata r:id="rId285" o:title=""/>
                </v:shape>
                <o:OLEObject Type="Embed" ProgID="FXEquation.Equation" ShapeID="_x0000_i1166" DrawAspect="Content" ObjectID="_1514613290" r:id="rId286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40</w:t>
            </w:r>
            <w:r w:rsidRPr="00815EFF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AB and EF  form vertically opposite angles which are equal.</w: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2706" w:dyaOrig="714">
                <v:shape id="_x0000_i1167" type="#_x0000_t75" style="width:135.75pt;height:36pt" o:ole="">
                  <v:imagedata r:id="rId287" o:title=""/>
                </v:shape>
                <o:OLEObject Type="Embed" ProgID="FXEquation.Equation" ShapeID="_x0000_i1167" DrawAspect="Content" ObjectID="_1514613291" r:id="rId28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815EFF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5330" w:dyaOrig="1257">
                <v:shape id="_x0000_i1168" type="#_x0000_t75" style="width:266.25pt;height:63pt" o:ole="">
                  <v:imagedata r:id="rId289" o:title=""/>
                </v:shape>
                <o:OLEObject Type="Embed" ProgID="FXEquation.Equation" ShapeID="_x0000_i1168" DrawAspect="Content" ObjectID="_1514613292" r:id="rId290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BF25A8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Default="000545D8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131" type="#_x0000_t75" style="position:absolute;margin-left:24.65pt;margin-top:-.15pt;width:258.7pt;height:114.7pt;z-index:251702784;mso-position-horizontal-relative:text;mso-position-vertical-relative:text">
                  <v:imagedata r:id="rId291" o:title=""/>
                </v:shape>
                <o:OLEObject Type="Embed" ProgID="FXDraw.Graphic" ShapeID="_x0000_s1131" DrawAspect="Content" ObjectID="_1514613353" r:id="rId292"/>
              </w:objec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        </w:t>
            </w:r>
            <w:r w:rsidRPr="00BF25A8">
              <w:rPr>
                <w:rFonts w:asciiTheme="majorHAnsi" w:hAnsiTheme="majorHAnsi"/>
                <w:color w:val="FF0000"/>
                <w:position w:val="-34"/>
                <w:sz w:val="24"/>
                <w:szCs w:val="24"/>
              </w:rPr>
              <w:object w:dxaOrig="4057" w:dyaOrig="514">
                <v:shape id="_x0000_i1170" type="#_x0000_t75" style="width:202.5pt;height:25.5pt" o:ole="">
                  <v:imagedata r:id="rId293" o:title=""/>
                </v:shape>
                <o:OLEObject Type="Embed" ProgID="FXEquation.Equation" ShapeID="_x0000_i1170" DrawAspect="Content" ObjectID="_1514613293" r:id="rId294"/>
              </w:object>
            </w:r>
            <w:r w:rsidRPr="00BF25A8">
              <w:rPr>
                <w:rFonts w:asciiTheme="majorHAnsi" w:hAnsiTheme="majorHAnsi"/>
                <w:position w:val="-34"/>
                <w:sz w:val="24"/>
                <w:szCs w:val="24"/>
              </w:rPr>
              <w:t xml:space="preserve"> </w:t>
            </w:r>
          </w:p>
          <w:p w:rsidR="00407857" w:rsidRPr="00BF25A8" w:rsidRDefault="00407857" w:rsidP="007A418C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>
              <w:rPr>
                <w:rFonts w:asciiTheme="majorHAnsi" w:hAnsiTheme="majorHAnsi"/>
                <w:position w:val="-34"/>
                <w:sz w:val="24"/>
                <w:szCs w:val="24"/>
              </w:rPr>
              <w:t>Different working is possible.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75</w:t>
            </w:r>
            <w:r w:rsidRPr="00BF25A8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E15547" w:rsidRPr="00352F5D" w:rsidRDefault="000545D8" w:rsidP="007A418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32" type="#_x0000_t75" style="position:absolute;margin-left:24.65pt;margin-top:.85pt;width:236.5pt;height:119.8pt;z-index:251703808;mso-position-horizontal-relative:text;mso-position-vertical-relative:text">
                  <v:imagedata r:id="rId295" o:title=""/>
                </v:shape>
                <o:OLEObject Type="Embed" ProgID="FXDraw.Graphic" ShapeID="_x0000_s1132" DrawAspect="Content" ObjectID="_1514613354" r:id="rId296"/>
              </w:object>
            </w:r>
            <w:r w:rsidR="00E15547">
              <w:t xml:space="preserve">     </w:t>
            </w:r>
          </w:p>
          <w:p w:rsidR="00E15547" w:rsidRDefault="00E15547" w:rsidP="007A418C">
            <w:pPr>
              <w:pStyle w:val="QuestionStyle"/>
            </w:pPr>
            <w:r>
              <w:t xml:space="preserve"> </w:t>
            </w: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Pr="00BF25A8" w:rsidRDefault="00E15547" w:rsidP="007A418C">
            <w:pPr>
              <w:pStyle w:val="QuestionStyle"/>
              <w:rPr>
                <w:position w:val="-146"/>
              </w:rPr>
            </w:pPr>
            <w:r>
              <w:t xml:space="preserve"> </w:t>
            </w:r>
            <w:r w:rsidRPr="00BF25A8">
              <w:rPr>
                <w:color w:val="FF0000"/>
                <w:position w:val="-146"/>
              </w:rPr>
              <w:object w:dxaOrig="5058" w:dyaOrig="1638">
                <v:shape id="_x0000_i1172" type="#_x0000_t75" style="width:253.5pt;height:82.5pt" o:ole="">
                  <v:imagedata r:id="rId297" o:title=""/>
                </v:shape>
                <o:OLEObject Type="Embed" ProgID="FXEquation.Equation" ShapeID="_x0000_i1172" DrawAspect="Content" ObjectID="_1514613294" r:id="rId298"/>
              </w:object>
            </w:r>
            <w:r w:rsidRPr="00BF25A8">
              <w:rPr>
                <w:position w:val="-146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BF25A8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E15547" w:rsidRDefault="00E15547" w:rsidP="00E15547">
      <w:pPr>
        <w:rPr>
          <w:rFonts w:asciiTheme="majorHAnsi" w:hAnsiTheme="majorHAnsi"/>
          <w:sz w:val="24"/>
          <w:szCs w:val="24"/>
        </w:rPr>
        <w:sectPr w:rsidR="00E15547" w:rsidSect="007A418C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E15547" w:rsidRPr="00325745" w:rsidTr="007A418C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A25D56E265E3447C8B324D87FA5909A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E15547" w:rsidRPr="00325745" w:rsidRDefault="00E15547" w:rsidP="007A418C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713930614"/>
            <w:placeholder>
              <w:docPart w:val="37FC568C411B4035BE618A447C45C15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E15547" w:rsidRPr="005C44C0" w:rsidRDefault="00E15547" w:rsidP="007A418C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Angle Properties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E15547" w:rsidRDefault="00E15547" w:rsidP="007A418C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E15547" w:rsidRDefault="00E15547" w:rsidP="007A418C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E15547" w:rsidRPr="00325745" w:rsidRDefault="00E15547" w:rsidP="007A418C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E15547" w:rsidRPr="00325745" w:rsidTr="007A418C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E15547" w:rsidRPr="00325745" w:rsidRDefault="00E15547" w:rsidP="007A418C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Pr="00D87B14" w:rsidRDefault="00E15547" w:rsidP="007A418C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87B14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922" w:dyaOrig="238">
                <v:shape id="_x0000_i1173" type="#_x0000_t75" style="width:146.25pt;height:12pt" o:ole="">
                  <v:imagedata r:id="rId299" o:title=""/>
                </v:shape>
                <o:OLEObject Type="Embed" ProgID="FXEquation.Equation" ShapeID="_x0000_i1173" DrawAspect="Content" ObjectID="_1514613295" r:id="rId300"/>
              </w:object>
            </w:r>
            <w:r w:rsidRPr="00D87B14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Pr="00D87B14" w:rsidRDefault="00E15547" w:rsidP="007A418C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2</w:t>
            </w:r>
            <w:r w:rsidRPr="00D87B14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 w:rsidRPr="00D87B14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object w:dxaOrig="680" w:dyaOrig="190">
                <v:shape id="_x0000_i1174" type="#_x0000_t75" style="width:34.5pt;height:9.75pt" o:ole="">
                  <v:imagedata r:id="rId140" o:title=""/>
                </v:shape>
                <o:OLEObject Type="Embed" ProgID="FXEquation.Equation" ShapeID="_x0000_i1174" DrawAspect="Content" ObjectID="_1514613296" r:id="rId301"/>
              </w:object>
            </w:r>
            <w:r w:rsidRPr="00D87B14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is a right angle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D87B14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637" w:dyaOrig="198">
                <v:shape id="_x0000_i1175" type="#_x0000_t75" style="width:231.75pt;height:10.5pt" o:ole="">
                  <v:imagedata r:id="rId302" o:title=""/>
                </v:shape>
                <o:OLEObject Type="Embed" ProgID="FXEquation.Equation" ShapeID="_x0000_i1175" DrawAspect="Content" ObjectID="_1514613297" r:id="rId30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6777F5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Pr="00D87B14" w:rsidRDefault="00E15547" w:rsidP="007A418C">
            <w:pPr>
              <w:pStyle w:val="QuestionStyle"/>
            </w:pPr>
            <w:r w:rsidRPr="00D87B14">
              <w:rPr>
                <w:color w:val="FF0000"/>
                <w:position w:val="-6"/>
              </w:rPr>
              <w:object w:dxaOrig="3762" w:dyaOrig="238">
                <v:shape id="_x0000_i1176" type="#_x0000_t75" style="width:188.25pt;height:12pt" o:ole="">
                  <v:imagedata r:id="rId162" o:title=""/>
                </v:shape>
                <o:OLEObject Type="Embed" ProgID="FXEquation.Equation" ShapeID="_x0000_i1176" DrawAspect="Content" ObjectID="_1514613298" r:id="rId304"/>
              </w:object>
            </w:r>
            <w:r>
              <w:t xml:space="preserve"> (add to 180</w:t>
            </w:r>
            <w:r w:rsidRPr="00D87B14">
              <w:rPr>
                <w:vertAlign w:val="superscript"/>
              </w:rPr>
              <w:t>o</w:t>
            </w:r>
            <w:r>
              <w:t>)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D87B14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9933CC" w:rsidP="007A418C">
            <w:pPr>
              <w:rPr>
                <w:rFonts w:asciiTheme="majorHAnsi" w:hAnsiTheme="majorHAnsi"/>
                <w:sz w:val="24"/>
                <w:szCs w:val="24"/>
              </w:rPr>
            </w:pPr>
            <w:r w:rsidRPr="009933CC">
              <w:rPr>
                <w:color w:val="FF0000"/>
                <w:position w:val="-2"/>
              </w:rPr>
              <w:object w:dxaOrig="1954" w:dyaOrig="198">
                <v:shape id="_x0000_i1177" type="#_x0000_t75" style="width:98.25pt;height:10.5pt" o:ole="">
                  <v:imagedata r:id="rId305" o:title=""/>
                </v:shape>
                <o:OLEObject Type="Embed" ProgID="FXEquation.Equation" ShapeID="_x0000_i1177" DrawAspect="Content" ObjectID="_1514613299" r:id="rId306"/>
              </w:object>
            </w:r>
            <w:r w:rsidR="00E15547">
              <w:t xml:space="preserve"> are vertically opposite angles.</w:t>
            </w:r>
          </w:p>
        </w:tc>
        <w:tc>
          <w:tcPr>
            <w:tcW w:w="2977" w:type="dxa"/>
          </w:tcPr>
          <w:p w:rsidR="00E15547" w:rsidRDefault="007A418C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7A418C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E15547"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3296" w:dyaOrig="194">
                <v:shape id="_x0000_i1178" type="#_x0000_t75" style="width:165pt;height:9.75pt" o:ole="">
                  <v:imagedata r:id="rId307" o:title=""/>
                </v:shape>
                <o:OLEObject Type="Embed" ProgID="FXEquation.Equation" ShapeID="_x0000_i1178" DrawAspect="Content" ObjectID="_1514613300" r:id="rId30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108</w:t>
            </w:r>
            <w:r w:rsidRPr="006777F5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</w:t>
            </w:r>
            <w:r w:rsidRPr="000215B9">
              <w:object w:dxaOrig="958" w:dyaOrig="194">
                <v:shape id="_x0000_i1179" type="#_x0000_t75" style="width:48pt;height:9.75pt" o:ole="">
                  <v:imagedata r:id="rId186" o:title=""/>
                </v:shape>
                <o:OLEObject Type="Embed" ProgID="FXEquation.Equation" ShapeID="_x0000_i1179" DrawAspect="Content" ObjectID="_1514613301" r:id="rId309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since  </w:t>
            </w:r>
            <w:r>
              <w:rPr>
                <w:rFonts w:asciiTheme="majorHAnsi" w:hAnsiTheme="majorHAnsi"/>
                <w:sz w:val="24"/>
                <w:szCs w:val="24"/>
              </w:rPr>
              <w:object w:dxaOrig="1651" w:dyaOrig="194">
                <v:shape id="_x0000_i1180" type="#_x0000_t75" style="width:82.5pt;height:9.75pt" o:ole="">
                  <v:imagedata r:id="rId310" o:title=""/>
                </v:shape>
                <o:OLEObject Type="Embed" ProgID="FXEquation.Equation" ShapeID="_x0000_i1180" DrawAspect="Content" ObjectID="_1514613302" r:id="rId311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D87B14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Pr="00D87B14" w:rsidRDefault="00E15547" w:rsidP="007A418C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87B14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4084" w:dyaOrig="238">
                <v:shape id="_x0000_i1181" type="#_x0000_t75" style="width:204pt;height:12pt" o:ole="">
                  <v:imagedata r:id="rId312" o:title=""/>
                </v:shape>
                <o:OLEObject Type="Embed" ProgID="FXEquation.Equation" ShapeID="_x0000_i1181" DrawAspect="Content" ObjectID="_1514613303" r:id="rId313"/>
              </w:object>
            </w:r>
            <w:r w:rsidRPr="00D87B14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Pr="00D87B14" w:rsidRDefault="00E15547" w:rsidP="007A418C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87B14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54" w:dyaOrig="194">
                <v:shape id="_x0000_i1182" type="#_x0000_t75" style="width:18pt;height:9.75pt" o:ole="">
                  <v:imagedata r:id="rId314" o:title=""/>
                </v:shape>
                <o:OLEObject Type="Embed" ProgID="FXEquation.Equation" ShapeID="_x0000_i1182" DrawAspect="Content" ObjectID="_1514613304" r:id="rId315"/>
              </w:object>
            </w:r>
            <w:r w:rsidRPr="00D87B14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AD </w:t>
            </w:r>
            <w:r>
              <w:t>is parallel to BC and perpendicular to GC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5E715E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0545D8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133" type="#_x0000_t75" style="position:absolute;margin-left:59.3pt;margin-top:-.75pt;width:150.65pt;height:135.55pt;z-index:251704832;mso-position-horizontal-relative:text;mso-position-vertical-relative:text">
                  <v:imagedata r:id="rId316" o:title=""/>
                </v:shape>
                <o:OLEObject Type="Embed" ProgID="FXDraw.Graphic" ShapeID="_x0000_s1133" DrawAspect="Content" ObjectID="_1514613355" r:id="rId317"/>
              </w:objec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Pr="00D87B14" w:rsidRDefault="00E15547" w:rsidP="007A418C">
            <w:pPr>
              <w:rPr>
                <w:rFonts w:asciiTheme="majorHAnsi" w:hAnsiTheme="majorHAnsi"/>
                <w:position w:val="-8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87B14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object w:dxaOrig="2288" w:dyaOrig="974">
                <v:shape id="_x0000_i1184" type="#_x0000_t75" style="width:114.75pt;height:48.75pt" o:ole="">
                  <v:imagedata r:id="rId318" o:title=""/>
                </v:shape>
                <o:OLEObject Type="Embed" ProgID="FXEquation.Equation" ShapeID="_x0000_i1184" DrawAspect="Content" ObjectID="_1514613305" r:id="rId319"/>
              </w:object>
            </w:r>
            <w:r w:rsidRPr="00D87B14">
              <w:rPr>
                <w:rFonts w:asciiTheme="majorHAnsi" w:hAnsiTheme="majorHAnsi"/>
                <w:position w:val="-8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135</w:t>
            </w:r>
            <w:r w:rsidRPr="00D87B14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 w:rsidRPr="005614F8">
              <w:rPr>
                <w:rFonts w:asciiTheme="majorHAnsi" w:hAnsiTheme="majorHAnsi"/>
                <w:i/>
                <w:sz w:val="24"/>
                <w:szCs w:val="24"/>
              </w:rPr>
              <w:t>x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= 107 (alternate angles ) </w:t>
            </w:r>
            <w:r w:rsidRPr="005614F8">
              <w:rPr>
                <w:rFonts w:asciiTheme="majorHAnsi" w:hAnsiTheme="majorHAnsi"/>
                <w:i/>
                <w:sz w:val="24"/>
                <w:szCs w:val="24"/>
              </w:rPr>
              <w:t>y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= 73 (cointerior angles)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F24790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0545D8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134" type="#_x0000_t75" style="position:absolute;margin-left:29.55pt;margin-top:8.6pt;width:267.15pt;height:107.5pt;z-index:251705856;mso-position-horizontal-relative:text;mso-position-vertical-relative:text">
                  <v:imagedata r:id="rId320" o:title=""/>
                </v:shape>
                <o:OLEObject Type="Embed" ProgID="FXDraw.Graphic" ShapeID="_x0000_s1134" DrawAspect="Content" ObjectID="_1514613356" r:id="rId321"/>
              </w:objec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7A418C" w:rsidRDefault="007A418C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E15547" w:rsidRDefault="007A418C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102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3834" w:dyaOrig="238">
                <v:shape id="_x0000_i1186" type="#_x0000_t75" style="width:192pt;height:12pt" o:ole="">
                  <v:imagedata r:id="rId322" o:title=""/>
                </v:shape>
                <o:OLEObject Type="Embed" ProgID="FXEquation.Equation" ShapeID="_x0000_i1186" DrawAspect="Content" ObjectID="_1514613306" r:id="rId32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E26E38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pairs of cointerior angles.</w: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pairs between AB and CD are supplementary, so they are parallel.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833CF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830" w:dyaOrig="238">
                <v:shape id="_x0000_i1187" type="#_x0000_t75" style="width:241.5pt;height:12pt" o:ole="">
                  <v:imagedata r:id="rId324" o:title=""/>
                </v:shape>
                <o:OLEObject Type="Embed" ProgID="FXEquation.Equation" ShapeID="_x0000_i1187" DrawAspect="Content" ObjectID="_1514613307" r:id="rId325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833CF0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Need either equal alternate angles or supplementary cointerior angles.  OT gives the latter as 95 + 85 = 180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OT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0545D8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135" type="#_x0000_t75" style="position:absolute;margin-left:21.85pt;margin-top:.3pt;width:250.9pt;height:196.2pt;z-index:251706880;mso-position-horizontal-relative:text;mso-position-vertical-relative:text">
                  <v:imagedata r:id="rId326" o:title=""/>
                </v:shape>
                <o:OLEObject Type="Embed" ProgID="FXDraw.Graphic" ShapeID="_x0000_s1135" DrawAspect="Content" ObjectID="_1514613357" r:id="rId327"/>
              </w:object>
            </w: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8A0BE5" w:rsidRDefault="008A0BE5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Can do by angle sum triangle if they have learnt it.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29</w:t>
            </w:r>
            <w:r w:rsidRPr="009D6F1C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0545D8" w:rsidP="007A418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36" type="#_x0000_t75" style="position:absolute;margin-left:1.8pt;margin-top:.7pt;width:216.25pt;height:125.25pt;z-index:251707904;mso-position-horizontal-relative:text;mso-position-vertical-relative:text">
                  <v:imagedata r:id="rId328" o:title=""/>
                </v:shape>
                <o:OLEObject Type="Embed" ProgID="FXDraw.Graphic" ShapeID="_x0000_s1136" DrawAspect="Content" ObjectID="_1514613358" r:id="rId329"/>
              </w:object>
            </w: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Default="00E15547" w:rsidP="007A418C">
            <w:pPr>
              <w:pStyle w:val="QuestionStyle"/>
            </w:pPr>
          </w:p>
          <w:p w:rsidR="00E15547" w:rsidRPr="009D6F1C" w:rsidRDefault="00E15547" w:rsidP="007A418C">
            <w:pPr>
              <w:pStyle w:val="QuestionStyle"/>
              <w:rPr>
                <w:position w:val="-86"/>
              </w:rPr>
            </w:pPr>
            <w:r>
              <w:t xml:space="preserve"> </w:t>
            </w:r>
            <w:r w:rsidRPr="009D6F1C">
              <w:rPr>
                <w:color w:val="FF0000"/>
                <w:position w:val="-86"/>
              </w:rPr>
              <w:object w:dxaOrig="3810" w:dyaOrig="1037">
                <v:shape id="_x0000_i1190" type="#_x0000_t75" style="width:191.25pt;height:51.75pt" o:ole="">
                  <v:imagedata r:id="rId330" o:title=""/>
                </v:shape>
                <o:OLEObject Type="Embed" ProgID="FXEquation.Equation" ShapeID="_x0000_i1190" DrawAspect="Content" ObjectID="_1514613308" r:id="rId331"/>
              </w:object>
            </w:r>
            <w:r w:rsidRPr="009D6F1C">
              <w:rPr>
                <w:position w:val="-86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33</w:t>
            </w:r>
            <w:r w:rsidRPr="009D6F1C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object w:dxaOrig="6077" w:dyaOrig="1257">
                <v:shape id="_x0000_i1191" type="#_x0000_t75" style="width:300.75pt;height:62.25pt" o:ole="">
                  <v:imagedata r:id="rId332" o:title=""/>
                </v:shape>
                <o:OLEObject Type="Embed" ProgID="FXEquation.Equation" ShapeID="_x0000_i1191" DrawAspect="Content" ObjectID="_1514613309" r:id="rId333"/>
              </w:objec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85</w:t>
            </w:r>
            <w:r w:rsidRPr="009D6F1C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Pr="00364816" w:rsidRDefault="00E15547" w:rsidP="007A418C">
            <w:pPr>
              <w:rPr>
                <w:rFonts w:asciiTheme="majorHAnsi" w:hAnsiTheme="majorHAnsi"/>
                <w:position w:val="-8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64816">
              <w:rPr>
                <w:rFonts w:asciiTheme="majorHAnsi" w:hAnsiTheme="majorHAnsi"/>
                <w:color w:val="FF0000"/>
                <w:position w:val="-82"/>
                <w:sz w:val="24"/>
                <w:szCs w:val="24"/>
              </w:rPr>
              <w:object w:dxaOrig="2896" w:dyaOrig="994">
                <v:shape id="_x0000_i1192" type="#_x0000_t75" style="width:144.75pt;height:49.5pt" o:ole="">
                  <v:imagedata r:id="rId334" o:title=""/>
                </v:shape>
                <o:OLEObject Type="Embed" ProgID="FXEquation.Equation" ShapeID="_x0000_i1192" DrawAspect="Content" ObjectID="_1514613310" r:id="rId335"/>
              </w:object>
            </w:r>
            <w:r w:rsidRPr="00364816">
              <w:rPr>
                <w:rFonts w:asciiTheme="majorHAnsi" w:hAnsiTheme="majorHAnsi"/>
                <w:position w:val="-8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E15547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15547" w:rsidTr="007A418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E15547" w:rsidRPr="00B9780A" w:rsidRDefault="00E15547" w:rsidP="00E1554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5660" w:dyaOrig="818">
                <v:shape id="_x0000_i1193" type="#_x0000_t75" style="width:283.5pt;height:40.5pt" o:ole="">
                  <v:imagedata r:id="rId336" o:title=""/>
                </v:shape>
                <o:OLEObject Type="Embed" ProgID="FXEquation.Equation" ShapeID="_x0000_i1193" DrawAspect="Content" ObjectID="_1514613311" r:id="rId337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E15547" w:rsidRDefault="00E15547" w:rsidP="007A418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E15547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885304" w:rsidRDefault="00885304" w:rsidP="00E15547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5D8" w:rsidRDefault="000545D8" w:rsidP="00C868AD">
      <w:r>
        <w:separator/>
      </w:r>
    </w:p>
  </w:endnote>
  <w:endnote w:type="continuationSeparator" w:id="0">
    <w:p w:rsidR="000545D8" w:rsidRDefault="000545D8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10169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18C" w:rsidRDefault="007A41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6E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7A418C" w:rsidRDefault="007A41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81605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18C" w:rsidRDefault="007A41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5D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A418C" w:rsidRDefault="007A41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5D8" w:rsidRDefault="000545D8" w:rsidP="00C868AD">
      <w:r>
        <w:separator/>
      </w:r>
    </w:p>
  </w:footnote>
  <w:footnote w:type="continuationSeparator" w:id="0">
    <w:p w:rsidR="000545D8" w:rsidRDefault="000545D8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18C" w:rsidRPr="00C868AD" w:rsidRDefault="007A418C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-153295559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Angle Properties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E876EE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18C" w:rsidRPr="005615AC" w:rsidRDefault="007A418C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7A418C" w:rsidRPr="005615AC" w:rsidRDefault="007A418C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E876EE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964"/>
    <w:rsid w:val="000176AA"/>
    <w:rsid w:val="000215B9"/>
    <w:rsid w:val="000545D8"/>
    <w:rsid w:val="000A3DF6"/>
    <w:rsid w:val="000C0549"/>
    <w:rsid w:val="000C4CAD"/>
    <w:rsid w:val="000D3EF2"/>
    <w:rsid w:val="00110126"/>
    <w:rsid w:val="0018287C"/>
    <w:rsid w:val="001D51F7"/>
    <w:rsid w:val="001E0F4A"/>
    <w:rsid w:val="001F54A4"/>
    <w:rsid w:val="00216994"/>
    <w:rsid w:val="00246314"/>
    <w:rsid w:val="002C1F1F"/>
    <w:rsid w:val="002E39EF"/>
    <w:rsid w:val="002F71E5"/>
    <w:rsid w:val="00325745"/>
    <w:rsid w:val="00334424"/>
    <w:rsid w:val="00341466"/>
    <w:rsid w:val="00352F5D"/>
    <w:rsid w:val="00374BC9"/>
    <w:rsid w:val="003846D4"/>
    <w:rsid w:val="00396770"/>
    <w:rsid w:val="003D2976"/>
    <w:rsid w:val="003D41FF"/>
    <w:rsid w:val="00407857"/>
    <w:rsid w:val="004125AC"/>
    <w:rsid w:val="00413DF5"/>
    <w:rsid w:val="00460B7C"/>
    <w:rsid w:val="00474558"/>
    <w:rsid w:val="00476964"/>
    <w:rsid w:val="004A64CB"/>
    <w:rsid w:val="004E1D1E"/>
    <w:rsid w:val="005277D4"/>
    <w:rsid w:val="0053536E"/>
    <w:rsid w:val="005615AC"/>
    <w:rsid w:val="00591FD0"/>
    <w:rsid w:val="005B261E"/>
    <w:rsid w:val="005C44C0"/>
    <w:rsid w:val="005D67E4"/>
    <w:rsid w:val="0060623D"/>
    <w:rsid w:val="00641EA7"/>
    <w:rsid w:val="006652B2"/>
    <w:rsid w:val="00665319"/>
    <w:rsid w:val="00667642"/>
    <w:rsid w:val="006718CF"/>
    <w:rsid w:val="006A6381"/>
    <w:rsid w:val="006B1505"/>
    <w:rsid w:val="0070791A"/>
    <w:rsid w:val="007403DD"/>
    <w:rsid w:val="00795D1A"/>
    <w:rsid w:val="007A418C"/>
    <w:rsid w:val="007B1CC6"/>
    <w:rsid w:val="007B3348"/>
    <w:rsid w:val="007D39B1"/>
    <w:rsid w:val="008174D7"/>
    <w:rsid w:val="00817C54"/>
    <w:rsid w:val="00845ACB"/>
    <w:rsid w:val="00853748"/>
    <w:rsid w:val="00885304"/>
    <w:rsid w:val="008959EE"/>
    <w:rsid w:val="008A0BE5"/>
    <w:rsid w:val="008A20B4"/>
    <w:rsid w:val="008B7480"/>
    <w:rsid w:val="008C5206"/>
    <w:rsid w:val="008C68D7"/>
    <w:rsid w:val="008F3E43"/>
    <w:rsid w:val="00934327"/>
    <w:rsid w:val="00971E39"/>
    <w:rsid w:val="009933CC"/>
    <w:rsid w:val="009A5487"/>
    <w:rsid w:val="009D24C3"/>
    <w:rsid w:val="00A23965"/>
    <w:rsid w:val="00A252B0"/>
    <w:rsid w:val="00A51F68"/>
    <w:rsid w:val="00A777BE"/>
    <w:rsid w:val="00A81533"/>
    <w:rsid w:val="00A824D7"/>
    <w:rsid w:val="00AB0C62"/>
    <w:rsid w:val="00AE1125"/>
    <w:rsid w:val="00B01C07"/>
    <w:rsid w:val="00B0317F"/>
    <w:rsid w:val="00B26BD8"/>
    <w:rsid w:val="00B4338C"/>
    <w:rsid w:val="00B80E5C"/>
    <w:rsid w:val="00B850EA"/>
    <w:rsid w:val="00B9780A"/>
    <w:rsid w:val="00BC0959"/>
    <w:rsid w:val="00BE233F"/>
    <w:rsid w:val="00BE59FD"/>
    <w:rsid w:val="00C17E11"/>
    <w:rsid w:val="00C204E3"/>
    <w:rsid w:val="00C56E1E"/>
    <w:rsid w:val="00C71E16"/>
    <w:rsid w:val="00C80CA2"/>
    <w:rsid w:val="00C868AD"/>
    <w:rsid w:val="00CA11C9"/>
    <w:rsid w:val="00CA296A"/>
    <w:rsid w:val="00CD209A"/>
    <w:rsid w:val="00D03A78"/>
    <w:rsid w:val="00D2584C"/>
    <w:rsid w:val="00D31879"/>
    <w:rsid w:val="00D667E2"/>
    <w:rsid w:val="00D95422"/>
    <w:rsid w:val="00DB0E30"/>
    <w:rsid w:val="00DD06F8"/>
    <w:rsid w:val="00E06EDD"/>
    <w:rsid w:val="00E15547"/>
    <w:rsid w:val="00E371AE"/>
    <w:rsid w:val="00E73210"/>
    <w:rsid w:val="00E876EE"/>
    <w:rsid w:val="00E97D94"/>
    <w:rsid w:val="00EB1449"/>
    <w:rsid w:val="00ED5489"/>
    <w:rsid w:val="00F060E3"/>
    <w:rsid w:val="00F76BBF"/>
    <w:rsid w:val="00FA4B47"/>
    <w:rsid w:val="00FB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7"/>
    <o:shapelayout v:ext="edit">
      <o:idmap v:ext="edit" data="1"/>
    </o:shapelayout>
  </w:shapeDefaults>
  <w:decimalSymbol w:val="."/>
  <w:listSeparator w:val=","/>
  <w15:docId w15:val="{B319DE4F-65A3-4CAA-A4D8-32C5B9C2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D31879"/>
    <w:pPr>
      <w:spacing w:after="120"/>
      <w:ind w:right="884"/>
    </w:pPr>
    <w:rPr>
      <w:rFonts w:ascii="Times New Roman" w:hAnsi="Times New Roman"/>
      <w:color w:val="000000" w:themeColor="text1"/>
      <w:position w:val="-2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D31879"/>
    <w:rPr>
      <w:rFonts w:ascii="Times New Roman" w:eastAsia="Calibri" w:hAnsi="Times New Roman" w:cs="Times New Roman"/>
      <w:color w:val="000000" w:themeColor="text1"/>
      <w:position w:val="-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40.png"/><Relationship Id="rId303" Type="http://schemas.openxmlformats.org/officeDocument/2006/relationships/oleObject" Target="embeddings/oleObject151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3.wmf"/><Relationship Id="rId159" Type="http://schemas.openxmlformats.org/officeDocument/2006/relationships/oleObject" Target="embeddings/oleObject75.bin"/><Relationship Id="rId324" Type="http://schemas.openxmlformats.org/officeDocument/2006/relationships/image" Target="media/image151.png"/><Relationship Id="rId170" Type="http://schemas.openxmlformats.org/officeDocument/2006/relationships/image" Target="media/image79.png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10.bin"/><Relationship Id="rId247" Type="http://schemas.openxmlformats.org/officeDocument/2006/relationships/image" Target="media/image115.png"/><Relationship Id="rId107" Type="http://schemas.openxmlformats.org/officeDocument/2006/relationships/oleObject" Target="embeddings/oleObject51.bin"/><Relationship Id="rId268" Type="http://schemas.openxmlformats.org/officeDocument/2006/relationships/image" Target="media/image125.png"/><Relationship Id="rId289" Type="http://schemas.openxmlformats.org/officeDocument/2006/relationships/image" Target="media/image135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image" Target="media/image58.png"/><Relationship Id="rId149" Type="http://schemas.openxmlformats.org/officeDocument/2006/relationships/oleObject" Target="embeddings/oleObject70.bin"/><Relationship Id="rId314" Type="http://schemas.openxmlformats.org/officeDocument/2006/relationships/image" Target="media/image146.png"/><Relationship Id="rId335" Type="http://schemas.openxmlformats.org/officeDocument/2006/relationships/oleObject" Target="embeddings/oleObject168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4.png"/><Relationship Id="rId181" Type="http://schemas.openxmlformats.org/officeDocument/2006/relationships/oleObject" Target="embeddings/oleObject86.bin"/><Relationship Id="rId216" Type="http://schemas.openxmlformats.org/officeDocument/2006/relationships/image" Target="media/image102.png"/><Relationship Id="rId237" Type="http://schemas.openxmlformats.org/officeDocument/2006/relationships/image" Target="media/image111.png"/><Relationship Id="rId258" Type="http://schemas.openxmlformats.org/officeDocument/2006/relationships/oleObject" Target="embeddings/oleObject127.bin"/><Relationship Id="rId279" Type="http://schemas.openxmlformats.org/officeDocument/2006/relationships/image" Target="media/image130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5.png"/><Relationship Id="rId139" Type="http://schemas.openxmlformats.org/officeDocument/2006/relationships/oleObject" Target="embeddings/oleObject65.bin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2.bin"/><Relationship Id="rId325" Type="http://schemas.openxmlformats.org/officeDocument/2006/relationships/oleObject" Target="embeddings/oleObject16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9.png"/><Relationship Id="rId171" Type="http://schemas.openxmlformats.org/officeDocument/2006/relationships/oleObject" Target="embeddings/oleObject81.bin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227" Type="http://schemas.openxmlformats.org/officeDocument/2006/relationships/image" Target="media/image106.png"/><Relationship Id="rId248" Type="http://schemas.openxmlformats.org/officeDocument/2006/relationships/oleObject" Target="embeddings/oleObject122.bin"/><Relationship Id="rId269" Type="http://schemas.openxmlformats.org/officeDocument/2006/relationships/oleObject" Target="embeddings/oleObject133.bin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0.png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9.bin"/><Relationship Id="rId315" Type="http://schemas.openxmlformats.org/officeDocument/2006/relationships/oleObject" Target="embeddings/oleObject158.bin"/><Relationship Id="rId336" Type="http://schemas.openxmlformats.org/officeDocument/2006/relationships/image" Target="media/image157.png"/><Relationship Id="rId54" Type="http://schemas.openxmlformats.org/officeDocument/2006/relationships/image" Target="media/image24.png"/><Relationship Id="rId75" Type="http://schemas.openxmlformats.org/officeDocument/2006/relationships/oleObject" Target="embeddings/oleObject34.bin"/><Relationship Id="rId96" Type="http://schemas.openxmlformats.org/officeDocument/2006/relationships/image" Target="media/image45.png"/><Relationship Id="rId140" Type="http://schemas.openxmlformats.org/officeDocument/2006/relationships/image" Target="media/image64.png"/><Relationship Id="rId161" Type="http://schemas.openxmlformats.org/officeDocument/2006/relationships/oleObject" Target="embeddings/oleObject76.bin"/><Relationship Id="rId182" Type="http://schemas.openxmlformats.org/officeDocument/2006/relationships/image" Target="media/image85.png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1.png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26.png"/><Relationship Id="rId291" Type="http://schemas.openxmlformats.org/officeDocument/2006/relationships/image" Target="media/image136.png"/><Relationship Id="rId305" Type="http://schemas.openxmlformats.org/officeDocument/2006/relationships/image" Target="media/image142.png"/><Relationship Id="rId326" Type="http://schemas.openxmlformats.org/officeDocument/2006/relationships/image" Target="media/image152.png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png"/><Relationship Id="rId130" Type="http://schemas.openxmlformats.org/officeDocument/2006/relationships/image" Target="media/image59.png"/><Relationship Id="rId151" Type="http://schemas.openxmlformats.org/officeDocument/2006/relationships/oleObject" Target="embeddings/oleObject71.bin"/><Relationship Id="rId172" Type="http://schemas.openxmlformats.org/officeDocument/2006/relationships/image" Target="media/image80.png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1.bin"/><Relationship Id="rId249" Type="http://schemas.openxmlformats.org/officeDocument/2006/relationships/image" Target="media/image116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8.bin"/><Relationship Id="rId281" Type="http://schemas.openxmlformats.org/officeDocument/2006/relationships/image" Target="media/image131.png"/><Relationship Id="rId316" Type="http://schemas.openxmlformats.org/officeDocument/2006/relationships/image" Target="media/image147.png"/><Relationship Id="rId337" Type="http://schemas.openxmlformats.org/officeDocument/2006/relationships/oleObject" Target="embeddings/oleObject169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header" Target="header1.xml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162" Type="http://schemas.openxmlformats.org/officeDocument/2006/relationships/image" Target="media/image75.png"/><Relationship Id="rId183" Type="http://schemas.openxmlformats.org/officeDocument/2006/relationships/oleObject" Target="embeddings/oleObject87.bin"/><Relationship Id="rId218" Type="http://schemas.openxmlformats.org/officeDocument/2006/relationships/image" Target="media/image103.png"/><Relationship Id="rId239" Type="http://schemas.openxmlformats.org/officeDocument/2006/relationships/image" Target="media/image112.png"/><Relationship Id="rId250" Type="http://schemas.openxmlformats.org/officeDocument/2006/relationships/oleObject" Target="embeddings/oleObject123.bin"/><Relationship Id="rId271" Type="http://schemas.openxmlformats.org/officeDocument/2006/relationships/oleObject" Target="embeddings/oleObject13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3.bin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1.png"/><Relationship Id="rId131" Type="http://schemas.openxmlformats.org/officeDocument/2006/relationships/oleObject" Target="embeddings/oleObject61.bin"/><Relationship Id="rId327" Type="http://schemas.openxmlformats.org/officeDocument/2006/relationships/oleObject" Target="embeddings/oleObject164.bin"/><Relationship Id="rId152" Type="http://schemas.openxmlformats.org/officeDocument/2006/relationships/image" Target="media/image70.png"/><Relationship Id="rId173" Type="http://schemas.openxmlformats.org/officeDocument/2006/relationships/oleObject" Target="embeddings/oleObject82.bin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229" Type="http://schemas.openxmlformats.org/officeDocument/2006/relationships/image" Target="media/image107.png"/><Relationship Id="rId240" Type="http://schemas.openxmlformats.org/officeDocument/2006/relationships/oleObject" Target="embeddings/oleObject117.bin"/><Relationship Id="rId261" Type="http://schemas.openxmlformats.org/officeDocument/2006/relationships/image" Target="media/image122.png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6.png"/><Relationship Id="rId282" Type="http://schemas.openxmlformats.org/officeDocument/2006/relationships/oleObject" Target="embeddings/oleObject140.bin"/><Relationship Id="rId317" Type="http://schemas.openxmlformats.org/officeDocument/2006/relationships/oleObject" Target="embeddings/oleObject159.bin"/><Relationship Id="rId338" Type="http://schemas.openxmlformats.org/officeDocument/2006/relationships/fontTable" Target="fontTable.xml"/><Relationship Id="rId8" Type="http://schemas.openxmlformats.org/officeDocument/2006/relationships/image" Target="media/image1.png"/><Relationship Id="rId98" Type="http://schemas.openxmlformats.org/officeDocument/2006/relationships/oleObject" Target="embeddings/oleObject46.bin"/><Relationship Id="rId121" Type="http://schemas.openxmlformats.org/officeDocument/2006/relationships/footer" Target="footer1.xml"/><Relationship Id="rId142" Type="http://schemas.openxmlformats.org/officeDocument/2006/relationships/image" Target="media/image65.png"/><Relationship Id="rId163" Type="http://schemas.openxmlformats.org/officeDocument/2006/relationships/oleObject" Target="embeddings/oleObject77.bin"/><Relationship Id="rId184" Type="http://schemas.openxmlformats.org/officeDocument/2006/relationships/image" Target="media/image86.png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30" Type="http://schemas.openxmlformats.org/officeDocument/2006/relationships/oleObject" Target="embeddings/oleObject112.bin"/><Relationship Id="rId235" Type="http://schemas.openxmlformats.org/officeDocument/2006/relationships/image" Target="media/image110.png"/><Relationship Id="rId251" Type="http://schemas.openxmlformats.org/officeDocument/2006/relationships/image" Target="media/image117.png"/><Relationship Id="rId256" Type="http://schemas.openxmlformats.org/officeDocument/2006/relationships/oleObject" Target="embeddings/oleObject126.bin"/><Relationship Id="rId277" Type="http://schemas.openxmlformats.org/officeDocument/2006/relationships/oleObject" Target="embeddings/oleObject137.bin"/><Relationship Id="rId298" Type="http://schemas.openxmlformats.org/officeDocument/2006/relationships/oleObject" Target="embeddings/oleObject148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4.png"/><Relationship Id="rId137" Type="http://schemas.openxmlformats.org/officeDocument/2006/relationships/oleObject" Target="embeddings/oleObject64.bin"/><Relationship Id="rId158" Type="http://schemas.openxmlformats.org/officeDocument/2006/relationships/image" Target="media/image73.png"/><Relationship Id="rId272" Type="http://schemas.openxmlformats.org/officeDocument/2006/relationships/image" Target="media/image127.wmf"/><Relationship Id="rId293" Type="http://schemas.openxmlformats.org/officeDocument/2006/relationships/image" Target="media/image137.png"/><Relationship Id="rId302" Type="http://schemas.openxmlformats.org/officeDocument/2006/relationships/image" Target="media/image141.png"/><Relationship Id="rId307" Type="http://schemas.openxmlformats.org/officeDocument/2006/relationships/image" Target="media/image143.png"/><Relationship Id="rId323" Type="http://schemas.openxmlformats.org/officeDocument/2006/relationships/oleObject" Target="embeddings/oleObject162.bin"/><Relationship Id="rId328" Type="http://schemas.openxmlformats.org/officeDocument/2006/relationships/image" Target="media/image153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3.bin"/><Relationship Id="rId132" Type="http://schemas.openxmlformats.org/officeDocument/2006/relationships/image" Target="media/image60.png"/><Relationship Id="rId153" Type="http://schemas.openxmlformats.org/officeDocument/2006/relationships/oleObject" Target="embeddings/oleObject72.bin"/><Relationship Id="rId174" Type="http://schemas.openxmlformats.org/officeDocument/2006/relationships/image" Target="media/image81.png"/><Relationship Id="rId179" Type="http://schemas.openxmlformats.org/officeDocument/2006/relationships/oleObject" Target="embeddings/oleObject85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5.png"/><Relationship Id="rId241" Type="http://schemas.openxmlformats.org/officeDocument/2006/relationships/oleObject" Target="embeddings/oleObject118.bin"/><Relationship Id="rId246" Type="http://schemas.openxmlformats.org/officeDocument/2006/relationships/oleObject" Target="embeddings/oleObject121.bin"/><Relationship Id="rId267" Type="http://schemas.openxmlformats.org/officeDocument/2006/relationships/oleObject" Target="embeddings/oleObject132.bin"/><Relationship Id="rId288" Type="http://schemas.openxmlformats.org/officeDocument/2006/relationships/oleObject" Target="embeddings/oleObject143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9.png"/><Relationship Id="rId127" Type="http://schemas.openxmlformats.org/officeDocument/2006/relationships/oleObject" Target="embeddings/oleObject59.bin"/><Relationship Id="rId262" Type="http://schemas.openxmlformats.org/officeDocument/2006/relationships/oleObject" Target="embeddings/oleObject129.bin"/><Relationship Id="rId283" Type="http://schemas.openxmlformats.org/officeDocument/2006/relationships/image" Target="media/image132.png"/><Relationship Id="rId313" Type="http://schemas.openxmlformats.org/officeDocument/2006/relationships/oleObject" Target="embeddings/oleObject157.bin"/><Relationship Id="rId318" Type="http://schemas.openxmlformats.org/officeDocument/2006/relationships/image" Target="media/image148.png"/><Relationship Id="rId33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header" Target="header2.xml"/><Relationship Id="rId143" Type="http://schemas.openxmlformats.org/officeDocument/2006/relationships/oleObject" Target="embeddings/oleObject67.bin"/><Relationship Id="rId148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8.bin"/><Relationship Id="rId334" Type="http://schemas.openxmlformats.org/officeDocument/2006/relationships/image" Target="media/image15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4.png"/><Relationship Id="rId210" Type="http://schemas.openxmlformats.org/officeDocument/2006/relationships/image" Target="media/image99.png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0.png"/><Relationship Id="rId278" Type="http://schemas.openxmlformats.org/officeDocument/2006/relationships/oleObject" Target="embeddings/oleObject138.bin"/><Relationship Id="rId26" Type="http://schemas.openxmlformats.org/officeDocument/2006/relationships/image" Target="media/image10.png"/><Relationship Id="rId231" Type="http://schemas.openxmlformats.org/officeDocument/2006/relationships/image" Target="media/image108.png"/><Relationship Id="rId252" Type="http://schemas.openxmlformats.org/officeDocument/2006/relationships/oleObject" Target="embeddings/oleObject124.bin"/><Relationship Id="rId273" Type="http://schemas.openxmlformats.org/officeDocument/2006/relationships/oleObject" Target="embeddings/oleObject135.bin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4.bin"/><Relationship Id="rId329" Type="http://schemas.openxmlformats.org/officeDocument/2006/relationships/oleObject" Target="embeddings/oleObject165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2.png"/><Relationship Id="rId133" Type="http://schemas.openxmlformats.org/officeDocument/2006/relationships/oleObject" Target="embeddings/oleObject62.bin"/><Relationship Id="rId154" Type="http://schemas.openxmlformats.org/officeDocument/2006/relationships/image" Target="media/image71.png"/><Relationship Id="rId175" Type="http://schemas.openxmlformats.org/officeDocument/2006/relationships/oleObject" Target="embeddings/oleObject83.bin"/><Relationship Id="rId340" Type="http://schemas.openxmlformats.org/officeDocument/2006/relationships/theme" Target="theme/theme1.xml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3.png"/><Relationship Id="rId284" Type="http://schemas.openxmlformats.org/officeDocument/2006/relationships/oleObject" Target="embeddings/oleObject141.bin"/><Relationship Id="rId319" Type="http://schemas.openxmlformats.org/officeDocument/2006/relationships/oleObject" Target="embeddings/oleObject160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7.png"/><Relationship Id="rId123" Type="http://schemas.openxmlformats.org/officeDocument/2006/relationships/footer" Target="footer2.xml"/><Relationship Id="rId144" Type="http://schemas.openxmlformats.org/officeDocument/2006/relationships/image" Target="media/image66.png"/><Relationship Id="rId330" Type="http://schemas.openxmlformats.org/officeDocument/2006/relationships/image" Target="media/image154.png"/><Relationship Id="rId90" Type="http://schemas.openxmlformats.org/officeDocument/2006/relationships/image" Target="media/image42.png"/><Relationship Id="rId165" Type="http://schemas.openxmlformats.org/officeDocument/2006/relationships/oleObject" Target="embeddings/oleObject78.bin"/><Relationship Id="rId186" Type="http://schemas.openxmlformats.org/officeDocument/2006/relationships/image" Target="media/image87.png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18.png"/><Relationship Id="rId274" Type="http://schemas.openxmlformats.org/officeDocument/2006/relationships/image" Target="media/image128.png"/><Relationship Id="rId295" Type="http://schemas.openxmlformats.org/officeDocument/2006/relationships/image" Target="media/image138.png"/><Relationship Id="rId309" Type="http://schemas.openxmlformats.org/officeDocument/2006/relationships/oleObject" Target="embeddings/oleObject155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1.png"/><Relationship Id="rId320" Type="http://schemas.openxmlformats.org/officeDocument/2006/relationships/image" Target="media/image149.png"/><Relationship Id="rId80" Type="http://schemas.openxmlformats.org/officeDocument/2006/relationships/image" Target="media/image37.png"/><Relationship Id="rId155" Type="http://schemas.openxmlformats.org/officeDocument/2006/relationships/oleObject" Target="embeddings/oleObject73.bin"/><Relationship Id="rId176" Type="http://schemas.openxmlformats.org/officeDocument/2006/relationships/image" Target="media/image82.png"/><Relationship Id="rId197" Type="http://schemas.openxmlformats.org/officeDocument/2006/relationships/oleObject" Target="embeddings/oleObject94.bin"/><Relationship Id="rId201" Type="http://schemas.openxmlformats.org/officeDocument/2006/relationships/oleObject" Target="embeddings/oleObject96.bin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3.png"/><Relationship Id="rId264" Type="http://schemas.openxmlformats.org/officeDocument/2006/relationships/oleObject" Target="embeddings/oleObject130.bin"/><Relationship Id="rId285" Type="http://schemas.openxmlformats.org/officeDocument/2006/relationships/image" Target="media/image133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6.png"/><Relationship Id="rId310" Type="http://schemas.openxmlformats.org/officeDocument/2006/relationships/image" Target="media/image144.png"/><Relationship Id="rId70" Type="http://schemas.openxmlformats.org/officeDocument/2006/relationships/image" Target="media/image32.png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8.bin"/><Relationship Id="rId166" Type="http://schemas.openxmlformats.org/officeDocument/2006/relationships/image" Target="media/image77.png"/><Relationship Id="rId187" Type="http://schemas.openxmlformats.org/officeDocument/2006/relationships/oleObject" Target="embeddings/oleObject89.bin"/><Relationship Id="rId331" Type="http://schemas.openxmlformats.org/officeDocument/2006/relationships/oleObject" Target="embeddings/oleObject166.bin"/><Relationship Id="rId1" Type="http://schemas.openxmlformats.org/officeDocument/2006/relationships/customXml" Target="../customXml/item1.xml"/><Relationship Id="rId212" Type="http://schemas.openxmlformats.org/officeDocument/2006/relationships/image" Target="media/image100.png"/><Relationship Id="rId233" Type="http://schemas.openxmlformats.org/officeDocument/2006/relationships/image" Target="media/image109.png"/><Relationship Id="rId254" Type="http://schemas.openxmlformats.org/officeDocument/2006/relationships/oleObject" Target="embeddings/oleObject125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3.png"/><Relationship Id="rId275" Type="http://schemas.openxmlformats.org/officeDocument/2006/relationships/oleObject" Target="embeddings/oleObject136.bin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7.png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2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3.png"/><Relationship Id="rId321" Type="http://schemas.openxmlformats.org/officeDocument/2006/relationships/oleObject" Target="embeddings/oleObject161.bin"/><Relationship Id="rId202" Type="http://schemas.openxmlformats.org/officeDocument/2006/relationships/image" Target="media/image95.png"/><Relationship Id="rId223" Type="http://schemas.openxmlformats.org/officeDocument/2006/relationships/image" Target="media/image104.png"/><Relationship Id="rId244" Type="http://schemas.openxmlformats.org/officeDocument/2006/relationships/oleObject" Target="embeddings/oleObject120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31.bin"/><Relationship Id="rId286" Type="http://schemas.openxmlformats.org/officeDocument/2006/relationships/oleObject" Target="embeddings/oleObject142.bin"/><Relationship Id="rId50" Type="http://schemas.openxmlformats.org/officeDocument/2006/relationships/image" Target="media/image22.png"/><Relationship Id="rId104" Type="http://schemas.openxmlformats.org/officeDocument/2006/relationships/image" Target="media/image48.png"/><Relationship Id="rId125" Type="http://schemas.openxmlformats.org/officeDocument/2006/relationships/oleObject" Target="embeddings/oleObject58.bin"/><Relationship Id="rId146" Type="http://schemas.openxmlformats.org/officeDocument/2006/relationships/image" Target="media/image67.png"/><Relationship Id="rId167" Type="http://schemas.openxmlformats.org/officeDocument/2006/relationships/oleObject" Target="embeddings/oleObject79.bin"/><Relationship Id="rId188" Type="http://schemas.openxmlformats.org/officeDocument/2006/relationships/image" Target="media/image88.png"/><Relationship Id="rId311" Type="http://schemas.openxmlformats.org/officeDocument/2006/relationships/oleObject" Target="embeddings/oleObject156.bin"/><Relationship Id="rId332" Type="http://schemas.openxmlformats.org/officeDocument/2006/relationships/image" Target="media/image155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2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9.png"/><Relationship Id="rId276" Type="http://schemas.openxmlformats.org/officeDocument/2006/relationships/image" Target="media/image129.png"/><Relationship Id="rId297" Type="http://schemas.openxmlformats.org/officeDocument/2006/relationships/image" Target="media/image139.png"/><Relationship Id="rId40" Type="http://schemas.openxmlformats.org/officeDocument/2006/relationships/image" Target="media/image17.png"/><Relationship Id="rId115" Type="http://schemas.openxmlformats.org/officeDocument/2006/relationships/oleObject" Target="embeddings/oleObject55.bin"/><Relationship Id="rId136" Type="http://schemas.openxmlformats.org/officeDocument/2006/relationships/image" Target="media/image62.png"/><Relationship Id="rId157" Type="http://schemas.openxmlformats.org/officeDocument/2006/relationships/oleObject" Target="embeddings/oleObject74.bin"/><Relationship Id="rId178" Type="http://schemas.openxmlformats.org/officeDocument/2006/relationships/image" Target="media/image83.png"/><Relationship Id="rId301" Type="http://schemas.openxmlformats.org/officeDocument/2006/relationships/oleObject" Target="embeddings/oleObject150.bin"/><Relationship Id="rId322" Type="http://schemas.openxmlformats.org/officeDocument/2006/relationships/image" Target="media/image150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45" Type="http://schemas.openxmlformats.org/officeDocument/2006/relationships/image" Target="media/image114.png"/><Relationship Id="rId266" Type="http://schemas.openxmlformats.org/officeDocument/2006/relationships/image" Target="media/image124.png"/><Relationship Id="rId287" Type="http://schemas.openxmlformats.org/officeDocument/2006/relationships/image" Target="media/image134.png"/><Relationship Id="rId30" Type="http://schemas.openxmlformats.org/officeDocument/2006/relationships/image" Target="media/image12.png"/><Relationship Id="rId105" Type="http://schemas.openxmlformats.org/officeDocument/2006/relationships/oleObject" Target="embeddings/oleObject50.bin"/><Relationship Id="rId126" Type="http://schemas.openxmlformats.org/officeDocument/2006/relationships/image" Target="media/image57.png"/><Relationship Id="rId147" Type="http://schemas.openxmlformats.org/officeDocument/2006/relationships/oleObject" Target="embeddings/oleObject69.bin"/><Relationship Id="rId168" Type="http://schemas.openxmlformats.org/officeDocument/2006/relationships/image" Target="media/image78.png"/><Relationship Id="rId312" Type="http://schemas.openxmlformats.org/officeDocument/2006/relationships/image" Target="media/image145.png"/><Relationship Id="rId333" Type="http://schemas.openxmlformats.org/officeDocument/2006/relationships/oleObject" Target="embeddings/oleObject167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0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C3A54478E44D879BDA758BCE9453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8DE40-00B8-47F4-8739-FF21BB0B1E33}"/>
      </w:docPartPr>
      <w:docPartBody>
        <w:p w:rsidR="004A31D3" w:rsidRDefault="00656661">
          <w:pPr>
            <w:pStyle w:val="8DC3A54478E44D879BDA758BCE94536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40FD2DD64E54ABE8AD968B97EF3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4FD68-7AE3-4986-AD2B-FC0C894E8AD2}"/>
      </w:docPartPr>
      <w:docPartBody>
        <w:p w:rsidR="004A31D3" w:rsidRDefault="00656661">
          <w:pPr>
            <w:pStyle w:val="340FD2DD64E54ABE8AD968B97EF3DCA3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7E807E87B9294D5E802E57DB2AC2F5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CCE479-7AE7-4152-A5A9-553C47A5A841}"/>
      </w:docPartPr>
      <w:docPartBody>
        <w:p w:rsidR="004A31D3" w:rsidRDefault="00656661">
          <w:pPr>
            <w:pStyle w:val="7E807E87B9294D5E802E57DB2AC2F52F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60C2C9040774B5BAC763D54A7C000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2E3AB-D036-4054-BAE8-C65A79F8DA66}"/>
      </w:docPartPr>
      <w:docPartBody>
        <w:p w:rsidR="004A31D3" w:rsidRDefault="00656661">
          <w:pPr>
            <w:pStyle w:val="060C2C9040774B5BAC763D54A7C0000D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811B30B25830484184F376EE8E5FD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B4700-E68B-4244-83A5-9341CA5CE271}"/>
      </w:docPartPr>
      <w:docPartBody>
        <w:p w:rsidR="003B3F68" w:rsidRDefault="004A31D3" w:rsidP="004A31D3">
          <w:pPr>
            <w:pStyle w:val="811B30B25830484184F376EE8E5FDBF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BA55E57B33145DFA939F4628861E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9065DC-25B9-4DB5-A40C-F29D8E419459}"/>
      </w:docPartPr>
      <w:docPartBody>
        <w:p w:rsidR="003B3F68" w:rsidRDefault="004A31D3" w:rsidP="004A31D3">
          <w:pPr>
            <w:pStyle w:val="3BA55E57B33145DFA939F4628861EF0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A25D56E265E3447C8B324D87FA5909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C69DAE-98C2-45D3-B2E5-4F575890C5D4}"/>
      </w:docPartPr>
      <w:docPartBody>
        <w:p w:rsidR="003B3F68" w:rsidRDefault="004A31D3" w:rsidP="004A31D3">
          <w:pPr>
            <w:pStyle w:val="A25D56E265E3447C8B324D87FA5909A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7FC568C411B4035BE618A447C45C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068D9-5D2D-4BF2-BE15-FE7777A5A23B}"/>
      </w:docPartPr>
      <w:docPartBody>
        <w:p w:rsidR="003B3F68" w:rsidRDefault="004A31D3" w:rsidP="004A31D3">
          <w:pPr>
            <w:pStyle w:val="37FC568C411B4035BE618A447C45C151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661"/>
    <w:rsid w:val="002B4B91"/>
    <w:rsid w:val="003B3F68"/>
    <w:rsid w:val="004A31D3"/>
    <w:rsid w:val="00656661"/>
    <w:rsid w:val="008E5F77"/>
    <w:rsid w:val="00A6596E"/>
    <w:rsid w:val="00CC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A31D3"/>
    <w:rPr>
      <w:color w:val="808080"/>
    </w:rPr>
  </w:style>
  <w:style w:type="paragraph" w:customStyle="1" w:styleId="8DC3A54478E44D879BDA758BCE94536C">
    <w:name w:val="8DC3A54478E44D879BDA758BCE94536C"/>
  </w:style>
  <w:style w:type="paragraph" w:customStyle="1" w:styleId="340FD2DD64E54ABE8AD968B97EF3DCA3">
    <w:name w:val="340FD2DD64E54ABE8AD968B97EF3DCA3"/>
  </w:style>
  <w:style w:type="paragraph" w:customStyle="1" w:styleId="7E807E87B9294D5E802E57DB2AC2F52F">
    <w:name w:val="7E807E87B9294D5E802E57DB2AC2F52F"/>
  </w:style>
  <w:style w:type="paragraph" w:customStyle="1" w:styleId="060C2C9040774B5BAC763D54A7C0000D">
    <w:name w:val="060C2C9040774B5BAC763D54A7C0000D"/>
  </w:style>
  <w:style w:type="paragraph" w:customStyle="1" w:styleId="03687ED197534BC18F7B9F38A2338A32">
    <w:name w:val="03687ED197534BC18F7B9F38A2338A32"/>
  </w:style>
  <w:style w:type="paragraph" w:customStyle="1" w:styleId="FF3FC6993C6849829C030E3D4E0B6872">
    <w:name w:val="FF3FC6993C6849829C030E3D4E0B6872"/>
  </w:style>
  <w:style w:type="paragraph" w:customStyle="1" w:styleId="4C5A159C3A474A778ED2686C04EAC9E7">
    <w:name w:val="4C5A159C3A474A778ED2686C04EAC9E7"/>
  </w:style>
  <w:style w:type="paragraph" w:customStyle="1" w:styleId="0FA6507E743E4995B836556C550A2158">
    <w:name w:val="0FA6507E743E4995B836556C550A2158"/>
  </w:style>
  <w:style w:type="paragraph" w:customStyle="1" w:styleId="0DAF901684AE4F74A5C3CF862E40B633">
    <w:name w:val="0DAF901684AE4F74A5C3CF862E40B633"/>
  </w:style>
  <w:style w:type="paragraph" w:customStyle="1" w:styleId="222FCE4DC1804A3AA48E2401348C8CFF">
    <w:name w:val="222FCE4DC1804A3AA48E2401348C8CFF"/>
  </w:style>
  <w:style w:type="paragraph" w:customStyle="1" w:styleId="EFB965A187994D0EA81C0CB372FC3831">
    <w:name w:val="EFB965A187994D0EA81C0CB372FC3831"/>
  </w:style>
  <w:style w:type="paragraph" w:customStyle="1" w:styleId="ABCC41F202304F2BA7582E3DC64AA08E">
    <w:name w:val="ABCC41F202304F2BA7582E3DC64AA08E"/>
  </w:style>
  <w:style w:type="paragraph" w:customStyle="1" w:styleId="811B30B25830484184F376EE8E5FDBF8">
    <w:name w:val="811B30B25830484184F376EE8E5FDBF8"/>
    <w:rsid w:val="004A31D3"/>
  </w:style>
  <w:style w:type="paragraph" w:customStyle="1" w:styleId="3BA55E57B33145DFA939F4628861EF01">
    <w:name w:val="3BA55E57B33145DFA939F4628861EF01"/>
    <w:rsid w:val="004A31D3"/>
  </w:style>
  <w:style w:type="paragraph" w:customStyle="1" w:styleId="A25D56E265E3447C8B324D87FA5909AA">
    <w:name w:val="A25D56E265E3447C8B324D87FA5909AA"/>
    <w:rsid w:val="004A31D3"/>
  </w:style>
  <w:style w:type="paragraph" w:customStyle="1" w:styleId="37FC568C411B4035BE618A447C45C151">
    <w:name w:val="37FC568C411B4035BE618A447C45C151"/>
    <w:rsid w:val="004A31D3"/>
  </w:style>
  <w:style w:type="paragraph" w:customStyle="1" w:styleId="23268EC611624B8BBE7F74FD1CE5FDF5">
    <w:name w:val="23268EC611624B8BBE7F74FD1CE5FDF5"/>
    <w:rsid w:val="004A31D3"/>
  </w:style>
  <w:style w:type="paragraph" w:customStyle="1" w:styleId="52B29CBD05654019A4C2882E538B2033">
    <w:name w:val="52B29CBD05654019A4C2882E538B2033"/>
    <w:rsid w:val="004A31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9BB98-C117-4A11-A194-9885505C9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16</Pages>
  <Words>1665</Words>
  <Characters>9496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Angle Properties</vt:lpstr>
    </vt:vector>
  </TitlesOfParts>
  <Company>Toshiba</Company>
  <LinksUpToDate>false</LinksUpToDate>
  <CharactersWithSpaces>11139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Angle Properties</dc:title>
  <dc:creator>Garry</dc:creator>
  <cp:lastModifiedBy>Garry</cp:lastModifiedBy>
  <cp:revision>2</cp:revision>
  <dcterms:created xsi:type="dcterms:W3CDTF">2016-01-17T21:31:00Z</dcterms:created>
  <dcterms:modified xsi:type="dcterms:W3CDTF">2016-01-17T21:31:00Z</dcterms:modified>
  <cp:category>Year 7</cp:category>
</cp:coreProperties>
</file>