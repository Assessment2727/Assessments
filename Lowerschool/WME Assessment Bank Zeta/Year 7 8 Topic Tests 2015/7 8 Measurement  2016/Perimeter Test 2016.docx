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E371AE">
        <w:trPr>
          <w:cantSplit/>
          <w:trHeight w:val="851"/>
        </w:trPr>
        <w:bookmarkStart w:id="0" w:name="_GoBack" w:displacedByCustomXml="next"/>
        <w:bookmarkEnd w:id="0" w:displacedByCustomXml="next"/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90770F1A59BD4665A5884B6BDA2248AA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0B1087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FECEAA7CA3AF4114BA0409CBBDED360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0B1087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0B1087" w:rsidRDefault="000B1087" w:rsidP="000B1087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0B1087" w:rsidRDefault="000B1087" w:rsidP="000B1087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Find perimeters and areas of parallelograms, trapeziums, rhombuses and kites (ACMMG196)</w:t>
            </w:r>
          </w:p>
          <w:p w:rsidR="00853748" w:rsidRPr="00C56E1E" w:rsidRDefault="000B1087" w:rsidP="000B108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>Investigate the relationship between features of circles such as circumference, area, radius and diameter. Use formulas to solve problems involving circumference and area (ACMMG197)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140" type="#_x0000_t75" style="position:absolute;margin-left:216.65pt;margin-top:20.2pt;width:201.85pt;height:85.9pt;z-index:251676160;mso-position-horizontal-relative:text;mso-position-vertical-relative:text">
                  <v:imagedata r:id="rId8" o:title=""/>
                </v:shape>
                <o:OLEObject Type="Embed" ProgID="FXDraw.Graphic" ShapeID="_x0000_s1140" DrawAspect="Content" ObjectID="_1514611662" r:id="rId9"/>
              </w:object>
            </w:r>
            <w:r w:rsidR="00273349">
              <w:t>What is the perimeter of the triangle shown?</w:t>
            </w: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</w:p>
          <w:p w:rsidR="00273349" w:rsidRPr="00874DB4" w:rsidRDefault="00874DB4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28544" behindDoc="0" locked="0" layoutInCell="1" allowOverlap="1" wp14:anchorId="5DDCBA56" wp14:editId="77E56ABA">
                      <wp:simplePos x="0" y="0"/>
                      <wp:positionH relativeFrom="column">
                        <wp:posOffset>368410</wp:posOffset>
                      </wp:positionH>
                      <wp:positionV relativeFrom="paragraph">
                        <wp:posOffset>34209</wp:posOffset>
                      </wp:positionV>
                      <wp:extent cx="213360" cy="883920"/>
                      <wp:effectExtent l="0" t="0" r="1524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57E49C6" id="Group 1" o:spid="_x0000_s1026" style="position:absolute;margin-left:29pt;margin-top:2.7pt;width:16.8pt;height:69.6pt;z-index:25162854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41 cm</w:t>
            </w: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47 cm</w:t>
            </w: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63 cm</w:t>
            </w:r>
          </w:p>
          <w:p w:rsidR="00273349" w:rsidRDefault="00273349" w:rsidP="00874DB4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74DB4">
              <w:rPr>
                <w:rFonts w:ascii="Times New Roman" w:hAnsi="Times New Roman"/>
                <w:sz w:val="24"/>
                <w:szCs w:val="24"/>
              </w:rPr>
              <w:t xml:space="preserve">352 cm             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51F66486">
                <v:shape id="_x0000_s1032" type="#_x0000_t75" style="position:absolute;margin-left:263.4pt;margin-top:-1.85pt;width:160.75pt;height:123.8pt;z-index:251658752;mso-position-horizontal-relative:text;mso-position-vertical-relative:text">
                  <v:imagedata r:id="rId10" o:title=""/>
                </v:shape>
                <o:OLEObject Type="Embed" ProgID="FXDraw.Graphic" ShapeID="_x0000_s1032" DrawAspect="Content" ObjectID="_1514611663" r:id="rId11"/>
              </w:object>
            </w:r>
            <w:r w:rsidR="00273349">
              <w:t>What is the perimeter of this rectangle?</w:t>
            </w:r>
          </w:p>
          <w:p w:rsidR="00273349" w:rsidRDefault="00273349" w:rsidP="00273349">
            <w:pPr>
              <w:pStyle w:val="QuestionStyle"/>
            </w:pPr>
          </w:p>
          <w:p w:rsidR="00273349" w:rsidRDefault="00273349" w:rsidP="00273349">
            <w:pPr>
              <w:pStyle w:val="QuestionStyle"/>
            </w:pPr>
          </w:p>
          <w:p w:rsidR="00273349" w:rsidRDefault="00376C9F" w:rsidP="00273349">
            <w:pPr>
              <w:rPr>
                <w:rFonts w:ascii="Times New Roman" w:hAnsi="Times New Roman"/>
              </w:rPr>
            </w:pPr>
            <w:r>
              <w:pict w14:anchorId="747B4750">
                <v:rect id="Rectangle 24" o:spid="_x0000_s1031" style="position:absolute;margin-left:94.5pt;margin-top:3.45pt;width:59.4pt;height:29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" filled="f" strokecolor="black [3213]" strokeweight="1.5pt">
                  <v:textbox style="mso-next-textbox:#Rectangle 24">
                    <w:txbxContent>
                      <w:p w:rsidR="00D64C47" w:rsidRDefault="00D64C47">
                        <w:pPr>
                          <w:jc w:val="center"/>
                          <w:rPr>
                            <w:rFonts w:ascii="Times New Roman" w:hAnsi="Times New Roman"/>
                            <w:color w:val="000000" w:themeColor="text1"/>
                            <w:sz w:val="36"/>
                            <w:szCs w:val="28"/>
                          </w:rPr>
                        </w:pPr>
                      </w:p>
                    </w:txbxContent>
                  </v:textbox>
                </v:rect>
              </w:pict>
            </w:r>
          </w:p>
          <w:p w:rsidR="00273349" w:rsidRDefault="00273349" w:rsidP="00E13F56">
            <w:pPr>
              <w:pStyle w:val="QuestionStyle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</w:t>
            </w:r>
          </w:p>
          <w:p w:rsidR="00E13F56" w:rsidRDefault="00E13F56" w:rsidP="00E13F56">
            <w:pPr>
              <w:pStyle w:val="QuestionStyle"/>
            </w:pPr>
          </w:p>
        </w:tc>
      </w:tr>
      <w:tr w:rsidR="004B6B42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4B6B42" w:rsidRPr="001B3341" w:rsidRDefault="004B6B42" w:rsidP="0027334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B6B42" w:rsidRDefault="004B6B42" w:rsidP="00273349">
            <w:pPr>
              <w:pStyle w:val="QuestionStyle"/>
            </w:pPr>
            <w:r>
              <w:t>What is the perimeter of a square which has sides 15 cm?</w:t>
            </w:r>
          </w:p>
          <w:p w:rsidR="004B6B42" w:rsidRDefault="004B6B42" w:rsidP="00273349">
            <w:pPr>
              <w:pStyle w:val="QuestionStyle"/>
            </w:pPr>
          </w:p>
          <w:p w:rsidR="004B6B42" w:rsidRDefault="004B6B42" w:rsidP="00273349">
            <w:pPr>
              <w:pStyle w:val="QuestionStyle"/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2640" behindDoc="0" locked="0" layoutInCell="1" allowOverlap="1" wp14:anchorId="26B00EA5" wp14:editId="4B2E934D">
                      <wp:simplePos x="0" y="0"/>
                      <wp:positionH relativeFrom="column">
                        <wp:posOffset>3828885</wp:posOffset>
                      </wp:positionH>
                      <wp:positionV relativeFrom="paragraph">
                        <wp:posOffset>38293</wp:posOffset>
                      </wp:positionV>
                      <wp:extent cx="1689100" cy="373380"/>
                      <wp:effectExtent l="0" t="0" r="25400" b="26670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4B6B4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B00EA5" id="Rectangle 8" o:spid="_x0000_s1026" style="position:absolute;margin-left:301.5pt;margin-top:3pt;width:133pt;height:29.4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" filled="f" strokecolor="black [3213]" strokeweight="2pt">
                      <v:textbox>
                        <w:txbxContent>
                          <w:p w:rsidR="00D64C47" w:rsidRDefault="00D64C47" w:rsidP="004B6B4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B6B42" w:rsidRDefault="004B6B42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0E7A80CD">
                <v:shape id="_x0000_s1038" type="#_x0000_t75" style="position:absolute;margin-left:251.95pt;margin-top:-.9pt;width:167.2pt;height:117.8pt;z-index:251659776;mso-position-horizontal-relative:text;mso-position-vertical-relative:text">
                  <v:imagedata r:id="rId12" o:title=""/>
                </v:shape>
                <o:OLEObject Type="Embed" ProgID="FXDraw.Graphic" ShapeID="_x0000_s1038" DrawAspect="Content" ObjectID="_1514611664" r:id="rId13"/>
              </w:object>
            </w:r>
            <w:r w:rsidR="00273349">
              <w:t>Find the perimeter of this triangle.</w:t>
            </w:r>
          </w:p>
          <w:p w:rsidR="00CF44C5" w:rsidRDefault="00CF44C5" w:rsidP="00273349">
            <w:pPr>
              <w:pStyle w:val="QuestionStyle"/>
            </w:pP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6464" behindDoc="0" locked="0" layoutInCell="1" allowOverlap="1">
                      <wp:simplePos x="0" y="0"/>
                      <wp:positionH relativeFrom="column">
                        <wp:posOffset>482296</wp:posOffset>
                      </wp:positionH>
                      <wp:positionV relativeFrom="paragraph">
                        <wp:posOffset>-1270</wp:posOffset>
                      </wp:positionV>
                      <wp:extent cx="213360" cy="883920"/>
                      <wp:effectExtent l="0" t="0" r="15240" b="1143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FE33D1" id="Group 9" o:spid="_x0000_s1026" style="position:absolute;margin-left:38pt;margin-top:-.1pt;width:16.8pt;height:69.6pt;z-index:25164646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iqW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68CX8ALn8AwAA//8DAFBLAQItABQABgAIAAAAIQDb4fbL7gAAAIUBAAATAAAAAAAAAAAAAAAA&#10;AAAAAABbQ29udGVudF9UeXBlc10ueG1sUEsBAi0AFAAGAAgAAAAhAFr0LFu/AAAAFQEAAAsAAAAA&#10;AAAAAAAAAAAAHwEAAF9yZWxzLy5yZWxzUEsBAi0AFAAGAAgAAAAhAKLaKpb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Th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FIItOH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40 cm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41 cm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42 cm</w:t>
            </w:r>
          </w:p>
          <w:p w:rsidR="004E3CB9" w:rsidRPr="00CF44C5" w:rsidRDefault="00CF44C5" w:rsidP="00E13F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54 cm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38FEE0C6">
                <v:shape id="_x0000_s1050" type="#_x0000_t75" style="position:absolute;margin-left:247.35pt;margin-top:.85pt;width:185.3pt;height:119.55pt;z-index:251660800;mso-position-horizontal-relative:text;mso-position-vertical-relative:text">
                  <v:imagedata r:id="rId14" o:title=""/>
                </v:shape>
                <o:OLEObject Type="Embed" ProgID="FXDraw.Graphic" ShapeID="_x0000_s1050" DrawAspect="Content" ObjectID="_1514611665" r:id="rId15"/>
              </w:object>
            </w:r>
            <w:r w:rsidR="00273349">
              <w:t>What is the perimeter of the parallelogram shown?</w:t>
            </w:r>
          </w:p>
          <w:p w:rsidR="00CF44C5" w:rsidRDefault="00CF44C5" w:rsidP="00CF44C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7488" behindDoc="0" locked="0" layoutInCell="1" allowOverlap="1">
                      <wp:simplePos x="0" y="0"/>
                      <wp:positionH relativeFrom="column">
                        <wp:posOffset>464489</wp:posOffset>
                      </wp:positionH>
                      <wp:positionV relativeFrom="paragraph">
                        <wp:posOffset>6350</wp:posOffset>
                      </wp:positionV>
                      <wp:extent cx="213360" cy="883920"/>
                      <wp:effectExtent l="0" t="0" r="15240" b="1143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2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F690274" id="Group 10" o:spid="_x0000_s1026" style="position:absolute;margin-left:36.55pt;margin-top:.5pt;width:16.8pt;height:69.6pt;z-index:2516474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42 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60 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72 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84 m</w:t>
            </w:r>
          </w:p>
          <w:p w:rsidR="00E13F56" w:rsidRDefault="00E13F56" w:rsidP="00E13F56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pStyle w:val="QuestionStyle"/>
            </w:pPr>
            <w:r>
              <w:object w:dxaOrig="1440" w:dyaOrig="1440" w14:anchorId="7FF00CD3">
                <v:shape id="_x0000_s1163" type="#_x0000_t75" style="position:absolute;margin-left:247.35pt;margin-top:5.25pt;width:182.95pt;height:123.1pt;z-index:251687424;mso-position-horizontal-relative:text;mso-position-vertical-relative:text">
                  <v:imagedata r:id="rId16" o:title=""/>
                </v:shape>
                <o:OLEObject Type="Embed" ProgID="FXDraw.Graphic" ShapeID="_x0000_s1163" DrawAspect="Content" ObjectID="_1514611666" r:id="rId17"/>
              </w:object>
            </w:r>
            <w:r w:rsidR="00CF44C5">
              <w:t>What is the perimeter of this shape?</w:t>
            </w:r>
          </w:p>
          <w:p w:rsidR="00CF44C5" w:rsidRDefault="00CF44C5" w:rsidP="00CF44C5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F44C5" w:rsidRDefault="00CF44C5" w:rsidP="00CF44C5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CF44C5" w:rsidRDefault="00A5163C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34688" behindDoc="0" locked="0" layoutInCell="1" allowOverlap="1" wp14:anchorId="7E94551A" wp14:editId="1B91B3D8">
                      <wp:simplePos x="0" y="0"/>
                      <wp:positionH relativeFrom="column">
                        <wp:posOffset>441629</wp:posOffset>
                      </wp:positionH>
                      <wp:positionV relativeFrom="paragraph">
                        <wp:posOffset>20955</wp:posOffset>
                      </wp:positionV>
                      <wp:extent cx="213360" cy="883920"/>
                      <wp:effectExtent l="0" t="0" r="15240" b="11430"/>
                      <wp:wrapNone/>
                      <wp:docPr id="24" name="Group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C5FA12" id="Group 24" o:spid="_x0000_s1026" style="position:absolute;margin-left:34.75pt;margin-top:1.65pt;width:16.8pt;height:69.6pt;z-index:2516346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xL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CcDvEv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YenxAAAANsAAAAPAAAAZHJzL2Rvd25yZXYueG1sRI9Ba8JA&#10;FITvBf/D8gQvRTdaqD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Lidh6f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 w:rsidR="00CF44C5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68 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80 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88 m</w:t>
            </w:r>
          </w:p>
          <w:p w:rsidR="00CF44C5" w:rsidRDefault="00CF44C5" w:rsidP="00CF44C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815343">
              <w:rPr>
                <w:rFonts w:ascii="Times New Roman" w:hAnsi="Times New Roman"/>
                <w:sz w:val="24"/>
                <w:szCs w:val="24"/>
              </w:rPr>
              <w:t>100 m</w:t>
            </w:r>
          </w:p>
          <w:p w:rsidR="00CF44C5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pStyle w:val="QuestionStyle"/>
            </w:pPr>
            <w:r>
              <w:object w:dxaOrig="1440" w:dyaOrig="1440" w14:anchorId="13380035">
                <v:shape id="_x0000_s1154" type="#_x0000_t75" style="position:absolute;margin-left:259.35pt;margin-top:-1.75pt;width:175.75pt;height:137.3pt;z-index:251678208;mso-position-horizontal-relative:text;mso-position-vertical-relative:text">
                  <v:imagedata r:id="rId18" o:title=""/>
                </v:shape>
                <o:OLEObject Type="Embed" ProgID="FXDraw.Graphic" ShapeID="_x0000_s1154" DrawAspect="Content" ObjectID="_1514611667" r:id="rId19"/>
              </w:object>
            </w:r>
            <w:r w:rsidR="00CF44C5">
              <w:t>What is the perimeter of the trapezium?</w:t>
            </w:r>
          </w:p>
          <w:p w:rsidR="00CF44C5" w:rsidRDefault="00CF44C5" w:rsidP="00CF44C5">
            <w:pPr>
              <w:rPr>
                <w:rFonts w:ascii="Times New Roman" w:hAnsi="Times New Roman"/>
              </w:rPr>
            </w:pPr>
          </w:p>
          <w:p w:rsidR="00CF44C5" w:rsidRDefault="00CF44C5" w:rsidP="00CF44C5">
            <w:pPr>
              <w:rPr>
                <w:rFonts w:ascii="Times New Roman" w:hAnsi="Times New Roman"/>
              </w:rPr>
            </w:pPr>
          </w:p>
          <w:p w:rsidR="00CF44C5" w:rsidRDefault="00CF44C5" w:rsidP="00CF44C5">
            <w:pPr>
              <w:rPr>
                <w:rFonts w:ascii="Times New Roman" w:hAnsi="Times New Roman"/>
              </w:rPr>
            </w:pPr>
          </w:p>
          <w:p w:rsidR="00CF44C5" w:rsidRDefault="00A5163C" w:rsidP="00CF44C5">
            <w:pPr>
              <w:pStyle w:val="QuestionStyle"/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3732F80D" wp14:editId="3962D820">
                      <wp:simplePos x="0" y="0"/>
                      <wp:positionH relativeFrom="column">
                        <wp:posOffset>1200647</wp:posOffset>
                      </wp:positionH>
                      <wp:positionV relativeFrom="paragraph">
                        <wp:posOffset>105603</wp:posOffset>
                      </wp:positionV>
                      <wp:extent cx="1689100" cy="373380"/>
                      <wp:effectExtent l="0" t="0" r="25400" b="2667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A5163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32F80D" id="Rectangle 29" o:spid="_x0000_s1027" style="position:absolute;margin-left:94.55pt;margin-top:8.3pt;width:133pt;height:29.4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" filled="f" strokecolor="black [3213]" strokeweight="2pt">
                      <v:textbox>
                        <w:txbxContent>
                          <w:p w:rsidR="00D64C47" w:rsidRDefault="00D64C47" w:rsidP="00A5163C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F44C5" w:rsidRDefault="00CF44C5" w:rsidP="00CF44C5">
            <w:pPr>
              <w:pStyle w:val="QuestionStyle"/>
            </w:pPr>
          </w:p>
          <w:p w:rsidR="00CF44C5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pStyle w:val="QuestionStyle"/>
            </w:pPr>
            <w:r>
              <w:object w:dxaOrig="1440" w:dyaOrig="1440" w14:anchorId="078A76AD">
                <v:shape id="_x0000_s1155" type="#_x0000_t75" style="position:absolute;margin-left:263pt;margin-top:1.3pt;width:144.95pt;height:108.1pt;z-index:251679232;mso-position-horizontal-relative:text;mso-position-vertical-relative:text">
                  <v:imagedata r:id="rId20" o:title=""/>
                </v:shape>
                <o:OLEObject Type="Embed" ProgID="FXDraw.Graphic" ShapeID="_x0000_s1155" DrawAspect="Content" ObjectID="_1514611668" r:id="rId21"/>
              </w:object>
            </w:r>
            <w:r w:rsidR="00CF44C5">
              <w:t>What is the perimeter of the kite?</w:t>
            </w:r>
          </w:p>
          <w:p w:rsidR="00CF44C5" w:rsidRDefault="00CF44C5" w:rsidP="00CF44C5">
            <w:pPr>
              <w:rPr>
                <w:rFonts w:ascii="Times New Roman" w:hAnsi="Times New Roman"/>
              </w:rPr>
            </w:pPr>
          </w:p>
          <w:p w:rsidR="00CF44C5" w:rsidRDefault="00CF44C5" w:rsidP="00CF44C5">
            <w:pPr>
              <w:pStyle w:val="QuestionStyle"/>
            </w:pPr>
          </w:p>
          <w:p w:rsidR="00CF44C5" w:rsidRDefault="00CF44C5" w:rsidP="00CF44C5">
            <w:pPr>
              <w:pStyle w:val="QuestionStyle"/>
            </w:pPr>
          </w:p>
          <w:p w:rsidR="00CF44C5" w:rsidRDefault="00A5163C" w:rsidP="00CF44C5">
            <w:pPr>
              <w:pStyle w:val="QuestionStyle"/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232B5CE8" wp14:editId="5197F8F6">
                      <wp:simplePos x="0" y="0"/>
                      <wp:positionH relativeFrom="column">
                        <wp:posOffset>1566407</wp:posOffset>
                      </wp:positionH>
                      <wp:positionV relativeFrom="paragraph">
                        <wp:posOffset>200577</wp:posOffset>
                      </wp:positionV>
                      <wp:extent cx="1689100" cy="373380"/>
                      <wp:effectExtent l="0" t="0" r="25400" b="26670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A5163C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2B5CE8" id="Rectangle 34" o:spid="_x0000_s1028" style="position:absolute;margin-left:123.35pt;margin-top:15.8pt;width:133pt;height:29.4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" filled="f" strokecolor="black [3213]" strokeweight="2pt">
                      <v:textbox>
                        <w:txbxContent>
                          <w:p w:rsidR="00D64C47" w:rsidRDefault="00D64C47" w:rsidP="00A5163C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F44C5" w:rsidRDefault="00CF44C5" w:rsidP="00CF44C5">
            <w:pPr>
              <w:pStyle w:val="QuestionStyle"/>
            </w:pPr>
          </w:p>
          <w:p w:rsidR="00CF44C5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pStyle w:val="QuestionStyle"/>
            </w:pPr>
            <w:r>
              <w:object w:dxaOrig="1440" w:dyaOrig="1440" w14:anchorId="2850300B">
                <v:shape id="_x0000_s1156" type="#_x0000_t75" style="position:absolute;margin-left:280.65pt;margin-top:2.5pt;width:121.95pt;height:122.05pt;z-index:251680256;mso-position-horizontal:absolute;mso-position-horizontal-relative:text;mso-position-vertical-relative:text">
                  <v:imagedata r:id="rId22" o:title=""/>
                </v:shape>
                <o:OLEObject Type="Embed" ProgID="FXDraw.Graphic" ShapeID="_x0000_s1156" DrawAspect="Content" ObjectID="_1514611669" r:id="rId23"/>
              </w:object>
            </w:r>
            <w:r w:rsidR="00CF44C5">
              <w:t xml:space="preserve">The circle </w:t>
            </w:r>
            <w:r w:rsidR="00A5163C">
              <w:t>has a diameter of 30</w:t>
            </w:r>
            <w:r w:rsidR="00CF44C5">
              <w:t xml:space="preserve"> m.</w:t>
            </w:r>
          </w:p>
          <w:p w:rsidR="00CF44C5" w:rsidRDefault="00CF44C5" w:rsidP="00CF44C5">
            <w:pPr>
              <w:pStyle w:val="QuestionStyle"/>
            </w:pPr>
            <w:r>
              <w:t>What is its circumference?</w:t>
            </w:r>
          </w:p>
          <w:p w:rsidR="00A5163C" w:rsidRDefault="00A5163C" w:rsidP="00A5163C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8512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35" name="Group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F2CD13" id="Group 35" o:spid="_x0000_s1026" style="position:absolute;margin-left:24pt;margin-top:3.1pt;width:16.8pt;height:69.6pt;z-index:25164851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cYktOQcDAABh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Q/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Co6iQ/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BNwQAAANsAAAAPAAAAZHJzL2Rvd25yZXYueG1sRE9Na8JA&#10;EL0L/odlBC9SNy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Nl1sE3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RXW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LY5Fdb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c82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H8Fzzb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654" w:dyaOrig="194">
                <v:shape id="_x0000_i1033" type="#_x0000_t75" style="width:32.25pt;height:9.75pt" o:ole="">
                  <v:imagedata r:id="rId24" o:title=""/>
                </v:shape>
                <o:OLEObject Type="Embed" ProgID="FXEquation.Equation" ShapeID="_x0000_i1033" DrawAspect="Content" ObjectID="_1514611620" r:id="rId2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654" w:dyaOrig="194">
                <v:shape id="_x0000_i1034" type="#_x0000_t75" style="width:32.25pt;height:9.75pt" o:ole="">
                  <v:imagedata r:id="rId26" o:title=""/>
                </v:shape>
                <o:OLEObject Type="Embed" ProgID="FXEquation.Equation" ShapeID="_x0000_i1034" DrawAspect="Content" ObjectID="_1514611621" r:id="rId27"/>
              </w:object>
            </w: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654" w:dyaOrig="194">
                <v:shape id="_x0000_i1035" type="#_x0000_t75" style="width:32.25pt;height:9.75pt" o:ole="">
                  <v:imagedata r:id="rId28" o:title=""/>
                </v:shape>
                <o:OLEObject Type="Embed" ProgID="FXEquation.Equation" ShapeID="_x0000_i1035" DrawAspect="Content" ObjectID="_1514611622" r:id="rId29"/>
              </w:object>
            </w:r>
          </w:p>
          <w:p w:rsidR="00CF44C5" w:rsidRP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>
              <w:rPr>
                <w:rFonts w:ascii="Times New Roman" w:hAnsi="Times New Roman"/>
                <w:sz w:val="24"/>
                <w:szCs w:val="24"/>
              </w:rPr>
              <w:object w:dxaOrig="654" w:dyaOrig="194">
                <v:shape id="_x0000_i1036" type="#_x0000_t75" style="width:32.25pt;height:9.75pt" o:ole="">
                  <v:imagedata r:id="rId30" o:title=""/>
                </v:shape>
                <o:OLEObject Type="Embed" ProgID="FXEquation.Equation" ShapeID="_x0000_i1036" DrawAspect="Content" ObjectID="_1514611623" r:id="rId31"/>
              </w:object>
            </w: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pStyle w:val="QuestionStyle"/>
            </w:pPr>
            <w:r>
              <w:object w:dxaOrig="1440" w:dyaOrig="1440" w14:anchorId="412D3A88">
                <v:shape id="_x0000_s1157" type="#_x0000_t75" style="position:absolute;margin-left:258.05pt;margin-top:7.15pt;width:159.2pt;height:138.5pt;z-index:251681280;mso-position-horizontal-relative:text;mso-position-vertical-relative:text">
                  <v:imagedata r:id="rId32" o:title=""/>
                </v:shape>
                <o:OLEObject Type="Embed" ProgID="FXDraw.Graphic" ShapeID="_x0000_s1157" DrawAspect="Content" ObjectID="_1514611670" r:id="rId33"/>
              </w:object>
            </w:r>
            <w:r w:rsidR="00CF44C5">
              <w:t>Find the perimeter of the irregular pentagon.</w:t>
            </w:r>
          </w:p>
          <w:p w:rsidR="00A5163C" w:rsidRDefault="00A5163C" w:rsidP="00A5163C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49536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6654</wp:posOffset>
                      </wp:positionV>
                      <wp:extent cx="213360" cy="883920"/>
                      <wp:effectExtent l="0" t="0" r="15240" b="11430"/>
                      <wp:wrapNone/>
                      <wp:docPr id="36" name="Group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EF9D1" id="Group 36" o:spid="_x0000_s1026" style="position:absolute;margin-left:24pt;margin-top:.5pt;width:16.8pt;height:69.6pt;z-index:25164953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PLZ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CfoPLZ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FE754A">
              <w:rPr>
                <w:rFonts w:ascii="Times New Roman" w:hAnsi="Times New Roman"/>
                <w:sz w:val="24"/>
                <w:szCs w:val="24"/>
              </w:rPr>
              <w:t>550 m</w:t>
            </w: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FE754A">
              <w:rPr>
                <w:rFonts w:ascii="Times New Roman" w:hAnsi="Times New Roman"/>
                <w:sz w:val="24"/>
                <w:szCs w:val="24"/>
              </w:rPr>
              <w:t>640 m</w:t>
            </w: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FE754A">
              <w:rPr>
                <w:rFonts w:ascii="Times New Roman" w:hAnsi="Times New Roman"/>
                <w:sz w:val="24"/>
                <w:szCs w:val="24"/>
              </w:rPr>
              <w:t>760 m</w:t>
            </w: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FE754A">
              <w:rPr>
                <w:rFonts w:ascii="Times New Roman" w:hAnsi="Times New Roman"/>
                <w:sz w:val="24"/>
                <w:szCs w:val="24"/>
              </w:rPr>
              <w:t>850 m</w:t>
            </w:r>
          </w:p>
          <w:p w:rsidR="00A5163C" w:rsidRDefault="00A5163C" w:rsidP="00A5163C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F44C5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Pr="00FE754A" w:rsidRDefault="00376C9F" w:rsidP="00CF44C5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object w:dxaOrig="1440" w:dyaOrig="1440" w14:anchorId="474F8DD8">
                <v:shape id="_x0000_s1158" type="#_x0000_t75" style="position:absolute;margin-left:197.5pt;margin-top:-1.4pt;width:225.3pt;height:149.55pt;z-index:251682304;mso-position-horizontal-relative:text;mso-position-vertical-relative:text">
                  <v:imagedata r:id="rId34" o:title=""/>
                </v:shape>
                <o:OLEObject Type="Embed" ProgID="FXDraw.Graphic" ShapeID="_x0000_s1158" DrawAspect="Content" ObjectID="_1514611671" r:id="rId35"/>
              </w:object>
            </w:r>
            <w:r w:rsidR="00CF44C5" w:rsidRPr="00FE754A">
              <w:rPr>
                <w:rFonts w:ascii="Times New Roman" w:hAnsi="Times New Roman"/>
                <w:sz w:val="24"/>
                <w:szCs w:val="24"/>
              </w:rPr>
              <w:t>What is the perimeter of the polygon shown?</w:t>
            </w:r>
          </w:p>
          <w:p w:rsidR="00FE754A" w:rsidRDefault="00FE754A" w:rsidP="00FE754A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FE754A" w:rsidRDefault="00FE754A" w:rsidP="00FE75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0560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41" name="Group 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E68ED8" id="Group 41" o:spid="_x0000_s1026" style="position:absolute;margin-left:24pt;margin-top:3.1pt;width:16.8pt;height:69.6pt;z-index:25165056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FdC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Dw7FdC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MwwQAAANsAAAAPAAAAZHJzL2Rvd25yZXYueG1sRE9Na8JA&#10;EL0L/odlBC9SN4rU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IFzwzD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2ar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O4/Zqv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Fnr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Why/hB8jVCwAA//8DAFBLAQItABQABgAIAAAAIQDb4fbL7gAAAIUBAAATAAAAAAAAAAAAAAAA&#10;AAAAAABbQ29udGVudF9UeXBlc10ueG1sUEsBAi0AFAAGAAgAAAAhAFr0LFu/AAAAFQEAAAsAAAAA&#10;AAAAAAAAAAAAHwEAAF9yZWxzLy5yZWxzUEsBAi0AFAAGAAgAAAAhAPrcWevBAAAA2wAAAA8AAAAA&#10;AAAAAAAAAAAABwIAAGRycy9kb3ducmV2LnhtbFBLBQYAAAAAAwADALcAAAD1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147 m </w:t>
            </w:r>
          </w:p>
          <w:p w:rsidR="00FE754A" w:rsidRDefault="00FE754A" w:rsidP="00FE75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159 m</w:t>
            </w:r>
          </w:p>
          <w:p w:rsidR="00FE754A" w:rsidRDefault="00FE754A" w:rsidP="00FE75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161 m </w:t>
            </w:r>
          </w:p>
          <w:p w:rsidR="00FE754A" w:rsidRDefault="00FE754A" w:rsidP="00FE754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165 m </w:t>
            </w:r>
          </w:p>
          <w:p w:rsidR="00CF44C5" w:rsidRPr="00FE754A" w:rsidRDefault="00CF44C5" w:rsidP="00CF44C5">
            <w:pPr>
              <w:rPr>
                <w:sz w:val="24"/>
                <w:szCs w:val="24"/>
              </w:rPr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Pr="00FE754A" w:rsidRDefault="00376C9F" w:rsidP="00CF44C5">
            <w:pPr>
              <w:ind w:right="457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59" type="#_x0000_t75" style="position:absolute;margin-left:231.65pt;margin-top:.4pt;width:191.5pt;height:178.8pt;z-index:251683328;mso-position-horizontal-relative:text;mso-position-vertical-relative:text">
                  <v:imagedata r:id="rId36" o:title=""/>
                </v:shape>
                <o:OLEObject Type="Embed" ProgID="FXDraw.Graphic" ShapeID="_x0000_s1159" DrawAspect="Content" ObjectID="_1514611672" r:id="rId37"/>
              </w:object>
            </w:r>
            <w:r w:rsidR="00CF44C5" w:rsidRPr="00FE754A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A pool yard has the dimensions shown.</w:t>
            </w:r>
          </w:p>
          <w:p w:rsidR="00CF44C5" w:rsidRPr="00FE754A" w:rsidRDefault="00CF44C5" w:rsidP="00CF44C5">
            <w:pPr>
              <w:ind w:right="457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FE754A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The field is fenced with metal fencing that costs $50 per metre.</w:t>
            </w:r>
          </w:p>
          <w:p w:rsidR="00CF44C5" w:rsidRPr="00FE754A" w:rsidRDefault="00CF44C5" w:rsidP="00CF44C5">
            <w:pPr>
              <w:ind w:right="4570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 w:rsidRPr="00FE754A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What is the cost of fencing the yard?  </w:t>
            </w:r>
          </w:p>
          <w:p w:rsidR="00CF44C5" w:rsidRPr="00FE754A" w:rsidRDefault="00CF44C5" w:rsidP="00CF44C5">
            <w:pPr>
              <w:ind w:right="4133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CF44C5" w:rsidRPr="00FE754A" w:rsidRDefault="00CF44C5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CF44C5" w:rsidRPr="00FE754A" w:rsidRDefault="00CF44C5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CF44C5" w:rsidRPr="00FE754A" w:rsidRDefault="00FE754A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07504FA3" wp14:editId="2F0BE0BB">
                      <wp:simplePos x="0" y="0"/>
                      <wp:positionH relativeFrom="column">
                        <wp:posOffset>914400</wp:posOffset>
                      </wp:positionH>
                      <wp:positionV relativeFrom="paragraph">
                        <wp:posOffset>203559</wp:posOffset>
                      </wp:positionV>
                      <wp:extent cx="1689100" cy="373380"/>
                      <wp:effectExtent l="0" t="0" r="25400" b="26670"/>
                      <wp:wrapNone/>
                      <wp:docPr id="51" name="Rectangl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FE754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504FA3" id="Rectangle 51" o:spid="_x0000_s1029" style="position:absolute;margin-left:1in;margin-top:16.05pt;width:133pt;height:29.4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" filled="f" strokecolor="black [3213]" strokeweight="2pt">
                      <v:textbox>
                        <w:txbxContent>
                          <w:p w:rsidR="00D64C47" w:rsidRDefault="00D64C47" w:rsidP="00FE754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F44C5" w:rsidRPr="00FE754A" w:rsidRDefault="00CF44C5" w:rsidP="00CF44C5">
            <w:pPr>
              <w:pStyle w:val="QuestionStyle"/>
            </w:pPr>
          </w:p>
          <w:p w:rsidR="00CF44C5" w:rsidRPr="00FE754A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pStyle w:val="QuestionStyle"/>
            </w:pPr>
            <w:r>
              <w:rPr>
                <w:noProof/>
                <w:lang w:eastAsia="en-AU"/>
              </w:rPr>
              <w:object w:dxaOrig="1440" w:dyaOrig="1440">
                <v:shape id="_x0000_s1160" type="#_x0000_t75" style="position:absolute;margin-left:291.7pt;margin-top:0;width:117.1pt;height:128.65pt;z-index:251684352;mso-position-horizontal-relative:text;mso-position-vertical-relative:text">
                  <v:imagedata r:id="rId38" o:title=""/>
                </v:shape>
                <o:OLEObject Type="Embed" ProgID="FXDraw.Graphic" ShapeID="_x0000_s1160" DrawAspect="Content" ObjectID="_1514611673" r:id="rId39"/>
              </w:object>
            </w:r>
            <w:r w:rsidR="00CF44C5">
              <w:t xml:space="preserve">A quadrant of a circle is shown. </w:t>
            </w:r>
          </w:p>
          <w:p w:rsidR="00CF44C5" w:rsidRDefault="00CF44C5" w:rsidP="00CF44C5">
            <w:pPr>
              <w:pStyle w:val="QuestionStyle"/>
            </w:pPr>
            <w:r>
              <w:t xml:space="preserve">What is its perimeter in terms of  </w:t>
            </w:r>
            <w:r>
              <w:object w:dxaOrig="334" w:dyaOrig="194">
                <v:shape id="_x0000_i1041" type="#_x0000_t75" style="width:17.25pt;height:9.75pt" o:ole="">
                  <v:imagedata r:id="rId40" o:title=""/>
                </v:shape>
                <o:OLEObject Type="Embed" ProgID="FXEquation.Equation" ShapeID="_x0000_i1041" DrawAspect="Content" ObjectID="_1514611624" r:id="rId41"/>
              </w:object>
            </w:r>
            <w:r>
              <w:t xml:space="preserve"> </w:t>
            </w:r>
          </w:p>
          <w:p w:rsidR="00CF44C5" w:rsidRDefault="00CF44C5" w:rsidP="00CF44C5">
            <w:pPr>
              <w:pStyle w:val="QuestionStyle"/>
            </w:pPr>
            <w:r>
              <w:t xml:space="preserve">      </w:t>
            </w:r>
          </w:p>
          <w:p w:rsidR="00CF44C5" w:rsidRDefault="00CF44C5" w:rsidP="00CF44C5">
            <w:pPr>
              <w:rPr>
                <w:rFonts w:ascii="Times New Roman" w:hAnsi="Times New Roman"/>
              </w:rPr>
            </w:pPr>
          </w:p>
          <w:p w:rsidR="00CF44C5" w:rsidRDefault="00FE754A" w:rsidP="00CF44C5">
            <w:pPr>
              <w:pStyle w:val="QuestionStyle"/>
            </w:pPr>
            <w:r>
              <w:rPr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4928" behindDoc="0" locked="0" layoutInCell="1" allowOverlap="1" wp14:anchorId="4DBCB719" wp14:editId="5BC913EB">
                      <wp:simplePos x="0" y="0"/>
                      <wp:positionH relativeFrom="column">
                        <wp:posOffset>1359673</wp:posOffset>
                      </wp:positionH>
                      <wp:positionV relativeFrom="paragraph">
                        <wp:posOffset>184371</wp:posOffset>
                      </wp:positionV>
                      <wp:extent cx="1689100" cy="373380"/>
                      <wp:effectExtent l="0" t="0" r="25400" b="26670"/>
                      <wp:wrapNone/>
                      <wp:docPr id="53" name="Rectangl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FE754A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BCB719" id="Rectangle 53" o:spid="_x0000_s1030" style="position:absolute;margin-left:107.05pt;margin-top:14.5pt;width:133pt;height:29.4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" filled="f" strokecolor="black [3213]" strokeweight="2pt">
                      <v:textbox>
                        <w:txbxContent>
                          <w:p w:rsidR="00D64C47" w:rsidRDefault="00D64C47" w:rsidP="00FE754A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F44C5" w:rsidRDefault="00CF44C5" w:rsidP="00CF44C5">
            <w:pPr>
              <w:pStyle w:val="QuestionStyle"/>
            </w:pPr>
          </w:p>
          <w:p w:rsidR="00CF44C5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1" type="#_x0000_t75" style="position:absolute;margin-left:298.25pt;margin-top:.15pt;width:124.9pt;height:131.25pt;z-index:251685376;mso-position-horizontal-relative:text;mso-position-vertical-relative:text">
                  <v:imagedata r:id="rId42" o:title=""/>
                </v:shape>
                <o:OLEObject Type="Embed" ProgID="FXDraw.Graphic" ShapeID="_x0000_s1161" DrawAspect="Content" ObjectID="_1514611674" r:id="rId43"/>
              </w:object>
            </w:r>
            <w:r w:rsidR="00CF44C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The distance </w:t>
            </w:r>
            <w:r w:rsidR="00CF44C5" w:rsidRPr="0039521C">
              <w:rPr>
                <w:rFonts w:ascii="Times New Roman" w:eastAsia="Times New Roman" w:hAnsi="Times New Roman"/>
                <w:i/>
                <w:sz w:val="24"/>
                <w:szCs w:val="24"/>
                <w:lang w:eastAsia="en-AU"/>
              </w:rPr>
              <w:t>BC</w:t>
            </w:r>
            <w:r w:rsidR="00CF44C5"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is 12 cm. </w:t>
            </w:r>
          </w:p>
          <w:p w:rsidR="00CF44C5" w:rsidRDefault="00CF44C5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The perimeter of this shape is 132 cm.</w:t>
            </w:r>
          </w:p>
          <w:p w:rsidR="00CF44C5" w:rsidRDefault="00CF44C5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>What is the distance AB?</w:t>
            </w:r>
          </w:p>
          <w:p w:rsidR="00CF44C5" w:rsidRDefault="00CF44C5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CF44C5" w:rsidRDefault="00CF44C5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</w:p>
          <w:p w:rsidR="00CF44C5" w:rsidRDefault="008E59B7" w:rsidP="00CF44C5">
            <w:pP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14D7E4FA" wp14:editId="39780783">
                      <wp:simplePos x="0" y="0"/>
                      <wp:positionH relativeFrom="column">
                        <wp:posOffset>1256307</wp:posOffset>
                      </wp:positionH>
                      <wp:positionV relativeFrom="paragraph">
                        <wp:posOffset>4776</wp:posOffset>
                      </wp:positionV>
                      <wp:extent cx="1689100" cy="373380"/>
                      <wp:effectExtent l="0" t="0" r="25400" b="26670"/>
                      <wp:wrapNone/>
                      <wp:docPr id="54" name="Rectangle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E59B7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D7E4FA" id="Rectangle 54" o:spid="_x0000_s1031" style="position:absolute;margin-left:98.9pt;margin-top:.4pt;width:133pt;height:29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" filled="f" strokecolor="black [3213]" strokeweight="2pt">
                      <v:textbox>
                        <w:txbxContent>
                          <w:p w:rsidR="00D64C47" w:rsidRDefault="00D64C47" w:rsidP="008E59B7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CF44C5" w:rsidRDefault="00CF44C5" w:rsidP="00CF44C5">
            <w:pPr>
              <w:pStyle w:val="QuestionStyle"/>
            </w:pPr>
          </w:p>
        </w:tc>
      </w:tr>
      <w:tr w:rsidR="00CF44C5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CF44C5" w:rsidRPr="001B3341" w:rsidRDefault="00CF44C5" w:rsidP="00CF44C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F44C5" w:rsidRDefault="00376C9F" w:rsidP="00CF44C5">
            <w:pPr>
              <w:ind w:right="4672"/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162" type="#_x0000_t75" style="position:absolute;margin-left:212.25pt;margin-top:21.25pt;width:239.75pt;height:106.8pt;z-index:251686400;mso-position-horizontal-relative:text;mso-position-vertical-relative:text">
                  <v:imagedata r:id="rId44" o:title=""/>
                </v:shape>
                <o:OLEObject Type="Embed" ProgID="FXDraw.Graphic" ShapeID="_x0000_s1162" DrawAspect="Content" ObjectID="_1514611675" r:id="rId45"/>
              </w:object>
            </w:r>
            <w:r w:rsidR="00CF44C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Find the perimeter of the shape shown below in terms of  </w:t>
            </w:r>
            <w:r w:rsidR="00CF44C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288" w:dyaOrig="144">
                <v:shape id="_x0000_i1044" type="#_x0000_t75" style="width:14.25pt;height:7.5pt" o:ole="">
                  <v:imagedata r:id="rId46" o:title=""/>
                </v:shape>
                <o:OLEObject Type="Embed" ProgID="FXEquation.Equation" ShapeID="_x0000_i1044" DrawAspect="Content" ObjectID="_1514611625" r:id="rId47"/>
              </w:object>
            </w:r>
            <w:r w:rsidR="00CF44C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="00CF44C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63" w:dyaOrig="29">
                <v:shape id="_x0000_i1045" type="#_x0000_t75" style="width:3pt;height:1.5pt" o:ole="">
                  <v:imagedata r:id="rId48" o:title=""/>
                </v:shape>
                <o:OLEObject Type="Embed" ProgID="FXEquation.Equation" ShapeID="_x0000_i1045" DrawAspect="Content" ObjectID="_1514611626" r:id="rId49"/>
              </w:object>
            </w:r>
            <w:r w:rsidR="00CF44C5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8E59B7" w:rsidRDefault="008E59B7" w:rsidP="008E59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1584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55" name="Group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5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B561414" id="Group 55" o:spid="_x0000_s1026" style="position:absolute;margin-left:24pt;margin-top:3.1pt;width:16.8pt;height:69.6pt;z-index:25165158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WQE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p7n8P8l/AC5/AMAAP//AwBQSwECLQAUAAYACAAAACEA2+H2y+4AAACFAQAAEwAAAAAAAAAA&#10;AAAAAAAAAAAAW0NvbnRlbnRfVHlwZXNdLnhtbFBLAQItABQABgAIAAAAIQBa9CxbvwAAABUBAAAL&#10;AAAAAAAAAAAAAAAAAB8BAABfcmVscy8ucmVsc1BLAQItABQABgAIAAAAIQAaeWQE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cGf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p4X8P8l/AC5+gMAAP//AwBQSwECLQAUAAYACAAAACEA2+H2y+4AAACFAQAAEwAAAAAAAAAA&#10;AAAAAAAAAAAAW0NvbnRlbnRfVHlwZXNdLnhtbFBLAQItABQABgAIAAAAIQBa9CxbvwAAABUBAAAL&#10;AAAAAAAAAAAAAAAAAB8BAABfcmVscy8ucmVsc1BLAQItABQABgAIAAAAIQB1NcGf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vB2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KH3y/hB8jVEwAA//8DAFBLAQItABQABgAIAAAAIQDb4fbL7gAAAIUBAAATAAAAAAAAAAAA&#10;AAAAAAAAAABbQ29udGVudF9UeXBlc10ueG1sUEsBAi0AFAAGAAgAAAAhAFr0LFu/AAAAFQEAAAsA&#10;AAAAAAAAAAAAAAAAHwEAAF9yZWxzLy5yZWxzUEsBAi0AFAAGAAgAAAAhAGvm8Hb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9D1821">
              <w:rPr>
                <w:rFonts w:ascii="Times New Roman" w:hAnsi="Times New Roman"/>
                <w:sz w:val="24"/>
                <w:szCs w:val="24"/>
              </w:rPr>
              <w:object w:dxaOrig="1404" w:dyaOrig="194">
                <v:shape id="_x0000_i1046" type="#_x0000_t75" style="width:70.5pt;height:9.75pt" o:ole="">
                  <v:imagedata r:id="rId50" o:title=""/>
                </v:shape>
                <o:OLEObject Type="Embed" ProgID="FXEquation.Equation" ShapeID="_x0000_i1046" DrawAspect="Content" ObjectID="_1514611627" r:id="rId51"/>
              </w:object>
            </w:r>
            <w:r w:rsidR="009D1821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E59B7" w:rsidRDefault="008E59B7" w:rsidP="008E59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9D1821">
              <w:rPr>
                <w:rFonts w:ascii="Times New Roman" w:hAnsi="Times New Roman"/>
                <w:sz w:val="24"/>
                <w:szCs w:val="24"/>
              </w:rPr>
              <w:object w:dxaOrig="1404" w:dyaOrig="194">
                <v:shape id="_x0000_i1047" type="#_x0000_t75" style="width:70.5pt;height:9.75pt" o:ole="">
                  <v:imagedata r:id="rId52" o:title=""/>
                </v:shape>
                <o:OLEObject Type="Embed" ProgID="FXEquation.Equation" ShapeID="_x0000_i1047" DrawAspect="Content" ObjectID="_1514611628" r:id="rId53"/>
              </w:object>
            </w:r>
          </w:p>
          <w:p w:rsidR="008E59B7" w:rsidRDefault="008E59B7" w:rsidP="008E59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9D1821">
              <w:rPr>
                <w:rFonts w:ascii="Times New Roman" w:hAnsi="Times New Roman"/>
                <w:sz w:val="24"/>
                <w:szCs w:val="24"/>
              </w:rPr>
              <w:object w:dxaOrig="1404" w:dyaOrig="194">
                <v:shape id="_x0000_i1048" type="#_x0000_t75" style="width:70.5pt;height:9.75pt" o:ole="">
                  <v:imagedata r:id="rId54" o:title=""/>
                </v:shape>
                <o:OLEObject Type="Embed" ProgID="FXEquation.Equation" ShapeID="_x0000_i1048" DrawAspect="Content" ObjectID="_1514611629" r:id="rId55"/>
              </w:object>
            </w:r>
          </w:p>
          <w:p w:rsidR="008E59B7" w:rsidRDefault="008E59B7" w:rsidP="008E59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9D1821">
              <w:rPr>
                <w:rFonts w:ascii="Times New Roman" w:hAnsi="Times New Roman"/>
                <w:sz w:val="24"/>
                <w:szCs w:val="24"/>
              </w:rPr>
              <w:object w:dxaOrig="1404" w:dyaOrig="194">
                <v:shape id="_x0000_i1049" type="#_x0000_t75" style="width:70.5pt;height:9.75pt" o:ole="">
                  <v:imagedata r:id="rId56" o:title=""/>
                </v:shape>
                <o:OLEObject Type="Embed" ProgID="FXEquation.Equation" ShapeID="_x0000_i1049" DrawAspect="Content" ObjectID="_1514611630" r:id="rId57"/>
              </w:object>
            </w:r>
          </w:p>
          <w:p w:rsidR="00CF44C5" w:rsidRDefault="00CF44C5" w:rsidP="00CF44C5">
            <w:pPr>
              <w:pStyle w:val="QuestionStyle"/>
            </w:pPr>
          </w:p>
        </w:tc>
      </w:tr>
    </w:tbl>
    <w:p w:rsidR="00413DF5" w:rsidRDefault="00413DF5">
      <w:pPr>
        <w:sectPr w:rsidR="00413DF5" w:rsidSect="00B850EA">
          <w:headerReference w:type="default" r:id="rId58"/>
          <w:footerReference w:type="default" r:id="rId59"/>
          <w:headerReference w:type="first" r:id="rId60"/>
          <w:footerReference w:type="first" r:id="rId6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F7E58764F3D44C33B4A4B7E69788FE1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0B1087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CF6A421A448849BB863E0603A9BE5F6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0B1087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371AE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39D592D6">
                <v:shape id="_x0000_s1082" type="#_x0000_t75" style="position:absolute;margin-left:283.3pt;margin-top:8.15pt;width:115.75pt;height:81.75pt;z-index:251661824;mso-position-horizontal-relative:text;mso-position-vertical-relative:text">
                  <v:imagedata r:id="rId62" o:title=""/>
                </v:shape>
                <o:OLEObject Type="Embed" ProgID="FXDraw.Graphic" ShapeID="_x0000_s1082" DrawAspect="Content" ObjectID="_1514611676" r:id="rId63"/>
              </w:object>
            </w:r>
            <w:r w:rsidR="00273349">
              <w:t xml:space="preserve">What is the perimeter of the square shown? </w:t>
            </w:r>
          </w:p>
          <w:p w:rsidR="00273349" w:rsidRDefault="00273349" w:rsidP="00273349">
            <w:pPr>
              <w:rPr>
                <w:rFonts w:ascii="Times New Roman" w:hAnsi="Times New Roman"/>
              </w:rPr>
            </w:pPr>
          </w:p>
          <w:p w:rsidR="00273349" w:rsidRDefault="00273349" w:rsidP="00273349">
            <w:pPr>
              <w:rPr>
                <w:rFonts w:ascii="Times New Roman" w:hAnsi="Times New Roman"/>
              </w:rPr>
            </w:pPr>
          </w:p>
          <w:p w:rsidR="00273349" w:rsidRDefault="00815952" w:rsidP="00273349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A082D52" wp14:editId="56BF9A26">
                      <wp:simplePos x="0" y="0"/>
                      <wp:positionH relativeFrom="column">
                        <wp:posOffset>1375023</wp:posOffset>
                      </wp:positionH>
                      <wp:positionV relativeFrom="paragraph">
                        <wp:posOffset>41358</wp:posOffset>
                      </wp:positionV>
                      <wp:extent cx="1689100" cy="429260"/>
                      <wp:effectExtent l="0" t="0" r="25400" b="27940"/>
                      <wp:wrapNone/>
                      <wp:docPr id="97" name="Rectangle 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082D52" id="Rectangle 97" o:spid="_x0000_s1032" style="position:absolute;margin-left:108.25pt;margin-top:3.25pt;width:133pt;height:3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73349" w:rsidRDefault="00273349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2CBC314B">
                <v:shape id="_x0000_s1089" type="#_x0000_t75" style="position:absolute;margin-left:281.5pt;margin-top:8.05pt;width:149.4pt;height:93.75pt;z-index:251662848;mso-position-horizontal-relative:text;mso-position-vertical-relative:text">
                  <v:imagedata r:id="rId64" o:title=""/>
                </v:shape>
                <o:OLEObject Type="Embed" ProgID="FXDraw.Graphic" ShapeID="_x0000_s1089" DrawAspect="Content" ObjectID="_1514611677" r:id="rId65"/>
              </w:object>
            </w:r>
            <w:r w:rsidR="00273349">
              <w:t>Find the perimeter of this rectangle.</w:t>
            </w:r>
          </w:p>
          <w:p w:rsidR="00273349" w:rsidRDefault="00273349" w:rsidP="00273349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273349" w:rsidRDefault="00273349" w:rsidP="00E13F56"/>
          <w:p w:rsidR="00E13F56" w:rsidRDefault="00E13F56" w:rsidP="00E13F56"/>
          <w:p w:rsidR="00E13F56" w:rsidRDefault="009D1821" w:rsidP="00E13F56">
            <w:r>
              <w:rPr>
                <w:rFonts w:ascii="Times New Roman" w:eastAsiaTheme="minorHAnsi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638C9FA" wp14:editId="2BA96911">
                      <wp:simplePos x="0" y="0"/>
                      <wp:positionH relativeFrom="column">
                        <wp:posOffset>1415332</wp:posOffset>
                      </wp:positionH>
                      <wp:positionV relativeFrom="paragraph">
                        <wp:posOffset>11016</wp:posOffset>
                      </wp:positionV>
                      <wp:extent cx="1689100" cy="373380"/>
                      <wp:effectExtent l="0" t="0" r="25400" b="26670"/>
                      <wp:wrapNone/>
                      <wp:docPr id="61" name="Rectangl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9D182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38C9FA" id="Rectangle 61" o:spid="_x0000_s1033" style="position:absolute;margin-left:111.45pt;margin-top:.85pt;width:133pt;height:29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" filled="f" strokecolor="black [3213]" strokeweight="2pt">
                      <v:textbox>
                        <w:txbxContent>
                          <w:p w:rsidR="00D64C47" w:rsidRDefault="00D64C47" w:rsidP="009D182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01FE1" w:rsidRDefault="00401FE1" w:rsidP="00E13F56"/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273349" w:rsidP="00273349">
            <w:pPr>
              <w:pStyle w:val="QuestionStyle"/>
            </w:pPr>
            <w:r>
              <w:t>What is the perimeter of the triangle?</w:t>
            </w:r>
          </w:p>
          <w:p w:rsidR="009D1821" w:rsidRDefault="00376C9F" w:rsidP="009D1821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object w:dxaOrig="1440" w:dyaOrig="1440" w14:anchorId="22DA583E">
                <v:shape id="_x0000_s1091" type="#_x0000_t75" style="position:absolute;margin-left:258.95pt;margin-top:5.2pt;width:165.45pt;height:99.9pt;z-index:251663872;mso-position-horizontal-relative:text;mso-position-vertical-relative:text">
                  <v:imagedata r:id="rId66" o:title=""/>
                </v:shape>
                <o:OLEObject Type="Embed" ProgID="FXDraw.Graphic" ShapeID="_x0000_s1091" DrawAspect="Content" ObjectID="_1514611678" r:id="rId67"/>
              </w:objec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2608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683B41" id="Group 62" o:spid="_x0000_s1026" style="position:absolute;margin-left:24pt;margin-top:3.1pt;width:16.8pt;height:69.6pt;z-index:25165260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0hxQAAANsAAAAPAAAAZHJzL2Rvd25yZXYueG1sRI9Ba8JA&#10;FITvQv/D8gQv0mxqw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DEYg0h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5VVxQAAANsAAAAPAAAAZHJzL2Rvd25yZXYueG1sRI9Ba8JA&#10;FITvQv/D8gQv0mwqxc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BLi5V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784 cm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882 cm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1 568 cm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16 464 cm</w:t>
            </w:r>
          </w:p>
          <w:p w:rsidR="00273349" w:rsidRDefault="00273349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2D1F00FC">
                <v:shape id="_x0000_s1093" type="#_x0000_t75" style="position:absolute;margin-left:244.9pt;margin-top:19.4pt;width:204.05pt;height:116.5pt;z-index:251664896;mso-position-horizontal-relative:text;mso-position-vertical-relative:text">
                  <v:imagedata r:id="rId68" o:title=""/>
                </v:shape>
                <o:OLEObject Type="Embed" ProgID="FXDraw.Graphic" ShapeID="_x0000_s1093" DrawAspect="Content" ObjectID="_1514611679" r:id="rId69"/>
              </w:object>
            </w:r>
            <w:r w:rsidR="00273349">
              <w:t>What is the perimeter of the parallelogram shown?</w:t>
            </w:r>
          </w:p>
          <w:p w:rsidR="009D1821" w:rsidRDefault="009D1821" w:rsidP="009D1821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3632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6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663D15F" id="Group 67" o:spid="_x0000_s1026" style="position:absolute;margin-left:24pt;margin-top:3.1pt;width:16.8pt;height:69.6pt;z-index:25165363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jrL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XQGzy/hB8jlAwAA//8DAFBLAQItABQABgAIAAAAIQDb4fbL7gAAAIUBAAATAAAAAAAAAAAA&#10;AAAAAAAAAABbQ29udGVudF9UeXBlc10ueG1sUEsBAi0AFAAGAAgAAAAhAFr0LFu/AAAAFQEAAAsA&#10;AAAAAAAAAAAAAAAAHwEAAF9yZWxzLy5yZWxzUEsBAi0AFAAGAAgAAAAhAKWKOsv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WL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68OX8APk/g8AAP//AwBQSwECLQAUAAYACAAAACEA2+H2y+4AAACFAQAAEwAAAAAAAAAAAAAA&#10;AAAAAAAAW0NvbnRlbnRfVHlwZXNdLnhtbFBLAQItABQABgAIAAAAIQBa9CxbvwAAABUBAAALAAAA&#10;AAAAAAAAAAAAAB8BAABfcmVscy8ucmVsc1BLAQItABQABgAIAAAAIQCxaQWLwgAAANsAAAAPAAAA&#10;AAAAAAAAAAAAAAcCAABkcnMvZG93bnJldi54bWxQSwUGAAAAAAMAAwC3AAAA9g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6.0 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6.9 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10.8 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12.0 m</w:t>
            </w:r>
          </w:p>
          <w:p w:rsidR="00401FE1" w:rsidRDefault="00401FE1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40BF872C">
                <v:shape id="_x0000_s1099" type="#_x0000_t75" style="position:absolute;margin-left:247.65pt;margin-top:7.7pt;width:182.55pt;height:110.6pt;z-index:251665920;mso-position-horizontal-relative:text;mso-position-vertical-relative:text">
                  <v:imagedata r:id="rId70" o:title=""/>
                </v:shape>
                <o:OLEObject Type="Embed" ProgID="FXDraw.Graphic" ShapeID="_x0000_s1099" DrawAspect="Content" ObjectID="_1514611680" r:id="rId71"/>
              </w:object>
            </w:r>
            <w:r w:rsidR="007C10AD">
              <w:t>What is the perimeter of</w:t>
            </w:r>
            <w:r w:rsidR="00273349">
              <w:t xml:space="preserve"> the rhombus?</w:t>
            </w:r>
          </w:p>
          <w:p w:rsidR="009D1821" w:rsidRDefault="009D1821" w:rsidP="009D1821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4656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72" name="Group 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2FF0847" id="Group 72" o:spid="_x0000_s1026" style="position:absolute;margin-left:24pt;margin-top:3.1pt;width:16.8pt;height:69.6pt;z-index:251654656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5v8xQAAANsAAAAPAAAAZHJzL2Rvd25yZXYueG1sRI9Ba8JA&#10;FITvQv/D8gQv0mxqQ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BBu5v8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gOIxQAAANsAAAAPAAAAZHJzL2Rvd25yZXYueG1sRI9Ba8JA&#10;FITvQv/D8gQv0mwqRW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DOUgOI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78 cm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102 cm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156 cm</w:t>
            </w:r>
          </w:p>
          <w:p w:rsidR="009D1821" w:rsidRDefault="009D1821" w:rsidP="009D18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7C10AD">
              <w:rPr>
                <w:rFonts w:ascii="Times New Roman" w:hAnsi="Times New Roman"/>
                <w:sz w:val="24"/>
                <w:szCs w:val="24"/>
              </w:rPr>
              <w:t>258 cm</w:t>
            </w:r>
          </w:p>
          <w:p w:rsidR="00401FE1" w:rsidRDefault="00401FE1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23871AE6">
                <v:shape id="_x0000_s1105" type="#_x0000_t75" style="position:absolute;margin-left:228.7pt;margin-top:13pt;width:214.75pt;height:109.3pt;z-index:251666944;mso-position-horizontal-relative:text;mso-position-vertical-relative:text">
                  <v:imagedata r:id="rId72" o:title=""/>
                </v:shape>
                <o:OLEObject Type="Embed" ProgID="FXDraw.Graphic" ShapeID="_x0000_s1105" DrawAspect="Content" ObjectID="_1514611681" r:id="rId73"/>
              </w:object>
            </w:r>
            <w:r w:rsidR="00273349">
              <w:t>A trapezium has the dimensions shown.</w:t>
            </w:r>
          </w:p>
          <w:p w:rsidR="00273349" w:rsidRDefault="00273349" w:rsidP="00273349">
            <w:pPr>
              <w:pStyle w:val="QuestionStyle"/>
            </w:pPr>
            <w:r>
              <w:t>What is its perimeter?</w:t>
            </w:r>
          </w:p>
          <w:p w:rsidR="00273349" w:rsidRDefault="00273349" w:rsidP="00E13F56">
            <w:pPr>
              <w:pStyle w:val="QuestionStyle"/>
            </w:pPr>
          </w:p>
          <w:p w:rsidR="00401FE1" w:rsidRDefault="00401FE1" w:rsidP="00E13F56">
            <w:pPr>
              <w:pStyle w:val="QuestionStyle"/>
            </w:pPr>
          </w:p>
          <w:p w:rsidR="00401FE1" w:rsidRDefault="00815952" w:rsidP="00E13F56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C199828" wp14:editId="2CEF2FEB">
                      <wp:simplePos x="0" y="0"/>
                      <wp:positionH relativeFrom="column">
                        <wp:posOffset>1025166</wp:posOffset>
                      </wp:positionH>
                      <wp:positionV relativeFrom="paragraph">
                        <wp:posOffset>182798</wp:posOffset>
                      </wp:positionV>
                      <wp:extent cx="1689100" cy="429260"/>
                      <wp:effectExtent l="0" t="0" r="25400" b="27940"/>
                      <wp:wrapNone/>
                      <wp:docPr id="98" name="Rectangle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C199828" id="Rectangle 98" o:spid="_x0000_s1034" style="position:absolute;margin-left:80.7pt;margin-top:14.4pt;width:133pt;height:3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401FE1" w:rsidRDefault="00401FE1" w:rsidP="00E13F56">
            <w:pPr>
              <w:pStyle w:val="QuestionStyle"/>
            </w:pPr>
          </w:p>
          <w:p w:rsidR="00401FE1" w:rsidRDefault="00401FE1" w:rsidP="00E13F56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3218033C">
                <v:shape id="_x0000_s1107" type="#_x0000_t75" style="position:absolute;margin-left:220.65pt;margin-top:6.9pt;width:228.3pt;height:95.1pt;z-index:251667968;mso-position-horizontal-relative:text;mso-position-vertical-relative:text">
                  <v:imagedata r:id="rId74" o:title=""/>
                </v:shape>
                <o:OLEObject Type="Embed" ProgID="FXDraw.Graphic" ShapeID="_x0000_s1107" DrawAspect="Content" ObjectID="_1514611682" r:id="rId75"/>
              </w:object>
            </w:r>
            <w:r w:rsidR="00273349">
              <w:t>What is the perimeter of the triangle?</w:t>
            </w:r>
          </w:p>
          <w:p w:rsidR="00273349" w:rsidRDefault="00273349" w:rsidP="00273349">
            <w:pPr>
              <w:rPr>
                <w:rFonts w:ascii="Times New Roman" w:hAnsi="Times New Roman"/>
              </w:rPr>
            </w:pPr>
          </w:p>
          <w:p w:rsidR="00273349" w:rsidRDefault="00273349" w:rsidP="00273349">
            <w:pPr>
              <w:pStyle w:val="QuestionStyle"/>
            </w:pPr>
          </w:p>
          <w:p w:rsidR="007E2AD1" w:rsidRDefault="00815952" w:rsidP="00273349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C4BF2E3" wp14:editId="08B1EE00">
                      <wp:simplePos x="0" y="0"/>
                      <wp:positionH relativeFrom="column">
                        <wp:posOffset>1025608</wp:posOffset>
                      </wp:positionH>
                      <wp:positionV relativeFrom="paragraph">
                        <wp:posOffset>231140</wp:posOffset>
                      </wp:positionV>
                      <wp:extent cx="1689100" cy="429260"/>
                      <wp:effectExtent l="0" t="0" r="25400" b="27940"/>
                      <wp:wrapNone/>
                      <wp:docPr id="99" name="Rectangle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4BF2E3" id="Rectangle 99" o:spid="_x0000_s1035" style="position:absolute;margin-left:80.75pt;margin-top:18.2pt;width:133pt;height:33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E2AD1" w:rsidRDefault="007E2AD1" w:rsidP="00273349">
            <w:pPr>
              <w:pStyle w:val="QuestionStyle"/>
            </w:pPr>
          </w:p>
          <w:p w:rsidR="00273349" w:rsidRDefault="00273349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7E2AD1">
            <w:pPr>
              <w:pStyle w:val="QuestionStyle"/>
              <w:ind w:right="4711"/>
            </w:pPr>
            <w:r>
              <w:object w:dxaOrig="1440" w:dyaOrig="1440" w14:anchorId="7D5536A0">
                <v:shape id="_x0000_s1113" type="#_x0000_t75" style="position:absolute;margin-left:281.4pt;margin-top:.25pt;width:120.9pt;height:120.9pt;z-index:251668992;mso-position-horizontal-relative:text;mso-position-vertical-relative:text">
                  <v:imagedata r:id="rId76" o:title=""/>
                </v:shape>
                <o:OLEObject Type="Embed" ProgID="FXDraw.Graphic" ShapeID="_x0000_s1113" DrawAspect="Content" ObjectID="_1514611683" r:id="rId77"/>
              </w:object>
            </w:r>
            <w:r w:rsidR="007E2AD1">
              <w:t>Find the circumference of this circle, correct to the nearest cm.</w:t>
            </w:r>
          </w:p>
          <w:p w:rsidR="00E407C1" w:rsidRDefault="00E407C1" w:rsidP="007E2AD1">
            <w:pPr>
              <w:pStyle w:val="QuestionStyle"/>
              <w:ind w:right="4711"/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 wp14:anchorId="181A26D2" wp14:editId="3E4FF365">
                      <wp:simplePos x="0" y="0"/>
                      <wp:positionH relativeFrom="column">
                        <wp:posOffset>432021</wp:posOffset>
                      </wp:positionH>
                      <wp:positionV relativeFrom="paragraph">
                        <wp:posOffset>240141</wp:posOffset>
                      </wp:positionV>
                      <wp:extent cx="213360" cy="883920"/>
                      <wp:effectExtent l="0" t="0" r="15240" b="11430"/>
                      <wp:wrapNone/>
                      <wp:docPr id="77" name="Group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3FEBD9" id="Group 77" o:spid="_x0000_s1026" style="position:absolute;margin-left:34pt;margin-top:18.9pt;width:16.8pt;height:69.6pt;z-index:251656192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HWs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sly/yA/T8DwAA//8DAFBLAQItABQABgAIAAAAIQDb4fbL7gAAAIUBAAATAAAAAAAAAAAAAAAA&#10;AAAAAABbQ29udGVudF9UeXBlc10ueG1sUEsBAi0AFAAGAAgAAAAhAFr0LFu/AAAAFQEAAAsAAAAA&#10;AAAAAAAAAAAAHwEAAF9yZWxzLy5yZWxzUEsBAi0AFAAGAAgAAAAhAIS8daz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</w:p>
          <w:p w:rsidR="00E407C1" w:rsidRDefault="00E407C1" w:rsidP="00E407C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141 cm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283 cm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565 cm</w:t>
            </w:r>
          </w:p>
          <w:p w:rsidR="007E2AD1" w:rsidRP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1 131 cm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pStyle w:val="QuestionStyle"/>
            </w:pPr>
            <w:r>
              <w:object w:dxaOrig="1440" w:dyaOrig="1440" w14:anchorId="6C404B77">
                <v:shape id="_x0000_s1119" type="#_x0000_t75" style="position:absolute;margin-left:248.15pt;margin-top:1.15pt;width:197.35pt;height:142.15pt;z-index:251670016;mso-position-horizontal-relative:text;mso-position-vertical-relative:text">
                  <v:imagedata r:id="rId78" o:title=""/>
                  <o:lock v:ext="edit" aspectratio="f"/>
                </v:shape>
                <o:OLEObject Type="Embed" ProgID="FXDraw.Graphic" ShapeID="_x0000_s1119" DrawAspect="Content" ObjectID="_1514611684" r:id="rId79"/>
              </w:object>
            </w:r>
            <w:r w:rsidR="00273349">
              <w:t>What is the perimeter of the quadrilateral?</w:t>
            </w:r>
          </w:p>
          <w:p w:rsidR="00815952" w:rsidRDefault="00815952" w:rsidP="00815952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5680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82" name="Group 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6ED919" id="Group 82" o:spid="_x0000_s1026" style="position:absolute;margin-left:24pt;margin-top:3.1pt;width:16.8pt;height:69.6pt;z-index:251655680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vbxQAAANsAAAAPAAAAZHJzL2Rvd25yZXYueG1sRI9Ba8JA&#10;FITvQv/D8gpepG5awc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B0buvb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OvxQAAANsAAAAPAAAAZHJzL2Rvd25yZXYueG1sRI9Ba8JA&#10;FITvQv/D8gpepG5ax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D7h3Ov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75 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100 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115 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407C1">
              <w:rPr>
                <w:rFonts w:ascii="Times New Roman" w:hAnsi="Times New Roman"/>
                <w:sz w:val="24"/>
                <w:szCs w:val="24"/>
              </w:rPr>
              <w:t>130 m</w:t>
            </w:r>
          </w:p>
          <w:p w:rsidR="00273349" w:rsidRDefault="00273349" w:rsidP="00273349">
            <w:pPr>
              <w:pStyle w:val="QuestionStyle"/>
            </w:pPr>
          </w:p>
          <w:p w:rsidR="00E407C1" w:rsidRDefault="00E407C1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407C1" w:rsidRDefault="00376C9F" w:rsidP="00273349">
            <w:pPr>
              <w:pStyle w:val="QuestionStyle"/>
              <w:ind w:right="4144"/>
            </w:pPr>
            <w:r>
              <w:rPr>
                <w:noProof/>
                <w:lang w:eastAsia="en-AU"/>
              </w:rPr>
              <w:object w:dxaOrig="1440" w:dyaOrig="1440">
                <v:shape id="_x0000_s1153" type="#_x0000_t75" style="position:absolute;margin-left:293.6pt;margin-top:4.4pt;width:117.35pt;height:131pt;z-index:251677184;mso-position-horizontal-relative:text;mso-position-vertical-relative:text">
                  <v:imagedata r:id="rId80" o:title=""/>
                </v:shape>
                <o:OLEObject Type="Embed" ProgID="FXDraw.Graphic" ShapeID="_x0000_s1153" DrawAspect="Content" ObjectID="_1514611685" r:id="rId81"/>
              </w:object>
            </w:r>
            <w:r w:rsidR="007E2AD1">
              <w:t xml:space="preserve">A window is to be made in the shape of a </w:t>
            </w:r>
            <w:r w:rsidR="00273349">
              <w:t xml:space="preserve">kite with the dimensions shown. </w:t>
            </w:r>
          </w:p>
          <w:p w:rsidR="00273349" w:rsidRDefault="007E0EBA" w:rsidP="00273349">
            <w:pPr>
              <w:pStyle w:val="QuestionStyle"/>
              <w:ind w:right="4144"/>
            </w:pPr>
            <w:r>
              <w:t>A wooden frame goes a</w:t>
            </w:r>
            <w:r w:rsidR="00273349">
              <w:t xml:space="preserve">round the edge </w:t>
            </w:r>
            <w:r>
              <w:t>of the window</w:t>
            </w:r>
            <w:r w:rsidR="00273349">
              <w:t xml:space="preserve">. </w:t>
            </w:r>
          </w:p>
          <w:p w:rsidR="00273349" w:rsidRDefault="00273349" w:rsidP="00273349">
            <w:pPr>
              <w:pStyle w:val="QuestionStyle"/>
              <w:ind w:right="4144"/>
            </w:pPr>
          </w:p>
          <w:p w:rsidR="00273349" w:rsidRDefault="00273349" w:rsidP="00273349">
            <w:pPr>
              <w:pStyle w:val="QuestionStyle"/>
              <w:ind w:right="4144"/>
            </w:pPr>
            <w:r>
              <w:t>W</w:t>
            </w:r>
            <w:r w:rsidR="007E0EBA">
              <w:t xml:space="preserve">hat is the </w:t>
            </w:r>
            <w:r w:rsidR="00E407C1">
              <w:t xml:space="preserve">total </w:t>
            </w:r>
            <w:r w:rsidR="007E0EBA">
              <w:t>length of wood in the frame</w:t>
            </w:r>
            <w:r>
              <w:t>?</w:t>
            </w:r>
          </w:p>
          <w:p w:rsidR="00273349" w:rsidRDefault="00273349" w:rsidP="00273349">
            <w:pPr>
              <w:rPr>
                <w:rFonts w:ascii="Times New Roman" w:hAnsi="Times New Roman"/>
              </w:rPr>
            </w:pPr>
          </w:p>
          <w:p w:rsidR="00273349" w:rsidRDefault="00815952" w:rsidP="00273349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D081A1E" wp14:editId="3ADEEF9A">
                      <wp:simplePos x="0" y="0"/>
                      <wp:positionH relativeFrom="column">
                        <wp:posOffset>1359673</wp:posOffset>
                      </wp:positionH>
                      <wp:positionV relativeFrom="paragraph">
                        <wp:posOffset>179705</wp:posOffset>
                      </wp:positionV>
                      <wp:extent cx="1689100" cy="429260"/>
                      <wp:effectExtent l="0" t="0" r="25400" b="27940"/>
                      <wp:wrapNone/>
                      <wp:docPr id="100" name="Rectangle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081A1E" id="Rectangle 100" o:spid="_x0000_s1036" style="position:absolute;margin-left:107.05pt;margin-top:14.15pt;width:133pt;height:33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73349" w:rsidRDefault="00273349" w:rsidP="00273349">
            <w:pPr>
              <w:pStyle w:val="QuestionStyle"/>
            </w:pPr>
          </w:p>
          <w:p w:rsidR="00273349" w:rsidRDefault="00273349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437426F7">
                <v:shape id="_x0000_s1123" type="#_x0000_t75" style="position:absolute;margin-left:195.35pt;margin-top:.25pt;width:230.7pt;height:136.3pt;z-index:251671040;mso-position-horizontal-relative:text;mso-position-vertical-relative:text">
                  <v:imagedata r:id="rId82" o:title=""/>
                </v:shape>
                <o:OLEObject Type="Embed" ProgID="FXDraw.Graphic" ShapeID="_x0000_s1123" DrawAspect="Content" ObjectID="_1514611686" r:id="rId83"/>
              </w:object>
            </w:r>
            <w:r w:rsidR="00273349">
              <w:rPr>
                <w:rFonts w:ascii="Times New Roman" w:hAnsi="Times New Roman"/>
                <w:sz w:val="24"/>
                <w:szCs w:val="24"/>
              </w:rPr>
              <w:t>The perime</w:t>
            </w:r>
            <w:r w:rsidR="003E7275">
              <w:rPr>
                <w:rFonts w:ascii="Times New Roman" w:hAnsi="Times New Roman"/>
                <w:sz w:val="24"/>
                <w:szCs w:val="24"/>
              </w:rPr>
              <w:t>ter of this shape is 330</w:t>
            </w:r>
            <w:r w:rsidR="00273349">
              <w:rPr>
                <w:rFonts w:ascii="Times New Roman" w:hAnsi="Times New Roman"/>
                <w:sz w:val="24"/>
                <w:szCs w:val="24"/>
              </w:rPr>
              <w:t xml:space="preserve"> cm.</w:t>
            </w:r>
          </w:p>
          <w:p w:rsidR="00273349" w:rsidRDefault="00273349" w:rsidP="00273349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815952" w:rsidRDefault="00815952" w:rsidP="00815952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39370</wp:posOffset>
                      </wp:positionV>
                      <wp:extent cx="213360" cy="883920"/>
                      <wp:effectExtent l="0" t="0" r="15240" b="11430"/>
                      <wp:wrapNone/>
                      <wp:docPr id="87" name="Group 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6ABEAB7" id="Group 87" o:spid="_x0000_s1026" style="position:absolute;margin-left:24pt;margin-top:3.1pt;width:16.8pt;height:69.6pt;z-index:251656704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E7275">
              <w:rPr>
                <w:rFonts w:ascii="Times New Roman" w:hAnsi="Times New Roman"/>
                <w:sz w:val="24"/>
                <w:szCs w:val="24"/>
              </w:rPr>
              <w:t>44 cm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E7275">
              <w:rPr>
                <w:rFonts w:ascii="Times New Roman" w:hAnsi="Times New Roman"/>
                <w:sz w:val="24"/>
                <w:szCs w:val="24"/>
              </w:rPr>
              <w:t>88 cm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E7275">
              <w:rPr>
                <w:rFonts w:ascii="Times New Roman" w:hAnsi="Times New Roman"/>
                <w:sz w:val="24"/>
                <w:szCs w:val="24"/>
              </w:rPr>
              <w:t>70 cm</w:t>
            </w:r>
          </w:p>
          <w:p w:rsidR="007E0EBA" w:rsidRP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3E7275">
              <w:rPr>
                <w:rFonts w:ascii="Times New Roman" w:hAnsi="Times New Roman"/>
                <w:sz w:val="24"/>
                <w:szCs w:val="24"/>
              </w:rPr>
              <w:t>91.5 cm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273349" w:rsidP="00273349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The three shape</w:t>
            </w:r>
            <w:r w:rsidR="00815952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s below are each made using four</w:t>
            </w: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1 cm square tiles. </w:t>
            </w: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statement below is true?</w:t>
            </w:r>
          </w:p>
          <w:p w:rsidR="00273349" w:rsidRDefault="00376C9F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E4AAC70">
                <v:shape id="_x0000_s1129" type="#_x0000_t75" style="position:absolute;margin-left:52.15pt;margin-top:17.6pt;width:286.25pt;height:69.1pt;z-index:251672064">
                  <v:imagedata r:id="rId84" o:title=""/>
                </v:shape>
                <o:OLEObject Type="Embed" ProgID="FXDraw.Graphic" ShapeID="_x0000_s1129" DrawAspect="Content" ObjectID="_1514611687" r:id="rId85"/>
              </w:object>
            </w:r>
            <w:r w:rsidR="00273349">
              <w:rPr>
                <w:rFonts w:ascii="Times New Roman" w:hAnsi="Times New Roman"/>
                <w:sz w:val="24"/>
                <w:szCs w:val="24"/>
              </w:rPr>
              <w:t xml:space="preserve">                      Shape 1                    Shape 2                          Shape 3         </w:t>
            </w: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15952" w:rsidRDefault="00DC58A9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4CB71746" wp14:editId="2704ADDA">
                      <wp:simplePos x="0" y="0"/>
                      <wp:positionH relativeFrom="column">
                        <wp:posOffset>384175</wp:posOffset>
                      </wp:positionH>
                      <wp:positionV relativeFrom="paragraph">
                        <wp:posOffset>30784</wp:posOffset>
                      </wp:positionV>
                      <wp:extent cx="213360" cy="883920"/>
                      <wp:effectExtent l="0" t="0" r="15240" b="11430"/>
                      <wp:wrapNone/>
                      <wp:docPr id="92" name="Group 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9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CDF743" id="Group 92" o:spid="_x0000_s1026" style="position:absolute;margin-left:30.25pt;margin-top:2.4pt;width:16.8pt;height:69.6pt;z-index:251660288;mso-width-relative:margin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0GxAAAANsAAAAPAAAAZHJzL2Rvd25yZXYueG1sRI9Ba8JA&#10;FITvBf/D8gQvoptW0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PG3fQbEAAAA2wAAAA8A&#10;AAAAAAAAAAAAAAAABwIAAGRycy9kb3ducmV2LnhtbFBLBQYAAAAAAwADALcAAAD4Ag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uVyxAAAANsAAAAPAAAAZHJzL2Rvd25yZXYueG1sRI9Ba8JA&#10;FITvBf/D8gQvopsW0R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H5e5XLEAAAA2wAAAA8A&#10;AAAAAAAAAAAAAAAABwIAAGRycy9kb3ducmV2LnhtbFBLBQYAAAAAAwADALcAAAD4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" strokecolor="windowText" strokeweight="1pt"/>
                    </v:group>
                  </w:pict>
                </mc:Fallback>
              </mc:AlternateContent>
            </w:r>
            <w:r w:rsidR="003E7275">
              <w:rPr>
                <w:rFonts w:ascii="Times New Roman" w:hAnsi="Times New Roman"/>
                <w:sz w:val="24"/>
                <w:szCs w:val="24"/>
              </w:rPr>
              <w:t xml:space="preserve">                   All three shapes have the same perimeter.</w:t>
            </w:r>
          </w:p>
          <w:p w:rsidR="00815952" w:rsidRDefault="00815952" w:rsidP="00815952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3E7275">
              <w:rPr>
                <w:rFonts w:ascii="Times New Roman" w:hAnsi="Times New Roman"/>
                <w:sz w:val="24"/>
                <w:szCs w:val="24"/>
              </w:rPr>
              <w:t>Only shapes 1 and 2 have the same perimeter.</w:t>
            </w:r>
          </w:p>
          <w:p w:rsidR="00273349" w:rsidRDefault="00815952" w:rsidP="00E13F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</w:t>
            </w:r>
            <w:r w:rsidR="003E7275">
              <w:rPr>
                <w:rFonts w:ascii="Times New Roman" w:hAnsi="Times New Roman"/>
                <w:sz w:val="24"/>
                <w:szCs w:val="24"/>
              </w:rPr>
              <w:t>Only shapes 1 and 3 have the same perimeter.</w:t>
            </w:r>
          </w:p>
          <w:p w:rsidR="003E7275" w:rsidRPr="00815952" w:rsidRDefault="003E7275" w:rsidP="00E13F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Only shapes 2 and 3 have the same perimeter.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Pr="007E0EBA" w:rsidRDefault="00376C9F" w:rsidP="00EA066E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165F9B29">
                <v:shape id="_x0000_s1135" type="#_x0000_t75" style="position:absolute;margin-left:320.8pt;margin-top:2.15pt;width:122pt;height:121.4pt;z-index:251673088;mso-position-horizontal-relative:text;mso-position-vertical-relative:text">
                  <v:imagedata r:id="rId86" o:title=""/>
                </v:shape>
                <o:OLEObject Type="Embed" ProgID="FXDraw.Graphic" ShapeID="_x0000_s1135" DrawAspect="Content" ObjectID="_1514611688" r:id="rId87"/>
              </w:object>
            </w:r>
            <w:r w:rsidR="00273349">
              <w:rPr>
                <w:rFonts w:ascii="Times New Roman" w:hAnsi="Times New Roman"/>
                <w:sz w:val="24"/>
                <w:szCs w:val="24"/>
              </w:rPr>
              <w:t xml:space="preserve">A circular </w:t>
            </w:r>
            <w:r w:rsidR="007E0EBA">
              <w:rPr>
                <w:rFonts w:ascii="Times New Roman" w:hAnsi="Times New Roman"/>
                <w:sz w:val="24"/>
                <w:szCs w:val="24"/>
              </w:rPr>
              <w:t>sports ground has a diameter 150</w:t>
            </w:r>
            <w:r w:rsidR="00EA066E">
              <w:rPr>
                <w:rFonts w:ascii="Times New Roman" w:hAnsi="Times New Roman"/>
                <w:sz w:val="24"/>
                <w:szCs w:val="24"/>
              </w:rPr>
              <w:t> </w:t>
            </w:r>
            <w:r w:rsidR="007E0EBA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273349" w:rsidRDefault="007E0EBA" w:rsidP="00EA066E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Toby runs laps of the ground for training.</w:t>
            </w:r>
          </w:p>
          <w:p w:rsidR="007E0EBA" w:rsidRPr="007E0EBA" w:rsidRDefault="007E0EBA" w:rsidP="00EA066E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Toby wants to run </w:t>
            </w:r>
            <w:r w:rsidR="00DC58A9">
              <w:rPr>
                <w:rFonts w:ascii="Times New Roman" w:hAnsi="Times New Roman"/>
                <w:sz w:val="24"/>
                <w:szCs w:val="24"/>
              </w:rPr>
              <w:t xml:space="preserve">at least </w:t>
            </w:r>
            <w:r>
              <w:rPr>
                <w:rFonts w:ascii="Times New Roman" w:hAnsi="Times New Roman"/>
                <w:sz w:val="24"/>
                <w:szCs w:val="24"/>
              </w:rPr>
              <w:t>5 kilometres.</w:t>
            </w:r>
          </w:p>
          <w:p w:rsidR="00273349" w:rsidRDefault="00DC58A9" w:rsidP="00EA066E">
            <w:pPr>
              <w:ind w:right="442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least number of</w:t>
            </w:r>
            <w:r w:rsidR="007E0EBA">
              <w:rPr>
                <w:rFonts w:ascii="Times New Roman" w:hAnsi="Times New Roman"/>
                <w:sz w:val="24"/>
                <w:szCs w:val="24"/>
              </w:rPr>
              <w:t xml:space="preserve"> laps of the ground must he complete</w:t>
            </w:r>
            <w:r w:rsidR="00273349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7E0EBA" w:rsidRDefault="00EA066E" w:rsidP="00DC58A9">
            <w:pPr>
              <w:ind w:right="4711"/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27A67A3" wp14:editId="0CE6C95C">
                      <wp:simplePos x="0" y="0"/>
                      <wp:positionH relativeFrom="column">
                        <wp:posOffset>2236774</wp:posOffset>
                      </wp:positionH>
                      <wp:positionV relativeFrom="paragraph">
                        <wp:posOffset>11430</wp:posOffset>
                      </wp:positionV>
                      <wp:extent cx="1689100" cy="429260"/>
                      <wp:effectExtent l="0" t="0" r="25400" b="27940"/>
                      <wp:wrapNone/>
                      <wp:docPr id="101" name="Rectangle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7A67A3" id="Rectangle 101" o:spid="_x0000_s1037" style="position:absolute;margin-left:176.1pt;margin-top:.9pt;width:133pt;height:3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73349" w:rsidRDefault="00273349" w:rsidP="00E13F5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en-AU"/>
              </w:rPr>
              <w:t xml:space="preserve"> </w:t>
            </w: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60F6616E">
                <v:shape id="_x0000_s1137" type="#_x0000_t75" style="position:absolute;margin-left:306.65pt;margin-top:.5pt;width:129.3pt;height:129.4pt;z-index:251674112;mso-position-horizontal-relative:text;mso-position-vertical-relative:text">
                  <v:imagedata r:id="rId88" o:title=""/>
                </v:shape>
                <o:OLEObject Type="Embed" ProgID="FXDraw.Graphic" ShapeID="_x0000_s1137" DrawAspect="Content" ObjectID="_1514611689" r:id="rId89"/>
              </w:object>
            </w:r>
            <w:r w:rsidR="00273349">
              <w:rPr>
                <w:rFonts w:ascii="Times New Roman" w:hAnsi="Times New Roman"/>
                <w:sz w:val="24"/>
                <w:szCs w:val="24"/>
              </w:rPr>
              <w:t>A regular poly</w:t>
            </w:r>
            <w:r w:rsidR="00DC58A9">
              <w:rPr>
                <w:rFonts w:ascii="Times New Roman" w:hAnsi="Times New Roman"/>
                <w:sz w:val="24"/>
                <w:szCs w:val="24"/>
              </w:rPr>
              <w:t>gon shown has a perimeter of 150</w:t>
            </w:r>
            <w:r w:rsidR="0027334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C58A9">
              <w:rPr>
                <w:rFonts w:ascii="Times New Roman" w:hAnsi="Times New Roman"/>
                <w:sz w:val="24"/>
                <w:szCs w:val="24"/>
              </w:rPr>
              <w:t>c</w:t>
            </w:r>
            <w:r w:rsidR="00273349">
              <w:rPr>
                <w:rFonts w:ascii="Times New Roman" w:hAnsi="Times New Roman"/>
                <w:sz w:val="24"/>
                <w:szCs w:val="24"/>
              </w:rPr>
              <w:t>m.</w:t>
            </w:r>
          </w:p>
          <w:p w:rsidR="00273349" w:rsidRDefault="00273349" w:rsidP="0027334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How long is each side?</w:t>
            </w:r>
          </w:p>
          <w:p w:rsidR="00273349" w:rsidRDefault="00273349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DC58A9" w:rsidRDefault="00DC58A9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EA066E" w:rsidRDefault="00EA066E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273349" w:rsidRDefault="00EA066E" w:rsidP="00273349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88E176F" wp14:editId="2E25F30A">
                      <wp:simplePos x="0" y="0"/>
                      <wp:positionH relativeFrom="column">
                        <wp:posOffset>1812290</wp:posOffset>
                      </wp:positionH>
                      <wp:positionV relativeFrom="paragraph">
                        <wp:posOffset>2926</wp:posOffset>
                      </wp:positionV>
                      <wp:extent cx="1689100" cy="429260"/>
                      <wp:effectExtent l="0" t="0" r="25400" b="27940"/>
                      <wp:wrapNone/>
                      <wp:docPr id="102" name="Rectangle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88E176F" id="Rectangle 102" o:spid="_x0000_s1038" style="position:absolute;margin-left:142.7pt;margin-top:.25pt;width:133pt;height:33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7E0EBA" w:rsidRDefault="007E0EBA" w:rsidP="00273349">
            <w:pPr>
              <w:pStyle w:val="QuestionStyle"/>
            </w:pPr>
          </w:p>
        </w:tc>
      </w:tr>
      <w:tr w:rsidR="0027334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273349" w:rsidRPr="001B3341" w:rsidRDefault="00273349" w:rsidP="0027334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73349" w:rsidRDefault="00376C9F" w:rsidP="00273349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06181C70">
                <v:shape id="_x0000_s1139" type="#_x0000_t75" style="position:absolute;margin-left:226.95pt;margin-top:-3.5pt;width:219.5pt;height:137.25pt;z-index:251675136;mso-position-horizontal-relative:text;mso-position-vertical-relative:text">
                  <v:imagedata r:id="rId90" o:title=""/>
                </v:shape>
                <o:OLEObject Type="Embed" ProgID="FXDraw.Graphic" ShapeID="_x0000_s1139" DrawAspect="Content" ObjectID="_1514611690" r:id="rId91"/>
              </w:object>
            </w:r>
            <w:r w:rsidR="00BD265C">
              <w:rPr>
                <w:rFonts w:ascii="Times New Roman" w:hAnsi="Times New Roman"/>
                <w:sz w:val="24"/>
                <w:szCs w:val="24"/>
              </w:rPr>
              <w:t>T</w:t>
            </w:r>
            <w:r w:rsidR="00273349">
              <w:rPr>
                <w:rFonts w:ascii="Times New Roman" w:hAnsi="Times New Roman"/>
                <w:sz w:val="24"/>
                <w:szCs w:val="24"/>
              </w:rPr>
              <w:t>he perimeter of the shape</w:t>
            </w:r>
            <w:r w:rsidR="00BD265C">
              <w:rPr>
                <w:rFonts w:ascii="Times New Roman" w:hAnsi="Times New Roman"/>
                <w:sz w:val="24"/>
                <w:szCs w:val="24"/>
              </w:rPr>
              <w:t xml:space="preserve"> is </w:t>
            </w:r>
            <w:r w:rsidR="00EA066E">
              <w:rPr>
                <w:rFonts w:ascii="Times New Roman" w:hAnsi="Times New Roman"/>
                <w:sz w:val="24"/>
                <w:szCs w:val="24"/>
              </w:rPr>
              <w:t>143</w:t>
            </w:r>
            <w:r w:rsidR="00BD265C">
              <w:rPr>
                <w:rFonts w:ascii="Times New Roman" w:hAnsi="Times New Roman"/>
                <w:sz w:val="24"/>
                <w:szCs w:val="24"/>
              </w:rPr>
              <w:t xml:space="preserve"> m. </w:t>
            </w:r>
          </w:p>
          <w:p w:rsidR="00273349" w:rsidRDefault="00BD265C" w:rsidP="00273349">
            <w:pPr>
              <w:tabs>
                <w:tab w:val="left" w:pos="2710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BD265C">
              <w:rPr>
                <w:rFonts w:ascii="Times New Roman" w:hAnsi="Times New Roman"/>
                <w:i/>
                <w:sz w:val="24"/>
                <w:szCs w:val="24"/>
              </w:rPr>
              <w:t>y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273349" w:rsidRDefault="00273349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273349" w:rsidRDefault="00273349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EA066E" w:rsidRDefault="00EA066E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273349" w:rsidRDefault="00273349" w:rsidP="00273349">
            <w:pPr>
              <w:rPr>
                <w:rFonts w:asciiTheme="minorHAnsi" w:eastAsiaTheme="minorHAnsi" w:hAnsiTheme="minorHAnsi" w:cstheme="minorBidi"/>
              </w:rPr>
            </w:pPr>
          </w:p>
          <w:p w:rsidR="00273349" w:rsidRDefault="00EA066E" w:rsidP="00273349">
            <w:pPr>
              <w:pStyle w:val="QuestionStyle"/>
            </w:pPr>
            <w:r>
              <w:rPr>
                <w:rFonts w:eastAsiaTheme="minorHAnsi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28E27A3" wp14:editId="62936949">
                      <wp:simplePos x="0" y="0"/>
                      <wp:positionH relativeFrom="column">
                        <wp:posOffset>921413</wp:posOffset>
                      </wp:positionH>
                      <wp:positionV relativeFrom="paragraph">
                        <wp:posOffset>28243</wp:posOffset>
                      </wp:positionV>
                      <wp:extent cx="1689100" cy="429260"/>
                      <wp:effectExtent l="0" t="0" r="25400" b="27940"/>
                      <wp:wrapNone/>
                      <wp:docPr id="103" name="Rectangle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4292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D64C47" w:rsidRDefault="00D64C47" w:rsidP="00815952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8E27A3" id="Rectangle 103" o:spid="_x0000_s1039" style="position:absolute;margin-left:72.55pt;margin-top:2.2pt;width:133pt;height:3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" filled="f" strokecolor="black [3213]" strokeweight="2pt">
                      <v:textbox>
                        <w:txbxContent>
                          <w:p w:rsidR="00D64C47" w:rsidRDefault="00D64C47" w:rsidP="00815952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273349" w:rsidRDefault="00273349" w:rsidP="00273349">
            <w:pPr>
              <w:pStyle w:val="QuestionStyle"/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9D24C3" w:rsidRDefault="009D24C3" w:rsidP="00273349">
      <w:pPr>
        <w:jc w:val="center"/>
        <w:rPr>
          <w:rFonts w:ascii="Times New Roman" w:hAnsi="Times New Roman"/>
          <w:sz w:val="36"/>
          <w:szCs w:val="36"/>
        </w:rPr>
        <w:sectPr w:rsidR="009D24C3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EA066E" w:rsidRDefault="00EA066E" w:rsidP="00EA066E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8"/>
        <w:gridCol w:w="1001"/>
        <w:gridCol w:w="5236"/>
        <w:gridCol w:w="2975"/>
      </w:tblGrid>
      <w:tr w:rsidR="00EA066E" w:rsidTr="00EA066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132142659"/>
            <w:placeholder>
              <w:docPart w:val="898FD02D794D417DABAD2108BAD58020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90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EA066E" w:rsidRDefault="00EA066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-1511053743"/>
            <w:placeholder>
              <w:docPart w:val="A9CC0A70B4DE4A4A812D7F52758B2E8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0" w:type="dxa"/>
                <w:shd w:val="clear" w:color="auto" w:fill="B6DDE8" w:themeFill="accent5" w:themeFillTint="66"/>
                <w:hideMark/>
              </w:tcPr>
              <w:p w:rsidR="00EA066E" w:rsidRDefault="00EA066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2977" w:type="dxa"/>
            <w:shd w:val="clear" w:color="auto" w:fill="215868" w:themeFill="accent5" w:themeFillShade="80"/>
            <w:hideMark/>
          </w:tcPr>
          <w:p w:rsidR="00EA066E" w:rsidRDefault="00EA066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EA066E" w:rsidRDefault="00EA066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EA066E" w:rsidTr="00EA066E">
        <w:trPr>
          <w:cantSplit/>
          <w:trHeight w:val="624"/>
        </w:trPr>
        <w:tc>
          <w:tcPr>
            <w:tcW w:w="10207" w:type="dxa"/>
            <w:gridSpan w:val="4"/>
            <w:shd w:val="clear" w:color="auto" w:fill="B6DDE8" w:themeFill="accent5" w:themeFillTint="66"/>
            <w:hideMark/>
          </w:tcPr>
          <w:p w:rsidR="00EA066E" w:rsidRDefault="00EA066E">
            <w:pPr>
              <w:jc w:val="center"/>
              <w:rPr>
                <w:rFonts w:ascii="Times New Roman" w:hAnsi="Times New Roman"/>
                <w:sz w:val="40"/>
                <w:szCs w:val="40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EA066E" w:rsidTr="00EA066E">
        <w:trPr>
          <w:cantSplit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0" w:dyaOrig="195">
                <v:shape id="_x0000_i1065" type="#_x0000_t75" style="width:129pt;height:9.75pt" o:ole="">
                  <v:imagedata r:id="rId92" o:title=""/>
                </v:shape>
                <o:OLEObject Type="Embed" ProgID="FXEquation.Equation" ShapeID="_x0000_i1065" DrawAspect="Content" ObjectID="_1514611631" r:id="rId93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50" w:dyaOrig="240">
                <v:shape id="_x0000_i1066" type="#_x0000_t75" style="width:127.5pt;height:12pt" o:ole="">
                  <v:imagedata r:id="rId94" o:title=""/>
                </v:shape>
                <o:OLEObject Type="Embed" ProgID="FXEquation.Equation" ShapeID="_x0000_i1066" DrawAspect="Content" ObjectID="_1514611632" r:id="rId9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80 m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010" w:dyaOrig="195">
                <v:shape id="_x0000_i1067" type="#_x0000_t75" style="width:100.5pt;height:9.75pt" o:ole="">
                  <v:imagedata r:id="rId96" o:title=""/>
                </v:shape>
                <o:OLEObject Type="Embed" ProgID="FXEquation.Equation" ShapeID="_x0000_i1067" DrawAspect="Content" ObjectID="_1514611633" r:id="rId9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60 cm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2580" w:dyaOrig="195">
                <v:shape id="_x0000_i1068" type="#_x0000_t75" style="width:129pt;height:9.75pt" o:ole="">
                  <v:imagedata r:id="rId98" o:title=""/>
                </v:shape>
                <o:OLEObject Type="Embed" ProgID="FXEquation.Equation" ShapeID="_x0000_i1068" DrawAspect="Content" ObjectID="_1514611634" r:id="rId99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183AE9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36"/>
                <w:sz w:val="24"/>
                <w:szCs w:val="24"/>
              </w:rPr>
              <w:object w:dxaOrig="2960" w:dyaOrig="533">
                <v:shape id="_x0000_i1069" type="#_x0000_t75" style="width:147.75pt;height:26.25pt" o:ole="">
                  <v:imagedata r:id="rId100" o:title=""/>
                </v:shape>
                <o:OLEObject Type="Embed" ProgID="FXEquation.Equation" ShapeID="_x0000_i1069" DrawAspect="Content" ObjectID="_1514611635" r:id="rId101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3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36"/>
              </w:rPr>
              <w:object w:dxaOrig="4290" w:dyaOrig="540">
                <v:shape id="_x0000_i1070" type="#_x0000_t75" style="width:214.5pt;height:27pt" o:ole="">
                  <v:imagedata r:id="rId102" o:title=""/>
                </v:shape>
                <o:OLEObject Type="Embed" ProgID="FXEquation.Equation" ShapeID="_x0000_i1070" DrawAspect="Content" ObjectID="_1514611636" r:id="rId103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30"/>
              </w:rPr>
              <w:object w:dxaOrig="2400" w:dyaOrig="480">
                <v:shape id="_x0000_i1071" type="#_x0000_t75" style="width:120pt;height:24pt" o:ole="">
                  <v:imagedata r:id="rId104" o:title=""/>
                </v:shape>
                <o:OLEObject Type="Embed" ProgID="FXEquation.Equation" ShapeID="_x0000_i1071" DrawAspect="Content" ObjectID="_1514611637" r:id="rId10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104 m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735" w:dyaOrig="240">
                <v:shape id="_x0000_i1072" type="#_x0000_t75" style="width:186.75pt;height:12pt" o:ole="">
                  <v:imagedata r:id="rId106" o:title=""/>
                </v:shape>
                <o:OLEObject Type="Embed" ProgID="FXEquation.Equation" ShapeID="_x0000_i1072" DrawAspect="Content" ObjectID="_1514611638" r:id="rId107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94 cm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4065" w:dyaOrig="195">
                <v:shape id="_x0000_i1073" type="#_x0000_t75" style="width:203.25pt;height:9.75pt" o:ole="">
                  <v:imagedata r:id="rId108" o:title=""/>
                </v:shape>
                <o:OLEObject Type="Embed" ProgID="FXEquation.Equation" ShapeID="_x0000_i1073" DrawAspect="Content" ObjectID="_1514611639" r:id="rId109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3015" w:dyaOrig="780">
                <v:shape id="_x0000_i1074" type="#_x0000_t75" style="width:150.75pt;height:39pt" o:ole="">
                  <v:imagedata r:id="rId110" o:title=""/>
                </v:shape>
                <o:OLEObject Type="Embed" ProgID="FXEquation.Equation" ShapeID="_x0000_i1074" DrawAspect="Content" ObjectID="_1514611640" r:id="rId111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3915" w:dyaOrig="780">
                <v:shape id="_x0000_i1075" type="#_x0000_t75" style="width:195.75pt;height:39pt" o:ole="">
                  <v:imagedata r:id="rId112" o:title=""/>
                </v:shape>
                <o:OLEObject Type="Embed" ProgID="FXEquation.Equation" ShapeID="_x0000_i1075" DrawAspect="Content" ObjectID="_1514611641" r:id="rId113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11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position w:val="-118"/>
                <w:sz w:val="24"/>
                <w:szCs w:val="24"/>
              </w:rPr>
              <w:object w:dxaOrig="2955" w:dyaOrig="1365">
                <v:shape id="_x0000_i1076" type="#_x0000_t75" style="width:147.75pt;height:68.25pt" o:ole="">
                  <v:imagedata r:id="rId114" o:title=""/>
                </v:shape>
                <o:OLEObject Type="Embed" ProgID="FXEquation.Equation" ShapeID="_x0000_i1076" DrawAspect="Content" ObjectID="_1514611642" r:id="rId115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$3 000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88"/>
                <w:sz w:val="24"/>
                <w:szCs w:val="24"/>
              </w:rPr>
              <w:object w:dxaOrig="5745" w:dyaOrig="1065">
                <v:shape id="_x0000_i1077" type="#_x0000_t75" style="width:287.25pt;height:53.25pt" o:ole="">
                  <v:imagedata r:id="rId116" o:title=""/>
                </v:shape>
                <o:OLEObject Type="Embed" ProgID="FXEquation.Equation" ShapeID="_x0000_i1077" DrawAspect="Content" ObjectID="_1514611643" r:id="rId117"/>
              </w:object>
            </w:r>
            <w:r>
              <w:rPr>
                <w:rFonts w:asciiTheme="majorHAnsi" w:hAnsiTheme="majorHAnsi"/>
                <w:position w:val="-8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1275" w:dyaOrig="195">
                <v:shape id="_x0000_i1078" type="#_x0000_t75" style="width:63.75pt;height:9.75pt" o:ole="">
                  <v:imagedata r:id="rId118" o:title=""/>
                </v:shape>
                <o:OLEObject Type="Embed" ProgID="FXEquation.Equation" ShapeID="_x0000_i1078" DrawAspect="Content" ObjectID="_1514611644" r:id="rId119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60" w:dyaOrig="30">
                <v:shape id="_x0000_i1079" type="#_x0000_t75" style="width:3pt;height:1.5pt" o:ole="">
                  <v:imagedata r:id="rId48" o:title=""/>
                </v:shape>
                <o:OLEObject Type="Embed" ProgID="FXEquation.Equation" ShapeID="_x0000_i1079" DrawAspect="Content" ObjectID="_1514611645" r:id="rId120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 </w:t>
            </w:r>
            <w:r>
              <w:rPr>
                <w:rFonts w:asciiTheme="majorHAnsi" w:hAnsiTheme="majorHAnsi"/>
                <w:color w:val="FF0000"/>
                <w:position w:val="-144"/>
                <w:sz w:val="24"/>
                <w:szCs w:val="24"/>
              </w:rPr>
              <w:object w:dxaOrig="4845" w:dyaOrig="1620">
                <v:shape id="_x0000_i1080" type="#_x0000_t75" style="width:242.25pt;height:81pt" o:ole="">
                  <v:imagedata r:id="rId121" o:title=""/>
                </v:shape>
                <o:OLEObject Type="Embed" ProgID="FXEquation.Equation" ShapeID="_x0000_i1080" DrawAspect="Content" ObjectID="_1514611646" r:id="rId122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 cm</w:t>
            </w:r>
          </w:p>
        </w:tc>
      </w:tr>
      <w:tr w:rsidR="00EA066E" w:rsidTr="00EA066E">
        <w:trPr>
          <w:cantSplit/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8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88"/>
                <w:sz w:val="24"/>
                <w:szCs w:val="24"/>
              </w:rPr>
              <w:object w:dxaOrig="5100" w:dyaOrig="1065">
                <v:shape id="_x0000_i1081" type="#_x0000_t75" style="width:255pt;height:53.25pt" o:ole="">
                  <v:imagedata r:id="rId123" o:title=""/>
                </v:shape>
                <o:OLEObject Type="Embed" ProgID="FXEquation.Equation" ShapeID="_x0000_i1081" DrawAspect="Content" ObjectID="_1514611647" r:id="rId124"/>
              </w:object>
            </w:r>
            <w:r>
              <w:rPr>
                <w:rFonts w:asciiTheme="majorHAnsi" w:hAnsiTheme="majorHAnsi"/>
                <w:position w:val="-88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</w:tbl>
    <w:p w:rsidR="00EA066E" w:rsidRDefault="00EA066E" w:rsidP="00EA066E">
      <w:pPr>
        <w:rPr>
          <w:rFonts w:asciiTheme="majorHAnsi" w:hAnsiTheme="majorHAnsi"/>
          <w:sz w:val="24"/>
          <w:szCs w:val="24"/>
        </w:rPr>
        <w:sectPr w:rsidR="00EA066E">
          <w:pgSz w:w="11906" w:h="16838"/>
          <w:pgMar w:top="1440" w:right="1440" w:bottom="1440" w:left="1440" w:header="708" w:footer="708" w:gutter="0"/>
          <w:cols w:space="720"/>
        </w:sectPr>
      </w:pPr>
    </w:p>
    <w:tbl>
      <w:tblPr>
        <w:tblStyle w:val="TableGrid"/>
        <w:tblW w:w="10200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87"/>
        <w:gridCol w:w="431"/>
        <w:gridCol w:w="5239"/>
        <w:gridCol w:w="568"/>
        <w:gridCol w:w="2975"/>
      </w:tblGrid>
      <w:tr w:rsidR="00EA066E" w:rsidTr="00EA066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id w:val="-418944250"/>
            <w:placeholder>
              <w:docPart w:val="A7F8A3F40FBC43A0A52589C1D4D4B92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  <w:hideMark/>
              </w:tcPr>
              <w:p w:rsidR="00EA066E" w:rsidRDefault="00EA066E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7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id w:val="713930614"/>
            <w:placeholder>
              <w:docPart w:val="3E9C8F19A2714913AB53E9B54CE28B8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  <w:shd w:val="clear" w:color="auto" w:fill="B6DDE8" w:themeFill="accent5" w:themeFillTint="66"/>
                <w:hideMark/>
              </w:tcPr>
              <w:p w:rsidR="00EA066E" w:rsidRDefault="00EA066E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Perimeter</w:t>
                </w:r>
              </w:p>
            </w:tc>
          </w:sdtContent>
        </w:sdt>
        <w:tc>
          <w:tcPr>
            <w:tcW w:w="35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  <w:hideMark/>
          </w:tcPr>
          <w:p w:rsidR="00EA066E" w:rsidRDefault="00EA066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EA066E" w:rsidRDefault="00EA066E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EA066E" w:rsidRDefault="00EA066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EA066E" w:rsidTr="00EA066E">
        <w:trPr>
          <w:cantSplit/>
          <w:trHeight w:val="851"/>
        </w:trPr>
        <w:tc>
          <w:tcPr>
            <w:tcW w:w="10207" w:type="dxa"/>
            <w:gridSpan w:val="5"/>
            <w:shd w:val="clear" w:color="auto" w:fill="B6DDE8" w:themeFill="accent5" w:themeFillTint="66"/>
            <w:hideMark/>
          </w:tcPr>
          <w:p w:rsidR="00EA066E" w:rsidRDefault="00EA066E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40"/>
                <w:szCs w:val="40"/>
              </w:rPr>
              <w:t>ANSWERS</w:t>
            </w:r>
          </w:p>
        </w:tc>
      </w:tr>
      <w:tr w:rsidR="00EA066E" w:rsidTr="00EA066E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No.</w:t>
            </w: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310" w:dyaOrig="195">
                <v:shape id="_x0000_i1082" type="#_x0000_t75" style="width:115.5pt;height:9.75pt" o:ole="">
                  <v:imagedata r:id="rId125" o:title=""/>
                </v:shape>
                <o:OLEObject Type="Embed" ProgID="FXEquation.Equation" ShapeID="_x0000_i1082" DrawAspect="Content" ObjectID="_1514611648" r:id="rId126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10.8 cm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183AE9"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2196" w:dyaOrig="778">
                <v:shape id="_x0000_i1083" type="#_x0000_t75" style="width:109.5pt;height:39pt" o:ole="">
                  <v:imagedata r:id="rId127" o:title=""/>
                </v:shape>
                <o:OLEObject Type="Embed" ProgID="FXEquation.Equation" ShapeID="_x0000_i1083" DrawAspect="Content" ObjectID="_1514611649" r:id="rId128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183AE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10.2</w:t>
            </w:r>
            <w:r w:rsidR="00EA066E">
              <w:rPr>
                <w:rFonts w:asciiTheme="majorHAnsi" w:hAnsiTheme="majorHAnsi"/>
                <w:sz w:val="24"/>
                <w:szCs w:val="24"/>
              </w:rPr>
              <w:t xml:space="preserve"> m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2235" w:dyaOrig="480">
                <v:shape id="_x0000_i1084" type="#_x0000_t75" style="width:111.75pt;height:24pt" o:ole="">
                  <v:imagedata r:id="rId129" o:title=""/>
                </v:shape>
                <o:OLEObject Type="Embed" ProgID="FXEquation.Equation" ShapeID="_x0000_i1084" DrawAspect="Content" ObjectID="_1514611650" r:id="rId130"/>
              </w:object>
            </w:r>
            <w:r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58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58"/>
                <w:sz w:val="24"/>
                <w:szCs w:val="24"/>
              </w:rPr>
              <w:object w:dxaOrig="2190" w:dyaOrig="765">
                <v:shape id="_x0000_i1085" type="#_x0000_t75" style="width:109.5pt;height:38.25pt" o:ole="">
                  <v:imagedata r:id="rId131" o:title=""/>
                </v:shape>
                <o:OLEObject Type="Embed" ProgID="FXEquation.Equation" ShapeID="_x0000_i1085" DrawAspect="Content" ObjectID="_1514611651" r:id="rId132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th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2"/>
                <w:sz w:val="24"/>
                <w:szCs w:val="24"/>
              </w:rPr>
              <w:object w:dxaOrig="2490" w:dyaOrig="195">
                <v:shape id="_x0000_i1086" type="#_x0000_t75" style="width:124.5pt;height:9.75pt" o:ole="">
                  <v:imagedata r:id="rId133" o:title=""/>
                </v:shape>
                <o:OLEObject Type="Embed" ProgID="FXEquation.Equation" ShapeID="_x0000_i1086" DrawAspect="Content" ObjectID="_1514611652" r:id="rId134"/>
              </w:object>
            </w:r>
            <w:r>
              <w:rPr>
                <w:rFonts w:asciiTheme="majorHAnsi" w:hAnsiTheme="majorHAnsi"/>
                <w:position w:val="-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2745" w:dyaOrig="480">
                <v:shape id="_x0000_i1087" type="#_x0000_t75" style="width:137.25pt;height:24pt" o:ole="">
                  <v:imagedata r:id="rId135" o:title=""/>
                </v:shape>
                <o:OLEObject Type="Embed" ProgID="FXEquation.Equation" ShapeID="_x0000_i1087" DrawAspect="Content" ObjectID="_1514611653" r:id="rId136"/>
              </w:object>
            </w:r>
            <w:r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92 cm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2055" w:dyaOrig="780">
                <v:shape id="_x0000_i1088" type="#_x0000_t75" style="width:102.75pt;height:39pt" o:ole="">
                  <v:imagedata r:id="rId137" o:title=""/>
                </v:shape>
                <o:OLEObject Type="Embed" ProgID="FXEquation.Equation" ShapeID="_x0000_i1088" DrawAspect="Content" ObjectID="_1514611654" r:id="rId138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15.6 cm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92"/>
                <w:sz w:val="24"/>
                <w:szCs w:val="24"/>
              </w:rPr>
            </w:pPr>
            <w:r>
              <w:rPr>
                <w:rFonts w:asciiTheme="majorHAnsi" w:hAnsiTheme="majorHAnsi"/>
                <w:color w:val="FF0000"/>
                <w:position w:val="-92"/>
                <w:sz w:val="24"/>
                <w:szCs w:val="24"/>
              </w:rPr>
              <w:object w:dxaOrig="4005" w:dyaOrig="1095">
                <v:shape id="_x0000_i1089" type="#_x0000_t75" style="width:200.25pt;height:54.75pt" o:ole="">
                  <v:imagedata r:id="rId139" o:title=""/>
                </v:shape>
                <o:OLEObject Type="Embed" ProgID="FXEquation.Equation" ShapeID="_x0000_i1089" DrawAspect="Content" ObjectID="_1514611655" r:id="rId140"/>
              </w:objec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rd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3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30"/>
                <w:sz w:val="24"/>
                <w:szCs w:val="24"/>
              </w:rPr>
              <w:object w:dxaOrig="2325" w:dyaOrig="480">
                <v:shape id="_x0000_i1090" type="#_x0000_t75" style="width:116.25pt;height:24pt" o:ole="">
                  <v:imagedata r:id="rId141" o:title=""/>
                </v:shape>
                <o:OLEObject Type="Embed" ProgID="FXEquation.Equation" ShapeID="_x0000_i1090" DrawAspect="Content" ObjectID="_1514611656" r:id="rId142"/>
              </w:object>
            </w:r>
            <w:r>
              <w:rPr>
                <w:rFonts w:asciiTheme="majorHAnsi" w:hAnsiTheme="majorHAnsi"/>
                <w:position w:val="-3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2070" w:dyaOrig="780">
                <v:shape id="_x0000_i1091" type="#_x0000_t75" style="width:103.5pt;height:39pt" o:ole="">
                  <v:imagedata r:id="rId143" o:title=""/>
                </v:shape>
                <o:OLEObject Type="Embed" ProgID="FXEquation.Equation" ShapeID="_x0000_i1091" DrawAspect="Content" ObjectID="_1514611657" r:id="rId144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314 cm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18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82"/>
                <w:sz w:val="24"/>
                <w:szCs w:val="24"/>
              </w:rPr>
              <w:object w:dxaOrig="2895" w:dyaOrig="1995">
                <v:shape id="_x0000_i1092" type="#_x0000_t75" style="width:144.75pt;height:99.75pt" o:ole="">
                  <v:imagedata r:id="rId145" o:title=""/>
                </v:shape>
                <o:OLEObject Type="Embed" ProgID="FXEquation.Equation" ShapeID="_x0000_i1092" DrawAspect="Content" ObjectID="_1514611658" r:id="rId146"/>
              </w:object>
            </w:r>
            <w:r>
              <w:rPr>
                <w:rFonts w:asciiTheme="majorHAnsi" w:hAnsiTheme="majorHAnsi"/>
                <w:position w:val="-18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st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Shape 1 has a perimeter of 10 cm</w:t>
            </w:r>
          </w:p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Shape 2 has a perimeter of 10 cm</w:t>
            </w:r>
          </w:p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Shape 3 has a perimeter of 8 cm</w:t>
            </w:r>
          </w:p>
          <w:p w:rsidR="00EA066E" w:rsidRDefault="00EA066E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Only shapes 1 and 2 have the same perimeter.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</w:t>
            </w:r>
            <w:r>
              <w:rPr>
                <w:rFonts w:asciiTheme="majorHAnsi" w:hAnsiTheme="majorHAnsi"/>
                <w:sz w:val="24"/>
                <w:szCs w:val="24"/>
                <w:vertAlign w:val="superscript"/>
              </w:rPr>
              <w:t>nd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answer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9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92"/>
                <w:sz w:val="24"/>
                <w:szCs w:val="24"/>
              </w:rPr>
              <w:object w:dxaOrig="7050" w:dyaOrig="1095">
                <v:shape id="_x0000_i1093" type="#_x0000_t75" style="width:352.5pt;height:54.75pt" o:ole="">
                  <v:imagedata r:id="rId147" o:title=""/>
                </v:shape>
                <o:OLEObject Type="Embed" ProgID="FXEquation.Equation" ShapeID="_x0000_i1093" DrawAspect="Content" ObjectID="_1514611659" r:id="rId148"/>
              </w:object>
            </w:r>
            <w:r>
              <w:rPr>
                <w:rFonts w:asciiTheme="majorHAnsi" w:hAnsiTheme="majorHAnsi"/>
                <w:position w:val="-92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11 laps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6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60"/>
                <w:sz w:val="24"/>
                <w:szCs w:val="24"/>
              </w:rPr>
              <w:object w:dxaOrig="2730" w:dyaOrig="780">
                <v:shape id="_x0000_i1094" type="#_x0000_t75" style="width:136.5pt;height:39pt" o:ole="">
                  <v:imagedata r:id="rId149" o:title=""/>
                </v:shape>
                <o:OLEObject Type="Embed" ProgID="FXEquation.Equation" ShapeID="_x0000_i1094" DrawAspect="Content" ObjectID="_1514611660" r:id="rId150"/>
              </w:object>
            </w:r>
            <w:r>
              <w:rPr>
                <w:rFonts w:asciiTheme="majorHAnsi" w:hAnsiTheme="majorHAnsi"/>
                <w:position w:val="-60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12.5 cm</w:t>
            </w:r>
          </w:p>
        </w:tc>
      </w:tr>
      <w:tr w:rsidR="00EA066E" w:rsidTr="00EA066E">
        <w:trPr>
          <w:trHeight w:val="737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66E" w:rsidRDefault="00EA066E" w:rsidP="00EA066E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62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rPr>
                <w:rFonts w:asciiTheme="majorHAnsi" w:hAnsiTheme="majorHAnsi"/>
                <w:position w:val="-154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color w:val="FF0000"/>
                <w:position w:val="-154"/>
                <w:sz w:val="24"/>
                <w:szCs w:val="24"/>
              </w:rPr>
              <w:object w:dxaOrig="3105" w:dyaOrig="1710">
                <v:shape id="_x0000_i1095" type="#_x0000_t75" style="width:155.25pt;height:85.5pt" o:ole="">
                  <v:imagedata r:id="rId151" o:title=""/>
                </v:shape>
                <o:OLEObject Type="Embed" ProgID="FXEquation.Equation" ShapeID="_x0000_i1095" DrawAspect="Content" ObjectID="_1514611661" r:id="rId152"/>
              </w:object>
            </w:r>
            <w:r>
              <w:rPr>
                <w:rFonts w:asciiTheme="majorHAnsi" w:hAnsiTheme="majorHAnsi"/>
                <w:position w:val="-154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A066E" w:rsidRDefault="00EA066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15.5 m</w:t>
            </w:r>
          </w:p>
        </w:tc>
      </w:tr>
    </w:tbl>
    <w:p w:rsidR="00EA066E" w:rsidRDefault="00EA066E" w:rsidP="00EA066E">
      <w:pPr>
        <w:rPr>
          <w:rFonts w:asciiTheme="majorHAnsi" w:hAnsiTheme="majorHAnsi"/>
          <w:sz w:val="24"/>
          <w:szCs w:val="24"/>
        </w:rPr>
      </w:pPr>
    </w:p>
    <w:sectPr w:rsidR="00EA066E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6C9F" w:rsidRDefault="00376C9F" w:rsidP="00C868AD">
      <w:r>
        <w:separator/>
      </w:r>
    </w:p>
  </w:endnote>
  <w:endnote w:type="continuationSeparator" w:id="0">
    <w:p w:rsidR="00376C9F" w:rsidRDefault="00376C9F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32929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C47" w:rsidRDefault="00D64C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E36E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64C47" w:rsidRDefault="00D64C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960615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4C47" w:rsidRDefault="00D64C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6C9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D64C47" w:rsidRDefault="00D64C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6C9F" w:rsidRDefault="00376C9F" w:rsidP="00C868AD">
      <w:r>
        <w:separator/>
      </w:r>
    </w:p>
  </w:footnote>
  <w:footnote w:type="continuationSeparator" w:id="0">
    <w:p w:rsidR="00376C9F" w:rsidRDefault="00376C9F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C47" w:rsidRPr="00C868AD" w:rsidRDefault="00D64C47">
    <w:pPr>
      <w:pStyle w:val="Header"/>
      <w:rPr>
        <w:u w:val="single"/>
      </w:rPr>
    </w:pPr>
    <w:r>
      <w:rPr>
        <w:u w:val="single"/>
      </w:rPr>
      <w:t xml:space="preserve">Mathematics                       Topic </w:t>
    </w:r>
    <w:r w:rsidRPr="00C868AD">
      <w:rPr>
        <w:u w:val="single"/>
      </w:rPr>
      <w:t>Test</w:t>
    </w:r>
    <w:r>
      <w:rPr>
        <w:u w:val="single"/>
      </w:rPr>
      <w:t xml:space="preserve"> - </w:t>
    </w:r>
    <w:sdt>
      <w:sdtPr>
        <w:rPr>
          <w:u w:val="single"/>
        </w:rPr>
        <w:alias w:val="Title"/>
        <w:tag w:val=""/>
        <w:id w:val="550497813"/>
        <w:placeholder>
          <w:docPart w:val="898FD02D794D417DABAD2108BAD5802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u w:val="single"/>
          </w:rPr>
          <w:t>Perimeter</w:t>
        </w:r>
      </w:sdtContent>
    </w:sdt>
    <w:r w:rsidRPr="00C868AD">
      <w:rPr>
        <w:u w:val="single"/>
      </w:rPr>
      <w:tab/>
    </w:r>
    <w:r w:rsidRPr="00C868AD">
      <w:rPr>
        <w:u w:val="single"/>
      </w:rPr>
      <w:tab/>
    </w:r>
    <w:r w:rsidR="00AE36E9">
      <w:rPr>
        <w:u w:val="single"/>
      </w:rPr>
      <w:t>2016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C47" w:rsidRPr="005615AC" w:rsidRDefault="00D64C47" w:rsidP="005C44C0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>High School</w:t>
    </w:r>
  </w:p>
  <w:p w:rsidR="00D64C47" w:rsidRPr="005615AC" w:rsidRDefault="00D64C47" w:rsidP="00C71E16">
    <w:pPr>
      <w:pStyle w:val="Header"/>
      <w:jc w:val="center"/>
      <w:rPr>
        <w:rFonts w:ascii="Baskerville Old Face" w:hAnsi="Baskerville Old Face"/>
        <w:i/>
        <w:sz w:val="52"/>
        <w:szCs w:val="52"/>
      </w:rPr>
    </w:pPr>
    <w:r w:rsidRPr="005615AC">
      <w:rPr>
        <w:rFonts w:ascii="Baskerville Old Face" w:hAnsi="Baskerville Old Face"/>
        <w:i/>
        <w:sz w:val="52"/>
        <w:szCs w:val="52"/>
      </w:rPr>
      <w:t xml:space="preserve">Mathematics Test </w:t>
    </w:r>
    <w:r w:rsidR="00AE36E9">
      <w:rPr>
        <w:rFonts w:ascii="Baskerville Old Face" w:hAnsi="Baskerville Old Face"/>
        <w:i/>
        <w:sz w:val="52"/>
        <w:szCs w:val="52"/>
      </w:rPr>
      <w:t>2016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8"/>
  </w:num>
  <w:num w:numId="6">
    <w:abstractNumId w:val="0"/>
  </w:num>
  <w:num w:numId="7">
    <w:abstractNumId w:val="9"/>
  </w:num>
  <w:num w:numId="8">
    <w:abstractNumId w:val="11"/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9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087"/>
    <w:rsid w:val="000176AA"/>
    <w:rsid w:val="000266E5"/>
    <w:rsid w:val="00095136"/>
    <w:rsid w:val="000A3DF6"/>
    <w:rsid w:val="000B1087"/>
    <w:rsid w:val="000C4CAD"/>
    <w:rsid w:val="00110126"/>
    <w:rsid w:val="0018287C"/>
    <w:rsid w:val="00183AE9"/>
    <w:rsid w:val="00192355"/>
    <w:rsid w:val="001D1C88"/>
    <w:rsid w:val="001D25CA"/>
    <w:rsid w:val="001D51F7"/>
    <w:rsid w:val="00216994"/>
    <w:rsid w:val="00246314"/>
    <w:rsid w:val="00273349"/>
    <w:rsid w:val="002C1F1F"/>
    <w:rsid w:val="002F71E5"/>
    <w:rsid w:val="00325745"/>
    <w:rsid w:val="00374BC9"/>
    <w:rsid w:val="00376C9F"/>
    <w:rsid w:val="0039521C"/>
    <w:rsid w:val="00396770"/>
    <w:rsid w:val="003D41FF"/>
    <w:rsid w:val="003E7275"/>
    <w:rsid w:val="00401FE1"/>
    <w:rsid w:val="00413DF5"/>
    <w:rsid w:val="00460B7C"/>
    <w:rsid w:val="00474558"/>
    <w:rsid w:val="004A64CB"/>
    <w:rsid w:val="004B6B42"/>
    <w:rsid w:val="004E1D1E"/>
    <w:rsid w:val="004E3CB9"/>
    <w:rsid w:val="005277D4"/>
    <w:rsid w:val="005615AC"/>
    <w:rsid w:val="00591FD0"/>
    <w:rsid w:val="005B261E"/>
    <w:rsid w:val="005C44C0"/>
    <w:rsid w:val="005F70B5"/>
    <w:rsid w:val="00641EA7"/>
    <w:rsid w:val="00657299"/>
    <w:rsid w:val="00667642"/>
    <w:rsid w:val="006718CF"/>
    <w:rsid w:val="007403DD"/>
    <w:rsid w:val="007A7013"/>
    <w:rsid w:val="007B3348"/>
    <w:rsid w:val="007C10AD"/>
    <w:rsid w:val="007D39B1"/>
    <w:rsid w:val="007E0EBA"/>
    <w:rsid w:val="007E2AD1"/>
    <w:rsid w:val="00815343"/>
    <w:rsid w:val="00815952"/>
    <w:rsid w:val="00845ACB"/>
    <w:rsid w:val="00853748"/>
    <w:rsid w:val="00860520"/>
    <w:rsid w:val="00874DB4"/>
    <w:rsid w:val="00885304"/>
    <w:rsid w:val="008959EE"/>
    <w:rsid w:val="008976AF"/>
    <w:rsid w:val="008A20B4"/>
    <w:rsid w:val="008B7480"/>
    <w:rsid w:val="008C68D7"/>
    <w:rsid w:val="008E59B7"/>
    <w:rsid w:val="008F3E43"/>
    <w:rsid w:val="00931D9A"/>
    <w:rsid w:val="009A5487"/>
    <w:rsid w:val="009D1821"/>
    <w:rsid w:val="009D24C3"/>
    <w:rsid w:val="00A23965"/>
    <w:rsid w:val="00A252B0"/>
    <w:rsid w:val="00A5163C"/>
    <w:rsid w:val="00A53317"/>
    <w:rsid w:val="00A81533"/>
    <w:rsid w:val="00A824D7"/>
    <w:rsid w:val="00AB0C62"/>
    <w:rsid w:val="00AE36E9"/>
    <w:rsid w:val="00AF5740"/>
    <w:rsid w:val="00B0317F"/>
    <w:rsid w:val="00B23462"/>
    <w:rsid w:val="00B26BD8"/>
    <w:rsid w:val="00B51B99"/>
    <w:rsid w:val="00B74761"/>
    <w:rsid w:val="00B850EA"/>
    <w:rsid w:val="00B9780A"/>
    <w:rsid w:val="00BC0959"/>
    <w:rsid w:val="00BD265C"/>
    <w:rsid w:val="00BE233F"/>
    <w:rsid w:val="00C17E11"/>
    <w:rsid w:val="00C204E3"/>
    <w:rsid w:val="00C56E1E"/>
    <w:rsid w:val="00C71E16"/>
    <w:rsid w:val="00C868AD"/>
    <w:rsid w:val="00CA11C9"/>
    <w:rsid w:val="00CA296A"/>
    <w:rsid w:val="00CC1257"/>
    <w:rsid w:val="00CD209A"/>
    <w:rsid w:val="00CF44C5"/>
    <w:rsid w:val="00D03A78"/>
    <w:rsid w:val="00D2704D"/>
    <w:rsid w:val="00D40301"/>
    <w:rsid w:val="00D64C47"/>
    <w:rsid w:val="00D667E2"/>
    <w:rsid w:val="00D95422"/>
    <w:rsid w:val="00DB0E30"/>
    <w:rsid w:val="00DC58A9"/>
    <w:rsid w:val="00DD06F8"/>
    <w:rsid w:val="00DE51BB"/>
    <w:rsid w:val="00DE7F6F"/>
    <w:rsid w:val="00E13F56"/>
    <w:rsid w:val="00E371AE"/>
    <w:rsid w:val="00E407C1"/>
    <w:rsid w:val="00E57CB3"/>
    <w:rsid w:val="00E73210"/>
    <w:rsid w:val="00E97D94"/>
    <w:rsid w:val="00EA066E"/>
    <w:rsid w:val="00EB1449"/>
    <w:rsid w:val="00F76BBF"/>
    <w:rsid w:val="00FE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64"/>
    <o:shapelayout v:ext="edit">
      <o:idmap v:ext="edit" data="1"/>
    </o:shapelayout>
  </w:shapeDefaults>
  <w:decimalSymbol w:val="."/>
  <w:listSeparator w:val=","/>
  <w15:docId w15:val="{0250A8CA-FD96-429B-AF7F-758D3464E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CD209A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CD209A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6.bin"/><Relationship Id="rId68" Type="http://schemas.openxmlformats.org/officeDocument/2006/relationships/image" Target="media/image29.png"/><Relationship Id="rId84" Type="http://schemas.openxmlformats.org/officeDocument/2006/relationships/image" Target="media/image37.png"/><Relationship Id="rId89" Type="http://schemas.openxmlformats.org/officeDocument/2006/relationships/oleObject" Target="embeddings/oleObject39.bin"/><Relationship Id="rId112" Type="http://schemas.openxmlformats.org/officeDocument/2006/relationships/image" Target="media/image51.png"/><Relationship Id="rId133" Type="http://schemas.openxmlformats.org/officeDocument/2006/relationships/image" Target="media/image61.png"/><Relationship Id="rId138" Type="http://schemas.openxmlformats.org/officeDocument/2006/relationships/oleObject" Target="embeddings/oleObject64.bin"/><Relationship Id="rId154" Type="http://schemas.openxmlformats.org/officeDocument/2006/relationships/glossaryDocument" Target="glossary/document.xml"/><Relationship Id="rId16" Type="http://schemas.openxmlformats.org/officeDocument/2006/relationships/image" Target="media/image5.png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header" Target="header1.xml"/><Relationship Id="rId74" Type="http://schemas.openxmlformats.org/officeDocument/2006/relationships/image" Target="media/image32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6.png"/><Relationship Id="rId123" Type="http://schemas.openxmlformats.org/officeDocument/2006/relationships/image" Target="media/image56.png"/><Relationship Id="rId128" Type="http://schemas.openxmlformats.org/officeDocument/2006/relationships/oleObject" Target="embeddings/oleObject59.bin"/><Relationship Id="rId144" Type="http://schemas.openxmlformats.org/officeDocument/2006/relationships/oleObject" Target="embeddings/oleObject67.bin"/><Relationship Id="rId14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40.png"/><Relationship Id="rId95" Type="http://schemas.openxmlformats.org/officeDocument/2006/relationships/oleObject" Target="embeddings/oleObject42.bin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64" Type="http://schemas.openxmlformats.org/officeDocument/2006/relationships/image" Target="media/image27.png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4.png"/><Relationship Id="rId134" Type="http://schemas.openxmlformats.org/officeDocument/2006/relationships/oleObject" Target="embeddings/oleObject62.bin"/><Relationship Id="rId139" Type="http://schemas.openxmlformats.org/officeDocument/2006/relationships/image" Target="media/image64.png"/><Relationship Id="rId80" Type="http://schemas.openxmlformats.org/officeDocument/2006/relationships/image" Target="media/image35.png"/><Relationship Id="rId85" Type="http://schemas.openxmlformats.org/officeDocument/2006/relationships/oleObject" Target="embeddings/oleObject37.bin"/><Relationship Id="rId150" Type="http://schemas.openxmlformats.org/officeDocument/2006/relationships/oleObject" Target="embeddings/oleObject70.bin"/><Relationship Id="rId155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footer" Target="footer1.xml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49.png"/><Relationship Id="rId116" Type="http://schemas.openxmlformats.org/officeDocument/2006/relationships/image" Target="media/image53.png"/><Relationship Id="rId124" Type="http://schemas.openxmlformats.org/officeDocument/2006/relationships/oleObject" Target="embeddings/oleObject57.bin"/><Relationship Id="rId129" Type="http://schemas.openxmlformats.org/officeDocument/2006/relationships/image" Target="media/image59.png"/><Relationship Id="rId137" Type="http://schemas.openxmlformats.org/officeDocument/2006/relationships/image" Target="media/image63.png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6.png"/><Relationship Id="rId70" Type="http://schemas.openxmlformats.org/officeDocument/2006/relationships/image" Target="media/image30.png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39.png"/><Relationship Id="rId91" Type="http://schemas.openxmlformats.org/officeDocument/2006/relationships/oleObject" Target="embeddings/oleObject40.bin"/><Relationship Id="rId96" Type="http://schemas.openxmlformats.org/officeDocument/2006/relationships/image" Target="media/image43.png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40" Type="http://schemas.openxmlformats.org/officeDocument/2006/relationships/oleObject" Target="embeddings/oleObject65.bin"/><Relationship Id="rId145" Type="http://schemas.openxmlformats.org/officeDocument/2006/relationships/image" Target="media/image67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6" Type="http://schemas.openxmlformats.org/officeDocument/2006/relationships/image" Target="media/image48.png"/><Relationship Id="rId114" Type="http://schemas.openxmlformats.org/officeDocument/2006/relationships/image" Target="media/image52.png"/><Relationship Id="rId119" Type="http://schemas.openxmlformats.org/officeDocument/2006/relationships/oleObject" Target="embeddings/oleObject54.bin"/><Relationship Id="rId127" Type="http://schemas.openxmlformats.org/officeDocument/2006/relationships/image" Target="media/image58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header" Target="header2.xml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4.png"/><Relationship Id="rId81" Type="http://schemas.openxmlformats.org/officeDocument/2006/relationships/oleObject" Target="embeddings/oleObject35.bin"/><Relationship Id="rId86" Type="http://schemas.openxmlformats.org/officeDocument/2006/relationships/image" Target="media/image38.png"/><Relationship Id="rId94" Type="http://schemas.openxmlformats.org/officeDocument/2006/relationships/image" Target="media/image42.png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60.bin"/><Relationship Id="rId135" Type="http://schemas.openxmlformats.org/officeDocument/2006/relationships/image" Target="media/image62.png"/><Relationship Id="rId143" Type="http://schemas.openxmlformats.org/officeDocument/2006/relationships/image" Target="media/image66.png"/><Relationship Id="rId148" Type="http://schemas.openxmlformats.org/officeDocument/2006/relationships/oleObject" Target="embeddings/oleObject69.bin"/><Relationship Id="rId151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49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3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7.png"/><Relationship Id="rId120" Type="http://schemas.openxmlformats.org/officeDocument/2006/relationships/oleObject" Target="embeddings/oleObject55.bin"/><Relationship Id="rId125" Type="http://schemas.openxmlformats.org/officeDocument/2006/relationships/image" Target="media/image57.png"/><Relationship Id="rId141" Type="http://schemas.openxmlformats.org/officeDocument/2006/relationships/image" Target="media/image65.png"/><Relationship Id="rId146" Type="http://schemas.openxmlformats.org/officeDocument/2006/relationships/oleObject" Target="embeddings/oleObject68.bin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oleObject" Target="embeddings/oleObject19.bin"/><Relationship Id="rId66" Type="http://schemas.openxmlformats.org/officeDocument/2006/relationships/image" Target="media/image28.png"/><Relationship Id="rId87" Type="http://schemas.openxmlformats.org/officeDocument/2006/relationships/oleObject" Target="embeddings/oleObject38.bin"/><Relationship Id="rId110" Type="http://schemas.openxmlformats.org/officeDocument/2006/relationships/image" Target="media/image50.png"/><Relationship Id="rId115" Type="http://schemas.openxmlformats.org/officeDocument/2006/relationships/oleObject" Target="embeddings/oleObject52.bin"/><Relationship Id="rId131" Type="http://schemas.openxmlformats.org/officeDocument/2006/relationships/image" Target="media/image60.png"/><Relationship Id="rId136" Type="http://schemas.openxmlformats.org/officeDocument/2006/relationships/oleObject" Target="embeddings/oleObject63.bin"/><Relationship Id="rId61" Type="http://schemas.openxmlformats.org/officeDocument/2006/relationships/footer" Target="footer2.xml"/><Relationship Id="rId82" Type="http://schemas.openxmlformats.org/officeDocument/2006/relationships/image" Target="media/image36.png"/><Relationship Id="rId152" Type="http://schemas.openxmlformats.org/officeDocument/2006/relationships/oleObject" Target="embeddings/oleObject71.bin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3.bin"/><Relationship Id="rId100" Type="http://schemas.openxmlformats.org/officeDocument/2006/relationships/image" Target="media/image45.png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1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4.png"/><Relationship Id="rId121" Type="http://schemas.openxmlformats.org/officeDocument/2006/relationships/image" Target="media/image55.png"/><Relationship Id="rId142" Type="http://schemas.openxmlformats.org/officeDocument/2006/relationships/oleObject" Target="embeddings/oleObject66.bin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Assessment%20Bank%202015%20Draft%201\Templates\Year%207%208%20Test%20Template%20201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0770F1A59BD4665A5884B6BDA2248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4C116-9A74-44AB-97C1-72ABC4EF6FAD}"/>
      </w:docPartPr>
      <w:docPartBody>
        <w:p w:rsidR="00916043" w:rsidRDefault="00B148B6">
          <w:pPr>
            <w:pStyle w:val="90770F1A59BD4665A5884B6BDA2248AA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FECEAA7CA3AF4114BA0409CBBDED36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D5EEB-C0EF-493D-B46F-7C269DA8FD9B}"/>
      </w:docPartPr>
      <w:docPartBody>
        <w:p w:rsidR="00916043" w:rsidRDefault="00B148B6">
          <w:pPr>
            <w:pStyle w:val="FECEAA7CA3AF4114BA0409CBBDED360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F7E58764F3D44C33B4A4B7E69788F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5DF28-ECFD-46E2-879A-40834170386B}"/>
      </w:docPartPr>
      <w:docPartBody>
        <w:p w:rsidR="00916043" w:rsidRDefault="00B148B6">
          <w:pPr>
            <w:pStyle w:val="F7E58764F3D44C33B4A4B7E69788FE1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F6A421A448849BB863E0603A9BE5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86A8C8-454A-45B9-AC04-946B47752A56}"/>
      </w:docPartPr>
      <w:docPartBody>
        <w:p w:rsidR="00916043" w:rsidRDefault="00B148B6">
          <w:pPr>
            <w:pStyle w:val="CF6A421A448849BB863E0603A9BE5F6C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898FD02D794D417DABAD2108BAD58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6C3424-061E-44FD-9D74-BA83AA9831C4}"/>
      </w:docPartPr>
      <w:docPartBody>
        <w:p w:rsidR="00916043" w:rsidRDefault="003D3717" w:rsidP="003D3717">
          <w:pPr>
            <w:pStyle w:val="898FD02D794D417DABAD2108BAD58020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A9CC0A70B4DE4A4A812D7F52758B2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FAD77-BF81-4153-906F-05D849B2698A}"/>
      </w:docPartPr>
      <w:docPartBody>
        <w:p w:rsidR="00916043" w:rsidRDefault="003D3717" w:rsidP="003D3717">
          <w:pPr>
            <w:pStyle w:val="A9CC0A70B4DE4A4A812D7F52758B2E85"/>
          </w:pPr>
          <w:r>
            <w:rPr>
              <w:rStyle w:val="PlaceholderText"/>
            </w:rPr>
            <w:t>[Title]</w:t>
          </w:r>
        </w:p>
      </w:docPartBody>
    </w:docPart>
    <w:docPart>
      <w:docPartPr>
        <w:name w:val="A7F8A3F40FBC43A0A52589C1D4D4B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EA3869-9CFC-4D0B-8504-8F62655C8DDD}"/>
      </w:docPartPr>
      <w:docPartBody>
        <w:p w:rsidR="00916043" w:rsidRDefault="003D3717" w:rsidP="003D3717">
          <w:pPr>
            <w:pStyle w:val="A7F8A3F40FBC43A0A52589C1D4D4B927"/>
          </w:pPr>
          <w:r>
            <w:rPr>
              <w:rStyle w:val="PlaceholderText"/>
            </w:rPr>
            <w:t>[Category]</w:t>
          </w:r>
        </w:p>
      </w:docPartBody>
    </w:docPart>
    <w:docPart>
      <w:docPartPr>
        <w:name w:val="3E9C8F19A2714913AB53E9B54CE28B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F8F3-43AB-42F4-91D5-B083E1339993}"/>
      </w:docPartPr>
      <w:docPartBody>
        <w:p w:rsidR="00916043" w:rsidRDefault="003D3717" w:rsidP="003D3717">
          <w:pPr>
            <w:pStyle w:val="3E9C8F19A2714913AB53E9B54CE28B89"/>
          </w:pPr>
          <w:r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717"/>
    <w:rsid w:val="003D3717"/>
    <w:rsid w:val="00916043"/>
    <w:rsid w:val="00B148B6"/>
    <w:rsid w:val="00C476B5"/>
    <w:rsid w:val="00DB281D"/>
    <w:rsid w:val="00D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D3717"/>
  </w:style>
  <w:style w:type="paragraph" w:customStyle="1" w:styleId="90770F1A59BD4665A5884B6BDA2248AA">
    <w:name w:val="90770F1A59BD4665A5884B6BDA2248AA"/>
  </w:style>
  <w:style w:type="paragraph" w:customStyle="1" w:styleId="FECEAA7CA3AF4114BA0409CBBDED3602">
    <w:name w:val="FECEAA7CA3AF4114BA0409CBBDED3602"/>
  </w:style>
  <w:style w:type="paragraph" w:customStyle="1" w:styleId="F7E58764F3D44C33B4A4B7E69788FE16">
    <w:name w:val="F7E58764F3D44C33B4A4B7E69788FE16"/>
  </w:style>
  <w:style w:type="paragraph" w:customStyle="1" w:styleId="CF6A421A448849BB863E0603A9BE5F6C">
    <w:name w:val="CF6A421A448849BB863E0603A9BE5F6C"/>
  </w:style>
  <w:style w:type="paragraph" w:customStyle="1" w:styleId="895F090BCB504B7ABB4DA0239C533B7B">
    <w:name w:val="895F090BCB504B7ABB4DA0239C533B7B"/>
  </w:style>
  <w:style w:type="paragraph" w:customStyle="1" w:styleId="2FEE945EE1E84089980625D02C31DD99">
    <w:name w:val="2FEE945EE1E84089980625D02C31DD99"/>
  </w:style>
  <w:style w:type="paragraph" w:customStyle="1" w:styleId="898FD02D794D417DABAD2108BAD58020">
    <w:name w:val="898FD02D794D417DABAD2108BAD58020"/>
    <w:rsid w:val="003D3717"/>
  </w:style>
  <w:style w:type="paragraph" w:customStyle="1" w:styleId="A9CC0A70B4DE4A4A812D7F52758B2E85">
    <w:name w:val="A9CC0A70B4DE4A4A812D7F52758B2E85"/>
    <w:rsid w:val="003D3717"/>
  </w:style>
  <w:style w:type="paragraph" w:customStyle="1" w:styleId="A7F8A3F40FBC43A0A52589C1D4D4B927">
    <w:name w:val="A7F8A3F40FBC43A0A52589C1D4D4B927"/>
    <w:rsid w:val="003D3717"/>
  </w:style>
  <w:style w:type="paragraph" w:customStyle="1" w:styleId="3E9C8F19A2714913AB53E9B54CE28B89">
    <w:name w:val="3E9C8F19A2714913AB53E9B54CE28B89"/>
    <w:rsid w:val="003D37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F47481-B48F-4C04-B3EF-5AACF317A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2015.dotx</Template>
  <TotalTime>0</TotalTime>
  <Pages>12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Perimeter</vt:lpstr>
    </vt:vector>
  </TitlesOfParts>
  <Company>Western Mathematics</Company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Perimeter</dc:title>
  <dc:creator>Garry</dc:creator>
  <cp:lastModifiedBy>Garry</cp:lastModifiedBy>
  <cp:revision>2</cp:revision>
  <cp:lastPrinted>2015-07-08T00:38:00Z</cp:lastPrinted>
  <dcterms:created xsi:type="dcterms:W3CDTF">2016-01-17T21:39:00Z</dcterms:created>
  <dcterms:modified xsi:type="dcterms:W3CDTF">2016-01-17T21:39:00Z</dcterms:modified>
  <cp:category>Year 7</cp:category>
</cp:coreProperties>
</file>