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83"/>
        <w:gridCol w:w="5527"/>
        <w:gridCol w:w="3545"/>
      </w:tblGrid>
      <w:tr w:rsidR="00325745" w:rsidTr="00B64059">
        <w:trPr>
          <w:cantSplit/>
          <w:trHeight w:val="851"/>
        </w:trPr>
        <w:tc>
          <w:tcPr>
            <w:tcW w:w="1135" w:type="dxa"/>
            <w:gridSpan w:val="2"/>
            <w:shd w:val="clear" w:color="auto" w:fill="DAE7F6"/>
            <w:vAlign w:val="center"/>
          </w:tcPr>
          <w:p w:rsidR="00325745" w:rsidRDefault="00325745" w:rsidP="0032574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C868AD" w:rsidRPr="00325745" w:rsidRDefault="00EC2019" w:rsidP="00EC2019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7</w:t>
            </w:r>
          </w:p>
        </w:tc>
        <w:tc>
          <w:tcPr>
            <w:tcW w:w="5527" w:type="dxa"/>
            <w:shd w:val="clear" w:color="auto" w:fill="DAE7F6"/>
          </w:tcPr>
          <w:sdt>
            <w:sdtPr>
              <w:rPr>
                <w:rFonts w:asciiTheme="majorHAnsi" w:hAnsiTheme="majorHAnsi"/>
                <w:i/>
                <w:sz w:val="52"/>
                <w:szCs w:val="52"/>
              </w:rPr>
              <w:alias w:val="Title"/>
              <w:tag w:val=""/>
              <w:id w:val="1338033075"/>
              <w:placeholder>
                <w:docPart w:val="6215F73E2DF846A5A8378CB0C31715DB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p w:rsidR="001D51F7" w:rsidRPr="005C44C0" w:rsidRDefault="001B2865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Perimeter</w:t>
                </w:r>
              </w:p>
            </w:sdtContent>
          </w:sdt>
        </w:tc>
        <w:tc>
          <w:tcPr>
            <w:tcW w:w="3545" w:type="dxa"/>
            <w:shd w:val="clear" w:color="auto" w:fill="00206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3D5F39" w:rsidTr="00B64059">
        <w:trPr>
          <w:cantSplit/>
          <w:trHeight w:val="851"/>
        </w:trPr>
        <w:tc>
          <w:tcPr>
            <w:tcW w:w="6662" w:type="dxa"/>
            <w:gridSpan w:val="3"/>
            <w:shd w:val="clear" w:color="auto" w:fill="DAE7F6"/>
          </w:tcPr>
          <w:p w:rsidR="003D5F39" w:rsidRPr="00C56E1E" w:rsidRDefault="003D5F39" w:rsidP="003D5F39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3D5F39" w:rsidRDefault="003D5F39" w:rsidP="003D5F39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D806B0">
              <w:rPr>
                <w:rFonts w:ascii="Times New Roman" w:hAnsi="Times New Roman"/>
                <w:sz w:val="16"/>
                <w:szCs w:val="16"/>
              </w:rPr>
              <w:t>Find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D806B0">
              <w:rPr>
                <w:rFonts w:ascii="Times New Roman" w:hAnsi="Times New Roman"/>
                <w:sz w:val="16"/>
                <w:szCs w:val="16"/>
              </w:rPr>
              <w:t>perimeters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D806B0">
              <w:rPr>
                <w:rFonts w:ascii="Times New Roman" w:hAnsi="Times New Roman"/>
                <w:sz w:val="16"/>
                <w:szCs w:val="16"/>
              </w:rPr>
              <w:t>and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D806B0">
              <w:rPr>
                <w:rFonts w:ascii="Times New Roman" w:hAnsi="Times New Roman"/>
                <w:sz w:val="16"/>
                <w:szCs w:val="16"/>
              </w:rPr>
              <w:t>areas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D806B0">
              <w:rPr>
                <w:rFonts w:ascii="Times New Roman" w:hAnsi="Times New Roman"/>
                <w:sz w:val="16"/>
                <w:szCs w:val="16"/>
              </w:rPr>
              <w:t>of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D806B0">
              <w:rPr>
                <w:rFonts w:ascii="Times New Roman" w:hAnsi="Times New Roman"/>
                <w:sz w:val="16"/>
                <w:szCs w:val="16"/>
              </w:rPr>
              <w:t>parallelograms, trapeziums, rhombuses and kites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D806B0">
              <w:rPr>
                <w:rFonts w:ascii="Times New Roman" w:hAnsi="Times New Roman"/>
                <w:sz w:val="16"/>
                <w:szCs w:val="16"/>
              </w:rPr>
              <w:t>(ACMMG196)</w:t>
            </w:r>
          </w:p>
          <w:p w:rsidR="003D5F39" w:rsidRPr="00624F63" w:rsidRDefault="003D5F39" w:rsidP="003D5F39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Investigate the re</w:t>
            </w:r>
            <w:r w:rsidRPr="00D806B0">
              <w:rPr>
                <w:rFonts w:ascii="Times New Roman" w:hAnsi="Times New Roman"/>
                <w:sz w:val="16"/>
                <w:szCs w:val="16"/>
              </w:rPr>
              <w:t>lationship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D806B0">
              <w:rPr>
                <w:rFonts w:ascii="Times New Roman" w:hAnsi="Times New Roman"/>
                <w:sz w:val="16"/>
                <w:szCs w:val="16"/>
              </w:rPr>
              <w:t>between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D806B0">
              <w:rPr>
                <w:rFonts w:ascii="Times New Roman" w:hAnsi="Times New Roman"/>
                <w:sz w:val="16"/>
                <w:szCs w:val="16"/>
              </w:rPr>
              <w:t>features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D806B0">
              <w:rPr>
                <w:rFonts w:ascii="Times New Roman" w:hAnsi="Times New Roman"/>
                <w:sz w:val="16"/>
                <w:szCs w:val="16"/>
              </w:rPr>
              <w:t>of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D806B0">
              <w:rPr>
                <w:rFonts w:ascii="Times New Roman" w:hAnsi="Times New Roman"/>
                <w:sz w:val="16"/>
                <w:szCs w:val="16"/>
              </w:rPr>
              <w:t>circles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D806B0">
              <w:rPr>
                <w:rFonts w:ascii="Times New Roman" w:hAnsi="Times New Roman"/>
                <w:sz w:val="16"/>
                <w:szCs w:val="16"/>
              </w:rPr>
              <w:t>such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D806B0">
              <w:rPr>
                <w:rFonts w:ascii="Times New Roman" w:hAnsi="Times New Roman"/>
                <w:sz w:val="16"/>
                <w:szCs w:val="16"/>
              </w:rPr>
              <w:t>as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D806B0">
              <w:rPr>
                <w:rFonts w:ascii="Times New Roman" w:hAnsi="Times New Roman"/>
                <w:sz w:val="16"/>
                <w:szCs w:val="16"/>
              </w:rPr>
              <w:t>circumference,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D806B0">
              <w:rPr>
                <w:rFonts w:ascii="Times New Roman" w:hAnsi="Times New Roman"/>
                <w:sz w:val="16"/>
                <w:szCs w:val="16"/>
              </w:rPr>
              <w:t>area,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D806B0">
              <w:rPr>
                <w:rFonts w:ascii="Times New Roman" w:hAnsi="Times New Roman"/>
                <w:sz w:val="16"/>
                <w:szCs w:val="16"/>
              </w:rPr>
              <w:t>radius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D806B0">
              <w:rPr>
                <w:rFonts w:ascii="Times New Roman" w:hAnsi="Times New Roman"/>
                <w:sz w:val="16"/>
                <w:szCs w:val="16"/>
              </w:rPr>
              <w:t xml:space="preserve">and </w:t>
            </w:r>
            <w:r>
              <w:rPr>
                <w:rFonts w:ascii="Times New Roman" w:hAnsi="Times New Roman"/>
                <w:sz w:val="16"/>
                <w:szCs w:val="16"/>
              </w:rPr>
              <w:t>d</w:t>
            </w:r>
            <w:r w:rsidRPr="00D806B0">
              <w:rPr>
                <w:rFonts w:ascii="Times New Roman" w:hAnsi="Times New Roman"/>
                <w:sz w:val="16"/>
                <w:szCs w:val="16"/>
              </w:rPr>
              <w:t>iameter.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D806B0">
              <w:rPr>
                <w:rFonts w:ascii="Times New Roman" w:hAnsi="Times New Roman"/>
                <w:sz w:val="16"/>
                <w:szCs w:val="16"/>
              </w:rPr>
              <w:t>Use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D806B0">
              <w:rPr>
                <w:rFonts w:ascii="Times New Roman" w:hAnsi="Times New Roman"/>
                <w:sz w:val="16"/>
                <w:szCs w:val="16"/>
              </w:rPr>
              <w:t>formulas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D806B0">
              <w:rPr>
                <w:rFonts w:ascii="Times New Roman" w:hAnsi="Times New Roman"/>
                <w:sz w:val="16"/>
                <w:szCs w:val="16"/>
              </w:rPr>
              <w:t>to solve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D806B0">
              <w:rPr>
                <w:rFonts w:ascii="Times New Roman" w:hAnsi="Times New Roman"/>
                <w:sz w:val="16"/>
                <w:szCs w:val="16"/>
              </w:rPr>
              <w:t>problems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D806B0">
              <w:rPr>
                <w:rFonts w:ascii="Times New Roman" w:hAnsi="Times New Roman"/>
                <w:sz w:val="16"/>
                <w:szCs w:val="16"/>
              </w:rPr>
              <w:t>involving circumference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D806B0">
              <w:rPr>
                <w:rFonts w:ascii="Times New Roman" w:hAnsi="Times New Roman"/>
                <w:sz w:val="16"/>
                <w:szCs w:val="16"/>
              </w:rPr>
              <w:t>and area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D806B0">
              <w:rPr>
                <w:rFonts w:ascii="Times New Roman" w:hAnsi="Times New Roman"/>
                <w:sz w:val="16"/>
                <w:szCs w:val="16"/>
              </w:rPr>
              <w:t>(ACMMG197)</w:t>
            </w:r>
          </w:p>
        </w:tc>
        <w:tc>
          <w:tcPr>
            <w:tcW w:w="3545" w:type="dxa"/>
            <w:shd w:val="clear" w:color="auto" w:fill="DAE7F6"/>
            <w:vAlign w:val="center"/>
          </w:tcPr>
          <w:p w:rsidR="003D5F39" w:rsidRPr="00325745" w:rsidRDefault="003D5F39" w:rsidP="003D5F39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641052" w:rsidRPr="007E3E86" w:rsidRDefault="00641052" w:rsidP="0064105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Answer all questions in the spaces provided on this test paper by: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41052" w:rsidRPr="007E3E86" w:rsidRDefault="00641052" w:rsidP="00641052">
            <w:pPr>
              <w:ind w:firstLine="1418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or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Shading in the bubble for the correct answer from the four choices provided.</w:t>
            </w:r>
          </w:p>
          <w:p w:rsidR="00325745" w:rsidRDefault="00641052" w:rsidP="00641052">
            <w:pPr>
              <w:rPr>
                <w:rFonts w:ascii="Times New Roman" w:hAnsi="Times New Roman"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Show any working out on the test paper.  Calculators are </w:t>
            </w:r>
            <w:r w:rsidRPr="007E3E86">
              <w:rPr>
                <w:rFonts w:asciiTheme="majorHAnsi" w:hAnsiTheme="majorHAnsi"/>
                <w:b/>
                <w:i/>
                <w:sz w:val="24"/>
                <w:szCs w:val="24"/>
              </w:rPr>
              <w:t>not</w:t>
            </w: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 xml:space="preserve"> allowed.</w:t>
            </w:r>
          </w:p>
        </w:tc>
      </w:tr>
      <w:tr w:rsidR="00AF1668" w:rsidTr="00C42BE5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AF1668" w:rsidRPr="001B3341" w:rsidRDefault="00AF1668" w:rsidP="00AF1668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AF1668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384B941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283.3pt;margin-top:8.15pt;width:114.6pt;height:81.75pt;z-index:251660288;mso-position-horizontal-relative:text;mso-position-vertical-relative:text">
                  <v:imagedata r:id="rId8" o:title=""/>
                </v:shape>
                <o:OLEObject Type="Embed" ProgID="FXDraw3.Document" ShapeID="_x0000_s1026" DrawAspect="Content" ObjectID="_1460094544" r:id="rId9"/>
              </w:object>
            </w:r>
            <w:r w:rsidR="00AF1668">
              <w:t xml:space="preserve">What is the perimeter of the square shown? </w:t>
            </w:r>
          </w:p>
          <w:p w:rsidR="00AF1668" w:rsidRDefault="00AF1668" w:rsidP="00AF1668">
            <w:pPr>
              <w:rPr>
                <w:rFonts w:ascii="Times New Roman" w:hAnsi="Times New Roman"/>
              </w:rPr>
            </w:pPr>
          </w:p>
          <w:p w:rsidR="00AF1668" w:rsidRPr="0013023C" w:rsidRDefault="00AF1668" w:rsidP="00AF1668">
            <w:pPr>
              <w:rPr>
                <w:rFonts w:ascii="Times New Roman" w:hAnsi="Times New Roman"/>
              </w:rPr>
            </w:pPr>
          </w:p>
          <w:p w:rsidR="00AF1668" w:rsidRDefault="00AF1668" w:rsidP="00AF1668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559424" behindDoc="0" locked="0" layoutInCell="1" allowOverlap="1" wp14:anchorId="65005852" wp14:editId="59491C14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104140</wp:posOffset>
                      </wp:positionV>
                      <wp:extent cx="754380" cy="373380"/>
                      <wp:effectExtent l="0" t="0" r="26670" b="2667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0230" w:rsidRPr="003A7010" w:rsidRDefault="005A0230" w:rsidP="00670E3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005852" id="Rectangle 74" o:spid="_x0000_s1026" style="position:absolute;margin-left:89.1pt;margin-top:8.2pt;width:59.4pt;height:29.4pt;z-index:25155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" filled="f" strokecolor="black [3213]" strokeweight="1.5pt">
                      <v:textbox>
                        <w:txbxContent>
                          <w:p w:rsidR="005A0230" w:rsidRPr="003A7010" w:rsidRDefault="005A0230" w:rsidP="00670E3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AF1668" w:rsidRPr="00A00073" w:rsidRDefault="00AF1668" w:rsidP="00AF1668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Perimeter =  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</w:t>
            </w:r>
            <w:r>
              <w:rPr>
                <w:rFonts w:ascii="Times New Roman" w:hAnsi="Times New Roman"/>
                <w:sz w:val="32"/>
                <w:szCs w:val="32"/>
              </w:rPr>
              <w:t>c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>m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  <w:p w:rsidR="00AF1668" w:rsidRDefault="00AF1668" w:rsidP="00525AAC">
            <w:pPr>
              <w:pStyle w:val="QuestionStyle"/>
            </w:pPr>
          </w:p>
          <w:p w:rsidR="00AF1668" w:rsidRDefault="00AF1668" w:rsidP="00525AAC">
            <w:pPr>
              <w:pStyle w:val="QuestionStyle"/>
            </w:pPr>
          </w:p>
        </w:tc>
      </w:tr>
      <w:tr w:rsidR="00AF1668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AF1668" w:rsidRPr="001B3341" w:rsidRDefault="00AF1668" w:rsidP="00AF1668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F1668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64C70062">
                <v:shape id="_x0000_s1027" type="#_x0000_t75" style="position:absolute;margin-left:281.5pt;margin-top:8.05pt;width:153.25pt;height:94.85pt;z-index:251661312;mso-position-horizontal-relative:text;mso-position-vertical-relative:text">
                  <v:imagedata r:id="rId10" o:title=""/>
                </v:shape>
                <o:OLEObject Type="Embed" ProgID="FXDraw3.Document" ShapeID="_x0000_s1027" DrawAspect="Content" ObjectID="_1460094545" r:id="rId11"/>
              </w:object>
            </w:r>
            <w:r w:rsidR="00AF1668">
              <w:t>Find the perimeter of this rectangle.</w:t>
            </w:r>
          </w:p>
          <w:p w:rsidR="00AF1668" w:rsidRPr="00460C07" w:rsidRDefault="00AF1668" w:rsidP="00AF166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F1668" w:rsidRPr="00460C07" w:rsidRDefault="00AF1668" w:rsidP="00AF1668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64544" behindDoc="0" locked="0" layoutInCell="1" allowOverlap="1" wp14:anchorId="58BC88BA" wp14:editId="53D63F74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E2D6575" id="Group 44" o:spid="_x0000_s1026" style="position:absolute;margin-left:19.3pt;margin-top:1.95pt;width:12.9pt;height:70.8pt;z-index:25156454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JsrsUA&#10;AADbAAAADwAAAGRycy9kb3ducmV2LnhtbESPQWvCQBSE70L/w/IKvUjdVGybpq4iiqIXoVHs9ZF9&#10;TUKzb0N2m0R/vSsUPA4z8w0znfemEi01rrSs4GUUgSDOrC45V3A8rJ9jEM4ja6wsk4IzOZjPHgZT&#10;TLTt+Iva1OciQNglqKDwvk6kdFlBBt3I1sTB+7GNQR9kk0vdYBfgppLjKHqTBksOCwXWtCwo+03/&#10;jIL4HJtTe9pvvmnH3eqy1++L4YdST4/94hOEp97fw//trVYweYX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myu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Dy2cUA&#10;AADbAAAADwAAAGRycy9kb3ducmV2LnhtbESPQWvCQBSE70L/w/IEL9JsKsX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oPLZxQAAANs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xXQsUA&#10;AADbAAAADwAAAGRycy9kb3ducmV2LnhtbESPQWvCQBSE70L/w/IEL9JsKkV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FdC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DMMEA&#10;AADbAAAADwAAAGRycy9kb3ducmV2LnhtbERPTWvCQBC9C/6HZQQvUjeK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zwzD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08176F">
              <w:rPr>
                <w:rFonts w:ascii="Times New Roman" w:hAnsi="Times New Roman"/>
                <w:sz w:val="24"/>
                <w:szCs w:val="24"/>
              </w:rPr>
              <w:t>39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</w:p>
          <w:p w:rsidR="00AF1668" w:rsidRPr="00460C07" w:rsidRDefault="00AF1668" w:rsidP="00AF166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F1668" w:rsidRPr="00460C07" w:rsidRDefault="00AF1668" w:rsidP="00AF1668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08176F">
              <w:rPr>
                <w:rFonts w:ascii="Times New Roman" w:hAnsi="Times New Roman"/>
                <w:sz w:val="24"/>
                <w:szCs w:val="24"/>
              </w:rPr>
              <w:t xml:space="preserve">    54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</w:p>
          <w:p w:rsidR="00AF1668" w:rsidRPr="00460C07" w:rsidRDefault="00AF1668" w:rsidP="00AF166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F1668" w:rsidRPr="00460C07" w:rsidRDefault="00AF1668" w:rsidP="00AF1668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08176F">
              <w:rPr>
                <w:rFonts w:ascii="Times New Roman" w:hAnsi="Times New Roman"/>
                <w:sz w:val="24"/>
                <w:szCs w:val="24"/>
              </w:rPr>
              <w:t xml:space="preserve">    63 </w:t>
            </w:r>
            <w:r>
              <w:rPr>
                <w:rFonts w:ascii="Times New Roman" w:hAnsi="Times New Roman"/>
                <w:sz w:val="24"/>
                <w:szCs w:val="24"/>
              </w:rPr>
              <w:t>cm</w:t>
            </w:r>
          </w:p>
          <w:p w:rsidR="00AF1668" w:rsidRPr="00460C07" w:rsidRDefault="00AF1668" w:rsidP="00AF166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F1668" w:rsidRPr="00460C07" w:rsidRDefault="00AF1668" w:rsidP="00AF1668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08176F">
              <w:rPr>
                <w:rFonts w:ascii="Times New Roman" w:hAnsi="Times New Roman"/>
                <w:sz w:val="24"/>
                <w:szCs w:val="24"/>
              </w:rPr>
              <w:t>78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</w:p>
          <w:p w:rsidR="00AF1668" w:rsidRPr="0008176F" w:rsidRDefault="00AF1668" w:rsidP="00525AAC">
            <w:pPr>
              <w:pStyle w:val="QuestionStyle"/>
            </w:pPr>
          </w:p>
        </w:tc>
      </w:tr>
      <w:tr w:rsidR="00AF1668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AF1668" w:rsidRPr="001B3341" w:rsidRDefault="00AF1668" w:rsidP="00AF1668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F1668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5D4D36F5">
                <v:shape id="_x0000_s1028" type="#_x0000_t75" style="position:absolute;margin-left:282.1pt;margin-top:1.25pt;width:163.55pt;height:100.3pt;z-index:251662336;mso-position-horizontal-relative:text;mso-position-vertical-relative:text">
                  <v:imagedata r:id="rId12" o:title=""/>
                </v:shape>
                <o:OLEObject Type="Embed" ProgID="FXDraw3.Document" ShapeID="_x0000_s1028" DrawAspect="Content" ObjectID="_1460094546" r:id="rId13"/>
              </w:object>
            </w:r>
            <w:r w:rsidR="00AF1668">
              <w:t>What is the perimeter of the triangle?</w:t>
            </w:r>
          </w:p>
          <w:p w:rsidR="00AF1668" w:rsidRDefault="00AF1668" w:rsidP="00AF1668">
            <w:pPr>
              <w:rPr>
                <w:rFonts w:ascii="Times New Roman" w:hAnsi="Times New Roman"/>
              </w:rPr>
            </w:pPr>
          </w:p>
          <w:p w:rsidR="00AF1668" w:rsidRPr="0013023C" w:rsidRDefault="00AF1668" w:rsidP="00AF1668">
            <w:pPr>
              <w:rPr>
                <w:rFonts w:ascii="Times New Roman" w:hAnsi="Times New Roman"/>
              </w:rPr>
            </w:pPr>
          </w:p>
          <w:p w:rsidR="00AF1668" w:rsidRDefault="00AF1668" w:rsidP="00AF1668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569664" behindDoc="0" locked="0" layoutInCell="1" allowOverlap="1" wp14:anchorId="59E2FA70" wp14:editId="73AE90D9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134620</wp:posOffset>
                      </wp:positionV>
                      <wp:extent cx="754380" cy="373380"/>
                      <wp:effectExtent l="0" t="0" r="26670" b="26670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0230" w:rsidRPr="003A7010" w:rsidRDefault="005A0230" w:rsidP="00670E3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E2FA70" id="Rectangle 6" o:spid="_x0000_s1027" style="position:absolute;margin-left:119.1pt;margin-top:10.6pt;width:59.4pt;height:29.4pt;z-index:25156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" filled="f" strokecolor="black [3213]" strokeweight="1.5pt">
                      <v:textbox>
                        <w:txbxContent>
                          <w:p w:rsidR="005A0230" w:rsidRPr="003A7010" w:rsidRDefault="005A0230" w:rsidP="00670E3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AF1668" w:rsidRPr="00A00073" w:rsidRDefault="00AF1668" w:rsidP="00AF1668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</w:t>
            </w:r>
            <w:r>
              <w:rPr>
                <w:rFonts w:ascii="Times New Roman" w:hAnsi="Times New Roman"/>
                <w:sz w:val="32"/>
                <w:szCs w:val="32"/>
              </w:rPr>
              <w:t>Perimeter =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</w:t>
            </w:r>
            <w:r>
              <w:rPr>
                <w:rFonts w:ascii="Times New Roman" w:hAnsi="Times New Roman"/>
                <w:sz w:val="32"/>
                <w:szCs w:val="32"/>
              </w:rPr>
              <w:t>c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>m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  <w:p w:rsidR="00AF1668" w:rsidRDefault="00AF1668" w:rsidP="00525AAC">
            <w:pPr>
              <w:pStyle w:val="QuestionStyle"/>
            </w:pPr>
          </w:p>
          <w:p w:rsidR="00AF1668" w:rsidRDefault="00AF1668" w:rsidP="00525AAC">
            <w:pPr>
              <w:pStyle w:val="QuestionStyle"/>
            </w:pPr>
          </w:p>
        </w:tc>
      </w:tr>
      <w:tr w:rsidR="00AF1668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AF1668" w:rsidRPr="001B3341" w:rsidRDefault="00AF1668" w:rsidP="00AF1668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F1668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547116F5">
                <v:shape id="_x0000_s1029" type="#_x0000_t75" style="position:absolute;margin-left:250.65pt;margin-top:6.25pt;width:200.55pt;height:115.5pt;z-index:251663360;mso-position-horizontal-relative:text;mso-position-vertical-relative:text">
                  <v:imagedata r:id="rId14" o:title=""/>
                </v:shape>
                <o:OLEObject Type="Embed" ProgID="FXDraw3.Document" ShapeID="_x0000_s1029" DrawAspect="Content" ObjectID="_1460094547" r:id="rId15"/>
              </w:object>
            </w:r>
            <w:r w:rsidR="00AF1668">
              <w:t>What is the perimeter of the parallelogram shown?</w:t>
            </w:r>
          </w:p>
          <w:p w:rsidR="00AF1668" w:rsidRPr="00332C22" w:rsidRDefault="00AF1668" w:rsidP="00525AAC">
            <w:pPr>
              <w:pStyle w:val="QuestionStyle"/>
            </w:pPr>
          </w:p>
          <w:p w:rsidR="00AF1668" w:rsidRDefault="00AF1668" w:rsidP="00525AAC">
            <w:pPr>
              <w:pStyle w:val="QuestionStyle"/>
            </w:pPr>
          </w:p>
          <w:p w:rsidR="00AF1668" w:rsidRDefault="00AF1668" w:rsidP="00525AAC">
            <w:pPr>
              <w:pStyle w:val="QuestionStyle"/>
            </w:pPr>
          </w:p>
          <w:p w:rsidR="00AF1668" w:rsidRPr="0013023C" w:rsidRDefault="00AF1668" w:rsidP="00525AAC">
            <w:pPr>
              <w:pStyle w:val="QuestionStyle"/>
            </w:pPr>
          </w:p>
          <w:p w:rsidR="00AF1668" w:rsidRDefault="00AF1668" w:rsidP="00525AAC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574784" behindDoc="0" locked="0" layoutInCell="1" allowOverlap="1" wp14:anchorId="34E24B66" wp14:editId="68734F02">
                      <wp:simplePos x="0" y="0"/>
                      <wp:positionH relativeFrom="column">
                        <wp:posOffset>1565910</wp:posOffset>
                      </wp:positionH>
                      <wp:positionV relativeFrom="paragraph">
                        <wp:posOffset>111125</wp:posOffset>
                      </wp:positionV>
                      <wp:extent cx="754380" cy="373380"/>
                      <wp:effectExtent l="0" t="0" r="26670" b="26670"/>
                      <wp:wrapNone/>
                      <wp:docPr id="55" name="Rectangle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0230" w:rsidRPr="003A7010" w:rsidRDefault="005A0230" w:rsidP="00670E3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E24B66" id="Rectangle 55" o:spid="_x0000_s1028" style="position:absolute;margin-left:123.3pt;margin-top:8.75pt;width:59.4pt;height:29.4pt;z-index:25157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" filled="f" strokecolor="black [3213]" strokeweight="1.5pt">
                      <v:textbox>
                        <w:txbxContent>
                          <w:p w:rsidR="005A0230" w:rsidRPr="003A7010" w:rsidRDefault="005A0230" w:rsidP="00670E3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t xml:space="preserve">                                   </w:t>
            </w:r>
          </w:p>
          <w:p w:rsidR="00AF1668" w:rsidRPr="003D5F39" w:rsidRDefault="00AF1668" w:rsidP="00525AAC">
            <w:pPr>
              <w:pStyle w:val="QuestionStyle"/>
              <w:rPr>
                <w:sz w:val="32"/>
                <w:szCs w:val="32"/>
              </w:rPr>
            </w:pPr>
            <w:r w:rsidRPr="003D5F39">
              <w:rPr>
                <w:sz w:val="32"/>
                <w:szCs w:val="32"/>
              </w:rPr>
              <w:t xml:space="preserve">         Perimeter =                    cm.</w:t>
            </w:r>
          </w:p>
          <w:p w:rsidR="00AF1668" w:rsidRDefault="00AF1668" w:rsidP="00525AAC">
            <w:pPr>
              <w:pStyle w:val="QuestionStyle"/>
            </w:pPr>
          </w:p>
          <w:p w:rsidR="00AF1668" w:rsidRDefault="00AF1668" w:rsidP="00525AAC">
            <w:pPr>
              <w:pStyle w:val="QuestionStyle"/>
            </w:pPr>
          </w:p>
        </w:tc>
      </w:tr>
      <w:tr w:rsidR="00AF1668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AF1668" w:rsidRPr="001B3341" w:rsidRDefault="00AF1668" w:rsidP="00AF1668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F1668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2AAB0074">
                <v:shape id="_x0000_s1030" type="#_x0000_t75" style="position:absolute;margin-left:247.65pt;margin-top:7.7pt;width:182.4pt;height:110.35pt;z-index:251664384;mso-position-horizontal-relative:text;mso-position-vertical-relative:text">
                  <v:imagedata r:id="rId16" o:title=""/>
                </v:shape>
                <o:OLEObject Type="Embed" ProgID="FXDraw3.Document" ShapeID="_x0000_s1030" DrawAspect="Content" ObjectID="_1460094548" r:id="rId17"/>
              </w:object>
            </w:r>
            <w:r w:rsidR="00AF1668">
              <w:t>What is the perimeter or the rhombus?</w:t>
            </w:r>
          </w:p>
          <w:p w:rsidR="00AF1668" w:rsidRPr="00332C22" w:rsidRDefault="00AF1668" w:rsidP="00525AAC">
            <w:pPr>
              <w:pStyle w:val="QuestionStyle"/>
            </w:pPr>
          </w:p>
          <w:p w:rsidR="00AF1668" w:rsidRPr="00460C07" w:rsidRDefault="00AF1668" w:rsidP="00AF1668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79904" behindDoc="0" locked="0" layoutInCell="1" allowOverlap="1" wp14:anchorId="6050AD46" wp14:editId="1214525D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50" name="Group 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5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7B35980" id="Group 50" o:spid="_x0000_s1026" style="position:absolute;margin-left:19.3pt;margin-top:1.95pt;width:12.9pt;height:70.8pt;z-index:25157990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D8cMUA&#10;AADbAAAADwAAAGRycy9kb3ducmV2LnhtbESPQWvCQBSE70L/w/IKvUizUdD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Pxw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JiB8QA&#10;AADbAAAADwAAAGRycy9kb3ducmV2LnhtbESPQWvCQBSE7wX/w/IEL0U3Cq0xuoq0KPUiVEWvj+wz&#10;CWbfhuyaxP76rlDocZiZb5jFqjOlaKh2hWUF41EEgji1uuBMwem4GcYgnEfWWFomBQ9ysFr2XhaY&#10;aNvyNzUHn4kAYZeggtz7KpHSpTkZdCNbEQfvamuDPsg6k7rGNsBNKSdR9C4NFhwWcqzoI6f0drgb&#10;BfEjNufmvN9eaMft589eT9evM6UG/W49B+Gp8//hv/aXVvA2ge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CYgfEAAAA2w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7HnMUA&#10;AADbAAAADwAAAGRycy9kb3ducmV2LnhtbESPQWvCQBSE70L/w/IKvUjdVGmbpq4iiqIXoVHs9ZF9&#10;TUKzb0N2m0R/vSsUPA4z8w0znfemEi01rrSs4GUUgSDOrC45V3A8rJ9jEM4ja6wsk4IzOZjPHgZT&#10;TLTt+Iva1OciQNglqKDwvk6kdFlBBt3I1sTB+7GNQR9kk0vdYBfgppLjKHqTBksOCwXWtCwo+03/&#10;jIL4HJtTe9pvvmnH3eqy1++L4YdST4/94hOEp97fw//trVbwOoH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sec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df6MUA&#10;AADbAAAADwAAAGRycy9kb3ducmV2LnhtbESPQWvCQBSE70L/w/IKvUjdVGybpq4iiqIXoVHs9ZF9&#10;TUKzb0N2m0R/vSsUPA4z8w0znfemEi01rrSs4GUUgSDOrC45V3A8rJ9jEM4ja6wsk4IzOZjPHgZT&#10;TLTt+Iva1OciQNglqKDwvk6kdFlBBt3I1sTB+7GNQR9kk0vdYBfgppLjKHqTBksOCwXWtCwo+03/&#10;jIL4HJtTe9pvvmnH3eqy1++L4YdST4/94hOEp97fw//trVbwOoH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51/o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08176F">
              <w:rPr>
                <w:rFonts w:ascii="Times New Roman" w:hAnsi="Times New Roman"/>
                <w:sz w:val="24"/>
                <w:szCs w:val="24"/>
              </w:rPr>
              <w:t>40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</w:p>
          <w:p w:rsidR="00AF1668" w:rsidRPr="00460C07" w:rsidRDefault="00AF1668" w:rsidP="00AF166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F1668" w:rsidRPr="00460C07" w:rsidRDefault="00AF1668" w:rsidP="00AF1668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35130A">
              <w:rPr>
                <w:rFonts w:ascii="Times New Roman" w:hAnsi="Times New Roman"/>
                <w:sz w:val="24"/>
                <w:szCs w:val="24"/>
              </w:rPr>
              <w:t>56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</w:t>
            </w:r>
            <w:r w:rsidR="0035130A">
              <w:rPr>
                <w:rFonts w:ascii="Times New Roman" w:hAnsi="Times New Roman"/>
                <w:sz w:val="24"/>
                <w:szCs w:val="24"/>
              </w:rPr>
              <w:t>m</w:t>
            </w:r>
          </w:p>
          <w:p w:rsidR="00AF1668" w:rsidRPr="00460C07" w:rsidRDefault="00AF1668" w:rsidP="00AF166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F1668" w:rsidRPr="00460C07" w:rsidRDefault="00AF1668" w:rsidP="00AF1668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35130A">
              <w:rPr>
                <w:rFonts w:ascii="Times New Roman" w:hAnsi="Times New Roman"/>
                <w:sz w:val="24"/>
                <w:szCs w:val="24"/>
              </w:rPr>
              <w:t>96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</w:t>
            </w:r>
            <w:r w:rsidR="0035130A">
              <w:rPr>
                <w:rFonts w:ascii="Times New Roman" w:hAnsi="Times New Roman"/>
                <w:sz w:val="24"/>
                <w:szCs w:val="24"/>
              </w:rPr>
              <w:t>m</w:t>
            </w:r>
          </w:p>
          <w:p w:rsidR="00AF1668" w:rsidRPr="00460C07" w:rsidRDefault="00AF1668" w:rsidP="00AF166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F1668" w:rsidRDefault="00AF1668" w:rsidP="00525AAC">
            <w:pPr>
              <w:pStyle w:val="QuestionStyle"/>
            </w:pPr>
            <w:r w:rsidRPr="00460C07">
              <w:t xml:space="preserve">          </w:t>
            </w:r>
            <w:r>
              <w:t xml:space="preserve">    </w:t>
            </w:r>
            <w:r w:rsidR="0035130A">
              <w:t>112</w:t>
            </w:r>
            <w:r>
              <w:t xml:space="preserve"> c</w:t>
            </w:r>
            <w:r w:rsidR="0035130A">
              <w:t>m</w:t>
            </w:r>
          </w:p>
          <w:p w:rsidR="00AF1668" w:rsidRDefault="00AF1668" w:rsidP="00525AAC">
            <w:pPr>
              <w:pStyle w:val="QuestionStyle"/>
            </w:pPr>
          </w:p>
          <w:p w:rsidR="00AF1668" w:rsidRDefault="00AF1668" w:rsidP="00525AAC">
            <w:pPr>
              <w:pStyle w:val="QuestionStyle"/>
            </w:pPr>
          </w:p>
        </w:tc>
      </w:tr>
      <w:tr w:rsidR="00AF1668" w:rsidTr="00AF166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AF1668" w:rsidRPr="001B3341" w:rsidRDefault="00AF1668" w:rsidP="00AF1668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F1668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30A87DE5">
                <v:shape id="_x0000_s1031" type="#_x0000_t75" style="position:absolute;margin-left:187.35pt;margin-top:12.65pt;width:244.4pt;height:113.8pt;z-index:251665408;mso-position-horizontal-relative:text;mso-position-vertical-relative:text">
                  <v:imagedata r:id="rId18" o:title=""/>
                </v:shape>
                <o:OLEObject Type="Embed" ProgID="FXDraw3.Document" ShapeID="_x0000_s1031" DrawAspect="Content" ObjectID="_1460094549" r:id="rId19"/>
              </w:object>
            </w:r>
            <w:r w:rsidR="00AF1668">
              <w:t>A trapezium has the dimensions shown.</w:t>
            </w:r>
          </w:p>
          <w:p w:rsidR="00AF1668" w:rsidRPr="00012E01" w:rsidRDefault="00AF1668" w:rsidP="00525AAC">
            <w:pPr>
              <w:pStyle w:val="QuestionStyle"/>
            </w:pPr>
          </w:p>
          <w:p w:rsidR="00AF1668" w:rsidRDefault="00AF1668" w:rsidP="00525AAC">
            <w:pPr>
              <w:pStyle w:val="QuestionStyle"/>
            </w:pPr>
            <w:r>
              <w:t>What is its perimeter?</w:t>
            </w:r>
          </w:p>
          <w:p w:rsidR="00AF1668" w:rsidRDefault="00AF1668" w:rsidP="00525AAC">
            <w:pPr>
              <w:pStyle w:val="QuestionStyle"/>
            </w:pPr>
          </w:p>
          <w:p w:rsidR="00AF1668" w:rsidRPr="00460C07" w:rsidRDefault="00AF1668" w:rsidP="00AF1668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86048" behindDoc="0" locked="0" layoutInCell="1" allowOverlap="1" wp14:anchorId="27353B4E" wp14:editId="4030EE63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40" name="Group 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947CD35" id="Group 40" o:spid="_x0000_s1026" style="position:absolute;margin-left:19.3pt;margin-top:1.95pt;width:12.9pt;height:70.8pt;z-index:25158604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lqrcUA&#10;AADbAAAADwAAAGRycy9kb3ducmV2LnhtbESPQWvCQBSE70L/w/IKvUizUcT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SWqt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v02sQA&#10;AADbAAAADwAAAGRycy9kb3ducmV2LnhtbESPQWvCQBSE7wX/w/IEL0U3Sqkxuoq0KPUiVEWvj+wz&#10;CWbfhuyaxP76rlDocZiZb5jFqjOlaKh2hWUF41EEgji1uuBMwem4GcYgnEfWWFomBQ9ysFr2XhaY&#10;aNvyNzUHn4kAYZeggtz7KpHSpTkZdCNbEQfvamuDPsg6k7rGNsBNKSdR9C4NFhwWcqzoI6f0drgb&#10;BfEjNufmvN9eaMft589eT9evM6UG/W49B+Gp8//hv/aXVvA2ge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b9NrEAAAA2w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dRQcUA&#10;AADbAAAADwAAAGRycy9kb3ducmV2LnhtbESPQWvCQBSE70L/w/IKvUjdVEubpq4iiqIXoVHs9ZF9&#10;TUKzb0N2m0R/vSsUPA4z8w0znfemEi01rrSs4GUUgSDOrC45V3A8rJ9jEM4ja6wsk4IzOZjPHgZT&#10;TLTt+Iva1OciQNglqKDwvk6kdFlBBt3I1sTB+7GNQR9kk0vdYBfgppLjKHqTBksOCwXWtCwo+03/&#10;jIL4HJtTe9pvvmnH3eqy1++L4YdST4/94hOEp97fw//trVbwOoH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11FB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9mq8QA&#10;AADbAAAADwAAAGRycy9kb3ducmV2LnhtbESPQWvCQBSE7wX/w/IEL6KbFtEYXUVaWuxFqIpeH9ln&#10;Esy+Ddk1if56t1DocZiZb5jlujOlaKh2hWUFr+MIBHFqdcGZguPhcxSDcB5ZY2mZFNzJwXrVe1li&#10;om3LP9TsfSYChF2CCnLvq0RKl+Zk0I1tRRy8i60N+iDrTOoa2wA3pXyLoqk0WHBYyLGi95zS6/5m&#10;FMT32Jya0+7rTN/cfjx2erYZzpUa9LvNAoSnzv+H/9pbrWAyh9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/Zqv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76237">
              <w:rPr>
                <w:rFonts w:ascii="Times New Roman" w:hAnsi="Times New Roman"/>
                <w:sz w:val="24"/>
                <w:szCs w:val="24"/>
              </w:rPr>
              <w:t>43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</w:t>
            </w:r>
            <w:r w:rsidR="0035130A">
              <w:rPr>
                <w:rFonts w:ascii="Times New Roman" w:hAnsi="Times New Roman"/>
                <w:sz w:val="24"/>
                <w:szCs w:val="24"/>
              </w:rPr>
              <w:t>m</w:t>
            </w:r>
          </w:p>
          <w:p w:rsidR="00AF1668" w:rsidRPr="00460C07" w:rsidRDefault="00AF1668" w:rsidP="00AF166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F1668" w:rsidRPr="00460C07" w:rsidRDefault="00AF1668" w:rsidP="00AF1668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276237">
              <w:rPr>
                <w:rFonts w:ascii="Times New Roman" w:hAnsi="Times New Roman"/>
                <w:sz w:val="24"/>
                <w:szCs w:val="24"/>
              </w:rPr>
              <w:t>52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</w:t>
            </w:r>
            <w:r w:rsidR="0035130A">
              <w:rPr>
                <w:rFonts w:ascii="Times New Roman" w:hAnsi="Times New Roman"/>
                <w:sz w:val="24"/>
                <w:szCs w:val="24"/>
              </w:rPr>
              <w:t>m</w:t>
            </w:r>
          </w:p>
          <w:p w:rsidR="00AF1668" w:rsidRPr="00460C07" w:rsidRDefault="00AF1668" w:rsidP="00AF166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F1668" w:rsidRPr="00460C07" w:rsidRDefault="00AF1668" w:rsidP="00AF1668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276237">
              <w:rPr>
                <w:rFonts w:ascii="Times New Roman" w:hAnsi="Times New Roman"/>
                <w:sz w:val="24"/>
                <w:szCs w:val="24"/>
              </w:rPr>
              <w:t>126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</w:t>
            </w:r>
            <w:r w:rsidR="0035130A">
              <w:rPr>
                <w:rFonts w:ascii="Times New Roman" w:hAnsi="Times New Roman"/>
                <w:sz w:val="24"/>
                <w:szCs w:val="24"/>
              </w:rPr>
              <w:t>m</w:t>
            </w:r>
          </w:p>
          <w:p w:rsidR="00AF1668" w:rsidRPr="00460C07" w:rsidRDefault="00AF1668" w:rsidP="00AF166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F1668" w:rsidRDefault="00AF1668" w:rsidP="00525AAC">
            <w:pPr>
              <w:pStyle w:val="QuestionStyle"/>
            </w:pPr>
            <w:r w:rsidRPr="00460C07">
              <w:t xml:space="preserve">          </w:t>
            </w:r>
            <w:r>
              <w:t xml:space="preserve">    </w:t>
            </w:r>
            <w:r w:rsidR="00276237">
              <w:t>252</w:t>
            </w:r>
            <w:r>
              <w:t xml:space="preserve"> c</w:t>
            </w:r>
            <w:r w:rsidR="0035130A">
              <w:t>m</w:t>
            </w:r>
          </w:p>
          <w:p w:rsidR="00AF1668" w:rsidRDefault="00AF1668" w:rsidP="00525AAC">
            <w:pPr>
              <w:pStyle w:val="QuestionStyle"/>
            </w:pPr>
          </w:p>
        </w:tc>
      </w:tr>
      <w:tr w:rsidR="00276237" w:rsidTr="00AF166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276237" w:rsidRPr="001B3341" w:rsidRDefault="00276237" w:rsidP="00276237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76237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0F427E25">
                <v:shape id="_x0000_s1039" type="#_x0000_t75" style="position:absolute;margin-left:223.9pt;margin-top:.65pt;width:228.3pt;height:93pt;z-index:251668480;mso-position-horizontal-relative:text;mso-position-vertical-relative:text">
                  <v:imagedata r:id="rId20" o:title=""/>
                </v:shape>
                <o:OLEObject Type="Embed" ProgID="FXDraw3.Document" ShapeID="_x0000_s1039" DrawAspect="Content" ObjectID="_1460094550" r:id="rId21"/>
              </w:object>
            </w:r>
            <w:r w:rsidR="00276237">
              <w:t>What is the perimeter of the triangle?</w:t>
            </w:r>
          </w:p>
          <w:p w:rsidR="00276237" w:rsidRDefault="00276237" w:rsidP="00276237">
            <w:pPr>
              <w:rPr>
                <w:rFonts w:ascii="Times New Roman" w:hAnsi="Times New Roman"/>
              </w:rPr>
            </w:pPr>
          </w:p>
          <w:p w:rsidR="00276237" w:rsidRPr="0013023C" w:rsidRDefault="00276237" w:rsidP="00276237">
            <w:pPr>
              <w:rPr>
                <w:rFonts w:ascii="Times New Roman" w:hAnsi="Times New Roman"/>
              </w:rPr>
            </w:pPr>
          </w:p>
          <w:p w:rsidR="00276237" w:rsidRDefault="00276237" w:rsidP="00276237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18816" behindDoc="0" locked="0" layoutInCell="1" allowOverlap="1" wp14:anchorId="1D05F11D" wp14:editId="07FF9AAA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134620</wp:posOffset>
                      </wp:positionV>
                      <wp:extent cx="754380" cy="373380"/>
                      <wp:effectExtent l="0" t="0" r="26670" b="26670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0230" w:rsidRPr="003A7010" w:rsidRDefault="005A0230" w:rsidP="00670E3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05F11D" id="Rectangle 1" o:spid="_x0000_s1029" style="position:absolute;margin-left:119.1pt;margin-top:10.6pt;width:59.4pt;height:29.4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" filled="f" strokecolor="black [3213]" strokeweight="1.5pt">
                      <v:textbox>
                        <w:txbxContent>
                          <w:p w:rsidR="005A0230" w:rsidRPr="003A7010" w:rsidRDefault="005A0230" w:rsidP="00670E3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276237" w:rsidRPr="00A00073" w:rsidRDefault="00276237" w:rsidP="00276237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</w:t>
            </w:r>
            <w:r>
              <w:rPr>
                <w:rFonts w:ascii="Times New Roman" w:hAnsi="Times New Roman"/>
                <w:sz w:val="32"/>
                <w:szCs w:val="32"/>
              </w:rPr>
              <w:t>Perimeter =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</w:t>
            </w:r>
            <w:r>
              <w:rPr>
                <w:rFonts w:ascii="Times New Roman" w:hAnsi="Times New Roman"/>
                <w:sz w:val="32"/>
                <w:szCs w:val="32"/>
              </w:rPr>
              <w:t>c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>m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  <w:p w:rsidR="00276237" w:rsidRDefault="00276237" w:rsidP="00525AAC">
            <w:pPr>
              <w:pStyle w:val="QuestionStyle"/>
            </w:pPr>
          </w:p>
          <w:p w:rsidR="00276237" w:rsidRDefault="00276237" w:rsidP="00525AAC">
            <w:pPr>
              <w:pStyle w:val="QuestionStyle"/>
            </w:pPr>
          </w:p>
        </w:tc>
      </w:tr>
      <w:tr w:rsidR="00276237" w:rsidTr="00AF1668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276237" w:rsidRPr="001B3341" w:rsidRDefault="00276237" w:rsidP="00276237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76237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4B43B17F">
                <v:shape id="_x0000_s1036" type="#_x0000_t75" style="position:absolute;margin-left:281.4pt;margin-top:.25pt;width:120.7pt;height:120.55pt;z-index:251666432;mso-position-horizontal-relative:text;mso-position-vertical-relative:text">
                  <v:imagedata r:id="rId22" o:title=""/>
                </v:shape>
                <o:OLEObject Type="Embed" ProgID="FXDraw3.Document" ShapeID="_x0000_s1036" DrawAspect="Content" ObjectID="_1460094551" r:id="rId23"/>
              </w:object>
            </w:r>
            <w:r w:rsidR="00276237">
              <w:t xml:space="preserve">Find the perimeter of this circle in terms of  </w:t>
            </w:r>
            <w:r w:rsidR="00276237" w:rsidRPr="00FB2C72">
              <w:rPr>
                <w:color w:val="FF0000"/>
                <w:position w:val="-2"/>
              </w:rPr>
              <w:object w:dxaOrig="258" w:dyaOrig="144" w14:anchorId="7EFD1FE9">
                <v:shape id="_x0000_i1025" type="#_x0000_t75" style="width:13.5pt;height:7.5pt" o:ole="">
                  <v:imagedata r:id="rId24" o:title=""/>
                </v:shape>
                <o:OLEObject Type="Embed" ProgID="FXE300.Equation" ShapeID="_x0000_i1025" DrawAspect="Content" ObjectID="_1460094505" r:id="rId25"/>
              </w:object>
            </w:r>
            <w:r w:rsidR="00276237">
              <w:t xml:space="preserve"> </w:t>
            </w:r>
          </w:p>
          <w:p w:rsidR="00276237" w:rsidRDefault="00276237" w:rsidP="00525AAC">
            <w:pPr>
              <w:pStyle w:val="QuestionStyle"/>
            </w:pPr>
          </w:p>
          <w:p w:rsidR="00276237" w:rsidRPr="00332C22" w:rsidRDefault="00276237" w:rsidP="00525AAC">
            <w:pPr>
              <w:pStyle w:val="QuestionStyle"/>
            </w:pPr>
          </w:p>
          <w:p w:rsidR="00276237" w:rsidRPr="00460C07" w:rsidRDefault="00276237" w:rsidP="00276237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1648" behindDoc="0" locked="0" layoutInCell="1" allowOverlap="1" wp14:anchorId="4AA6684E" wp14:editId="6CFC66A1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119" name="Group 1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2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2CEDEFD" id="Group 119" o:spid="_x0000_s1026" style="position:absolute;margin-left:19.3pt;margin-top:1.95pt;width:12.9pt;height:70.8pt;z-index:25161164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BIpsYA&#10;AADcAAAADwAAAGRycy9kb3ducmV2LnhtbESPQWvCQBCF7wX/wzJCL0U3erAxdRWxtLQXQVvsdciO&#10;STA7G7LbJPrrO4eCtxnem/e+WW0GV6uO2lB5NjCbJqCIc28rLgx8f71NUlAhIlusPZOBKwXYrEcP&#10;K8ys7/lA3TEWSkI4ZGigjLHJtA55SQ7D1DfEop196zDK2hbatthLuKv1PEkW2mHF0lBiQ7uS8svx&#10;1xlIr6k7daf9+w99cv9629vn7dPSmMfxsH0BFWmId/P/9YcV/LngyzMygV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BIps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ztPcQA&#10;AADcAAAADwAAAGRycy9kb3ducmV2LnhtbERPTWvCQBC9F/wPywi9FN3ooY0xGxGlpb0IRtHrkJ0m&#10;odnZkN0msb++Wyh4m8f7nHQzmkb01LnasoLFPAJBXFhdc6ngfHqdxSCcR9bYWCYFN3KwySYPKSba&#10;DnykPvelCCHsElRQed8mUrqiIoNublviwH3azqAPsCul7nAI4aaRyyh6lgZrDg0VtrSrqPjKv42C&#10;+BabS385vF3pg4f9z0G/bJ9WSj1Ox+0ahKfR38X/7ncd5i8X8PdMuE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s7T3EAAAA3A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5zSsQA&#10;AADcAAAADwAAAGRycy9kb3ducmV2LnhtbERPTWvCQBC9C/0Pywi9SLMxh5rGrCKVlvYi1BZ7HbJj&#10;EszOhuw2if56tyB4m8f7nHw9mkb01LnasoJ5FIMgLqyuuVTw8/32lIJwHlljY5kUnMnBevUwyTHT&#10;duAv6ve+FCGEXYYKKu/bTEpXVGTQRbYlDtzRdgZ9gF0pdYdDCDeNTOL4WRqsOTRU2NJrRcVp/2cU&#10;pOfUHPrD7v2XPnnYXnZ6sZm9KPU4HTdLEJ5Gfxff3B86zE8S+H8mXC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+c0rEAAAA3AAAAA8AAAAAAAAAAAAAAAAAmAIAAGRycy9k&#10;b3ducmV2LnhtbFBLBQYAAAAABAAEAPUAAACJ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LW0cQA&#10;AADcAAAADwAAAGRycy9kb3ducmV2LnhtbERPTWvCQBC9C/6HZQq9iNloQWPMKtLS0l6Equh1yI5J&#10;aHY2ZLdJ7K/vFgre5vE+J9sOphYdta6yrGAWxSCIc6srLhScjq/TBITzyBpry6TgRg62m/Eow1Tb&#10;nj+pO/hChBB2KSoovW9SKV1ekkEX2YY4cFfbGvQBtoXULfYh3NRyHscLabDi0FBiQ88l5V+Hb6Mg&#10;uSXm3J33bxf64P7lZ6+Xu8lKqceHYbcG4Wnwd/G/+12H+fMn+HsmXC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0y1tHEAAAA3A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7419BF" w:rsidRPr="007419B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26" w:dyaOrig="198" w14:anchorId="4FBE387C">
                <v:shape id="_x0000_i1026" type="#_x0000_t75" style="width:21.75pt;height:10.5pt" o:ole="">
                  <v:imagedata r:id="rId26" o:title=""/>
                </v:shape>
                <o:OLEObject Type="Embed" ProgID="FXE300.Equation" ShapeID="_x0000_i1026" DrawAspect="Content" ObjectID="_1460094506" r:id="rId2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cm</w:t>
            </w:r>
          </w:p>
          <w:p w:rsidR="00276237" w:rsidRPr="00460C07" w:rsidRDefault="00276237" w:rsidP="0027623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76237" w:rsidRPr="00460C07" w:rsidRDefault="00276237" w:rsidP="00276237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7419BF" w:rsidRPr="007419B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02" w:dyaOrig="194" w14:anchorId="4F89DD37">
                <v:shape id="_x0000_i1027" type="#_x0000_t75" style="width:20.25pt;height:9.75pt" o:ole="">
                  <v:imagedata r:id="rId28" o:title=""/>
                </v:shape>
                <o:OLEObject Type="Embed" ProgID="FXE300.Equation" ShapeID="_x0000_i1027" DrawAspect="Content" ObjectID="_1460094507" r:id="rId2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cm</w:t>
            </w:r>
          </w:p>
          <w:p w:rsidR="00276237" w:rsidRPr="00460C07" w:rsidRDefault="00276237" w:rsidP="0027623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76237" w:rsidRPr="00460C07" w:rsidRDefault="00276237" w:rsidP="00276237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="007419BF" w:rsidRPr="007419B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22" w:dyaOrig="194" w14:anchorId="76F85D98">
                <v:shape id="_x0000_i1028" type="#_x0000_t75" style="width:26.25pt;height:9.75pt" o:ole="">
                  <v:imagedata r:id="rId30" o:title=""/>
                </v:shape>
                <o:OLEObject Type="Embed" ProgID="FXE300.Equation" ShapeID="_x0000_i1028" DrawAspect="Content" ObjectID="_1460094508" r:id="rId3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</w:p>
          <w:p w:rsidR="00276237" w:rsidRPr="00460C07" w:rsidRDefault="00276237" w:rsidP="0027623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76237" w:rsidRDefault="00276237" w:rsidP="00525AAC">
            <w:pPr>
              <w:pStyle w:val="QuestionStyle"/>
            </w:pPr>
            <w:r w:rsidRPr="00460C07">
              <w:t xml:space="preserve">          </w:t>
            </w:r>
            <w:r>
              <w:t xml:space="preserve">     </w:t>
            </w:r>
            <w:r w:rsidR="007419BF" w:rsidRPr="007419BF">
              <w:object w:dxaOrig="522" w:dyaOrig="194" w14:anchorId="312B8F86">
                <v:shape id="_x0000_i1029" type="#_x0000_t75" style="width:26.25pt;height:9.75pt" o:ole="">
                  <v:imagedata r:id="rId32" o:title=""/>
                </v:shape>
                <o:OLEObject Type="Embed" ProgID="FXE300.Equation" ShapeID="_x0000_i1029" DrawAspect="Content" ObjectID="_1460094509" r:id="rId33"/>
              </w:object>
            </w:r>
            <w:r>
              <w:t xml:space="preserve"> cm</w:t>
            </w:r>
          </w:p>
          <w:p w:rsidR="00276237" w:rsidRDefault="00276237" w:rsidP="00525AAC">
            <w:pPr>
              <w:pStyle w:val="QuestionStyle"/>
            </w:pPr>
          </w:p>
        </w:tc>
      </w:tr>
      <w:tr w:rsidR="00276237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276237" w:rsidRPr="001B3341" w:rsidRDefault="00276237" w:rsidP="00276237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76237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6259D43A">
                <v:shape id="_x0000_s1037" type="#_x0000_t75" style="position:absolute;margin-left:238.55pt;margin-top:1.15pt;width:206.9pt;height:158.2pt;z-index:251667456;mso-position-horizontal-relative:text;mso-position-vertical-relative:text">
                  <v:imagedata r:id="rId34" o:title=""/>
                  <o:lock v:ext="edit" aspectratio="f"/>
                </v:shape>
                <o:OLEObject Type="Embed" ProgID="FXDraw3.Document" ShapeID="_x0000_s1037" DrawAspect="Content" ObjectID="_1460094552" r:id="rId35"/>
              </w:object>
            </w:r>
            <w:r w:rsidR="00276237">
              <w:t>What is the perimeter of the quadrilateral?</w:t>
            </w:r>
          </w:p>
          <w:p w:rsidR="00276237" w:rsidRDefault="00276237" w:rsidP="00525AAC">
            <w:pPr>
              <w:pStyle w:val="QuestionStyle"/>
            </w:pPr>
          </w:p>
          <w:p w:rsidR="00276237" w:rsidRPr="00332C22" w:rsidRDefault="00276237" w:rsidP="00525AAC">
            <w:pPr>
              <w:pStyle w:val="QuestionStyle"/>
            </w:pPr>
          </w:p>
          <w:p w:rsidR="00276237" w:rsidRPr="00460C07" w:rsidRDefault="00276237" w:rsidP="00276237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7792" behindDoc="0" locked="0" layoutInCell="1" allowOverlap="1" wp14:anchorId="29FA16B7" wp14:editId="7A46376E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137" name="Group 1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3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FFAA83" id="Group 137" o:spid="_x0000_s1026" style="position:absolute;margin-left:19.3pt;margin-top:1.95pt;width:12.9pt;height:70.8pt;z-index:25161779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/SfcYA&#10;AADcAAAADwAAAGRycy9kb3ducmV2LnhtbESPQUvDQBCF70L/wzIFL2I3VdAYsylFUfRSaJR6HbJj&#10;EpqdDdk1Sf31zkHobYb35r1v8s3sOjXSEFrPBtarBBRx5W3LtYHPj5frFFSIyBY7z2TgRAE2xeIi&#10;x8z6ifc0lrFWEsIhQwNNjH2mdagachhWvicW7dsPDqOsQ63tgJOEu07fJMmddtiyNDTY01ND1bH8&#10;cQbSU+oO42H3+kXvPD3/7uz99urBmMvlvH0EFWmOZ/P/9ZsV/FuhlWdkAl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k/Sfc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N35sQA&#10;AADcAAAADwAAAGRycy9kb3ducmV2LnhtbERPTWvCQBC9C/0PyxR6Kc1GC22MriKKUi+CtsTrkJ0m&#10;odnZkN0msb++Kwje5vE+Z74cTC06al1lWcE4ikEQ51ZXXCj4+ty+JCCcR9ZYWyYFF3KwXDyM5phq&#10;2/ORupMvRAhhl6KC0vsmldLlJRl0kW2IA/dtW4M+wLaQusU+hJtaTuL4TRqsODSU2NC6pPzn9GsU&#10;JJfEZF122J1pz/3m76DfV89TpZ4eh9UMhKfB38U394cO81+ncH0mXC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Dd+bEAAAA3A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+tBsYA&#10;AADcAAAADwAAAGRycy9kb3ducmV2LnhtbESPQUvDQBCF70L/wzIFL2I3FdEYsylFUfRSaJR6HbJj&#10;EpqdDdk1Sf31zkHobYb35r1v8s3sOjXSEFrPBtarBBRx5W3LtYHPj5frFFSIyBY7z2TgRAE2xeIi&#10;x8z6ifc0lrFWEsIhQwNNjH2mdagachhWvicW7dsPDqOsQ63tgJOEu07fJMmddtiyNDTY01ND1bH8&#10;cQbSU+oO42H3+kXvPD3/7uz99urBmMvlvH0EFWmOZ/P/9ZsV/FvBl2dkAl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D+tBs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MIncMA&#10;AADcAAAADwAAAGRycy9kb3ducmV2LnhtbERPTWvCQBC9F/wPywheim4spcboKmJR6kWoil6H7JgE&#10;s7Mhuyaxv74rFHqbx/uc+bIzpWiodoVlBeNRBII4tbrgTMHpuBnGIJxH1lhaJgUPcrBc9F7mmGjb&#10;8jc1B5+JEMIuQQW591UipUtzMuhGtiIO3NXWBn2AdSZ1jW0IN6V8i6IPabDg0JBjReuc0tvhbhTE&#10;j9icm/N+e6Edt58/ez1ZvU6VGvS71QyEp87/i//cXzrMfx/D85lwgV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3MInc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419BF">
              <w:rPr>
                <w:rFonts w:ascii="Times New Roman" w:hAnsi="Times New Roman"/>
                <w:sz w:val="24"/>
                <w:szCs w:val="24"/>
              </w:rPr>
              <w:t>55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</w:p>
          <w:p w:rsidR="00276237" w:rsidRPr="00460C07" w:rsidRDefault="00276237" w:rsidP="0027623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76237" w:rsidRPr="00460C07" w:rsidRDefault="00276237" w:rsidP="00276237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7419BF">
              <w:rPr>
                <w:rFonts w:ascii="Times New Roman" w:hAnsi="Times New Roman"/>
                <w:sz w:val="24"/>
                <w:szCs w:val="24"/>
              </w:rPr>
              <w:t xml:space="preserve">    6</w:t>
            </w:r>
            <w:r>
              <w:rPr>
                <w:rFonts w:ascii="Times New Roman" w:hAnsi="Times New Roman"/>
                <w:sz w:val="24"/>
                <w:szCs w:val="24"/>
              </w:rPr>
              <w:t>2 m</w:t>
            </w:r>
          </w:p>
          <w:p w:rsidR="00276237" w:rsidRPr="00460C07" w:rsidRDefault="00276237" w:rsidP="0027623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76237" w:rsidRPr="00460C07" w:rsidRDefault="00276237" w:rsidP="00276237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7419BF">
              <w:rPr>
                <w:rFonts w:ascii="Times New Roman" w:hAnsi="Times New Roman"/>
                <w:sz w:val="24"/>
                <w:szCs w:val="24"/>
              </w:rPr>
              <w:t xml:space="preserve">    88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</w:p>
          <w:p w:rsidR="00276237" w:rsidRPr="00460C07" w:rsidRDefault="00276237" w:rsidP="0027623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76237" w:rsidRDefault="00276237" w:rsidP="00525AAC">
            <w:pPr>
              <w:pStyle w:val="QuestionStyle"/>
            </w:pPr>
            <w:r w:rsidRPr="00460C07">
              <w:t xml:space="preserve">          </w:t>
            </w:r>
            <w:r w:rsidR="007419BF">
              <w:t xml:space="preserve">    192</w:t>
            </w:r>
            <w:r>
              <w:t xml:space="preserve"> m</w:t>
            </w:r>
          </w:p>
          <w:p w:rsidR="00276237" w:rsidRDefault="00276237" w:rsidP="00525AAC">
            <w:pPr>
              <w:pStyle w:val="QuestionStyle"/>
            </w:pPr>
          </w:p>
          <w:p w:rsidR="00276237" w:rsidRDefault="00276237" w:rsidP="00525AAC">
            <w:pPr>
              <w:pStyle w:val="QuestionStyle"/>
            </w:pPr>
          </w:p>
          <w:p w:rsidR="00276237" w:rsidRDefault="00276237" w:rsidP="00525AAC">
            <w:pPr>
              <w:pStyle w:val="QuestionStyle"/>
            </w:pPr>
          </w:p>
          <w:p w:rsidR="00276237" w:rsidRDefault="00276237" w:rsidP="00525AAC">
            <w:pPr>
              <w:pStyle w:val="QuestionStyle"/>
            </w:pPr>
          </w:p>
        </w:tc>
      </w:tr>
      <w:tr w:rsidR="006F145C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6F145C" w:rsidRPr="001B3341" w:rsidRDefault="006F145C" w:rsidP="006F145C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F145C" w:rsidRDefault="005A0230" w:rsidP="003D5F39">
            <w:pPr>
              <w:pStyle w:val="QuestionStyle"/>
              <w:ind w:right="4144"/>
            </w:pPr>
            <w:r>
              <w:rPr>
                <w:noProof/>
                <w:lang w:eastAsia="en-AU"/>
              </w:rPr>
              <w:object w:dxaOrig="1440" w:dyaOrig="1440" w14:anchorId="448B5982">
                <v:shape id="_x0000_s1094" type="#_x0000_t75" style="position:absolute;margin-left:258.2pt;margin-top:-1.2pt;width:179.25pt;height:128.25pt;z-index:251715584;mso-position-horizontal-relative:text;mso-position-vertical-relative:text">
                  <v:imagedata r:id="rId36" o:title=""/>
                </v:shape>
                <o:OLEObject Type="Embed" ProgID="FXDraw3.Document" ShapeID="_x0000_s1094" DrawAspect="Content" ObjectID="_1460094553" r:id="rId37"/>
              </w:object>
            </w:r>
            <w:r w:rsidR="006F145C">
              <w:t xml:space="preserve">Aaron builds a kite with the dimensions shown. He applies tape around the edge to strengthen it. </w:t>
            </w:r>
          </w:p>
          <w:p w:rsidR="006F145C" w:rsidRPr="002C4FE4" w:rsidRDefault="006F145C" w:rsidP="003D5F39">
            <w:pPr>
              <w:pStyle w:val="QuestionStyle"/>
              <w:ind w:right="4144"/>
            </w:pPr>
          </w:p>
          <w:p w:rsidR="006F145C" w:rsidRDefault="006F145C" w:rsidP="003D5F39">
            <w:pPr>
              <w:pStyle w:val="QuestionStyle"/>
              <w:ind w:right="4144"/>
            </w:pPr>
            <w:r>
              <w:t>What length of tape is needed?</w:t>
            </w:r>
          </w:p>
          <w:p w:rsidR="006F145C" w:rsidRDefault="006F145C" w:rsidP="006F145C">
            <w:pPr>
              <w:rPr>
                <w:rFonts w:ascii="Times New Roman" w:hAnsi="Times New Roman"/>
              </w:rPr>
            </w:pPr>
          </w:p>
          <w:p w:rsidR="006F145C" w:rsidRPr="0013023C" w:rsidRDefault="006F145C" w:rsidP="006F145C">
            <w:pPr>
              <w:rPr>
                <w:rFonts w:ascii="Times New Roman" w:hAnsi="Times New Roman"/>
              </w:rPr>
            </w:pPr>
          </w:p>
          <w:p w:rsidR="006F145C" w:rsidRDefault="006F145C" w:rsidP="006F145C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31456" behindDoc="0" locked="0" layoutInCell="1" allowOverlap="1" wp14:anchorId="105D3D0D" wp14:editId="63FBD80A">
                      <wp:simplePos x="0" y="0"/>
                      <wp:positionH relativeFrom="column">
                        <wp:posOffset>1573530</wp:posOffset>
                      </wp:positionH>
                      <wp:positionV relativeFrom="paragraph">
                        <wp:posOffset>118745</wp:posOffset>
                      </wp:positionV>
                      <wp:extent cx="754380" cy="373380"/>
                      <wp:effectExtent l="0" t="0" r="26670" b="26670"/>
                      <wp:wrapNone/>
                      <wp:docPr id="291" name="Rectangle 2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0230" w:rsidRPr="003A7010" w:rsidRDefault="005A0230" w:rsidP="00137B0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5D3D0D" id="Rectangle 291" o:spid="_x0000_s1030" style="position:absolute;margin-left:123.9pt;margin-top:9.35pt;width:59.4pt;height:29.4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" filled="f" strokecolor="black [3213]" strokeweight="1.5pt">
                      <v:textbox>
                        <w:txbxContent>
                          <w:p w:rsidR="005A0230" w:rsidRPr="003A7010" w:rsidRDefault="005A0230" w:rsidP="00137B0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6F145C" w:rsidRPr="00A00073" w:rsidRDefault="006F145C" w:rsidP="006F145C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Length of tape =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</w:t>
            </w:r>
            <w:r>
              <w:rPr>
                <w:rFonts w:ascii="Times New Roman" w:hAnsi="Times New Roman"/>
                <w:sz w:val="32"/>
                <w:szCs w:val="32"/>
              </w:rPr>
              <w:t>cm.</w:t>
            </w:r>
          </w:p>
          <w:p w:rsidR="006F145C" w:rsidRDefault="006F145C" w:rsidP="00525AAC">
            <w:pPr>
              <w:pStyle w:val="QuestionStyle"/>
            </w:pPr>
          </w:p>
          <w:p w:rsidR="006F145C" w:rsidRDefault="006F145C" w:rsidP="00525AAC">
            <w:pPr>
              <w:pStyle w:val="QuestionStyle"/>
            </w:pPr>
          </w:p>
          <w:p w:rsidR="006F145C" w:rsidRDefault="006F145C" w:rsidP="00525AAC">
            <w:pPr>
              <w:pStyle w:val="QuestionStyle"/>
            </w:pPr>
          </w:p>
        </w:tc>
      </w:tr>
      <w:tr w:rsidR="00276237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276237" w:rsidRPr="001B3341" w:rsidRDefault="00276237" w:rsidP="00276237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F4FBF" w:rsidRDefault="005A0230" w:rsidP="00EF4FBF">
            <w:pPr>
              <w:tabs>
                <w:tab w:val="left" w:pos="2710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/>
                <w:noProof/>
                <w:lang w:eastAsia="en-AU"/>
              </w:rPr>
              <w:object w:dxaOrig="1440" w:dyaOrig="1440">
                <v:shape id="_x0000_s1050" type="#_x0000_t75" style="position:absolute;margin-left:227.9pt;margin-top:8.4pt;width:173.55pt;height:125.4pt;z-index:251677696;mso-position-horizontal-relative:text;mso-position-vertical-relative:text">
                  <v:imagedata r:id="rId38" o:title=""/>
                </v:shape>
                <o:OLEObject Type="Embed" ProgID="FXDraw3.Document" ShapeID="_x0000_s1050" DrawAspect="Content" ObjectID="_1460094554" r:id="rId39"/>
              </w:object>
            </w:r>
            <w:r w:rsidR="00EF4FBF">
              <w:rPr>
                <w:rFonts w:ascii="Times New Roman" w:hAnsi="Times New Roman"/>
                <w:sz w:val="24"/>
                <w:szCs w:val="24"/>
              </w:rPr>
              <w:t xml:space="preserve">The perimeter of this shape </w:t>
            </w:r>
            <w:r w:rsidR="006D01B5">
              <w:rPr>
                <w:rFonts w:ascii="Times New Roman" w:hAnsi="Times New Roman"/>
                <w:sz w:val="24"/>
                <w:szCs w:val="24"/>
              </w:rPr>
              <w:t>is 120</w:t>
            </w:r>
            <w:r w:rsidR="00EF4FB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D5F39">
              <w:rPr>
                <w:rFonts w:ascii="Times New Roman" w:hAnsi="Times New Roman"/>
                <w:sz w:val="24"/>
                <w:szCs w:val="24"/>
              </w:rPr>
              <w:t>c</w:t>
            </w:r>
            <w:r w:rsidR="00EF4FBF">
              <w:rPr>
                <w:rFonts w:ascii="Times New Roman" w:hAnsi="Times New Roman"/>
                <w:sz w:val="24"/>
                <w:szCs w:val="24"/>
              </w:rPr>
              <w:t>m.</w:t>
            </w:r>
          </w:p>
          <w:p w:rsidR="00EF4FBF" w:rsidRDefault="00EF4FBF" w:rsidP="00EF4FBF">
            <w:pPr>
              <w:tabs>
                <w:tab w:val="left" w:pos="2710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value of </w:t>
            </w:r>
            <w:r w:rsidRPr="005C471F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EF4FBF" w:rsidRPr="005C471F" w:rsidRDefault="00EF4FBF" w:rsidP="00EF4FBF">
            <w:pPr>
              <w:rPr>
                <w:rFonts w:asciiTheme="minorHAnsi" w:eastAsiaTheme="minorHAnsi" w:hAnsiTheme="minorHAnsi" w:cstheme="minorBidi"/>
              </w:rPr>
            </w:pPr>
          </w:p>
          <w:p w:rsidR="00EF4FBF" w:rsidRDefault="00EF4FBF" w:rsidP="00EF4FBF">
            <w:pPr>
              <w:rPr>
                <w:rFonts w:ascii="Times New Roman" w:eastAsiaTheme="minorHAnsi" w:hAnsi="Times New Roman"/>
              </w:rPr>
            </w:pPr>
          </w:p>
          <w:p w:rsidR="00EF4FBF" w:rsidRDefault="00EF4FBF" w:rsidP="00EF4FBF">
            <w:pPr>
              <w:rPr>
                <w:rFonts w:ascii="Times New Roman" w:eastAsiaTheme="minorHAnsi" w:hAnsi="Times New Roman"/>
              </w:rPr>
            </w:pPr>
          </w:p>
          <w:p w:rsidR="00EF4FBF" w:rsidRPr="005C471F" w:rsidRDefault="00EF4FBF" w:rsidP="00EF4FBF">
            <w:pPr>
              <w:rPr>
                <w:rFonts w:ascii="Times New Roman" w:eastAsiaTheme="minorHAnsi" w:hAnsi="Times New Roman"/>
              </w:rPr>
            </w:pPr>
            <w:r w:rsidRPr="005C471F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 wp14:anchorId="64D9EC40" wp14:editId="17495182">
                      <wp:simplePos x="0" y="0"/>
                      <wp:positionH relativeFrom="column">
                        <wp:posOffset>810260</wp:posOffset>
                      </wp:positionH>
                      <wp:positionV relativeFrom="paragraph">
                        <wp:posOffset>97790</wp:posOffset>
                      </wp:positionV>
                      <wp:extent cx="754380" cy="373380"/>
                      <wp:effectExtent l="0" t="0" r="26670" b="26670"/>
                      <wp:wrapNone/>
                      <wp:docPr id="109" name="Rectangle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217555" id="Rectangle 109" o:spid="_x0000_s1026" style="position:absolute;margin-left:63.8pt;margin-top:7.7pt;width:59.4pt;height:29.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" filled="f" strokecolor="windowText" strokeweight="1.5pt"/>
                  </w:pict>
                </mc:Fallback>
              </mc:AlternateContent>
            </w:r>
          </w:p>
          <w:p w:rsidR="00EF4FBF" w:rsidRPr="005C471F" w:rsidRDefault="006D01B5" w:rsidP="00EF4FBF">
            <w:pPr>
              <w:rPr>
                <w:rFonts w:ascii="Times New Roman" w:eastAsiaTheme="minorHAnsi" w:hAnsi="Times New Roman"/>
                <w:sz w:val="32"/>
                <w:szCs w:val="32"/>
              </w:rPr>
            </w:pPr>
            <w:r>
              <w:rPr>
                <w:rFonts w:ascii="Times New Roman" w:eastAsiaTheme="minorHAnsi" w:hAnsi="Times New Roman"/>
                <w:sz w:val="32"/>
                <w:szCs w:val="32"/>
              </w:rPr>
              <w:t xml:space="preserve">         </w:t>
            </w:r>
            <w:r w:rsidR="00EF4FBF">
              <w:rPr>
                <w:rFonts w:ascii="Times New Roman" w:eastAsiaTheme="minorHAnsi" w:hAnsi="Times New Roman"/>
                <w:sz w:val="32"/>
                <w:szCs w:val="32"/>
              </w:rPr>
              <w:t xml:space="preserve"> </w:t>
            </w:r>
            <w:r w:rsidR="00EF4FBF" w:rsidRPr="005C471F">
              <w:rPr>
                <w:rFonts w:ascii="Times New Roman" w:eastAsiaTheme="minorHAnsi" w:hAnsi="Times New Roman"/>
                <w:i/>
                <w:sz w:val="32"/>
                <w:szCs w:val="32"/>
              </w:rPr>
              <w:t>x</w:t>
            </w:r>
            <w:r w:rsidR="00EF4FBF" w:rsidRPr="005C471F">
              <w:rPr>
                <w:rFonts w:ascii="Times New Roman" w:eastAsiaTheme="minorHAnsi" w:hAnsi="Times New Roman"/>
                <w:sz w:val="32"/>
                <w:szCs w:val="32"/>
              </w:rPr>
              <w:t xml:space="preserve"> = </w:t>
            </w:r>
            <w:r w:rsidR="00EF4FBF"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    </w: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>c</w:t>
            </w:r>
            <w:r w:rsidR="00EF4FBF">
              <w:rPr>
                <w:rFonts w:ascii="Times New Roman" w:eastAsiaTheme="minorHAnsi" w:hAnsi="Times New Roman"/>
                <w:sz w:val="32"/>
                <w:szCs w:val="32"/>
              </w:rPr>
              <w:t>m</w:t>
            </w:r>
          </w:p>
          <w:p w:rsidR="00EF4FBF" w:rsidRDefault="00EF4FBF" w:rsidP="00EF4FBF">
            <w:pPr>
              <w:tabs>
                <w:tab w:val="left" w:pos="2710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EF4FBF" w:rsidRDefault="00EF4FBF" w:rsidP="00EF4FBF">
            <w:pPr>
              <w:tabs>
                <w:tab w:val="left" w:pos="2710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EF4FBF" w:rsidRDefault="00EF4FBF" w:rsidP="00EF4FBF">
            <w:pPr>
              <w:tabs>
                <w:tab w:val="left" w:pos="2710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276237" w:rsidRDefault="00276237" w:rsidP="00525AAC">
            <w:pPr>
              <w:pStyle w:val="QuestionStyle"/>
            </w:pPr>
          </w:p>
        </w:tc>
      </w:tr>
      <w:tr w:rsidR="00276237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276237" w:rsidRPr="001B3341" w:rsidRDefault="00276237" w:rsidP="00276237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D01B5" w:rsidRDefault="006D01B5" w:rsidP="006D01B5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The three shapes below are each made using five 1 cm square tiles. </w:t>
            </w:r>
          </w:p>
          <w:p w:rsidR="006D01B5" w:rsidRDefault="006D01B5" w:rsidP="006D01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Which statement below is true?</w:t>
            </w:r>
          </w:p>
          <w:p w:rsidR="006D01B5" w:rsidRPr="0062212D" w:rsidRDefault="006D01B5" w:rsidP="006D01B5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D01B5" w:rsidRDefault="006D01B5" w:rsidP="006D01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Shape 1                    Shape 2                          Shape 3         </w:t>
            </w:r>
          </w:p>
          <w:p w:rsidR="006D01B5" w:rsidRDefault="005A0230" w:rsidP="006D01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52" type="#_x0000_t75" style="position:absolute;margin-left:52.15pt;margin-top:2.35pt;width:301pt;height:68.9pt;z-index:251678720">
                  <v:imagedata r:id="rId40" o:title=""/>
                </v:shape>
                <o:OLEObject Type="Embed" ProgID="FXDraw3.Document" ShapeID="_x0000_s1052" DrawAspect="Content" ObjectID="_1460094555" r:id="rId41"/>
              </w:object>
            </w:r>
          </w:p>
          <w:p w:rsidR="006D01B5" w:rsidRDefault="006D01B5" w:rsidP="006D01B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D01B5" w:rsidRDefault="006D01B5" w:rsidP="006D01B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D01B5" w:rsidRDefault="006D01B5" w:rsidP="006D01B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D01B5" w:rsidRDefault="006D01B5" w:rsidP="006D01B5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6D01B5" w:rsidRPr="0062212D" w:rsidRDefault="006D01B5" w:rsidP="006D01B5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D01B5" w:rsidRPr="0062212D" w:rsidRDefault="006D01B5" w:rsidP="006D01B5">
            <w:pPr>
              <w:rPr>
                <w:rFonts w:ascii="Times New Roman" w:hAnsi="Times New Roman"/>
                <w:sz w:val="24"/>
                <w:szCs w:val="24"/>
              </w:rPr>
            </w:pPr>
            <w:r w:rsidRPr="0062212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1584" behindDoc="0" locked="0" layoutInCell="1" allowOverlap="1" wp14:anchorId="3F9DD2A9" wp14:editId="24A782C6">
                      <wp:simplePos x="0" y="0"/>
                      <wp:positionH relativeFrom="column">
                        <wp:posOffset>239337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2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094451C" id="Group 2" o:spid="_x0000_s1026" style="position:absolute;margin-left:18.85pt;margin-top:.9pt;width:13.5pt;height:74.4pt;z-index:251651584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K7i8QA&#10;AADaAAAADwAAAGRycy9kb3ducmV2LnhtbESPQWvCQBSE70L/w/IKXqRuWsHG1E2QFsVehFqx10f2&#10;NQnNvg3ZNYn+ercgeBxm5htmmQ2mFh21rrKs4HkagSDOra64UHD4Xj/FIJxH1lhbJgVncpClD6Ml&#10;Jtr2/EXd3hciQNglqKD0vkmkdHlJBt3UNsTB+7WtQR9kW0jdYh/gppYvUTSXBisOCyU29F5S/rc/&#10;GQXxOTbH7rjb/NAn9x+XnX5dTRZKjR+H1RsIT4O/h2/trVYwg/8r4QbI9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Su4vEAAAA2g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sj/8QA&#10;AADaAAAADwAAAGRycy9kb3ducmV2LnhtbESPQWvCQBSE70L/w/IKXqRuWsTG1E2QFsVehFqx10f2&#10;NQnNvg3ZNYn+ercgeBxm5htmmQ2mFh21rrKs4HkagSDOra64UHD4Xj/FIJxH1lhbJgVncpClD6Ml&#10;Jtr2/EXd3hciQNglqKD0vkmkdHlJBt3UNsTB+7WtQR9kW0jdYh/gppYvUTSXBisOCyU29F5S/rc/&#10;GQXxOTbH7rjb/NAn9x+XnX5dTRZKjR+H1RsIT4O/h2/trVYwg/8r4QbI9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7I//EAAAA2g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eGZMQA&#10;AADaAAAADwAAAGRycy9kb3ducmV2LnhtbESPQWvCQBSE70L/w/IKXqRuWtDG1E2QFsVehFqx10f2&#10;NQnNvg3ZNYn+ercgeBxm5htmmQ2mFh21rrKs4HkagSDOra64UHD4Xj/FIJxH1lhbJgVncpClD6Ml&#10;Jtr2/EXd3hciQNglqKD0vkmkdHlJBt3UNsTB+7WtQR9kW0jdYh/gppYvUTSXBisOCyU29F5S/rc/&#10;GQXxOTbH7rjb/NAn9x+XnX5dTRZKjR+H1RsIT4O/h2/trVYwg/8r4QbI9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3hmTEAAAA2gAAAA8AAAAAAAAAAAAAAAAAmAIAAGRycy9k&#10;b3ducmV2LnhtbFBLBQYAAAAABAAEAPUAAACJ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m9iMQA&#10;AADaAAAADwAAAGRycy9kb3ducmV2LnhtbESPQWvCQBSE70L/w/IKXkQ3etA0zUakUrEXoWnR6yP7&#10;moRm34bsNon++m6h4HGYmW+YdDuaRvTUudqyguUiAkFcWF1zqeDz43Ueg3AeWWNjmRRcycE2e5ik&#10;mGg78Dv1uS9FgLBLUEHlfZtI6YqKDLqFbYmD92U7gz7IrpS6wyHATSNXUbSWBmsOCxW29FJR8Z3/&#10;GAXxNTbn/nw6XOiNh/3tpDe72ZNS08dx9wzC0+jv4f/2USvYwN+VcANk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pvYjEAAAA2g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62212D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All three shapes have the same perimeter.</w:t>
            </w:r>
          </w:p>
          <w:p w:rsidR="006D01B5" w:rsidRPr="0062212D" w:rsidRDefault="006D01B5" w:rsidP="006D01B5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D01B5" w:rsidRPr="0062212D" w:rsidRDefault="006D01B5" w:rsidP="006D01B5">
            <w:pPr>
              <w:rPr>
                <w:rFonts w:ascii="Times New Roman" w:hAnsi="Times New Roman"/>
                <w:sz w:val="24"/>
                <w:szCs w:val="24"/>
              </w:rPr>
            </w:pPr>
            <w:r w:rsidRPr="0062212D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Shape 1 and Shape 2 have the same perimeter.  </w:t>
            </w:r>
          </w:p>
          <w:p w:rsidR="006D01B5" w:rsidRPr="0062212D" w:rsidRDefault="006D01B5" w:rsidP="006D01B5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D01B5" w:rsidRPr="0062212D" w:rsidRDefault="006D01B5" w:rsidP="006D01B5">
            <w:pPr>
              <w:rPr>
                <w:rFonts w:ascii="Times New Roman" w:hAnsi="Times New Roman"/>
                <w:sz w:val="24"/>
                <w:szCs w:val="24"/>
              </w:rPr>
            </w:pPr>
            <w:r w:rsidRPr="0062212D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Shape 1 and Shape 3 have the same perimeter.</w:t>
            </w:r>
          </w:p>
          <w:p w:rsidR="006D01B5" w:rsidRPr="0062212D" w:rsidRDefault="006D01B5" w:rsidP="006D01B5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D01B5" w:rsidRPr="0062212D" w:rsidRDefault="006D01B5" w:rsidP="006D01B5">
            <w:pPr>
              <w:rPr>
                <w:rFonts w:ascii="Times New Roman" w:hAnsi="Times New Roman"/>
                <w:sz w:val="24"/>
                <w:szCs w:val="24"/>
              </w:rPr>
            </w:pPr>
            <w:r w:rsidRPr="0062212D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Shape 2 and Shape 3 have the same perimeter.</w:t>
            </w:r>
          </w:p>
          <w:p w:rsidR="00276237" w:rsidRDefault="00276237" w:rsidP="00525AAC">
            <w:pPr>
              <w:pStyle w:val="QuestionStyle"/>
            </w:pPr>
          </w:p>
        </w:tc>
      </w:tr>
      <w:tr w:rsidR="00411DB8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411DB8" w:rsidRPr="001B3341" w:rsidRDefault="00411DB8" w:rsidP="00411DB8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11DB8" w:rsidRDefault="00411DB8" w:rsidP="00411DB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 circular cricket ground has a diameter 120 m.</w:t>
            </w:r>
          </w:p>
          <w:p w:rsidR="00411DB8" w:rsidRPr="003B772B" w:rsidRDefault="005A0230" w:rsidP="00411DB8">
            <w:pPr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4D4A0D2F">
                <v:shape id="_x0000_s1053" type="#_x0000_t75" style="position:absolute;margin-left:285pt;margin-top:6.55pt;width:122pt;height:121.4pt;z-index:251679744;mso-position-horizontal-relative:text;mso-position-vertical-relative:text">
                  <v:imagedata r:id="rId42" o:title=""/>
                </v:shape>
                <o:OLEObject Type="Embed" ProgID="FXDraw3.Document" ShapeID="_x0000_s1053" DrawAspect="Content" ObjectID="_1460094556" r:id="rId43"/>
              </w:object>
            </w:r>
          </w:p>
          <w:p w:rsidR="00411DB8" w:rsidRDefault="00411DB8" w:rsidP="00411DB8">
            <w:pPr>
              <w:ind w:right="45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Elise runs 4 laps of the ground to warm up before a game.</w:t>
            </w:r>
          </w:p>
          <w:p w:rsidR="00411DB8" w:rsidRPr="003B772B" w:rsidRDefault="00411DB8" w:rsidP="00411DB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11DB8" w:rsidRDefault="00411DB8" w:rsidP="00411DB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far does she run (in terms of π)?</w:t>
            </w:r>
          </w:p>
          <w:p w:rsidR="00411DB8" w:rsidRPr="0082617C" w:rsidRDefault="00411DB8" w:rsidP="00411DB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</w:t>
            </w:r>
          </w:p>
          <w:p w:rsidR="00411DB8" w:rsidRDefault="00411DB8" w:rsidP="00411DB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11DB8" w:rsidRPr="0082617C" w:rsidRDefault="00411DB8" w:rsidP="00411DB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11DB8" w:rsidRPr="0082617C" w:rsidRDefault="00411DB8" w:rsidP="00411DB8">
            <w:pPr>
              <w:rPr>
                <w:rFonts w:ascii="Times New Roman" w:hAnsi="Times New Roman"/>
                <w:sz w:val="24"/>
                <w:szCs w:val="24"/>
              </w:rPr>
            </w:pPr>
            <w:r w:rsidRPr="0082617C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9840" behindDoc="0" locked="0" layoutInCell="1" allowOverlap="1" wp14:anchorId="5A090341" wp14:editId="26CEABAF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29152</wp:posOffset>
                      </wp:positionV>
                      <wp:extent cx="1573530" cy="388620"/>
                      <wp:effectExtent l="0" t="0" r="26670" b="11430"/>
                      <wp:wrapNone/>
                      <wp:docPr id="126" name="Group 1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12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C14B5D" id="Group 126" o:spid="_x0000_s1026" style="position:absolute;margin-left:17.3pt;margin-top:2.3pt;width:123.9pt;height:30.6pt;z-index:251619840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">
                      <v:roundrect id="AutoShape 3" o:spid="_x0000_s1027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nQ0sQA&#10;AADcAAAADwAAAGRycy9kb3ducmV2LnhtbERPTWvCQBC9C/0PyxR6Ed3Ug8Y0G5FKxV4E02KvQ3aa&#10;hGZnQ3ZNor++Wyh4m8f7nHQzmkb01LnasoLneQSCuLC65lLB58fbLAbhPLLGxjIpuJKDTfYwSTHR&#10;duAT9bkvRQhhl6CCyvs2kdIVFRl0c9sSB+7bdgZ9gF0pdYdDCDeNXETRUhqsOTRU2NJrRcVPfjEK&#10;4mtszv35uP+idx52t6NebadrpZ4ex+0LCE+jv4v/3Qcd5i9W8PdMuE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J0NLEAAAA3A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ZEoMYA&#10;AADcAAAADwAAAGRycy9kb3ducmV2LnhtbESPQWvCQBCF7wX/wzJCL0U3erAxdRWxtLQXQVvsdciO&#10;STA7G7LbJPrrO4eCtxnem/e+WW0GV6uO2lB5NjCbJqCIc28rLgx8f71NUlAhIlusPZOBKwXYrEcP&#10;K8ys7/lA3TEWSkI4ZGigjLHJtA55SQ7D1DfEop196zDK2hbatthLuKv1PEkW2mHF0lBiQ7uS8svx&#10;1xlIr6k7daf9+w99cv9629vn7dPSmMfxsH0BFWmId/P/9YcV/LnQyjMygV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5ZEoMYAAADcAAAADwAAAAAAAAAAAAAAAACYAgAAZHJz&#10;L2Rvd25yZXYueG1sUEsFBgAAAAAEAAQA9QAAAIs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rhO8MA&#10;AADcAAAADwAAAGRycy9kb3ducmV2LnhtbERPTWvCQBC9F/wPywi9FLOphzbGrCIWS70IVdHrkB2T&#10;YHY2ZNck9td3hUJv83ifky0HU4uOWldZVvAaxSCIc6srLhQcD5tJAsJ5ZI21ZVJwJwfLxegpw1Tb&#10;nr+p2/tChBB2KSoovW9SKV1ekkEX2YY4cBfbGvQBtoXULfYh3NRyGsdv0mDFoaHEhtYl5df9zShI&#10;7ok5dafd55m23H/87PT76mWm1PN4WM1BeBr8v/jP/aXD/OkMHs+EC+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NrhO8MAAADcAAAADwAAAAAAAAAAAAAAAACYAgAAZHJzL2Rv&#10;d25yZXYueG1sUEsFBgAAAAAEAAQA9QAAAIgDAAAAAA==&#10;" strokecolor="windowText" strokeweight="1pt"/>
                      <v:roundrect id="AutoShape 6" o:spid="_x0000_s1030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nee8YA&#10;AADcAAAADwAAAGRycy9kb3ducmV2LnhtbESPQUvDQBCF70L/wzIFL2I3VdAYsylFUfRSaJR6HbJj&#10;EpqdDdk1Sf31zkHobYb35r1v8s3sOjXSEFrPBtarBBRx5W3LtYHPj5frFFSIyBY7z2TgRAE2xeIi&#10;x8z6ifc0lrFWEsIhQwNNjH2mdagachhWvicW7dsPDqOsQ63tgJOEu07fJMmddtiyNDTY01ND1bH8&#10;cQbSU+oO42H3+kXvPD3/7uz99urBmMvlvH0EFWmOZ/P/9ZsV/FvBl2dkAl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Dnee8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82617C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60π m                          120π m</w:t>
            </w:r>
          </w:p>
          <w:p w:rsidR="00411DB8" w:rsidRPr="0082617C" w:rsidRDefault="00411DB8" w:rsidP="00411DB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411DB8" w:rsidRPr="0082617C" w:rsidRDefault="00411DB8" w:rsidP="00411DB8">
            <w:pPr>
              <w:rPr>
                <w:rFonts w:ascii="Times New Roman" w:hAnsi="Times New Roman"/>
                <w:sz w:val="24"/>
                <w:szCs w:val="24"/>
              </w:rPr>
            </w:pPr>
            <w:r w:rsidRPr="0082617C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240π m                        480π m</w:t>
            </w:r>
          </w:p>
          <w:p w:rsidR="00411DB8" w:rsidRDefault="00411DB8" w:rsidP="00411DB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11DB8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411DB8" w:rsidRPr="001B3341" w:rsidRDefault="00411DB8" w:rsidP="00411DB8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02C04" w:rsidRDefault="005A0230" w:rsidP="00E02C0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/>
                <w:noProof/>
                <w:lang w:eastAsia="en-AU"/>
              </w:rPr>
              <w:object w:dxaOrig="1440" w:dyaOrig="1440">
                <v:shape id="_x0000_s1054" type="#_x0000_t75" style="position:absolute;margin-left:319.7pt;margin-top:-2.65pt;width:109.45pt;height:110.55pt;z-index:251680768;mso-position-horizontal-relative:text;mso-position-vertical-relative:text">
                  <v:imagedata r:id="rId44" o:title=""/>
                </v:shape>
                <o:OLEObject Type="Embed" ProgID="FXDraw3.Document" ShapeID="_x0000_s1054" DrawAspect="Content" ObjectID="_1460094557" r:id="rId45"/>
              </w:object>
            </w:r>
            <w:r w:rsidR="00E02C04">
              <w:rPr>
                <w:rFonts w:ascii="Times New Roman" w:hAnsi="Times New Roman"/>
                <w:sz w:val="24"/>
                <w:szCs w:val="24"/>
              </w:rPr>
              <w:t>A regular polygon shown has a perimeter of 112 m.</w:t>
            </w:r>
          </w:p>
          <w:p w:rsidR="00E02C04" w:rsidRDefault="00E02C04" w:rsidP="00E02C0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long is each side?</w:t>
            </w:r>
          </w:p>
          <w:p w:rsidR="00E02C04" w:rsidRDefault="00E02C04" w:rsidP="00E02C04">
            <w:pPr>
              <w:rPr>
                <w:rFonts w:asciiTheme="minorHAnsi" w:eastAsiaTheme="minorHAnsi" w:hAnsiTheme="minorHAnsi" w:cstheme="minorBidi"/>
              </w:rPr>
            </w:pPr>
          </w:p>
          <w:p w:rsidR="00E02C04" w:rsidRPr="002A7CB5" w:rsidRDefault="00E02C04" w:rsidP="00E02C04">
            <w:pPr>
              <w:rPr>
                <w:rFonts w:asciiTheme="minorHAnsi" w:eastAsiaTheme="minorHAnsi" w:hAnsiTheme="minorHAnsi" w:cstheme="minorBidi"/>
              </w:rPr>
            </w:pPr>
          </w:p>
          <w:p w:rsidR="00E02C04" w:rsidRPr="002A7CB5" w:rsidRDefault="00E02C04" w:rsidP="00E02C04">
            <w:pPr>
              <w:rPr>
                <w:rFonts w:ascii="Times New Roman" w:eastAsiaTheme="minorHAnsi" w:hAnsi="Times New Roman"/>
              </w:rPr>
            </w:pPr>
            <w:r w:rsidRPr="002A7CB5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40DF5F27" wp14:editId="54523980">
                      <wp:simplePos x="0" y="0"/>
                      <wp:positionH relativeFrom="column">
                        <wp:posOffset>2381250</wp:posOffset>
                      </wp:positionH>
                      <wp:positionV relativeFrom="paragraph">
                        <wp:posOffset>112395</wp:posOffset>
                      </wp:positionV>
                      <wp:extent cx="754380" cy="373380"/>
                      <wp:effectExtent l="0" t="0" r="26670" b="26670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CC657B" id="Rectangle 8" o:spid="_x0000_s1026" style="position:absolute;margin-left:187.5pt;margin-top:8.85pt;width:59.4pt;height:29.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" filled="f" strokecolor="windowText" strokeweight="1.5pt"/>
                  </w:pict>
                </mc:Fallback>
              </mc:AlternateContent>
            </w:r>
          </w:p>
          <w:p w:rsidR="00E02C04" w:rsidRPr="002A7CB5" w:rsidRDefault="00E02C04" w:rsidP="00E02C04">
            <w:pPr>
              <w:rPr>
                <w:rFonts w:ascii="Times New Roman" w:eastAsiaTheme="minorHAnsi" w:hAnsi="Times New Roman"/>
                <w:sz w:val="32"/>
                <w:szCs w:val="32"/>
              </w:rPr>
            </w:pPr>
            <w:r w:rsidRPr="002A7CB5"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                   </w: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                  </w:t>
            </w:r>
            <w:r w:rsidR="003D5F39">
              <w:rPr>
                <w:rFonts w:ascii="Times New Roman" w:eastAsiaTheme="minorHAnsi" w:hAnsi="Times New Roman"/>
                <w:sz w:val="32"/>
                <w:szCs w:val="32"/>
              </w:rPr>
              <w:t xml:space="preserve"> </w:t>
            </w:r>
            <w:r w:rsidRPr="002A7CB5">
              <w:rPr>
                <w:rFonts w:ascii="Times New Roman" w:eastAsiaTheme="minorHAnsi" w:hAnsi="Times New Roman"/>
                <w:sz w:val="32"/>
                <w:szCs w:val="32"/>
              </w:rPr>
              <w:t>m</w:t>
            </w:r>
          </w:p>
          <w:p w:rsidR="00E02C04" w:rsidRPr="002A7CB5" w:rsidRDefault="00E02C04" w:rsidP="00E02C04">
            <w:pPr>
              <w:rPr>
                <w:rFonts w:asciiTheme="minorHAnsi" w:eastAsiaTheme="minorHAnsi" w:hAnsiTheme="minorHAnsi" w:cstheme="minorBidi"/>
              </w:rPr>
            </w:pPr>
          </w:p>
          <w:p w:rsidR="00411DB8" w:rsidRDefault="00411DB8" w:rsidP="00525AAC">
            <w:pPr>
              <w:pStyle w:val="QuestionStyle"/>
            </w:pPr>
          </w:p>
        </w:tc>
      </w:tr>
      <w:tr w:rsidR="00411DB8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411DB8" w:rsidRPr="001B3341" w:rsidRDefault="00411DB8" w:rsidP="00411DB8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02C04" w:rsidRDefault="005A0230" w:rsidP="00E02C04">
            <w:pPr>
              <w:tabs>
                <w:tab w:val="left" w:pos="2710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/>
                <w:noProof/>
                <w:lang w:eastAsia="en-AU"/>
              </w:rPr>
              <w:object w:dxaOrig="1440" w:dyaOrig="1440">
                <v:shape id="_x0000_s1055" type="#_x0000_t75" style="position:absolute;margin-left:252pt;margin-top:1.5pt;width:188.4pt;height:138.75pt;z-index:251681792;mso-position-horizontal-relative:text;mso-position-vertical-relative:text">
                  <v:imagedata r:id="rId46" o:title=""/>
                </v:shape>
                <o:OLEObject Type="Embed" ProgID="FXDraw3.Document" ShapeID="_x0000_s1055" DrawAspect="Content" ObjectID="_1460094558" r:id="rId47"/>
              </w:object>
            </w:r>
            <w:r w:rsidR="00E02C04">
              <w:rPr>
                <w:rFonts w:ascii="Times New Roman" w:hAnsi="Times New Roman"/>
                <w:sz w:val="24"/>
                <w:szCs w:val="24"/>
              </w:rPr>
              <w:t>What is the perimeter of the shape shown?</w:t>
            </w:r>
          </w:p>
          <w:p w:rsidR="00E02C04" w:rsidRDefault="00E02C04" w:rsidP="00E02C04">
            <w:pPr>
              <w:tabs>
                <w:tab w:val="left" w:pos="2710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930FB5">
              <w:rPr>
                <w:rFonts w:ascii="Times New Roman" w:hAnsi="Times New Roman"/>
                <w:sz w:val="24"/>
                <w:szCs w:val="24"/>
              </w:rPr>
              <w:t>(Nearest metre)</w:t>
            </w:r>
          </w:p>
          <w:p w:rsidR="00E02C04" w:rsidRDefault="00E02C04" w:rsidP="00E02C04">
            <w:pPr>
              <w:rPr>
                <w:rFonts w:asciiTheme="minorHAnsi" w:eastAsiaTheme="minorHAnsi" w:hAnsiTheme="minorHAnsi" w:cstheme="minorBidi"/>
              </w:rPr>
            </w:pPr>
          </w:p>
          <w:p w:rsidR="00E02C04" w:rsidRDefault="00E02C04" w:rsidP="00E02C04">
            <w:pPr>
              <w:rPr>
                <w:rFonts w:asciiTheme="minorHAnsi" w:eastAsiaTheme="minorHAnsi" w:hAnsiTheme="minorHAnsi" w:cstheme="minorBidi"/>
              </w:rPr>
            </w:pPr>
          </w:p>
          <w:p w:rsidR="00E02C04" w:rsidRDefault="00E02C04" w:rsidP="00E02C04">
            <w:pPr>
              <w:rPr>
                <w:rFonts w:asciiTheme="minorHAnsi" w:eastAsiaTheme="minorHAnsi" w:hAnsiTheme="minorHAnsi" w:cstheme="minorBidi"/>
              </w:rPr>
            </w:pPr>
          </w:p>
          <w:p w:rsidR="00E02C04" w:rsidRPr="005C471F" w:rsidRDefault="00E02C04" w:rsidP="00E02C04">
            <w:pPr>
              <w:rPr>
                <w:rFonts w:asciiTheme="minorHAnsi" w:eastAsiaTheme="minorHAnsi" w:hAnsiTheme="minorHAnsi" w:cstheme="minorBidi"/>
              </w:rPr>
            </w:pPr>
          </w:p>
          <w:p w:rsidR="00E02C04" w:rsidRPr="005C471F" w:rsidRDefault="00E02C04" w:rsidP="00E02C04">
            <w:pPr>
              <w:rPr>
                <w:rFonts w:ascii="Times New Roman" w:eastAsiaTheme="minorHAnsi" w:hAnsi="Times New Roman"/>
              </w:rPr>
            </w:pPr>
            <w:r w:rsidRPr="005C471F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6669593B" wp14:editId="72912CB5">
                      <wp:simplePos x="0" y="0"/>
                      <wp:positionH relativeFrom="column">
                        <wp:posOffset>1791970</wp:posOffset>
                      </wp:positionH>
                      <wp:positionV relativeFrom="paragraph">
                        <wp:posOffset>116205</wp:posOffset>
                      </wp:positionV>
                      <wp:extent cx="681644" cy="373380"/>
                      <wp:effectExtent l="0" t="0" r="23495" b="26670"/>
                      <wp:wrapNone/>
                      <wp:docPr id="108" name="Rectangle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1644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1A370C" id="Rectangle 108" o:spid="_x0000_s1026" style="position:absolute;margin-left:141.1pt;margin-top:9.15pt;width:53.65pt;height:29.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" filled="f" strokecolor="windowText" strokeweight="1.5pt"/>
                  </w:pict>
                </mc:Fallback>
              </mc:AlternateContent>
            </w:r>
          </w:p>
          <w:p w:rsidR="00E02C04" w:rsidRPr="005C471F" w:rsidRDefault="00E02C04" w:rsidP="00E02C04">
            <w:pPr>
              <w:rPr>
                <w:rFonts w:ascii="Times New Roman" w:eastAsiaTheme="minorHAnsi" w:hAnsi="Times New Roman"/>
                <w:sz w:val="32"/>
                <w:szCs w:val="32"/>
              </w:rPr>
            </w:pPr>
            <w:r w:rsidRPr="005C471F"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</w: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 xml:space="preserve"> Perimeter</w:t>
            </w:r>
            <w:r w:rsidRPr="005C471F">
              <w:rPr>
                <w:rFonts w:ascii="Times New Roman" w:eastAsiaTheme="minorHAnsi" w:hAnsi="Times New Roman"/>
                <w:sz w:val="32"/>
                <w:szCs w:val="32"/>
              </w:rPr>
              <w:t xml:space="preserve"> = </w: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     m</w:t>
            </w:r>
          </w:p>
          <w:p w:rsidR="00411DB8" w:rsidRDefault="00411DB8" w:rsidP="00525AAC">
            <w:pPr>
              <w:pStyle w:val="QuestionStyle"/>
            </w:pPr>
          </w:p>
          <w:p w:rsidR="0069774E" w:rsidRDefault="0069774E" w:rsidP="00525AAC">
            <w:pPr>
              <w:pStyle w:val="QuestionStyle"/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48"/>
          <w:footerReference w:type="default" r:id="rId49"/>
          <w:headerReference w:type="first" r:id="rId50"/>
          <w:footerReference w:type="first" r:id="rId5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325745" w:rsidTr="00B64059">
        <w:trPr>
          <w:cantSplit/>
          <w:trHeight w:val="851"/>
        </w:trPr>
        <w:tc>
          <w:tcPr>
            <w:tcW w:w="1419" w:type="dxa"/>
            <w:gridSpan w:val="2"/>
            <w:shd w:val="clear" w:color="auto" w:fill="DAE7F6"/>
            <w:vAlign w:val="center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853748" w:rsidRPr="00325745" w:rsidRDefault="00EC2019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7</w:t>
            </w:r>
          </w:p>
        </w:tc>
        <w:tc>
          <w:tcPr>
            <w:tcW w:w="5243" w:type="dxa"/>
            <w:tcBorders>
              <w:right w:val="single" w:sz="4" w:space="0" w:color="auto"/>
            </w:tcBorders>
            <w:shd w:val="clear" w:color="auto" w:fill="DAE7F6"/>
          </w:tcPr>
          <w:sdt>
            <w:sdtPr>
              <w:rPr>
                <w:rFonts w:ascii="Times New Roman" w:hAnsi="Times New Roman"/>
                <w:i/>
                <w:sz w:val="52"/>
                <w:szCs w:val="52"/>
              </w:rPr>
              <w:alias w:val="Title"/>
              <w:tag w:val=""/>
              <w:id w:val="2118257409"/>
              <w:placeholder>
                <w:docPart w:val="14F28723A3D74F8993A043848BA1360F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p w:rsidR="001D51F7" w:rsidRPr="002C1F1F" w:rsidRDefault="001B2865" w:rsidP="000C4CAD">
                <w:pPr>
                  <w:ind w:left="720" w:hanging="720"/>
                  <w:jc w:val="center"/>
                  <w:rPr>
                    <w:rFonts w:ascii="Times New Roman" w:hAnsi="Times New Roman"/>
                    <w:i/>
                    <w:sz w:val="52"/>
                    <w:szCs w:val="52"/>
                  </w:rPr>
                </w:pPr>
                <w:r>
                  <w:rPr>
                    <w:rFonts w:ascii="Times New Roman" w:hAnsi="Times New Roman"/>
                    <w:i/>
                    <w:sz w:val="52"/>
                    <w:szCs w:val="52"/>
                  </w:rPr>
                  <w:t>Perimeter</w:t>
                </w:r>
              </w:p>
            </w:sdtContent>
          </w:sdt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53748" w:rsidRDefault="00853748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B64059">
        <w:trPr>
          <w:cantSplit/>
          <w:trHeight w:val="851"/>
        </w:trPr>
        <w:tc>
          <w:tcPr>
            <w:tcW w:w="6662" w:type="dxa"/>
            <w:gridSpan w:val="3"/>
            <w:shd w:val="clear" w:color="auto" w:fill="DAE7F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DAE7F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641052" w:rsidRPr="007E3E86" w:rsidRDefault="00641052" w:rsidP="00641052">
            <w:pPr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Answer all questions in the spaces provided on this test paper by: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41052" w:rsidRPr="007E3E86" w:rsidRDefault="00641052" w:rsidP="00641052">
            <w:pPr>
              <w:ind w:firstLine="1418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or</w:t>
            </w:r>
          </w:p>
          <w:p w:rsidR="00641052" w:rsidRPr="007E3E86" w:rsidRDefault="00641052" w:rsidP="00641052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Shading in the bubble for the correct answer from the four choices provided.</w:t>
            </w:r>
          </w:p>
          <w:p w:rsidR="00325745" w:rsidRDefault="00641052" w:rsidP="00641052">
            <w:pPr>
              <w:rPr>
                <w:rFonts w:ascii="Times New Roman" w:hAnsi="Times New Roman"/>
                <w:sz w:val="24"/>
                <w:szCs w:val="24"/>
              </w:rPr>
            </w:pP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Show any working out on the test paper.  Calculators are</w:t>
            </w:r>
            <w:r>
              <w:rPr>
                <w:rFonts w:asciiTheme="majorHAnsi" w:hAnsiTheme="majorHAnsi"/>
                <w:i/>
                <w:sz w:val="24"/>
                <w:szCs w:val="24"/>
              </w:rPr>
              <w:t xml:space="preserve"> </w:t>
            </w:r>
            <w:r w:rsidRPr="007E3E86">
              <w:rPr>
                <w:rFonts w:asciiTheme="majorHAnsi" w:hAnsiTheme="majorHAnsi"/>
                <w:i/>
                <w:sz w:val="24"/>
                <w:szCs w:val="24"/>
              </w:rPr>
              <w:t>allowed.</w:t>
            </w:r>
          </w:p>
        </w:tc>
      </w:tr>
      <w:tr w:rsidR="00A762FE" w:rsidTr="00C42BE5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A762FE" w:rsidRPr="001B3341" w:rsidRDefault="00A762FE" w:rsidP="00A762FE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A762FE" w:rsidRDefault="00A762FE" w:rsidP="00525AAC">
            <w:pPr>
              <w:pStyle w:val="QuestionStyle"/>
            </w:pPr>
            <w:r>
              <w:t xml:space="preserve">A square field has a perimeter of 2 304 m. </w:t>
            </w:r>
          </w:p>
          <w:p w:rsidR="00A762FE" w:rsidRPr="00246E23" w:rsidRDefault="00A762FE" w:rsidP="00525AAC">
            <w:pPr>
              <w:pStyle w:val="QuestionStyle"/>
            </w:pPr>
          </w:p>
          <w:p w:rsidR="00A762FE" w:rsidRDefault="00A762FE" w:rsidP="00525AAC">
            <w:pPr>
              <w:pStyle w:val="QuestionStyle"/>
            </w:pPr>
            <w:r>
              <w:t>What is the length of the sides of the field?</w:t>
            </w:r>
          </w:p>
          <w:p w:rsidR="00A762FE" w:rsidRPr="00460C07" w:rsidRDefault="00A762FE" w:rsidP="00A762F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762FE" w:rsidRPr="00460C07" w:rsidRDefault="00A762FE" w:rsidP="00A762FE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592192" behindDoc="0" locked="0" layoutInCell="1" allowOverlap="1" wp14:anchorId="541F795F" wp14:editId="56800A9A">
                      <wp:simplePos x="0" y="0"/>
                      <wp:positionH relativeFrom="column">
                        <wp:posOffset>237490</wp:posOffset>
                      </wp:positionH>
                      <wp:positionV relativeFrom="paragraph">
                        <wp:posOffset>8890</wp:posOffset>
                      </wp:positionV>
                      <wp:extent cx="163830" cy="914400"/>
                      <wp:effectExtent l="0" t="0" r="26670" b="19050"/>
                      <wp:wrapNone/>
                      <wp:docPr id="19" name="Group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91440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C0EB34D" id="Group 19" o:spid="_x0000_s1026" style="position:absolute;margin-left:18.7pt;margin-top:.7pt;width:12.9pt;height:1in;z-index:25159219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oqlsEA&#10;AADbAAAADwAAAGRycy9kb3ducmV2LnhtbERPy4rCMBTdD/gP4QpuBk114dRqFHFQnI3gA91emmtb&#10;bG5Kk2mrXz9ZDLg8nPdi1ZlSNFS7wrKC8SgCQZxaXXCm4HLeDmMQziNrLC2Tgic5WC17HwtMtG35&#10;SM3JZyKEsEtQQe59lUjp0pwMupGtiAN3t7VBH2CdSV1jG8JNKSdRNJUGCw4NOVa0ySl9nH6NgvgZ&#10;m2tzPexu9MPt9+ugv9afM6UG/W49B+Gp82/xv3uvFUzC+vAl/AC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aKpbBAAAA2wAAAA8AAAAAAAAAAAAAAAAAmAIAAGRycy9kb3du&#10;cmV2LnhtbFBLBQYAAAAABAAEAPUAAACG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aPDcQA&#10;AADbAAAADwAAAGRycy9kb3ducmV2LnhtbESPQWvCQBSE70L/w/IKXkQ3etCYuoq0KHoRaou9PrLP&#10;JJh9G7JrEv31riD0OMzMN8xi1ZlSNFS7wrKC8SgCQZxaXXCm4PdnM4xBOI+ssbRMCm7kYLV86y0w&#10;0bblb2qOPhMBwi5BBbn3VSKlS3My6Ea2Ig7e2dYGfZB1JnWNbYCbUk6iaCoNFhwWcqzoM6f0crwa&#10;BfEtNqfmdNj+0Z7br/tBz9aDuVL99279AcJT5//Dr/ZOK5iM4f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Wjw3EAAAA2w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QResUA&#10;AADbAAAADwAAAGRycy9kb3ducmV2LnhtbESPQWvCQBSE70L/w/KEXqTZmENNY1aRSkt7EWqLvT6y&#10;zySYfRuy2yT6692C4HGYmW+YfD2aRvTUudqygnkUgyAurK65VPDz/faUgnAeWWNjmRScycF69TDJ&#10;MdN24C/q974UAcIuQwWV920mpSsqMugi2xIH72g7gz7IrpS6wyHATSOTOH6WBmsOCxW29FpRcdr/&#10;GQXpOTWH/rB7/6VPHraXnV5sZi9KPU7HzRKEp9Hfw7f2h1aQJPD/JfwAub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RBF6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i04cQA&#10;AADbAAAADwAAAGRycy9kb3ducmV2LnhtbESPQWvCQBSE7wX/w/IEL0U3Wqgxuoq0KPUiVEWvj+wz&#10;CWbfhuyaxP76rlDocZiZb5jFqjOlaKh2hWUF41EEgji1uuBMwem4GcYgnEfWWFomBQ9ysFr2XhaY&#10;aNvyNzUHn4kAYZeggtz7KpHSpTkZdCNbEQfvamuDPsg6k7rGNsBNKSdR9C4NFhwWcqzoI6f0drgb&#10;BfEjNufmvN9eaMft589eT9evM6UG/W49B+Gp8//hv/aXVjB5g+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ItOH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48 m</w:t>
            </w:r>
          </w:p>
          <w:p w:rsidR="00A762FE" w:rsidRPr="00460C07" w:rsidRDefault="00A762FE" w:rsidP="00A762F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762FE" w:rsidRPr="00460C07" w:rsidRDefault="00A762FE" w:rsidP="00A762FE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96 m</w:t>
            </w:r>
          </w:p>
          <w:p w:rsidR="00A762FE" w:rsidRPr="00460C07" w:rsidRDefault="00A762FE" w:rsidP="00A762F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762FE" w:rsidRPr="00460C07" w:rsidRDefault="00A762FE" w:rsidP="00A762FE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288 m</w:t>
            </w:r>
          </w:p>
          <w:p w:rsidR="00A762FE" w:rsidRPr="00460C07" w:rsidRDefault="00A762FE" w:rsidP="00A762F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762FE" w:rsidRPr="00460C07" w:rsidRDefault="00A762FE" w:rsidP="00A762FE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576 m</w:t>
            </w:r>
          </w:p>
          <w:p w:rsidR="00A762FE" w:rsidRPr="003633CB" w:rsidRDefault="00A762FE" w:rsidP="00525AAC">
            <w:pPr>
              <w:pStyle w:val="QuestionStyle"/>
            </w:pPr>
          </w:p>
        </w:tc>
      </w:tr>
      <w:tr w:rsidR="00A762FE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A762FE" w:rsidRPr="001B3341" w:rsidRDefault="00A762FE" w:rsidP="00A762FE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762FE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3424C5A2">
                <v:shape id="_x0000_s1040" type="#_x0000_t75" style="position:absolute;margin-left:249.6pt;margin-top:-2.4pt;width:160.9pt;height:100.3pt;z-index:251669504;mso-position-horizontal-relative:text;mso-position-vertical-relative:text">
                  <v:imagedata r:id="rId52" o:title=""/>
                </v:shape>
                <o:OLEObject Type="Embed" ProgID="FXDraw3.Document" ShapeID="_x0000_s1040" DrawAspect="Content" ObjectID="_1460094559" r:id="rId53"/>
              </w:object>
            </w:r>
            <w:r w:rsidR="00A762FE">
              <w:t>What is the perimeter of this rectangle?</w:t>
            </w:r>
          </w:p>
          <w:p w:rsidR="00A762FE" w:rsidRDefault="00A762FE" w:rsidP="00525AAC">
            <w:pPr>
              <w:pStyle w:val="QuestionStyle"/>
            </w:pPr>
          </w:p>
          <w:p w:rsidR="00A762FE" w:rsidRDefault="00A762FE" w:rsidP="00525AAC">
            <w:pPr>
              <w:pStyle w:val="QuestionStyle"/>
            </w:pPr>
          </w:p>
          <w:p w:rsidR="00A762FE" w:rsidRPr="0013023C" w:rsidRDefault="00A762FE" w:rsidP="00A762FE">
            <w:pPr>
              <w:rPr>
                <w:rFonts w:ascii="Times New Roman" w:hAnsi="Times New Roman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598336" behindDoc="0" locked="0" layoutInCell="1" allowOverlap="1" wp14:anchorId="0B591BE3" wp14:editId="748F855E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43815</wp:posOffset>
                      </wp:positionV>
                      <wp:extent cx="754380" cy="373380"/>
                      <wp:effectExtent l="0" t="0" r="26670" b="26670"/>
                      <wp:wrapNone/>
                      <wp:docPr id="24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0230" w:rsidRPr="003A7010" w:rsidRDefault="005A0230" w:rsidP="00670E3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591BE3" id="Rectangle 24" o:spid="_x0000_s1031" style="position:absolute;margin-left:94.5pt;margin-top:3.45pt;width:59.4pt;height:29.4pt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" filled="f" strokecolor="black [3213]" strokeweight="1.5pt">
                      <v:textbox>
                        <w:txbxContent>
                          <w:p w:rsidR="005A0230" w:rsidRPr="003A7010" w:rsidRDefault="005A0230" w:rsidP="00670E3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A762FE" w:rsidRPr="003D5F39" w:rsidRDefault="003633CB" w:rsidP="00525AAC">
            <w:pPr>
              <w:pStyle w:val="QuestionStyle"/>
              <w:rPr>
                <w:sz w:val="32"/>
                <w:szCs w:val="32"/>
              </w:rPr>
            </w:pPr>
            <w:r w:rsidRPr="003D5F39">
              <w:rPr>
                <w:sz w:val="32"/>
                <w:szCs w:val="32"/>
              </w:rPr>
              <w:t xml:space="preserve">   </w:t>
            </w:r>
            <w:r w:rsidR="00A762FE" w:rsidRPr="003D5F39">
              <w:rPr>
                <w:sz w:val="32"/>
                <w:szCs w:val="32"/>
              </w:rPr>
              <w:t xml:space="preserve"> </w:t>
            </w:r>
            <w:r w:rsidRPr="003D5F39">
              <w:rPr>
                <w:sz w:val="32"/>
                <w:szCs w:val="32"/>
              </w:rPr>
              <w:t>Perimeter =</w:t>
            </w:r>
            <w:r w:rsidR="00A762FE" w:rsidRPr="003D5F39">
              <w:rPr>
                <w:sz w:val="32"/>
                <w:szCs w:val="32"/>
              </w:rPr>
              <w:t xml:space="preserve">                 m.</w:t>
            </w:r>
          </w:p>
          <w:p w:rsidR="00A762FE" w:rsidRDefault="00A762FE" w:rsidP="00525AAC">
            <w:pPr>
              <w:pStyle w:val="QuestionStyle"/>
            </w:pPr>
          </w:p>
          <w:p w:rsidR="00A762FE" w:rsidRDefault="00A762FE" w:rsidP="00525AAC">
            <w:pPr>
              <w:pStyle w:val="QuestionStyle"/>
            </w:pPr>
          </w:p>
        </w:tc>
      </w:tr>
      <w:tr w:rsidR="00A762FE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A762FE" w:rsidRPr="001B3341" w:rsidRDefault="00A762FE" w:rsidP="00A762F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762FE" w:rsidRDefault="005A0230" w:rsidP="00525AAC">
            <w:pPr>
              <w:pStyle w:val="QuestionStyle"/>
            </w:pPr>
            <w:r>
              <w:rPr>
                <w:noProof/>
                <w:sz w:val="12"/>
                <w:szCs w:val="12"/>
                <w:lang w:eastAsia="en-AU"/>
              </w:rPr>
              <w:object w:dxaOrig="1440" w:dyaOrig="1440" w14:anchorId="40643FA7">
                <v:shape id="_x0000_s1041" type="#_x0000_t75" style="position:absolute;margin-left:232.8pt;margin-top:7.85pt;width:175.2pt;height:97.6pt;z-index:251670528;mso-position-horizontal-relative:text;mso-position-vertical-relative:text">
                  <v:imagedata r:id="rId54" o:title=""/>
                </v:shape>
                <o:OLEObject Type="Embed" ProgID="FXDraw3.Document" ShapeID="_x0000_s1041" DrawAspect="Content" ObjectID="_1460094560" r:id="rId55"/>
              </w:object>
            </w:r>
            <w:r w:rsidR="00A762FE">
              <w:t>Find the perimeter of this triangle.</w:t>
            </w:r>
          </w:p>
          <w:p w:rsidR="00A762FE" w:rsidRPr="00460C07" w:rsidRDefault="00A762FE" w:rsidP="00A762F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762FE" w:rsidRPr="00460C07" w:rsidRDefault="00A762FE" w:rsidP="00A762FE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04480" behindDoc="0" locked="0" layoutInCell="1" allowOverlap="1" wp14:anchorId="7060C03F" wp14:editId="4ABC2793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25" name="Group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46F3056" id="Group 25" o:spid="_x0000_s1026" style="position:absolute;margin-left:19.3pt;margin-top:1.95pt;width:12.9pt;height:70.8pt;z-index:25160448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8XecUA&#10;AADbAAAADwAAAGRycy9kb3ducmV2LnhtbESPQWvCQBSE74X+h+UVeim6qQcbYzYilZZ6EZoWvT6y&#10;zySYfRuyaxL99a5Q6HGYmW+YdDWaRvTUudqygtdpBIK4sLrmUsHvz8ckBuE8ssbGMim4kINV9viQ&#10;YqLtwN/U574UAcIuQQWV920ipSsqMuimtiUO3tF2Bn2QXSl1h0OAm0bOomguDdYcFips6b2i4pSf&#10;jYL4Ept9v999HmjLw+a602/rl4VSz0/jegnC0+j/w3/tL61gNof7l/ADZ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fxd5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Oy4sQA&#10;AADbAAAADwAAAGRycy9kb3ducmV2LnhtbESPQWvCQBSE7wX/w/IEL0U3eqgxuopYLPUiVEWvj+wz&#10;CWbfhuw2if31riD0OMzMN8xi1ZlSNFS7wrKC8SgCQZxaXXCm4HTcDmMQziNrLC2Tgjs5WC17bwtM&#10;tG35h5qDz0SAsEtQQe59lUjp0pwMupGtiIN3tbVBH2SdSV1jG+CmlJMo+pAGCw4LOVa0ySm9HX6N&#10;gvgem3Nz3n9daMft599eT9fvM6UG/W49B+Gp8//hV/tbK5hM4f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zsuLEAAAA2w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wmkMEA&#10;AADbAAAADwAAAGRycy9kb3ducmV2LnhtbERPy4rCMBTdD/gP4QpuBk114dRqFHFQnI3gA91emmtb&#10;bG5Kk2mrXz9ZDLg8nPdi1ZlSNFS7wrKC8SgCQZxaXXCm4HLeDmMQziNrLC2Tgic5WC17HwtMtG35&#10;SM3JZyKEsEtQQe59lUjp0pwMupGtiAN3t7VBH2CdSV1jG8JNKSdRNJUGCw4NOVa0ySl9nH6NgvgZ&#10;m2tzPexu9MPt9+ugv9afM6UG/W49B+Gp82/xv3uvFUzC2PAl/AC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ysJpDBAAAA2wAAAA8AAAAAAAAAAAAAAAAAmAIAAGRycy9kb3du&#10;cmV2LnhtbFBLBQYAAAAABAAEAPUAAACG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CDC8UA&#10;AADbAAAADwAAAGRycy9kb3ducmV2LnhtbESPQWvCQBSE7wX/w/KEXorZ1EMbY1YRi6VehKro9ZF9&#10;JsHs25Bdk9hf3xUKPQ4z8w2TLQdTi45aV1lW8BrFIIhzqysuFBwPm0kCwnlkjbVlUnAnB8vF6CnD&#10;VNuev6nb+0IECLsUFZTeN6mULi/JoItsQxy8i20N+iDbQuoW+wA3tZzG8Zs0WHFYKLGhdUn5dX8z&#10;CpJ7Yk7dafd5pi33Hz87/b56mSn1PB5WcxCeBv8f/mt/aQXTGTy+h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IML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633CB">
              <w:rPr>
                <w:rFonts w:ascii="Times New Roman" w:hAnsi="Times New Roman"/>
                <w:sz w:val="24"/>
                <w:szCs w:val="24"/>
              </w:rPr>
              <w:t>45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</w:p>
          <w:p w:rsidR="00A762FE" w:rsidRPr="00460C07" w:rsidRDefault="00A762FE" w:rsidP="00A762F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762FE" w:rsidRPr="00460C07" w:rsidRDefault="00A762FE" w:rsidP="00A762FE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3633CB">
              <w:rPr>
                <w:rFonts w:ascii="Times New Roman" w:hAnsi="Times New Roman"/>
                <w:sz w:val="24"/>
                <w:szCs w:val="24"/>
              </w:rPr>
              <w:t>60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</w:p>
          <w:p w:rsidR="00A762FE" w:rsidRPr="00460C07" w:rsidRDefault="00A762FE" w:rsidP="00A762F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762FE" w:rsidRPr="00460C07" w:rsidRDefault="00A762FE" w:rsidP="00A762FE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3633CB">
              <w:rPr>
                <w:rFonts w:ascii="Times New Roman" w:hAnsi="Times New Roman"/>
                <w:sz w:val="24"/>
                <w:szCs w:val="24"/>
              </w:rPr>
              <w:t>72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</w:p>
          <w:p w:rsidR="00A762FE" w:rsidRPr="00460C07" w:rsidRDefault="00A762FE" w:rsidP="00A762F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762FE" w:rsidRPr="00460C07" w:rsidRDefault="00A762FE" w:rsidP="00A762FE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3633CB">
              <w:rPr>
                <w:rFonts w:ascii="Times New Roman" w:hAnsi="Times New Roman"/>
                <w:sz w:val="24"/>
                <w:szCs w:val="24"/>
              </w:rPr>
              <w:t>150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</w:p>
          <w:p w:rsidR="00A762FE" w:rsidRDefault="00A762FE" w:rsidP="00525AAC">
            <w:pPr>
              <w:pStyle w:val="QuestionStyle"/>
            </w:pPr>
          </w:p>
        </w:tc>
      </w:tr>
      <w:tr w:rsidR="00A762FE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A762FE" w:rsidRPr="001B3341" w:rsidRDefault="00A762FE" w:rsidP="00A762F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762FE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2F470174">
                <v:shape id="_x0000_s1042" type="#_x0000_t75" style="position:absolute;margin-left:247.35pt;margin-top:5.25pt;width:171.8pt;height:113.05pt;z-index:251671552;mso-position-horizontal-relative:text;mso-position-vertical-relative:text">
                  <v:imagedata r:id="rId56" o:title=""/>
                </v:shape>
                <o:OLEObject Type="Embed" ProgID="FXDraw3.Document" ShapeID="_x0000_s1042" DrawAspect="Content" ObjectID="_1460094561" r:id="rId57"/>
              </w:object>
            </w:r>
            <w:r w:rsidR="00A762FE">
              <w:t>What is the perimeter of this shape?</w:t>
            </w:r>
          </w:p>
          <w:p w:rsidR="00A762FE" w:rsidRPr="00460C07" w:rsidRDefault="00A762FE" w:rsidP="00A762F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762FE" w:rsidRPr="00460C07" w:rsidRDefault="00A762FE" w:rsidP="00A762FE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0624" behindDoc="0" locked="0" layoutInCell="1" allowOverlap="1" wp14:anchorId="18B9AAC5" wp14:editId="25D90FE0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30" name="Group 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F0C4377" id="Group 30" o:spid="_x0000_s1026" style="position:absolute;margin-left:19.3pt;margin-top:1.95pt;width:12.9pt;height:70.8pt;z-index:25161062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8Z0MUA&#10;AADbAAAADwAAAGRycy9kb3ducmV2LnhtbESPQWvCQBSE70L/w/IKvUizUcH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xnQ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2Hp8QA&#10;AADbAAAADwAAAGRycy9kb3ducmV2LnhtbESPQWvCQBSE7wX/w/IEL0U3Wqgxuoq0KPUiVEWvj+wz&#10;CWbfhuyaxP76rlDocZiZb5jFqjOlaKh2hWUF41EEgji1uuBMwem4GcYgnEfWWFomBQ9ysFr2XhaY&#10;aNvyNzUHn4kAYZeggtz7KpHSpTkZdCNbEQfvamuDPsg6k7rGNsBNKSdR9C4NFhwWcqzoI6f0drgb&#10;BfEjNufmvN9eaMft589eT9evM6UG/W49B+Gp8//hv/aXVvA2ge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dh6fEAAAA2w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EiPMUA&#10;AADbAAAADwAAAGRycy9kb3ducmV2LnhtbESPQWvCQBSE70L/w/IEL9JsqmBjmlVEsbQXobbo9ZF9&#10;TYLZtyG7JrG/vlsoeBxm5hsmWw+mFh21rrKs4CmKQRDnVldcKPj63D8mIJxH1lhbJgU3crBePYwy&#10;TLXt+YO6oy9EgLBLUUHpfZNK6fKSDLrINsTB+7atQR9kW0jdYh/gppazOF5IgxWHhRIb2paUX45X&#10;oyC5JebUnQ6vZ3rnfvdz0M+b6VKpyXjYvIDwNPh7+L/9phXM5/D3JfwA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0SI8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i6SMUA&#10;AADbAAAADwAAAGRycy9kb3ducmV2LnhtbESPQWvCQBSE70L/w/IKvUjdVEubpq4iiqIXoVHs9ZF9&#10;TUKzb0N2m0R/vSsUPA4z8w0znfemEi01rrSs4GUUgSDOrC45V3A8rJ9jEM4ja6wsk4IzOZjPHgZT&#10;TLTt+Iva1OciQNglqKDwvk6kdFlBBt3I1sTB+7GNQR9kk0vdYBfgppLjKHqTBksOCwXWtCwo+03/&#10;jIL4HJtTe9pvvmnH3eqy1++L4YdST4/94hOEp97fw//trVYweYX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OLpI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222D3E">
              <w:rPr>
                <w:rFonts w:ascii="Times New Roman" w:hAnsi="Times New Roman"/>
                <w:sz w:val="24"/>
                <w:szCs w:val="24"/>
              </w:rPr>
              <w:t xml:space="preserve">  32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</w:p>
          <w:p w:rsidR="00A762FE" w:rsidRPr="00460C07" w:rsidRDefault="00A762FE" w:rsidP="00A762F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762FE" w:rsidRPr="00460C07" w:rsidRDefault="00A762FE" w:rsidP="00A762FE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222D3E">
              <w:rPr>
                <w:rFonts w:ascii="Times New Roman" w:hAnsi="Times New Roman"/>
                <w:sz w:val="24"/>
                <w:szCs w:val="24"/>
              </w:rPr>
              <w:t xml:space="preserve">     38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</w:p>
          <w:p w:rsidR="00A762FE" w:rsidRPr="00460C07" w:rsidRDefault="00A762FE" w:rsidP="00A762F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762FE" w:rsidRPr="00460C07" w:rsidRDefault="00A762FE" w:rsidP="00A762FE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222D3E">
              <w:rPr>
                <w:rFonts w:ascii="Times New Roman" w:hAnsi="Times New Roman"/>
                <w:sz w:val="24"/>
                <w:szCs w:val="24"/>
              </w:rPr>
              <w:t xml:space="preserve">     64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</w:p>
          <w:p w:rsidR="00A762FE" w:rsidRPr="00460C07" w:rsidRDefault="00A762FE" w:rsidP="00A762F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762FE" w:rsidRPr="00460C07" w:rsidRDefault="00A762FE" w:rsidP="00A762FE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222D3E">
              <w:rPr>
                <w:rFonts w:ascii="Times New Roman" w:hAnsi="Times New Roman"/>
                <w:sz w:val="24"/>
                <w:szCs w:val="24"/>
              </w:rPr>
              <w:t>188 m</w:t>
            </w:r>
          </w:p>
          <w:p w:rsidR="00A762FE" w:rsidRDefault="00A762FE" w:rsidP="00525AAC">
            <w:pPr>
              <w:pStyle w:val="QuestionStyle"/>
            </w:pPr>
          </w:p>
          <w:p w:rsidR="00A762FE" w:rsidRDefault="00A762FE" w:rsidP="00525AAC">
            <w:pPr>
              <w:pStyle w:val="QuestionStyle"/>
            </w:pPr>
          </w:p>
        </w:tc>
      </w:tr>
      <w:tr w:rsidR="00A762FE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A762FE" w:rsidRPr="001B3341" w:rsidRDefault="00A762FE" w:rsidP="00A762F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762FE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39DC01BC">
                <v:shape id="_x0000_s1043" type="#_x0000_t75" style="position:absolute;margin-left:247.35pt;margin-top:.85pt;width:207.5pt;height:105.55pt;z-index:251672576;mso-position-horizontal-relative:text;mso-position-vertical-relative:text">
                  <v:imagedata r:id="rId58" o:title=""/>
                </v:shape>
                <o:OLEObject Type="Embed" ProgID="FXDraw3.Document" ShapeID="_x0000_s1043" DrawAspect="Content" ObjectID="_1460094562" r:id="rId59"/>
              </w:object>
            </w:r>
            <w:r w:rsidR="00A762FE">
              <w:t>What is the perimeter of the parallelogram shown?</w:t>
            </w:r>
          </w:p>
          <w:p w:rsidR="00A762FE" w:rsidRPr="00332C22" w:rsidRDefault="00A762FE" w:rsidP="00525AAC">
            <w:pPr>
              <w:pStyle w:val="QuestionStyle"/>
            </w:pPr>
          </w:p>
          <w:p w:rsidR="00A762FE" w:rsidRPr="00460C07" w:rsidRDefault="00A762FE" w:rsidP="00A762FE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6768" behindDoc="0" locked="0" layoutInCell="1" allowOverlap="1" wp14:anchorId="2DE9DF41" wp14:editId="00268C38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63" name="Group 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6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B3E014" id="Group 63" o:spid="_x0000_s1026" style="position:absolute;margin-left:19.3pt;margin-top:1.95pt;width:12.9pt;height:70.8pt;z-index:25161676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uVVcUA&#10;AADbAAAADwAAAGRycy9kb3ducmV2LnhtbESPQWvCQBSE70L/w/IEL9JsKsXGNKtIi6VeBG3R6yP7&#10;mgSzb0N2TWJ/fbcgeBxm5hsmWw2mFh21rrKs4CmKQRDnVldcKPj+2jwmIJxH1lhbJgVXcrBaPowy&#10;TLXteU/dwRciQNilqKD0vkmldHlJBl1kG+Lg/djWoA+yLaRusQ9wU8tZHM+lwYrDQokNvZWUnw8X&#10;oyC5JubYHXcfJ9py//670y/r6UKpyXhYv4LwNPh7+Nb+1Armz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i5VV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cwzsUA&#10;AADbAAAADwAAAGRycy9kb3ducmV2LnhtbESPQWvCQBSE70L/w/IEL9JsKtTGNKtIi6VeBG3R6yP7&#10;mgSzb0N2TWJ/fbcgeBxm5hsmWw2mFh21rrKs4CmKQRDnVldcKPj+2jwmIJxH1lhbJgVXcrBaPowy&#10;TLXteU/dwRciQNilqKD0vkmldHlJBl1kG+Lg/djWoA+yLaRusQ9wU8tZHM+lwYrDQokNvZWUnw8X&#10;oyC5JubYHXcfJ9py//670y/r6UKpyXhYv4LwNPh7+Nb+1Armz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xzDOxQAAANs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WuucUA&#10;AADbAAAADwAAAGRycy9kb3ducmV2LnhtbESPQWvCQBSE74X+h+UJvRSzsYc0xqwilZZ6EWpFr4/s&#10;Mwlm34bsNon99V2h4HGYmW+YfDWaRvTUudqyglkUgyAurK65VHD4fp+mIJxH1thYJgVXcrBaPj7k&#10;mGk78Bf1e1+KAGGXoYLK+zaT0hUVGXSRbYmDd7adQR9kV0rd4RDgppEvcZxIgzWHhQpbequouOx/&#10;jIL0mppjf9x9nGjLw+Z3p1/Xz3OlnibjegHC0+jv4f/2p1aQJHD7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a65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kLIsUA&#10;AADbAAAADwAAAGRycy9kb3ducmV2LnhtbESPT2vCQBTE7wW/w/KEXopu9KAxdRVRLPUi+Ad7fWRf&#10;k9Ds25Bdk9hP7wqCx2FmfsPMl50pRUO1KywrGA0jEMSp1QVnCs6n7SAG4TyyxtIyKbiRg+Wi9zbH&#10;RNuWD9QcfSYChF2CCnLvq0RKl+Zk0A1tRRy8X1sb9EHWmdQ1tgFuSjmOook0WHBYyLGidU7p3/Fq&#10;FMS32Fyay/7rh3bcbv73err6mCn13u9WnyA8df4Vfra/tYLJFB5fwg+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WQsi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222D3E">
              <w:rPr>
                <w:rFonts w:ascii="Times New Roman" w:hAnsi="Times New Roman"/>
                <w:sz w:val="24"/>
                <w:szCs w:val="24"/>
              </w:rPr>
              <w:t xml:space="preserve"> 30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</w:p>
          <w:p w:rsidR="00A762FE" w:rsidRPr="00460C07" w:rsidRDefault="00A762FE" w:rsidP="00A762F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762FE" w:rsidRPr="00460C07" w:rsidRDefault="00A762FE" w:rsidP="00A762FE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222D3E">
              <w:rPr>
                <w:rFonts w:ascii="Times New Roman" w:hAnsi="Times New Roman"/>
                <w:sz w:val="24"/>
                <w:szCs w:val="24"/>
              </w:rPr>
              <w:t xml:space="preserve">    41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</w:p>
          <w:p w:rsidR="00A762FE" w:rsidRPr="00460C07" w:rsidRDefault="00A762FE" w:rsidP="00A762F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762FE" w:rsidRPr="00460C07" w:rsidRDefault="00A762FE" w:rsidP="00A762FE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222D3E">
              <w:rPr>
                <w:rFonts w:ascii="Times New Roman" w:hAnsi="Times New Roman"/>
                <w:sz w:val="24"/>
                <w:szCs w:val="24"/>
              </w:rPr>
              <w:t xml:space="preserve">    60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</w:p>
          <w:p w:rsidR="00A762FE" w:rsidRPr="00460C07" w:rsidRDefault="00A762FE" w:rsidP="00A762F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762FE" w:rsidRDefault="00A762FE" w:rsidP="00525AAC">
            <w:pPr>
              <w:pStyle w:val="QuestionStyle"/>
            </w:pPr>
            <w:r w:rsidRPr="00460C07">
              <w:t xml:space="preserve">          </w:t>
            </w:r>
            <w:r w:rsidR="00222D3E">
              <w:t xml:space="preserve">    198</w:t>
            </w:r>
            <w:r>
              <w:t xml:space="preserve"> m</w:t>
            </w:r>
          </w:p>
          <w:p w:rsidR="00A762FE" w:rsidRDefault="00A762FE" w:rsidP="00525AAC">
            <w:pPr>
              <w:pStyle w:val="QuestionStyle"/>
            </w:pPr>
          </w:p>
        </w:tc>
      </w:tr>
      <w:tr w:rsidR="00A762FE" w:rsidTr="00222D3E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A762FE" w:rsidRPr="001B3341" w:rsidRDefault="00A762FE" w:rsidP="00A762F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762FE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4E3CA579">
                <v:shape id="_x0000_s1045" type="#_x0000_t75" style="position:absolute;margin-left:259.35pt;margin-top:-1.75pt;width:147.65pt;height:110.3pt;z-index:251673600;mso-position-horizontal-relative:text;mso-position-vertical-relative:text">
                  <v:imagedata r:id="rId60" o:title=""/>
                </v:shape>
                <o:OLEObject Type="Embed" ProgID="FXDraw3.Document" ShapeID="_x0000_s1045" DrawAspect="Content" ObjectID="_1460094563" r:id="rId61"/>
              </w:object>
            </w:r>
            <w:r w:rsidR="00222D3E">
              <w:t>What is the</w:t>
            </w:r>
            <w:r w:rsidR="00A762FE">
              <w:t xml:space="preserve"> perimeter</w:t>
            </w:r>
            <w:r w:rsidR="00222D3E">
              <w:t xml:space="preserve"> of the trapezium</w:t>
            </w:r>
            <w:r w:rsidR="00A762FE">
              <w:t>?</w:t>
            </w:r>
          </w:p>
          <w:p w:rsidR="00A762FE" w:rsidRDefault="00A762FE" w:rsidP="00A762FE">
            <w:pPr>
              <w:rPr>
                <w:rFonts w:ascii="Times New Roman" w:hAnsi="Times New Roman"/>
              </w:rPr>
            </w:pPr>
          </w:p>
          <w:p w:rsidR="00222D3E" w:rsidRDefault="00222D3E" w:rsidP="00A762FE">
            <w:pPr>
              <w:rPr>
                <w:rFonts w:ascii="Times New Roman" w:hAnsi="Times New Roman"/>
              </w:rPr>
            </w:pPr>
          </w:p>
          <w:p w:rsidR="00A762FE" w:rsidRPr="0013023C" w:rsidRDefault="00A762FE" w:rsidP="00A762FE">
            <w:pPr>
              <w:rPr>
                <w:rFonts w:ascii="Times New Roman" w:hAnsi="Times New Roman"/>
              </w:rPr>
            </w:pPr>
          </w:p>
          <w:p w:rsidR="00A762FE" w:rsidRDefault="00222D3E" w:rsidP="00A762FE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29056" behindDoc="0" locked="0" layoutInCell="1" allowOverlap="1" wp14:anchorId="1A7ABE55" wp14:editId="71E487A9">
                      <wp:simplePos x="0" y="0"/>
                      <wp:positionH relativeFrom="column">
                        <wp:posOffset>1314450</wp:posOffset>
                      </wp:positionH>
                      <wp:positionV relativeFrom="paragraph">
                        <wp:posOffset>119380</wp:posOffset>
                      </wp:positionV>
                      <wp:extent cx="754380" cy="373380"/>
                      <wp:effectExtent l="0" t="0" r="26670" b="26670"/>
                      <wp:wrapNone/>
                      <wp:docPr id="73" name="Rectangle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0230" w:rsidRPr="003A7010" w:rsidRDefault="005A0230" w:rsidP="00670E3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7ABE55" id="Rectangle 73" o:spid="_x0000_s1032" style="position:absolute;margin-left:103.5pt;margin-top:9.4pt;width:59.4pt;height:29.4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" filled="f" strokecolor="black [3213]" strokeweight="1.5pt">
                      <v:textbox>
                        <w:txbxContent>
                          <w:p w:rsidR="005A0230" w:rsidRPr="003A7010" w:rsidRDefault="005A0230" w:rsidP="00670E3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A762FE"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A762FE" w:rsidRPr="00A00073" w:rsidRDefault="00A762FE" w:rsidP="00A762FE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</w:t>
            </w:r>
            <w:r w:rsidR="00222D3E" w:rsidRPr="00222D3E">
              <w:rPr>
                <w:rFonts w:ascii="Times New Roman" w:hAnsi="Times New Roman"/>
                <w:sz w:val="32"/>
                <w:szCs w:val="32"/>
              </w:rPr>
              <w:t xml:space="preserve">    Perimeter =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       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</w:t>
            </w:r>
            <w:r w:rsidR="00222D3E">
              <w:rPr>
                <w:rFonts w:ascii="Times New Roman" w:hAnsi="Times New Roman"/>
                <w:sz w:val="32"/>
                <w:szCs w:val="32"/>
              </w:rPr>
              <w:t>cm.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</w:t>
            </w:r>
            <w:r>
              <w:rPr>
                <w:rFonts w:ascii="Times New Roman" w:hAnsi="Times New Roman"/>
                <w:sz w:val="32"/>
                <w:szCs w:val="32"/>
              </w:rPr>
              <w:t>cm.</w:t>
            </w:r>
          </w:p>
          <w:p w:rsidR="00A762FE" w:rsidRDefault="00A762FE" w:rsidP="00525AAC">
            <w:pPr>
              <w:pStyle w:val="QuestionStyle"/>
            </w:pPr>
          </w:p>
          <w:p w:rsidR="00A762FE" w:rsidRDefault="00A762FE" w:rsidP="00525AAC">
            <w:pPr>
              <w:pStyle w:val="QuestionStyle"/>
            </w:pPr>
          </w:p>
        </w:tc>
      </w:tr>
      <w:tr w:rsidR="00A762FE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A762FE" w:rsidRPr="001B3341" w:rsidRDefault="00A762FE" w:rsidP="00A762F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762FE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6BC6F44B">
                <v:shape id="_x0000_s1046" type="#_x0000_t75" style="position:absolute;margin-left:263pt;margin-top:1.3pt;width:180.5pt;height:122.2pt;z-index:251674624;mso-position-horizontal-relative:text;mso-position-vertical-relative:text">
                  <v:imagedata r:id="rId62" o:title=""/>
                </v:shape>
                <o:OLEObject Type="Embed" ProgID="FXDraw3.Document" ShapeID="_x0000_s1046" DrawAspect="Content" ObjectID="_1460094564" r:id="rId63"/>
              </w:object>
            </w:r>
            <w:r w:rsidR="00A762FE">
              <w:t>What is the perimeter of the kite ABCD?</w:t>
            </w:r>
          </w:p>
          <w:p w:rsidR="00A762FE" w:rsidRDefault="00A762FE" w:rsidP="00A762FE">
            <w:pPr>
              <w:rPr>
                <w:rFonts w:ascii="Times New Roman" w:hAnsi="Times New Roman"/>
              </w:rPr>
            </w:pPr>
          </w:p>
          <w:p w:rsidR="00A762FE" w:rsidRPr="0013023C" w:rsidRDefault="00A762FE" w:rsidP="00A762FE">
            <w:pPr>
              <w:rPr>
                <w:rFonts w:ascii="Times New Roman" w:hAnsi="Times New Roman"/>
              </w:rPr>
            </w:pPr>
          </w:p>
          <w:p w:rsidR="00A762FE" w:rsidRDefault="00A762FE" w:rsidP="00A762FE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4176" behindDoc="0" locked="0" layoutInCell="1" allowOverlap="1" wp14:anchorId="11487EE5" wp14:editId="2538D3CF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58420</wp:posOffset>
                      </wp:positionV>
                      <wp:extent cx="754380" cy="373380"/>
                      <wp:effectExtent l="0" t="0" r="26670" b="26670"/>
                      <wp:wrapNone/>
                      <wp:docPr id="75" name="Rectangle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0230" w:rsidRPr="003A7010" w:rsidRDefault="005A0230" w:rsidP="00670E3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487EE5" id="Rectangle 75" o:spid="_x0000_s1033" style="position:absolute;margin-left:89.1pt;margin-top:4.6pt;width:59.4pt;height:29.4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" filled="f" strokecolor="black [3213]" strokeweight="1.5pt">
                      <v:textbox>
                        <w:txbxContent>
                          <w:p w:rsidR="005A0230" w:rsidRPr="003A7010" w:rsidRDefault="005A0230" w:rsidP="00670E3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A762FE" w:rsidRPr="00A00073" w:rsidRDefault="005F4E6D" w:rsidP="00A762FE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</w:t>
            </w:r>
            <w:r w:rsidR="00A762FE">
              <w:rPr>
                <w:rFonts w:ascii="Times New Roman" w:hAnsi="Times New Roman"/>
                <w:sz w:val="32"/>
                <w:szCs w:val="32"/>
              </w:rPr>
              <w:t>Perimeter =</w:t>
            </w:r>
            <w:r w:rsidR="00A762FE" w:rsidRPr="0013023C">
              <w:rPr>
                <w:rFonts w:ascii="Times New Roman" w:hAnsi="Times New Roman"/>
                <w:sz w:val="32"/>
                <w:szCs w:val="32"/>
              </w:rPr>
              <w:t xml:space="preserve">   </w:t>
            </w:r>
            <w:r w:rsidR="00A762FE"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 w:rsidR="00A762FE" w:rsidRPr="0013023C">
              <w:rPr>
                <w:rFonts w:ascii="Times New Roman" w:hAnsi="Times New Roman"/>
                <w:sz w:val="32"/>
                <w:szCs w:val="32"/>
              </w:rPr>
              <w:t xml:space="preserve">              </w:t>
            </w:r>
            <w:r w:rsidR="00A762FE">
              <w:rPr>
                <w:rFonts w:ascii="Times New Roman" w:hAnsi="Times New Roman"/>
                <w:sz w:val="32"/>
                <w:szCs w:val="32"/>
              </w:rPr>
              <w:t>cm.</w:t>
            </w:r>
          </w:p>
          <w:p w:rsidR="00A762FE" w:rsidRDefault="00A762FE" w:rsidP="00525AAC">
            <w:pPr>
              <w:pStyle w:val="QuestionStyle"/>
            </w:pPr>
          </w:p>
          <w:p w:rsidR="00A762FE" w:rsidRDefault="00A762FE" w:rsidP="00525AAC">
            <w:pPr>
              <w:pStyle w:val="QuestionStyle"/>
            </w:pPr>
          </w:p>
          <w:p w:rsidR="00A762FE" w:rsidRDefault="00A762FE" w:rsidP="00525AAC">
            <w:pPr>
              <w:pStyle w:val="QuestionStyle"/>
            </w:pPr>
          </w:p>
          <w:p w:rsidR="00A762FE" w:rsidRDefault="00A762FE" w:rsidP="00525AAC">
            <w:pPr>
              <w:pStyle w:val="QuestionStyle"/>
            </w:pPr>
          </w:p>
        </w:tc>
      </w:tr>
      <w:tr w:rsidR="00A762FE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A762FE" w:rsidRPr="001B3341" w:rsidRDefault="00A762FE" w:rsidP="00A762F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762FE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10228405">
                <v:shape id="_x0000_s1047" type="#_x0000_t75" style="position:absolute;margin-left:280.8pt;margin-top:2.5pt;width:138.35pt;height:138.35pt;z-index:251675648;mso-position-horizontal-relative:text;mso-position-vertical-relative:text">
                  <v:imagedata r:id="rId64" o:title=""/>
                </v:shape>
                <o:OLEObject Type="Embed" ProgID="FXDraw3.Document" ShapeID="_x0000_s1047" DrawAspect="Content" ObjectID="_1460094565" r:id="rId65"/>
              </w:object>
            </w:r>
            <w:r w:rsidR="005F4E6D">
              <w:t xml:space="preserve">The circular lawn has a diameter of 18 </w:t>
            </w:r>
            <w:r w:rsidR="00A762FE">
              <w:t>m.</w:t>
            </w:r>
          </w:p>
          <w:p w:rsidR="00A762FE" w:rsidRPr="00E934C7" w:rsidRDefault="00A762FE" w:rsidP="00525AAC">
            <w:pPr>
              <w:pStyle w:val="QuestionStyle"/>
            </w:pPr>
          </w:p>
          <w:p w:rsidR="00A762FE" w:rsidRDefault="00A762FE" w:rsidP="00525AAC">
            <w:pPr>
              <w:pStyle w:val="QuestionStyle"/>
            </w:pPr>
            <w:r>
              <w:t xml:space="preserve">What is its </w:t>
            </w:r>
            <w:r w:rsidR="005F4E6D">
              <w:t>circumference</w:t>
            </w:r>
            <w:r>
              <w:t>?</w:t>
            </w:r>
          </w:p>
          <w:p w:rsidR="00A762FE" w:rsidRPr="00332C22" w:rsidRDefault="00A762FE" w:rsidP="00525AAC">
            <w:pPr>
              <w:pStyle w:val="QuestionStyle"/>
            </w:pPr>
          </w:p>
          <w:p w:rsidR="00A762FE" w:rsidRPr="00460C07" w:rsidRDefault="00A762FE" w:rsidP="00A762FE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0320" behindDoc="0" locked="0" layoutInCell="1" allowOverlap="1" wp14:anchorId="30B365BE" wp14:editId="6D52E7E9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261" name="Group 2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6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B180FCB" id="Group 261" o:spid="_x0000_s1026" style="position:absolute;margin-left:19.3pt;margin-top:1.95pt;width:12.9pt;height:70.8pt;z-index:25164032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Gr9sYA&#10;AADcAAAADwAAAGRycy9kb3ducmV2LnhtbESPQWvCQBSE7wX/w/IEL6XZmIOmaVYRxdJehNpir4/s&#10;axKafRuyaxL99W5B6HGYmW+YfD2aRvTUudqygnkUgyAurK65VPD1uX9KQTiPrLGxTAou5GC9mjzk&#10;mGk78Af1R1+KAGGXoYLK+zaT0hUVGXSRbYmD92M7gz7IrpS6wyHATSOTOF5IgzWHhQpb2lZU/B7P&#10;RkF6Sc2pPx1ev+mdh931oJebx2elZtNx8wLC0+j/w/f2m1aQLBL4OxOO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zGr9s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0ObcYA&#10;AADcAAAADwAAAGRycy9kb3ducmV2LnhtbESPQWvCQBSE74L/YXlCL0U3taBp6iZIi6W9CGqx10f2&#10;mQSzb0N2TWJ/fbcgeBxm5htmlQ2mFh21rrKs4GkWgSDOra64UPB92ExjEM4ja6wtk4IrOcjS8WiF&#10;ibY976jb+0IECLsEFZTeN4mULi/JoJvZhjh4J9sa9EG2hdQt9gFuajmPooU0WHFYKLGht5Ly8/5i&#10;FMTX2By74/bjh764f//d6uX68UWph8mwfgXhafD38K39qRXMF8/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H0ObcYAAADcAAAADwAAAAAAAAAAAAAAAACYAgAAZHJz&#10;L2Rvd25yZXYueG1sUEsFBgAAAAAEAAQA9QAAAIs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SWGcYA&#10;AADcAAAADwAAAGRycy9kb3ducmV2LnhtbESPQWvCQBSE74L/YXlCL0U3laJp6iZIi6W9CGqx10f2&#10;mQSzb0N2TWJ/fbcgeBxm5htmlQ2mFh21rrKs4GkWgSDOra64UPB92ExjEM4ja6wtk4IrOcjS8WiF&#10;ibY976jb+0IECLsEFZTeN4mULi/JoJvZhjh4J9sa9EG2hdQt9gFuajmPooU0WHFYKLGht5Ly8/5i&#10;FMTX2By74/bjh764f//d6uX68UWph8mwfgXhafD38K39qRXMF8/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5SWGc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gzgsYA&#10;AADcAAAADwAAAGRycy9kb3ducmV2LnhtbESPQWvCQBSE74L/YXlCL0U3Fapp6iZIi6W9CGqx10f2&#10;mQSzb0N2TWJ/fbcgeBxm5htmlQ2mFh21rrKs4GkWgSDOra64UPB92ExjEM4ja6wtk4IrOcjS8WiF&#10;ibY976jb+0IECLsEFZTeN4mULi/JoJvZhjh4J9sa9EG2hdQt9gFuajmPooU0WHFYKLGht5Ly8/5i&#10;FMTX2By74/bjh764f//d6uX68UWph8mwfgXhafD38K39qRXMF8/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Ngzgs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BE2115">
              <w:rPr>
                <w:rFonts w:ascii="Times New Roman" w:hAnsi="Times New Roman"/>
                <w:sz w:val="24"/>
                <w:szCs w:val="24"/>
              </w:rPr>
              <w:t xml:space="preserve"> 56.5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</w:p>
          <w:p w:rsidR="00A762FE" w:rsidRPr="00460C07" w:rsidRDefault="00A762FE" w:rsidP="00A762F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762FE" w:rsidRPr="00460C07" w:rsidRDefault="00A762FE" w:rsidP="00A762FE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5F4E6D">
              <w:rPr>
                <w:rFonts w:ascii="Times New Roman" w:hAnsi="Times New Roman"/>
                <w:sz w:val="24"/>
                <w:szCs w:val="24"/>
              </w:rPr>
              <w:t xml:space="preserve">    177.7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</w:p>
          <w:p w:rsidR="00A762FE" w:rsidRPr="00460C07" w:rsidRDefault="00A762FE" w:rsidP="00A762F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762FE" w:rsidRPr="00460C07" w:rsidRDefault="00A762FE" w:rsidP="00A762FE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5F4E6D">
              <w:rPr>
                <w:rFonts w:ascii="Times New Roman" w:hAnsi="Times New Roman"/>
                <w:sz w:val="24"/>
                <w:szCs w:val="24"/>
              </w:rPr>
              <w:t xml:space="preserve">    201.1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</w:p>
          <w:p w:rsidR="00A762FE" w:rsidRPr="00460C07" w:rsidRDefault="00A762FE" w:rsidP="00A762F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A762FE" w:rsidRDefault="00A762FE" w:rsidP="00525AAC">
            <w:pPr>
              <w:pStyle w:val="QuestionStyle"/>
            </w:pPr>
            <w:r w:rsidRPr="00460C07">
              <w:t xml:space="preserve">          </w:t>
            </w:r>
            <w:r w:rsidR="005F4E6D">
              <w:t xml:space="preserve">    254.5</w:t>
            </w:r>
            <w:r>
              <w:t xml:space="preserve"> m</w:t>
            </w:r>
          </w:p>
          <w:p w:rsidR="00A762FE" w:rsidRDefault="00A762FE" w:rsidP="00525AAC">
            <w:pPr>
              <w:pStyle w:val="QuestionStyle"/>
            </w:pPr>
          </w:p>
        </w:tc>
      </w:tr>
      <w:tr w:rsidR="00A762FE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A762FE" w:rsidRPr="001B3341" w:rsidRDefault="00A762FE" w:rsidP="00A762F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762FE" w:rsidRDefault="005F4E6D" w:rsidP="00525AAC">
            <w:pPr>
              <w:pStyle w:val="QuestionStyle"/>
            </w:pPr>
            <w:r>
              <w:t>A circle has a</w:t>
            </w:r>
            <w:r w:rsidR="00A762FE">
              <w:t xml:space="preserve"> </w:t>
            </w:r>
            <w:r>
              <w:t>circumference</w:t>
            </w:r>
            <w:r w:rsidR="00A762FE">
              <w:t xml:space="preserve"> of 18 m.</w:t>
            </w:r>
          </w:p>
          <w:p w:rsidR="00A762FE" w:rsidRDefault="00A762FE" w:rsidP="00525AAC">
            <w:pPr>
              <w:pStyle w:val="QuestionStyle"/>
            </w:pPr>
            <w:r>
              <w:t>What is its radius, correc</w:t>
            </w:r>
            <w:r w:rsidR="00930FB5">
              <w:t>t to the nearest millimetre</w:t>
            </w:r>
            <w:r>
              <w:t>?</w:t>
            </w:r>
          </w:p>
          <w:p w:rsidR="00A762FE" w:rsidRDefault="00A762FE" w:rsidP="00525AAC">
            <w:pPr>
              <w:pStyle w:val="QuestionStyle"/>
            </w:pPr>
          </w:p>
          <w:p w:rsidR="00A762FE" w:rsidRPr="0013023C" w:rsidRDefault="00A762FE" w:rsidP="00A762FE">
            <w:pPr>
              <w:rPr>
                <w:rFonts w:ascii="Times New Roman" w:hAnsi="Times New Roman"/>
              </w:rPr>
            </w:pPr>
          </w:p>
          <w:p w:rsidR="00A762FE" w:rsidRDefault="00A762FE" w:rsidP="00A762FE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4416" behindDoc="0" locked="0" layoutInCell="1" allowOverlap="1" wp14:anchorId="58370A6D" wp14:editId="5297D76E">
                      <wp:simplePos x="0" y="0"/>
                      <wp:positionH relativeFrom="column">
                        <wp:posOffset>1162050</wp:posOffset>
                      </wp:positionH>
                      <wp:positionV relativeFrom="paragraph">
                        <wp:posOffset>126365</wp:posOffset>
                      </wp:positionV>
                      <wp:extent cx="754380" cy="373380"/>
                      <wp:effectExtent l="0" t="0" r="26670" b="26670"/>
                      <wp:wrapNone/>
                      <wp:docPr id="134" name="Rectangle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0230" w:rsidRPr="003A7010" w:rsidRDefault="005A0230" w:rsidP="00670E3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370A6D" id="Rectangle 134" o:spid="_x0000_s1034" style="position:absolute;margin-left:91.5pt;margin-top:9.95pt;width:59.4pt;height:29.4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" filled="f" strokecolor="black [3213]" strokeweight="1.5pt">
                      <v:textbox>
                        <w:txbxContent>
                          <w:p w:rsidR="005A0230" w:rsidRPr="003A7010" w:rsidRDefault="005A0230" w:rsidP="00670E3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A762FE" w:rsidRPr="00F15F3A" w:rsidRDefault="00A762FE" w:rsidP="00525AAC">
            <w:pPr>
              <w:pStyle w:val="QuestionStyle"/>
              <w:rPr>
                <w:sz w:val="32"/>
                <w:szCs w:val="32"/>
              </w:rPr>
            </w:pPr>
            <w:r w:rsidRPr="00F15F3A">
              <w:rPr>
                <w:sz w:val="32"/>
                <w:szCs w:val="32"/>
              </w:rPr>
              <w:t xml:space="preserve">       Radius =                  cm</w:t>
            </w:r>
          </w:p>
          <w:p w:rsidR="00A762FE" w:rsidRDefault="00A762FE" w:rsidP="00525AAC">
            <w:pPr>
              <w:pStyle w:val="QuestionStyle"/>
            </w:pPr>
          </w:p>
          <w:p w:rsidR="00A762FE" w:rsidRPr="00905BAD" w:rsidRDefault="00A762FE" w:rsidP="00525AAC">
            <w:pPr>
              <w:pStyle w:val="QuestionStyle"/>
            </w:pPr>
          </w:p>
        </w:tc>
      </w:tr>
      <w:tr w:rsidR="00A762FE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A762FE" w:rsidRPr="001B3341" w:rsidRDefault="00A762FE" w:rsidP="00A762F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762FE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 w14:anchorId="26307D04">
                <v:shape id="_x0000_s1048" type="#_x0000_t75" style="position:absolute;margin-left:227.5pt;margin-top:6.6pt;width:227pt;height:137.65pt;z-index:251676672;mso-position-horizontal-relative:text;mso-position-vertical-relative:text">
                  <v:imagedata r:id="rId66" o:title=""/>
                </v:shape>
                <o:OLEObject Type="Embed" ProgID="FXDraw3.Document" ShapeID="_x0000_s1048" DrawAspect="Content" ObjectID="_1460094566" r:id="rId67"/>
              </w:object>
            </w:r>
            <w:r w:rsidR="00A762FE">
              <w:t>Find the perimeter of the</w:t>
            </w:r>
            <w:r w:rsidR="00EC2019">
              <w:t xml:space="preserve"> shaded plot of land.</w:t>
            </w:r>
          </w:p>
          <w:p w:rsidR="00A762FE" w:rsidRDefault="00A762FE" w:rsidP="00525AAC">
            <w:pPr>
              <w:pStyle w:val="QuestionStyle"/>
            </w:pPr>
          </w:p>
          <w:p w:rsidR="00A762FE" w:rsidRDefault="00A762FE" w:rsidP="00525AAC">
            <w:pPr>
              <w:pStyle w:val="QuestionStyle"/>
            </w:pPr>
          </w:p>
          <w:p w:rsidR="00A762FE" w:rsidRDefault="00A762FE" w:rsidP="00525AAC">
            <w:pPr>
              <w:pStyle w:val="QuestionStyle"/>
            </w:pPr>
          </w:p>
          <w:p w:rsidR="00A762FE" w:rsidRDefault="00A762FE" w:rsidP="00525AAC">
            <w:pPr>
              <w:pStyle w:val="QuestionStyle"/>
            </w:pPr>
          </w:p>
          <w:p w:rsidR="00A762FE" w:rsidRPr="0013023C" w:rsidRDefault="00A762FE" w:rsidP="00A762FE">
            <w:pPr>
              <w:rPr>
                <w:rFonts w:ascii="Times New Roman" w:hAnsi="Times New Roman"/>
              </w:rPr>
            </w:pPr>
          </w:p>
          <w:p w:rsidR="00A762FE" w:rsidRDefault="00A762FE" w:rsidP="00A762FE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7488" behindDoc="0" locked="0" layoutInCell="1" allowOverlap="1" wp14:anchorId="5271B178" wp14:editId="6EB22713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114689</wp:posOffset>
                      </wp:positionV>
                      <wp:extent cx="754380" cy="373380"/>
                      <wp:effectExtent l="0" t="0" r="26670" b="26670"/>
                      <wp:wrapNone/>
                      <wp:docPr id="275" name="Rectangle 2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0230" w:rsidRPr="003A7010" w:rsidRDefault="005A0230" w:rsidP="00670E3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71B178" id="Rectangle 275" o:spid="_x0000_s1035" style="position:absolute;margin-left:89.1pt;margin-top:9.05pt;width:59.4pt;height:29.4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" filled="f" strokecolor="black [3213]" strokeweight="1.5pt">
                      <v:textbox>
                        <w:txbxContent>
                          <w:p w:rsidR="005A0230" w:rsidRPr="003A7010" w:rsidRDefault="005A0230" w:rsidP="00670E3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A762FE" w:rsidRPr="00F15F3A" w:rsidRDefault="00EC2019" w:rsidP="00525AAC">
            <w:pPr>
              <w:pStyle w:val="QuestionStyle"/>
              <w:rPr>
                <w:sz w:val="32"/>
                <w:szCs w:val="32"/>
              </w:rPr>
            </w:pPr>
            <w:r w:rsidRPr="00F15F3A">
              <w:rPr>
                <w:sz w:val="32"/>
                <w:szCs w:val="32"/>
              </w:rPr>
              <w:t xml:space="preserve">  </w:t>
            </w:r>
            <w:r w:rsidR="00A762FE" w:rsidRPr="00F15F3A">
              <w:rPr>
                <w:sz w:val="32"/>
                <w:szCs w:val="32"/>
              </w:rPr>
              <w:t xml:space="preserve">Perimeter =                  </w:t>
            </w:r>
            <w:r w:rsidRPr="00F15F3A">
              <w:rPr>
                <w:sz w:val="32"/>
                <w:szCs w:val="32"/>
              </w:rPr>
              <w:t>m</w:t>
            </w:r>
          </w:p>
          <w:p w:rsidR="00A762FE" w:rsidRDefault="00A762FE" w:rsidP="00525AAC">
            <w:pPr>
              <w:pStyle w:val="QuestionStyle"/>
            </w:pPr>
          </w:p>
          <w:p w:rsidR="00A762FE" w:rsidRDefault="00A762FE" w:rsidP="00525AAC">
            <w:pPr>
              <w:pStyle w:val="QuestionStyle"/>
            </w:pPr>
          </w:p>
        </w:tc>
      </w:tr>
      <w:tr w:rsidR="007F2706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7F2706" w:rsidRPr="001B3341" w:rsidRDefault="007F2706" w:rsidP="007F2706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F2706" w:rsidRDefault="005A0230" w:rsidP="007F2706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w:object w:dxaOrig="1440" w:dyaOrig="1440" w14:anchorId="2F0E0319">
                <v:shape id="_x0000_s1095" type="#_x0000_t75" style="position:absolute;margin-left:197.5pt;margin-top:-1.4pt;width:250.95pt;height:122.05pt;z-index:251716608;mso-position-horizontal-relative:text;mso-position-vertical-relative:text">
                  <v:imagedata r:id="rId68" o:title=""/>
                </v:shape>
                <o:OLEObject Type="Embed" ProgID="FXDraw3.Document" ShapeID="_x0000_s1095" DrawAspect="Content" ObjectID="_1460094567" r:id="rId69"/>
              </w:object>
            </w:r>
            <w:r w:rsidR="007F2706">
              <w:rPr>
                <w:rFonts w:ascii="Times New Roman" w:hAnsi="Times New Roman"/>
                <w:sz w:val="24"/>
                <w:szCs w:val="24"/>
              </w:rPr>
              <w:t>What is the perimeter of the irregular polygon shown?</w:t>
            </w:r>
          </w:p>
          <w:p w:rsidR="007F2706" w:rsidRDefault="007F2706" w:rsidP="007F270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F2706" w:rsidRPr="007F2706" w:rsidRDefault="007F2706" w:rsidP="007F2706">
            <w:pPr>
              <w:rPr>
                <w:rFonts w:ascii="Times New Roman" w:hAnsi="Times New Roman"/>
                <w:position w:val="-2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7F2706" w:rsidRDefault="007F2706" w:rsidP="007F270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F2706" w:rsidRPr="002A7CB5" w:rsidRDefault="007F2706" w:rsidP="007F270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7F2706" w:rsidRPr="002A7CB5" w:rsidRDefault="007F2706" w:rsidP="007F2706">
            <w:pPr>
              <w:rPr>
                <w:rFonts w:ascii="Times New Roman" w:hAnsi="Times New Roman"/>
                <w:sz w:val="24"/>
                <w:szCs w:val="24"/>
              </w:rPr>
            </w:pPr>
            <w:r w:rsidRPr="002A7CB5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32480" behindDoc="0" locked="0" layoutInCell="1" allowOverlap="1" wp14:anchorId="43207FF1" wp14:editId="50D90688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20320</wp:posOffset>
                      </wp:positionV>
                      <wp:extent cx="1573530" cy="388620"/>
                      <wp:effectExtent l="0" t="0" r="26670" b="11430"/>
                      <wp:wrapNone/>
                      <wp:docPr id="292" name="Group 2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29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49A623" id="Group 292" o:spid="_x0000_s1026" style="position:absolute;margin-left:17.3pt;margin-top:1.6pt;width:123.9pt;height:30.6pt;z-index:251732480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">
                      <v:roundrect id="AutoShape 3" o:spid="_x0000_s1027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h+SscA&#10;AADcAAAADwAAAGRycy9kb3ducmV2LnhtbESPT2vCQBTE7wW/w/KEXorZaKHG6CrS0tJeBP8Qr4/s&#10;Mwlm34bsNon99N2C0OMwM79hVpvB1KKj1lWWFUyjGARxbnXFhYLT8X2SgHAeWWNtmRTcyMFmPXpY&#10;Yaptz3vqDr4QAcIuRQWl900qpctLMugi2xAH72Jbgz7ItpC6xT7ATS1ncfwiDVYcFkps6LWk/Hr4&#10;NgqSW2KyLtt9nOmL+7efnZ5vnxZKPY6H7RKEp8H/h+/tT61gtniGvzPhCM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ofkrHAAAA3AAAAA8AAAAAAAAAAAAAAAAAmAIAAGRy&#10;cy9kb3ducmV2LnhtbFBLBQYAAAAABAAEAPUAAACM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HmPscA&#10;AADcAAAADwAAAGRycy9kb3ducmV2LnhtbESPT2vCQBTE7wW/w/KEXorZKKXG6CrS0tJeBP8Qr4/s&#10;Mwlm34bsNon99N2C0OMwM79hVpvB1KKj1lWWFUyjGARxbnXFhYLT8X2SgHAeWWNtmRTcyMFmPXpY&#10;Yaptz3vqDr4QAcIuRQWl900qpctLMugi2xAH72Jbgz7ItpC6xT7ATS1ncfwiDVYcFkps6LWk/Hr4&#10;NgqSW2KyLtt9nOmL+7efnZ5vnxZKPY6H7RKEp8H/h+/tT61gtniGvzPhCM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B5j7HAAAA3AAAAA8AAAAAAAAAAAAAAAAAmAIAAGRy&#10;cy9kb3ducmV2LnhtbFBLBQYAAAAABAAEAPUAAACM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1DpccA&#10;AADcAAAADwAAAGRycy9kb3ducmV2LnhtbESPT2vCQBTE7wW/w/KEXorZKLTG6CrS0tJeBP8Qr4/s&#10;Mwlm34bsNon99N2C0OMwM79hVpvB1KKj1lWWFUyjGARxbnXFhYLT8X2SgHAeWWNtmRTcyMFmPXpY&#10;Yaptz3vqDr4QAcIuRQWl900qpctLMugi2xAH72Jbgz7ItpC6xT7ATS1ncfwiDVYcFkps6LWk/Hr4&#10;NgqSW2KyLtt9nOmL+7efnZ5vnxZKPY6H7RKEp8H/h+/tT61gtniGvzPhCM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UNQ6XHAAAA3AAAAA8AAAAAAAAAAAAAAAAAmAIAAGRy&#10;cy9kb3ducmV2LnhtbFBLBQYAAAAABAAEAPUAAACMAwAAAAA=&#10;" strokecolor="windowText" strokeweight="1pt"/>
                      <v:roundrect id="AutoShape 6" o:spid="_x0000_s1030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/d0sYA&#10;AADcAAAADwAAAGRycy9kb3ducmV2LnhtbESPQWvCQBSE74L/YXlCL2I29WBjzCpSaWkvQq3o9ZF9&#10;JsHs25Bdk9hf3y0UPA4z8w2TbQZTi45aV1lW8BzFIIhzqysuFBy/32YJCOeRNdaWScGdHGzW41GG&#10;qbY9f1F38IUIEHYpKii9b1IpXV6SQRfZhjh4F9sa9EG2hdQt9gFuajmP44U0WHFYKLGh15Ly6+Fm&#10;FCT3xJy60/79TJ/c7372+mU7XSr1NBm2KxCeBv8I/7c/tIL5cgF/Z8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d/d0s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2A7CB5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173 m                          179 m</w:t>
            </w:r>
          </w:p>
          <w:p w:rsidR="007F2706" w:rsidRPr="002A7CB5" w:rsidRDefault="007F2706" w:rsidP="007F270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7F2706" w:rsidRPr="002A7CB5" w:rsidRDefault="007F2706" w:rsidP="007F2706">
            <w:pPr>
              <w:rPr>
                <w:rFonts w:ascii="Times New Roman" w:hAnsi="Times New Roman"/>
                <w:sz w:val="24"/>
                <w:szCs w:val="24"/>
              </w:rPr>
            </w:pPr>
            <w:r w:rsidRPr="002A7CB5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187 m                          194 m</w:t>
            </w:r>
          </w:p>
          <w:p w:rsidR="007F2706" w:rsidRDefault="007F2706" w:rsidP="00525AAC">
            <w:pPr>
              <w:pStyle w:val="QuestionStyle"/>
            </w:pPr>
          </w:p>
        </w:tc>
      </w:tr>
      <w:tr w:rsidR="00A762FE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A762FE" w:rsidRPr="001B3341" w:rsidRDefault="00A762FE" w:rsidP="00A762F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9774E" w:rsidRDefault="005A0230" w:rsidP="0069774E">
            <w:pPr>
              <w:ind w:right="4133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56" type="#_x0000_t75" style="position:absolute;margin-left:283.15pt;margin-top:-3.6pt;width:128.1pt;height:154.25pt;z-index:251682816;mso-position-horizontal-relative:text;mso-position-vertical-relative:text">
                  <v:imagedata r:id="rId70" o:title=""/>
                </v:shape>
                <o:OLEObject Type="Embed" ProgID="FXDraw3.Document" ShapeID="_x0000_s1056" DrawAspect="Content" ObjectID="_1460094568" r:id="rId71"/>
              </w:object>
            </w:r>
            <w:r w:rsidR="0069774E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A sign is made in the shape of an arrow as shown.</w:t>
            </w:r>
          </w:p>
          <w:p w:rsidR="0069774E" w:rsidRDefault="0069774E" w:rsidP="0069774E">
            <w:pPr>
              <w:ind w:right="4133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7B094E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What is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the </w:t>
            </w:r>
            <w:r w:rsidRPr="007B094E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perimete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r of the sign</w:t>
            </w:r>
            <w:r w:rsidRPr="007B094E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? </w:t>
            </w:r>
          </w:p>
          <w:p w:rsidR="0069774E" w:rsidRPr="007B094E" w:rsidRDefault="0069774E" w:rsidP="0069774E">
            <w:pPr>
              <w:ind w:right="4133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69774E" w:rsidRDefault="0069774E" w:rsidP="0069774E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69774E" w:rsidRDefault="0069774E" w:rsidP="0069774E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69774E" w:rsidRPr="007B094E" w:rsidRDefault="0069774E" w:rsidP="0069774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9774E" w:rsidRPr="007B094E" w:rsidRDefault="0069774E" w:rsidP="0069774E">
            <w:pPr>
              <w:rPr>
                <w:rFonts w:ascii="Times New Roman" w:hAnsi="Times New Roman"/>
                <w:sz w:val="24"/>
                <w:szCs w:val="24"/>
              </w:rPr>
            </w:pPr>
            <w:r w:rsidRPr="007B094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7728" behindDoc="0" locked="0" layoutInCell="1" allowOverlap="1" wp14:anchorId="11A565EB" wp14:editId="1143A717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29152</wp:posOffset>
                      </wp:positionV>
                      <wp:extent cx="1573530" cy="388620"/>
                      <wp:effectExtent l="0" t="0" r="26670" b="11430"/>
                      <wp:wrapNone/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1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89B040" id="Group 9" o:spid="_x0000_s1026" style="position:absolute;margin-left:17.3pt;margin-top:2.3pt;width:123.9pt;height:30.6pt;z-index:251657728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">
                      <v:roundrect id="AutoShape 3" o:spid="_x0000_s1027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bgK8UA&#10;AADb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fKGXX2QA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tuAr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PdxMMA&#10;AADbAAAADwAAAGRycy9kb3ducmV2LnhtbERPTWvCQBC9C/0PyxS8iG7qwcaYjUhLRS9Creh1yI5J&#10;aHY2ZLdJ7K/vCgVv83ifk64HU4uOWldZVvAyi0AQ51ZXXCg4fX1MYxDOI2usLZOCGzlYZ0+jFBNt&#10;e/6k7ugLEULYJaig9L5JpHR5SQbdzDbEgbva1qAPsC2kbrEP4aaW8yhaSIMVh4YSG3orKf8+/hgF&#10;8S025+582F5oz/3770G/biZLpcbPw2YFwtPgH+J/906H+Qu4/xIO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PdxMMAAADbAAAADwAAAAAAAAAAAAAAAACYAgAAZHJzL2Rv&#10;d25yZXYueG1sUEsFBgAAAAAEAAQA9QAAAIg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94X8MA&#10;AADbAAAADwAAAGRycy9kb3ducmV2LnhtbERPTWvCQBC9C/0PyxS8iG70oGmajUilYi9C06LXITtN&#10;QrOzIbtNor++Wyh4m8f7nHQ7mkb01LnasoLlIgJBXFhdc6ng8+N1HoNwHlljY5kUXMnBNnuYpJho&#10;O/A79bkvRQhhl6CCyvs2kdIVFRl0C9sSB+7LdgZ9gF0pdYdDCDeNXEXRWhqsOTRU2NJLRcV3/mMU&#10;xNfYnPvz6XChNx72t5Pe7GZPSk0fx90zCE+jv4v/3Ucd5m/g75dwgM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94X8MAAADbAAAADwAAAAAAAAAAAAAAAACYAgAAZHJzL2Rv&#10;d25yZXYueG1sUEsFBgAAAAAEAAQA9QAAAIgDAAAAAA==&#10;" strokecolor="windowText" strokeweight="1pt"/>
                      <v:roundrect id="AutoShape 6" o:spid="_x0000_s1030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DsLcUA&#10;AADb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fIGVX2QA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wOwt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7B094E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690 cm                          780 cm</w:t>
            </w:r>
          </w:p>
          <w:p w:rsidR="0069774E" w:rsidRPr="007B094E" w:rsidRDefault="0069774E" w:rsidP="0069774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9774E" w:rsidRPr="007B094E" w:rsidRDefault="0069774E" w:rsidP="0069774E">
            <w:pPr>
              <w:rPr>
                <w:rFonts w:ascii="Times New Roman" w:hAnsi="Times New Roman"/>
                <w:sz w:val="24"/>
                <w:szCs w:val="24"/>
              </w:rPr>
            </w:pPr>
            <w:r w:rsidRPr="007B094E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810 cm                          900 cm</w:t>
            </w:r>
          </w:p>
          <w:p w:rsidR="0069774E" w:rsidRPr="007B094E" w:rsidRDefault="0069774E" w:rsidP="0069774E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69774E" w:rsidRDefault="0069774E" w:rsidP="0069774E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A762FE" w:rsidRDefault="00A762FE" w:rsidP="00525AAC">
            <w:pPr>
              <w:pStyle w:val="QuestionStyle"/>
            </w:pPr>
          </w:p>
          <w:p w:rsidR="0069774E" w:rsidRDefault="0069774E" w:rsidP="00525AAC">
            <w:pPr>
              <w:pStyle w:val="QuestionStyle"/>
            </w:pPr>
          </w:p>
        </w:tc>
      </w:tr>
      <w:tr w:rsidR="00A762FE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A762FE" w:rsidRPr="001B3341" w:rsidRDefault="00A762FE" w:rsidP="00A762F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F5FF4" w:rsidRDefault="002F5FF4" w:rsidP="00525AAC">
            <w:pPr>
              <w:pStyle w:val="QuestionStyle"/>
            </w:pPr>
            <w:r>
              <w:t>A sector of a circle is shown. What is its perimeter, correct to one decimal place?</w:t>
            </w:r>
          </w:p>
          <w:p w:rsidR="002F5FF4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57" type="#_x0000_t75" style="position:absolute;margin-left:220.5pt;margin-top:3.6pt;width:126.7pt;height:118.05pt;z-index:251683840">
                  <v:imagedata r:id="rId72" o:title=""/>
                </v:shape>
                <o:OLEObject Type="Embed" ProgID="FXDraw3.Document" ShapeID="_x0000_s1057" DrawAspect="Content" ObjectID="_1460094569" r:id="rId73"/>
              </w:object>
            </w:r>
            <w:r w:rsidR="002F5FF4">
              <w:t xml:space="preserve">      </w:t>
            </w:r>
          </w:p>
          <w:p w:rsidR="000E4178" w:rsidRPr="0013023C" w:rsidRDefault="000E4178" w:rsidP="000E4178">
            <w:pPr>
              <w:rPr>
                <w:rFonts w:ascii="Times New Roman" w:hAnsi="Times New Roman"/>
              </w:rPr>
            </w:pPr>
          </w:p>
          <w:p w:rsidR="000E4178" w:rsidRDefault="000E4178" w:rsidP="000E4178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0080" behindDoc="0" locked="0" layoutInCell="1" allowOverlap="1" wp14:anchorId="5A7DA679" wp14:editId="21685F4D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58420</wp:posOffset>
                      </wp:positionV>
                      <wp:extent cx="754380" cy="373380"/>
                      <wp:effectExtent l="0" t="0" r="26670" b="26670"/>
                      <wp:wrapNone/>
                      <wp:docPr id="62" name="Rectangl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0230" w:rsidRPr="003A7010" w:rsidRDefault="005A0230" w:rsidP="000E4178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7DA679" id="Rectangle 62" o:spid="_x0000_s1036" style="position:absolute;margin-left:89.1pt;margin-top:4.6pt;width:59.4pt;height:29.4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" filled="f" strokecolor="black [3213]" strokeweight="1.5pt">
                      <v:textbox>
                        <w:txbxContent>
                          <w:p w:rsidR="005A0230" w:rsidRPr="003A7010" w:rsidRDefault="005A0230" w:rsidP="000E4178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0E4178" w:rsidRPr="00A00073" w:rsidRDefault="000E4178" w:rsidP="000E4178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Perimeter =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</w:t>
            </w:r>
            <w:r>
              <w:rPr>
                <w:rFonts w:ascii="Times New Roman" w:hAnsi="Times New Roman"/>
                <w:sz w:val="32"/>
                <w:szCs w:val="32"/>
              </w:rPr>
              <w:t>cm.</w:t>
            </w:r>
          </w:p>
          <w:p w:rsidR="000E4178" w:rsidRDefault="000E4178" w:rsidP="00525AAC">
            <w:pPr>
              <w:pStyle w:val="QuestionStyle"/>
            </w:pPr>
          </w:p>
          <w:p w:rsidR="000E4178" w:rsidRDefault="000E4178" w:rsidP="00525AAC">
            <w:pPr>
              <w:pStyle w:val="QuestionStyle"/>
            </w:pPr>
          </w:p>
          <w:p w:rsidR="002F5FF4" w:rsidRDefault="002F5FF4" w:rsidP="00525AAC">
            <w:pPr>
              <w:pStyle w:val="QuestionStyle"/>
            </w:pPr>
          </w:p>
          <w:p w:rsidR="00A762FE" w:rsidRDefault="00A762FE" w:rsidP="00525AAC">
            <w:pPr>
              <w:pStyle w:val="QuestionStyle"/>
            </w:pPr>
          </w:p>
          <w:p w:rsidR="002F5FF4" w:rsidRDefault="002F5FF4" w:rsidP="00525AAC">
            <w:pPr>
              <w:pStyle w:val="QuestionStyle"/>
            </w:pPr>
          </w:p>
        </w:tc>
      </w:tr>
      <w:tr w:rsidR="00A762FE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A762FE" w:rsidRPr="001B3341" w:rsidRDefault="00A762FE" w:rsidP="00A762F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670E37" w:rsidRPr="00976A18" w:rsidRDefault="005A0230" w:rsidP="00177713">
            <w:pPr>
              <w:ind w:right="4672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noProof/>
                <w:sz w:val="36"/>
                <w:szCs w:val="36"/>
                <w:lang w:eastAsia="en-AU"/>
              </w:rPr>
              <w:object w:dxaOrig="1440" w:dyaOrig="1440">
                <v:shape id="_x0000_s1063" type="#_x0000_t75" style="position:absolute;margin-left:268.25pt;margin-top:7.55pt;width:168.35pt;height:147.45pt;z-index:251684864;mso-position-horizontal-relative:text;mso-position-vertical-relative:text">
                  <v:imagedata r:id="rId74" o:title=""/>
                </v:shape>
                <o:OLEObject Type="Embed" ProgID="FXDraw3.Document" ShapeID="_x0000_s1063" DrawAspect="Content" ObjectID="_1460094570" r:id="rId75"/>
              </w:object>
            </w:r>
            <w:r w:rsidR="00670E37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A trotting</w:t>
            </w:r>
            <w:r w:rsidR="00670E37" w:rsidRPr="00976A18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track has the dimensions shown. </w:t>
            </w:r>
            <w:r w:rsidR="00670E37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The width of the track is 12 m. How much further is travelled in making one lap of the </w:t>
            </w:r>
            <w:r w:rsidR="00670E37" w:rsidRPr="00976A18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track</w:t>
            </w:r>
            <w:r w:rsidR="00670E37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on the outside rail compared to the inside rail</w:t>
            </w:r>
            <w:r w:rsidR="00670E37" w:rsidRPr="00976A18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?</w:t>
            </w:r>
            <w:r w:rsidR="00670E37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Answer to the nearest m. </w:t>
            </w:r>
          </w:p>
          <w:p w:rsidR="00670E37" w:rsidRPr="00976A18" w:rsidRDefault="00670E37" w:rsidP="00670E37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670E37" w:rsidRPr="00976A18" w:rsidRDefault="00670E37" w:rsidP="00670E37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670E37" w:rsidRPr="00976A18" w:rsidRDefault="00670E37" w:rsidP="00670E37">
            <w:pPr>
              <w:ind w:right="4814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670E37" w:rsidRPr="00976A18" w:rsidRDefault="00670E37" w:rsidP="00670E37">
            <w:pPr>
              <w:ind w:right="4814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67C914E7" wp14:editId="2833D8FB">
                      <wp:simplePos x="0" y="0"/>
                      <wp:positionH relativeFrom="column">
                        <wp:posOffset>1534160</wp:posOffset>
                      </wp:positionH>
                      <wp:positionV relativeFrom="paragraph">
                        <wp:posOffset>74930</wp:posOffset>
                      </wp:positionV>
                      <wp:extent cx="754380" cy="373380"/>
                      <wp:effectExtent l="0" t="0" r="26670" b="26670"/>
                      <wp:wrapNone/>
                      <wp:docPr id="256" name="Rectangle 2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A56D2E" id="Rectangle 256" o:spid="_x0000_s1026" style="position:absolute;margin-left:120.8pt;margin-top:5.9pt;width:59.4pt;height:29.4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" filled="f" strokecolor="black [3213]" strokeweight="1.5pt"/>
                  </w:pict>
                </mc:Fallback>
              </mc:AlternateContent>
            </w:r>
          </w:p>
          <w:p w:rsidR="00670E37" w:rsidRPr="00976A18" w:rsidRDefault="00984C38" w:rsidP="00984C38">
            <w:pPr>
              <w:ind w:right="3436"/>
              <w:rPr>
                <w:rFonts w:ascii="Times New Roman" w:eastAsia="Times New Roman" w:hAnsi="Times New Roman"/>
                <w:sz w:val="36"/>
                <w:szCs w:val="36"/>
                <w:lang w:eastAsia="en-AU"/>
              </w:rPr>
            </w:pPr>
            <w:r>
              <w:rPr>
                <w:rFonts w:ascii="Times New Roman" w:eastAsia="Times New Roman" w:hAnsi="Times New Roman"/>
                <w:sz w:val="36"/>
                <w:szCs w:val="36"/>
                <w:lang w:eastAsia="en-AU"/>
              </w:rPr>
              <w:t xml:space="preserve">Extra distance =               </w:t>
            </w:r>
            <w:r w:rsidR="00670E37" w:rsidRPr="00976A18">
              <w:rPr>
                <w:rFonts w:ascii="Times New Roman" w:eastAsia="Times New Roman" w:hAnsi="Times New Roman"/>
                <w:sz w:val="36"/>
                <w:szCs w:val="36"/>
                <w:lang w:eastAsia="en-AU"/>
              </w:rPr>
              <w:t xml:space="preserve"> m.</w:t>
            </w:r>
          </w:p>
          <w:p w:rsidR="00670E37" w:rsidRPr="00976A18" w:rsidRDefault="00670E37" w:rsidP="00670E37">
            <w:pPr>
              <w:ind w:right="4814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A762FE" w:rsidRDefault="00A762FE" w:rsidP="00525AAC">
            <w:pPr>
              <w:pStyle w:val="QuestionStyle"/>
            </w:pPr>
          </w:p>
        </w:tc>
      </w:tr>
      <w:tr w:rsidR="00A762FE" w:rsidTr="00C42BE5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A762FE" w:rsidRPr="001B3341" w:rsidRDefault="00A762FE" w:rsidP="00A762F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84C38" w:rsidRDefault="005A0230" w:rsidP="00984C38">
            <w:pPr>
              <w:ind w:right="4672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64" type="#_x0000_t75" style="position:absolute;margin-left:213pt;margin-top:.6pt;width:206.15pt;height:163.7pt;z-index:251685888;mso-position-horizontal-relative:text;mso-position-vertical-relative:text">
                  <v:imagedata r:id="rId76" o:title=""/>
                </v:shape>
                <o:OLEObject Type="Embed" ProgID="FXDraw3.Document" ShapeID="_x0000_s1064" DrawAspect="Content" ObjectID="_1460094571" r:id="rId77"/>
              </w:object>
            </w:r>
            <w:r w:rsidR="00984C38" w:rsidRPr="00A21253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Find the</w:t>
            </w:r>
            <w:r w:rsidR="00984C38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perimeter of the shape shown below.</w:t>
            </w:r>
            <w:r w:rsidR="00BE2115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(Nearest metre)</w:t>
            </w:r>
          </w:p>
          <w:p w:rsidR="00984C38" w:rsidRDefault="00984C38" w:rsidP="00984C38">
            <w:pPr>
              <w:ind w:right="4672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984C38" w:rsidRDefault="00984C38" w:rsidP="00984C38">
            <w:pPr>
              <w:ind w:right="4672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984C38" w:rsidRDefault="00984C38" w:rsidP="00984C38">
            <w:pPr>
              <w:ind w:right="4672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984C38" w:rsidRDefault="00984C38" w:rsidP="00984C38">
            <w:pPr>
              <w:ind w:right="4672"/>
              <w:jc w:val="right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984C38" w:rsidRDefault="00984C38" w:rsidP="00984C38">
            <w:pPr>
              <w:ind w:right="4672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984C38" w:rsidRDefault="00984C38" w:rsidP="00984C38">
            <w:pPr>
              <w:ind w:right="4814"/>
              <w:rPr>
                <w:rFonts w:ascii="Times New Roman" w:hAnsi="Times New Roman"/>
                <w:sz w:val="24"/>
                <w:szCs w:val="24"/>
              </w:rPr>
            </w:pPr>
          </w:p>
          <w:p w:rsidR="00984C38" w:rsidRDefault="00984C38" w:rsidP="00984C38">
            <w:pPr>
              <w:ind w:right="481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9EDEF99" wp14:editId="180DAEA8">
                      <wp:simplePos x="0" y="0"/>
                      <wp:positionH relativeFrom="column">
                        <wp:posOffset>1136650</wp:posOffset>
                      </wp:positionH>
                      <wp:positionV relativeFrom="paragraph">
                        <wp:posOffset>96520</wp:posOffset>
                      </wp:positionV>
                      <wp:extent cx="754380" cy="373380"/>
                      <wp:effectExtent l="0" t="0" r="26670" b="26670"/>
                      <wp:wrapNone/>
                      <wp:docPr id="258" name="Rectangle 2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45AEF9" id="Rectangle 258" o:spid="_x0000_s1026" style="position:absolute;margin-left:89.5pt;margin-top:7.6pt;width:59.4pt;height:29.4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984C38" w:rsidRPr="00A00073" w:rsidRDefault="00984C38" w:rsidP="00984C38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Perimeter =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</w:t>
            </w:r>
            <w:r>
              <w:rPr>
                <w:rFonts w:ascii="Times New Roman" w:hAnsi="Times New Roman"/>
                <w:sz w:val="32"/>
                <w:szCs w:val="32"/>
              </w:rPr>
              <w:t>m.</w:t>
            </w:r>
          </w:p>
          <w:p w:rsidR="00984C38" w:rsidRPr="007D2B65" w:rsidRDefault="00984C38" w:rsidP="00984C38">
            <w:pPr>
              <w:ind w:right="4417"/>
              <w:rPr>
                <w:rFonts w:ascii="Times New Roman" w:hAnsi="Times New Roman"/>
                <w:sz w:val="36"/>
                <w:szCs w:val="36"/>
              </w:rPr>
            </w:pPr>
          </w:p>
          <w:p w:rsidR="00A762FE" w:rsidRDefault="00A762FE" w:rsidP="00525AAC">
            <w:pPr>
              <w:pStyle w:val="QuestionStyle"/>
            </w:pPr>
          </w:p>
        </w:tc>
      </w:tr>
    </w:tbl>
    <w:p w:rsidR="003F3344" w:rsidRDefault="003F3344">
      <w:pPr>
        <w:rPr>
          <w:rFonts w:asciiTheme="majorHAnsi" w:hAnsiTheme="majorHAnsi"/>
          <w:sz w:val="24"/>
          <w:szCs w:val="24"/>
        </w:rPr>
      </w:pPr>
    </w:p>
    <w:p w:rsidR="00EC2019" w:rsidRDefault="00EC2019" w:rsidP="003F3344">
      <w:pPr>
        <w:rPr>
          <w:rFonts w:asciiTheme="majorHAnsi" w:hAnsiTheme="majorHAnsi"/>
          <w:i/>
          <w:sz w:val="48"/>
          <w:szCs w:val="48"/>
        </w:rPr>
        <w:sectPr w:rsidR="00EC2019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i/>
          <w:sz w:val="48"/>
          <w:szCs w:val="48"/>
        </w:rPr>
        <w:sectPr w:rsidR="003F3344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sdt>
      <w:sdtPr>
        <w:rPr>
          <w:rFonts w:asciiTheme="majorHAnsi" w:hAnsiTheme="majorHAnsi"/>
          <w:sz w:val="48"/>
          <w:szCs w:val="48"/>
        </w:rPr>
        <w:alias w:val="Title"/>
        <w:tag w:val=""/>
        <w:id w:val="745227015"/>
        <w:placeholder>
          <w:docPart w:val="A394BEAD37B84DAA8FD02B9845CAC32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:rsidR="001F156E" w:rsidRDefault="001B2865" w:rsidP="003F3344">
          <w:pPr>
            <w:jc w:val="center"/>
            <w:rPr>
              <w:rFonts w:asciiTheme="majorHAnsi" w:hAnsiTheme="majorHAnsi"/>
              <w:sz w:val="48"/>
              <w:szCs w:val="48"/>
            </w:rPr>
          </w:pPr>
          <w:r>
            <w:rPr>
              <w:rFonts w:asciiTheme="majorHAnsi" w:hAnsiTheme="majorHAnsi"/>
              <w:sz w:val="48"/>
              <w:szCs w:val="48"/>
            </w:rPr>
            <w:t>Perimeter</w:t>
          </w:r>
        </w:p>
      </w:sdtContent>
    </w:sdt>
    <w:p w:rsidR="003F3344" w:rsidRDefault="003F3344" w:rsidP="003F3344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3F3344" w:rsidTr="00670E37">
        <w:tc>
          <w:tcPr>
            <w:tcW w:w="9242" w:type="dxa"/>
          </w:tcPr>
          <w:p w:rsidR="003F3344" w:rsidRDefault="003F3344" w:rsidP="003F3344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3F3344">
              <w:rPr>
                <w:rStyle w:val="Heading1Char"/>
              </w:rPr>
              <w:t xml:space="preserve">Non Calculator Section  </w:t>
            </w:r>
            <w:r>
              <w:rPr>
                <w:rFonts w:asciiTheme="majorHAnsi" w:hAnsiTheme="majorHAnsi"/>
                <w:sz w:val="24"/>
                <w:szCs w:val="24"/>
              </w:rPr>
              <w:t>( 1 mark each)</w:t>
            </w:r>
          </w:p>
        </w:tc>
      </w:tr>
    </w:tbl>
    <w:p w:rsidR="003F3344" w:rsidRDefault="003F3344" w:rsidP="003F3344"/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9255"/>
      </w:tblGrid>
      <w:tr w:rsidR="00137B07" w:rsidTr="00F15F3A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137B07" w:rsidRPr="001B3341" w:rsidRDefault="00137B07" w:rsidP="00137B07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bottom w:val="single" w:sz="4" w:space="0" w:color="auto"/>
            </w:tcBorders>
          </w:tcPr>
          <w:p w:rsidR="00137B07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66" type="#_x0000_t75" style="position:absolute;margin-left:283.3pt;margin-top:8.15pt;width:114.6pt;height:81.75pt;z-index:251686912;mso-position-horizontal-relative:text;mso-position-vertical-relative:text">
                  <v:imagedata r:id="rId8" o:title=""/>
                </v:shape>
                <o:OLEObject Type="Embed" ProgID="FXDraw3.Document" ShapeID="_x0000_s1066" DrawAspect="Content" ObjectID="_1460094572" r:id="rId78"/>
              </w:object>
            </w:r>
            <w:r w:rsidR="00137B07">
              <w:t xml:space="preserve">What is the perimeter of the square shown? </w:t>
            </w:r>
          </w:p>
          <w:p w:rsidR="00137B07" w:rsidRDefault="00137B07" w:rsidP="00F15F3A">
            <w:pPr>
              <w:rPr>
                <w:rFonts w:ascii="Times New Roman" w:hAnsi="Times New Roman"/>
              </w:rPr>
            </w:pPr>
          </w:p>
          <w:p w:rsidR="00137B07" w:rsidRPr="00137B07" w:rsidRDefault="00137B07" w:rsidP="00F15F3A">
            <w:pPr>
              <w:rPr>
                <w:rFonts w:ascii="Times New Roman" w:hAnsi="Times New Roman"/>
                <w:position w:val="-2"/>
              </w:rPr>
            </w:pPr>
            <w:r>
              <w:rPr>
                <w:rFonts w:ascii="Times New Roman" w:hAnsi="Times New Roman"/>
              </w:rPr>
              <w:t xml:space="preserve"> </w:t>
            </w:r>
            <w:r w:rsidRPr="00137B07">
              <w:rPr>
                <w:rFonts w:ascii="Times New Roman" w:hAnsi="Times New Roman"/>
                <w:color w:val="FF0000"/>
                <w:position w:val="-2"/>
              </w:rPr>
              <w:object w:dxaOrig="1795" w:dyaOrig="192">
                <v:shape id="_x0000_i1030" type="#_x0000_t75" style="width:90pt;height:9.8pt" o:ole="">
                  <v:imagedata r:id="rId79" o:title=""/>
                </v:shape>
                <o:OLEObject Type="Embed" ProgID="FXE300.Equation" ShapeID="_x0000_i1030" DrawAspect="Content" ObjectID="_1460094510" r:id="rId80"/>
              </w:object>
            </w:r>
            <w:r w:rsidRPr="00137B07">
              <w:rPr>
                <w:rFonts w:ascii="Times New Roman" w:hAnsi="Times New Roman"/>
                <w:position w:val="-2"/>
              </w:rPr>
              <w:t xml:space="preserve"> </w:t>
            </w:r>
          </w:p>
          <w:p w:rsidR="00137B07" w:rsidRDefault="00137B07" w:rsidP="00F15F3A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0DDFA164" wp14:editId="573F26CF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104140</wp:posOffset>
                      </wp:positionV>
                      <wp:extent cx="754380" cy="373380"/>
                      <wp:effectExtent l="0" t="0" r="26670" b="26670"/>
                      <wp:wrapNone/>
                      <wp:docPr id="259" name="Rectangle 2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0230" w:rsidRPr="003A7010" w:rsidRDefault="005A0230" w:rsidP="00137B0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  <w:t>96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DFA164" id="Rectangle 259" o:spid="_x0000_s1037" style="position:absolute;margin-left:89.1pt;margin-top:8.2pt;width:59.4pt;height:29.4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" filled="f" strokecolor="black [3213]" strokeweight="1.5pt">
                      <v:textbox>
                        <w:txbxContent>
                          <w:p w:rsidR="005A0230" w:rsidRPr="003A7010" w:rsidRDefault="005A0230" w:rsidP="00137B0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  <w:t>96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137B07" w:rsidRPr="00A00073" w:rsidRDefault="00137B07" w:rsidP="00F15F3A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Perimeter =  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</w:t>
            </w:r>
            <w:r>
              <w:rPr>
                <w:rFonts w:ascii="Times New Roman" w:hAnsi="Times New Roman"/>
                <w:sz w:val="32"/>
                <w:szCs w:val="32"/>
              </w:rPr>
              <w:t>c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>m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  <w:p w:rsidR="00137B07" w:rsidRDefault="00137B07" w:rsidP="00525AAC">
            <w:pPr>
              <w:pStyle w:val="QuestionStyle"/>
            </w:pPr>
          </w:p>
          <w:p w:rsidR="00137B07" w:rsidRDefault="00137B07" w:rsidP="00525AAC">
            <w:pPr>
              <w:pStyle w:val="QuestionStyle"/>
            </w:pPr>
          </w:p>
        </w:tc>
      </w:tr>
      <w:tr w:rsidR="00137B07" w:rsidRPr="0008176F" w:rsidTr="00F15F3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137B07" w:rsidRPr="001B3341" w:rsidRDefault="00137B07" w:rsidP="00137B07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37B07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67" type="#_x0000_t75" style="position:absolute;margin-left:281.5pt;margin-top:8.05pt;width:153.25pt;height:94.85pt;z-index:251687936;mso-position-horizontal-relative:text;mso-position-vertical-relative:text">
                  <v:imagedata r:id="rId10" o:title=""/>
                </v:shape>
                <o:OLEObject Type="Embed" ProgID="FXDraw3.Document" ShapeID="_x0000_s1067" DrawAspect="Content" ObjectID="_1460094573" r:id="rId81"/>
              </w:object>
            </w:r>
            <w:r w:rsidR="00137B07">
              <w:t>Find the perimeter of this rectangle.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2064" behindDoc="0" locked="0" layoutInCell="1" allowOverlap="1" wp14:anchorId="287A49A9" wp14:editId="76689AC7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260" name="Group 2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6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2F25AFB" id="Group 260" o:spid="_x0000_s1026" style="position:absolute;margin-left:19.3pt;margin-top:1.95pt;width:12.9pt;height:70.8pt;z-index:25167206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MvA8MA&#10;AADcAAAADwAAAGRycy9kb3ducmV2LnhtbESPzWrDMBCE74W+g9hCb43cHEztRg6hNKHHOMmlt8Va&#10;/xBrJSQ1Ud6+KhRyHGbmG2a1TmYWF/JhsqzgdVGAIO6snnhQcDpuX95AhIiscbZMCm4UYN08Pqyw&#10;1vbKLV0OcRAZwqFGBWOMrpYydCMZDAvriLPXW28wZukHqT1eM9zMclkUpTQ4cV4Y0dHHSN358GMU&#10;fHrd7r+r5Nw+7dqtLyrXc6XU81PavIOIlOI9/N/+0gqWZQl/Z/IRk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3MvA8MAAADcAAAADwAAAAAAAAAAAAAAAACYAgAAZHJzL2Rv&#10;d25yZXYueG1sUEsFBgAAAAAEAAQA9QAAAIgDAAAAAA==&#10;" fillcolor="black [3213]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YIbsUA&#10;AADcAAAADwAAAGRycy9kb3ducmV2LnhtbESPT2vCQBTE7wW/w/IEL0U39aAxdRWxKPUi+Ae9PrKv&#10;STD7NmTXJPbTu4WCx2FmfsPMl50pRUO1Kywr+BhFIIhTqwvOFJxPm2EMwnlkjaVlUvAgB8tF722O&#10;ibYtH6g5+kwECLsEFeTeV4mULs3JoBvZijh4P7Y26IOsM6lrbAPclHIcRRNpsOCwkGNF65zS2/Fu&#10;FMSP2Fyay357pR23X797PV29z5Qa9LvVJwhPnX+F/9vfWsF4MoW/M+EIyM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RghuxQAAANw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mcHMMA&#10;AADcAAAADwAAAGRycy9kb3ducmV2LnhtbERPy2rCQBTdC/2H4Ra6EZ3URUxTJ0FaWnQj1BbdXjK3&#10;SWjmTshM8/DrnYXg8nDem3w0jeipc7VlBc/LCARxYXXNpYKf749FAsJ5ZI2NZVIwkYM8e5htMNV2&#10;4C/qj74UIYRdigoq79tUSldUZNAtbUscuF/bGfQBdqXUHQ4h3DRyFUWxNFhzaKiwpbeKir/jv1GQ&#10;TIk59afD55n2PLxfDnq9nb8o9fQ4bl9BeBr9XXxz77SCVRzWhjPhCMjs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mcHMMAAADcAAAADwAAAAAAAAAAAAAAAACYAgAAZHJzL2Rv&#10;d25yZXYueG1sUEsFBgAAAAAEAAQA9QAAAIg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U5h8YA&#10;AADcAAAADwAAAGRycy9kb3ducmV2LnhtbESPQWvCQBSE74L/YXlCL2I29WBjzCpSaWkvQq3o9ZF9&#10;JsHs25Bdk9hf3y0UPA4z8w2TbQZTi45aV1lW8BzFIIhzqysuFBy/32YJCOeRNdaWScGdHGzW41GG&#10;qbY9f1F38IUIEHYpKii9b1IpXV6SQRfZhjh4F9sa9EG2hdQt9gFuajmP44U0WHFYKLGh15Ly6+Fm&#10;FCT3xJy60/79TJ/c7372+mU7XSr1NBm2KxCeBv8I/7c/tIL5Ygl/Z8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ZU5h8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39 cm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54 cm       </w:t>
            </w:r>
            <w:r w:rsidRPr="00137B0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288" w:dyaOrig="238">
                <v:shape id="_x0000_i1031" type="#_x0000_t75" style="width:114.55pt;height:12.25pt" o:ole="">
                  <v:imagedata r:id="rId82" o:title=""/>
                </v:shape>
                <o:OLEObject Type="Embed" ProgID="FXE300.Equation" ShapeID="_x0000_i1031" DrawAspect="Content" ObjectID="_1460094511" r:id="rId8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63 cm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78 cm</w:t>
            </w:r>
          </w:p>
          <w:p w:rsidR="00137B07" w:rsidRPr="0008176F" w:rsidRDefault="00137B07" w:rsidP="00525AAC">
            <w:pPr>
              <w:pStyle w:val="QuestionStyle"/>
            </w:pPr>
          </w:p>
        </w:tc>
      </w:tr>
      <w:tr w:rsidR="00137B07" w:rsidTr="00F15F3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137B07" w:rsidRPr="001B3341" w:rsidRDefault="00137B07" w:rsidP="00137B07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37B07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68" type="#_x0000_t75" style="position:absolute;margin-left:282.1pt;margin-top:1.25pt;width:163.55pt;height:100.3pt;z-index:251688960;mso-position-horizontal-relative:text;mso-position-vertical-relative:text">
                  <v:imagedata r:id="rId12" o:title=""/>
                </v:shape>
                <o:OLEObject Type="Embed" ProgID="FXDraw3.Document" ShapeID="_x0000_s1068" DrawAspect="Content" ObjectID="_1460094574" r:id="rId84"/>
              </w:object>
            </w:r>
            <w:r w:rsidR="00137B07">
              <w:t>What is the perimeter of the triangle?</w:t>
            </w:r>
          </w:p>
          <w:p w:rsidR="00137B07" w:rsidRDefault="00137B07" w:rsidP="00F15F3A">
            <w:pPr>
              <w:rPr>
                <w:rFonts w:ascii="Times New Roman" w:hAnsi="Times New Roman"/>
              </w:rPr>
            </w:pPr>
          </w:p>
          <w:p w:rsidR="00137B07" w:rsidRPr="00137B07" w:rsidRDefault="00137B07" w:rsidP="00F15F3A">
            <w:pPr>
              <w:rPr>
                <w:rFonts w:ascii="Times New Roman" w:hAnsi="Times New Roman"/>
                <w:position w:val="-2"/>
              </w:rPr>
            </w:pPr>
            <w:r>
              <w:rPr>
                <w:rFonts w:ascii="Times New Roman" w:hAnsi="Times New Roman"/>
              </w:rPr>
              <w:t xml:space="preserve"> </w:t>
            </w:r>
            <w:r w:rsidRPr="00137B07">
              <w:rPr>
                <w:rFonts w:ascii="Times New Roman" w:hAnsi="Times New Roman"/>
                <w:color w:val="FF0000"/>
                <w:position w:val="-2"/>
              </w:rPr>
              <w:object w:dxaOrig="1988" w:dyaOrig="180">
                <v:shape id="_x0000_i1032" type="#_x0000_t75" style="width:99.8pt;height:9pt" o:ole="">
                  <v:imagedata r:id="rId85" o:title=""/>
                </v:shape>
                <o:OLEObject Type="Embed" ProgID="FXE300.Equation" ShapeID="_x0000_i1032" DrawAspect="Content" ObjectID="_1460094512" r:id="rId86"/>
              </w:object>
            </w:r>
            <w:r w:rsidRPr="00137B07">
              <w:rPr>
                <w:rFonts w:ascii="Times New Roman" w:hAnsi="Times New Roman"/>
                <w:position w:val="-2"/>
              </w:rPr>
              <w:t xml:space="preserve"> </w:t>
            </w:r>
          </w:p>
          <w:p w:rsidR="00137B07" w:rsidRDefault="00137B07" w:rsidP="00F15F3A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050204C0" wp14:editId="397CF2C5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134620</wp:posOffset>
                      </wp:positionV>
                      <wp:extent cx="754380" cy="373380"/>
                      <wp:effectExtent l="0" t="0" r="26670" b="26670"/>
                      <wp:wrapNone/>
                      <wp:docPr id="270" name="Rectangle 2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0230" w:rsidRPr="003A7010" w:rsidRDefault="005A0230" w:rsidP="00137B0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  <w:t>72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0204C0" id="Rectangle 270" o:spid="_x0000_s1038" style="position:absolute;margin-left:119.1pt;margin-top:10.6pt;width:59.4pt;height:29.4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" filled="f" strokecolor="black [3213]" strokeweight="1.5pt">
                      <v:textbox>
                        <w:txbxContent>
                          <w:p w:rsidR="005A0230" w:rsidRPr="003A7010" w:rsidRDefault="005A0230" w:rsidP="00137B0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  <w:t>72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137B07" w:rsidRPr="00A00073" w:rsidRDefault="00137B07" w:rsidP="00F15F3A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</w:t>
            </w:r>
            <w:r>
              <w:rPr>
                <w:rFonts w:ascii="Times New Roman" w:hAnsi="Times New Roman"/>
                <w:sz w:val="32"/>
                <w:szCs w:val="32"/>
              </w:rPr>
              <w:t>Perimeter =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</w:t>
            </w:r>
            <w:r>
              <w:rPr>
                <w:rFonts w:ascii="Times New Roman" w:hAnsi="Times New Roman"/>
                <w:sz w:val="32"/>
                <w:szCs w:val="32"/>
              </w:rPr>
              <w:t>c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>m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  <w:p w:rsidR="00137B07" w:rsidRDefault="00137B07" w:rsidP="00525AAC">
            <w:pPr>
              <w:pStyle w:val="QuestionStyle"/>
            </w:pPr>
          </w:p>
          <w:p w:rsidR="00137B07" w:rsidRDefault="00137B07" w:rsidP="00525AAC">
            <w:pPr>
              <w:pStyle w:val="QuestionStyle"/>
            </w:pPr>
          </w:p>
        </w:tc>
      </w:tr>
      <w:tr w:rsidR="00137B07" w:rsidTr="00F15F3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137B07" w:rsidRPr="001B3341" w:rsidRDefault="00137B07" w:rsidP="00137B07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37B07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69" type="#_x0000_t75" style="position:absolute;margin-left:250.65pt;margin-top:6.25pt;width:200.55pt;height:115.5pt;z-index:251689984;mso-position-horizontal-relative:text;mso-position-vertical-relative:text">
                  <v:imagedata r:id="rId14" o:title=""/>
                </v:shape>
                <o:OLEObject Type="Embed" ProgID="FXDraw3.Document" ShapeID="_x0000_s1069" DrawAspect="Content" ObjectID="_1460094575" r:id="rId87"/>
              </w:object>
            </w:r>
            <w:r w:rsidR="00137B07">
              <w:t>What is the perimeter of the parallelogram shown?</w:t>
            </w:r>
          </w:p>
          <w:p w:rsidR="00137B07" w:rsidRPr="00332C22" w:rsidRDefault="00137B07" w:rsidP="00525AAC">
            <w:pPr>
              <w:pStyle w:val="QuestionStyle"/>
            </w:pPr>
          </w:p>
          <w:p w:rsidR="00137B07" w:rsidRDefault="00137B07" w:rsidP="00525AAC">
            <w:pPr>
              <w:pStyle w:val="QuestionStyle"/>
            </w:pPr>
          </w:p>
          <w:p w:rsidR="00137B07" w:rsidRPr="00137B07" w:rsidRDefault="00137B07" w:rsidP="00525AAC">
            <w:pPr>
              <w:pStyle w:val="QuestionStyle"/>
            </w:pPr>
            <w:r>
              <w:t xml:space="preserve">    </w:t>
            </w:r>
            <w:r w:rsidRPr="00137B07">
              <w:object w:dxaOrig="2168" w:dyaOrig="238">
                <v:shape id="_x0000_i1033" type="#_x0000_t75" style="width:108.8pt;height:12.25pt" o:ole="">
                  <v:imagedata r:id="rId88" o:title=""/>
                </v:shape>
                <o:OLEObject Type="Embed" ProgID="FXE300.Equation" ShapeID="_x0000_i1033" DrawAspect="Content" ObjectID="_1460094513" r:id="rId89"/>
              </w:object>
            </w:r>
            <w:r w:rsidRPr="00137B07">
              <w:t xml:space="preserve"> </w:t>
            </w:r>
          </w:p>
          <w:p w:rsidR="00137B07" w:rsidRPr="0013023C" w:rsidRDefault="00137B07" w:rsidP="00525AAC">
            <w:pPr>
              <w:pStyle w:val="QuestionStyle"/>
            </w:pPr>
          </w:p>
          <w:p w:rsidR="00137B07" w:rsidRDefault="00137B07" w:rsidP="00525AAC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6849DCD9" wp14:editId="74AA6C16">
                      <wp:simplePos x="0" y="0"/>
                      <wp:positionH relativeFrom="column">
                        <wp:posOffset>1565910</wp:posOffset>
                      </wp:positionH>
                      <wp:positionV relativeFrom="paragraph">
                        <wp:posOffset>111125</wp:posOffset>
                      </wp:positionV>
                      <wp:extent cx="754380" cy="373380"/>
                      <wp:effectExtent l="0" t="0" r="26670" b="26670"/>
                      <wp:wrapNone/>
                      <wp:docPr id="271" name="Rectangle 2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0230" w:rsidRPr="003A7010" w:rsidRDefault="005A0230" w:rsidP="00137B0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  <w:t>56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49DCD9" id="Rectangle 271" o:spid="_x0000_s1039" style="position:absolute;margin-left:123.3pt;margin-top:8.75pt;width:59.4pt;height:29.4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" filled="f" strokecolor="black [3213]" strokeweight="1.5pt">
                      <v:textbox>
                        <w:txbxContent>
                          <w:p w:rsidR="005A0230" w:rsidRPr="003A7010" w:rsidRDefault="005A0230" w:rsidP="00137B0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  <w:t>56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t xml:space="preserve">                                   </w:t>
            </w:r>
          </w:p>
          <w:p w:rsidR="00137B07" w:rsidRPr="00BE2115" w:rsidRDefault="00137B07" w:rsidP="00525AAC">
            <w:pPr>
              <w:pStyle w:val="QuestionStyle"/>
              <w:rPr>
                <w:sz w:val="32"/>
                <w:szCs w:val="32"/>
              </w:rPr>
            </w:pPr>
            <w:r w:rsidRPr="00BE2115">
              <w:rPr>
                <w:sz w:val="32"/>
                <w:szCs w:val="32"/>
              </w:rPr>
              <w:t xml:space="preserve">         Perimeter =                    cm.</w:t>
            </w:r>
          </w:p>
          <w:p w:rsidR="00137B07" w:rsidRDefault="00137B07" w:rsidP="00525AAC">
            <w:pPr>
              <w:pStyle w:val="QuestionStyle"/>
            </w:pPr>
          </w:p>
          <w:p w:rsidR="00137B07" w:rsidRDefault="00137B07" w:rsidP="00525AAC">
            <w:pPr>
              <w:pStyle w:val="QuestionStyle"/>
            </w:pPr>
          </w:p>
        </w:tc>
      </w:tr>
      <w:tr w:rsidR="00137B07" w:rsidTr="00F15F3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137B07" w:rsidRPr="001B3341" w:rsidRDefault="00137B07" w:rsidP="00137B07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37B07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70" type="#_x0000_t75" style="position:absolute;margin-left:247.65pt;margin-top:7.7pt;width:182.4pt;height:110.35pt;z-index:251691008;mso-position-horizontal-relative:text;mso-position-vertical-relative:text">
                  <v:imagedata r:id="rId16" o:title=""/>
                </v:shape>
                <o:OLEObject Type="Embed" ProgID="FXDraw3.Document" ShapeID="_x0000_s1070" DrawAspect="Content" ObjectID="_1460094576" r:id="rId90"/>
              </w:object>
            </w:r>
            <w:r w:rsidR="00137B07">
              <w:t>What is the perimeter or the rhombus?</w:t>
            </w:r>
          </w:p>
          <w:p w:rsidR="00137B07" w:rsidRPr="00332C22" w:rsidRDefault="00137B07" w:rsidP="00525AAC">
            <w:pPr>
              <w:pStyle w:val="QuestionStyle"/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8208" behindDoc="0" locked="0" layoutInCell="1" allowOverlap="1" wp14:anchorId="711ADFB5" wp14:editId="2F0522CF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272" name="Group 2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7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2FEC09E" id="Group 272" o:spid="_x0000_s1026" style="position:absolute;margin-left:19.3pt;margin-top:1.95pt;width:12.9pt;height:70.8pt;z-index:25167820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SYsMYA&#10;AADcAAAADwAAAGRycy9kb3ducmV2LnhtbESPQWvCQBSE74L/YXlCL6KbWqhp6iZIi6W9CGqx10f2&#10;mQSzb0N2TWJ/fbcgeBxm5htmlQ2mFh21rrKs4HEegSDOra64UPB92MxiEM4ja6wtk4IrOcjS8WiF&#10;ibY976jb+0IECLsEFZTeN4mULi/JoJvbhjh4J9sa9EG2hdQt9gFuarmIomdpsOKwUGJDbyXl5/3F&#10;KIivsTl2x+3HD31x//671cv19EWph8mwfgXhafD38K39qRUslk/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SYsM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SCMsMA&#10;AADcAAAADwAAAGRycy9kb3ducmV2LnhtbESPQWsCMRSE74L/IbxCb5qtiO1ujSKixaO77aW3x+a5&#10;u3TzEpKo6b9vCoUeh5n5hllvkxnFjXwYLCt4mhcgiFurB+4UfLwfZy8gQkTWOFomBd8UYLuZTtZY&#10;aXvnmm5N7ESGcKhQQR+jq6QMbU8Gw9w64uxdrDcYs/Sd1B7vGW5GuSiKlTQ4cF7o0dG+p/aruRoF&#10;B6/r82eZnDunt/roi9JduFTq8SHtXkFESvE//Nc+aQWL5yX8nslHQG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SCMsMAAADcAAAADwAAAAAAAAAAAAAAAACYAgAAZHJzL2Rv&#10;d25yZXYueG1sUEsFBgAAAAAEAAQA9QAAAIgDAAAAAA==&#10;" fillcolor="black [3213]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M7KMUA&#10;AADcAAAADwAAAGRycy9kb3ducmV2LnhtbESPT2vCQBTE7wW/w/IEL0U39aAxdRWxKPUi+Ae9PrKv&#10;STD7NmTXJPbTu4WCx2FmfsPMl50pRUO1Kywr+BhFIIhTqwvOFJxPm2EMwnlkjaVlUvAgB8tF722O&#10;ibYtH6g5+kwECLsEFeTeV4mULs3JoBvZijh4P7Y26IOsM6lrbAPclHIcRRNpsOCwkGNF65zS2/Fu&#10;FMSP2Fyay357pR23X797PV29z5Qa9LvVJwhPnX+F/9vfWsF4OoG/M+EIyM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0zsoxQAAANw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+es8UA&#10;AADcAAAADwAAAGRycy9kb3ducmV2LnhtbESPQWvCQBSE74L/YXmCF6kbPZg0dRWxKPYiaIu9PrKv&#10;SWj2bchuk+iv7wqCx2FmvmGW695UoqXGlZYVzKYRCOLM6pJzBV+fu5cEhPPIGivLpOBKDtar4WCJ&#10;qbYdn6g9+1wECLsUFRTe16mULivIoJvamjh4P7Yx6INscqkb7ALcVHIeRQtpsOSwUGBN24Ky3/Of&#10;UZBcE3NpL8f9N31w93476ngzeVVqPOo3byA89f4ZfrQPWsE8juF+JhwBu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n56zxQAAANw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40 cm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56 cm      </w:t>
            </w:r>
            <w:r w:rsidRPr="00137B07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640" w:dyaOrig="194">
                <v:shape id="_x0000_i1034" type="#_x0000_t75" style="width:82.65pt;height:9.8pt" o:ole="">
                  <v:imagedata r:id="rId91" o:title=""/>
                </v:shape>
                <o:OLEObject Type="Embed" ProgID="FXE300.Equation" ShapeID="_x0000_i1034" DrawAspect="Content" ObjectID="_1460094514" r:id="rId9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96 cm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Default="00137B07" w:rsidP="00525AAC">
            <w:pPr>
              <w:pStyle w:val="QuestionStyle"/>
            </w:pPr>
            <w:r w:rsidRPr="00460C07">
              <w:t xml:space="preserve">          </w:t>
            </w:r>
            <w:r>
              <w:t xml:space="preserve">    112 cm</w:t>
            </w:r>
          </w:p>
          <w:p w:rsidR="00137B07" w:rsidRDefault="00137B07" w:rsidP="00525AAC">
            <w:pPr>
              <w:pStyle w:val="QuestionStyle"/>
            </w:pPr>
          </w:p>
          <w:p w:rsidR="00137B07" w:rsidRDefault="00137B07" w:rsidP="00525AAC">
            <w:pPr>
              <w:pStyle w:val="QuestionStyle"/>
            </w:pPr>
          </w:p>
        </w:tc>
      </w:tr>
      <w:tr w:rsidR="00137B07" w:rsidTr="00F15F3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137B07" w:rsidRPr="001B3341" w:rsidRDefault="00137B07" w:rsidP="00137B07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37B07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71" type="#_x0000_t75" style="position:absolute;margin-left:238.35pt;margin-top:11.45pt;width:216.2pt;height:100.65pt;z-index:251692032;mso-position-horizontal-relative:text;mso-position-vertical-relative:text">
                  <v:imagedata r:id="rId18" o:title=""/>
                </v:shape>
                <o:OLEObject Type="Embed" ProgID="FXDraw3.Document" ShapeID="_x0000_s1071" DrawAspect="Content" ObjectID="_1460094577" r:id="rId93"/>
              </w:object>
            </w:r>
            <w:r w:rsidR="00137B07">
              <w:t>A trapezium has the dimensions shown.</w:t>
            </w:r>
          </w:p>
          <w:p w:rsidR="00137B07" w:rsidRPr="00012E01" w:rsidRDefault="00137B07" w:rsidP="00525AAC">
            <w:pPr>
              <w:pStyle w:val="QuestionStyle"/>
            </w:pPr>
          </w:p>
          <w:p w:rsidR="00137B07" w:rsidRDefault="00137B07" w:rsidP="00525AAC">
            <w:pPr>
              <w:pStyle w:val="QuestionStyle"/>
            </w:pPr>
            <w:r>
              <w:t>What is its perimeter?</w:t>
            </w:r>
          </w:p>
          <w:p w:rsidR="00137B07" w:rsidRDefault="00137B07" w:rsidP="00525AAC">
            <w:pPr>
              <w:pStyle w:val="QuestionStyle"/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0256" behindDoc="0" locked="0" layoutInCell="1" allowOverlap="1" wp14:anchorId="40079163" wp14:editId="7D614799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278" name="Group 2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7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9B936E5" id="Group 278" o:spid="_x0000_s1026" style="position:absolute;margin-left:19.3pt;margin-top:1.95pt;width:12.9pt;height:70.8pt;z-index:251680256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yvWsYA&#10;AADcAAAADwAAAGRycy9kb3ducmV2LnhtbESPQWvCQBSE7wX/w/KEXorZ1EONMatIpaVehFrR6yP7&#10;TILZtyG7JrG/3i0UPA4z8w2TrQZTi45aV1lW8BrFIIhzqysuFBx+PiYJCOeRNdaWScGNHKyWo6cM&#10;U217/qZu7wsRIOxSVFB636RSurwkgy6yDXHwzrY16INsC6lb7APc1HIax2/SYMVhocSG3kvKL/ur&#10;UZDcEnPsjrvPE2253/zu9Gz9MlfqeTysFyA8Df4R/m9/aQXT2Rz+zoQjIJ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EyvWs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N24MIA&#10;AADcAAAADwAAAGRycy9kb3ducmV2LnhtbERPy4rCMBTdD/gP4QpuBk114dRqFHFQnI3gA91emmtb&#10;bG5Kk2mrXz9ZDLg8nPdi1ZlSNFS7wrKC8SgCQZxaXXCm4HLeDmMQziNrLC2Tgic5WC17HwtMtG35&#10;SM3JZyKEsEtQQe59lUjp0pwMupGtiAN3t7VBH2CdSV1jG8JNKSdRNJUGCw4NOVa0ySl9nH6NgvgZ&#10;m2tzPexu9MPt9+ugv9afM6UG/W49B+Gp82/xv3uvFUziMD+cCUd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o3bgwgAAANwAAAAPAAAAAAAAAAAAAAAAAJgCAABkcnMvZG93&#10;bnJldi54bWxQSwUGAAAAAAQABAD1AAAAhw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ZRjcIA&#10;AADcAAAADwAAAGRycy9kb3ducmV2LnhtbESPQWsCMRSE7wX/Q3iCt5rVg7hbo5SixaOrXrw9Ns/d&#10;pZuXkERN/70pFDwOM/MNs9okM4g7+dBbVjCbFiCIG6t7bhWcT7v3JYgQkTUOlknBLwXYrEdvK6y0&#10;fXBN92NsRYZwqFBBF6OrpAxNRwbD1Dri7F2tNxiz9K3UHh8ZbgY5L4qFNNhzXujQ0VdHzc/xZhRs&#10;va4PlzI5d0jf9c4XpbtyqdRknD4/QERK8RX+b++1gvlyBn9n8hG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llGNwgAAANwAAAAPAAAAAAAAAAAAAAAAAJgCAABkcnMvZG93&#10;bnJldi54bWxQSwUGAAAAAAQABAD1AAAAhwMAAAAA&#10;" fillcolor="black [3213]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1NDMYA&#10;AADcAAAADwAAAGRycy9kb3ducmV2LnhtbESPQWvCQBSE70L/w/IKvUizMYeapllFKpZ6EWqLvT6y&#10;r0lo9m3Irkn017uC4HGYmW+YfDmaRvTUudqyglkUgyAurK65VPDzvXlOQTiPrLGxTApO5GC5eJjk&#10;mGk78Bf1e1+KAGGXoYLK+zaT0hUVGXSRbYmD92c7gz7IrpS6wyHATSOTOH6RBmsOCxW29F5R8b8/&#10;GgXpKTWH/rD7+KUtD+vzTs9X01elnh7H1RsIT6O/h2/tT60gSRO4nglHQC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1NDM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43 cm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52 cm</w:t>
            </w:r>
            <w:r w:rsidR="006F145C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="006F145C" w:rsidRPr="006F145C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456" w:dyaOrig="194">
                <v:shape id="_x0000_i1035" type="#_x0000_t75" style="width:122.75pt;height:9.8pt" o:ole="">
                  <v:imagedata r:id="rId94" o:title=""/>
                </v:shape>
                <o:OLEObject Type="Embed" ProgID="FXE300.Equation" ShapeID="_x0000_i1035" DrawAspect="Content" ObjectID="_1460094515" r:id="rId95"/>
              </w:object>
            </w:r>
            <w:r w:rsidR="006F145C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126 cm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Default="00137B07" w:rsidP="00525AAC">
            <w:pPr>
              <w:pStyle w:val="QuestionStyle"/>
            </w:pPr>
            <w:r w:rsidRPr="00460C07">
              <w:t xml:space="preserve">          </w:t>
            </w:r>
            <w:r>
              <w:t xml:space="preserve">    252 cm</w:t>
            </w:r>
          </w:p>
          <w:p w:rsidR="00137B07" w:rsidRDefault="00137B07" w:rsidP="00525AAC">
            <w:pPr>
              <w:pStyle w:val="QuestionStyle"/>
            </w:pPr>
          </w:p>
        </w:tc>
      </w:tr>
      <w:tr w:rsidR="00137B07" w:rsidTr="00F15F3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137B07" w:rsidRPr="001B3341" w:rsidRDefault="00137B07" w:rsidP="00137B07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37B07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72" type="#_x0000_t75" style="position:absolute;margin-left:223.9pt;margin-top:.65pt;width:228.3pt;height:93pt;z-index:251693056;mso-position-horizontal-relative:text;mso-position-vertical-relative:text">
                  <v:imagedata r:id="rId20" o:title=""/>
                </v:shape>
                <o:OLEObject Type="Embed" ProgID="FXDraw3.Document" ShapeID="_x0000_s1072" DrawAspect="Content" ObjectID="_1460094578" r:id="rId96"/>
              </w:object>
            </w:r>
            <w:r w:rsidR="00137B07">
              <w:t>What is the perimeter of the triangle?</w:t>
            </w:r>
          </w:p>
          <w:p w:rsidR="00137B07" w:rsidRDefault="00137B07" w:rsidP="00F15F3A">
            <w:pPr>
              <w:rPr>
                <w:rFonts w:ascii="Times New Roman" w:hAnsi="Times New Roman"/>
              </w:rPr>
            </w:pPr>
          </w:p>
          <w:p w:rsidR="00137B07" w:rsidRPr="006F145C" w:rsidRDefault="006F145C" w:rsidP="00F15F3A">
            <w:pPr>
              <w:rPr>
                <w:rFonts w:ascii="Times New Roman" w:hAnsi="Times New Roman"/>
                <w:position w:val="-2"/>
              </w:rPr>
            </w:pPr>
            <w:r>
              <w:rPr>
                <w:rFonts w:ascii="Times New Roman" w:hAnsi="Times New Roman"/>
              </w:rPr>
              <w:t xml:space="preserve"> </w:t>
            </w:r>
            <w:r w:rsidRPr="006F145C">
              <w:rPr>
                <w:rFonts w:ascii="Times New Roman" w:hAnsi="Times New Roman"/>
                <w:color w:val="FF0000"/>
                <w:position w:val="-2"/>
              </w:rPr>
              <w:object w:dxaOrig="2072" w:dyaOrig="180">
                <v:shape id="_x0000_i1036" type="#_x0000_t75" style="width:103.9pt;height:9pt" o:ole="">
                  <v:imagedata r:id="rId97" o:title=""/>
                </v:shape>
                <o:OLEObject Type="Embed" ProgID="FXE300.Equation" ShapeID="_x0000_i1036" DrawAspect="Content" ObjectID="_1460094516" r:id="rId98"/>
              </w:object>
            </w:r>
            <w:r w:rsidRPr="006F145C">
              <w:rPr>
                <w:rFonts w:ascii="Times New Roman" w:hAnsi="Times New Roman"/>
                <w:position w:val="-2"/>
              </w:rPr>
              <w:t xml:space="preserve"> </w:t>
            </w:r>
          </w:p>
          <w:p w:rsidR="00137B07" w:rsidRDefault="00137B07" w:rsidP="00F15F3A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495C546D" wp14:editId="761FA6D9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134620</wp:posOffset>
                      </wp:positionV>
                      <wp:extent cx="754380" cy="373380"/>
                      <wp:effectExtent l="0" t="0" r="26670" b="26670"/>
                      <wp:wrapNone/>
                      <wp:docPr id="283" name="Rectangle 2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0230" w:rsidRPr="003A7010" w:rsidRDefault="005A0230" w:rsidP="00137B0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  <w:t>111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5C546D" id="Rectangle 283" o:spid="_x0000_s1040" style="position:absolute;margin-left:119.1pt;margin-top:10.6pt;width:59.4pt;height:29.4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" filled="f" strokecolor="black [3213]" strokeweight="1.5pt">
                      <v:textbox>
                        <w:txbxContent>
                          <w:p w:rsidR="005A0230" w:rsidRPr="003A7010" w:rsidRDefault="005A0230" w:rsidP="00137B0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  <w:t>111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137B07" w:rsidRPr="00A00073" w:rsidRDefault="00137B07" w:rsidP="00F15F3A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</w:t>
            </w:r>
            <w:r>
              <w:rPr>
                <w:rFonts w:ascii="Times New Roman" w:hAnsi="Times New Roman"/>
                <w:sz w:val="32"/>
                <w:szCs w:val="32"/>
              </w:rPr>
              <w:t>Perimeter =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</w:t>
            </w:r>
            <w:r>
              <w:rPr>
                <w:rFonts w:ascii="Times New Roman" w:hAnsi="Times New Roman"/>
                <w:sz w:val="32"/>
                <w:szCs w:val="32"/>
              </w:rPr>
              <w:t>c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>m</w:t>
            </w:r>
            <w:r>
              <w:rPr>
                <w:rFonts w:ascii="Times New Roman" w:hAnsi="Times New Roman"/>
                <w:sz w:val="32"/>
                <w:szCs w:val="32"/>
              </w:rPr>
              <w:t>.</w:t>
            </w:r>
          </w:p>
          <w:p w:rsidR="00137B07" w:rsidRDefault="00137B07" w:rsidP="00525AAC">
            <w:pPr>
              <w:pStyle w:val="QuestionStyle"/>
            </w:pPr>
          </w:p>
          <w:p w:rsidR="00137B07" w:rsidRDefault="00137B07" w:rsidP="00525AAC">
            <w:pPr>
              <w:pStyle w:val="QuestionStyle"/>
            </w:pPr>
          </w:p>
        </w:tc>
      </w:tr>
      <w:tr w:rsidR="00137B07" w:rsidTr="00F15F3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137B07" w:rsidRPr="001B3341" w:rsidRDefault="00137B07" w:rsidP="00137B07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37B07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73" type="#_x0000_t75" style="position:absolute;margin-left:281.4pt;margin-top:.25pt;width:120.7pt;height:120.55pt;z-index:251694080;mso-position-horizontal-relative:text;mso-position-vertical-relative:text">
                  <v:imagedata r:id="rId22" o:title=""/>
                </v:shape>
                <o:OLEObject Type="Embed" ProgID="FXDraw3.Document" ShapeID="_x0000_s1073" DrawAspect="Content" ObjectID="_1460094579" r:id="rId99"/>
              </w:object>
            </w:r>
            <w:r w:rsidR="00137B07">
              <w:t xml:space="preserve">Find the perimeter of this circle in terms of  </w:t>
            </w:r>
            <w:r w:rsidR="00137B07" w:rsidRPr="00FB2C72">
              <w:rPr>
                <w:color w:val="FF0000"/>
                <w:position w:val="-2"/>
              </w:rPr>
              <w:object w:dxaOrig="258" w:dyaOrig="144">
                <v:shape id="_x0000_i1037" type="#_x0000_t75" style="width:13.1pt;height:6.55pt" o:ole="">
                  <v:imagedata r:id="rId24" o:title=""/>
                </v:shape>
                <o:OLEObject Type="Embed" ProgID="FXE300.Equation" ShapeID="_x0000_i1037" DrawAspect="Content" ObjectID="_1460094517" r:id="rId100"/>
              </w:object>
            </w:r>
            <w:r w:rsidR="00137B07">
              <w:t xml:space="preserve"> </w:t>
            </w:r>
          </w:p>
          <w:p w:rsidR="00137B07" w:rsidRDefault="00137B07" w:rsidP="00525AAC">
            <w:pPr>
              <w:pStyle w:val="QuestionStyle"/>
            </w:pPr>
          </w:p>
          <w:p w:rsidR="00137B07" w:rsidRPr="00332C22" w:rsidRDefault="00137B07" w:rsidP="00525AAC">
            <w:pPr>
              <w:pStyle w:val="QuestionStyle"/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4352" behindDoc="0" locked="0" layoutInCell="1" allowOverlap="1" wp14:anchorId="0486698D" wp14:editId="338BE9D1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284" name="Group 2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8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14CAE00" id="Group 284" o:spid="_x0000_s1026" style="position:absolute;margin-left:19.3pt;margin-top:1.95pt;width:12.9pt;height:70.8pt;z-index:25168435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TVeMUA&#10;AADcAAAADwAAAGRycy9kb3ducmV2LnhtbESPQWvCQBSE7wX/w/IEL0U3Cq0xuoq0KPUiVEWvj+wz&#10;CWbfhuyaxP76rlDocZiZb5jFqjOlaKh2hWUF41EEgji1uuBMwem4GcYgnEfWWFomBQ9ysFr2XhaY&#10;aNvyNzUHn4kAYZeggtz7KpHSpTkZdCNbEQfvamuDPsg6k7rGNsBNKSdR9C4NFhwWcqzoI6f0drgb&#10;BfEjNufmvN9eaMft589eT9evM6UG/W49B+Gp8//hv/aXVjCJ3+B5Jhw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1NV4xQAAANw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ZLD8YA&#10;AADcAAAADwAAAGRycy9kb3ducmV2LnhtbESPQWvCQBSE74X+h+UVeim6qQcbYzYilZZ6EZoWvT6y&#10;zySYfRuyaxL99a5Q6HGYmW+YdDWaRvTUudqygtdpBIK4sLrmUsHvz8ckBuE8ssbGMim4kINV9viQ&#10;YqLtwN/U574UAcIuQQWV920ipSsqMuimtiUO3tF2Bn2QXSl1h0OAm0bOomguDdYcFips6b2i4pSf&#10;jYL4Ept9v999HmjLw+a602/rl4VSz0/jegnC0+j/w3/tL61gFs/hfiYcAZn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AZLD8YAAADcAAAADwAAAAAAAAAAAAAAAACYAgAAZHJz&#10;L2Rvd25yZXYueG1sUEsFBgAAAAAEAAQA9QAAAIs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NsYsIA&#10;AADcAAAADwAAAGRycy9kb3ducmV2LnhtbESPQWsCMRSE74L/ITyhN83qobpboxSpxaNre+ntsXnu&#10;Lt28hCTV9N8bQfA4zMw3zHqbzCAu5ENvWcF8VoAgbqzuuVXw/bWfrkCEiKxxsEwK/inAdjMerbHS&#10;9so1XU6xFRnCoUIFXYyukjI0HRkMM+uIs3e23mDM0rdSe7xmuBnkoihepcGe80KHjnYdNb+nP6Pg&#10;w+v6+FMm547ps977onRnLpV6maT3NxCRUnyGH+2DVrBYLeF+Jh8B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M2xiwgAAANwAAAAPAAAAAAAAAAAAAAAAAJgCAABkcnMvZG93&#10;bnJldi54bWxQSwUGAAAAAAQABAD1AAAAhwMAAAAA&#10;" fillcolor="black [3213]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w4ZMUA&#10;AADbAAAADwAAAGRycy9kb3ducmV2LnhtbESPT2vCQBTE7wW/w/KEXopu9KAxdRVRLPUi+Ad7fWRf&#10;k9Ds25Bdk9hP7wqCx2FmfsPMl50pRUO1KywrGA0jEMSp1QVnCs6n7SAG4TyyxtIyKbiRg+Wi9zbH&#10;RNuWD9QcfSYChF2CCnLvq0RKl+Zk0A1tRRy8X1sb9EHWmdQ1tgFuSjmOook0WHBYyLGidU7p3/Fq&#10;FMS32Fyay/7rh3bcbv73err6mCn13u9WnyA8df4Vfra/tYLpBB5fwg+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zDhk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7419B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26" w:dyaOrig="198">
                <v:shape id="_x0000_i1038" type="#_x0000_t75" style="width:21.25pt;height:10.65pt" o:ole="">
                  <v:imagedata r:id="rId26" o:title=""/>
                </v:shape>
                <o:OLEObject Type="Embed" ProgID="FXE300.Equation" ShapeID="_x0000_i1038" DrawAspect="Content" ObjectID="_1460094518" r:id="rId10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cm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7419B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02" w:dyaOrig="194">
                <v:shape id="_x0000_i1039" type="#_x0000_t75" style="width:20.45pt;height:9.8pt" o:ole="">
                  <v:imagedata r:id="rId28" o:title=""/>
                </v:shape>
                <o:OLEObject Type="Embed" ProgID="FXE300.Equation" ShapeID="_x0000_i1039" DrawAspect="Content" ObjectID="_1460094519" r:id="rId10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cm</w:t>
            </w:r>
            <w:r w:rsidR="006F145C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6F145C" w:rsidRPr="006F145C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358" w:dyaOrig="198">
                <v:shape id="_x0000_i1040" type="#_x0000_t75" style="width:118.65pt;height:10.65pt" o:ole="">
                  <v:imagedata r:id="rId103" o:title=""/>
                </v:shape>
                <o:OLEObject Type="Embed" ProgID="FXE300.Equation" ShapeID="_x0000_i1040" DrawAspect="Content" ObjectID="_1460094520" r:id="rId104"/>
              </w:object>
            </w:r>
            <w:r w:rsidR="006F145C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Pr="007419BF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22" w:dyaOrig="194">
                <v:shape id="_x0000_i1041" type="#_x0000_t75" style="width:26.2pt;height:9.8pt" o:ole="">
                  <v:imagedata r:id="rId30" o:title=""/>
                </v:shape>
                <o:OLEObject Type="Embed" ProgID="FXE300.Equation" ShapeID="_x0000_i1041" DrawAspect="Content" ObjectID="_1460094521" r:id="rId10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cm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Default="00137B07" w:rsidP="00525AAC">
            <w:pPr>
              <w:pStyle w:val="QuestionStyle"/>
            </w:pPr>
            <w:r w:rsidRPr="00460C07">
              <w:t xml:space="preserve">          </w:t>
            </w:r>
            <w:r>
              <w:t xml:space="preserve">     </w:t>
            </w:r>
            <w:r w:rsidRPr="007419BF">
              <w:object w:dxaOrig="522" w:dyaOrig="194">
                <v:shape id="_x0000_i1042" type="#_x0000_t75" style="width:26.2pt;height:9.8pt" o:ole="">
                  <v:imagedata r:id="rId32" o:title=""/>
                </v:shape>
                <o:OLEObject Type="Embed" ProgID="FXE300.Equation" ShapeID="_x0000_i1042" DrawAspect="Content" ObjectID="_1460094522" r:id="rId106"/>
              </w:object>
            </w:r>
            <w:r>
              <w:t xml:space="preserve"> cm</w:t>
            </w:r>
          </w:p>
          <w:p w:rsidR="00137B07" w:rsidRDefault="00137B07" w:rsidP="00525AAC">
            <w:pPr>
              <w:pStyle w:val="QuestionStyle"/>
            </w:pPr>
          </w:p>
        </w:tc>
      </w:tr>
      <w:tr w:rsidR="00137B07" w:rsidTr="00F15F3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137B07" w:rsidRPr="001B3341" w:rsidRDefault="00137B07" w:rsidP="00137B07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37B07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74" type="#_x0000_t75" style="position:absolute;margin-left:238.55pt;margin-top:1.15pt;width:206.9pt;height:158.2pt;z-index:251695104;mso-position-horizontal-relative:text;mso-position-vertical-relative:text">
                  <v:imagedata r:id="rId34" o:title=""/>
                  <o:lock v:ext="edit" aspectratio="f"/>
                </v:shape>
                <o:OLEObject Type="Embed" ProgID="FXDraw3.Document" ShapeID="_x0000_s1074" DrawAspect="Content" ObjectID="_1460094580" r:id="rId107"/>
              </w:object>
            </w:r>
            <w:r w:rsidR="00137B07">
              <w:t>What is the perimeter of the quadrilateral?</w:t>
            </w:r>
          </w:p>
          <w:p w:rsidR="00137B07" w:rsidRDefault="00137B07" w:rsidP="00525AAC">
            <w:pPr>
              <w:pStyle w:val="QuestionStyle"/>
            </w:pPr>
          </w:p>
          <w:p w:rsidR="00137B07" w:rsidRPr="00332C22" w:rsidRDefault="00137B07" w:rsidP="00525AAC">
            <w:pPr>
              <w:pStyle w:val="QuestionStyle"/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6400" behindDoc="0" locked="0" layoutInCell="1" allowOverlap="1" wp14:anchorId="4519FADB" wp14:editId="10B97203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77" name="Group 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7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0FFDBF1" id="Group 77" o:spid="_x0000_s1026" style="position:absolute;margin-left:19.3pt;margin-top:1.95pt;width:12.9pt;height:70.8pt;z-index:25168640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8JjcIA&#10;AADbAAAADwAAAGRycy9kb3ducmV2LnhtbERPy2rCQBTdC/7DcIVuRCd20cTUUYKlpd0EtMVuL5lr&#10;EszcCZlpHv36zqLg8nDeu8NoGtFT52rLCjbrCARxYXXNpYKvz9dVAsJ5ZI2NZVIwkYPDfj7bYart&#10;wCfqz74UIYRdigoq79tUSldUZNCtbUscuKvtDPoAu1LqDocQbhr5GEVP0mDNoaHClo4VFbfzj1GQ&#10;TIm59Jf87Zs+eHj5zXWcLbdKPSzG7BmEp9Hfxf/ud60gDmPDl/AD5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HwmNwgAAANsAAAAPAAAAAAAAAAAAAAAAAJgCAABkcnMvZG93&#10;bnJldi54bWxQSwUGAAAAAAQABAD1AAAAhw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OsFsQA&#10;AADbAAAADwAAAGRycy9kb3ducmV2LnhtbESPQWvCQBSE70L/w/IKXkQ39aAxdRVpUfQiaIteH9nX&#10;JDT7NmTXJPrrXUHwOMzMN8x82ZlSNFS7wrKCj1EEgji1uuBMwe/PehiDcB5ZY2mZFFzJwXLx1ptj&#10;om3LB2qOPhMBwi5BBbn3VSKlS3My6Ea2Ig7en60N+iDrTOoa2wA3pRxH0UQaLDgs5FjRV07p//Fi&#10;FMTX2Jya035zph2337e9nq4GM6X6793qE4Snzr/Cz/ZWK5jO4PEl/A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TrBbEAAAA2w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gql74A&#10;AADbAAAADwAAAGRycy9kb3ducmV2LnhtbERPPW/CMBDdkfgP1iF1A6cMFUkxCFUFMRJg6XaKjyQi&#10;Plu2C+bf4wGJ8el9L9fJDOJGPvSWFXzOChDEjdU9twrOp+10ASJEZI2DZVLwoADr1Xi0xErbO9d0&#10;O8ZW5BAOFSroYnSVlKHpyGCYWUecuYv1BmOGvpXa4z2Hm0HOi+JLGuw5N3To6Kej5nr8Nwp+va4P&#10;f2Vy7pB29dYXpbtwqdTHJG2+QURK8S1+ufdawSKvz1/yD5CrJ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H4Kpe+AAAA2wAAAA8AAAAAAAAAAAAAAAAAmAIAAGRycy9kb3ducmV2&#10;LnhtbFBLBQYAAAAABAAEAPUAAACDAwAAAAA=&#10;" fillcolor="black [3213]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DQN8QA&#10;AADbAAAADwAAAGRycy9kb3ducmV2LnhtbESPQWvCQBSE74L/YXlCL6IbPdQ0dRVRLO1FMBa9PrKv&#10;STD7NmTXJPbXdwuCx2Hmm2GW695UoqXGlZYVzKYRCOLM6pJzBd+n/SQG4TyyxsoyKbiTg/VqOFhi&#10;om3HR2pTn4tQwi5BBYX3dSKlywoy6Ka2Jg7ej20M+iCbXOoGu1BuKjmPoldpsOSwUGBN24Kya3oz&#10;CuJ7bM7t+fBxoS/udr8HvdiM35R6GfWbdxCeev8MP+hPHbgZ/H8JP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w0Df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55 m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62 m</w:t>
            </w:r>
            <w:r w:rsidR="006F145C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="006F145C" w:rsidRPr="006F145C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756" w:dyaOrig="194">
                <v:shape id="_x0000_i1043" type="#_x0000_t75" style="width:138.25pt;height:9.8pt" o:ole="">
                  <v:imagedata r:id="rId108" o:title=""/>
                </v:shape>
                <o:OLEObject Type="Embed" ProgID="FXE300.Equation" ShapeID="_x0000_i1043" DrawAspect="Content" ObjectID="_1460094523" r:id="rId109"/>
              </w:object>
            </w:r>
            <w:r w:rsidR="006F145C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88 m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Default="00137B07" w:rsidP="00525AAC">
            <w:pPr>
              <w:pStyle w:val="QuestionStyle"/>
            </w:pPr>
            <w:r w:rsidRPr="00460C07">
              <w:t xml:space="preserve">          </w:t>
            </w:r>
            <w:r>
              <w:t xml:space="preserve">    192 m</w:t>
            </w:r>
          </w:p>
          <w:p w:rsidR="00137B07" w:rsidRDefault="00137B07" w:rsidP="00525AAC">
            <w:pPr>
              <w:pStyle w:val="QuestionStyle"/>
            </w:pPr>
          </w:p>
          <w:p w:rsidR="00137B07" w:rsidRDefault="00137B07" w:rsidP="00525AAC">
            <w:pPr>
              <w:pStyle w:val="QuestionStyle"/>
            </w:pPr>
          </w:p>
          <w:p w:rsidR="00137B07" w:rsidRDefault="00137B07" w:rsidP="00525AAC">
            <w:pPr>
              <w:pStyle w:val="QuestionStyle"/>
            </w:pPr>
          </w:p>
          <w:p w:rsidR="00137B07" w:rsidRDefault="00137B07" w:rsidP="00525AAC">
            <w:pPr>
              <w:pStyle w:val="QuestionStyle"/>
            </w:pPr>
          </w:p>
        </w:tc>
      </w:tr>
      <w:tr w:rsidR="00137B07" w:rsidTr="00F15F3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137B07" w:rsidRPr="001B3341" w:rsidRDefault="00137B07" w:rsidP="00137B07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37B07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75" type="#_x0000_t75" style="position:absolute;margin-left:258.2pt;margin-top:-1.2pt;width:179.25pt;height:128.25pt;z-index:251696128;mso-position-horizontal-relative:text;mso-position-vertical-relative:text">
                  <v:imagedata r:id="rId36" o:title=""/>
                </v:shape>
                <o:OLEObject Type="Embed" ProgID="FXDraw3.Document" ShapeID="_x0000_s1075" DrawAspect="Content" ObjectID="_1460094581" r:id="rId110"/>
              </w:object>
            </w:r>
            <w:r w:rsidR="00137B07">
              <w:t xml:space="preserve">Aaron builds a kite with the dimensions shown. He applies tape around the edge to strengthen it. </w:t>
            </w:r>
          </w:p>
          <w:p w:rsidR="00137B07" w:rsidRPr="002C4FE4" w:rsidRDefault="00137B07" w:rsidP="00525AAC">
            <w:pPr>
              <w:pStyle w:val="QuestionStyle"/>
            </w:pPr>
          </w:p>
          <w:p w:rsidR="00137B07" w:rsidRDefault="00137B07" w:rsidP="00525AAC">
            <w:pPr>
              <w:pStyle w:val="QuestionStyle"/>
            </w:pPr>
            <w:r>
              <w:t>What length of tape is needed?</w:t>
            </w:r>
          </w:p>
          <w:p w:rsidR="00137B07" w:rsidRDefault="00137B07" w:rsidP="00F15F3A">
            <w:pPr>
              <w:rPr>
                <w:rFonts w:ascii="Times New Roman" w:hAnsi="Times New Roman"/>
              </w:rPr>
            </w:pPr>
          </w:p>
          <w:p w:rsidR="00137B07" w:rsidRPr="006F145C" w:rsidRDefault="006F145C" w:rsidP="00F15F3A">
            <w:pPr>
              <w:rPr>
                <w:rFonts w:ascii="Times New Roman" w:hAnsi="Times New Roman"/>
                <w:position w:val="-2"/>
              </w:rPr>
            </w:pPr>
            <w:r>
              <w:rPr>
                <w:rFonts w:ascii="Times New Roman" w:hAnsi="Times New Roman"/>
              </w:rPr>
              <w:t xml:space="preserve"> </w:t>
            </w:r>
            <w:r w:rsidRPr="006F145C">
              <w:rPr>
                <w:rFonts w:ascii="Times New Roman" w:hAnsi="Times New Roman"/>
                <w:color w:val="FF0000"/>
                <w:position w:val="-2"/>
              </w:rPr>
              <w:object w:dxaOrig="3498" w:dyaOrig="180">
                <v:shape id="_x0000_i1044" type="#_x0000_t75" style="width:175.1pt;height:9pt" o:ole="">
                  <v:imagedata r:id="rId111" o:title=""/>
                </v:shape>
                <o:OLEObject Type="Embed" ProgID="FXE300.Equation" ShapeID="_x0000_i1044" DrawAspect="Content" ObjectID="_1460094524" r:id="rId112"/>
              </w:object>
            </w:r>
            <w:r w:rsidRPr="006F145C">
              <w:rPr>
                <w:rFonts w:ascii="Times New Roman" w:hAnsi="Times New Roman"/>
                <w:position w:val="-2"/>
              </w:rPr>
              <w:t xml:space="preserve"> </w:t>
            </w:r>
          </w:p>
          <w:p w:rsidR="00137B07" w:rsidRDefault="00137B07" w:rsidP="00F15F3A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8448" behindDoc="0" locked="0" layoutInCell="1" allowOverlap="1" wp14:anchorId="5091DFE9" wp14:editId="0747CB75">
                      <wp:simplePos x="0" y="0"/>
                      <wp:positionH relativeFrom="column">
                        <wp:posOffset>1573530</wp:posOffset>
                      </wp:positionH>
                      <wp:positionV relativeFrom="paragraph">
                        <wp:posOffset>118745</wp:posOffset>
                      </wp:positionV>
                      <wp:extent cx="754380" cy="373380"/>
                      <wp:effectExtent l="0" t="0" r="26670" b="26670"/>
                      <wp:wrapNone/>
                      <wp:docPr id="82" name="Rectangle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0230" w:rsidRPr="003A7010" w:rsidRDefault="005A0230" w:rsidP="00137B0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  <w:t>230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91DFE9" id="Rectangle 82" o:spid="_x0000_s1041" style="position:absolute;margin-left:123.9pt;margin-top:9.35pt;width:59.4pt;height:29.4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" filled="f" strokecolor="black [3213]" strokeweight="1.5pt">
                      <v:textbox>
                        <w:txbxContent>
                          <w:p w:rsidR="005A0230" w:rsidRPr="003A7010" w:rsidRDefault="005A0230" w:rsidP="00137B0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  <w:t>230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137B07" w:rsidRPr="00A00073" w:rsidRDefault="00137B07" w:rsidP="00F15F3A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Length of tape =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</w:t>
            </w:r>
            <w:r>
              <w:rPr>
                <w:rFonts w:ascii="Times New Roman" w:hAnsi="Times New Roman"/>
                <w:sz w:val="32"/>
                <w:szCs w:val="32"/>
              </w:rPr>
              <w:t>cm.</w:t>
            </w:r>
          </w:p>
          <w:p w:rsidR="00137B07" w:rsidRDefault="00137B07" w:rsidP="00525AAC">
            <w:pPr>
              <w:pStyle w:val="QuestionStyle"/>
            </w:pPr>
          </w:p>
          <w:p w:rsidR="00137B07" w:rsidRDefault="00137B07" w:rsidP="00525AAC">
            <w:pPr>
              <w:pStyle w:val="QuestionStyle"/>
            </w:pPr>
          </w:p>
          <w:p w:rsidR="00137B07" w:rsidRDefault="00137B07" w:rsidP="00525AAC">
            <w:pPr>
              <w:pStyle w:val="QuestionStyle"/>
            </w:pPr>
          </w:p>
        </w:tc>
      </w:tr>
      <w:tr w:rsidR="00137B07" w:rsidTr="00F15F3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137B07" w:rsidRPr="001B3341" w:rsidRDefault="00137B07" w:rsidP="00137B07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37B07" w:rsidRDefault="005A0230" w:rsidP="00F15F3A">
            <w:pPr>
              <w:tabs>
                <w:tab w:val="left" w:pos="2710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/>
                <w:noProof/>
                <w:lang w:eastAsia="en-AU"/>
              </w:rPr>
              <w:object w:dxaOrig="1440" w:dyaOrig="1440">
                <v:shape id="_x0000_s1076" type="#_x0000_t75" style="position:absolute;margin-left:196.55pt;margin-top:2.6pt;width:200.75pt;height:138.1pt;z-index:251697152;mso-position-horizontal-relative:text;mso-position-vertical-relative:text">
                  <v:imagedata r:id="rId113" o:title=""/>
                </v:shape>
                <o:OLEObject Type="Embed" ProgID="FXDraw3.Document" ShapeID="_x0000_s1076" DrawAspect="Content" ObjectID="_1460094582" r:id="rId114"/>
              </w:object>
            </w:r>
            <w:r w:rsidR="00137B07">
              <w:rPr>
                <w:rFonts w:ascii="Times New Roman" w:hAnsi="Times New Roman"/>
                <w:sz w:val="24"/>
                <w:szCs w:val="24"/>
              </w:rPr>
              <w:t>The perimeter of this shape is 120 m.</w:t>
            </w:r>
          </w:p>
          <w:p w:rsidR="00137B07" w:rsidRDefault="00137B07" w:rsidP="00F15F3A">
            <w:pPr>
              <w:tabs>
                <w:tab w:val="left" w:pos="2710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value of </w:t>
            </w:r>
            <w:r w:rsidRPr="005C471F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710CD3" w:rsidRDefault="00710CD3" w:rsidP="00F15F3A">
            <w:pPr>
              <w:tabs>
                <w:tab w:val="left" w:pos="2710"/>
              </w:tabs>
              <w:rPr>
                <w:rFonts w:ascii="Times New Roman" w:hAnsi="Times New Roman"/>
                <w:sz w:val="24"/>
                <w:szCs w:val="24"/>
              </w:rPr>
            </w:pPr>
          </w:p>
          <w:p w:rsidR="00137B07" w:rsidRPr="006F145C" w:rsidRDefault="006F145C" w:rsidP="00F15F3A">
            <w:pPr>
              <w:rPr>
                <w:rFonts w:asciiTheme="minorHAnsi" w:eastAsiaTheme="minorHAnsi" w:hAnsiTheme="minorHAnsi" w:cstheme="minorBidi"/>
                <w:position w:val="-172"/>
              </w:rPr>
            </w:pPr>
            <w:r>
              <w:rPr>
                <w:rFonts w:asciiTheme="minorHAnsi" w:eastAsiaTheme="minorHAnsi" w:hAnsiTheme="minorHAnsi" w:cstheme="minorBidi"/>
              </w:rPr>
              <w:t xml:space="preserve"> </w:t>
            </w:r>
            <w:r w:rsidRPr="006F145C">
              <w:rPr>
                <w:rFonts w:asciiTheme="minorHAnsi" w:eastAsiaTheme="minorHAnsi" w:hAnsiTheme="minorHAnsi" w:cstheme="minorBidi"/>
                <w:color w:val="FF0000"/>
                <w:position w:val="-172"/>
              </w:rPr>
              <w:object w:dxaOrig="2502" w:dyaOrig="1884">
                <v:shape id="_x0000_i1045" type="#_x0000_t75" style="width:125.2pt;height:94.1pt" o:ole="">
                  <v:imagedata r:id="rId115" o:title=""/>
                </v:shape>
                <o:OLEObject Type="Embed" ProgID="FXE300.Equation" ShapeID="_x0000_i1045" DrawAspect="Content" ObjectID="_1460094525" r:id="rId116"/>
              </w:object>
            </w:r>
            <w:r w:rsidRPr="006F145C">
              <w:rPr>
                <w:rFonts w:asciiTheme="minorHAnsi" w:eastAsiaTheme="minorHAnsi" w:hAnsiTheme="minorHAnsi" w:cstheme="minorBidi"/>
                <w:position w:val="-172"/>
              </w:rPr>
              <w:t xml:space="preserve"> </w:t>
            </w:r>
          </w:p>
          <w:p w:rsidR="00137B07" w:rsidRPr="005C471F" w:rsidRDefault="00137B07" w:rsidP="00F15F3A">
            <w:pPr>
              <w:rPr>
                <w:rFonts w:ascii="Times New Roman" w:eastAsiaTheme="minorHAnsi" w:hAnsi="Times New Roman"/>
              </w:rPr>
            </w:pPr>
            <w:r w:rsidRPr="005C471F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0496" behindDoc="0" locked="0" layoutInCell="1" allowOverlap="1" wp14:anchorId="5D3DC33B" wp14:editId="257786B3">
                      <wp:simplePos x="0" y="0"/>
                      <wp:positionH relativeFrom="column">
                        <wp:posOffset>810260</wp:posOffset>
                      </wp:positionH>
                      <wp:positionV relativeFrom="paragraph">
                        <wp:posOffset>97790</wp:posOffset>
                      </wp:positionV>
                      <wp:extent cx="754380" cy="373380"/>
                      <wp:effectExtent l="0" t="0" r="26670" b="26670"/>
                      <wp:wrapNone/>
                      <wp:docPr id="83" name="Rectangle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3DA537" id="Rectangle 83" o:spid="_x0000_s1026" style="position:absolute;margin-left:63.8pt;margin-top:7.7pt;width:59.4pt;height:29.4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" filled="f" strokecolor="windowText" strokeweight="1.5pt"/>
                  </w:pict>
                </mc:Fallback>
              </mc:AlternateContent>
            </w:r>
          </w:p>
          <w:p w:rsidR="00137B07" w:rsidRDefault="00137B07" w:rsidP="00710CD3">
            <w:pPr>
              <w:rPr>
                <w:rFonts w:ascii="Times New Roman" w:eastAsiaTheme="minorHAnsi" w:hAnsi="Times New Roman"/>
                <w:sz w:val="32"/>
                <w:szCs w:val="32"/>
              </w:rPr>
            </w:pPr>
            <w:r>
              <w:rPr>
                <w:rFonts w:ascii="Times New Roman" w:eastAsiaTheme="minorHAnsi" w:hAnsi="Times New Roman"/>
                <w:sz w:val="32"/>
                <w:szCs w:val="32"/>
              </w:rPr>
              <w:t xml:space="preserve">          </w:t>
            </w:r>
            <w:r w:rsidRPr="005C471F">
              <w:rPr>
                <w:rFonts w:ascii="Times New Roman" w:eastAsiaTheme="minorHAnsi" w:hAnsi="Times New Roman"/>
                <w:i/>
                <w:sz w:val="32"/>
                <w:szCs w:val="32"/>
              </w:rPr>
              <w:t>x</w:t>
            </w:r>
            <w:r w:rsidRPr="005C471F">
              <w:rPr>
                <w:rFonts w:ascii="Times New Roman" w:eastAsiaTheme="minorHAnsi" w:hAnsi="Times New Roman"/>
                <w:sz w:val="32"/>
                <w:szCs w:val="32"/>
              </w:rPr>
              <w:t xml:space="preserve"> = </w: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 xml:space="preserve">       </w:t>
            </w:r>
            <w:r w:rsidR="00710CD3">
              <w:rPr>
                <w:rFonts w:ascii="Times New Roman" w:eastAsiaTheme="minorHAnsi" w:hAnsi="Times New Roman"/>
                <w:sz w:val="32"/>
                <w:szCs w:val="32"/>
              </w:rPr>
              <w:t>21</w: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 xml:space="preserve">          cm</w:t>
            </w:r>
          </w:p>
          <w:p w:rsidR="00710CD3" w:rsidRPr="00710CD3" w:rsidRDefault="00710CD3" w:rsidP="00710CD3">
            <w:pPr>
              <w:rPr>
                <w:rFonts w:ascii="Times New Roman" w:eastAsiaTheme="minorHAnsi" w:hAnsi="Times New Roman"/>
                <w:sz w:val="32"/>
                <w:szCs w:val="32"/>
              </w:rPr>
            </w:pPr>
          </w:p>
        </w:tc>
      </w:tr>
      <w:tr w:rsidR="00137B07" w:rsidTr="00F15F3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137B07" w:rsidRPr="001B3341" w:rsidRDefault="00137B07" w:rsidP="00137B07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37B07" w:rsidRDefault="00137B07" w:rsidP="00F15F3A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The three shapes below are each made using five 1 cm square tiles. </w:t>
            </w:r>
          </w:p>
          <w:p w:rsidR="00137B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Which statement below is true?</w:t>
            </w:r>
          </w:p>
          <w:p w:rsidR="00137B07" w:rsidRPr="0062212D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Shape 1                    Shape 2                          Shape 3         </w:t>
            </w:r>
          </w:p>
          <w:p w:rsidR="00137B07" w:rsidRDefault="005A0230" w:rsidP="00F15F3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77" type="#_x0000_t75" style="position:absolute;margin-left:52.15pt;margin-top:2.35pt;width:301pt;height:68.9pt;z-index:251698176">
                  <v:imagedata r:id="rId40" o:title=""/>
                </v:shape>
                <o:OLEObject Type="Embed" ProgID="FXDraw3.Document" ShapeID="_x0000_s1077" DrawAspect="Content" ObjectID="_1460094583" r:id="rId117"/>
              </w:object>
            </w:r>
          </w:p>
          <w:p w:rsidR="00137B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37B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37B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37B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37B07" w:rsidRPr="0062212D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62212D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62212D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2544" behindDoc="0" locked="0" layoutInCell="1" allowOverlap="1" wp14:anchorId="7080091A" wp14:editId="7AEA21CE">
                      <wp:simplePos x="0" y="0"/>
                      <wp:positionH relativeFrom="column">
                        <wp:posOffset>239337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84" name="Group 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8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319754" id="Group 84" o:spid="_x0000_s1026" style="position:absolute;margin-left:18.85pt;margin-top:.9pt;width:13.5pt;height:74.4pt;z-index:251692544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vWNMUA&#10;AADbAAAADwAAAGRycy9kb3ducmV2LnhtbESPQWvCQBSE70L/w/IKXqRuWtDG1E2QFsVehFqx10f2&#10;NQnNvg3ZNYn+ercgeBxmvhlmmQ2mFh21rrKs4HkagSDOra64UHD4Xj/FIJxH1lhbJgVncpClD6Ml&#10;Jtr2/EXd3hcilLBLUEHpfZNI6fKSDLqpbYiD92tbgz7ItpC6xT6Um1q+RNFcGqw4LJTY0HtJ+d/+&#10;ZBTE59gcu+Nu80Of3H9cdvp1NVkoNX4cVm8gPA3+Hr7RWx24Gfx/CT9Ap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y9Y0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0XeMEA&#10;AADbAAAADwAAAGRycy9kb3ducmV2LnhtbESPQWsCMRSE70L/Q3gFb262HsRdjVJKlR5d9eLtsXnu&#10;Lt28hCTV9N+bQsHjMDPfMOttMqO4kQ+DZQVvRQmCuLV64E7B+bSbLUGEiKxxtEwKfinAdvMyWWOt&#10;7Z0buh1jJzKEQ40K+hhdLWVoezIYCuuIs3e13mDM0ndSe7xnuBnlvCwX0uDAeaFHRx89td/HH6Pg&#10;0+vmcKmSc4e0b3a+rNyVK6Wmr+l9BSJSis/wf/tLK1gu4O9L/gFy8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dF3jBAAAA2wAAAA8AAAAAAAAAAAAAAAAAmAIAAGRycy9kb3du&#10;cmV2LnhtbFBLBQYAAAAABAAEAPUAAACGAwAAAAA=&#10;" fillcolor="black [3213]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Xt2MUA&#10;AADbAAAADwAAAGRycy9kb3ducmV2LnhtbESPQWvCQBSE70L/w/IKXkQ3etA0zUakUrEXoWnR6yP7&#10;moRm34bsNon++m6h4HGY+WaYdDuaRvTUudqyguUiAkFcWF1zqeDz43Ueg3AeWWNjmRRcycE2e5ik&#10;mGg78Dv1uS9FKGGXoILK+zaR0hUVGXQL2xIH78t2Bn2QXSl1h0MoN41cRdFaGqw5LFTY0ktFxXf+&#10;YxTE19ic+/PpcKE3Hva3k97sZk9KTR/H3TMIT6O/h//pow7cBv6+hB8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Ve3Y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p5qsEA&#10;AADbAAAADwAAAGRycy9kb3ducmV2LnhtbERPTWvCQBC9F/wPywi9lLppD20aXUUsir0IarHXITsm&#10;wexsyK5J7K/vHAoeH+97thhcrTpqQ+XZwMskAUWce1txYeD7uH5OQYWIbLH2TAZuFGAxHz3MMLO+&#10;5z11h1goCeGQoYEyxibTOuQlOQwT3xALd/atwyiwLbRtsZdwV+vXJHnTDiuWhhIbWpWUXw5XZyC9&#10;pe7UnXabH/ri/vN3Z9+XTx/GPI6H5RRUpCHexf/urRWfjJUv8gP0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rKear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62212D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All three shapes have the same perimeter.</w:t>
            </w:r>
          </w:p>
          <w:p w:rsidR="00137B07" w:rsidRPr="0062212D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62212D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62212D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Shape 1 and Shape 2 have the same perimeter.  </w:t>
            </w:r>
          </w:p>
          <w:p w:rsidR="00137B07" w:rsidRPr="0062212D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62212D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62212D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Shape 1 and Shape 3 have the same perimeter.</w:t>
            </w:r>
          </w:p>
          <w:p w:rsidR="00137B07" w:rsidRPr="0062212D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62212D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62212D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Shape 2 and Shape 3 have the same perimeter.</w:t>
            </w:r>
          </w:p>
          <w:p w:rsidR="00137B07" w:rsidRDefault="00137B07" w:rsidP="00525AAC">
            <w:pPr>
              <w:pStyle w:val="QuestionStyle"/>
            </w:pPr>
          </w:p>
        </w:tc>
      </w:tr>
      <w:tr w:rsidR="00137B07" w:rsidTr="00F15F3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137B07" w:rsidRPr="001B3341" w:rsidRDefault="00137B07" w:rsidP="00137B07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37B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 circular cricket ground has a diameter 120 m.</w:t>
            </w:r>
            <w:r w:rsidR="00710CD3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="00710CD3" w:rsidRPr="00710CD3">
              <w:rPr>
                <w:rFonts w:ascii="Times New Roman" w:hAnsi="Times New Roman"/>
                <w:color w:val="FF0000"/>
                <w:position w:val="-30"/>
                <w:sz w:val="24"/>
                <w:szCs w:val="24"/>
              </w:rPr>
              <w:object w:dxaOrig="2466" w:dyaOrig="474">
                <v:shape id="_x0000_i1046" type="#_x0000_t75" style="width:123.55pt;height:23.75pt" o:ole="">
                  <v:imagedata r:id="rId118" o:title=""/>
                </v:shape>
                <o:OLEObject Type="Embed" ProgID="FXE300.Equation" ShapeID="_x0000_i1046" DrawAspect="Content" ObjectID="_1460094526" r:id="rId119"/>
              </w:object>
            </w:r>
            <w:r w:rsidR="00710CD3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137B07" w:rsidRPr="003B772B" w:rsidRDefault="005A0230" w:rsidP="00F15F3A">
            <w:pPr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78" type="#_x0000_t75" style="position:absolute;margin-left:285pt;margin-top:6.55pt;width:122pt;height:121.4pt;z-index:251699200;mso-position-horizontal-relative:text;mso-position-vertical-relative:text">
                  <v:imagedata r:id="rId42" o:title=""/>
                </v:shape>
                <o:OLEObject Type="Embed" ProgID="FXDraw3.Document" ShapeID="_x0000_s1078" DrawAspect="Content" ObjectID="_1460094584" r:id="rId120"/>
              </w:object>
            </w:r>
          </w:p>
          <w:p w:rsidR="00137B07" w:rsidRDefault="00137B07" w:rsidP="00F15F3A">
            <w:pPr>
              <w:ind w:right="457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Elise runs 4 laps of the ground to warm up before a game.</w:t>
            </w:r>
          </w:p>
          <w:p w:rsidR="00137B07" w:rsidRPr="003B772B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far does she run (in terms of π)?</w:t>
            </w:r>
          </w:p>
          <w:p w:rsidR="00137B07" w:rsidRPr="0082617C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</w:t>
            </w:r>
          </w:p>
          <w:p w:rsidR="00137B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82617C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82617C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82617C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4592" behindDoc="0" locked="0" layoutInCell="1" allowOverlap="1" wp14:anchorId="55158B12" wp14:editId="3685077C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29152</wp:posOffset>
                      </wp:positionV>
                      <wp:extent cx="1573530" cy="388620"/>
                      <wp:effectExtent l="0" t="0" r="26670" b="11430"/>
                      <wp:wrapNone/>
                      <wp:docPr id="89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9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ADF85E" id="Group 89" o:spid="_x0000_s1026" style="position:absolute;margin-left:17.3pt;margin-top:2.3pt;width:123.9pt;height:30.6pt;z-index:251694592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">
                      <v:roundrect id="AutoShape 3" o:spid="_x0000_s1027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G8Sr8A&#10;AADbAAAADwAAAGRycy9kb3ducmV2LnhtbERPPU/DMBDdkfofrKvERpwyIJLGraqqRYxJYGE7xdck&#10;any2bNOaf48HJMan993sk1nEjXyYLSvYFCUI4sHqmUcFnx/np1cQISJrXCyTgh8KsN+tHhqstb1z&#10;R7c+jiKHcKhRwRSjq6UMw0QGQ2EdceYu1huMGfpRao/3HG4W+VyWL9LgzLlhQkfHiYZr/20UnLzu&#10;2q8qOdemt+7sy8pduFLqcZ0OWxCRUvwX/7nftYIqr89f8g+Qu1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IbxKvwAAANsAAAAPAAAAAAAAAAAAAAAAAJgCAABkcnMvZG93bnJl&#10;di54bWxQSwUGAAAAAAQABAD1AAAAhAMAAAAA&#10;" fillcolor="black [3213]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lG6sUA&#10;AADbAAAADwAAAGRycy9kb3ducmV2LnhtbESPQWvCQBSE7wX/w/IEL8Vs9NDGmFXEorQXoSp6fWSf&#10;STD7NmS3Seyv7xYKPQ4z8w2TrQdTi45aV1lWMItiEMS51RUXCs6n3TQB4TyyxtoyKXiQg/Vq9JRh&#10;qm3Pn9QdfSEChF2KCkrvm1RKl5dk0EW2IQ7ezbYGfZBtIXWLfYCbWs7j+EUarDgslNjQtqT8fvwy&#10;CpJHYi7d5bC/0gf3b98H/bp5Xig1GQ+bJQhPg/8P/7XftYLFDH6/hB8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KUbqxQAAANsAAAAPAAAAAAAAAAAAAAAAAJgCAABkcnMv&#10;ZG93bnJldi54bWxQSwUGAAAAAAQABAD1AAAAigM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vYncUA&#10;AADbAAAADwAAAGRycy9kb3ducmV2LnhtbESPQWvCQBSE7wX/w/KEXorZ1EMbY1YRi6VehKro9ZF9&#10;JsHs25Bdk9hf3xUKPQ4z8w2TLQdTi45aV1lW8BrFIIhzqysuFBwPm0kCwnlkjbVlUnAnB8vF6CnD&#10;VNuev6nb+0IECLsUFZTeN6mULi/JoItsQxy8i20N+iDbQuoW+wA3tZzG8Zs0WHFYKLGhdUn5dX8z&#10;CpJ7Yk7dafd5pi33Hz87/b56mSn1PB5WcxCeBv8f/mt/aQWzKTy+h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+9idxQAAANsAAAAPAAAAAAAAAAAAAAAAAJgCAABkcnMv&#10;ZG93bnJldi54bWxQSwUGAAAAAAQABAD1AAAAigMAAAAA&#10;" strokecolor="windowText" strokeweight="1pt"/>
                      <v:roundrect id="AutoShape 6" o:spid="_x0000_s1030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d9BsQA&#10;AADbAAAADwAAAGRycy9kb3ducmV2LnhtbESPQWvCQBSE7wX/w/IEL6KbVtAYXUVaWuxFqIpeH9ln&#10;Esy+Ddk1if56t1DocZiZb5jlujOlaKh2hWUFr+MIBHFqdcGZguPhcxSDcB5ZY2mZFNzJwXrVe1li&#10;om3LP9TsfSYChF2CCnLvq0RKl+Zk0I1tRRy8i60N+iDrTOoa2wA3pXyLoqk0WHBYyLGi95zS6/5m&#10;FMT32Jya0+7rTN/cfjx2erYZzpUa9LvNAoSnzv+H/9pbrWA+gd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3fQb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82617C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60π m                          120π m</w:t>
            </w:r>
          </w:p>
          <w:p w:rsidR="00137B07" w:rsidRPr="0082617C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82617C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82617C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240π m                        480π m</w:t>
            </w:r>
          </w:p>
          <w:p w:rsidR="00137B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37B07" w:rsidTr="00F15F3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137B07" w:rsidRPr="001B3341" w:rsidRDefault="00137B07" w:rsidP="00137B07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37B07" w:rsidRDefault="005A0230" w:rsidP="00F15F3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/>
                <w:noProof/>
                <w:lang w:eastAsia="en-AU"/>
              </w:rPr>
              <w:object w:dxaOrig="1440" w:dyaOrig="1440">
                <v:shape id="_x0000_s1079" type="#_x0000_t75" style="position:absolute;margin-left:319.7pt;margin-top:-2.65pt;width:109.45pt;height:110.55pt;z-index:251700224;mso-position-horizontal-relative:text;mso-position-vertical-relative:text">
                  <v:imagedata r:id="rId44" o:title=""/>
                </v:shape>
                <o:OLEObject Type="Embed" ProgID="FXDraw3.Document" ShapeID="_x0000_s1079" DrawAspect="Content" ObjectID="_1460094585" r:id="rId121"/>
              </w:object>
            </w:r>
            <w:r w:rsidR="00137B07">
              <w:rPr>
                <w:rFonts w:ascii="Times New Roman" w:hAnsi="Times New Roman"/>
                <w:sz w:val="24"/>
                <w:szCs w:val="24"/>
              </w:rPr>
              <w:t>A regular polygon shown has a perimeter of 112 m.</w:t>
            </w:r>
          </w:p>
          <w:p w:rsidR="00137B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long is each side?</w:t>
            </w:r>
          </w:p>
          <w:p w:rsidR="00137B07" w:rsidRDefault="00137B07" w:rsidP="00F15F3A">
            <w:pPr>
              <w:rPr>
                <w:rFonts w:asciiTheme="minorHAnsi" w:eastAsiaTheme="minorHAnsi" w:hAnsiTheme="minorHAnsi" w:cstheme="minorBidi"/>
              </w:rPr>
            </w:pPr>
          </w:p>
          <w:p w:rsidR="00137B07" w:rsidRPr="00710CD3" w:rsidRDefault="00710CD3" w:rsidP="00F15F3A">
            <w:pPr>
              <w:rPr>
                <w:rFonts w:asciiTheme="minorHAnsi" w:eastAsiaTheme="minorHAnsi" w:hAnsiTheme="minorHAnsi" w:cstheme="minorBidi"/>
                <w:position w:val="-32"/>
              </w:rPr>
            </w:pPr>
            <w:r>
              <w:rPr>
                <w:rFonts w:asciiTheme="minorHAnsi" w:eastAsiaTheme="minorHAnsi" w:hAnsiTheme="minorHAnsi" w:cstheme="minorBidi"/>
              </w:rPr>
              <w:t xml:space="preserve"> </w:t>
            </w:r>
            <w:r w:rsidRPr="00710CD3">
              <w:rPr>
                <w:rFonts w:asciiTheme="minorHAnsi" w:eastAsiaTheme="minorHAnsi" w:hAnsiTheme="minorHAnsi" w:cstheme="minorBidi"/>
                <w:color w:val="FF0000"/>
                <w:position w:val="-32"/>
              </w:rPr>
              <w:object w:dxaOrig="2574" w:dyaOrig="480">
                <v:shape id="_x0000_i1047" type="#_x0000_t75" style="width:129.25pt;height:23.75pt" o:ole="">
                  <v:imagedata r:id="rId122" o:title=""/>
                </v:shape>
                <o:OLEObject Type="Embed" ProgID="FXE300.Equation" ShapeID="_x0000_i1047" DrawAspect="Content" ObjectID="_1460094527" r:id="rId123"/>
              </w:object>
            </w:r>
            <w:r w:rsidRPr="00710CD3">
              <w:rPr>
                <w:rFonts w:asciiTheme="minorHAnsi" w:eastAsiaTheme="minorHAnsi" w:hAnsiTheme="minorHAnsi" w:cstheme="minorBidi"/>
                <w:position w:val="-32"/>
              </w:rPr>
              <w:t xml:space="preserve"> </w:t>
            </w:r>
          </w:p>
          <w:p w:rsidR="00137B07" w:rsidRPr="002A7CB5" w:rsidRDefault="00137B07" w:rsidP="00F15F3A">
            <w:pPr>
              <w:rPr>
                <w:rFonts w:ascii="Times New Roman" w:eastAsiaTheme="minorHAnsi" w:hAnsi="Times New Roman"/>
              </w:rPr>
            </w:pPr>
            <w:r w:rsidRPr="002A7CB5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777278C2" wp14:editId="7D8FAA9A">
                      <wp:simplePos x="0" y="0"/>
                      <wp:positionH relativeFrom="column">
                        <wp:posOffset>2381250</wp:posOffset>
                      </wp:positionH>
                      <wp:positionV relativeFrom="paragraph">
                        <wp:posOffset>112395</wp:posOffset>
                      </wp:positionV>
                      <wp:extent cx="754380" cy="373380"/>
                      <wp:effectExtent l="0" t="0" r="26670" b="26670"/>
                      <wp:wrapNone/>
                      <wp:docPr id="94" name="Rectangle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5A0230" w:rsidRDefault="005A0230" w:rsidP="00BE2115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Times New Roman" w:eastAsiaTheme="minorHAnsi" w:hAnsi="Times New Roman"/>
                                      <w:sz w:val="32"/>
                                      <w:szCs w:val="32"/>
                                    </w:rPr>
                                    <w:t>16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7278C2" id="Rectangle 94" o:spid="_x0000_s1042" style="position:absolute;margin-left:187.5pt;margin-top:8.85pt;width:59.4pt;height:29.4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" filled="f" strokecolor="windowText" strokeweight="1.5pt">
                      <v:textbox>
                        <w:txbxContent>
                          <w:p w:rsidR="005A0230" w:rsidRDefault="005A0230" w:rsidP="00BE2115">
                            <w:pPr>
                              <w:jc w:val="center"/>
                            </w:pPr>
                            <w:r>
                              <w:rPr>
                                <w:rFonts w:ascii="Times New Roman" w:eastAsiaTheme="minorHAnsi" w:hAnsi="Times New Roman"/>
                                <w:sz w:val="32"/>
                                <w:szCs w:val="32"/>
                              </w:rPr>
                              <w:t>16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137B07" w:rsidRPr="002A7CB5" w:rsidRDefault="00137B07" w:rsidP="00F15F3A">
            <w:pPr>
              <w:rPr>
                <w:rFonts w:ascii="Times New Roman" w:eastAsiaTheme="minorHAnsi" w:hAnsi="Times New Roman"/>
                <w:sz w:val="32"/>
                <w:szCs w:val="32"/>
              </w:rPr>
            </w:pPr>
            <w:r w:rsidRPr="002A7CB5"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                   </w: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 xml:space="preserve">           </w:t>
            </w:r>
            <w:r w:rsidR="00BE2115">
              <w:rPr>
                <w:rFonts w:ascii="Times New Roman" w:eastAsiaTheme="minorHAnsi" w:hAnsi="Times New Roman"/>
                <w:sz w:val="32"/>
                <w:szCs w:val="32"/>
              </w:rPr>
              <w:t xml:space="preserve">     </w: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   </w:t>
            </w:r>
            <w:r w:rsidRPr="002A7CB5">
              <w:rPr>
                <w:rFonts w:ascii="Times New Roman" w:eastAsiaTheme="minorHAnsi" w:hAnsi="Times New Roman"/>
                <w:sz w:val="32"/>
                <w:szCs w:val="32"/>
              </w:rPr>
              <w:t>m</w:t>
            </w:r>
          </w:p>
          <w:p w:rsidR="00137B07" w:rsidRPr="002A7CB5" w:rsidRDefault="00137B07" w:rsidP="00F15F3A">
            <w:pPr>
              <w:rPr>
                <w:rFonts w:asciiTheme="minorHAnsi" w:eastAsiaTheme="minorHAnsi" w:hAnsiTheme="minorHAnsi" w:cstheme="minorBidi"/>
              </w:rPr>
            </w:pPr>
          </w:p>
          <w:p w:rsidR="00137B07" w:rsidRDefault="00137B07" w:rsidP="00525AAC">
            <w:pPr>
              <w:pStyle w:val="QuestionStyle"/>
            </w:pPr>
          </w:p>
        </w:tc>
      </w:tr>
      <w:tr w:rsidR="00137B07" w:rsidTr="00F15F3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137B07" w:rsidRPr="001B3341" w:rsidRDefault="00137B07" w:rsidP="00137B07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37B07" w:rsidRDefault="005A0230" w:rsidP="00F15F3A">
            <w:pPr>
              <w:tabs>
                <w:tab w:val="left" w:pos="2710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/>
                <w:noProof/>
                <w:lang w:eastAsia="en-AU"/>
              </w:rPr>
              <w:object w:dxaOrig="1440" w:dyaOrig="1440">
                <v:shape id="_x0000_s1080" type="#_x0000_t75" style="position:absolute;margin-left:252pt;margin-top:1.5pt;width:188.4pt;height:138.75pt;z-index:251701248;mso-position-horizontal-relative:text;mso-position-vertical-relative:text">
                  <v:imagedata r:id="rId46" o:title=""/>
                </v:shape>
                <o:OLEObject Type="Embed" ProgID="FXDraw3.Document" ShapeID="_x0000_s1080" DrawAspect="Content" ObjectID="_1460094586" r:id="rId124"/>
              </w:object>
            </w:r>
            <w:r w:rsidR="00137B07">
              <w:rPr>
                <w:rFonts w:ascii="Times New Roman" w:hAnsi="Times New Roman"/>
                <w:sz w:val="24"/>
                <w:szCs w:val="24"/>
              </w:rPr>
              <w:t>What is the perimeter of the shape shown?</w:t>
            </w:r>
          </w:p>
          <w:p w:rsidR="00137B07" w:rsidRDefault="00137B07" w:rsidP="00F15F3A">
            <w:pPr>
              <w:tabs>
                <w:tab w:val="left" w:pos="2710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137B07" w:rsidRPr="00710CD3" w:rsidRDefault="00710CD3" w:rsidP="00F15F3A">
            <w:pPr>
              <w:rPr>
                <w:rFonts w:asciiTheme="minorHAnsi" w:eastAsiaTheme="minorHAnsi" w:hAnsiTheme="minorHAnsi" w:cstheme="minorBidi"/>
                <w:position w:val="-54"/>
              </w:rPr>
            </w:pPr>
            <w:r>
              <w:rPr>
                <w:rFonts w:asciiTheme="minorHAnsi" w:eastAsiaTheme="minorHAnsi" w:hAnsiTheme="minorHAnsi" w:cstheme="minorBidi"/>
              </w:rPr>
              <w:t xml:space="preserve"> </w:t>
            </w:r>
            <w:r w:rsidRPr="00710CD3">
              <w:rPr>
                <w:rFonts w:asciiTheme="minorHAnsi" w:eastAsiaTheme="minorHAnsi" w:hAnsiTheme="minorHAnsi" w:cstheme="minorBidi"/>
                <w:color w:val="FF0000"/>
                <w:position w:val="-54"/>
              </w:rPr>
              <w:object w:dxaOrig="1422" w:dyaOrig="692">
                <v:shape id="_x0000_i1048" type="#_x0000_t75" style="width:71.2pt;height:35.2pt" o:ole="">
                  <v:imagedata r:id="rId125" o:title=""/>
                </v:shape>
                <o:OLEObject Type="Embed" ProgID="FXE300.Equation" ShapeID="_x0000_i1048" DrawAspect="Content" ObjectID="_1460094528" r:id="rId126"/>
              </w:object>
            </w:r>
            <w:r w:rsidRPr="00710CD3">
              <w:rPr>
                <w:rFonts w:asciiTheme="minorHAnsi" w:eastAsiaTheme="minorHAnsi" w:hAnsiTheme="minorHAnsi" w:cstheme="minorBidi"/>
                <w:position w:val="-54"/>
              </w:rPr>
              <w:t xml:space="preserve"> </w:t>
            </w:r>
          </w:p>
          <w:p w:rsidR="00137B07" w:rsidRDefault="00137B07" w:rsidP="00F15F3A">
            <w:pPr>
              <w:rPr>
                <w:rFonts w:asciiTheme="minorHAnsi" w:eastAsiaTheme="minorHAnsi" w:hAnsiTheme="minorHAnsi" w:cstheme="minorBidi"/>
              </w:rPr>
            </w:pPr>
          </w:p>
          <w:p w:rsidR="00137B07" w:rsidRDefault="00137B07" w:rsidP="00F15F3A">
            <w:pPr>
              <w:rPr>
                <w:rFonts w:asciiTheme="minorHAnsi" w:eastAsiaTheme="minorHAnsi" w:hAnsiTheme="minorHAnsi" w:cstheme="minorBidi"/>
              </w:rPr>
            </w:pPr>
          </w:p>
          <w:p w:rsidR="00137B07" w:rsidRPr="005C471F" w:rsidRDefault="00137B07" w:rsidP="00F15F3A">
            <w:pPr>
              <w:rPr>
                <w:rFonts w:asciiTheme="minorHAnsi" w:eastAsiaTheme="minorHAnsi" w:hAnsiTheme="minorHAnsi" w:cstheme="minorBidi"/>
              </w:rPr>
            </w:pPr>
          </w:p>
          <w:p w:rsidR="00137B07" w:rsidRPr="005C471F" w:rsidRDefault="00137B07" w:rsidP="00F15F3A">
            <w:pPr>
              <w:rPr>
                <w:rFonts w:ascii="Times New Roman" w:eastAsiaTheme="minorHAnsi" w:hAnsi="Times New Roman"/>
              </w:rPr>
            </w:pPr>
            <w:r w:rsidRPr="005C471F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9712" behindDoc="0" locked="0" layoutInCell="1" allowOverlap="1" wp14:anchorId="6DE13855" wp14:editId="743B1A06">
                      <wp:simplePos x="0" y="0"/>
                      <wp:positionH relativeFrom="column">
                        <wp:posOffset>1791970</wp:posOffset>
                      </wp:positionH>
                      <wp:positionV relativeFrom="paragraph">
                        <wp:posOffset>116205</wp:posOffset>
                      </wp:positionV>
                      <wp:extent cx="681644" cy="373380"/>
                      <wp:effectExtent l="0" t="0" r="23495" b="26670"/>
                      <wp:wrapNone/>
                      <wp:docPr id="95" name="Rectangle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1644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D8EB2F" id="Rectangle 95" o:spid="_x0000_s1026" style="position:absolute;margin-left:141.1pt;margin-top:9.15pt;width:53.65pt;height:29.4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" filled="f" strokecolor="windowText" strokeweight="1.5pt"/>
                  </w:pict>
                </mc:Fallback>
              </mc:AlternateContent>
            </w:r>
          </w:p>
          <w:p w:rsidR="00137B07" w:rsidRPr="005C471F" w:rsidRDefault="00137B07" w:rsidP="00F15F3A">
            <w:pPr>
              <w:rPr>
                <w:rFonts w:ascii="Times New Roman" w:eastAsiaTheme="minorHAnsi" w:hAnsi="Times New Roman"/>
                <w:sz w:val="32"/>
                <w:szCs w:val="32"/>
              </w:rPr>
            </w:pPr>
            <w:r w:rsidRPr="005C471F"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</w: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 xml:space="preserve"> Perimeter</w:t>
            </w:r>
            <w:r w:rsidRPr="005C471F">
              <w:rPr>
                <w:rFonts w:ascii="Times New Roman" w:eastAsiaTheme="minorHAnsi" w:hAnsi="Times New Roman"/>
                <w:sz w:val="32"/>
                <w:szCs w:val="32"/>
              </w:rPr>
              <w:t xml:space="preserve"> = </w:t>
            </w:r>
            <w:r w:rsidR="00710CD3">
              <w:rPr>
                <w:rFonts w:ascii="Times New Roman" w:eastAsiaTheme="minorHAnsi" w:hAnsi="Times New Roman"/>
                <w:sz w:val="32"/>
                <w:szCs w:val="32"/>
              </w:rPr>
              <w:t xml:space="preserve">       318</w:t>
            </w:r>
            <w:r>
              <w:rPr>
                <w:rFonts w:ascii="Times New Roman" w:eastAsiaTheme="minorHAnsi" w:hAnsi="Times New Roman"/>
                <w:sz w:val="32"/>
                <w:szCs w:val="32"/>
              </w:rPr>
              <w:t xml:space="preserve">       m</w:t>
            </w:r>
          </w:p>
          <w:p w:rsidR="00137B07" w:rsidRDefault="00137B07" w:rsidP="00525AAC">
            <w:pPr>
              <w:pStyle w:val="QuestionStyle"/>
            </w:pPr>
          </w:p>
          <w:p w:rsidR="00137B07" w:rsidRDefault="00137B07" w:rsidP="00525AAC">
            <w:pPr>
              <w:pStyle w:val="QuestionStyle"/>
            </w:pPr>
          </w:p>
        </w:tc>
      </w:tr>
    </w:tbl>
    <w:p w:rsidR="003F3344" w:rsidRDefault="003F3344" w:rsidP="003F3344">
      <w:p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3F3344" w:rsidTr="003F3344">
        <w:tc>
          <w:tcPr>
            <w:tcW w:w="9242" w:type="dxa"/>
          </w:tcPr>
          <w:p w:rsidR="003F3344" w:rsidRDefault="003F3344" w:rsidP="003F3344">
            <w:pPr>
              <w:pStyle w:val="Heading1"/>
              <w:jc w:val="center"/>
            </w:pPr>
            <w:r>
              <w:t xml:space="preserve">Calculator Allowed </w:t>
            </w:r>
            <w:r w:rsidR="00165882">
              <w:t xml:space="preserve">Short Answer </w:t>
            </w:r>
            <w:r>
              <w:t xml:space="preserve">Section  </w:t>
            </w:r>
            <w:r>
              <w:rPr>
                <w:sz w:val="24"/>
                <w:szCs w:val="24"/>
              </w:rPr>
              <w:t>( 1 mark each)</w:t>
            </w:r>
          </w:p>
        </w:tc>
      </w:tr>
    </w:tbl>
    <w:p w:rsidR="003F3344" w:rsidRDefault="003F3344" w:rsidP="003F3344"/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9255"/>
      </w:tblGrid>
      <w:tr w:rsidR="00137B07" w:rsidRPr="003633CB" w:rsidTr="00F15F3A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00FF99"/>
          </w:tcPr>
          <w:p w:rsidR="00137B07" w:rsidRPr="001B3341" w:rsidRDefault="00137B07" w:rsidP="00137B07">
            <w:pPr>
              <w:pStyle w:val="ListParagraph"/>
              <w:numPr>
                <w:ilvl w:val="0"/>
                <w:numId w:val="10"/>
              </w:numPr>
              <w:ind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bottom w:val="single" w:sz="4" w:space="0" w:color="auto"/>
            </w:tcBorders>
          </w:tcPr>
          <w:p w:rsidR="00137B07" w:rsidRDefault="00137B07" w:rsidP="00525AAC">
            <w:pPr>
              <w:pStyle w:val="QuestionStyle"/>
            </w:pPr>
            <w:r>
              <w:t xml:space="preserve">A square field has a perimeter of 2 304 m. </w:t>
            </w:r>
          </w:p>
          <w:p w:rsidR="00137B07" w:rsidRPr="00246E23" w:rsidRDefault="00137B07" w:rsidP="00525AAC">
            <w:pPr>
              <w:pStyle w:val="QuestionStyle"/>
            </w:pPr>
          </w:p>
          <w:p w:rsidR="00137B07" w:rsidRDefault="00137B07" w:rsidP="00525AAC">
            <w:pPr>
              <w:pStyle w:val="QuestionStyle"/>
            </w:pPr>
            <w:r>
              <w:t>What is the length of the sides of the field?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1760" behindDoc="0" locked="0" layoutInCell="1" allowOverlap="1" wp14:anchorId="46606427" wp14:editId="7AEEFBAA">
                      <wp:simplePos x="0" y="0"/>
                      <wp:positionH relativeFrom="column">
                        <wp:posOffset>237490</wp:posOffset>
                      </wp:positionH>
                      <wp:positionV relativeFrom="paragraph">
                        <wp:posOffset>51189</wp:posOffset>
                      </wp:positionV>
                      <wp:extent cx="163830" cy="914400"/>
                      <wp:effectExtent l="0" t="0" r="26670" b="19050"/>
                      <wp:wrapNone/>
                      <wp:docPr id="96" name="Group 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91440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9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443B6D2" id="Group 96" o:spid="_x0000_s1026" style="position:absolute;margin-left:18.7pt;margin-top:4.05pt;width:12.9pt;height:1in;z-index:25170176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gkPsEA&#10;AADbAAAADwAAAGRycy9kb3ducmV2LnhtbESPQWsCMRSE70L/Q3hCb5rVQ3W3RpGipUfX9tLbY/Pc&#10;Xdy8hCTV+O9NQfA4zMw3zGqTzCAu5ENvWcFsWoAgbqzuuVXw872fLEGEiKxxsEwKbhRgs34ZrbDS&#10;9so1XY6xFRnCoUIFXYyukjI0HRkMU+uIs3ey3mDM0rdSe7xmuBnkvCjepMGe80KHjj46as7HP6Ng&#10;53V9+C2Tc4f0We99UboTl0q9jtP2HUSkFJ/hR/tLKygX8P8l/wC5v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vIJD7BAAAA2wAAAA8AAAAAAAAAAAAAAAAAmAIAAGRycy9kb3du&#10;cmV2LnhtbFBLBQYAAAAABAAEAPUAAACGAwAAAAA=&#10;" fillcolor="black [3213]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Pvd8EA&#10;AADbAAAADwAAAGRycy9kb3ducmV2LnhtbERPTYvCMBC9C/6HMIIXWVM9rLVrFFEUvQir4l6HZrYt&#10;NpPSxLburzcHYY+P971YdaYUDdWusKxgMo5AEKdWF5wpuF52HzEI55E1lpZJwZMcrJb93gITbVv+&#10;pubsMxFC2CWoIPe+SqR0aU4G3dhWxIH7tbVBH2CdSV1jG8JNKadR9CkNFhwacqxok1N6Pz+MgvgZ&#10;m1tzO+1/6Mjt9u+kZ+vRXKnhoFt/gfDU+X/x233QCuZhbPgSfoB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8T73fBAAAA2wAAAA8AAAAAAAAAAAAAAAAAmAIAAGRycy9kb3du&#10;cmV2LnhtbFBLBQYAAAAABAAEAPUAAACG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9K7MUA&#10;AADbAAAADwAAAGRycy9kb3ducmV2LnhtbESPT2vCQBTE70K/w/IKvYhu9FCT6CqiWNqL4B/0+si+&#10;JqHZtyG7JrGfvlsQPA4z8xtmsepNJVpqXGlZwWQcgSDOrC45V3A+7UYxCOeRNVaWScGdHKyWL4MF&#10;ptp2fKD26HMRIOxSVFB4X6dSuqwgg25sa+LgfdvGoA+yyaVusAtwU8lpFL1LgyWHhQJr2hSU/Rxv&#10;RkF8j82lvew/rvTF3fZ3r2frYaLU22u/noPw1Ptn+NH+1AqSBP6/hB8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X0rsxQAAANsAAAAPAAAAAAAAAAAAAAAAAJgCAABkcnMv&#10;ZG93bnJldi54bWxQSwUGAAAAAAQABAD1AAAAigM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UUxsYA&#10;AADc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/ETw5RmZQM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UUxs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48 m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96 m</w:t>
            </w:r>
            <w:r w:rsidR="00CC5E18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CC5E18" w:rsidRPr="00CC5E18">
              <w:rPr>
                <w:rFonts w:ascii="Times New Roman" w:hAnsi="Times New Roman"/>
                <w:color w:val="FF0000"/>
                <w:position w:val="-14"/>
                <w:sz w:val="24"/>
                <w:szCs w:val="24"/>
              </w:rPr>
              <w:object w:dxaOrig="1266" w:dyaOrig="392">
                <v:shape id="_x0000_i1049" type="#_x0000_t75" style="width:63.8pt;height:19.65pt" o:ole="">
                  <v:imagedata r:id="rId127" o:title=""/>
                </v:shape>
                <o:OLEObject Type="Embed" ProgID="FXE300.Equation" ShapeID="_x0000_i1049" DrawAspect="Content" ObjectID="_1460094529" r:id="rId128"/>
              </w:object>
            </w:r>
            <w:r w:rsidR="00CC5E18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288 m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576 m</w:t>
            </w:r>
          </w:p>
          <w:p w:rsidR="00137B07" w:rsidRPr="003633CB" w:rsidRDefault="00137B07" w:rsidP="00525AAC">
            <w:pPr>
              <w:pStyle w:val="QuestionStyle"/>
            </w:pPr>
          </w:p>
        </w:tc>
      </w:tr>
      <w:tr w:rsidR="00137B07" w:rsidTr="00F15F3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137B07" w:rsidRPr="001B3341" w:rsidRDefault="00137B07" w:rsidP="00137B07">
            <w:pPr>
              <w:pStyle w:val="ListParagraph"/>
              <w:numPr>
                <w:ilvl w:val="0"/>
                <w:numId w:val="10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37B07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81" type="#_x0000_t75" style="position:absolute;margin-left:249.6pt;margin-top:-2.4pt;width:160.9pt;height:100.3pt;z-index:251702272;mso-position-horizontal-relative:text;mso-position-vertical-relative:text">
                  <v:imagedata r:id="rId52" o:title=""/>
                </v:shape>
                <o:OLEObject Type="Embed" ProgID="FXDraw3.Document" ShapeID="_x0000_s1081" DrawAspect="Content" ObjectID="_1460094587" r:id="rId129"/>
              </w:object>
            </w:r>
            <w:r w:rsidR="00137B07">
              <w:t>What is the perimeter of this rectangle?</w:t>
            </w:r>
          </w:p>
          <w:p w:rsidR="00137B07" w:rsidRDefault="00137B07" w:rsidP="00525AAC">
            <w:pPr>
              <w:pStyle w:val="QuestionStyle"/>
            </w:pPr>
          </w:p>
          <w:p w:rsidR="00137B07" w:rsidRPr="00CC5E18" w:rsidRDefault="00CC5E18" w:rsidP="00525AAC">
            <w:pPr>
              <w:pStyle w:val="QuestionStyle"/>
            </w:pPr>
            <w:r>
              <w:t xml:space="preserve"> </w:t>
            </w:r>
            <w:r w:rsidRPr="00CC5E18">
              <w:object w:dxaOrig="3128" w:dyaOrig="238">
                <v:shape id="_x0000_i1050" type="#_x0000_t75" style="width:157.1pt;height:12.25pt" o:ole="">
                  <v:imagedata r:id="rId130" o:title=""/>
                </v:shape>
                <o:OLEObject Type="Embed" ProgID="FXE300.Equation" ShapeID="_x0000_i1050" DrawAspect="Content" ObjectID="_1460094530" r:id="rId131"/>
              </w:object>
            </w:r>
            <w:r w:rsidRPr="00CC5E18">
              <w:t xml:space="preserve"> </w:t>
            </w:r>
          </w:p>
          <w:p w:rsidR="00137B07" w:rsidRPr="0013023C" w:rsidRDefault="00137B07" w:rsidP="00F15F3A">
            <w:pPr>
              <w:rPr>
                <w:rFonts w:ascii="Times New Roman" w:hAnsi="Times New Roman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3808" behindDoc="0" locked="0" layoutInCell="1" allowOverlap="1" wp14:anchorId="4928CF4C" wp14:editId="3DA5753F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43815</wp:posOffset>
                      </wp:positionV>
                      <wp:extent cx="754380" cy="373380"/>
                      <wp:effectExtent l="0" t="0" r="26670" b="26670"/>
                      <wp:wrapNone/>
                      <wp:docPr id="101" name="Rectangle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0230" w:rsidRPr="003A7010" w:rsidRDefault="005A0230" w:rsidP="00137B0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  <w:t>46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28CF4C" id="Rectangle 101" o:spid="_x0000_s1043" style="position:absolute;margin-left:94.5pt;margin-top:3.45pt;width:59.4pt;height:29.4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" filled="f" strokecolor="black [3213]" strokeweight="1.5pt">
                      <v:textbox>
                        <w:txbxContent>
                          <w:p w:rsidR="005A0230" w:rsidRPr="003A7010" w:rsidRDefault="005A0230" w:rsidP="00137B0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  <w:t>46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137B07" w:rsidRPr="00BE2115" w:rsidRDefault="00137B07" w:rsidP="00525AAC">
            <w:pPr>
              <w:pStyle w:val="QuestionStyle"/>
              <w:rPr>
                <w:sz w:val="32"/>
                <w:szCs w:val="32"/>
              </w:rPr>
            </w:pPr>
            <w:r w:rsidRPr="00BE2115">
              <w:rPr>
                <w:sz w:val="32"/>
                <w:szCs w:val="32"/>
              </w:rPr>
              <w:t xml:space="preserve">    Perimeter =                 m.</w:t>
            </w:r>
          </w:p>
          <w:p w:rsidR="00137B07" w:rsidRDefault="00137B07" w:rsidP="00525AAC">
            <w:pPr>
              <w:pStyle w:val="QuestionStyle"/>
            </w:pPr>
          </w:p>
          <w:p w:rsidR="00137B07" w:rsidRDefault="00137B07" w:rsidP="00525AAC">
            <w:pPr>
              <w:pStyle w:val="QuestionStyle"/>
            </w:pPr>
          </w:p>
        </w:tc>
      </w:tr>
      <w:tr w:rsidR="00137B07" w:rsidTr="00F15F3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137B07" w:rsidRPr="001B3341" w:rsidRDefault="00137B07" w:rsidP="00137B07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37B07" w:rsidRDefault="005A0230" w:rsidP="00525AAC">
            <w:pPr>
              <w:pStyle w:val="QuestionStyle"/>
            </w:pPr>
            <w:r>
              <w:rPr>
                <w:noProof/>
                <w:sz w:val="12"/>
                <w:szCs w:val="12"/>
                <w:lang w:eastAsia="en-AU"/>
              </w:rPr>
              <w:object w:dxaOrig="1440" w:dyaOrig="1440">
                <v:shape id="_x0000_s1082" type="#_x0000_t75" style="position:absolute;margin-left:232.8pt;margin-top:7.85pt;width:175.2pt;height:97.6pt;z-index:251703296;mso-position-horizontal-relative:text;mso-position-vertical-relative:text">
                  <v:imagedata r:id="rId54" o:title=""/>
                </v:shape>
                <o:OLEObject Type="Embed" ProgID="FXDraw3.Document" ShapeID="_x0000_s1082" DrawAspect="Content" ObjectID="_1460094588" r:id="rId132"/>
              </w:object>
            </w:r>
            <w:r w:rsidR="00137B07">
              <w:t>Find the perimeter of this triangle.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5856" behindDoc="0" locked="0" layoutInCell="1" allowOverlap="1" wp14:anchorId="149AA90F" wp14:editId="0C547227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107" name="Group 1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1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B5194E7" id="Group 107" o:spid="_x0000_s1026" style="position:absolute;margin-left:19.3pt;margin-top:1.95pt;width:12.9pt;height:70.8pt;z-index:251705856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yCG8YA&#10;AADcAAAADwAAAGRycy9kb3ducmV2LnhtbESPQWvCQBCF7wX/wzJCL0U39mBj6iqitLQXQVvsdciO&#10;STA7G7LbJPrrO4eCtxnem/e+Wa4HV6uO2lB5NjCbJqCIc28rLgx8f71NUlAhIlusPZOBKwVYr0YP&#10;S8ys7/lA3TEWSkI4ZGigjLHJtA55SQ7D1DfEop196zDK2hbatthLuKv1c5LMtcOKpaHEhrYl5Zfj&#10;rzOQXlN36k779x/65H5329uXzdPCmMfxsHkFFWmId/P/9YcV/JngyzMygV7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4yCG8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AngMMA&#10;AADcAAAADwAAAGRycy9kb3ducmV2LnhtbERPS2vCQBC+F/wPyxS8FN3Eg42pq4hF0YvgA70O2WkS&#10;mp0N2W0S++u7QsHbfHzPmS97U4mWGldaVhCPIxDEmdUl5wou580oAeE8ssbKMim4k4PlYvAyx1Tb&#10;jo/UnnwuQgi7FBUU3teplC4ryKAb25o4cF+2MegDbHKpG+xCuKnkJIqm0mDJoaHAmtYFZd+nH6Mg&#10;uSfm2l4P2xvtufv8Pej31dtMqeFrv/oA4an3T/G/e6fD/DiGxzPhAr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AngMMAAADcAAAADwAAAAAAAAAAAAAAAACYAgAAZHJzL2Rv&#10;d25yZXYueG1sUEsFBgAAAAAEAAQA9QAAAIg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s7Ab8A&#10;AADcAAAADwAAAGRycy9kb3ducmV2LnhtbERPTWsCMRC9F/wPYQRvNasH6a5GEdHi0bVevA2bcXdx&#10;MwlJqvHfN4VCb/N4n7PaJDOIB/nQW1YwmxYgiBure24VXL4O7x8gQkTWOFgmBS8KsFmP3lZYafvk&#10;mh7n2IocwqFCBV2MrpIyNB0ZDFPriDN3s95gzNC3Unt85nAzyHlRLKTBnnNDh452HTX387dRsPe6&#10;Pl3L5NwpfdYHX5TuxqVSk3HaLkFESvFf/Oc+6jx/NoffZ/IFcv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azsBvwAAANwAAAAPAAAAAAAAAAAAAAAAAJgCAABkcnMvZG93bnJl&#10;di54bWxQSwUGAAAAAAQABAD1AAAAhAMAAAAA&#10;" fillcolor="black [3213]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4cbMMA&#10;AADcAAAADwAAAGRycy9kb3ducmV2LnhtbERPTWvCQBC9F/wPywheim5socboKmJR6kWoil6H7JgE&#10;s7Mhuyaxv74rFHqbx/uc+bIzpWiodoVlBeNRBII4tbrgTMHpuBnGIJxH1lhaJgUPcrBc9F7mmGjb&#10;8jc1B5+JEMIuQQW591UipUtzMuhGtiIO3NXWBn2AdSZ1jW0IN6V8i6IPabDg0JBjReuc0tvhbhTE&#10;j9icm/N+e6Edt58/ez1ZvU6VGvS71QyEp87/i//cXzrMH7/D85lwgV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14cbM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45 cm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460C07" w:rsidRDefault="00CC5E18" w:rsidP="00F15F3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37B07"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137B07">
              <w:rPr>
                <w:rFonts w:ascii="Times New Roman" w:hAnsi="Times New Roman"/>
                <w:sz w:val="24"/>
                <w:szCs w:val="24"/>
              </w:rPr>
              <w:t xml:space="preserve">    60 cm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 w:rsidRPr="00CC5E1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192" w:dyaOrig="194">
                <v:shape id="_x0000_i1051" type="#_x0000_t75" style="width:109.65pt;height:9.8pt" o:ole="">
                  <v:imagedata r:id="rId133" o:title=""/>
                </v:shape>
                <o:OLEObject Type="Embed" ProgID="FXE300.Equation" ShapeID="_x0000_i1051" DrawAspect="Content" ObjectID="_1460094531" r:id="rId134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72 cm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150 cm</w:t>
            </w:r>
          </w:p>
          <w:p w:rsidR="00137B07" w:rsidRDefault="00137B07" w:rsidP="00525AAC">
            <w:pPr>
              <w:pStyle w:val="QuestionStyle"/>
            </w:pPr>
          </w:p>
        </w:tc>
      </w:tr>
      <w:tr w:rsidR="00137B07" w:rsidTr="00F15F3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137B07" w:rsidRPr="001B3341" w:rsidRDefault="00137B07" w:rsidP="00137B07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37B07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83" type="#_x0000_t75" style="position:absolute;margin-left:247.35pt;margin-top:5.25pt;width:171.8pt;height:113.05pt;z-index:251704320;mso-position-horizontal-relative:text;mso-position-vertical-relative:text">
                  <v:imagedata r:id="rId56" o:title=""/>
                </v:shape>
                <o:OLEObject Type="Embed" ProgID="FXDraw3.Document" ShapeID="_x0000_s1083" DrawAspect="Content" ObjectID="_1460094589" r:id="rId135"/>
              </w:object>
            </w:r>
            <w:r w:rsidR="00137B07">
              <w:t>What is the perimeter of this shape?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7904" behindDoc="0" locked="0" layoutInCell="1" allowOverlap="1" wp14:anchorId="7733AA0B" wp14:editId="140F4E34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114" name="Group 1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1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40E2D21" id="Group 114" o:spid="_x0000_s1026" style="position:absolute;margin-left:19.3pt;margin-top:1.95pt;width:12.9pt;height:70.8pt;z-index:25170790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shg8MA&#10;AADcAAAADwAAAGRycy9kb3ducmV2LnhtbERPTWvCQBC9F/wPywheim4stMboKmJR6kWoil6H7JgE&#10;s7Mhuyaxv74rFHqbx/uc+bIzpWiodoVlBeNRBII4tbrgTMHpuBnGIJxH1lhaJgUPcrBc9F7mmGjb&#10;8jc1B5+JEMIuQQW591UipUtzMuhGtiIO3NXWBn2AdSZ1jW0IN6V8i6IPabDg0JBjReuc0tvhbhTE&#10;j9icm/N+e6Edt58/ez1ZvU6VGvS71QyEp87/i//cXzrMH7/D85lwgV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/shg8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m/9MMA&#10;AADcAAAADwAAAGRycy9kb3ducmV2LnhtbERPTWvCQBC9F/oflil4KbrRg8boKtLSUi+CadHrkB2T&#10;YHY2ZLdJ9Ne7guBtHu9zluveVKKlxpWWFYxHEQjizOqScwV/v1/DGITzyBory6TgQg7Wq9eXJSba&#10;drynNvW5CCHsElRQeF8nUrqsIINuZGviwJ1sY9AH2ORSN9iFcFPJSRRNpcGSQ0OBNX0UlJ3Tf6Mg&#10;vsTm0B5230facvd53enZ5n2u1OCt3yxAeOr9U/xw/+gwfzyF+zPhArm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ym/9MMAAADcAAAADwAAAAAAAAAAAAAAAACYAgAAZHJzL2Rv&#10;d25yZXYueG1sUEsFBgAAAAAEAAQA9QAAAIg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ab8MA&#10;AADcAAAADwAAAGRycy9kb3ducmV2LnhtbERPTWvCQBC9C/6HZYReRDf2oDF1FVEs7UUwir0O2WkS&#10;mp0N2TWJ/vpuoeBtHu9zVpveVKKlxpWWFcymEQjizOqScwWX82ESg3AeWWNlmRTcycFmPRysMNG2&#10;4xO1qc9FCGGXoILC+zqR0mUFGXRTWxMH7ts2Bn2ATS51g10IN5V8jaK5NFhyaCiwpl1B2U96Mwri&#10;e2yu7fX4/kWf3O0fR73YjpdKvYz67RsIT71/iv/dHzrMny3g75lwgV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Uab8MAAADcAAAADwAAAAAAAAAAAAAAAACYAgAAZHJzL2Rv&#10;d25yZXYueG1sUEsFBgAAAAAEAAQA9QAAAIg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MM68MA&#10;AADcAAAADwAAAGRycy9kb3ducmV2LnhtbESPQW/CMAyF75P2HyJP4jZSdpjWjoDQNNCOlHHZzWpM&#10;W9E4UZJB+Pf4MGk3W+/5vc/LdXGTulBMo2cDi3kFirjzduTewPF7+/wGKmVki5NnMnCjBOvV48MS&#10;G+uv3NLlkHslIZwaNDDkHBqtUzeQwzT3gVi0k48Os6yx1zbiVcLdpF+q6lU7HFkaBgz0MVB3Pvw6&#10;A5/RtvufuoSwL7t2G6s6nLg2ZvZUNu+gMpX8b/67/rKCvxBaeUYm0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MM68MAAADcAAAADwAAAAAAAAAAAAAAAACYAgAAZHJzL2Rv&#10;d25yZXYueG1sUEsFBgAAAAAEAAQA9QAAAIgDAAAAAA==&#10;" fillcolor="black [3213]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32 m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38 m</w:t>
            </w:r>
            <w:r w:rsidR="00CC5E18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="00CC5E18" w:rsidRPr="00CC5E1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600" w:dyaOrig="194">
                <v:shape id="_x0000_i1052" type="#_x0000_t75" style="width:130.1pt;height:9.8pt" o:ole="">
                  <v:imagedata r:id="rId136" o:title=""/>
                </v:shape>
                <o:OLEObject Type="Embed" ProgID="FXE300.Equation" ShapeID="_x0000_i1052" DrawAspect="Content" ObjectID="_1460094532" r:id="rId137"/>
              </w:object>
            </w:r>
            <w:r w:rsidR="00CC5E18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64 m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188 m</w:t>
            </w:r>
          </w:p>
          <w:p w:rsidR="00137B07" w:rsidRDefault="00137B07" w:rsidP="00525AAC">
            <w:pPr>
              <w:pStyle w:val="QuestionStyle"/>
            </w:pPr>
          </w:p>
          <w:p w:rsidR="00137B07" w:rsidRDefault="00137B07" w:rsidP="00525AAC">
            <w:pPr>
              <w:pStyle w:val="QuestionStyle"/>
            </w:pPr>
          </w:p>
        </w:tc>
      </w:tr>
      <w:tr w:rsidR="00137B07" w:rsidTr="00F15F3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00FF99"/>
          </w:tcPr>
          <w:p w:rsidR="00137B07" w:rsidRPr="001B3341" w:rsidRDefault="00137B07" w:rsidP="00137B07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37B07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84" type="#_x0000_t75" style="position:absolute;margin-left:247.35pt;margin-top:.85pt;width:207.5pt;height:105.55pt;z-index:251705344;mso-position-horizontal-relative:text;mso-position-vertical-relative:text">
                  <v:imagedata r:id="rId58" o:title=""/>
                </v:shape>
                <o:OLEObject Type="Embed" ProgID="FXDraw3.Document" ShapeID="_x0000_s1084" DrawAspect="Content" ObjectID="_1460094590" r:id="rId138"/>
              </w:object>
            </w:r>
            <w:r w:rsidR="00137B07">
              <w:t>What is the perimeter of the parallelogram shown?</w:t>
            </w:r>
          </w:p>
          <w:p w:rsidR="00137B07" w:rsidRPr="00332C22" w:rsidRDefault="00137B07" w:rsidP="00525AAC">
            <w:pPr>
              <w:pStyle w:val="QuestionStyle"/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9952" behindDoc="0" locked="0" layoutInCell="1" allowOverlap="1" wp14:anchorId="45BF85EA" wp14:editId="5F812C56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124" name="Group 1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2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E46BA80" id="Group 124" o:spid="_x0000_s1026" style="position:absolute;margin-left:19.3pt;margin-top:1.95pt;width:12.9pt;height:70.8pt;z-index:25170995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frPsQA&#10;AADcAAAADwAAAGRycy9kb3ducmV2LnhtbERPTWvCQBC9C/6HZQq9iNkoVGPMKtLS0l6Equh1yI5J&#10;aHY2ZLdJ7K/vFgre5vE+J9sOphYdta6yrGAWxSCIc6srLhScjq/TBITzyBpry6TgRg62m/Eow1Tb&#10;nj+pO/hChBB2KSoovW9SKV1ekkEX2YY4cFfbGvQBtoXULfYh3NRyHscLabDi0FBiQ88l5V+Hb6Mg&#10;uSXm3J33bxf64P7lZ6+Xu8lKqceHYbcG4Wnwd/G/+12H+fMn+HsmXC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2X6z7EAAAA3A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V74MMA&#10;AADcAAAADwAAAGRycy9kb3ducmV2LnhtbERPTWvCQBC9F/wPywheim5socboKmJR6kWoil6H7JgE&#10;s7Mhuyaxv74rFHqbx/uc+bIzpWiodoVlBeNRBII4tbrgTMHpuBnGIJxH1lhaJgUPcrBc9F7mmGjb&#10;8jc1B5+JEMIuQQW591UipUtzMuhGtiIO3NXWBn2AdSZ1jW0IN6V8i6IPabDg0JBjReuc0tvhbhTE&#10;j9icm/N+e6Edt58/ez1ZvU6VGvS71QyEp87/i//cXzrMfx/D85lwgV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3V74MMAAADcAAAADwAAAAAAAAAAAAAAAACYAgAAZHJzL2Rv&#10;d25yZXYueG1sUEsFBgAAAAAEAAQA9QAAAIg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fll8QA&#10;AADcAAAADwAAAGRycy9kb3ducmV2LnhtbERPTWvCQBC9C/6HZQq9iNloQWPMKtLS0l6Equh1yI5J&#10;aHY2ZLdJ7K/vFgre5vE+J9sOphYdta6yrGAWxSCIc6srLhScjq/TBITzyBpry6TgRg62m/Eow1Tb&#10;nj+pO/hChBB2KSoovW9SKV1ekkEX2YY4cFfbGvQBtoXULfYh3NRyHscLabDi0FBiQ88l5V+Hb6Mg&#10;uSXm3J33bxf64P7lZ6+Xu8lKqceHYbcG4Wnwd/G/+12H+U9z+HsmXC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n5ZfEAAAA3AAAAA8AAAAAAAAAAAAAAAAAmAIAAGRycy9k&#10;b3ducmV2LnhtbFBLBQYAAAAABAAEAPUAAACJ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LC+sEA&#10;AADcAAAADwAAAGRycy9kb3ducmV2LnhtbERPTWsCMRC9C/6HMEJvmm2F4m43K6XU4tHVXnobNuPu&#10;0s0kJKmm/74RCt7m8T6n3iYziQv5MFpW8LgqQBB3Vo/cK/g87ZYbECEia5wsk4JfCrBt5rMaK22v&#10;3NLlGHuRQzhUqGCI0VVShm4gg2FlHXHmztYbjBn6XmqP1xxuJvlUFM/S4Mi5YUBHbwN138cfo+Dd&#10;6/bwVSbnDumj3fmidGculXpYpNcXEJFSvIv/3Xud56/XcHsmXyCb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SwvrBAAAA3AAAAA8AAAAAAAAAAAAAAAAAmAIAAGRycy9kb3du&#10;cmV2LnhtbFBLBQYAAAAABAAEAPUAAACGAwAAAAA=&#10;" fillcolor="black [3213]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30 m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41 m</w:t>
            </w:r>
            <w:r w:rsidR="00CC5E18"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 w:rsidR="00CC5E18" w:rsidRPr="00CC5E1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288" w:dyaOrig="238">
                <v:shape id="_x0000_i1053" type="#_x0000_t75" style="width:114.55pt;height:12.25pt" o:ole="">
                  <v:imagedata r:id="rId139" o:title=""/>
                </v:shape>
                <o:OLEObject Type="Embed" ProgID="FXE300.Equation" ShapeID="_x0000_i1053" DrawAspect="Content" ObjectID="_1460094533" r:id="rId140"/>
              </w:object>
            </w:r>
            <w:r w:rsidR="00CC5E18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60 m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Default="00137B07" w:rsidP="00525AAC">
            <w:pPr>
              <w:pStyle w:val="QuestionStyle"/>
            </w:pPr>
            <w:r w:rsidRPr="00460C07">
              <w:t xml:space="preserve">          </w:t>
            </w:r>
            <w:r>
              <w:t xml:space="preserve">    198 m</w:t>
            </w:r>
          </w:p>
          <w:p w:rsidR="00137B07" w:rsidRDefault="00137B07" w:rsidP="00525AAC">
            <w:pPr>
              <w:pStyle w:val="QuestionStyle"/>
            </w:pPr>
          </w:p>
        </w:tc>
      </w:tr>
      <w:tr w:rsidR="00137B07" w:rsidTr="00F15F3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137B07" w:rsidRPr="001B3341" w:rsidRDefault="00137B07" w:rsidP="00137B07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37B07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85" type="#_x0000_t75" style="position:absolute;margin-left:259.35pt;margin-top:-1.75pt;width:158.7pt;height:95.8pt;z-index:251706368;mso-position-horizontal-relative:text;mso-position-vertical-relative:text">
                  <v:imagedata r:id="rId141" o:title=""/>
                </v:shape>
                <o:OLEObject Type="Embed" ProgID="FXDraw3.Document" ShapeID="_x0000_s1085" DrawAspect="Content" ObjectID="_1460094591" r:id="rId142"/>
              </w:object>
            </w:r>
            <w:r w:rsidR="00137B07">
              <w:t>What is the perimeter of the trapezium?</w:t>
            </w:r>
          </w:p>
          <w:p w:rsidR="00137B07" w:rsidRDefault="00137B07" w:rsidP="00F15F3A">
            <w:pPr>
              <w:rPr>
                <w:rFonts w:ascii="Times New Roman" w:hAnsi="Times New Roman"/>
              </w:rPr>
            </w:pPr>
          </w:p>
          <w:p w:rsidR="00137B07" w:rsidRPr="00CC5E18" w:rsidRDefault="00CC5E18" w:rsidP="00F15F3A">
            <w:pPr>
              <w:rPr>
                <w:rFonts w:ascii="Times New Roman" w:hAnsi="Times New Roman"/>
                <w:position w:val="-2"/>
              </w:rPr>
            </w:pPr>
            <w:r>
              <w:rPr>
                <w:rFonts w:ascii="Times New Roman" w:hAnsi="Times New Roman"/>
              </w:rPr>
              <w:t xml:space="preserve">       </w:t>
            </w:r>
            <w:r w:rsidRPr="00CC5E18">
              <w:rPr>
                <w:rFonts w:ascii="Times New Roman" w:hAnsi="Times New Roman"/>
                <w:color w:val="FF0000"/>
                <w:position w:val="-2"/>
              </w:rPr>
              <w:object w:dxaOrig="2408" w:dyaOrig="180">
                <v:shape id="_x0000_i1054" type="#_x0000_t75" style="width:121.1pt;height:9pt" o:ole="">
                  <v:imagedata r:id="rId143" o:title=""/>
                </v:shape>
                <o:OLEObject Type="Embed" ProgID="FXE300.Equation" ShapeID="_x0000_i1054" DrawAspect="Content" ObjectID="_1460094534" r:id="rId144"/>
              </w:object>
            </w:r>
            <w:r w:rsidRPr="00CC5E18">
              <w:rPr>
                <w:rFonts w:ascii="Times New Roman" w:hAnsi="Times New Roman"/>
                <w:position w:val="-2"/>
              </w:rPr>
              <w:t xml:space="preserve"> </w:t>
            </w:r>
          </w:p>
          <w:p w:rsidR="00137B07" w:rsidRPr="0013023C" w:rsidRDefault="00137B07" w:rsidP="00F15F3A">
            <w:pPr>
              <w:rPr>
                <w:rFonts w:ascii="Times New Roman" w:hAnsi="Times New Roman"/>
              </w:rPr>
            </w:pPr>
          </w:p>
          <w:p w:rsidR="00137B07" w:rsidRDefault="00137B07" w:rsidP="00F15F3A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2000" behindDoc="0" locked="0" layoutInCell="1" allowOverlap="1" wp14:anchorId="65E72C02" wp14:editId="70903572">
                      <wp:simplePos x="0" y="0"/>
                      <wp:positionH relativeFrom="column">
                        <wp:posOffset>1314450</wp:posOffset>
                      </wp:positionH>
                      <wp:positionV relativeFrom="paragraph">
                        <wp:posOffset>119380</wp:posOffset>
                      </wp:positionV>
                      <wp:extent cx="754380" cy="373380"/>
                      <wp:effectExtent l="0" t="0" r="26670" b="26670"/>
                      <wp:wrapNone/>
                      <wp:docPr id="135" name="Rectangle 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0230" w:rsidRPr="003A7010" w:rsidRDefault="005A0230" w:rsidP="00137B0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  <w:t>64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E72C02" id="Rectangle 135" o:spid="_x0000_s1044" style="position:absolute;margin-left:103.5pt;margin-top:9.4pt;width:59.4pt;height:29.4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" filled="f" strokecolor="black [3213]" strokeweight="1.5pt">
                      <v:textbox>
                        <w:txbxContent>
                          <w:p w:rsidR="005A0230" w:rsidRPr="003A7010" w:rsidRDefault="005A0230" w:rsidP="00137B0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  <w:t>64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137B07" w:rsidRPr="00A00073" w:rsidRDefault="00137B07" w:rsidP="00F15F3A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</w:t>
            </w:r>
            <w:r w:rsidRPr="00222D3E">
              <w:rPr>
                <w:rFonts w:ascii="Times New Roman" w:hAnsi="Times New Roman"/>
                <w:sz w:val="32"/>
                <w:szCs w:val="32"/>
              </w:rPr>
              <w:t xml:space="preserve">    Perimeter =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       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</w:t>
            </w:r>
            <w:r>
              <w:rPr>
                <w:rFonts w:ascii="Times New Roman" w:hAnsi="Times New Roman"/>
                <w:sz w:val="32"/>
                <w:szCs w:val="32"/>
              </w:rPr>
              <w:t>cm.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</w:t>
            </w:r>
            <w:r>
              <w:rPr>
                <w:rFonts w:ascii="Times New Roman" w:hAnsi="Times New Roman"/>
                <w:sz w:val="32"/>
                <w:szCs w:val="32"/>
              </w:rPr>
              <w:t>cm.</w:t>
            </w:r>
          </w:p>
          <w:p w:rsidR="00137B07" w:rsidRDefault="00137B07" w:rsidP="00525AAC">
            <w:pPr>
              <w:pStyle w:val="QuestionStyle"/>
            </w:pPr>
          </w:p>
          <w:p w:rsidR="00137B07" w:rsidRDefault="00137B07" w:rsidP="00525AAC">
            <w:pPr>
              <w:pStyle w:val="QuestionStyle"/>
            </w:pPr>
          </w:p>
        </w:tc>
      </w:tr>
      <w:tr w:rsidR="00137B07" w:rsidTr="00F15F3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137B07" w:rsidRPr="001B3341" w:rsidRDefault="00137B07" w:rsidP="00137B07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37B07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86" type="#_x0000_t75" style="position:absolute;margin-left:263pt;margin-top:1.3pt;width:180.5pt;height:122.2pt;z-index:251707392;mso-position-horizontal-relative:text;mso-position-vertical-relative:text">
                  <v:imagedata r:id="rId62" o:title=""/>
                </v:shape>
                <o:OLEObject Type="Embed" ProgID="FXDraw3.Document" ShapeID="_x0000_s1086" DrawAspect="Content" ObjectID="_1460094592" r:id="rId145"/>
              </w:object>
            </w:r>
            <w:r w:rsidR="00137B07">
              <w:t>What is the perimeter of the kite ABCD?</w:t>
            </w:r>
          </w:p>
          <w:p w:rsidR="00137B07" w:rsidRDefault="00137B07" w:rsidP="00F15F3A">
            <w:pPr>
              <w:rPr>
                <w:rFonts w:ascii="Times New Roman" w:hAnsi="Times New Roman"/>
              </w:rPr>
            </w:pPr>
          </w:p>
          <w:p w:rsidR="00137B07" w:rsidRPr="00CC5E18" w:rsidRDefault="00CC5E18" w:rsidP="00F15F3A">
            <w:pPr>
              <w:rPr>
                <w:rFonts w:ascii="Times New Roman" w:hAnsi="Times New Roman"/>
                <w:position w:val="-6"/>
              </w:rPr>
            </w:pPr>
            <w:r>
              <w:rPr>
                <w:rFonts w:ascii="Times New Roman" w:hAnsi="Times New Roman"/>
              </w:rPr>
              <w:t xml:space="preserve">      </w:t>
            </w:r>
            <w:r w:rsidRPr="00CC5E18">
              <w:rPr>
                <w:rFonts w:ascii="Times New Roman" w:hAnsi="Times New Roman"/>
                <w:color w:val="FF0000"/>
                <w:position w:val="-6"/>
              </w:rPr>
              <w:object w:dxaOrig="2072" w:dyaOrig="224">
                <v:shape id="_x0000_i1055" type="#_x0000_t75" style="width:103.9pt;height:11.45pt" o:ole="">
                  <v:imagedata r:id="rId146" o:title=""/>
                </v:shape>
                <o:OLEObject Type="Embed" ProgID="FXE300.Equation" ShapeID="_x0000_i1055" DrawAspect="Content" ObjectID="_1460094535" r:id="rId147"/>
              </w:object>
            </w:r>
            <w:r w:rsidRPr="00CC5E18">
              <w:rPr>
                <w:rFonts w:ascii="Times New Roman" w:hAnsi="Times New Roman"/>
                <w:position w:val="-6"/>
              </w:rPr>
              <w:t xml:space="preserve"> </w:t>
            </w:r>
          </w:p>
          <w:p w:rsidR="00137B07" w:rsidRDefault="00137B07" w:rsidP="00F15F3A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4048" behindDoc="0" locked="0" layoutInCell="1" allowOverlap="1" wp14:anchorId="48A160F3" wp14:editId="7211173A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58420</wp:posOffset>
                      </wp:positionV>
                      <wp:extent cx="754380" cy="373380"/>
                      <wp:effectExtent l="0" t="0" r="26670" b="26670"/>
                      <wp:wrapNone/>
                      <wp:docPr id="136" name="Rectangle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0230" w:rsidRPr="003A7010" w:rsidRDefault="005A0230" w:rsidP="00137B0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  <w:t>94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A160F3" id="Rectangle 136" o:spid="_x0000_s1045" style="position:absolute;margin-left:89.1pt;margin-top:4.6pt;width:59.4pt;height:29.4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" filled="f" strokecolor="black [3213]" strokeweight="1.5pt">
                      <v:textbox>
                        <w:txbxContent>
                          <w:p w:rsidR="005A0230" w:rsidRPr="003A7010" w:rsidRDefault="005A0230" w:rsidP="00137B0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  <w:t>94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137B07" w:rsidRPr="00A00073" w:rsidRDefault="00137B07" w:rsidP="00F15F3A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Perimeter =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</w:t>
            </w:r>
            <w:r>
              <w:rPr>
                <w:rFonts w:ascii="Times New Roman" w:hAnsi="Times New Roman"/>
                <w:sz w:val="32"/>
                <w:szCs w:val="32"/>
              </w:rPr>
              <w:t>cm.</w:t>
            </w:r>
          </w:p>
          <w:p w:rsidR="00137B07" w:rsidRDefault="00137B07" w:rsidP="00525AAC">
            <w:pPr>
              <w:pStyle w:val="QuestionStyle"/>
            </w:pPr>
          </w:p>
          <w:p w:rsidR="00137B07" w:rsidRDefault="00137B07" w:rsidP="00525AAC">
            <w:pPr>
              <w:pStyle w:val="QuestionStyle"/>
            </w:pPr>
          </w:p>
          <w:p w:rsidR="00137B07" w:rsidRDefault="00137B07" w:rsidP="00525AAC">
            <w:pPr>
              <w:pStyle w:val="QuestionStyle"/>
            </w:pPr>
          </w:p>
          <w:p w:rsidR="00137B07" w:rsidRDefault="00137B07" w:rsidP="00525AAC">
            <w:pPr>
              <w:pStyle w:val="QuestionStyle"/>
            </w:pPr>
          </w:p>
        </w:tc>
      </w:tr>
      <w:tr w:rsidR="00137B07" w:rsidTr="00F15F3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137B07" w:rsidRPr="001B3341" w:rsidRDefault="00137B07" w:rsidP="00137B07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37B07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87" type="#_x0000_t75" style="position:absolute;margin-left:280.8pt;margin-top:2.5pt;width:118.35pt;height:118.5pt;z-index:251708416;mso-position-horizontal-relative:text;mso-position-vertical-relative:text">
                  <v:imagedata r:id="rId148" o:title=""/>
                </v:shape>
                <o:OLEObject Type="Embed" ProgID="FXDraw3.Document" ShapeID="_x0000_s1087" DrawAspect="Content" ObjectID="_1460094593" r:id="rId149"/>
              </w:object>
            </w:r>
            <w:r w:rsidR="00137B07">
              <w:t>The circular lawn has a diameter of 18 m.</w:t>
            </w:r>
          </w:p>
          <w:p w:rsidR="00137B07" w:rsidRPr="00E934C7" w:rsidRDefault="00137B07" w:rsidP="00525AAC">
            <w:pPr>
              <w:pStyle w:val="QuestionStyle"/>
            </w:pPr>
          </w:p>
          <w:p w:rsidR="00137B07" w:rsidRDefault="00137B07" w:rsidP="00525AAC">
            <w:pPr>
              <w:pStyle w:val="QuestionStyle"/>
            </w:pPr>
            <w:r>
              <w:t>What is its circumference?</w:t>
            </w:r>
          </w:p>
          <w:p w:rsidR="00137B07" w:rsidRPr="00332C22" w:rsidRDefault="00137B07" w:rsidP="00525AAC">
            <w:pPr>
              <w:pStyle w:val="QuestionStyle"/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6096" behindDoc="0" locked="0" layoutInCell="1" allowOverlap="1" wp14:anchorId="3F62A925" wp14:editId="46FFB9DF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24765</wp:posOffset>
                      </wp:positionV>
                      <wp:extent cx="163830" cy="899160"/>
                      <wp:effectExtent l="0" t="0" r="26670" b="15240"/>
                      <wp:wrapNone/>
                      <wp:docPr id="142" name="Group 1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3830" cy="89916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4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12BE949" id="Group 142" o:spid="_x0000_s1026" style="position:absolute;margin-left:19.3pt;margin-top:1.95pt;width:12.9pt;height:70.8pt;z-index:251716096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0zccQA&#10;AADcAAAADwAAAGRycy9kb3ducmV2LnhtbERPTWvCQBC9C/0PyxR6kbqpljZNXUUURS9Co9jrkJ0m&#10;odnZkN0m0V/vCgVv83ifM533phItNa60rOBlFIEgzqwuOVdwPKyfYxDOI2usLJOCMzmYzx4GU0y0&#10;7fiL2tTnIoSwS1BB4X2dSOmyggy6ka2JA/djG4M+wCaXusEuhJtKjqPoTRosOTQUWNOyoOw3/TMK&#10;4nNsTu1pv/mmHXery16/L4YfSj099otPEJ56fxf/u7c6zH+dwO2ZcIG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tM3HEAAAA3A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0p88EA&#10;AADcAAAADwAAAGRycy9kb3ducmV2LnhtbERPTWsCMRC9C/6HMEJvmm2R4m43K6XU4tHVXnobNuPu&#10;0s0kJKmm/74RCt7m8T6n3iYziQv5MFpW8LgqQBB3Vo/cK/g87ZYbECEia5wsk4JfCrBt5rMaK22v&#10;3NLlGHuRQzhUqGCI0VVShm4gg2FlHXHmztYbjBn6XmqP1xxuJvlUFM/S4Mi5YUBHbwN138cfo+Dd&#10;6/bwVSbnDumj3fmidGculXpYpNcXEJFSvIv/3Xud56/XcHsmXyCb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9KfPBAAAA3AAAAA8AAAAAAAAAAAAAAAAAmAIAAGRycy9kb3du&#10;cmV2LnhtbFBLBQYAAAAABAAEAPUAAACGAwAAAAA=&#10;" fillcolor="black [3213]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gOnsQA&#10;AADcAAAADwAAAGRycy9kb3ducmV2LnhtbERPTWvCQBC9C/0PyxR6kbqp2DZNXUUURS9Co9jrkJ0m&#10;odnZkN0m0V/vCgVv83ifM533phItNa60rOBlFIEgzqwuOVdwPKyfYxDOI2usLJOCMzmYzx4GU0y0&#10;7fiL2tTnIoSwS1BB4X2dSOmyggy6ka2JA/djG4M+wCaXusEuhJtKjqPoTRosOTQUWNOyoOw3/TMK&#10;4nNsTu1pv/mmHXery16/L4YfSj099otPEJ56fxf/u7c6zJ+8wu2ZcIG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IDp7EAAAA3AAAAA8AAAAAAAAAAAAAAAAAmAIAAGRycy9k&#10;b3ducmV2LnhtbFBLBQYAAAAABAAEAPUAAACJAw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qQ6cMA&#10;AADcAAAADwAAAGRycy9kb3ducmV2LnhtbERPTWvCQBC9F/wPyxR6KbqxiMboKqJU7EWoil6H7JiE&#10;ZmdDdptEf70rFHqbx/uc+bIzpWiodoVlBcNBBII4tbrgTMHp+NmPQTiPrLG0TApu5GC56L3MMdG2&#10;5W9qDj4TIYRdggpy76tESpfmZNANbEUcuKutDfoA60zqGtsQbkr5EUVjabDg0JBjReuc0p/Dr1EQ&#10;32Jzbs777YW+uN3c93qyep8q9fbarWYgPHX+X/zn3ukwfzSG5zPhAr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qQ6c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56.</w:t>
            </w:r>
            <w:r w:rsidR="00BE2115">
              <w:rPr>
                <w:rFonts w:ascii="Times New Roman" w:hAnsi="Times New Roman"/>
                <w:sz w:val="24"/>
                <w:szCs w:val="24"/>
              </w:rPr>
              <w:t>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177.7 m</w:t>
            </w:r>
            <w:r w:rsidR="00CC5E18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="00CC5E18" w:rsidRPr="00CC5E1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442" w:dyaOrig="156">
                <v:shape id="_x0000_i1056" type="#_x0000_t75" style="width:122.75pt;height:7.35pt" o:ole="">
                  <v:imagedata r:id="rId150" o:title=""/>
                </v:shape>
                <o:OLEObject Type="Embed" ProgID="FXE300.Equation" ShapeID="_x0000_i1056" DrawAspect="Content" ObjectID="_1460094536" r:id="rId151"/>
              </w:object>
            </w:r>
            <w:r w:rsidR="00CC5E18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460C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201.1 m</w:t>
            </w:r>
          </w:p>
          <w:p w:rsidR="00137B07" w:rsidRPr="00460C07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Default="00137B07" w:rsidP="00525AAC">
            <w:pPr>
              <w:pStyle w:val="QuestionStyle"/>
            </w:pPr>
            <w:r w:rsidRPr="00460C07">
              <w:t xml:space="preserve">          </w:t>
            </w:r>
            <w:r>
              <w:t xml:space="preserve">    254.5 m</w:t>
            </w:r>
          </w:p>
          <w:p w:rsidR="00137B07" w:rsidRDefault="00137B07" w:rsidP="00525AAC">
            <w:pPr>
              <w:pStyle w:val="QuestionStyle"/>
            </w:pPr>
          </w:p>
        </w:tc>
      </w:tr>
      <w:tr w:rsidR="00137B07" w:rsidRPr="00905BAD" w:rsidTr="00F15F3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137B07" w:rsidRPr="001B3341" w:rsidRDefault="00137B07" w:rsidP="00137B07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37B07" w:rsidRDefault="00137B07" w:rsidP="00525AAC">
            <w:pPr>
              <w:pStyle w:val="QuestionStyle"/>
            </w:pPr>
            <w:r>
              <w:t>A circle has a circumference of 18 m.</w:t>
            </w:r>
          </w:p>
          <w:p w:rsidR="00137B07" w:rsidRDefault="00137B07" w:rsidP="00525AAC">
            <w:pPr>
              <w:pStyle w:val="QuestionStyle"/>
            </w:pPr>
            <w:r>
              <w:t>What is its radius, correc</w:t>
            </w:r>
            <w:r w:rsidR="00930FB5">
              <w:t>t to the nearest millimetre</w:t>
            </w:r>
            <w:r>
              <w:t>?</w:t>
            </w:r>
          </w:p>
          <w:p w:rsidR="00137B07" w:rsidRDefault="00137B07" w:rsidP="00525AAC">
            <w:pPr>
              <w:pStyle w:val="QuestionStyle"/>
            </w:pPr>
          </w:p>
          <w:p w:rsidR="00137B07" w:rsidRPr="007F2706" w:rsidRDefault="00CC5E18" w:rsidP="00F15F3A">
            <w:pPr>
              <w:rPr>
                <w:rFonts w:ascii="Times New Roman" w:hAnsi="Times New Roman"/>
                <w:position w:val="-108"/>
              </w:rPr>
            </w:pPr>
            <w:r>
              <w:rPr>
                <w:rFonts w:ascii="Times New Roman" w:hAnsi="Times New Roman"/>
              </w:rPr>
              <w:t xml:space="preserve">                                                                        </w:t>
            </w:r>
            <w:r w:rsidR="007F2706" w:rsidRPr="007F2706">
              <w:rPr>
                <w:rFonts w:ascii="Times New Roman" w:hAnsi="Times New Roman"/>
                <w:color w:val="FF0000"/>
                <w:position w:val="-108"/>
              </w:rPr>
              <w:object w:dxaOrig="2470" w:dyaOrig="1244">
                <v:shape id="_x0000_i1057" type="#_x0000_t75" style="width:123.55pt;height:62.2pt" o:ole="">
                  <v:imagedata r:id="rId152" o:title=""/>
                </v:shape>
                <o:OLEObject Type="Embed" ProgID="FXE300.Equation" ShapeID="_x0000_i1057" DrawAspect="Content" ObjectID="_1460094537" r:id="rId153"/>
              </w:object>
            </w:r>
            <w:r w:rsidRPr="007F2706">
              <w:rPr>
                <w:rFonts w:ascii="Times New Roman" w:hAnsi="Times New Roman"/>
                <w:position w:val="-108"/>
              </w:rPr>
              <w:t xml:space="preserve"> </w:t>
            </w:r>
          </w:p>
          <w:p w:rsidR="00137B07" w:rsidRDefault="00137B07" w:rsidP="00F15F3A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8144" behindDoc="0" locked="0" layoutInCell="1" allowOverlap="1" wp14:anchorId="166966D8" wp14:editId="649B3080">
                      <wp:simplePos x="0" y="0"/>
                      <wp:positionH relativeFrom="column">
                        <wp:posOffset>1162050</wp:posOffset>
                      </wp:positionH>
                      <wp:positionV relativeFrom="paragraph">
                        <wp:posOffset>126365</wp:posOffset>
                      </wp:positionV>
                      <wp:extent cx="754380" cy="373380"/>
                      <wp:effectExtent l="0" t="0" r="26670" b="26670"/>
                      <wp:wrapNone/>
                      <wp:docPr id="147" name="Rectangle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0230" w:rsidRPr="003A7010" w:rsidRDefault="005A0230" w:rsidP="00137B0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  <w:t>2.9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6966D8" id="Rectangle 147" o:spid="_x0000_s1046" style="position:absolute;margin-left:91.5pt;margin-top:9.95pt;width:59.4pt;height:29.4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" filled="f" strokecolor="black [3213]" strokeweight="1.5pt">
                      <v:textbox>
                        <w:txbxContent>
                          <w:p w:rsidR="005A0230" w:rsidRPr="003A7010" w:rsidRDefault="005A0230" w:rsidP="00137B0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  <w:t>2.9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137B07" w:rsidRPr="00930FB5" w:rsidRDefault="00137B07" w:rsidP="00525AAC">
            <w:pPr>
              <w:pStyle w:val="QuestionStyle"/>
              <w:rPr>
                <w:sz w:val="32"/>
                <w:szCs w:val="32"/>
              </w:rPr>
            </w:pPr>
            <w:r>
              <w:t xml:space="preserve">   </w:t>
            </w:r>
            <w:r w:rsidR="00930FB5">
              <w:t xml:space="preserve">  </w:t>
            </w:r>
            <w:r>
              <w:t xml:space="preserve">    </w:t>
            </w:r>
            <w:r w:rsidRPr="00930FB5">
              <w:rPr>
                <w:sz w:val="32"/>
                <w:szCs w:val="32"/>
              </w:rPr>
              <w:t>Radius =                  cm</w:t>
            </w:r>
          </w:p>
          <w:p w:rsidR="00137B07" w:rsidRDefault="00137B07" w:rsidP="00525AAC">
            <w:pPr>
              <w:pStyle w:val="QuestionStyle"/>
            </w:pPr>
          </w:p>
          <w:p w:rsidR="00137B07" w:rsidRPr="00905BAD" w:rsidRDefault="00137B07" w:rsidP="00525AAC">
            <w:pPr>
              <w:pStyle w:val="QuestionStyle"/>
            </w:pPr>
          </w:p>
        </w:tc>
      </w:tr>
      <w:tr w:rsidR="00137B07" w:rsidTr="00F15F3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99"/>
          </w:tcPr>
          <w:p w:rsidR="00137B07" w:rsidRPr="001B3341" w:rsidRDefault="00137B07" w:rsidP="00137B07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37B07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88" type="#_x0000_t75" style="position:absolute;margin-left:227.5pt;margin-top:6.6pt;width:227pt;height:137.65pt;z-index:251709440;mso-position-horizontal-relative:text;mso-position-vertical-relative:text">
                  <v:imagedata r:id="rId66" o:title=""/>
                </v:shape>
                <o:OLEObject Type="Embed" ProgID="FXDraw3.Document" ShapeID="_x0000_s1088" DrawAspect="Content" ObjectID="_1460094594" r:id="rId154"/>
              </w:object>
            </w:r>
            <w:r w:rsidR="00137B07">
              <w:t>Find the perimeter of the shaded plot of land.</w:t>
            </w:r>
          </w:p>
          <w:p w:rsidR="00137B07" w:rsidRDefault="00137B07" w:rsidP="00525AAC">
            <w:pPr>
              <w:pStyle w:val="QuestionStyle"/>
            </w:pPr>
          </w:p>
          <w:p w:rsidR="00137B07" w:rsidRDefault="00137B07" w:rsidP="00525AAC">
            <w:pPr>
              <w:pStyle w:val="QuestionStyle"/>
            </w:pPr>
          </w:p>
          <w:p w:rsidR="00137B07" w:rsidRPr="007F2706" w:rsidRDefault="007F2706" w:rsidP="00525AAC">
            <w:pPr>
              <w:pStyle w:val="QuestionStyle"/>
            </w:pPr>
            <w:r>
              <w:t xml:space="preserve">        </w:t>
            </w:r>
            <w:r w:rsidRPr="007F2706">
              <w:object w:dxaOrig="3752" w:dyaOrig="194">
                <v:shape id="_x0000_i1058" type="#_x0000_t75" style="width:187.35pt;height:9.8pt" o:ole="">
                  <v:imagedata r:id="rId155" o:title=""/>
                </v:shape>
                <o:OLEObject Type="Embed" ProgID="FXE300.Equation" ShapeID="_x0000_i1058" DrawAspect="Content" ObjectID="_1460094538" r:id="rId156"/>
              </w:object>
            </w:r>
            <w:r w:rsidRPr="007F2706">
              <w:t xml:space="preserve"> </w:t>
            </w:r>
          </w:p>
          <w:p w:rsidR="00137B07" w:rsidRDefault="00137B07" w:rsidP="00525AAC">
            <w:pPr>
              <w:pStyle w:val="QuestionStyle"/>
            </w:pPr>
          </w:p>
          <w:p w:rsidR="00137B07" w:rsidRPr="0013023C" w:rsidRDefault="00137B07" w:rsidP="00F15F3A">
            <w:pPr>
              <w:rPr>
                <w:rFonts w:ascii="Times New Roman" w:hAnsi="Times New Roman"/>
              </w:rPr>
            </w:pPr>
          </w:p>
          <w:p w:rsidR="00137B07" w:rsidRDefault="00137B07" w:rsidP="00F15F3A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0192" behindDoc="0" locked="0" layoutInCell="1" allowOverlap="1" wp14:anchorId="6BCD918C" wp14:editId="4855957B">
                      <wp:simplePos x="0" y="0"/>
                      <wp:positionH relativeFrom="column">
                        <wp:posOffset>1116330</wp:posOffset>
                      </wp:positionH>
                      <wp:positionV relativeFrom="paragraph">
                        <wp:posOffset>135009</wp:posOffset>
                      </wp:positionV>
                      <wp:extent cx="754380" cy="373380"/>
                      <wp:effectExtent l="0" t="0" r="26670" b="26670"/>
                      <wp:wrapNone/>
                      <wp:docPr id="148" name="Rectangle 1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0230" w:rsidRPr="003A7010" w:rsidRDefault="005A0230" w:rsidP="00137B0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  <w:t>865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CD918C" id="Rectangle 148" o:spid="_x0000_s1047" style="position:absolute;margin-left:87.9pt;margin-top:10.65pt;width:59.4pt;height:29.4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" filled="f" strokecolor="black [3213]" strokeweight="1.5pt">
                      <v:textbox>
                        <w:txbxContent>
                          <w:p w:rsidR="005A0230" w:rsidRPr="003A7010" w:rsidRDefault="005A0230" w:rsidP="00137B0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  <w:t>865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137B07" w:rsidRPr="00930FB5" w:rsidRDefault="00137B07" w:rsidP="00525AAC">
            <w:pPr>
              <w:pStyle w:val="QuestionStyle"/>
              <w:rPr>
                <w:sz w:val="32"/>
                <w:szCs w:val="32"/>
              </w:rPr>
            </w:pPr>
            <w:r>
              <w:t xml:space="preserve">  </w:t>
            </w:r>
            <w:r w:rsidRPr="00930FB5">
              <w:rPr>
                <w:sz w:val="32"/>
                <w:szCs w:val="32"/>
              </w:rPr>
              <w:t>Perimeter =                  m</w:t>
            </w:r>
          </w:p>
          <w:p w:rsidR="00137B07" w:rsidRDefault="00137B07" w:rsidP="00525AAC">
            <w:pPr>
              <w:pStyle w:val="QuestionStyle"/>
            </w:pPr>
          </w:p>
          <w:p w:rsidR="00137B07" w:rsidRDefault="00137B07" w:rsidP="00525AAC">
            <w:pPr>
              <w:pStyle w:val="QuestionStyle"/>
            </w:pPr>
          </w:p>
        </w:tc>
      </w:tr>
      <w:tr w:rsidR="00137B07" w:rsidTr="00F15F3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137B07" w:rsidRPr="001B3341" w:rsidRDefault="00137B07" w:rsidP="00137B07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37B07" w:rsidRDefault="005A0230" w:rsidP="00F15F3A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w:object w:dxaOrig="1440" w:dyaOrig="1440">
                <v:shape id="_x0000_s1089" type="#_x0000_t75" style="position:absolute;margin-left:197.5pt;margin-top:-1.4pt;width:250.95pt;height:122.05pt;z-index:251710464;mso-position-horizontal-relative:text;mso-position-vertical-relative:text">
                  <v:imagedata r:id="rId68" o:title=""/>
                </v:shape>
                <o:OLEObject Type="Embed" ProgID="FXDraw3.Document" ShapeID="_x0000_s1089" DrawAspect="Content" ObjectID="_1460094595" r:id="rId157"/>
              </w:object>
            </w:r>
            <w:r w:rsidR="00137B07">
              <w:rPr>
                <w:rFonts w:ascii="Times New Roman" w:hAnsi="Times New Roman"/>
                <w:sz w:val="24"/>
                <w:szCs w:val="24"/>
              </w:rPr>
              <w:t>What is the perimeter of the irregular polygon shown?</w:t>
            </w:r>
          </w:p>
          <w:p w:rsidR="00137B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37B07" w:rsidRPr="007F2706" w:rsidRDefault="007F2706" w:rsidP="00F15F3A">
            <w:pPr>
              <w:rPr>
                <w:rFonts w:ascii="Times New Roman" w:hAnsi="Times New Roman"/>
                <w:position w:val="-2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7F2706">
              <w:rPr>
                <w:rFonts w:ascii="Times New Roman" w:hAnsi="Times New Roman"/>
                <w:color w:val="FF0000"/>
                <w:position w:val="-28"/>
                <w:sz w:val="24"/>
                <w:szCs w:val="24"/>
              </w:rPr>
              <w:object w:dxaOrig="3560" w:dyaOrig="454">
                <v:shape id="_x0000_i1059" type="#_x0000_t75" style="width:178.35pt;height:22.9pt" o:ole="">
                  <v:imagedata r:id="rId158" o:title=""/>
                </v:shape>
                <o:OLEObject Type="Embed" ProgID="FXE300.Equation" ShapeID="_x0000_i1059" DrawAspect="Content" ObjectID="_1460094539" r:id="rId159"/>
              </w:object>
            </w:r>
            <w:r w:rsidRPr="007F2706">
              <w:rPr>
                <w:rFonts w:ascii="Times New Roman" w:hAnsi="Times New Roman"/>
                <w:position w:val="-28"/>
                <w:sz w:val="24"/>
                <w:szCs w:val="24"/>
              </w:rPr>
              <w:t xml:space="preserve"> </w:t>
            </w:r>
          </w:p>
          <w:p w:rsidR="00137B07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137B07" w:rsidRPr="002A7CB5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2A7CB5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2A7CB5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2240" behindDoc="0" locked="0" layoutInCell="1" allowOverlap="1" wp14:anchorId="18F1BEED" wp14:editId="0D364B24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29152</wp:posOffset>
                      </wp:positionV>
                      <wp:extent cx="1573530" cy="388620"/>
                      <wp:effectExtent l="0" t="0" r="26670" b="11430"/>
                      <wp:wrapNone/>
                      <wp:docPr id="149" name="Group 1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15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B66EBB" id="Group 149" o:spid="_x0000_s1026" style="position:absolute;margin-left:17.3pt;margin-top:2.3pt;width:123.9pt;height:30.6pt;z-index:251722240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">
                      <v:roundrect id="AutoShape 3" o:spid="_x0000_s1027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+5LcMA&#10;AADcAAAADwAAAGRycy9kb3ducmV2LnhtbESPQU/DMAyF70j8h8hI3Fi6SSBalk0TYojjuu2ym9V4&#10;bUXjREm2hX+PD0jcbL3n9z4v18VN6koxjZ4NzGcVKOLO25F7A8fD9ukVVMrIFifPZOCHEqxX93dL&#10;bKy/cUvXfe6VhHBq0MCQc2i0Tt1ADtPMB2LRzj46zLLGXtuINwl3k15U1Yt2OLI0DBjofaDue39x&#10;Bj6ibXenuoSwK5/tNlZ1OHNtzOND2byBylTyv/nv+ssK/rPgyzMygV7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p+5LcMAAADcAAAADwAAAAAAAAAAAAAAAACYAgAAZHJzL2Rv&#10;d25yZXYueG1sUEsFBgAAAAAEAAQA9QAAAIgDAAAAAA==&#10;" fillcolor="black [3213]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qeQMMA&#10;AADcAAAADwAAAGRycy9kb3ducmV2LnhtbERPTWvCQBC9F/wPywheim4stMboKmJR6kWoil6H7JgE&#10;s7Mhuyaxv74rFHqbx/uc+bIzpWiodoVlBeNRBII4tbrgTMHpuBnGIJxH1lhaJgUPcrBc9F7mmGjb&#10;8jc1B5+JEMIuQQW591UipUtzMuhGtiIO3NXWBn2AdSZ1jW0IN6V8i6IPabDg0JBjReuc0tvhbhTE&#10;j9icm/N+e6Edt58/ez1ZvU6VGvS71QyEp87/i//cXzrMfx/D85lwgV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qeQMMAAADcAAAADwAAAAAAAAAAAAAAAACYAgAAZHJzL2Rv&#10;d25yZXYueG1sUEsFBgAAAAAEAAQA9QAAAIg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gAN8QA&#10;AADcAAAADwAAAGRycy9kb3ducmV2LnhtbERPTWvCQBC9C/6HZQq9iNkoVGPMKtLS0l6Equh1yI5J&#10;aHY2ZLdJ7K/vFgre5vE+J9sOphYdta6yrGAWxSCIc6srLhScjq/TBITzyBpry6TgRg62m/Eow1Tb&#10;nj+pO/hChBB2KSoovW9SKV1ekkEX2YY4cFfbGvQBtoXULfYh3NRyHscLabDi0FBiQ88l5V+Hb6Mg&#10;uSXm3J33bxf64P7lZ6+Xu8lKqceHYbcG4Wnwd/G/+12H+U9z+HsmXC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4ADfEAAAA3AAAAA8AAAAAAAAAAAAAAAAAmAIAAGRycy9k&#10;b3ducmV2LnhtbFBLBQYAAAAABAAEAPUAAACJAwAAAAA=&#10;" strokecolor="windowText" strokeweight="1pt"/>
                      <v:roundrect id="AutoShape 6" o:spid="_x0000_s1030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SlrMQA&#10;AADcAAAADwAAAGRycy9kb3ducmV2LnhtbERPTWvCQBC9C/0PyxR6kbqp0jZNXUUURS9Co9jrkJ0m&#10;odnZkN0m0V/vCgVv83ifM533phItNa60rOBlFIEgzqwuOVdwPKyfYxDOI2usLJOCMzmYzx4GU0y0&#10;7fiL2tTnIoSwS1BB4X2dSOmyggy6ka2JA/djG4M+wCaXusEuhJtKjqPoTRosOTQUWNOyoOw3/TMK&#10;4nNsTu1pv/mmHXery16/L4YfSj099otPEJ56fxf/u7c6zH+dwO2ZcIG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0pazEAAAA3A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2A7CB5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7F2706">
              <w:rPr>
                <w:rFonts w:ascii="Times New Roman" w:hAnsi="Times New Roman"/>
                <w:sz w:val="24"/>
                <w:szCs w:val="24"/>
              </w:rPr>
              <w:t>173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                          </w:t>
            </w:r>
            <w:r w:rsidR="007F2706">
              <w:rPr>
                <w:rFonts w:ascii="Times New Roman" w:hAnsi="Times New Roman"/>
                <w:sz w:val="24"/>
                <w:szCs w:val="24"/>
              </w:rPr>
              <w:t>179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</w:p>
          <w:p w:rsidR="00137B07" w:rsidRPr="002A7CB5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2A7CB5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2A7CB5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7F2706">
              <w:rPr>
                <w:rFonts w:ascii="Times New Roman" w:hAnsi="Times New Roman"/>
                <w:sz w:val="24"/>
                <w:szCs w:val="24"/>
              </w:rPr>
              <w:t>187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                          </w:t>
            </w:r>
            <w:r w:rsidR="007F2706">
              <w:rPr>
                <w:rFonts w:ascii="Times New Roman" w:hAnsi="Times New Roman"/>
                <w:sz w:val="24"/>
                <w:szCs w:val="24"/>
              </w:rPr>
              <w:t>194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</w:t>
            </w:r>
          </w:p>
          <w:p w:rsidR="00137B07" w:rsidRDefault="00137B07" w:rsidP="00525AAC">
            <w:pPr>
              <w:pStyle w:val="QuestionStyle"/>
            </w:pPr>
          </w:p>
        </w:tc>
      </w:tr>
      <w:tr w:rsidR="00137B07" w:rsidTr="00F15F3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137B07" w:rsidRPr="001B3341" w:rsidRDefault="00137B07" w:rsidP="00137B07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37B07" w:rsidRDefault="005A0230" w:rsidP="00F15F3A">
            <w:pPr>
              <w:ind w:right="4133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90" type="#_x0000_t75" style="position:absolute;margin-left:283.15pt;margin-top:-3.6pt;width:128.1pt;height:154.25pt;z-index:251711488;mso-position-horizontal-relative:text;mso-position-vertical-relative:text">
                  <v:imagedata r:id="rId70" o:title=""/>
                </v:shape>
                <o:OLEObject Type="Embed" ProgID="FXDraw3.Document" ShapeID="_x0000_s1090" DrawAspect="Content" ObjectID="_1460094596" r:id="rId160"/>
              </w:object>
            </w:r>
            <w:r w:rsidR="00137B07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A sign is made in the shape of an arrow as shown.</w:t>
            </w:r>
          </w:p>
          <w:p w:rsidR="00137B07" w:rsidRDefault="00137B07" w:rsidP="00F15F3A">
            <w:pPr>
              <w:ind w:right="4133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7B094E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What is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the </w:t>
            </w:r>
            <w:r w:rsidRPr="007B094E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perimete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r of the sign</w:t>
            </w:r>
            <w:r w:rsidRPr="007B094E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? </w:t>
            </w:r>
          </w:p>
          <w:p w:rsidR="00137B07" w:rsidRPr="007B094E" w:rsidRDefault="00137B07" w:rsidP="00F15F3A">
            <w:pPr>
              <w:ind w:right="4133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137B07" w:rsidRPr="007F2706" w:rsidRDefault="007F2706" w:rsidP="00F15F3A">
            <w:pPr>
              <w:rPr>
                <w:rFonts w:ascii="Times New Roman" w:eastAsia="Times New Roman" w:hAnsi="Times New Roman"/>
                <w:position w:val="-2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</w:t>
            </w:r>
            <w:r w:rsidRPr="007F2706">
              <w:rPr>
                <w:rFonts w:ascii="Times New Roman" w:eastAsia="Times New Roman" w:hAnsi="Times New Roman"/>
                <w:color w:val="FF0000"/>
                <w:position w:val="-2"/>
                <w:sz w:val="24"/>
                <w:szCs w:val="24"/>
                <w:lang w:eastAsia="en-AU"/>
              </w:rPr>
              <w:object w:dxaOrig="4424" w:dyaOrig="194">
                <v:shape id="_x0000_i1060" type="#_x0000_t75" style="width:220.9pt;height:9.8pt" o:ole="">
                  <v:imagedata r:id="rId161" o:title=""/>
                </v:shape>
                <o:OLEObject Type="Embed" ProgID="FXE300.Equation" ShapeID="_x0000_i1060" DrawAspect="Content" ObjectID="_1460094540" r:id="rId162"/>
              </w:object>
            </w:r>
            <w:r w:rsidRPr="007F2706">
              <w:rPr>
                <w:rFonts w:ascii="Times New Roman" w:eastAsia="Times New Roman" w:hAnsi="Times New Roman"/>
                <w:position w:val="-2"/>
                <w:sz w:val="24"/>
                <w:szCs w:val="24"/>
                <w:lang w:eastAsia="en-AU"/>
              </w:rPr>
              <w:t xml:space="preserve"> </w:t>
            </w:r>
          </w:p>
          <w:p w:rsidR="00137B07" w:rsidRDefault="00137B07" w:rsidP="00F15F3A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137B07" w:rsidRPr="007B094E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7B094E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7B094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4288" behindDoc="0" locked="0" layoutInCell="1" allowOverlap="1" wp14:anchorId="2EEA91B3" wp14:editId="77E45C30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29152</wp:posOffset>
                      </wp:positionV>
                      <wp:extent cx="1573530" cy="388620"/>
                      <wp:effectExtent l="0" t="0" r="26670" b="11430"/>
                      <wp:wrapNone/>
                      <wp:docPr id="154" name="Group 1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15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7436BD" id="Group 154" o:spid="_x0000_s1026" style="position:absolute;margin-left:17.3pt;margin-top:2.3pt;width:123.9pt;height:30.6pt;z-index:251724288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">
                      <v:roundrect id="AutoShape 3" o:spid="_x0000_s1027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gatcEA&#10;AADcAAAADwAAAGRycy9kb3ducmV2LnhtbERPTWsCMRC9C/6HMEJvmm3B4m43K6XU4tHVXnobNuPu&#10;0s0kJKmm/74RCt7m8T6n3iYziQv5MFpW8LgqQBB3Vo/cK/g87ZYbECEia5wsk4JfCrBt5rMaK22v&#10;3NLlGHuRQzhUqGCI0VVShm4gg2FlHXHmztYbjBn6XmqP1xxuJvlUFM/S4Mi5YUBHbwN138cfo+Dd&#10;6/bwVSbnDumj3fmidGculXpYpNcXEJFSvIv/3Xud56/XcHsmXyCb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roGrXBAAAA3AAAAA8AAAAAAAAAAAAAAAAAmAIAAGRycy9kb3du&#10;cmV2LnhtbFBLBQYAAAAABAAEAPUAAACGAwAAAAA=&#10;" fillcolor="black [3213]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MGNMMA&#10;AADcAAAADwAAAGRycy9kb3ducmV2LnhtbERPTWvCQBC9F/wPyxR6KbqxoMboKqJU7EWoil6H7JiE&#10;ZmdDdptEf70rFHqbx/uc+bIzpWiodoVlBcNBBII4tbrgTMHp+NmPQTiPrLG0TApu5GC56L3MMdG2&#10;5W9qDj4TIYRdggpy76tESpfmZNANbEUcuKutDfoA60zqGtsQbkr5EUVjabDg0JBjReuc0p/Dr1EQ&#10;32Jzbs777YW+uN3c93qyep8q9fbarWYgPHX+X/zn3ukwfzSG5zPhAr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UMGNMMAAADcAAAADwAAAAAAAAAAAAAAAACYAgAAZHJzL2Rv&#10;d25yZXYueG1sUEsFBgAAAAAEAAQA9QAAAIg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+jr8MA&#10;AADcAAAADwAAAGRycy9kb3ducmV2LnhtbERPS2vCQBC+F/wPyxR6KbqxYI3RVUSp2IvgA70O2TEJ&#10;zc6G7DaJ/npXKPQ2H99zZovOlKKh2hWWFQwHEQji1OqCMwWn41c/BuE8ssbSMim4kYPFvPcyw0Tb&#10;lvfUHHwmQgi7BBXk3leJlC7NyaAb2Io4cFdbG/QB1pnUNbYh3JTyI4o+pcGCQ0OOFa1ySn8Ov0ZB&#10;fIvNuTnvNhf65nZ93+nx8n2i1Ntrt5yC8NT5f/Gfe6vD/NEYns+EC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g+jr8MAAADcAAAADwAAAAAAAAAAAAAAAACYAgAAZHJzL2Rv&#10;d25yZXYueG1sUEsFBgAAAAAEAAQA9QAAAIgDAAAAAA==&#10;" strokecolor="windowText" strokeweight="1pt"/>
                      <v:roundrect id="AutoShape 6" o:spid="_x0000_s1030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A33cYA&#10;AADcAAAADwAAAGRycy9kb3ducmV2LnhtbESPQUvDQBCF70L/wzIFL2I3FdQYsylFUfRSaJR6HbJj&#10;EpqdDdk1Sf31zkHobYb35r1v8s3sOjXSEFrPBtarBBRx5W3LtYHPj5frFFSIyBY7z2TgRAE2xeIi&#10;x8z6ifc0lrFWEsIhQwNNjH2mdagachhWvicW7dsPDqOsQ63tgJOEu07fJMmddtiyNDTY01ND1bH8&#10;cQbSU+oO42H3+kXvPD3/7uz99urBmMvlvH0EFWmOZ/P/9ZsV/FuhlWdkAl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5A33cYAAADcAAAADwAAAAAAAAAAAAAAAACYAgAAZHJz&#10;L2Rvd25yZXYueG1sUEsFBgAAAAAEAAQA9QAAAIsDAAAAAA==&#10;" strokecolor="windowText" strokeweight="1pt"/>
                    </v:group>
                  </w:pict>
                </mc:Fallback>
              </mc:AlternateContent>
            </w:r>
            <w:r w:rsidRPr="007B094E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690 cm                          780 cm</w:t>
            </w:r>
          </w:p>
          <w:p w:rsidR="00137B07" w:rsidRPr="007B094E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Pr="007B094E" w:rsidRDefault="00137B07" w:rsidP="00F15F3A">
            <w:pPr>
              <w:rPr>
                <w:rFonts w:ascii="Times New Roman" w:hAnsi="Times New Roman"/>
                <w:sz w:val="24"/>
                <w:szCs w:val="24"/>
              </w:rPr>
            </w:pPr>
            <w:r w:rsidRPr="007B094E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810 cm                          900 cm</w:t>
            </w:r>
          </w:p>
          <w:p w:rsidR="00137B07" w:rsidRPr="007B094E" w:rsidRDefault="00137B07" w:rsidP="00F15F3A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37B07" w:rsidRDefault="00137B07" w:rsidP="00F15F3A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137B07" w:rsidRDefault="00137B07" w:rsidP="00525AAC">
            <w:pPr>
              <w:pStyle w:val="QuestionStyle"/>
            </w:pPr>
          </w:p>
          <w:p w:rsidR="00137B07" w:rsidRDefault="00137B07" w:rsidP="00525AAC">
            <w:pPr>
              <w:pStyle w:val="QuestionStyle"/>
            </w:pPr>
          </w:p>
        </w:tc>
      </w:tr>
      <w:tr w:rsidR="00137B07" w:rsidTr="00F15F3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137B07" w:rsidRPr="001B3341" w:rsidRDefault="00137B07" w:rsidP="00137B07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37B07" w:rsidRDefault="00137B07" w:rsidP="00525AAC">
            <w:pPr>
              <w:pStyle w:val="QuestionStyle"/>
            </w:pPr>
            <w:bookmarkStart w:id="0" w:name="_GoBack"/>
            <w:bookmarkEnd w:id="0"/>
            <w:r>
              <w:t>A sector of a circle is shown. What is its perimeter, correct to one decimal place?</w:t>
            </w:r>
          </w:p>
          <w:p w:rsidR="00137B07" w:rsidRDefault="005A0230" w:rsidP="00525AAC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91" type="#_x0000_t75" style="position:absolute;margin-left:220.5pt;margin-top:3.6pt;width:126.7pt;height:118.05pt;z-index:251712512">
                  <v:imagedata r:id="rId72" o:title=""/>
                </v:shape>
                <o:OLEObject Type="Embed" ProgID="FXDraw3.Document" ShapeID="_x0000_s1091" DrawAspect="Content" ObjectID="_1460094597" r:id="rId163"/>
              </w:object>
            </w:r>
            <w:r w:rsidR="00137B07">
              <w:t xml:space="preserve">      </w:t>
            </w:r>
          </w:p>
          <w:p w:rsidR="00137B07" w:rsidRPr="0013023C" w:rsidRDefault="00137B07" w:rsidP="00F15F3A">
            <w:pPr>
              <w:rPr>
                <w:rFonts w:ascii="Times New Roman" w:hAnsi="Times New Roman"/>
              </w:rPr>
            </w:pPr>
          </w:p>
          <w:p w:rsidR="00137B07" w:rsidRDefault="00137B07" w:rsidP="00F15F3A">
            <w:pPr>
              <w:rPr>
                <w:rFonts w:ascii="Times New Roman" w:hAnsi="Times New Roman"/>
                <w:sz w:val="32"/>
                <w:szCs w:val="32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6336" behindDoc="0" locked="0" layoutInCell="1" allowOverlap="1" wp14:anchorId="02BC4713" wp14:editId="0BFF5F79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58420</wp:posOffset>
                      </wp:positionV>
                      <wp:extent cx="754380" cy="373380"/>
                      <wp:effectExtent l="0" t="0" r="26670" b="26670"/>
                      <wp:wrapNone/>
                      <wp:docPr id="159" name="Rectangle 1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0230" w:rsidRPr="003A7010" w:rsidRDefault="005A0230" w:rsidP="00137B0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  <w:t>69.6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BC4713" id="Rectangle 159" o:spid="_x0000_s1048" style="position:absolute;margin-left:89.1pt;margin-top:4.6pt;width:59.4pt;height:29.4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" filled="f" strokecolor="black [3213]" strokeweight="1.5pt">
                      <v:textbox>
                        <w:txbxContent>
                          <w:p w:rsidR="005A0230" w:rsidRPr="003A7010" w:rsidRDefault="005A0230" w:rsidP="00137B0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  <w:t>69.6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                     </w:t>
            </w:r>
          </w:p>
          <w:p w:rsidR="00137B07" w:rsidRPr="00A00073" w:rsidRDefault="00137B07" w:rsidP="00F15F3A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Perimeter =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</w:t>
            </w:r>
            <w:r>
              <w:rPr>
                <w:rFonts w:ascii="Times New Roman" w:hAnsi="Times New Roman"/>
                <w:sz w:val="32"/>
                <w:szCs w:val="32"/>
              </w:rPr>
              <w:t>cm.</w:t>
            </w:r>
          </w:p>
          <w:p w:rsidR="00137B07" w:rsidRDefault="00137B07" w:rsidP="00525AAC">
            <w:pPr>
              <w:pStyle w:val="QuestionStyle"/>
            </w:pPr>
          </w:p>
          <w:p w:rsidR="00137B07" w:rsidRDefault="007F2706" w:rsidP="00525AAC">
            <w:pPr>
              <w:pStyle w:val="QuestionStyle"/>
            </w:pPr>
            <w:r>
              <w:t xml:space="preserve">    </w:t>
            </w:r>
            <w:r w:rsidRPr="007F2706">
              <w:object w:dxaOrig="2178" w:dyaOrig="1394">
                <v:shape id="_x0000_i1061" type="#_x0000_t75" style="width:108.8pt;height:69.55pt" o:ole="">
                  <v:imagedata r:id="rId164" o:title=""/>
                </v:shape>
                <o:OLEObject Type="Embed" ProgID="FXE300.Equation" ShapeID="_x0000_i1061" DrawAspect="Content" ObjectID="_1460094541" r:id="rId165"/>
              </w:object>
            </w:r>
            <w:r w:rsidRPr="007F2706">
              <w:t xml:space="preserve"> </w:t>
            </w:r>
          </w:p>
        </w:tc>
      </w:tr>
      <w:tr w:rsidR="00137B07" w:rsidTr="00F15F3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137B07" w:rsidRPr="001B3341" w:rsidRDefault="00137B07" w:rsidP="00137B07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37B07" w:rsidRPr="00976A18" w:rsidRDefault="005A0230" w:rsidP="00F15F3A">
            <w:pPr>
              <w:ind w:right="4672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noProof/>
                <w:sz w:val="36"/>
                <w:szCs w:val="36"/>
                <w:lang w:eastAsia="en-AU"/>
              </w:rPr>
              <w:object w:dxaOrig="1440" w:dyaOrig="1440">
                <v:shape id="_x0000_s1092" type="#_x0000_t75" style="position:absolute;margin-left:258.45pt;margin-top:-2.05pt;width:194.9pt;height:139.75pt;z-index:251713536;mso-position-horizontal-relative:text;mso-position-vertical-relative:text">
                  <v:imagedata r:id="rId166" o:title=""/>
                </v:shape>
                <o:OLEObject Type="Embed" ProgID="FXDraw3.Document" ShapeID="_x0000_s1092" DrawAspect="Content" ObjectID="_1460094598" r:id="rId167"/>
              </w:object>
            </w:r>
            <w:r w:rsidR="00137B07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A trotting</w:t>
            </w:r>
            <w:r w:rsidR="00137B07" w:rsidRPr="00976A18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track has the dimensions shown. </w:t>
            </w:r>
            <w:r w:rsidR="00137B07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The width of the track is 12 m. How much further is travelled in making one lap of the </w:t>
            </w:r>
            <w:r w:rsidR="00137B07" w:rsidRPr="00976A18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track</w:t>
            </w:r>
            <w:r w:rsidR="00137B07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on the outside rail compared to the inside rail</w:t>
            </w:r>
            <w:r w:rsidR="00137B07" w:rsidRPr="00976A18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?</w:t>
            </w:r>
            <w:r w:rsidR="00137B07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Answer to the nearest m. </w:t>
            </w:r>
          </w:p>
          <w:p w:rsidR="00137B07" w:rsidRDefault="00137B07" w:rsidP="00F15F3A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525AAC" w:rsidRPr="00930FB5" w:rsidRDefault="00525AAC" w:rsidP="00F15F3A">
            <w:pPr>
              <w:rPr>
                <w:rFonts w:ascii="Times New Roman" w:eastAsia="Times New Roman" w:hAnsi="Times New Roman"/>
                <w:position w:val="-88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</w:t>
            </w:r>
            <w:r w:rsidR="00930FB5" w:rsidRPr="00930FB5">
              <w:rPr>
                <w:rFonts w:ascii="Times New Roman" w:eastAsia="Times New Roman" w:hAnsi="Times New Roman"/>
                <w:color w:val="FF0000"/>
                <w:position w:val="-88"/>
                <w:sz w:val="24"/>
                <w:szCs w:val="24"/>
                <w:lang w:eastAsia="en-AU"/>
              </w:rPr>
              <w:object w:dxaOrig="4926" w:dyaOrig="1058">
                <v:shape id="_x0000_i1062" type="#_x0000_t75" style="width:247.1pt;height:53.2pt" o:ole="">
                  <v:imagedata r:id="rId168" o:title=""/>
                </v:shape>
                <o:OLEObject Type="Embed" ProgID="FXE300.Equation" ShapeID="_x0000_i1062" DrawAspect="Content" ObjectID="_1460094542" r:id="rId169"/>
              </w:object>
            </w:r>
            <w:r w:rsidRPr="00930FB5">
              <w:rPr>
                <w:rFonts w:ascii="Times New Roman" w:eastAsia="Times New Roman" w:hAnsi="Times New Roman"/>
                <w:position w:val="-88"/>
                <w:sz w:val="24"/>
                <w:szCs w:val="24"/>
                <w:lang w:eastAsia="en-AU"/>
              </w:rPr>
              <w:t xml:space="preserve"> </w:t>
            </w:r>
          </w:p>
          <w:p w:rsidR="00137B07" w:rsidRPr="00976A18" w:rsidRDefault="00137B07" w:rsidP="00F15F3A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137B07" w:rsidRPr="00976A18" w:rsidRDefault="00137B07" w:rsidP="00F15F3A">
            <w:pPr>
              <w:ind w:right="4814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137B07" w:rsidRPr="00976A18" w:rsidRDefault="00137B07" w:rsidP="00F15F3A">
            <w:pPr>
              <w:ind w:right="4814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8384" behindDoc="0" locked="0" layoutInCell="1" allowOverlap="1" wp14:anchorId="2A4DAC44" wp14:editId="00D68473">
                      <wp:simplePos x="0" y="0"/>
                      <wp:positionH relativeFrom="column">
                        <wp:posOffset>1534160</wp:posOffset>
                      </wp:positionH>
                      <wp:positionV relativeFrom="paragraph">
                        <wp:posOffset>74930</wp:posOffset>
                      </wp:positionV>
                      <wp:extent cx="754380" cy="373380"/>
                      <wp:effectExtent l="0" t="0" r="26670" b="26670"/>
                      <wp:wrapNone/>
                      <wp:docPr id="288" name="Rectangle 2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0230" w:rsidRPr="005F1707" w:rsidRDefault="005A0230" w:rsidP="005F1707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36"/>
                                      <w:szCs w:val="36"/>
                                    </w:rPr>
                                    <w:t xml:space="preserve">  75</w:t>
                                  </w:r>
                                  <w:r>
                                    <w:rPr>
                                      <w:sz w:val="36"/>
                                      <w:szCs w:val="3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4DAC44" id="Rectangle 288" o:spid="_x0000_s1049" style="position:absolute;margin-left:120.8pt;margin-top:5.9pt;width:59.4pt;height:29.4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" filled="f" strokecolor="black [3213]" strokeweight="1.5pt">
                      <v:textbox>
                        <w:txbxContent>
                          <w:p w:rsidR="005A0230" w:rsidRPr="005F1707" w:rsidRDefault="005A0230" w:rsidP="005F170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 75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137B07" w:rsidRPr="00976A18" w:rsidRDefault="00137B07" w:rsidP="00F15F3A">
            <w:pPr>
              <w:ind w:right="3436"/>
              <w:rPr>
                <w:rFonts w:ascii="Times New Roman" w:eastAsia="Times New Roman" w:hAnsi="Times New Roman"/>
                <w:sz w:val="36"/>
                <w:szCs w:val="36"/>
                <w:lang w:eastAsia="en-AU"/>
              </w:rPr>
            </w:pPr>
            <w:r>
              <w:rPr>
                <w:rFonts w:ascii="Times New Roman" w:eastAsia="Times New Roman" w:hAnsi="Times New Roman"/>
                <w:sz w:val="36"/>
                <w:szCs w:val="36"/>
                <w:lang w:eastAsia="en-AU"/>
              </w:rPr>
              <w:t xml:space="preserve">Extra distance =               </w:t>
            </w:r>
            <w:r w:rsidRPr="00976A18">
              <w:rPr>
                <w:rFonts w:ascii="Times New Roman" w:eastAsia="Times New Roman" w:hAnsi="Times New Roman"/>
                <w:sz w:val="36"/>
                <w:szCs w:val="36"/>
                <w:lang w:eastAsia="en-AU"/>
              </w:rPr>
              <w:t xml:space="preserve"> m.</w:t>
            </w:r>
          </w:p>
          <w:p w:rsidR="00137B07" w:rsidRPr="00976A18" w:rsidRDefault="00137B07" w:rsidP="00F15F3A">
            <w:pPr>
              <w:ind w:right="4814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137B07" w:rsidRDefault="00137B07" w:rsidP="00525AAC">
            <w:pPr>
              <w:pStyle w:val="QuestionStyle"/>
            </w:pPr>
          </w:p>
        </w:tc>
      </w:tr>
      <w:tr w:rsidR="00137B07" w:rsidTr="00F15F3A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CC"/>
          </w:tcPr>
          <w:p w:rsidR="00137B07" w:rsidRPr="001B3341" w:rsidRDefault="00137B07" w:rsidP="00137B07">
            <w:pPr>
              <w:pStyle w:val="ListParagraph"/>
              <w:numPr>
                <w:ilvl w:val="0"/>
                <w:numId w:val="10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137B07" w:rsidRDefault="005A0230" w:rsidP="00F15F3A">
            <w:pPr>
              <w:ind w:right="4672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093" type="#_x0000_t75" style="position:absolute;margin-left:213pt;margin-top:.6pt;width:234.15pt;height:176.45pt;z-index:251714560;mso-position-horizontal-relative:text;mso-position-vertical-relative:text">
                  <v:imagedata r:id="rId170" o:title=""/>
                </v:shape>
                <o:OLEObject Type="Embed" ProgID="FXDraw3.Document" ShapeID="_x0000_s1093" DrawAspect="Content" ObjectID="_1460094599" r:id="rId171"/>
              </w:object>
            </w:r>
            <w:r w:rsidR="00137B07" w:rsidRPr="00A21253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Find the</w:t>
            </w:r>
            <w:r w:rsidR="00137B07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perimeter of the shape shown below.</w:t>
            </w:r>
          </w:p>
          <w:p w:rsidR="00137B07" w:rsidRDefault="00137B07" w:rsidP="00F15F3A">
            <w:pPr>
              <w:ind w:right="4672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137B07" w:rsidRDefault="00137B07" w:rsidP="00F15F3A">
            <w:pPr>
              <w:ind w:right="4672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137B07" w:rsidRDefault="005F1707" w:rsidP="00F15F3A">
            <w:pPr>
              <w:ind w:right="4672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  <w:r w:rsidRPr="005F1707">
              <w:rPr>
                <w:rFonts w:ascii="Times New Roman" w:hAnsi="Times New Roman"/>
                <w:noProof/>
                <w:color w:val="FF0000"/>
                <w:position w:val="-44"/>
                <w:sz w:val="24"/>
                <w:szCs w:val="24"/>
                <w:lang w:eastAsia="en-AU"/>
              </w:rPr>
              <w:object w:dxaOrig="3128" w:dyaOrig="770">
                <v:shape id="_x0000_i1063" type="#_x0000_t75" style="width:157.1pt;height:38.45pt" o:ole="">
                  <v:imagedata r:id="rId172" o:title=""/>
                </v:shape>
                <o:OLEObject Type="Embed" ProgID="FXE300.Equation" ShapeID="_x0000_i1063" DrawAspect="Content" ObjectID="_1460094543" r:id="rId173"/>
              </w:object>
            </w:r>
            <w:r w:rsidRPr="005F1707">
              <w:rPr>
                <w:rFonts w:ascii="Times New Roman" w:hAnsi="Times New Roman"/>
                <w:noProof/>
                <w:position w:val="-44"/>
                <w:sz w:val="24"/>
                <w:szCs w:val="24"/>
                <w:lang w:eastAsia="en-AU"/>
              </w:rPr>
              <w:t xml:space="preserve"> </w:t>
            </w:r>
          </w:p>
          <w:p w:rsidR="00137B07" w:rsidRDefault="00137B07" w:rsidP="00F15F3A">
            <w:pPr>
              <w:ind w:right="4814"/>
              <w:rPr>
                <w:rFonts w:ascii="Times New Roman" w:hAnsi="Times New Roman"/>
                <w:sz w:val="24"/>
                <w:szCs w:val="24"/>
              </w:rPr>
            </w:pPr>
          </w:p>
          <w:p w:rsidR="00137B07" w:rsidRDefault="00137B07" w:rsidP="00F15F3A">
            <w:pPr>
              <w:ind w:right="481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30432" behindDoc="0" locked="0" layoutInCell="1" allowOverlap="1" wp14:anchorId="1310C49E" wp14:editId="0553A01E">
                      <wp:simplePos x="0" y="0"/>
                      <wp:positionH relativeFrom="column">
                        <wp:posOffset>1136650</wp:posOffset>
                      </wp:positionH>
                      <wp:positionV relativeFrom="paragraph">
                        <wp:posOffset>96520</wp:posOffset>
                      </wp:positionV>
                      <wp:extent cx="754380" cy="373380"/>
                      <wp:effectExtent l="0" t="0" r="26670" b="26670"/>
                      <wp:wrapNone/>
                      <wp:docPr id="289" name="Rectangle 2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A0230" w:rsidRPr="005F1707" w:rsidRDefault="005A0230" w:rsidP="005F1707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115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10C49E" id="Rectangle 289" o:spid="_x0000_s1050" style="position:absolute;margin-left:89.5pt;margin-top:7.6pt;width:59.4pt;height:29.4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" filled="f" strokecolor="black [3213]" strokeweight="1.5pt">
                      <v:textbox>
                        <w:txbxContent>
                          <w:p w:rsidR="005A0230" w:rsidRPr="005F1707" w:rsidRDefault="005A0230" w:rsidP="005F1707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115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137B07" w:rsidRPr="00A00073" w:rsidRDefault="00137B07" w:rsidP="00F15F3A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  Perimeter =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 w:rsidRPr="0013023C">
              <w:rPr>
                <w:rFonts w:ascii="Times New Roman" w:hAnsi="Times New Roman"/>
                <w:sz w:val="32"/>
                <w:szCs w:val="32"/>
              </w:rPr>
              <w:t xml:space="preserve">              </w:t>
            </w:r>
            <w:r>
              <w:rPr>
                <w:rFonts w:ascii="Times New Roman" w:hAnsi="Times New Roman"/>
                <w:sz w:val="32"/>
                <w:szCs w:val="32"/>
              </w:rPr>
              <w:t>m.</w:t>
            </w:r>
          </w:p>
          <w:p w:rsidR="00137B07" w:rsidRPr="007D2B65" w:rsidRDefault="00137B07" w:rsidP="00F15F3A">
            <w:pPr>
              <w:ind w:right="4417"/>
              <w:rPr>
                <w:rFonts w:ascii="Times New Roman" w:hAnsi="Times New Roman"/>
                <w:sz w:val="36"/>
                <w:szCs w:val="36"/>
              </w:rPr>
            </w:pPr>
          </w:p>
          <w:p w:rsidR="00137B07" w:rsidRDefault="00137B07" w:rsidP="00525AAC">
            <w:pPr>
              <w:pStyle w:val="QuestionStyle"/>
            </w:pPr>
          </w:p>
        </w:tc>
      </w:tr>
    </w:tbl>
    <w:p w:rsidR="003F3344" w:rsidRDefault="003F3344" w:rsidP="003F3344">
      <w:pPr>
        <w:sectPr w:rsidR="003F3344" w:rsidSect="003F3344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  <w:sectPr w:rsidR="003F3344" w:rsidSect="003F3344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3F3344" w:rsidRDefault="003F3344" w:rsidP="003F3344">
      <w:pPr>
        <w:rPr>
          <w:rFonts w:asciiTheme="majorHAnsi" w:hAnsiTheme="majorHAnsi"/>
          <w:sz w:val="24"/>
          <w:szCs w:val="24"/>
        </w:rPr>
      </w:pPr>
    </w:p>
    <w:sectPr w:rsidR="003F3344" w:rsidSect="00EC2019">
      <w:type w:val="continuous"/>
      <w:pgSz w:w="11906" w:h="16838"/>
      <w:pgMar w:top="1440" w:right="1440" w:bottom="1440" w:left="1440" w:header="708" w:footer="708" w:gutter="0"/>
      <w:cols w:num="2" w:space="709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4658" w:rsidRDefault="00654658" w:rsidP="00C868AD">
      <w:r>
        <w:separator/>
      </w:r>
    </w:p>
  </w:endnote>
  <w:endnote w:type="continuationSeparator" w:id="0">
    <w:p w:rsidR="00654658" w:rsidRDefault="00654658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A0230" w:rsidRDefault="005A023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36683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5A0230" w:rsidRDefault="005A023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57986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A0230" w:rsidRDefault="005A023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5465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A0230" w:rsidRDefault="005A023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4658" w:rsidRDefault="00654658" w:rsidP="00C868AD">
      <w:r>
        <w:separator/>
      </w:r>
    </w:p>
  </w:footnote>
  <w:footnote w:type="continuationSeparator" w:id="0">
    <w:p w:rsidR="00654658" w:rsidRDefault="00654658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230" w:rsidRPr="00C868AD" w:rsidRDefault="005A0230">
    <w:pPr>
      <w:pStyle w:val="Header"/>
      <w:rPr>
        <w:u w:val="single"/>
      </w:rPr>
    </w:pPr>
    <w:sdt>
      <w:sdtPr>
        <w:rPr>
          <w:u w:val="single"/>
        </w:rPr>
        <w:alias w:val="Title"/>
        <w:tag w:val=""/>
        <w:id w:val="932864221"/>
        <w:placeholder>
          <w:docPart w:val="6215F73E2DF846A5A8378CB0C31715D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u w:val="single"/>
          </w:rPr>
          <w:t>Perimeter</w:t>
        </w:r>
      </w:sdtContent>
    </w:sdt>
    <w:r>
      <w:rPr>
        <w:u w:val="single"/>
      </w:rPr>
      <w:tab/>
      <w:t>Test</w:t>
    </w:r>
    <w:r>
      <w:rPr>
        <w:u w:val="single"/>
      </w:rPr>
      <w:tab/>
      <w:t>2014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230" w:rsidRDefault="005A0230" w:rsidP="005C44C0">
    <w:pPr>
      <w:pStyle w:val="Header"/>
      <w:jc w:val="center"/>
      <w:rPr>
        <w:rFonts w:asciiTheme="majorHAnsi" w:hAnsiTheme="majorHAnsi"/>
        <w:i/>
        <w:sz w:val="52"/>
        <w:szCs w:val="52"/>
      </w:rPr>
    </w:pPr>
    <w:r w:rsidRPr="00C71E16">
      <w:rPr>
        <w:rFonts w:asciiTheme="majorHAnsi" w:hAnsiTheme="majorHAnsi"/>
        <w:i/>
        <w:sz w:val="52"/>
        <w:szCs w:val="52"/>
      </w:rPr>
      <w:t>High School</w:t>
    </w:r>
  </w:p>
  <w:p w:rsidR="005A0230" w:rsidRPr="00C71E16" w:rsidRDefault="005A0230" w:rsidP="00C71E16">
    <w:pPr>
      <w:pStyle w:val="Header"/>
      <w:jc w:val="center"/>
      <w:rPr>
        <w:rFonts w:asciiTheme="majorHAnsi" w:hAnsiTheme="majorHAnsi"/>
        <w:i/>
        <w:sz w:val="52"/>
        <w:szCs w:val="52"/>
      </w:rPr>
    </w:pPr>
    <w:r>
      <w:rPr>
        <w:rFonts w:asciiTheme="majorHAnsi" w:hAnsiTheme="majorHAnsi"/>
        <w:i/>
        <w:sz w:val="52"/>
        <w:szCs w:val="52"/>
      </w:rPr>
      <w:t>Mathematics Test 2014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7408B7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811163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attachedTemplate r:id="rId1"/>
  <w:defaultTabStop w:val="720"/>
  <w:clickAndTypeStyle w:val="QuestionStyle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2865"/>
    <w:rsid w:val="000176AA"/>
    <w:rsid w:val="0008176F"/>
    <w:rsid w:val="000877D2"/>
    <w:rsid w:val="000C4CAD"/>
    <w:rsid w:val="000E4178"/>
    <w:rsid w:val="000E6AE8"/>
    <w:rsid w:val="00110126"/>
    <w:rsid w:val="00135B26"/>
    <w:rsid w:val="00137B07"/>
    <w:rsid w:val="00165882"/>
    <w:rsid w:val="00177713"/>
    <w:rsid w:val="0018287C"/>
    <w:rsid w:val="001B2865"/>
    <w:rsid w:val="001D51F7"/>
    <w:rsid w:val="001F156E"/>
    <w:rsid w:val="00216994"/>
    <w:rsid w:val="00222D3E"/>
    <w:rsid w:val="00246314"/>
    <w:rsid w:val="00276237"/>
    <w:rsid w:val="002B2828"/>
    <w:rsid w:val="002C1F1F"/>
    <w:rsid w:val="002F5FF4"/>
    <w:rsid w:val="002F71E5"/>
    <w:rsid w:val="00325745"/>
    <w:rsid w:val="0035130A"/>
    <w:rsid w:val="003633CB"/>
    <w:rsid w:val="00393D19"/>
    <w:rsid w:val="003B73E4"/>
    <w:rsid w:val="003D41FF"/>
    <w:rsid w:val="003D5F39"/>
    <w:rsid w:val="003F3344"/>
    <w:rsid w:val="00411DB8"/>
    <w:rsid w:val="00413DF5"/>
    <w:rsid w:val="00460B7C"/>
    <w:rsid w:val="00474558"/>
    <w:rsid w:val="004A64CB"/>
    <w:rsid w:val="004E1D1E"/>
    <w:rsid w:val="00525AAC"/>
    <w:rsid w:val="00591FD0"/>
    <w:rsid w:val="005A0230"/>
    <w:rsid w:val="005B261E"/>
    <w:rsid w:val="005C44C0"/>
    <w:rsid w:val="005F1707"/>
    <w:rsid w:val="005F4E6D"/>
    <w:rsid w:val="00604D11"/>
    <w:rsid w:val="00641052"/>
    <w:rsid w:val="00641EA7"/>
    <w:rsid w:val="00654658"/>
    <w:rsid w:val="00667642"/>
    <w:rsid w:val="00670E37"/>
    <w:rsid w:val="006718CF"/>
    <w:rsid w:val="00695BDD"/>
    <w:rsid w:val="0069774E"/>
    <w:rsid w:val="006A0722"/>
    <w:rsid w:val="006B6AC5"/>
    <w:rsid w:val="006D01B5"/>
    <w:rsid w:val="006F145C"/>
    <w:rsid w:val="00710CD3"/>
    <w:rsid w:val="007403DD"/>
    <w:rsid w:val="007419BF"/>
    <w:rsid w:val="0074636B"/>
    <w:rsid w:val="007B3348"/>
    <w:rsid w:val="007D39B1"/>
    <w:rsid w:val="007F2706"/>
    <w:rsid w:val="00845ACB"/>
    <w:rsid w:val="00853748"/>
    <w:rsid w:val="008B7480"/>
    <w:rsid w:val="008C68D7"/>
    <w:rsid w:val="008D4402"/>
    <w:rsid w:val="008F3E43"/>
    <w:rsid w:val="00930FB5"/>
    <w:rsid w:val="00937C3B"/>
    <w:rsid w:val="00984C38"/>
    <w:rsid w:val="0098729A"/>
    <w:rsid w:val="009A5487"/>
    <w:rsid w:val="009D24C3"/>
    <w:rsid w:val="00A23965"/>
    <w:rsid w:val="00A252B0"/>
    <w:rsid w:val="00A762FE"/>
    <w:rsid w:val="00A81533"/>
    <w:rsid w:val="00A824D7"/>
    <w:rsid w:val="00AB0C62"/>
    <w:rsid w:val="00AF1668"/>
    <w:rsid w:val="00B0317F"/>
    <w:rsid w:val="00B26BD8"/>
    <w:rsid w:val="00B64059"/>
    <w:rsid w:val="00B76F3B"/>
    <w:rsid w:val="00B850EA"/>
    <w:rsid w:val="00BC0959"/>
    <w:rsid w:val="00BE2115"/>
    <w:rsid w:val="00BE233F"/>
    <w:rsid w:val="00C17E11"/>
    <w:rsid w:val="00C42BE5"/>
    <w:rsid w:val="00C56E1E"/>
    <w:rsid w:val="00C71E16"/>
    <w:rsid w:val="00C868AD"/>
    <w:rsid w:val="00CA11C9"/>
    <w:rsid w:val="00CA296A"/>
    <w:rsid w:val="00CC5E18"/>
    <w:rsid w:val="00D03A78"/>
    <w:rsid w:val="00D52AD5"/>
    <w:rsid w:val="00D667E2"/>
    <w:rsid w:val="00D95422"/>
    <w:rsid w:val="00E02C04"/>
    <w:rsid w:val="00E36683"/>
    <w:rsid w:val="00EB1449"/>
    <w:rsid w:val="00EC2019"/>
    <w:rsid w:val="00EF4FBF"/>
    <w:rsid w:val="00F15F3A"/>
    <w:rsid w:val="00F705A3"/>
    <w:rsid w:val="00F71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96"/>
    <o:shapelayout v:ext="edit">
      <o:idmap v:ext="edit" data="1"/>
    </o:shapelayout>
  </w:shapeDefaults>
  <w:decimalSymbol w:val="."/>
  <w:listSeparator w:val=","/>
  <w15:docId w15:val="{61CAD7C2-5ACE-4993-9033-6C557927D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5B26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33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525AAC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525AAC"/>
    <w:rPr>
      <w:rFonts w:ascii="Times New Roman" w:eastAsia="Calibri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F3344"/>
    <w:rPr>
      <w:rFonts w:asciiTheme="majorHAnsi" w:eastAsiaTheme="majorEastAsia" w:hAnsiTheme="majorHAnsi" w:cstheme="majorBidi"/>
      <w:sz w:val="32"/>
      <w:szCs w:val="32"/>
    </w:rPr>
  </w:style>
  <w:style w:type="paragraph" w:styleId="NoSpacing">
    <w:name w:val="No Spacing"/>
    <w:uiPriority w:val="1"/>
    <w:qFormat/>
    <w:rsid w:val="003F3344"/>
    <w:rPr>
      <w:rFonts w:ascii="Calibri" w:eastAsia="Calibri" w:hAnsi="Calibri" w:cs="Times New Roman"/>
    </w:rPr>
  </w:style>
  <w:style w:type="character" w:styleId="PlaceholderText">
    <w:name w:val="Placeholder Text"/>
    <w:basedOn w:val="DefaultParagraphFont"/>
    <w:uiPriority w:val="99"/>
    <w:semiHidden/>
    <w:rsid w:val="00C42B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oleObject" Target="embeddings/oleObject61.bin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47" Type="http://schemas.openxmlformats.org/officeDocument/2006/relationships/oleObject" Target="embeddings/oleObject20.bin"/><Relationship Id="rId63" Type="http://schemas.openxmlformats.org/officeDocument/2006/relationships/oleObject" Target="embeddings/oleObject26.bin"/><Relationship Id="rId68" Type="http://schemas.openxmlformats.org/officeDocument/2006/relationships/image" Target="media/image29.png"/><Relationship Id="rId84" Type="http://schemas.openxmlformats.org/officeDocument/2006/relationships/oleObject" Target="embeddings/oleObject38.bin"/><Relationship Id="rId89" Type="http://schemas.openxmlformats.org/officeDocument/2006/relationships/oleObject" Target="embeddings/oleObject41.bin"/><Relationship Id="rId112" Type="http://schemas.openxmlformats.org/officeDocument/2006/relationships/oleObject" Target="embeddings/oleObject58.bin"/><Relationship Id="rId133" Type="http://schemas.openxmlformats.org/officeDocument/2006/relationships/image" Target="media/image51.png"/><Relationship Id="rId138" Type="http://schemas.openxmlformats.org/officeDocument/2006/relationships/oleObject" Target="embeddings/oleObject75.bin"/><Relationship Id="rId154" Type="http://schemas.openxmlformats.org/officeDocument/2006/relationships/oleObject" Target="embeddings/oleObject84.bin"/><Relationship Id="rId159" Type="http://schemas.openxmlformats.org/officeDocument/2006/relationships/oleObject" Target="embeddings/oleObject87.bin"/><Relationship Id="rId175" Type="http://schemas.openxmlformats.org/officeDocument/2006/relationships/glossaryDocument" Target="glossary/document.xml"/><Relationship Id="rId170" Type="http://schemas.openxmlformats.org/officeDocument/2006/relationships/image" Target="media/image66.png"/><Relationship Id="rId16" Type="http://schemas.openxmlformats.org/officeDocument/2006/relationships/image" Target="media/image5.png"/><Relationship Id="rId107" Type="http://schemas.openxmlformats.org/officeDocument/2006/relationships/oleObject" Target="embeddings/oleObject55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1.bin"/><Relationship Id="rId58" Type="http://schemas.openxmlformats.org/officeDocument/2006/relationships/image" Target="media/image24.png"/><Relationship Id="rId74" Type="http://schemas.openxmlformats.org/officeDocument/2006/relationships/image" Target="media/image32.png"/><Relationship Id="rId79" Type="http://schemas.openxmlformats.org/officeDocument/2006/relationships/image" Target="media/image34.png"/><Relationship Id="rId102" Type="http://schemas.openxmlformats.org/officeDocument/2006/relationships/oleObject" Target="embeddings/oleObject51.bin"/><Relationship Id="rId123" Type="http://schemas.openxmlformats.org/officeDocument/2006/relationships/oleObject" Target="embeddings/oleObject65.bin"/><Relationship Id="rId128" Type="http://schemas.openxmlformats.org/officeDocument/2006/relationships/oleObject" Target="embeddings/oleObject68.bin"/><Relationship Id="rId144" Type="http://schemas.openxmlformats.org/officeDocument/2006/relationships/oleObject" Target="embeddings/oleObject78.bin"/><Relationship Id="rId149" Type="http://schemas.openxmlformats.org/officeDocument/2006/relationships/oleObject" Target="embeddings/oleObject81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42.bin"/><Relationship Id="rId95" Type="http://schemas.openxmlformats.org/officeDocument/2006/relationships/oleObject" Target="embeddings/oleObject45.bin"/><Relationship Id="rId160" Type="http://schemas.openxmlformats.org/officeDocument/2006/relationships/oleObject" Target="embeddings/oleObject88.bin"/><Relationship Id="rId165" Type="http://schemas.openxmlformats.org/officeDocument/2006/relationships/oleObject" Target="embeddings/oleObject91.bin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8.bin"/><Relationship Id="rId48" Type="http://schemas.openxmlformats.org/officeDocument/2006/relationships/header" Target="header1.xml"/><Relationship Id="rId64" Type="http://schemas.openxmlformats.org/officeDocument/2006/relationships/image" Target="media/image27.png"/><Relationship Id="rId69" Type="http://schemas.openxmlformats.org/officeDocument/2006/relationships/oleObject" Target="embeddings/oleObject29.bin"/><Relationship Id="rId113" Type="http://schemas.openxmlformats.org/officeDocument/2006/relationships/image" Target="media/image44.png"/><Relationship Id="rId118" Type="http://schemas.openxmlformats.org/officeDocument/2006/relationships/image" Target="media/image46.png"/><Relationship Id="rId134" Type="http://schemas.openxmlformats.org/officeDocument/2006/relationships/oleObject" Target="embeddings/oleObject72.bin"/><Relationship Id="rId139" Type="http://schemas.openxmlformats.org/officeDocument/2006/relationships/image" Target="media/image53.png"/><Relationship Id="rId80" Type="http://schemas.openxmlformats.org/officeDocument/2006/relationships/oleObject" Target="embeddings/oleObject35.bin"/><Relationship Id="rId85" Type="http://schemas.openxmlformats.org/officeDocument/2006/relationships/image" Target="media/image36.png"/><Relationship Id="rId150" Type="http://schemas.openxmlformats.org/officeDocument/2006/relationships/image" Target="media/image58.png"/><Relationship Id="rId155" Type="http://schemas.openxmlformats.org/officeDocument/2006/relationships/image" Target="media/image60.png"/><Relationship Id="rId171" Type="http://schemas.openxmlformats.org/officeDocument/2006/relationships/oleObject" Target="embeddings/oleObject94.bin"/><Relationship Id="rId176" Type="http://schemas.openxmlformats.org/officeDocument/2006/relationships/theme" Target="theme/theme1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59" Type="http://schemas.openxmlformats.org/officeDocument/2006/relationships/oleObject" Target="embeddings/oleObject24.bin"/><Relationship Id="rId103" Type="http://schemas.openxmlformats.org/officeDocument/2006/relationships/image" Target="media/image41.png"/><Relationship Id="rId108" Type="http://schemas.openxmlformats.org/officeDocument/2006/relationships/image" Target="media/image42.png"/><Relationship Id="rId124" Type="http://schemas.openxmlformats.org/officeDocument/2006/relationships/oleObject" Target="embeddings/oleObject66.bin"/><Relationship Id="rId129" Type="http://schemas.openxmlformats.org/officeDocument/2006/relationships/oleObject" Target="embeddings/oleObject69.bin"/><Relationship Id="rId54" Type="http://schemas.openxmlformats.org/officeDocument/2006/relationships/image" Target="media/image22.png"/><Relationship Id="rId70" Type="http://schemas.openxmlformats.org/officeDocument/2006/relationships/image" Target="media/image30.png"/><Relationship Id="rId75" Type="http://schemas.openxmlformats.org/officeDocument/2006/relationships/oleObject" Target="embeddings/oleObject32.bin"/><Relationship Id="rId91" Type="http://schemas.openxmlformats.org/officeDocument/2006/relationships/image" Target="media/image38.png"/><Relationship Id="rId96" Type="http://schemas.openxmlformats.org/officeDocument/2006/relationships/oleObject" Target="embeddings/oleObject46.bin"/><Relationship Id="rId140" Type="http://schemas.openxmlformats.org/officeDocument/2006/relationships/oleObject" Target="embeddings/oleObject76.bin"/><Relationship Id="rId145" Type="http://schemas.openxmlformats.org/officeDocument/2006/relationships/oleObject" Target="embeddings/oleObject79.bin"/><Relationship Id="rId161" Type="http://schemas.openxmlformats.org/officeDocument/2006/relationships/image" Target="media/image62.png"/><Relationship Id="rId166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49" Type="http://schemas.openxmlformats.org/officeDocument/2006/relationships/footer" Target="footer1.xml"/><Relationship Id="rId114" Type="http://schemas.openxmlformats.org/officeDocument/2006/relationships/oleObject" Target="embeddings/oleObject59.bin"/><Relationship Id="rId119" Type="http://schemas.openxmlformats.org/officeDocument/2006/relationships/oleObject" Target="embeddings/oleObject62.bin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44" Type="http://schemas.openxmlformats.org/officeDocument/2006/relationships/image" Target="media/image19.png"/><Relationship Id="rId52" Type="http://schemas.openxmlformats.org/officeDocument/2006/relationships/image" Target="media/image21.png"/><Relationship Id="rId60" Type="http://schemas.openxmlformats.org/officeDocument/2006/relationships/image" Target="media/image25.png"/><Relationship Id="rId65" Type="http://schemas.openxmlformats.org/officeDocument/2006/relationships/oleObject" Target="embeddings/oleObject27.bin"/><Relationship Id="rId73" Type="http://schemas.openxmlformats.org/officeDocument/2006/relationships/oleObject" Target="embeddings/oleObject31.bin"/><Relationship Id="rId78" Type="http://schemas.openxmlformats.org/officeDocument/2006/relationships/oleObject" Target="embeddings/oleObject34.bin"/><Relationship Id="rId81" Type="http://schemas.openxmlformats.org/officeDocument/2006/relationships/oleObject" Target="embeddings/oleObject36.bin"/><Relationship Id="rId86" Type="http://schemas.openxmlformats.org/officeDocument/2006/relationships/oleObject" Target="embeddings/oleObject39.bin"/><Relationship Id="rId94" Type="http://schemas.openxmlformats.org/officeDocument/2006/relationships/image" Target="media/image39.png"/><Relationship Id="rId99" Type="http://schemas.openxmlformats.org/officeDocument/2006/relationships/oleObject" Target="embeddings/oleObject48.bin"/><Relationship Id="rId101" Type="http://schemas.openxmlformats.org/officeDocument/2006/relationships/oleObject" Target="embeddings/oleObject50.bin"/><Relationship Id="rId122" Type="http://schemas.openxmlformats.org/officeDocument/2006/relationships/image" Target="media/image47.png"/><Relationship Id="rId130" Type="http://schemas.openxmlformats.org/officeDocument/2006/relationships/image" Target="media/image50.png"/><Relationship Id="rId135" Type="http://schemas.openxmlformats.org/officeDocument/2006/relationships/oleObject" Target="embeddings/oleObject73.bin"/><Relationship Id="rId143" Type="http://schemas.openxmlformats.org/officeDocument/2006/relationships/image" Target="media/image55.png"/><Relationship Id="rId148" Type="http://schemas.openxmlformats.org/officeDocument/2006/relationships/image" Target="media/image57.png"/><Relationship Id="rId151" Type="http://schemas.openxmlformats.org/officeDocument/2006/relationships/oleObject" Target="embeddings/oleObject82.bin"/><Relationship Id="rId156" Type="http://schemas.openxmlformats.org/officeDocument/2006/relationships/oleObject" Target="embeddings/oleObject85.bin"/><Relationship Id="rId164" Type="http://schemas.openxmlformats.org/officeDocument/2006/relationships/image" Target="media/image63.png"/><Relationship Id="rId169" Type="http://schemas.openxmlformats.org/officeDocument/2006/relationships/oleObject" Target="embeddings/oleObject93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72" Type="http://schemas.openxmlformats.org/officeDocument/2006/relationships/image" Target="media/image67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56.bin"/><Relationship Id="rId34" Type="http://schemas.openxmlformats.org/officeDocument/2006/relationships/image" Target="media/image14.png"/><Relationship Id="rId50" Type="http://schemas.openxmlformats.org/officeDocument/2006/relationships/header" Target="header2.xml"/><Relationship Id="rId55" Type="http://schemas.openxmlformats.org/officeDocument/2006/relationships/oleObject" Target="embeddings/oleObject22.bin"/><Relationship Id="rId76" Type="http://schemas.openxmlformats.org/officeDocument/2006/relationships/image" Target="media/image33.png"/><Relationship Id="rId97" Type="http://schemas.openxmlformats.org/officeDocument/2006/relationships/image" Target="media/image40.png"/><Relationship Id="rId104" Type="http://schemas.openxmlformats.org/officeDocument/2006/relationships/oleObject" Target="embeddings/oleObject52.bin"/><Relationship Id="rId120" Type="http://schemas.openxmlformats.org/officeDocument/2006/relationships/oleObject" Target="embeddings/oleObject63.bin"/><Relationship Id="rId125" Type="http://schemas.openxmlformats.org/officeDocument/2006/relationships/image" Target="media/image48.png"/><Relationship Id="rId141" Type="http://schemas.openxmlformats.org/officeDocument/2006/relationships/image" Target="media/image54.png"/><Relationship Id="rId146" Type="http://schemas.openxmlformats.org/officeDocument/2006/relationships/image" Target="media/image56.png"/><Relationship Id="rId167" Type="http://schemas.openxmlformats.org/officeDocument/2006/relationships/oleObject" Target="embeddings/oleObject92.bin"/><Relationship Id="rId7" Type="http://schemas.openxmlformats.org/officeDocument/2006/relationships/endnotes" Target="endnotes.xml"/><Relationship Id="rId71" Type="http://schemas.openxmlformats.org/officeDocument/2006/relationships/oleObject" Target="embeddings/oleObject30.bin"/><Relationship Id="rId92" Type="http://schemas.openxmlformats.org/officeDocument/2006/relationships/oleObject" Target="embeddings/oleObject43.bin"/><Relationship Id="rId162" Type="http://schemas.openxmlformats.org/officeDocument/2006/relationships/oleObject" Target="embeddings/oleObject89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66" Type="http://schemas.openxmlformats.org/officeDocument/2006/relationships/image" Target="media/image28.png"/><Relationship Id="rId87" Type="http://schemas.openxmlformats.org/officeDocument/2006/relationships/oleObject" Target="embeddings/oleObject40.bin"/><Relationship Id="rId110" Type="http://schemas.openxmlformats.org/officeDocument/2006/relationships/oleObject" Target="embeddings/oleObject57.bin"/><Relationship Id="rId115" Type="http://schemas.openxmlformats.org/officeDocument/2006/relationships/image" Target="media/image45.png"/><Relationship Id="rId131" Type="http://schemas.openxmlformats.org/officeDocument/2006/relationships/oleObject" Target="embeddings/oleObject70.bin"/><Relationship Id="rId136" Type="http://schemas.openxmlformats.org/officeDocument/2006/relationships/image" Target="media/image52.png"/><Relationship Id="rId157" Type="http://schemas.openxmlformats.org/officeDocument/2006/relationships/oleObject" Target="embeddings/oleObject86.bin"/><Relationship Id="rId61" Type="http://schemas.openxmlformats.org/officeDocument/2006/relationships/oleObject" Target="embeddings/oleObject25.bin"/><Relationship Id="rId82" Type="http://schemas.openxmlformats.org/officeDocument/2006/relationships/image" Target="media/image35.png"/><Relationship Id="rId152" Type="http://schemas.openxmlformats.org/officeDocument/2006/relationships/image" Target="media/image59.png"/><Relationship Id="rId173" Type="http://schemas.openxmlformats.org/officeDocument/2006/relationships/oleObject" Target="embeddings/oleObject95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56" Type="http://schemas.openxmlformats.org/officeDocument/2006/relationships/image" Target="media/image23.png"/><Relationship Id="rId77" Type="http://schemas.openxmlformats.org/officeDocument/2006/relationships/oleObject" Target="embeddings/oleObject33.bin"/><Relationship Id="rId100" Type="http://schemas.openxmlformats.org/officeDocument/2006/relationships/oleObject" Target="embeddings/oleObject49.bin"/><Relationship Id="rId105" Type="http://schemas.openxmlformats.org/officeDocument/2006/relationships/oleObject" Target="embeddings/oleObject53.bin"/><Relationship Id="rId126" Type="http://schemas.openxmlformats.org/officeDocument/2006/relationships/oleObject" Target="embeddings/oleObject67.bin"/><Relationship Id="rId147" Type="http://schemas.openxmlformats.org/officeDocument/2006/relationships/oleObject" Target="embeddings/oleObject80.bin"/><Relationship Id="rId168" Type="http://schemas.openxmlformats.org/officeDocument/2006/relationships/image" Target="media/image65.png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72" Type="http://schemas.openxmlformats.org/officeDocument/2006/relationships/image" Target="media/image31.png"/><Relationship Id="rId93" Type="http://schemas.openxmlformats.org/officeDocument/2006/relationships/oleObject" Target="embeddings/oleObject44.bin"/><Relationship Id="rId98" Type="http://schemas.openxmlformats.org/officeDocument/2006/relationships/oleObject" Target="embeddings/oleObject47.bin"/><Relationship Id="rId121" Type="http://schemas.openxmlformats.org/officeDocument/2006/relationships/oleObject" Target="embeddings/oleObject64.bin"/><Relationship Id="rId142" Type="http://schemas.openxmlformats.org/officeDocument/2006/relationships/oleObject" Target="embeddings/oleObject77.bin"/><Relationship Id="rId163" Type="http://schemas.openxmlformats.org/officeDocument/2006/relationships/oleObject" Target="embeddings/oleObject90.bin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image" Target="media/image20.png"/><Relationship Id="rId67" Type="http://schemas.openxmlformats.org/officeDocument/2006/relationships/oleObject" Target="embeddings/oleObject28.bin"/><Relationship Id="rId116" Type="http://schemas.openxmlformats.org/officeDocument/2006/relationships/oleObject" Target="embeddings/oleObject60.bin"/><Relationship Id="rId137" Type="http://schemas.openxmlformats.org/officeDocument/2006/relationships/oleObject" Target="embeddings/oleObject74.bin"/><Relationship Id="rId158" Type="http://schemas.openxmlformats.org/officeDocument/2006/relationships/image" Target="media/image61.png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62" Type="http://schemas.openxmlformats.org/officeDocument/2006/relationships/image" Target="media/image26.png"/><Relationship Id="rId83" Type="http://schemas.openxmlformats.org/officeDocument/2006/relationships/oleObject" Target="embeddings/oleObject37.bin"/><Relationship Id="rId88" Type="http://schemas.openxmlformats.org/officeDocument/2006/relationships/image" Target="media/image37.png"/><Relationship Id="rId111" Type="http://schemas.openxmlformats.org/officeDocument/2006/relationships/image" Target="media/image43.png"/><Relationship Id="rId132" Type="http://schemas.openxmlformats.org/officeDocument/2006/relationships/oleObject" Target="embeddings/oleObject71.bin"/><Relationship Id="rId153" Type="http://schemas.openxmlformats.org/officeDocument/2006/relationships/oleObject" Target="embeddings/oleObject83.bin"/><Relationship Id="rId174" Type="http://schemas.openxmlformats.org/officeDocument/2006/relationships/fontTable" Target="fontTable.xml"/><Relationship Id="rId15" Type="http://schemas.openxmlformats.org/officeDocument/2006/relationships/oleObject" Target="embeddings/oleObject4.bin"/><Relationship Id="rId36" Type="http://schemas.openxmlformats.org/officeDocument/2006/relationships/image" Target="media/image15.png"/><Relationship Id="rId57" Type="http://schemas.openxmlformats.org/officeDocument/2006/relationships/oleObject" Target="embeddings/oleObject23.bin"/><Relationship Id="rId106" Type="http://schemas.openxmlformats.org/officeDocument/2006/relationships/oleObject" Target="embeddings/oleObject54.bin"/><Relationship Id="rId127" Type="http://schemas.openxmlformats.org/officeDocument/2006/relationships/image" Target="media/image4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ocuments\WME%20Pty%20Ltd%2012\Draft%20Products\Draft%20Products%202014\2014%20WME%20Mathematics%20Assessment%20Bank\2014%20Templates\Year%207%208%20Test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215F73E2DF846A5A8378CB0C31715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57B5E1-923E-4B04-A7AD-EF4E6D0C51C8}"/>
      </w:docPartPr>
      <w:docPartBody>
        <w:p w:rsidR="00142448" w:rsidRDefault="00295C3A">
          <w:pPr>
            <w:pStyle w:val="6215F73E2DF846A5A8378CB0C31715DB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14F28723A3D74F8993A043848BA136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101F69-F3FA-4374-863C-4E3A8F209ABA}"/>
      </w:docPartPr>
      <w:docPartBody>
        <w:p w:rsidR="00142448" w:rsidRDefault="00295C3A">
          <w:pPr>
            <w:pStyle w:val="14F28723A3D74F8993A043848BA1360F"/>
          </w:pPr>
          <w:r w:rsidRPr="00E85C0B">
            <w:rPr>
              <w:rStyle w:val="PlaceholderText"/>
            </w:rPr>
            <w:t>[Title]</w:t>
          </w:r>
        </w:p>
      </w:docPartBody>
    </w:docPart>
    <w:docPart>
      <w:docPartPr>
        <w:name w:val="A394BEAD37B84DAA8FD02B9845CAC3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B49F70-B8CE-4CB2-986A-C15008B81F36}"/>
      </w:docPartPr>
      <w:docPartBody>
        <w:p w:rsidR="00142448" w:rsidRDefault="00295C3A">
          <w:pPr>
            <w:pStyle w:val="A394BEAD37B84DAA8FD02B9845CAC32E"/>
          </w:pPr>
          <w:r w:rsidRPr="00D642C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C3A"/>
    <w:rsid w:val="00142448"/>
    <w:rsid w:val="00295C3A"/>
    <w:rsid w:val="00916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6215F73E2DF846A5A8378CB0C31715DB">
    <w:name w:val="6215F73E2DF846A5A8378CB0C31715DB"/>
  </w:style>
  <w:style w:type="paragraph" w:customStyle="1" w:styleId="14F28723A3D74F8993A043848BA1360F">
    <w:name w:val="14F28723A3D74F8993A043848BA1360F"/>
  </w:style>
  <w:style w:type="paragraph" w:customStyle="1" w:styleId="D20AD80A032544AB93E545EE2B2CCFF3">
    <w:name w:val="D20AD80A032544AB93E545EE2B2CCFF3"/>
  </w:style>
  <w:style w:type="paragraph" w:customStyle="1" w:styleId="A394BEAD37B84DAA8FD02B9845CAC32E">
    <w:name w:val="A394BEAD37B84DAA8FD02B9845CAC32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F9E1B9-F7E5-42D6-B54F-B0A27977E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Template.dotx</Template>
  <TotalTime>0</TotalTime>
  <Pages>16</Pages>
  <Words>1801</Words>
  <Characters>10267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Perimeter</vt:lpstr>
    </vt:vector>
  </TitlesOfParts>
  <Company>Toshiba</Company>
  <LinksUpToDate>false</LinksUpToDate>
  <CharactersWithSpaces>12044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Perimeter</dc:title>
  <dc:creator>Garry</dc:creator>
  <cp:lastModifiedBy>Garry</cp:lastModifiedBy>
  <cp:revision>2</cp:revision>
  <dcterms:created xsi:type="dcterms:W3CDTF">2014-04-26T22:57:00Z</dcterms:created>
  <dcterms:modified xsi:type="dcterms:W3CDTF">2014-04-26T22:57:00Z</dcterms:modified>
</cp:coreProperties>
</file>